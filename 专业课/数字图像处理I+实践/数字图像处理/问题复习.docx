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wmf" ContentType="image/wmf"/>
  <Default Extension="emf" ContentType="image/emf"/>
  <Override PartName="/word/settings.xml" ContentType="application/vnd.openxmlformats-officedocument.wordprocessingml.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ink/ink687.xml" ContentType="application/inkml+xml"/>
  <Override PartName="/word/ink/ink688.xml" ContentType="application/inkml+xml"/>
  <Override PartName="/word/ink/ink689.xml" ContentType="application/inkml+xml"/>
  <Override PartName="/word/ink/ink690.xml" ContentType="application/inkml+xml"/>
  <Override PartName="/word/ink/ink691.xml" ContentType="application/inkml+xml"/>
  <Override PartName="/word/ink/ink692.xml" ContentType="application/inkml+xml"/>
  <Override PartName="/word/ink/ink693.xml" ContentType="application/inkml+xml"/>
  <Override PartName="/word/ink/ink694.xml" ContentType="application/inkml+xml"/>
  <Override PartName="/word/ink/ink695.xml" ContentType="application/inkml+xml"/>
  <Override PartName="/word/ink/ink696.xml" ContentType="application/inkml+xml"/>
  <Override PartName="/word/ink/ink697.xml" ContentType="application/inkml+xml"/>
  <Override PartName="/word/ink/ink698.xml" ContentType="application/inkml+xml"/>
  <Override PartName="/word/ink/ink699.xml" ContentType="application/inkml+xml"/>
  <Override PartName="/word/ink/ink700.xml" ContentType="application/inkml+xml"/>
  <Override PartName="/word/ink/ink701.xml" ContentType="application/inkml+xml"/>
  <Override PartName="/word/ink/ink702.xml" ContentType="application/inkml+xml"/>
  <Override PartName="/word/ink/ink703.xml" ContentType="application/inkml+xml"/>
  <Override PartName="/word/ink/ink704.xml" ContentType="application/inkml+xml"/>
  <Override PartName="/word/ink/ink705.xml" ContentType="application/inkml+xml"/>
  <Override PartName="/word/ink/ink706.xml" ContentType="application/inkml+xml"/>
  <Override PartName="/word/ink/ink707.xml" ContentType="application/inkml+xml"/>
  <Override PartName="/word/ink/ink708.xml" ContentType="application/inkml+xml"/>
  <Override PartName="/word/ink/ink709.xml" ContentType="application/inkml+xml"/>
  <Override PartName="/word/ink/ink710.xml" ContentType="application/inkml+xml"/>
  <Override PartName="/word/ink/ink711.xml" ContentType="application/inkml+xml"/>
  <Override PartName="/word/ink/ink712.xml" ContentType="application/inkml+xml"/>
  <Override PartName="/word/ink/ink713.xml" ContentType="application/inkml+xml"/>
  <Override PartName="/word/ink/ink714.xml" ContentType="application/inkml+xml"/>
  <Override PartName="/word/ink/ink715.xml" ContentType="application/inkml+xml"/>
  <Override PartName="/word/ink/ink716.xml" ContentType="application/inkml+xml"/>
  <Override PartName="/word/ink/ink717.xml" ContentType="application/inkml+xml"/>
  <Override PartName="/word/ink/ink718.xml" ContentType="application/inkml+xml"/>
  <Override PartName="/word/ink/ink719.xml" ContentType="application/inkml+xml"/>
  <Override PartName="/word/ink/ink720.xml" ContentType="application/inkml+xml"/>
  <Override PartName="/word/ink/ink721.xml" ContentType="application/inkml+xml"/>
  <Override PartName="/word/ink/ink722.xml" ContentType="application/inkml+xml"/>
  <Override PartName="/word/ink/ink723.xml" ContentType="application/inkml+xml"/>
  <Override PartName="/word/ink/ink724.xml" ContentType="application/inkml+xml"/>
  <Override PartName="/word/ink/ink725.xml" ContentType="application/inkml+xml"/>
  <Override PartName="/word/ink/ink726.xml" ContentType="application/inkml+xml"/>
  <Override PartName="/word/ink/ink727.xml" ContentType="application/inkml+xml"/>
  <Override PartName="/word/ink/ink728.xml" ContentType="application/inkml+xml"/>
  <Override PartName="/word/ink/ink729.xml" ContentType="application/inkml+xml"/>
  <Override PartName="/word/ink/ink730.xml" ContentType="application/inkml+xml"/>
  <Override PartName="/word/ink/ink731.xml" ContentType="application/inkml+xml"/>
  <Override PartName="/word/ink/ink732.xml" ContentType="application/inkml+xml"/>
  <Override PartName="/word/ink/ink733.xml" ContentType="application/inkml+xml"/>
  <Override PartName="/word/ink/ink734.xml" ContentType="application/inkml+xml"/>
  <Override PartName="/word/ink/ink735.xml" ContentType="application/inkml+xml"/>
  <Override PartName="/word/ink/ink736.xml" ContentType="application/inkml+xml"/>
  <Override PartName="/word/ink/ink737.xml" ContentType="application/inkml+xml"/>
  <Override PartName="/word/ink/ink738.xml" ContentType="application/inkml+xml"/>
  <Override PartName="/word/ink/ink739.xml" ContentType="application/inkml+xml"/>
  <Override PartName="/word/ink/ink740.xml" ContentType="application/inkml+xml"/>
  <Override PartName="/word/ink/ink741.xml" ContentType="application/inkml+xml"/>
  <Override PartName="/word/ink/ink742.xml" ContentType="application/inkml+xml"/>
  <Override PartName="/word/ink/ink743.xml" ContentType="application/inkml+xml"/>
  <Override PartName="/word/ink/ink744.xml" ContentType="application/inkml+xml"/>
  <Override PartName="/word/ink/ink745.xml" ContentType="application/inkml+xml"/>
  <Override PartName="/word/ink/ink746.xml" ContentType="application/inkml+xml"/>
  <Override PartName="/word/ink/ink747.xml" ContentType="application/inkml+xml"/>
  <Override PartName="/word/ink/ink748.xml" ContentType="application/inkml+xml"/>
  <Override PartName="/word/ink/ink749.xml" ContentType="application/inkml+xml"/>
  <Override PartName="/word/ink/ink750.xml" ContentType="application/inkml+xml"/>
  <Override PartName="/word/ink/ink751.xml" ContentType="application/inkml+xml"/>
  <Override PartName="/word/ink/ink752.xml" ContentType="application/inkml+xml"/>
  <Override PartName="/word/ink/ink753.xml" ContentType="application/inkml+xml"/>
  <Override PartName="/word/ink/ink754.xml" ContentType="application/inkml+xml"/>
  <Override PartName="/word/ink/ink755.xml" ContentType="application/inkml+xml"/>
  <Override PartName="/word/ink/ink756.xml" ContentType="application/inkml+xml"/>
  <Override PartName="/word/ink/ink757.xml" ContentType="application/inkml+xml"/>
  <Override PartName="/word/ink/ink758.xml" ContentType="application/inkml+xml"/>
  <Override PartName="/word/ink/ink759.xml" ContentType="application/inkml+xml"/>
  <Override PartName="/word/ink/ink760.xml" ContentType="application/inkml+xml"/>
  <Override PartName="/word/ink/ink761.xml" ContentType="application/inkml+xml"/>
  <Override PartName="/word/ink/ink762.xml" ContentType="application/inkml+xml"/>
  <Override PartName="/word/ink/ink763.xml" ContentType="application/inkml+xml"/>
  <Override PartName="/word/ink/ink764.xml" ContentType="application/inkml+xml"/>
  <Override PartName="/word/ink/ink765.xml" ContentType="application/inkml+xml"/>
  <Override PartName="/word/ink/ink766.xml" ContentType="application/inkml+xml"/>
  <Override PartName="/word/ink/ink767.xml" ContentType="application/inkml+xml"/>
  <Override PartName="/word/ink/ink768.xml" ContentType="application/inkml+xml"/>
  <Override PartName="/word/ink/ink769.xml" ContentType="application/inkml+xml"/>
  <Override PartName="/word/ink/ink770.xml" ContentType="application/inkml+xml"/>
  <Override PartName="/word/ink/ink771.xml" ContentType="application/inkml+xml"/>
  <Override PartName="/word/ink/ink772.xml" ContentType="application/inkml+xml"/>
  <Override PartName="/word/ink/ink773.xml" ContentType="application/inkml+xml"/>
  <Override PartName="/word/ink/ink774.xml" ContentType="application/inkml+xml"/>
  <Override PartName="/word/ink/ink775.xml" ContentType="application/inkml+xml"/>
  <Override PartName="/word/ink/ink776.xml" ContentType="application/inkml+xml"/>
  <Override PartName="/word/ink/ink777.xml" ContentType="application/inkml+xml"/>
  <Override PartName="/word/ink/ink778.xml" ContentType="application/inkml+xml"/>
  <Override PartName="/word/ink/ink779.xml" ContentType="application/inkml+xml"/>
  <Override PartName="/word/ink/ink780.xml" ContentType="application/inkml+xml"/>
  <Override PartName="/word/ink/ink781.xml" ContentType="application/inkml+xml"/>
  <Override PartName="/word/ink/ink782.xml" ContentType="application/inkml+xml"/>
  <Override PartName="/word/ink/ink783.xml" ContentType="application/inkml+xml"/>
  <Override PartName="/word/ink/ink784.xml" ContentType="application/inkml+xml"/>
  <Override PartName="/word/ink/ink785.xml" ContentType="application/inkml+xml"/>
  <Override PartName="/word/ink/ink786.xml" ContentType="application/inkml+xml"/>
  <Override PartName="/word/ink/ink787.xml" ContentType="application/inkml+xml"/>
  <Override PartName="/word/ink/ink788.xml" ContentType="application/inkml+xml"/>
  <Override PartName="/word/ink/ink789.xml" ContentType="application/inkml+xml"/>
  <Override PartName="/word/ink/ink790.xml" ContentType="application/inkml+xml"/>
  <Override PartName="/word/ink/ink791.xml" ContentType="application/inkml+xml"/>
  <Override PartName="/word/ink/ink792.xml" ContentType="application/inkml+xml"/>
  <Override PartName="/word/ink/ink793.xml" ContentType="application/inkml+xml"/>
  <Override PartName="/word/ink/ink794.xml" ContentType="application/inkml+xml"/>
  <Override PartName="/word/ink/ink795.xml" ContentType="application/inkml+xml"/>
  <Override PartName="/word/ink/ink796.xml" ContentType="application/inkml+xml"/>
  <Override PartName="/word/ink/ink797.xml" ContentType="application/inkml+xml"/>
  <Override PartName="/word/ink/ink798.xml" ContentType="application/inkml+xml"/>
  <Override PartName="/word/ink/ink799.xml" ContentType="application/inkml+xml"/>
  <Override PartName="/word/ink/ink800.xml" ContentType="application/inkml+xml"/>
  <Override PartName="/word/ink/ink801.xml" ContentType="application/inkml+xml"/>
  <Override PartName="/word/ink/ink802.xml" ContentType="application/inkml+xml"/>
  <Override PartName="/word/ink/ink803.xml" ContentType="application/inkml+xml"/>
  <Override PartName="/word/ink/ink804.xml" ContentType="application/inkml+xml"/>
  <Override PartName="/word/ink/ink805.xml" ContentType="application/inkml+xml"/>
  <Override PartName="/word/ink/ink806.xml" ContentType="application/inkml+xml"/>
  <Override PartName="/word/ink/ink807.xml" ContentType="application/inkml+xml"/>
  <Override PartName="/word/ink/ink808.xml" ContentType="application/inkml+xml"/>
  <Override PartName="/word/ink/ink809.xml" ContentType="application/inkml+xml"/>
  <Override PartName="/word/ink/ink810.xml" ContentType="application/inkml+xml"/>
  <Override PartName="/word/ink/ink811.xml" ContentType="application/inkml+xml"/>
  <Override PartName="/word/ink/ink812.xml" ContentType="application/inkml+xml"/>
  <Override PartName="/word/ink/ink813.xml" ContentType="application/inkml+xml"/>
  <Override PartName="/word/ink/ink814.xml" ContentType="application/inkml+xml"/>
  <Override PartName="/word/ink/ink815.xml" ContentType="application/inkml+xml"/>
  <Override PartName="/word/ink/ink816.xml" ContentType="application/inkml+xml"/>
  <Override PartName="/word/ink/ink817.xml" ContentType="application/inkml+xml"/>
  <Override PartName="/word/ink/ink818.xml" ContentType="application/inkml+xml"/>
  <Override PartName="/word/ink/ink819.xml" ContentType="application/inkml+xml"/>
  <Override PartName="/word/ink/ink820.xml" ContentType="application/inkml+xml"/>
  <Override PartName="/word/ink/ink821.xml" ContentType="application/inkml+xml"/>
  <Override PartName="/word/ink/ink822.xml" ContentType="application/inkml+xml"/>
  <Override PartName="/word/ink/ink823.xml" ContentType="application/inkml+xml"/>
  <Override PartName="/word/ink/ink824.xml" ContentType="application/inkml+xml"/>
  <Override PartName="/word/ink/ink825.xml" ContentType="application/inkml+xml"/>
  <Override PartName="/word/ink/ink826.xml" ContentType="application/inkml+xml"/>
  <Override PartName="/word/ink/ink827.xml" ContentType="application/inkml+xml"/>
  <Override PartName="/word/ink/ink828.xml" ContentType="application/inkml+xml"/>
  <Override PartName="/word/ink/ink829.xml" ContentType="application/inkml+xml"/>
  <Override PartName="/word/ink/ink830.xml" ContentType="application/inkml+xml"/>
  <Override PartName="/word/ink/ink831.xml" ContentType="application/inkml+xml"/>
  <Override PartName="/word/ink/ink832.xml" ContentType="application/inkml+xml"/>
  <Override PartName="/word/ink/ink833.xml" ContentType="application/inkml+xml"/>
  <Override PartName="/word/ink/ink834.xml" ContentType="application/inkml+xml"/>
  <Override PartName="/word/ink/ink835.xml" ContentType="application/inkml+xml"/>
  <Override PartName="/word/ink/ink836.xml" ContentType="application/inkml+xml"/>
  <Override PartName="/word/ink/ink837.xml" ContentType="application/inkml+xml"/>
  <Override PartName="/word/ink/ink838.xml" ContentType="application/inkml+xml"/>
  <Override PartName="/word/ink/ink839.xml" ContentType="application/inkml+xml"/>
  <Override PartName="/word/ink/ink840.xml" ContentType="application/inkml+xml"/>
  <Override PartName="/word/ink/ink841.xml" ContentType="application/inkml+xml"/>
  <Override PartName="/word/ink/ink842.xml" ContentType="application/inkml+xml"/>
  <Override PartName="/word/ink/ink843.xml" ContentType="application/inkml+xml"/>
  <Override PartName="/word/ink/ink844.xml" ContentType="application/inkml+xml"/>
  <Override PartName="/word/ink/ink845.xml" ContentType="application/inkml+xml"/>
  <Override PartName="/word/ink/ink846.xml" ContentType="application/inkml+xml"/>
  <Override PartName="/word/ink/ink847.xml" ContentType="application/inkml+xml"/>
  <Override PartName="/word/ink/ink848.xml" ContentType="application/inkml+xml"/>
  <Override PartName="/word/ink/ink849.xml" ContentType="application/inkml+xml"/>
  <Override PartName="/word/ink/ink850.xml" ContentType="application/inkml+xml"/>
  <Override PartName="/word/ink/ink851.xml" ContentType="application/inkml+xml"/>
  <Override PartName="/word/ink/ink852.xml" ContentType="application/inkml+xml"/>
  <Override PartName="/word/ink/ink853.xml" ContentType="application/inkml+xml"/>
  <Override PartName="/word/ink/ink854.xml" ContentType="application/inkml+xml"/>
  <Override PartName="/word/ink/ink855.xml" ContentType="application/inkml+xml"/>
  <Override PartName="/word/ink/ink856.xml" ContentType="application/inkml+xml"/>
  <Override PartName="/word/ink/ink857.xml" ContentType="application/inkml+xml"/>
  <Override PartName="/word/ink/ink858.xml" ContentType="application/inkml+xml"/>
  <Override PartName="/word/ink/ink859.xml" ContentType="application/inkml+xml"/>
  <Override PartName="/word/ink/ink860.xml" ContentType="application/inkml+xml"/>
  <Override PartName="/word/ink/ink861.xml" ContentType="application/inkml+xml"/>
  <Override PartName="/word/ink/ink862.xml" ContentType="application/inkml+xml"/>
  <Override PartName="/word/ink/ink863.xml" ContentType="application/inkml+xml"/>
  <Override PartName="/word/ink/ink864.xml" ContentType="application/inkml+xml"/>
  <Override PartName="/word/ink/ink865.xml" ContentType="application/inkml+xml"/>
  <Override PartName="/word/ink/ink866.xml" ContentType="application/inkml+xml"/>
  <Override PartName="/word/ink/ink867.xml" ContentType="application/inkml+xml"/>
  <Override PartName="/word/ink/ink868.xml" ContentType="application/inkml+xml"/>
  <Override PartName="/word/ink/ink869.xml" ContentType="application/inkml+xml"/>
  <Override PartName="/word/ink/ink870.xml" ContentType="application/inkml+xml"/>
  <Override PartName="/word/ink/ink871.xml" ContentType="application/inkml+xml"/>
  <Override PartName="/word/ink/ink872.xml" ContentType="application/inkml+xml"/>
  <Override PartName="/word/ink/ink873.xml" ContentType="application/inkml+xml"/>
  <Override PartName="/word/ink/ink874.xml" ContentType="application/inkml+xml"/>
  <Override PartName="/word/ink/ink875.xml" ContentType="application/inkml+xml"/>
  <Override PartName="/word/ink/ink876.xml" ContentType="application/inkml+xml"/>
  <Override PartName="/word/ink/ink877.xml" ContentType="application/inkml+xml"/>
  <Override PartName="/word/ink/ink878.xml" ContentType="application/inkml+xml"/>
  <Override PartName="/word/ink/ink879.xml" ContentType="application/inkml+xml"/>
  <Override PartName="/word/ink/ink880.xml" ContentType="application/inkml+xml"/>
  <Override PartName="/word/ink/ink881.xml" ContentType="application/inkml+xml"/>
  <Override PartName="/word/ink/ink882.xml" ContentType="application/inkml+xml"/>
  <Override PartName="/word/ink/ink883.xml" ContentType="application/inkml+xml"/>
  <Override PartName="/word/ink/ink884.xml" ContentType="application/inkml+xml"/>
  <Override PartName="/word/ink/ink885.xml" ContentType="application/inkml+xml"/>
  <Override PartName="/word/ink/ink886.xml" ContentType="application/inkml+xml"/>
  <Override PartName="/word/ink/ink887.xml" ContentType="application/inkml+xml"/>
  <Override PartName="/word/ink/ink888.xml" ContentType="application/inkml+xml"/>
  <Override PartName="/word/ink/ink889.xml" ContentType="application/inkml+xml"/>
  <Override PartName="/word/ink/ink890.xml" ContentType="application/inkml+xml"/>
  <Override PartName="/word/ink/ink891.xml" ContentType="application/inkml+xml"/>
  <Override PartName="/word/ink/ink892.xml" ContentType="application/inkml+xml"/>
  <Override PartName="/word/ink/ink893.xml" ContentType="application/inkml+xml"/>
  <Override PartName="/word/ink/ink894.xml" ContentType="application/inkml+xml"/>
  <Override PartName="/word/ink/ink895.xml" ContentType="application/inkml+xml"/>
  <Override PartName="/word/ink/ink896.xml" ContentType="application/inkml+xml"/>
  <Override PartName="/word/ink/ink897.xml" ContentType="application/inkml+xml"/>
  <Override PartName="/word/ink/ink898.xml" ContentType="application/inkml+xml"/>
  <Override PartName="/word/ink/ink899.xml" ContentType="application/inkml+xml"/>
  <Override PartName="/word/ink/ink900.xml" ContentType="application/inkml+xml"/>
  <Override PartName="/word/ink/ink901.xml" ContentType="application/inkml+xml"/>
  <Override PartName="/word/ink/ink902.xml" ContentType="application/inkml+xml"/>
  <Override PartName="/word/ink/ink903.xml" ContentType="application/inkml+xml"/>
  <Override PartName="/word/ink/ink904.xml" ContentType="application/inkml+xml"/>
  <Override PartName="/word/ink/ink905.xml" ContentType="application/inkml+xml"/>
  <Override PartName="/word/ink/ink906.xml" ContentType="application/inkml+xml"/>
  <Override PartName="/word/ink/ink907.xml" ContentType="application/inkml+xml"/>
  <Override PartName="/word/ink/ink908.xml" ContentType="application/inkml+xml"/>
  <Override PartName="/word/ink/ink909.xml" ContentType="application/inkml+xml"/>
  <Override PartName="/word/ink/ink910.xml" ContentType="application/inkml+xml"/>
  <Override PartName="/word/ink/ink911.xml" ContentType="application/inkml+xml"/>
  <Override PartName="/word/ink/ink912.xml" ContentType="application/inkml+xml"/>
  <Override PartName="/word/ink/ink913.xml" ContentType="application/inkml+xml"/>
  <Override PartName="/word/ink/ink914.xml" ContentType="application/inkml+xml"/>
  <Override PartName="/word/ink/ink915.xml" ContentType="application/inkml+xml"/>
  <Override PartName="/word/ink/ink916.xml" ContentType="application/inkml+xml"/>
  <Override PartName="/word/ink/ink917.xml" ContentType="application/inkml+xml"/>
  <Override PartName="/word/ink/ink918.xml" ContentType="application/inkml+xml"/>
  <Override PartName="/word/ink/ink919.xml" ContentType="application/inkml+xml"/>
  <Override PartName="/word/ink/ink920.xml" ContentType="application/inkml+xml"/>
  <Override PartName="/word/ink/ink921.xml" ContentType="application/inkml+xml"/>
  <Override PartName="/word/ink/ink922.xml" ContentType="application/inkml+xml"/>
  <Override PartName="/word/ink/ink923.xml" ContentType="application/inkml+xml"/>
  <Override PartName="/word/ink/ink924.xml" ContentType="application/inkml+xml"/>
  <Override PartName="/word/ink/ink925.xml" ContentType="application/inkml+xml"/>
  <Override PartName="/word/ink/ink926.xml" ContentType="application/inkml+xml"/>
  <Override PartName="/word/ink/ink927.xml" ContentType="application/inkml+xml"/>
  <Override PartName="/word/ink/ink928.xml" ContentType="application/inkml+xml"/>
  <Override PartName="/word/ink/ink929.xml" ContentType="application/inkml+xml"/>
  <Override PartName="/word/ink/ink930.xml" ContentType="application/inkml+xml"/>
  <Override PartName="/word/ink/ink931.xml" ContentType="application/inkml+xml"/>
  <Override PartName="/word/ink/ink932.xml" ContentType="application/inkml+xml"/>
  <Override PartName="/word/ink/ink933.xml" ContentType="application/inkml+xml"/>
  <Override PartName="/word/ink/ink934.xml" ContentType="application/inkml+xml"/>
  <Override PartName="/word/ink/ink935.xml" ContentType="application/inkml+xml"/>
  <Override PartName="/word/ink/ink936.xml" ContentType="application/inkml+xml"/>
  <Override PartName="/word/ink/ink937.xml" ContentType="application/inkml+xml"/>
  <Override PartName="/word/ink/ink938.xml" ContentType="application/inkml+xml"/>
  <Override PartName="/word/ink/ink939.xml" ContentType="application/inkml+xml"/>
  <Override PartName="/word/ink/ink940.xml" ContentType="application/inkml+xml"/>
  <Override PartName="/word/ink/ink941.xml" ContentType="application/inkml+xml"/>
  <Override PartName="/word/ink/ink942.xml" ContentType="application/inkml+xml"/>
  <Override PartName="/word/ink/ink943.xml" ContentType="application/inkml+xml"/>
  <Override PartName="/word/ink/ink944.xml" ContentType="application/inkml+xml"/>
  <Override PartName="/word/ink/ink945.xml" ContentType="application/inkml+xml"/>
  <Override PartName="/word/ink/ink946.xml" ContentType="application/inkml+xml"/>
  <Override PartName="/word/ink/ink947.xml" ContentType="application/inkml+xml"/>
  <Override PartName="/word/ink/ink948.xml" ContentType="application/inkml+xml"/>
  <Override PartName="/word/ink/ink949.xml" ContentType="application/inkml+xml"/>
  <Override PartName="/word/ink/ink950.xml" ContentType="application/inkml+xml"/>
  <Override PartName="/word/ink/ink951.xml" ContentType="application/inkml+xml"/>
  <Override PartName="/word/ink/ink952.xml" ContentType="application/inkml+xml"/>
  <Override PartName="/word/ink/ink953.xml" ContentType="application/inkml+xml"/>
  <Override PartName="/word/ink/ink954.xml" ContentType="application/inkml+xml"/>
  <Override PartName="/word/ink/ink955.xml" ContentType="application/inkml+xml"/>
  <Override PartName="/word/ink/ink956.xml" ContentType="application/inkml+xml"/>
  <Override PartName="/word/ink/ink957.xml" ContentType="application/inkml+xml"/>
  <Override PartName="/word/ink/ink958.xml" ContentType="application/inkml+xml"/>
  <Override PartName="/word/ink/ink959.xml" ContentType="application/inkml+xml"/>
  <Override PartName="/word/ink/ink960.xml" ContentType="application/inkml+xml"/>
  <Override PartName="/word/ink/ink961.xml" ContentType="application/inkml+xml"/>
  <Override PartName="/word/ink/ink962.xml" ContentType="application/inkml+xml"/>
  <Override PartName="/word/ink/ink963.xml" ContentType="application/inkml+xml"/>
  <Override PartName="/word/ink/ink964.xml" ContentType="application/inkml+xml"/>
  <Override PartName="/word/ink/ink965.xml" ContentType="application/inkml+xml"/>
  <Override PartName="/word/ink/ink966.xml" ContentType="application/inkml+xml"/>
  <Override PartName="/word/ink/ink967.xml" ContentType="application/inkml+xml"/>
  <Override PartName="/word/ink/ink968.xml" ContentType="application/inkml+xml"/>
  <Override PartName="/word/ink/ink969.xml" ContentType="application/inkml+xml"/>
  <Override PartName="/word/ink/ink970.xml" ContentType="application/inkml+xml"/>
  <Override PartName="/word/ink/ink971.xml" ContentType="application/inkml+xml"/>
  <Override PartName="/word/ink/ink972.xml" ContentType="application/inkml+xml"/>
  <Override PartName="/word/ink/ink973.xml" ContentType="application/inkml+xml"/>
  <Override PartName="/word/ink/ink974.xml" ContentType="application/inkml+xml"/>
  <Override PartName="/word/ink/ink975.xml" ContentType="application/inkml+xml"/>
  <Override PartName="/word/ink/ink976.xml" ContentType="application/inkml+xml"/>
  <Override PartName="/word/ink/ink977.xml" ContentType="application/inkml+xml"/>
  <Override PartName="/word/ink/ink978.xml" ContentType="application/inkml+xml"/>
  <Override PartName="/word/ink/ink979.xml" ContentType="application/inkml+xml"/>
  <Override PartName="/word/ink/ink980.xml" ContentType="application/inkml+xml"/>
  <Override PartName="/word/ink/ink981.xml" ContentType="application/inkml+xml"/>
  <Override PartName="/word/ink/ink982.xml" ContentType="application/inkml+xml"/>
  <Override PartName="/word/ink/ink983.xml" ContentType="application/inkml+xml"/>
  <Override PartName="/word/ink/ink984.xml" ContentType="application/inkml+xml"/>
  <Override PartName="/word/ink/ink985.xml" ContentType="application/inkml+xml"/>
  <Override PartName="/word/ink/ink986.xml" ContentType="application/inkml+xml"/>
  <Override PartName="/word/ink/ink987.xml" ContentType="application/inkml+xml"/>
  <Override PartName="/word/ink/ink988.xml" ContentType="application/inkml+xml"/>
  <Override PartName="/word/ink/ink989.xml" ContentType="application/inkml+xml"/>
  <Override PartName="/word/ink/ink990.xml" ContentType="application/inkml+xml"/>
  <Override PartName="/word/ink/ink991.xml" ContentType="application/inkml+xml"/>
  <Override PartName="/word/ink/ink992.xml" ContentType="application/inkml+xml"/>
  <Override PartName="/word/ink/ink993.xml" ContentType="application/inkml+xml"/>
  <Override PartName="/word/ink/ink994.xml" ContentType="application/inkml+xml"/>
  <Override PartName="/word/ink/ink995.xml" ContentType="application/inkml+xml"/>
  <Override PartName="/word/ink/ink996.xml" ContentType="application/inkml+xml"/>
  <Override PartName="/word/ink/ink997.xml" ContentType="application/inkml+xml"/>
  <Override PartName="/word/ink/ink998.xml" ContentType="application/inkml+xml"/>
  <Override PartName="/word/ink/ink999.xml" ContentType="application/inkml+xml"/>
  <Override PartName="/word/ink/ink1000.xml" ContentType="application/inkml+xml"/>
  <Override PartName="/word/ink/ink1001.xml" ContentType="application/inkml+xml"/>
  <Override PartName="/word/ink/ink1002.xml" ContentType="application/inkml+xml"/>
  <Override PartName="/word/ink/ink1003.xml" ContentType="application/inkml+xml"/>
  <Override PartName="/word/ink/ink1004.xml" ContentType="application/inkml+xml"/>
  <Override PartName="/word/ink/ink1005.xml" ContentType="application/inkml+xml"/>
  <Override PartName="/word/ink/ink1006.xml" ContentType="application/inkml+xml"/>
  <Override PartName="/word/ink/ink1007.xml" ContentType="application/inkml+xml"/>
  <Override PartName="/word/ink/ink1008.xml" ContentType="application/inkml+xml"/>
  <Override PartName="/word/ink/ink1009.xml" ContentType="application/inkml+xml"/>
  <Override PartName="/word/ink/ink1010.xml" ContentType="application/inkml+xml"/>
  <Override PartName="/word/ink/ink1011.xml" ContentType="application/inkml+xml"/>
  <Override PartName="/word/ink/ink1012.xml" ContentType="application/inkml+xml"/>
  <Override PartName="/word/ink/ink1013.xml" ContentType="application/inkml+xml"/>
  <Override PartName="/word/ink/ink1014.xml" ContentType="application/inkml+xml"/>
  <Override PartName="/word/ink/ink1015.xml" ContentType="application/inkml+xml"/>
  <Override PartName="/word/ink/ink1016.xml" ContentType="application/inkml+xml"/>
  <Override PartName="/word/ink/ink1017.xml" ContentType="application/inkml+xml"/>
  <Override PartName="/word/ink/ink1018.xml" ContentType="application/inkml+xml"/>
  <Override PartName="/word/ink/ink1019.xml" ContentType="application/inkml+xml"/>
  <Override PartName="/word/ink/ink1020.xml" ContentType="application/inkml+xml"/>
  <Override PartName="/word/ink/ink1021.xml" ContentType="application/inkml+xml"/>
  <Override PartName="/word/ink/ink1022.xml" ContentType="application/inkml+xml"/>
  <Override PartName="/word/ink/ink1023.xml" ContentType="application/inkml+xml"/>
  <Override PartName="/word/ink/ink1024.xml" ContentType="application/inkml+xml"/>
  <Override PartName="/word/ink/ink1025.xml" ContentType="application/inkml+xml"/>
  <Override PartName="/word/ink/ink1026.xml" ContentType="application/inkml+xml"/>
  <Override PartName="/word/ink/ink1027.xml" ContentType="application/inkml+xml"/>
  <Override PartName="/word/ink/ink1028.xml" ContentType="application/inkml+xml"/>
  <Override PartName="/word/ink/ink1029.xml" ContentType="application/inkml+xml"/>
  <Override PartName="/word/ink/ink1030.xml" ContentType="application/inkml+xml"/>
  <Override PartName="/word/ink/ink1031.xml" ContentType="application/inkml+xml"/>
  <Override PartName="/word/ink/ink1032.xml" ContentType="application/inkml+xml"/>
  <Override PartName="/word/ink/ink1033.xml" ContentType="application/inkml+xml"/>
  <Override PartName="/word/ink/ink1034.xml" ContentType="application/inkml+xml"/>
  <Override PartName="/word/ink/ink1035.xml" ContentType="application/inkml+xml"/>
  <Override PartName="/word/ink/ink1036.xml" ContentType="application/inkml+xml"/>
  <Override PartName="/word/ink/ink1037.xml" ContentType="application/inkml+xml"/>
  <Override PartName="/word/ink/ink1038.xml" ContentType="application/inkml+xml"/>
  <Override PartName="/word/ink/ink1039.xml" ContentType="application/inkml+xml"/>
  <Override PartName="/word/ink/ink1040.xml" ContentType="application/inkml+xml"/>
  <Override PartName="/word/ink/ink1041.xml" ContentType="application/inkml+xml"/>
  <Override PartName="/word/ink/ink1042.xml" ContentType="application/inkml+xml"/>
  <Override PartName="/word/ink/ink1043.xml" ContentType="application/inkml+xml"/>
  <Override PartName="/word/ink/ink1044.xml" ContentType="application/inkml+xml"/>
  <Override PartName="/word/ink/ink1045.xml" ContentType="application/inkml+xml"/>
  <Override PartName="/word/ink/ink1046.xml" ContentType="application/inkml+xml"/>
  <Override PartName="/word/ink/ink1047.xml" ContentType="application/inkml+xml"/>
  <Override PartName="/word/ink/ink1048.xml" ContentType="application/inkml+xml"/>
  <Override PartName="/word/ink/ink1049.xml" ContentType="application/inkml+xml"/>
  <Override PartName="/word/ink/ink1050.xml" ContentType="application/inkml+xml"/>
  <Override PartName="/word/ink/ink1051.xml" ContentType="application/inkml+xml"/>
  <Override PartName="/word/ink/ink1052.xml" ContentType="application/inkml+xml"/>
  <Override PartName="/word/ink/ink1053.xml" ContentType="application/inkml+xml"/>
  <Override PartName="/word/ink/ink1054.xml" ContentType="application/inkml+xml"/>
  <Override PartName="/word/ink/ink1055.xml" ContentType="application/inkml+xml"/>
  <Override PartName="/word/ink/ink1056.xml" ContentType="application/inkml+xml"/>
  <Override PartName="/word/ink/ink1057.xml" ContentType="application/inkml+xml"/>
  <Override PartName="/word/ink/ink1058.xml" ContentType="application/inkml+xml"/>
  <Override PartName="/word/ink/ink1059.xml" ContentType="application/inkml+xml"/>
  <Override PartName="/word/ink/ink1060.xml" ContentType="application/inkml+xml"/>
  <Override PartName="/word/ink/ink1061.xml" ContentType="application/inkml+xml"/>
  <Override PartName="/word/ink/ink1062.xml" ContentType="application/inkml+xml"/>
  <Override PartName="/word/ink/ink1063.xml" ContentType="application/inkml+xml"/>
  <Override PartName="/word/ink/ink1064.xml" ContentType="application/inkml+xml"/>
  <Override PartName="/word/ink/ink1065.xml" ContentType="application/inkml+xml"/>
  <Override PartName="/word/ink/ink1066.xml" ContentType="application/inkml+xml"/>
  <Override PartName="/word/ink/ink1067.xml" ContentType="application/inkml+xml"/>
  <Override PartName="/word/ink/ink1068.xml" ContentType="application/inkml+xml"/>
  <Override PartName="/word/ink/ink1069.xml" ContentType="application/inkml+xml"/>
  <Override PartName="/word/ink/ink1070.xml" ContentType="application/inkml+xml"/>
  <Override PartName="/word/ink/ink1071.xml" ContentType="application/inkml+xml"/>
  <Override PartName="/word/ink/ink1072.xml" ContentType="application/inkml+xml"/>
  <Override PartName="/word/ink/ink1073.xml" ContentType="application/inkml+xml"/>
  <Override PartName="/word/ink/ink1074.xml" ContentType="application/inkml+xml"/>
  <Override PartName="/word/ink/ink1075.xml" ContentType="application/inkml+xml"/>
  <Override PartName="/word/ink/ink1076.xml" ContentType="application/inkml+xml"/>
  <Override PartName="/word/ink/ink1077.xml" ContentType="application/inkml+xml"/>
  <Override PartName="/word/ink/ink1078.xml" ContentType="application/inkml+xml"/>
  <Override PartName="/word/ink/ink1079.xml" ContentType="application/inkml+xml"/>
  <Override PartName="/word/ink/ink1080.xml" ContentType="application/inkml+xml"/>
  <Override PartName="/word/ink/ink1081.xml" ContentType="application/inkml+xml"/>
  <Override PartName="/word/ink/ink1082.xml" ContentType="application/inkml+xml"/>
  <Override PartName="/word/ink/ink1083.xml" ContentType="application/inkml+xml"/>
  <Override PartName="/word/ink/ink1084.xml" ContentType="application/inkml+xml"/>
  <Override PartName="/word/ink/ink1085.xml" ContentType="application/inkml+xml"/>
  <Override PartName="/word/ink/ink1086.xml" ContentType="application/inkml+xml"/>
  <Override PartName="/word/ink/ink1087.xml" ContentType="application/inkml+xml"/>
  <Override PartName="/word/ink/ink1088.xml" ContentType="application/inkml+xml"/>
  <Override PartName="/word/ink/ink1089.xml" ContentType="application/inkml+xml"/>
  <Override PartName="/word/ink/ink1090.xml" ContentType="application/inkml+xml"/>
  <Override PartName="/word/ink/ink1091.xml" ContentType="application/inkml+xml"/>
  <Override PartName="/word/ink/ink1092.xml" ContentType="application/inkml+xml"/>
  <Override PartName="/word/ink/ink1093.xml" ContentType="application/inkml+xml"/>
  <Override PartName="/word/ink/ink1094.xml" ContentType="application/inkml+xml"/>
  <Override PartName="/word/ink/ink1095.xml" ContentType="application/inkml+xml"/>
  <Override PartName="/word/ink/ink1096.xml" ContentType="application/inkml+xml"/>
  <Override PartName="/word/ink/ink1097.xml" ContentType="application/inkml+xml"/>
  <Override PartName="/word/ink/ink1098.xml" ContentType="application/inkml+xml"/>
  <Override PartName="/word/ink/ink1099.xml" ContentType="application/inkml+xml"/>
  <Override PartName="/word/ink/ink1100.xml" ContentType="application/inkml+xml"/>
  <Override PartName="/word/ink/ink1101.xml" ContentType="application/inkml+xml"/>
  <Override PartName="/word/ink/ink1102.xml" ContentType="application/inkml+xml"/>
  <Override PartName="/word/ink/ink1103.xml" ContentType="application/inkml+xml"/>
  <Override PartName="/word/ink/ink1104.xml" ContentType="application/inkml+xml"/>
  <Override PartName="/word/ink/ink1105.xml" ContentType="application/inkml+xml"/>
  <Override PartName="/word/ink/ink1106.xml" ContentType="application/inkml+xml"/>
  <Override PartName="/word/ink/ink1107.xml" ContentType="application/inkml+xml"/>
  <Override PartName="/word/ink/ink1108.xml" ContentType="application/inkml+xml"/>
  <Override PartName="/word/ink/ink1109.xml" ContentType="application/inkml+xml"/>
  <Override PartName="/word/ink/ink1110.xml" ContentType="application/inkml+xml"/>
  <Override PartName="/word/ink/ink1111.xml" ContentType="application/inkml+xml"/>
  <Override PartName="/word/ink/ink1112.xml" ContentType="application/inkml+xml"/>
  <Override PartName="/word/ink/ink1113.xml" ContentType="application/inkml+xml"/>
  <Override PartName="/word/ink/ink1114.xml" ContentType="application/inkml+xml"/>
  <Override PartName="/word/ink/ink1115.xml" ContentType="application/inkml+xml"/>
  <Override PartName="/word/ink/ink1116.xml" ContentType="application/inkml+xml"/>
  <Override PartName="/word/ink/ink1117.xml" ContentType="application/inkml+xml"/>
  <Override PartName="/word/ink/ink1118.xml" ContentType="application/inkml+xml"/>
  <Override PartName="/word/ink/ink1119.xml" ContentType="application/inkml+xml"/>
  <Override PartName="/word/ink/ink1120.xml" ContentType="application/inkml+xml"/>
  <Override PartName="/word/ink/ink1121.xml" ContentType="application/inkml+xml"/>
  <Override PartName="/word/ink/ink1122.xml" ContentType="application/inkml+xml"/>
  <Override PartName="/word/ink/ink1123.xml" ContentType="application/inkml+xml"/>
  <Override PartName="/word/ink/ink1124.xml" ContentType="application/inkml+xml"/>
  <Override PartName="/word/ink/ink1125.xml" ContentType="application/inkml+xml"/>
  <Override PartName="/word/ink/ink1126.xml" ContentType="application/inkml+xml"/>
  <Override PartName="/word/ink/ink1127.xml" ContentType="application/inkml+xml"/>
  <Override PartName="/word/ink/ink1128.xml" ContentType="application/inkml+xml"/>
  <Override PartName="/word/ink/ink1129.xml" ContentType="application/inkml+xml"/>
  <Override PartName="/word/ink/ink1130.xml" ContentType="application/inkml+xml"/>
  <Override PartName="/word/ink/ink1131.xml" ContentType="application/inkml+xml"/>
  <Override PartName="/word/ink/ink1132.xml" ContentType="application/inkml+xml"/>
  <Override PartName="/word/ink/ink1133.xml" ContentType="application/inkml+xml"/>
  <Override PartName="/word/ink/ink1134.xml" ContentType="application/inkml+xml"/>
  <Override PartName="/word/ink/ink1135.xml" ContentType="application/inkml+xml"/>
  <Override PartName="/word/ink/ink1136.xml" ContentType="application/inkml+xml"/>
  <Override PartName="/word/ink/ink1137.xml" ContentType="application/inkml+xml"/>
  <Override PartName="/word/ink/ink1138.xml" ContentType="application/inkml+xml"/>
  <Override PartName="/word/ink/ink1139.xml" ContentType="application/inkml+xml"/>
  <Override PartName="/word/ink/ink1140.xml" ContentType="application/inkml+xml"/>
  <Override PartName="/word/ink/ink1141.xml" ContentType="application/inkml+xml"/>
  <Override PartName="/word/ink/ink1142.xml" ContentType="application/inkml+xml"/>
  <Override PartName="/word/ink/ink1143.xml" ContentType="application/inkml+xml"/>
  <Override PartName="/word/ink/ink1144.xml" ContentType="application/inkml+xml"/>
  <Override PartName="/word/ink/ink1145.xml" ContentType="application/inkml+xml"/>
  <Override PartName="/word/ink/ink1146.xml" ContentType="application/inkml+xml"/>
  <Override PartName="/word/ink/ink1147.xml" ContentType="application/inkml+xml"/>
  <Override PartName="/word/ink/ink1148.xml" ContentType="application/inkml+xml"/>
  <Override PartName="/word/ink/ink1149.xml" ContentType="application/inkml+xml"/>
  <Override PartName="/word/ink/ink1150.xml" ContentType="application/inkml+xml"/>
  <Override PartName="/word/ink/ink1151.xml" ContentType="application/inkml+xml"/>
  <Override PartName="/word/ink/ink1152.xml" ContentType="application/inkml+xml"/>
  <Override PartName="/word/ink/ink1153.xml" ContentType="application/inkml+xml"/>
  <Override PartName="/word/ink/ink1154.xml" ContentType="application/inkml+xml"/>
  <Override PartName="/word/ink/ink1155.xml" ContentType="application/inkml+xml"/>
  <Override PartName="/word/ink/ink1156.xml" ContentType="application/inkml+xml"/>
  <Override PartName="/word/ink/ink1157.xml" ContentType="application/inkml+xml"/>
  <Override PartName="/word/ink/ink1158.xml" ContentType="application/inkml+xml"/>
  <Override PartName="/word/ink/ink1159.xml" ContentType="application/inkml+xml"/>
  <Override PartName="/word/ink/ink1160.xml" ContentType="application/inkml+xml"/>
  <Override PartName="/word/ink/ink1161.xml" ContentType="application/inkml+xml"/>
  <Override PartName="/word/ink/ink1162.xml" ContentType="application/inkml+xml"/>
  <Override PartName="/word/ink/ink1163.xml" ContentType="application/inkml+xml"/>
  <Override PartName="/word/ink/ink1164.xml" ContentType="application/inkml+xml"/>
  <Override PartName="/word/ink/ink1165.xml" ContentType="application/inkml+xml"/>
  <Override PartName="/word/ink/ink1166.xml" ContentType="application/inkml+xml"/>
  <Override PartName="/word/ink/ink1167.xml" ContentType="application/inkml+xml"/>
  <Override PartName="/word/ink/ink1168.xml" ContentType="application/inkml+xml"/>
  <Override PartName="/word/ink/ink1169.xml" ContentType="application/inkml+xml"/>
  <Override PartName="/word/ink/ink1170.xml" ContentType="application/inkml+xml"/>
  <Override PartName="/word/ink/ink1171.xml" ContentType="application/inkml+xml"/>
  <Override PartName="/word/ink/ink1172.xml" ContentType="application/inkml+xml"/>
  <Override PartName="/word/ink/ink1173.xml" ContentType="application/inkml+xml"/>
  <Override PartName="/word/ink/ink1174.xml" ContentType="application/inkml+xml"/>
  <Override PartName="/word/ink/ink1175.xml" ContentType="application/inkml+xml"/>
  <Override PartName="/word/ink/ink1176.xml" ContentType="application/inkml+xml"/>
  <Override PartName="/word/ink/ink1177.xml" ContentType="application/inkml+xml"/>
  <Override PartName="/word/ink/ink1178.xml" ContentType="application/inkml+xml"/>
  <Override PartName="/word/ink/ink1179.xml" ContentType="application/inkml+xml"/>
  <Override PartName="/word/ink/ink1180.xml" ContentType="application/inkml+xml"/>
  <Override PartName="/word/ink/ink1181.xml" ContentType="application/inkml+xml"/>
  <Override PartName="/word/ink/ink1182.xml" ContentType="application/inkml+xml"/>
  <Override PartName="/word/ink/ink1183.xml" ContentType="application/inkml+xml"/>
  <Override PartName="/word/ink/ink1184.xml" ContentType="application/inkml+xml"/>
  <Override PartName="/word/ink/ink1185.xml" ContentType="application/inkml+xml"/>
  <Override PartName="/word/ink/ink1186.xml" ContentType="application/inkml+xml"/>
  <Override PartName="/word/ink/ink1187.xml" ContentType="application/inkml+xml"/>
  <Override PartName="/word/ink/ink1188.xml" ContentType="application/inkml+xml"/>
  <Override PartName="/word/ink/ink1189.xml" ContentType="application/inkml+xml"/>
  <Override PartName="/word/ink/ink1190.xml" ContentType="application/inkml+xml"/>
  <Override PartName="/word/ink/ink1191.xml" ContentType="application/inkml+xml"/>
  <Override PartName="/word/ink/ink1192.xml" ContentType="application/inkml+xml"/>
  <Override PartName="/word/ink/ink1193.xml" ContentType="application/inkml+xml"/>
  <Override PartName="/word/ink/ink1194.xml" ContentType="application/inkml+xml"/>
  <Override PartName="/word/ink/ink1195.xml" ContentType="application/inkml+xml"/>
  <Override PartName="/word/ink/ink1196.xml" ContentType="application/inkml+xml"/>
  <Override PartName="/word/ink/ink1197.xml" ContentType="application/inkml+xml"/>
  <Override PartName="/word/ink/ink1198.xml" ContentType="application/inkml+xml"/>
  <Override PartName="/word/ink/ink1199.xml" ContentType="application/inkml+xml"/>
  <Override PartName="/word/ink/ink1200.xml" ContentType="application/inkml+xml"/>
  <Override PartName="/word/ink/ink1201.xml" ContentType="application/inkml+xml"/>
  <Override PartName="/word/ink/ink1202.xml" ContentType="application/inkml+xml"/>
  <Override PartName="/word/ink/ink1203.xml" ContentType="application/inkml+xml"/>
  <Override PartName="/word/ink/ink1204.xml" ContentType="application/inkml+xml"/>
  <Override PartName="/word/ink/ink1205.xml" ContentType="application/inkml+xml"/>
  <Override PartName="/word/ink/ink1206.xml" ContentType="application/inkml+xml"/>
  <Override PartName="/word/ink/ink1207.xml" ContentType="application/inkml+xml"/>
  <Override PartName="/word/ink/ink1208.xml" ContentType="application/inkml+xml"/>
  <Override PartName="/word/ink/ink1209.xml" ContentType="application/inkml+xml"/>
  <Override PartName="/word/ink/ink1210.xml" ContentType="application/inkml+xml"/>
  <Override PartName="/word/ink/ink1211.xml" ContentType="application/inkml+xml"/>
  <Override PartName="/word/ink/ink1212.xml" ContentType="application/inkml+xml"/>
  <Override PartName="/word/ink/ink1213.xml" ContentType="application/inkml+xml"/>
  <Override PartName="/word/ink/ink1214.xml" ContentType="application/inkml+xml"/>
  <Override PartName="/word/ink/ink1215.xml" ContentType="application/inkml+xml"/>
  <Override PartName="/word/ink/ink1216.xml" ContentType="application/inkml+xml"/>
  <Override PartName="/word/ink/ink1217.xml" ContentType="application/inkml+xml"/>
  <Override PartName="/word/ink/ink1218.xml" ContentType="application/inkml+xml"/>
  <Override PartName="/word/ink/ink1219.xml" ContentType="application/inkml+xml"/>
  <Override PartName="/word/ink/ink1220.xml" ContentType="application/inkml+xml"/>
  <Override PartName="/word/ink/ink1221.xml" ContentType="application/inkml+xml"/>
  <Override PartName="/word/ink/ink1222.xml" ContentType="application/inkml+xml"/>
  <Override PartName="/word/ink/ink1223.xml" ContentType="application/inkml+xml"/>
  <Override PartName="/word/ink/ink1224.xml" ContentType="application/inkml+xml"/>
  <Override PartName="/word/ink/ink1225.xml" ContentType="application/inkml+xml"/>
  <Override PartName="/word/ink/ink1226.xml" ContentType="application/inkml+xml"/>
  <Override PartName="/word/ink/ink1227.xml" ContentType="application/inkml+xml"/>
  <Override PartName="/word/ink/ink1228.xml" ContentType="application/inkml+xml"/>
  <Override PartName="/word/ink/ink1229.xml" ContentType="application/inkml+xml"/>
  <Override PartName="/word/ink/ink1230.xml" ContentType="application/inkml+xml"/>
  <Override PartName="/word/ink/ink1231.xml" ContentType="application/inkml+xml"/>
  <Override PartName="/word/ink/ink1232.xml" ContentType="application/inkml+xml"/>
  <Override PartName="/word/ink/ink1233.xml" ContentType="application/inkml+xml"/>
  <Override PartName="/word/ink/ink1234.xml" ContentType="application/inkml+xml"/>
  <Override PartName="/word/ink/ink1235.xml" ContentType="application/inkml+xml"/>
  <Override PartName="/word/ink/ink1236.xml" ContentType="application/inkml+xml"/>
  <Override PartName="/word/ink/ink1237.xml" ContentType="application/inkml+xml"/>
  <Override PartName="/word/ink/ink1238.xml" ContentType="application/inkml+xml"/>
  <Override PartName="/word/ink/ink1239.xml" ContentType="application/inkml+xml"/>
  <Override PartName="/word/ink/ink1240.xml" ContentType="application/inkml+xml"/>
  <Override PartName="/word/ink/ink1241.xml" ContentType="application/inkml+xml"/>
  <Override PartName="/word/ink/ink1242.xml" ContentType="application/inkml+xml"/>
  <Override PartName="/word/ink/ink1243.xml" ContentType="application/inkml+xml"/>
  <Override PartName="/word/ink/ink1244.xml" ContentType="application/inkml+xml"/>
  <Override PartName="/word/ink/ink1245.xml" ContentType="application/inkml+xml"/>
  <Override PartName="/word/ink/ink1246.xml" ContentType="application/inkml+xml"/>
  <Override PartName="/word/ink/ink1247.xml" ContentType="application/inkml+xml"/>
  <Override PartName="/word/ink/ink1248.xml" ContentType="application/inkml+xml"/>
  <Override PartName="/word/ink/ink1249.xml" ContentType="application/inkml+xml"/>
  <Override PartName="/word/ink/ink1250.xml" ContentType="application/inkml+xml"/>
  <Override PartName="/word/ink/ink1251.xml" ContentType="application/inkml+xml"/>
  <Override PartName="/word/ink/ink1252.xml" ContentType="application/inkml+xml"/>
  <Override PartName="/word/ink/ink1253.xml" ContentType="application/inkml+xml"/>
  <Override PartName="/word/ink/ink1254.xml" ContentType="application/inkml+xml"/>
  <Override PartName="/word/ink/ink1255.xml" ContentType="application/inkml+xml"/>
  <Override PartName="/word/ink/ink1256.xml" ContentType="application/inkml+xml"/>
  <Override PartName="/word/ink/ink1257.xml" ContentType="application/inkml+xml"/>
  <Override PartName="/word/ink/ink1258.xml" ContentType="application/inkml+xml"/>
  <Override PartName="/word/ink/ink1259.xml" ContentType="application/inkml+xml"/>
  <Override PartName="/word/ink/ink1260.xml" ContentType="application/inkml+xml"/>
  <Override PartName="/word/ink/ink1261.xml" ContentType="application/inkml+xml"/>
  <Override PartName="/word/ink/ink1262.xml" ContentType="application/inkml+xml"/>
  <Override PartName="/word/ink/ink1263.xml" ContentType="application/inkml+xml"/>
  <Override PartName="/word/ink/ink1264.xml" ContentType="application/inkml+xml"/>
  <Override PartName="/word/ink/ink1265.xml" ContentType="application/inkml+xml"/>
  <Override PartName="/word/ink/ink1266.xml" ContentType="application/inkml+xml"/>
  <Override PartName="/word/ink/ink1267.xml" ContentType="application/inkml+xml"/>
  <Override PartName="/word/ink/ink1268.xml" ContentType="application/inkml+xml"/>
  <Override PartName="/word/ink/ink1269.xml" ContentType="application/inkml+xml"/>
  <Override PartName="/word/ink/ink1270.xml" ContentType="application/inkml+xml"/>
  <Override PartName="/word/ink/ink1271.xml" ContentType="application/inkml+xml"/>
  <Override PartName="/word/ink/ink1272.xml" ContentType="application/inkml+xml"/>
  <Override PartName="/word/ink/ink1273.xml" ContentType="application/inkml+xml"/>
  <Override PartName="/word/ink/ink1274.xml" ContentType="application/inkml+xml"/>
  <Override PartName="/word/ink/ink1275.xml" ContentType="application/inkml+xml"/>
  <Override PartName="/word/ink/ink1276.xml" ContentType="application/inkml+xml"/>
  <Override PartName="/word/ink/ink1277.xml" ContentType="application/inkml+xml"/>
  <Override PartName="/word/ink/ink1278.xml" ContentType="application/inkml+xml"/>
  <Override PartName="/word/ink/ink1279.xml" ContentType="application/inkml+xml"/>
  <Override PartName="/word/ink/ink1280.xml" ContentType="application/inkml+xml"/>
  <Override PartName="/word/ink/ink1281.xml" ContentType="application/inkml+xml"/>
  <Override PartName="/word/ink/ink1282.xml" ContentType="application/inkml+xml"/>
  <Override PartName="/word/ink/ink1283.xml" ContentType="application/inkml+xml"/>
  <Override PartName="/word/ink/ink1284.xml" ContentType="application/inkml+xml"/>
  <Override PartName="/word/ink/ink1285.xml" ContentType="application/inkml+xml"/>
  <Override PartName="/word/ink/ink1286.xml" ContentType="application/inkml+xml"/>
  <Override PartName="/word/ink/ink1287.xml" ContentType="application/inkml+xml"/>
  <Override PartName="/word/ink/ink1288.xml" ContentType="application/inkml+xml"/>
  <Override PartName="/word/ink/ink1289.xml" ContentType="application/inkml+xml"/>
  <Override PartName="/word/ink/ink1290.xml" ContentType="application/inkml+xml"/>
  <Override PartName="/word/ink/ink1291.xml" ContentType="application/inkml+xml"/>
  <Override PartName="/word/ink/ink1292.xml" ContentType="application/inkml+xml"/>
  <Override PartName="/word/ink/ink1293.xml" ContentType="application/inkml+xml"/>
  <Override PartName="/word/ink/ink1294.xml" ContentType="application/inkml+xml"/>
  <Override PartName="/word/ink/ink1295.xml" ContentType="application/inkml+xml"/>
  <Override PartName="/word/ink/ink1296.xml" ContentType="application/inkml+xml"/>
  <Override PartName="/word/ink/ink1297.xml" ContentType="application/inkml+xml"/>
  <Override PartName="/word/ink/ink1298.xml" ContentType="application/inkml+xml"/>
  <Override PartName="/word/ink/ink1299.xml" ContentType="application/inkml+xml"/>
  <Override PartName="/word/ink/ink1300.xml" ContentType="application/inkml+xml"/>
  <Override PartName="/word/ink/ink1301.xml" ContentType="application/inkml+xml"/>
  <Override PartName="/word/ink/ink1302.xml" ContentType="application/inkml+xml"/>
  <Override PartName="/word/ink/ink1303.xml" ContentType="application/inkml+xml"/>
  <Override PartName="/word/ink/ink1304.xml" ContentType="application/inkml+xml"/>
  <Override PartName="/word/ink/ink1305.xml" ContentType="application/inkml+xml"/>
  <Override PartName="/word/ink/ink1306.xml" ContentType="application/inkml+xml"/>
  <Override PartName="/word/ink/ink1307.xml" ContentType="application/inkml+xml"/>
  <Override PartName="/word/ink/ink1308.xml" ContentType="application/inkml+xml"/>
  <Override PartName="/word/ink/ink1309.xml" ContentType="application/inkml+xml"/>
  <Override PartName="/word/ink/ink1310.xml" ContentType="application/inkml+xml"/>
  <Override PartName="/word/ink/ink1311.xml" ContentType="application/inkml+xml"/>
  <Override PartName="/word/ink/ink1312.xml" ContentType="application/inkml+xml"/>
  <Override PartName="/word/ink/ink1313.xml" ContentType="application/inkml+xml"/>
  <Override PartName="/word/ink/ink1314.xml" ContentType="application/inkml+xml"/>
  <Override PartName="/word/ink/ink1315.xml" ContentType="application/inkml+xml"/>
  <Override PartName="/word/ink/ink1316.xml" ContentType="application/inkml+xml"/>
  <Override PartName="/word/ink/ink1317.xml" ContentType="application/inkml+xml"/>
  <Override PartName="/word/ink/ink1318.xml" ContentType="application/inkml+xml"/>
  <Override PartName="/word/ink/ink1319.xml" ContentType="application/inkml+xml"/>
  <Override PartName="/word/ink/ink1320.xml" ContentType="application/inkml+xml"/>
  <Override PartName="/word/ink/ink1321.xml" ContentType="application/inkml+xml"/>
  <Override PartName="/word/ink/ink1322.xml" ContentType="application/inkml+xml"/>
  <Override PartName="/word/ink/ink1323.xml" ContentType="application/inkml+xml"/>
  <Override PartName="/word/ink/ink1324.xml" ContentType="application/inkml+xml"/>
  <Override PartName="/word/ink/ink1325.xml" ContentType="application/inkml+xml"/>
  <Override PartName="/word/ink/ink1326.xml" ContentType="application/inkml+xml"/>
  <Override PartName="/word/ink/ink1327.xml" ContentType="application/inkml+xml"/>
  <Override PartName="/word/ink/ink1328.xml" ContentType="application/inkml+xml"/>
  <Override PartName="/word/ink/ink1329.xml" ContentType="application/inkml+xml"/>
  <Override PartName="/word/ink/ink1330.xml" ContentType="application/inkml+xml"/>
  <Override PartName="/word/ink/ink1331.xml" ContentType="application/inkml+xml"/>
  <Override PartName="/word/ink/ink1332.xml" ContentType="application/inkml+xml"/>
  <Override PartName="/word/ink/ink1333.xml" ContentType="application/inkml+xml"/>
  <Override PartName="/word/ink/ink1334.xml" ContentType="application/inkml+xml"/>
  <Override PartName="/word/ink/ink1335.xml" ContentType="application/inkml+xml"/>
  <Override PartName="/word/ink/ink1336.xml" ContentType="application/inkml+xml"/>
  <Override PartName="/word/ink/ink1337.xml" ContentType="application/inkml+xml"/>
  <Override PartName="/word/ink/ink1338.xml" ContentType="application/inkml+xml"/>
  <Override PartName="/word/ink/ink1339.xml" ContentType="application/inkml+xml"/>
  <Override PartName="/word/ink/ink1340.xml" ContentType="application/inkml+xml"/>
  <Override PartName="/word/ink/ink1341.xml" ContentType="application/inkml+xml"/>
  <Override PartName="/word/ink/ink1342.xml" ContentType="application/inkml+xml"/>
  <Override PartName="/word/ink/ink1343.xml" ContentType="application/inkml+xml"/>
  <Override PartName="/word/ink/ink1344.xml" ContentType="application/inkml+xml"/>
  <Override PartName="/word/ink/ink1345.xml" ContentType="application/inkml+xml"/>
  <Override PartName="/word/ink/ink1346.xml" ContentType="application/inkml+xml"/>
  <Override PartName="/word/ink/ink1347.xml" ContentType="application/inkml+xml"/>
  <Override PartName="/word/ink/ink1348.xml" ContentType="application/inkml+xml"/>
  <Override PartName="/word/ink/ink1349.xml" ContentType="application/inkml+xml"/>
  <Override PartName="/word/ink/ink1350.xml" ContentType="application/inkml+xml"/>
  <Override PartName="/word/ink/ink1351.xml" ContentType="application/inkml+xml"/>
  <Override PartName="/word/ink/ink1352.xml" ContentType="application/inkml+xml"/>
  <Override PartName="/word/ink/ink1353.xml" ContentType="application/inkml+xml"/>
  <Override PartName="/word/ink/ink1354.xml" ContentType="application/inkml+xml"/>
  <Override PartName="/word/ink/ink1355.xml" ContentType="application/inkml+xml"/>
  <Override PartName="/word/ink/ink1356.xml" ContentType="application/inkml+xml"/>
  <Override PartName="/word/ink/ink1357.xml" ContentType="application/inkml+xml"/>
  <Override PartName="/word/ink/ink1358.xml" ContentType="application/inkml+xml"/>
  <Override PartName="/word/ink/ink1359.xml" ContentType="application/inkml+xml"/>
  <Override PartName="/word/ink/ink1360.xml" ContentType="application/inkml+xml"/>
  <Override PartName="/word/ink/ink1361.xml" ContentType="application/inkml+xml"/>
  <Override PartName="/word/ink/ink1362.xml" ContentType="application/inkml+xml"/>
  <Override PartName="/word/ink/ink1363.xml" ContentType="application/inkml+xml"/>
  <Override PartName="/word/ink/ink1364.xml" ContentType="application/inkml+xml"/>
  <Override PartName="/word/ink/ink1365.xml" ContentType="application/inkml+xml"/>
  <Override PartName="/word/ink/ink1366.xml" ContentType="application/inkml+xml"/>
  <Override PartName="/word/ink/ink1367.xml" ContentType="application/inkml+xml"/>
  <Override PartName="/word/ink/ink1368.xml" ContentType="application/inkml+xml"/>
  <Override PartName="/word/ink/ink1369.xml" ContentType="application/inkml+xml"/>
  <Override PartName="/word/ink/ink1370.xml" ContentType="application/inkml+xml"/>
  <Override PartName="/word/ink/ink1371.xml" ContentType="application/inkml+xml"/>
  <Override PartName="/word/ink/ink1372.xml" ContentType="application/inkml+xml"/>
  <Override PartName="/word/ink/ink1373.xml" ContentType="application/inkml+xml"/>
  <Override PartName="/word/ink/ink1374.xml" ContentType="application/inkml+xml"/>
  <Override PartName="/word/ink/ink1375.xml" ContentType="application/inkml+xml"/>
  <Override PartName="/word/ink/ink1376.xml" ContentType="application/inkml+xml"/>
  <Override PartName="/word/ink/ink1377.xml" ContentType="application/inkml+xml"/>
  <Override PartName="/word/ink/ink1378.xml" ContentType="application/inkml+xml"/>
  <Override PartName="/word/ink/ink1379.xml" ContentType="application/inkml+xml"/>
  <Override PartName="/word/ink/ink1380.xml" ContentType="application/inkml+xml"/>
  <Override PartName="/word/ink/ink1381.xml" ContentType="application/inkml+xml"/>
  <Override PartName="/word/ink/ink1382.xml" ContentType="application/inkml+xml"/>
  <Override PartName="/word/ink/ink1383.xml" ContentType="application/inkml+xml"/>
  <Override PartName="/word/ink/ink1384.xml" ContentType="application/inkml+xml"/>
  <Override PartName="/word/ink/ink1385.xml" ContentType="application/inkml+xml"/>
  <Override PartName="/word/ink/ink1386.xml" ContentType="application/inkml+xml"/>
  <Override PartName="/word/ink/ink1387.xml" ContentType="application/inkml+xml"/>
  <Override PartName="/word/ink/ink1388.xml" ContentType="application/inkml+xml"/>
  <Override PartName="/word/ink/ink1389.xml" ContentType="application/inkml+xml"/>
  <Override PartName="/word/ink/ink1390.xml" ContentType="application/inkml+xml"/>
  <Override PartName="/word/ink/ink1391.xml" ContentType="application/inkml+xml"/>
  <Override PartName="/word/ink/ink1392.xml" ContentType="application/inkml+xml"/>
  <Override PartName="/word/ink/ink1393.xml" ContentType="application/inkml+xml"/>
  <Override PartName="/word/ink/ink1394.xml" ContentType="application/inkml+xml"/>
  <Override PartName="/word/ink/ink1395.xml" ContentType="application/inkml+xml"/>
  <Override PartName="/word/ink/ink1396.xml" ContentType="application/inkml+xml"/>
  <Override PartName="/word/ink/ink1397.xml" ContentType="application/inkml+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hint="eastAsia"/>
          <w:color w:val="FF0000"/>
        </w:rPr>
      </w:pPr>
      <w:r>
        <w:rPr>
          <w:rFonts w:hint="eastAsia"/>
          <w:color w:val="FF0000"/>
        </w:rPr>
        <w:t>练习1：什么是图像，什么是数字图像，什么是像素</w:t>
      </w:r>
    </w:p>
    <w:p>
      <w:pPr>
        <w:ind w:firstLine="420"/>
        <w:jc w:val="left"/>
        <w:rPr>
          <w:rFonts w:hint="eastAsia"/>
        </w:rPr>
      </w:pPr>
      <w:r>
        <w:rPr>
          <w:rFonts w:hint="eastAsia"/>
        </w:rPr>
        <w:t>图像定义为一个二维函数f(x,y)</w:t>
      </w:r>
    </w:p>
    <w:p>
      <w:pPr>
        <w:ind w:firstLine="420"/>
        <w:rPr>
          <w:rFonts w:hint="eastAsia"/>
        </w:rPr>
      </w:pPr>
      <w:r>
        <w:rPr>
          <w:color w:val="FF0000"/>
        </w:rPr>
        <mc:AlternateContent>
          <mc:Choice Requires="wps">
            <w:drawing>
              <wp:anchor distT="0" distB="0" distL="85723" distR="85723" simplePos="0" relativeHeight="1509" behindDoc="0" locked="0" layoutInCell="1" hidden="0" allowOverlap="1">
                <wp:simplePos x="0" y="0"/>
                <wp:positionH relativeFrom="character">
                  <wp:posOffset>-86871</wp:posOffset>
                </wp:positionH>
                <wp:positionV relativeFrom="line">
                  <wp:posOffset>-205030</wp:posOffset>
                </wp:positionV>
                <wp:extent cx="93081" cy="555615"/>
                <wp:effectExtent l="0" t="0" r="0" b="0"/>
                <wp:wrapNone/>
                <wp:docPr id="1" name="对象 1"/>
                <wp:cNvGraphicFramePr>
                  <a:graphicFrameLocks noChangeAspect="0" noSelect="1"/>
                </wp:cNvGraphicFramePr>
                <a:graphic>
                  <a:graphicData uri="http://schemas.microsoft.com/office/word/2010/wordprocessingInk">
                    <w14:contentPart bwMode="auto" r:id="rId2">
                      <w14:nvContentPartPr>
                        <w14:cNvContentPartPr/>
                      </w14:nvContentPartPr>
                      <w14:xfrm>
                        <a:off x="0" y="0"/>
                        <a:ext cx="93081" cy="555615"/>
                      </w14:xfrm>
                    </w14:contentPart>
                  </a:graphicData>
                </a:graphic>
              </wp:anchor>
            </w:drawing>
          </mc:Choice>
          <mc:Fallback>
            <w:pict>
              <v:shape type="#_x0000_t75" id="对象 2" o:spid="_x0000_s2" fillcolor="#FFFFFF" stroked="t" strokeweight="1.0pt" style="position:absolute;&#10;margin-left:-6.840236pt;&#10;margin-top:-16.144094pt;&#10;width:7.3292127pt;&#10;height:43.749214pt;&#10;z-index:1509;&#10;mso-position-horizontal:absolute;&#10;mso-position-horizontal-relative:char;&#10;mso-position-vertical:absolute;&#10;mso-position-vertical-relative:line;&#10;mso-wrap-distance-left:6.7498426pt;&#10;mso-wrap-distance-right:6.7498426pt;">
                <v:stroke color="#000000"/>
                <v:imagedata r:id="rId3"/>
                <o:lock selection="t"/>
              </v:shape>
            </w:pict>
          </mc:Fallback>
        </mc:AlternateContent>
      </w:r>
      <w:r>
        <w:rPr>
          <w:rFonts w:hint="eastAsia"/>
        </w:rPr>
        <w:t>x,y是空间坐标</w:t>
      </w:r>
    </w:p>
    <w:p>
      <w:pPr>
        <w:ind w:firstLine="420"/>
        <w:rPr>
          <w:rFonts w:hint="eastAsia"/>
        </w:rPr>
      </w:pPr>
      <w:r>
        <w:rPr>
          <w:color w:val="FF0000"/>
        </w:rPr>
        <mc:AlternateContent>
          <mc:Choice Requires="wps">
            <w:drawing>
              <wp:anchor distT="0" distB="0" distL="85723" distR="85723" simplePos="0" relativeHeight="1507" behindDoc="0" locked="0" layoutInCell="1" hidden="0" allowOverlap="1">
                <wp:simplePos x="0" y="0"/>
                <wp:positionH relativeFrom="character">
                  <wp:posOffset>-84144</wp:posOffset>
                </wp:positionH>
                <wp:positionV relativeFrom="line">
                  <wp:posOffset>445819</wp:posOffset>
                </wp:positionV>
                <wp:extent cx="86111" cy="522872"/>
                <wp:effectExtent l="0" t="0" r="0" b="0"/>
                <wp:wrapNone/>
                <wp:docPr id="4" name="对象 4"/>
                <wp:cNvGraphicFramePr>
                  <a:graphicFrameLocks noChangeAspect="0" noSelect="1"/>
                </wp:cNvGraphicFramePr>
                <a:graphic>
                  <a:graphicData uri="http://schemas.microsoft.com/office/word/2010/wordprocessingInk">
                    <w14:contentPart bwMode="auto" r:id="rId4">
                      <w14:nvContentPartPr>
                        <w14:cNvContentPartPr/>
                      </w14:nvContentPartPr>
                      <w14:xfrm>
                        <a:off x="0" y="0"/>
                        <a:ext cx="86111" cy="522872"/>
                      </w14:xfrm>
                    </w14:contentPart>
                  </a:graphicData>
                </a:graphic>
              </wp:anchor>
            </w:drawing>
          </mc:Choice>
          <mc:Fallback>
            <w:pict>
              <v:shape type="#_x0000_t75" id="对象 5" o:spid="_x0000_s5" fillcolor="#FFFFFF" stroked="t" strokeweight="1.0pt" style="position:absolute;&#10;margin-left:-6.6255116pt;&#10;margin-top:35.10386pt;&#10;width:6.7803936pt;&#10;height:41.171024pt;&#10;z-index:1507;&#10;mso-position-horizontal:absolute;&#10;mso-position-horizontal-relative:char;&#10;mso-position-vertical:absolute;&#10;mso-position-vertical-relative:line;&#10;mso-wrap-distance-left:6.7498426pt;&#10;mso-wrap-distance-right:6.7498426pt;">
                <v:stroke color="#000000"/>
                <v:imagedata r:id="rId5"/>
                <o:lock selection="t"/>
              </v:shape>
            </w:pict>
          </mc:Fallback>
        </mc:AlternateContent>
      </w:r>
      <w:r>
        <w:rPr>
          <w:color w:val="FF0000"/>
        </w:rPr>
        <mc:AlternateContent>
          <mc:Choice Requires="wps">
            <w:drawing>
              <wp:anchor distT="0" distB="0" distL="85723" distR="85723" simplePos="0" relativeHeight="1508" behindDoc="0" locked="0" layoutInCell="1" hidden="0" allowOverlap="1">
                <wp:simplePos x="0" y="0"/>
                <wp:positionH relativeFrom="character">
                  <wp:posOffset>-408929</wp:posOffset>
                </wp:positionH>
                <wp:positionV relativeFrom="line">
                  <wp:posOffset>-727750</wp:posOffset>
                </wp:positionV>
                <wp:extent cx="402085" cy="385131"/>
                <wp:effectExtent l="0" t="0" r="0" b="0"/>
                <wp:wrapNone/>
                <wp:docPr id="7" name="对象 7"/>
                <wp:cNvGraphicFramePr>
                  <a:graphicFrameLocks noChangeAspect="0" noSelect="1"/>
                </wp:cNvGraphicFramePr>
                <a:graphic>
                  <a:graphicData uri="http://schemas.microsoft.com/office/word/2010/wordprocessingInk">
                    <w14:contentPart bwMode="auto" r:id="rId6">
                      <w14:nvContentPartPr>
                        <w14:cNvContentPartPr/>
                      </w14:nvContentPartPr>
                      <w14:xfrm>
                        <a:off x="0" y="0"/>
                        <a:ext cx="402085" cy="385131"/>
                      </w14:xfrm>
                    </w14:contentPart>
                  </a:graphicData>
                </a:graphic>
              </wp:anchor>
            </w:drawing>
          </mc:Choice>
          <mc:Fallback>
            <w:pict>
              <v:shape type="#_x0000_t75" id="对象 8" o:spid="_x0000_s8" fillcolor="#FFFFFF" stroked="t" strokeweight="1.0pt" style="position:absolute;&#10;margin-left:-32.199135pt;&#10;margin-top:-57.30315pt;&#10;width:31.660236pt;&#10;height:30.325274pt;&#10;z-index:1508;&#10;mso-position-horizontal:absolute;&#10;mso-position-horizontal-relative:char;&#10;mso-position-vertical:absolute;&#10;mso-position-vertical-relative:line;&#10;mso-wrap-distance-left:6.7498426pt;&#10;mso-wrap-distance-right:6.7498426pt;">
                <v:stroke color="#000000"/>
                <v:imagedata r:id="rId7"/>
                <o:lock selection="t"/>
              </v:shape>
            </w:pict>
          </mc:Fallback>
        </mc:AlternateContent>
      </w:r>
      <w:r>
        <w:rPr>
          <w:rFonts w:hint="eastAsia"/>
        </w:rPr>
        <w:t>f(x,y)是点(x,y)的幅值 (表示灰度或者强度)</w:t>
      </w:r>
    </w:p>
    <w:p>
      <w:pPr>
        <w:ind w:firstLine="420"/>
        <w:rPr>
          <w:rFonts w:hint="eastAsia"/>
        </w:rPr>
      </w:pPr>
      <w:r>
        <w:rPr>
          <w:color w:val="FF0000"/>
        </w:rPr>
        <mc:AlternateContent>
          <mc:Choice Requires="wps">
            <w:drawing>
              <wp:anchor distT="0" distB="0" distL="85723" distR="85723" simplePos="0" relativeHeight="1506" behindDoc="0" locked="0" layoutInCell="1" hidden="0" allowOverlap="1">
                <wp:simplePos x="0" y="0"/>
                <wp:positionH relativeFrom="character">
                  <wp:posOffset>-81903</wp:posOffset>
                </wp:positionH>
                <wp:positionV relativeFrom="line">
                  <wp:posOffset>101794</wp:posOffset>
                </wp:positionV>
                <wp:extent cx="49931" cy="42702"/>
                <wp:effectExtent l="0" t="0" r="0" b="0"/>
                <wp:wrapNone/>
                <wp:docPr id="10" name="对象 10"/>
                <wp:cNvGraphicFramePr>
                  <a:graphicFrameLocks noChangeAspect="0" noSelect="1"/>
                </wp:cNvGraphicFramePr>
                <a:graphic>
                  <a:graphicData uri="http://schemas.microsoft.com/office/word/2010/wordprocessingInk">
                    <w14:contentPart bwMode="auto" r:id="rId8">
                      <w14:nvContentPartPr>
                        <w14:cNvContentPartPr/>
                      </w14:nvContentPartPr>
                      <w14:xfrm>
                        <a:off x="0" y="0"/>
                        <a:ext cx="49931" cy="42702"/>
                      </w14:xfrm>
                    </w14:contentPart>
                  </a:graphicData>
                </a:graphic>
              </wp:anchor>
            </w:drawing>
          </mc:Choice>
          <mc:Fallback>
            <w:pict>
              <v:shape type="#_x0000_t75" id="对象 11" o:spid="_x0000_s11" fillcolor="#FFFFFF" stroked="t" strokeweight="1.0pt" style="position:absolute;&#10;margin-left:-6.449055pt;&#10;margin-top:8.015276pt;&#10;width:3.9315746pt;&#10;height:3.3623624pt;&#10;z-index:1506;&#10;mso-position-horizontal:absolute;&#10;mso-position-horizontal-relative:char;&#10;mso-position-vertical:absolute;&#10;mso-position-vertical-relative:line;&#10;mso-wrap-distance-left:6.7498426pt;&#10;mso-wrap-distance-right:6.7498426pt;">
                <v:stroke color="#000000"/>
                <v:imagedata r:id="rId9"/>
                <o:lock selection="t"/>
              </v:shape>
            </w:pict>
          </mc:Fallback>
        </mc:AlternateContent>
      </w:r>
      <w:r>
        <w:rPr>
          <w:rFonts w:hint="eastAsia"/>
        </w:rPr>
        <w:t>当空间坐标x,y，与幅值f(x,y)都是离散值的时候，我们把图像称为数字图像</w:t>
      </w:r>
    </w:p>
    <w:p>
      <w:pPr>
        <w:ind w:firstLine="420"/>
        <w:rPr>
          <w:rFonts w:hint="eastAsia"/>
        </w:rPr>
      </w:pPr>
      <w:r>
        <w:rPr>
          <w:rFonts w:hint="eastAsia"/>
        </w:rPr>
        <w:t>数字图像的最小组成部分</w:t>
      </w:r>
    </w:p>
    <w:p>
      <w:pPr>
        <w:ind w:leftChars="200" w:left="420" w:firstLine="0"/>
        <w:rPr>
          <w:rFonts w:hint="eastAsia"/>
        </w:rPr>
      </w:pPr>
      <w:r>
        <w:rPr>
          <w:rFonts w:hint="eastAsia"/>
        </w:rPr>
        <w:t>数字图像由有限个元素构成，每个元素都包含一个特定的位置x,y和幅值f(x,y)，我们把这些元素称为图像元素或像素</w:t>
      </w:r>
    </w:p>
    <w:p>
      <w:pPr>
        <w:rPr>
          <w:rFonts w:hint="eastAsia"/>
          <w:color w:val="FF0000"/>
        </w:rPr>
      </w:pPr>
      <w:r>
        <w:rPr>
          <w:rFonts w:hint="eastAsia"/>
          <w:color w:val="FF0000"/>
        </w:rPr>
        <w:t>练习2：数字图像处理</w:t>
      </w:r>
      <w:r>
        <w:rPr>
          <w:rFonts w:hint="eastAsia"/>
          <w:color w:val="FF0000"/>
          <w:lang w:val="en-US" w:eastAsia="zh-CN"/>
        </w:rPr>
        <w:t>(</w:t>
      </w:r>
      <w:r>
        <w:rPr>
          <w:rFonts w:hint="eastAsia"/>
          <w:color w:val="FF0000"/>
        </w:rPr>
        <w:t>计算机来处理数字图像</w:t>
      </w:r>
      <w:r>
        <w:rPr>
          <w:rFonts w:hint="eastAsia"/>
          <w:color w:val="FF0000"/>
          <w:lang w:val="en-US" w:eastAsia="zh-CN"/>
        </w:rPr>
        <w:t>)</w:t>
      </w:r>
      <w:r>
        <w:rPr>
          <w:rFonts w:hint="eastAsia"/>
          <w:color w:val="FF0000"/>
        </w:rPr>
        <w:t>两大任务是什么</w:t>
      </w:r>
    </w:p>
    <w:p>
      <w:pPr>
        <w:rPr>
          <w:rFonts w:hint="eastAsia"/>
          <w:lang w:val="en-US" w:eastAsia="zh-CN"/>
        </w:rPr>
      </w:pPr>
      <w:r>
        <w:rPr>
          <w:rFonts w:hint="eastAsia"/>
          <w:lang w:val="en-US" w:eastAsia="zh-CN"/>
        </w:rPr>
        <w:t xml:space="preserve">  </w:t>
      </w:r>
      <w:r>
        <w:rPr>
          <w:color w:val="FF0000"/>
        </w:rPr>
        <mc:AlternateContent>
          <mc:Choice Requires="wps">
            <w:drawing>
              <wp:anchor distT="0" distB="0" distL="85723" distR="85723" simplePos="0" relativeHeight="1548" behindDoc="0" locked="0" layoutInCell="1" hidden="0" allowOverlap="1">
                <wp:simplePos x="0" y="0"/>
                <wp:positionH relativeFrom="character">
                  <wp:posOffset>-237205</wp:posOffset>
                </wp:positionH>
                <wp:positionV relativeFrom="line">
                  <wp:posOffset>-208692</wp:posOffset>
                </wp:positionV>
                <wp:extent cx="507560" cy="468022"/>
                <wp:effectExtent l="0" t="0" r="0" b="0"/>
                <wp:wrapNone/>
                <wp:docPr id="13" name="对象 13"/>
                <wp:cNvGraphicFramePr>
                  <a:graphicFrameLocks noChangeAspect="0" noSelect="1"/>
                </wp:cNvGraphicFramePr>
                <a:graphic>
                  <a:graphicData uri="http://schemas.microsoft.com/office/word/2010/wordprocessingInk">
                    <w14:contentPart bwMode="auto" r:id="rId10">
                      <w14:nvContentPartPr>
                        <w14:cNvContentPartPr/>
                      </w14:nvContentPartPr>
                      <w14:xfrm>
                        <a:off x="0" y="0"/>
                        <a:ext cx="507560" cy="468022"/>
                      </w14:xfrm>
                    </w14:contentPart>
                  </a:graphicData>
                </a:graphic>
              </wp:anchor>
            </w:drawing>
          </mc:Choice>
          <mc:Fallback>
            <w:pict>
              <v:shape type="#_x0000_t75" id="对象 14" o:spid="_x0000_s14" fillcolor="#FFFFFF" stroked="t" strokeweight="1.0pt" style="position:absolute;&#10;margin-left:-18.677559pt;&#10;margin-top:-16.432442pt;&#10;width:39.965355pt;&#10;height:36.852127pt;&#10;z-index:1548;&#10;mso-position-horizontal:absolute;&#10;mso-position-horizontal-relative:char;&#10;mso-position-vertical:absolute;&#10;mso-position-vertical-relative:line;&#10;mso-wrap-distance-left:6.7498426pt;&#10;mso-wrap-distance-right:6.7498426pt;">
                <v:stroke color="#000000"/>
                <v:imagedata r:id="rId11"/>
                <o:lock selection="t"/>
              </v:shape>
            </w:pict>
          </mc:Fallback>
        </mc:AlternateContent>
      </w:r>
      <w:r>
        <w:rPr>
          <w:rFonts w:hint="eastAsia"/>
          <w:lang w:val="en-US" w:eastAsia="zh-CN"/>
        </w:rPr>
        <w:t xml:space="preserve">  20世纪60年代初期，数字图像处理形成一门学科 </w:t>
      </w:r>
    </w:p>
    <w:p>
      <w:pPr>
        <w:ind w:firstLine="420"/>
        <w:rPr>
          <w:rFonts w:hint="eastAsia"/>
          <w:lang w:val="en-US" w:eastAsia="zh-CN"/>
        </w:rPr>
      </w:pPr>
      <w:r>
        <w:rPr>
          <w:rFonts w:hint="eastAsia"/>
          <w:lang w:val="en-US" w:eastAsia="zh-CN"/>
        </w:rPr>
        <w:t xml:space="preserve">数字图像处理是指将图像信号转换成数字信号，并利用计算机对其进行处理的过程 </w:t>
      </w:r>
    </w:p>
    <w:p>
      <w:pPr>
        <w:ind w:firstLine="420"/>
        <w:rPr>
          <w:rFonts w:hint="eastAsia"/>
          <w:lang w:val="en-US" w:eastAsia="zh-CN"/>
        </w:rPr>
      </w:pPr>
      <w:r>
        <w:rPr>
          <w:rFonts w:hint="eastAsia"/>
          <w:lang w:val="en-US" w:eastAsia="zh-CN"/>
        </w:rPr>
        <w:t>数字图像处理两大任务</w:t>
      </w:r>
    </w:p>
    <w:p>
      <w:pPr>
        <w:ind w:firstLine="420"/>
        <w:rPr>
          <w:rFonts w:hint="eastAsia"/>
          <w:lang w:val="en-US" w:eastAsia="zh-CN"/>
        </w:rPr>
      </w:pPr>
      <w:r>
        <w:rPr>
          <w:rFonts w:hint="eastAsia"/>
          <w:lang w:val="en-US" w:eastAsia="zh-CN"/>
        </w:rPr>
        <w:t>以人类视觉解释为目的，改善图像的质量（视觉效果）</w:t>
      </w:r>
    </w:p>
    <w:p>
      <w:pPr>
        <w:ind w:firstLine="420"/>
        <w:rPr>
          <w:rFonts w:eastAsia="宋体"/>
          <w:lang w:val="en-US" w:eastAsia="zh-CN"/>
        </w:rPr>
      </w:pPr>
      <w:r>
        <w:rPr>
          <w:rFonts w:hint="eastAsia"/>
          <w:lang w:val="en-US" w:eastAsia="zh-CN"/>
        </w:rPr>
        <w:t>以机器识别理解为目的，用于存储、传输和表示的图像数据处理（可辨识性）</w:t>
      </w:r>
    </w:p>
    <w:p>
      <w:pPr>
        <w:rPr>
          <w:rFonts w:hint="eastAsia"/>
          <w:color w:val="FF0000"/>
        </w:rPr>
      </w:pPr>
      <w:r>
        <w:rPr>
          <w:color w:val="FF0000"/>
        </w:rPr>
        <mc:AlternateContent>
          <mc:Choice Requires="wps">
            <w:drawing>
              <wp:anchor distT="0" distB="0" distL="85723" distR="85723" simplePos="0" relativeHeight="1557" behindDoc="0" locked="0" layoutInCell="1" hidden="0" allowOverlap="1">
                <wp:simplePos x="0" y="0"/>
                <wp:positionH relativeFrom="character">
                  <wp:posOffset>-172586</wp:posOffset>
                </wp:positionH>
                <wp:positionV relativeFrom="line">
                  <wp:posOffset>-180692</wp:posOffset>
                </wp:positionV>
                <wp:extent cx="375002" cy="560152"/>
                <wp:effectExtent l="0" t="0" r="0" b="0"/>
                <wp:wrapNone/>
                <wp:docPr id="16" name="对象 16"/>
                <wp:cNvGraphicFramePr>
                  <a:graphicFrameLocks noChangeAspect="0" noSelect="1"/>
                </wp:cNvGraphicFramePr>
                <a:graphic>
                  <a:graphicData uri="http://schemas.microsoft.com/office/word/2010/wordprocessingInk">
                    <w14:contentPart bwMode="auto" r:id="rId12">
                      <w14:nvContentPartPr>
                        <w14:cNvContentPartPr/>
                      </w14:nvContentPartPr>
                      <w14:xfrm>
                        <a:off x="0" y="0"/>
                        <a:ext cx="375002" cy="560152"/>
                      </w14:xfrm>
                    </w14:contentPart>
                  </a:graphicData>
                </a:graphic>
              </wp:anchor>
            </w:drawing>
          </mc:Choice>
          <mc:Fallback>
            <w:pict>
              <v:shape type="#_x0000_t75" id="对象 17" o:spid="_x0000_s17" fillcolor="#FFFFFF" stroked="t" strokeweight="1.0pt" style="position:absolute;&#10;margin-left:-13.589449pt;&#10;margin-top:-14.227716pt;&#10;width:29.527716pt;&#10;height:44.106457pt;&#10;z-index:1557;&#10;mso-position-horizontal:absolute;&#10;mso-position-horizontal-relative:char;&#10;mso-position-vertical:absolute;&#10;mso-position-vertical-relative:line;&#10;mso-wrap-distance-left:6.7498426pt;&#10;mso-wrap-distance-right:6.7498426pt;">
                <v:stroke color="#000000"/>
                <v:imagedata r:id="rId13"/>
                <o:lock selection="t"/>
              </v:shape>
            </w:pict>
          </mc:Fallback>
        </mc:AlternateContent>
      </w:r>
      <w:r>
        <w:rPr>
          <w:rFonts w:hint="eastAsia"/>
          <w:color w:val="FF0000"/>
        </w:rPr>
        <w:t>练习3:为什么要进行数字图像处理</w:t>
      </w:r>
    </w:p>
    <w:p>
      <w:pPr>
        <w:rPr>
          <w:rFonts w:hint="eastAsia"/>
          <w:lang w:val="en-US" w:eastAsia="zh-CN"/>
        </w:rPr>
      </w:pPr>
      <w:r>
        <w:rPr>
          <w:rFonts w:hint="eastAsia"/>
          <w:lang w:val="en-US" w:eastAsia="zh-CN"/>
        </w:rPr>
        <w:t xml:space="preserve">   为显示/打印做准备</w:t>
      </w:r>
    </w:p>
    <w:p>
      <w:pPr>
        <w:rPr>
          <w:rFonts w:hint="eastAsia"/>
          <w:lang w:val="en-US" w:eastAsia="zh-CN"/>
        </w:rPr>
      </w:pPr>
      <w:r>
        <w:rPr>
          <w:rFonts w:hint="eastAsia"/>
          <w:lang w:val="en-US" w:eastAsia="zh-CN"/>
        </w:rPr>
        <w:t xml:space="preserve">   方便图片的传输与存储</w:t>
      </w:r>
    </w:p>
    <w:p>
      <w:pPr>
        <w:ind w:left="420" w:firstLine="420"/>
        <w:rPr>
          <w:rFonts w:hint="eastAsia"/>
          <w:lang w:val="en-US" w:eastAsia="zh-CN"/>
        </w:rPr>
      </w:pPr>
      <w:r>
        <w:rPr>
          <w:rFonts w:hint="eastAsia"/>
          <w:lang w:val="en-US" w:eastAsia="zh-CN"/>
        </w:rPr>
        <w:t>减少在数码相机中的存储空间</w:t>
      </w:r>
    </w:p>
    <w:p>
      <w:pPr>
        <w:ind w:left="420" w:firstLine="420"/>
        <w:rPr>
          <w:rFonts w:hint="eastAsia"/>
          <w:lang w:val="en-US" w:eastAsia="zh-CN"/>
        </w:rPr>
      </w:pPr>
      <w:r>
        <w:rPr>
          <w:rFonts w:hint="eastAsia"/>
          <w:lang w:val="en-US" w:eastAsia="zh-CN"/>
        </w:rPr>
        <w:t>节约图像传输宽带</w:t>
      </w:r>
    </w:p>
    <w:p>
      <w:pPr>
        <w:ind w:firstLineChars="200" w:firstLine="420"/>
        <w:rPr>
          <w:rFonts w:hint="eastAsia"/>
          <w:lang w:val="en-US" w:eastAsia="zh-CN"/>
        </w:rPr>
      </w:pPr>
      <w:r>
        <w:rPr>
          <w:rFonts w:hint="eastAsia"/>
          <w:lang w:val="en-US" w:eastAsia="zh-CN"/>
        </w:rPr>
        <w:t xml:space="preserve">增强和恢复图像  </w:t>
      </w:r>
    </w:p>
    <w:p>
      <w:pPr>
        <w:ind w:left="420" w:firstLine="420"/>
        <w:rPr>
          <w:rFonts w:hint="eastAsia"/>
          <w:lang w:val="en-US" w:eastAsia="zh-CN"/>
        </w:rPr>
      </w:pPr>
      <w:r>
        <w:rPr>
          <w:rFonts w:hint="eastAsia"/>
          <w:lang w:val="en-US" w:eastAsia="zh-CN"/>
        </w:rPr>
        <w:t>修饰个人照片</w:t>
      </w:r>
    </w:p>
    <w:p>
      <w:pPr>
        <w:ind w:left="420" w:firstLine="420"/>
        <w:rPr>
          <w:rFonts w:hint="eastAsia"/>
          <w:lang w:val="en-US" w:eastAsia="zh-CN"/>
        </w:rPr>
      </w:pPr>
      <w:r>
        <w:rPr>
          <w:rFonts w:hint="eastAsia"/>
          <w:lang w:val="en-US" w:eastAsia="zh-CN"/>
        </w:rPr>
        <w:t>降噪、亮度和对比度增强</w:t>
      </w:r>
    </w:p>
    <w:p>
      <w:pPr>
        <w:rPr>
          <w:rFonts w:eastAsia="宋体"/>
          <w:lang w:val="en-US" w:eastAsia="zh-CN"/>
        </w:rPr>
      </w:pPr>
      <w:r>
        <w:rPr>
          <w:rFonts w:hint="eastAsia"/>
          <w:lang w:val="en-US" w:eastAsia="zh-CN"/>
        </w:rPr>
        <w:t xml:space="preserve">   从图像中提取信息</w:t>
      </w:r>
    </w:p>
    <w:p>
      <w:pPr>
        <w:rPr>
          <w:rFonts w:hint="eastAsia"/>
          <w:color w:val="FF0000"/>
        </w:rPr>
      </w:pPr>
      <w:r>
        <w:rPr>
          <w:rFonts w:hint="eastAsia"/>
          <w:color w:val="FF0000"/>
        </w:rPr>
        <w:t>练习4:数字图像处理根据语义从低级到高级，分为哪几个层次</w:t>
      </w:r>
    </w:p>
    <w:p>
      <w:pPr>
        <w:rPr>
          <w:rFonts w:hint="eastAsia"/>
          <w:lang w:val="en-US" w:eastAsia="zh-CN"/>
        </w:rPr>
      </w:pPr>
      <w:r>
        <w:rPr>
          <w:rFonts w:hint="eastAsia"/>
          <w:lang w:val="en-US" w:eastAsia="zh-CN"/>
        </w:rPr>
        <w:t>广义图像处理分为三个层次：</w:t>
      </w:r>
      <w:r>
        <w:rPr>
          <w:rFonts w:hint="eastAsia"/>
          <w:color w:val="0070C0"/>
          <w:lang w:val="en-US" w:eastAsia="zh-CN"/>
        </w:rPr>
        <w:t xml:space="preserve">图像处理、图像分析和图像理解 </w:t>
      </w:r>
    </w:p>
    <w:p>
      <w:pPr>
        <w:ind w:firstLineChars="100" w:firstLine="210"/>
        <w:rPr>
          <w:rFonts w:hint="eastAsia"/>
          <w:lang w:val="en-US" w:eastAsia="zh-CN"/>
        </w:rPr>
      </w:pPr>
      <w:r>
        <w:rPr>
          <w:rFonts w:hint="eastAsia"/>
          <w:lang w:val="en-US" w:eastAsia="zh-CN"/>
        </w:rPr>
        <w:t xml:space="preserve"> 图像的中级处理阶段</w:t>
      </w:r>
    </w:p>
    <w:p>
      <w:pPr>
        <w:ind w:firstLine="420"/>
        <w:rPr>
          <w:rFonts w:hint="eastAsia"/>
          <w:lang w:val="en-US" w:eastAsia="zh-CN"/>
        </w:rPr>
      </w:pPr>
      <w:r>
        <w:rPr>
          <w:rFonts w:hint="eastAsia"/>
          <w:lang w:val="en-US" w:eastAsia="zh-CN"/>
        </w:rPr>
        <w:t>处理对象：目标区域</w:t>
      </w:r>
    </w:p>
    <w:p>
      <w:pPr>
        <w:ind w:leftChars="200" w:left="1470" w:hangingChars="500" w:hanging="1050"/>
        <w:rPr>
          <w:rFonts w:hint="eastAsia"/>
          <w:lang w:val="en-US" w:eastAsia="zh-CN"/>
        </w:rPr>
      </w:pPr>
      <w:r>
        <w:rPr>
          <w:rFonts w:hint="eastAsia"/>
          <w:lang w:val="en-US" w:eastAsia="zh-CN"/>
        </w:rPr>
        <w:t>主要任务：对图像中目标区域进行检测、表示和描述，将以像素表示的图像变成用符号、数据对目标的描述</w:t>
      </w:r>
    </w:p>
    <w:p>
      <w:pPr>
        <w:ind w:firstLineChars="200" w:firstLine="420"/>
        <w:rPr>
          <w:rFonts w:eastAsia="宋体"/>
          <w:lang w:val="en-US" w:eastAsia="zh-CN"/>
        </w:rPr>
      </w:pPr>
      <w:r>
        <w:rPr>
          <w:rFonts w:eastAsia="宋体"/>
          <w:lang w:val="en-US" w:eastAsia="zh-CN"/>
        </w:rPr>
        <w:t>图像的高级处理阶段</w:t>
      </w:r>
    </w:p>
    <w:p>
      <w:pPr>
        <w:ind w:left="420" w:firstLine="420"/>
        <w:rPr>
          <w:rFonts w:eastAsia="宋体"/>
          <w:lang w:val="en-US" w:eastAsia="zh-CN"/>
        </w:rPr>
      </w:pPr>
      <w:r>
        <w:rPr>
          <w:rFonts w:eastAsia="宋体"/>
          <w:lang w:val="en-US" w:eastAsia="zh-CN"/>
        </w:rPr>
        <w:t>处理对象：图像描述的符号</w:t>
      </w:r>
    </w:p>
    <w:p>
      <w:pPr>
        <w:ind w:left="420" w:firstLine="420"/>
        <w:rPr>
          <w:rFonts w:eastAsia="宋体"/>
          <w:lang w:val="en-US" w:eastAsia="zh-CN"/>
        </w:rPr>
      </w:pPr>
      <w:r>
        <w:rPr>
          <w:rFonts w:eastAsia="宋体"/>
          <w:lang w:val="en-US" w:eastAsia="zh-CN"/>
        </w:rPr>
        <w:t>主要任务：类似于人类的视觉系统，研究图像语义的解释</w:t>
      </w:r>
    </w:p>
    <w:p>
      <w:pPr>
        <w:ind w:firstLine="420"/>
        <w:rPr>
          <w:rFonts w:eastAsia="宋体"/>
          <w:lang w:val="en-US" w:eastAsia="zh-CN"/>
        </w:rPr>
      </w:pPr>
      <w:r>
        <w:rPr>
          <w:rFonts w:eastAsia="宋体"/>
          <w:lang w:val="en-US" w:eastAsia="zh-CN"/>
        </w:rPr>
        <w:t>图像的高级处理阶段</w:t>
      </w:r>
    </w:p>
    <w:p>
      <w:pPr>
        <w:ind w:left="420" w:firstLine="420"/>
        <w:rPr>
          <w:rFonts w:eastAsia="宋体"/>
          <w:lang w:val="en-US" w:eastAsia="zh-CN"/>
        </w:rPr>
      </w:pPr>
      <w:r>
        <w:rPr>
          <w:rFonts w:eastAsia="宋体"/>
          <w:lang w:val="en-US" w:eastAsia="zh-CN"/>
        </w:rPr>
        <w:t>处理对象：图像描述的符号</w:t>
      </w:r>
    </w:p>
    <w:p>
      <w:pPr>
        <w:ind w:left="420" w:firstLine="420"/>
        <w:rPr>
          <w:rFonts w:eastAsia="宋体"/>
          <w:lang w:val="en-US" w:eastAsia="zh-CN"/>
        </w:rPr>
      </w:pPr>
      <w:r>
        <w:rPr>
          <w:rFonts w:eastAsia="宋体"/>
          <w:lang w:val="en-US" w:eastAsia="zh-CN"/>
        </w:rPr>
        <w:t>主要任务：类似于人类的视觉系统，研究图像语义的解释</w:t>
      </w:r>
    </w:p>
    <w:p>
      <w:pPr>
        <w:rPr>
          <w:rFonts w:hint="eastAsia"/>
          <w:color w:val="FF0000"/>
        </w:rPr>
      </w:pPr>
      <w:r>
        <w:rPr>
          <w:rFonts w:hint="eastAsia"/>
          <w:color w:val="FF0000"/>
        </w:rPr>
        <w:t>练</w:t>
      </w:r>
      <w:r>
        <w:rPr>
          <w:color w:val="FF0000"/>
        </w:rPr>
        <mc:AlternateContent>
          <mc:Choice Requires="wps">
            <w:drawing>
              <wp:anchor distT="0" distB="0" distL="85723" distR="85723" simplePos="0" relativeHeight="1556" behindDoc="0" locked="0" layoutInCell="1" hidden="0" allowOverlap="1">
                <wp:simplePos x="0" y="0"/>
                <wp:positionH relativeFrom="character">
                  <wp:posOffset>-225201</wp:posOffset>
                </wp:positionH>
                <wp:positionV relativeFrom="line">
                  <wp:posOffset>-235438</wp:posOffset>
                </wp:positionV>
                <wp:extent cx="406392" cy="534036"/>
                <wp:effectExtent l="0" t="0" r="0" b="0"/>
                <wp:wrapNone/>
                <wp:docPr id="19" name="对象 19"/>
                <wp:cNvGraphicFramePr>
                  <a:graphicFrameLocks noChangeAspect="0" noSelect="1"/>
                </wp:cNvGraphicFramePr>
                <a:graphic>
                  <a:graphicData uri="http://schemas.microsoft.com/office/word/2010/wordprocessingInk">
                    <w14:contentPart bwMode="auto" r:id="rId14">
                      <w14:nvContentPartPr>
                        <w14:cNvContentPartPr/>
                      </w14:nvContentPartPr>
                      <w14:xfrm>
                        <a:off x="0" y="0"/>
                        <a:ext cx="406392" cy="534036"/>
                      </w14:xfrm>
                    </w14:contentPart>
                  </a:graphicData>
                </a:graphic>
              </wp:anchor>
            </w:drawing>
          </mc:Choice>
          <mc:Fallback>
            <w:pict>
              <v:shape type="#_x0000_t75" id="对象 20" o:spid="_x0000_s20" fillcolor="#FFFFFF" stroked="t" strokeweight="1.0pt" style="position:absolute;&#10;margin-left:-17.732363pt;&#10;margin-top:-18.538425pt;&#10;width:31.99937pt;&#10;height:42.05008pt;&#10;z-index:1556;&#10;mso-position-horizontal:absolute;&#10;mso-position-horizontal-relative:char;&#10;mso-position-vertical:absolute;&#10;mso-position-vertical-relative:line;&#10;mso-wrap-distance-left:6.7498426pt;&#10;mso-wrap-distance-right:6.7498426pt;">
                <v:stroke color="#000000"/>
                <v:imagedata r:id="rId15"/>
                <o:lock selection="t"/>
              </v:shape>
            </w:pict>
          </mc:Fallback>
        </mc:AlternateContent>
      </w:r>
      <w:r>
        <w:rPr>
          <w:rFonts w:hint="eastAsia"/>
          <w:color w:val="FF0000"/>
        </w:rPr>
        <w:t>习5:数字图像处理任务的基本流程是什么</w:t>
      </w:r>
    </w:p>
    <w:p>
      <w:pPr>
        <w:rPr>
          <w:lang w:val="en-US" w:eastAsia="zh-CN"/>
        </w:rPr>
      </w:pPr>
      <w:r>
        <w:rPr>
          <w:rFonts w:hint="eastAsia"/>
          <w:lang w:val="en-US" w:eastAsia="zh-CN"/>
        </w:rPr>
        <w:t>图像获取-</w:t>
      </w:r>
      <w:r>
        <w:rPr>
          <w:rFonts w:eastAsia="宋体"/>
          <w:lang w:val="en-US" w:eastAsia="zh-CN"/>
        </w:rPr>
        <w:t>图像增强</w:t>
      </w:r>
      <w:r>
        <w:rPr>
          <w:rFonts w:hint="eastAsia"/>
          <w:lang w:val="en-US" w:eastAsia="zh-CN"/>
        </w:rPr>
        <w:t>-</w:t>
      </w:r>
      <w:r>
        <w:rPr>
          <w:rFonts w:eastAsia="宋体"/>
          <w:lang w:val="en-US" w:eastAsia="zh-CN"/>
        </w:rPr>
        <w:t>图像</w:t>
      </w:r>
      <w:r>
        <w:rPr>
          <w:rFonts w:hint="eastAsia"/>
          <w:lang w:val="en-US" w:eastAsia="zh-CN"/>
        </w:rPr>
        <w:t>复原-</w:t>
      </w:r>
      <w:r>
        <w:rPr>
          <w:lang w:val="en-US" w:eastAsia="zh-CN"/>
        </w:rPr>
        <w:t>图像分割</w:t>
      </w:r>
      <w:r>
        <w:rPr>
          <w:rFonts w:hint="eastAsia"/>
          <w:lang w:val="en-US" w:eastAsia="zh-CN"/>
        </w:rPr>
        <w:t>-</w:t>
      </w:r>
      <w:r>
        <w:rPr>
          <w:lang w:val="en-US" w:eastAsia="zh-CN"/>
        </w:rPr>
        <w:t>形态学处理</w:t>
      </w:r>
      <w:r>
        <w:rPr>
          <w:rFonts w:hint="eastAsia"/>
          <w:lang w:val="en-US" w:eastAsia="zh-CN"/>
        </w:rPr>
        <w:t>-</w:t>
      </w:r>
      <w:r>
        <w:rPr>
          <w:lang w:val="en-US" w:eastAsia="zh-CN"/>
        </w:rPr>
        <w:t>特征提取</w:t>
      </w:r>
      <w:r>
        <w:rPr>
          <w:rFonts w:hint="eastAsia"/>
          <w:lang w:val="en-US" w:eastAsia="zh-CN"/>
        </w:rPr>
        <w:t>-</w:t>
      </w:r>
      <w:r>
        <w:rPr>
          <w:lang w:val="en-US" w:eastAsia="zh-CN"/>
        </w:rPr>
        <w:t>目标识别</w:t>
      </w:r>
      <w:r>
        <w:rPr>
          <w:rFonts w:hint="eastAsia"/>
          <w:lang w:val="en-US" w:eastAsia="zh-CN"/>
        </w:rPr>
        <w:t>-</w:t>
      </w:r>
      <w:r>
        <w:rPr>
          <w:lang w:val="en-US" w:eastAsia="zh-CN"/>
        </w:rPr>
        <w:t>图像压缩</w:t>
      </w:r>
      <w:r>
        <w:rPr>
          <w:rFonts w:hint="eastAsia"/>
          <w:lang w:val="en-US" w:eastAsia="zh-CN"/>
        </w:rPr>
        <w:t>-</w:t>
      </w:r>
      <w:r>
        <w:rPr>
          <w:lang w:val="en-US" w:eastAsia="zh-CN"/>
        </w:rPr>
        <w:t>彩色图像处理</w:t>
      </w:r>
      <w:r>
        <w:rPr>
          <w:rFonts w:hint="eastAsia"/>
          <w:lang w:val="en-US" w:eastAsia="zh-CN"/>
        </w:rPr>
        <w:t>-</w:t>
      </w:r>
      <w:r>
        <w:rPr>
          <w:lang w:val="en-US" w:eastAsia="zh-CN"/>
        </w:rPr>
        <w:t>图像显示或打印</w:t>
      </w:r>
    </w:p>
    <w:p>
      <w:pPr>
        <w:rPr>
          <w:rFonts w:hint="eastAsia"/>
          <w:color w:val="FF0000"/>
        </w:rPr>
      </w:pPr>
      <w:r>
        <w:rPr>
          <w:rFonts w:hint="eastAsia"/>
          <w:color w:val="FF0000"/>
        </w:rPr>
        <w:t>练</w:t>
      </w:r>
      <w:r>
        <w:rPr>
          <w:color w:val="FF0000"/>
        </w:rPr>
        <mc:AlternateContent>
          <mc:Choice Requires="wps">
            <w:drawing>
              <wp:anchor distT="0" distB="0" distL="85723" distR="85723" simplePos="0" relativeHeight="1555" behindDoc="0" locked="0" layoutInCell="1" hidden="0" allowOverlap="1">
                <wp:simplePos x="0" y="0"/>
                <wp:positionH relativeFrom="character">
                  <wp:posOffset>-187756</wp:posOffset>
                </wp:positionH>
                <wp:positionV relativeFrom="line">
                  <wp:posOffset>-68575</wp:posOffset>
                </wp:positionV>
                <wp:extent cx="444455" cy="499225"/>
                <wp:effectExtent l="0" t="0" r="0" b="0"/>
                <wp:wrapNone/>
                <wp:docPr id="22" name="对象 22"/>
                <wp:cNvGraphicFramePr>
                  <a:graphicFrameLocks noChangeAspect="0" noSelect="1"/>
                </wp:cNvGraphicFramePr>
                <a:graphic>
                  <a:graphicData uri="http://schemas.microsoft.com/office/word/2010/wordprocessingInk">
                    <w14:contentPart bwMode="auto" r:id="rId16">
                      <w14:nvContentPartPr>
                        <w14:cNvContentPartPr/>
                      </w14:nvContentPartPr>
                      <w14:xfrm>
                        <a:off x="0" y="0"/>
                        <a:ext cx="444455" cy="499225"/>
                      </w14:xfrm>
                    </w14:contentPart>
                  </a:graphicData>
                </a:graphic>
              </wp:anchor>
            </w:drawing>
          </mc:Choice>
          <mc:Fallback>
            <w:pict>
              <v:shape type="#_x0000_t75" id="对象 23" o:spid="_x0000_s23" fillcolor="#FFFFFF" stroked="t" strokeweight="1.0pt" style="position:absolute;&#10;margin-left:-14.783937pt;&#10;margin-top:-5.399606pt;&#10;width:34.996456pt;&#10;height:39.309055pt;&#10;z-index:1555;&#10;mso-position-horizontal:absolute;&#10;mso-position-horizontal-relative:char;&#10;mso-position-vertical:absolute;&#10;mso-position-vertical-relative:line;&#10;mso-wrap-distance-left:6.7498426pt;&#10;mso-wrap-distance-right:6.7498426pt;">
                <v:stroke color="#000000"/>
                <v:imagedata r:id="rId17"/>
                <o:lock selection="t"/>
              </v:shape>
            </w:pict>
          </mc:Fallback>
        </mc:AlternateContent>
      </w:r>
      <w:r>
        <w:rPr>
          <w:rFonts w:hint="eastAsia"/>
          <w:color w:val="FF0000"/>
        </w:rPr>
        <w:t>习6:数字图像处理的常见应用领域有哪些</w:t>
      </w:r>
    </w:p>
    <w:p>
      <w:pPr>
        <w:rPr>
          <w:rFonts w:hint="eastAsia"/>
          <w:lang w:val="en-US" w:eastAsia="zh-CN"/>
        </w:rPr>
      </w:pPr>
      <w:r>
        <w:rPr>
          <w:rFonts w:hint="eastAsia"/>
          <w:lang w:val="en-US" w:eastAsia="zh-CN"/>
        </w:rPr>
        <w:t>文化艺术领域-艺术作品修复</w:t>
      </w:r>
    </w:p>
    <w:p>
      <w:pPr>
        <w:rPr>
          <w:lang w:val="en-US" w:eastAsia="zh-CN"/>
        </w:rPr>
      </w:pPr>
      <w:r>
        <w:rPr>
          <w:lang w:val="en-US" w:eastAsia="zh-CN"/>
        </w:rPr>
        <w:t>摄影领域</w:t>
      </w:r>
      <w:r>
        <w:rPr>
          <w:rFonts w:hint="eastAsia"/>
          <w:lang w:val="en-US" w:eastAsia="zh-CN"/>
        </w:rPr>
        <w:t>-</w:t>
      </w:r>
      <w:r>
        <w:rPr>
          <w:lang w:val="en-US" w:eastAsia="zh-CN"/>
        </w:rPr>
        <w:t>追踪拍摄对象</w:t>
      </w:r>
    </w:p>
    <w:p>
      <w:pPr>
        <w:rPr>
          <w:lang w:val="en-US" w:eastAsia="zh-CN"/>
        </w:rPr>
      </w:pPr>
      <w:r>
        <w:rPr>
          <w:lang w:val="en-US" w:eastAsia="zh-CN"/>
        </w:rPr>
        <w:t>美图工具领域</w:t>
      </w:r>
      <w:r>
        <w:rPr>
          <w:rFonts w:hint="eastAsia"/>
          <w:lang w:val="en-US" w:eastAsia="zh-CN"/>
        </w:rPr>
        <w:t>-</w:t>
      </w:r>
      <w:r>
        <w:rPr>
          <w:lang w:val="en-US" w:eastAsia="zh-CN"/>
        </w:rPr>
        <w:t>风格滤镜</w:t>
      </w:r>
    </w:p>
    <w:p>
      <w:pPr>
        <w:rPr>
          <w:lang w:val="en-US" w:eastAsia="zh-CN"/>
        </w:rPr>
      </w:pPr>
      <w:r>
        <w:rPr>
          <w:lang w:val="en-US" w:eastAsia="zh-CN"/>
        </w:rPr>
        <w:t>医学领域</w:t>
      </w:r>
      <w:r>
        <w:rPr>
          <w:rFonts w:hint="eastAsia"/>
          <w:lang w:val="en-US" w:eastAsia="zh-CN"/>
        </w:rPr>
        <w:t>-</w:t>
      </w:r>
      <w:r>
        <w:rPr>
          <w:lang w:val="en-US" w:eastAsia="zh-CN"/>
        </w:rPr>
        <w:t>细胞分类、染色体分析、癌细胞识别等显微图像分析</w:t>
      </w:r>
    </w:p>
    <w:p>
      <w:pPr>
        <w:rPr>
          <w:lang w:val="en-US" w:eastAsia="zh-CN"/>
        </w:rPr>
      </w:pPr>
    </w:p>
    <w:p>
      <w:pPr>
        <w:rPr>
          <w:lang w:val="en-US" w:eastAsia="zh-CN"/>
        </w:rPr>
      </w:pPr>
    </w:p>
    <w:p>
      <w:pPr>
        <w:rPr>
          <w:lang w:val="en-US" w:eastAsia="zh-CN"/>
        </w:rPr>
      </w:pPr>
    </w:p>
    <w:p>
      <w:pPr>
        <w:rPr>
          <w:rFonts w:hint="eastAsia"/>
          <w:color w:val="FF0000"/>
        </w:rPr>
      </w:pPr>
      <w:r>
        <w:rPr>
          <w:rFonts w:hint="eastAsia"/>
          <w:color w:val="FF0000"/>
        </w:rPr>
        <w:t>练</w:t>
      </w:r>
      <w:r>
        <w:rPr>
          <w:color w:val="FF0000"/>
        </w:rPr>
        <mc:AlternateContent>
          <mc:Choice Requires="wps">
            <w:drawing>
              <wp:anchor distT="0" distB="0" distL="85723" distR="85723" simplePos="0" relativeHeight="1554" behindDoc="0" locked="0" layoutInCell="1" hidden="0" allowOverlap="1">
                <wp:simplePos x="0" y="0"/>
                <wp:positionH relativeFrom="character">
                  <wp:posOffset>-294973</wp:posOffset>
                </wp:positionH>
                <wp:positionV relativeFrom="line">
                  <wp:posOffset>-62948</wp:posOffset>
                </wp:positionV>
                <wp:extent cx="597559" cy="520214"/>
                <wp:effectExtent l="0" t="0" r="0" b="0"/>
                <wp:wrapNone/>
                <wp:docPr id="25" name="对象 25"/>
                <wp:cNvGraphicFramePr>
                  <a:graphicFrameLocks noChangeAspect="0" noSelect="1"/>
                </wp:cNvGraphicFramePr>
                <a:graphic>
                  <a:graphicData uri="http://schemas.microsoft.com/office/word/2010/wordprocessingInk">
                    <w14:contentPart bwMode="auto" r:id="rId18">
                      <w14:nvContentPartPr>
                        <w14:cNvContentPartPr/>
                      </w14:nvContentPartPr>
                      <w14:xfrm>
                        <a:off x="0" y="0"/>
                        <a:ext cx="597559" cy="520214"/>
                      </w14:xfrm>
                    </w14:contentPart>
                  </a:graphicData>
                </a:graphic>
              </wp:anchor>
            </w:drawing>
          </mc:Choice>
          <mc:Fallback>
            <w:pict>
              <v:shape type="#_x0000_t75" id="对象 26" o:spid="_x0000_s26" fillcolor="#FFFFFF" stroked="t" strokeweight="1.0pt" style="position:absolute;&#10;margin-left:-23.226221pt;&#10;margin-top:-4.956614pt;&#10;width:47.05189pt;&#10;height:40.961807pt;&#10;z-index:1554;&#10;mso-position-horizontal:absolute;&#10;mso-position-horizontal-relative:char;&#10;mso-position-vertical:absolute;&#10;mso-position-vertical-relative:line;&#10;mso-wrap-distance-left:6.7498426pt;&#10;mso-wrap-distance-right:6.7498426pt;">
                <v:stroke color="#000000"/>
                <v:imagedata r:id="rId19"/>
                <o:lock selection="t"/>
              </v:shape>
            </w:pict>
          </mc:Fallback>
        </mc:AlternateContent>
      </w:r>
      <w:r>
        <w:rPr>
          <w:rFonts w:hint="eastAsia"/>
          <w:color w:val="FF0000"/>
        </w:rPr>
        <w:t>习7:图像数字化的过程包含哪些</w:t>
      </w:r>
    </w:p>
    <w:p>
      <w:pPr>
        <w:rPr>
          <w:rFonts w:hint="eastAsia"/>
        </w:rPr>
      </w:pPr>
      <w:r>
        <w:rPr>
          <w:rFonts w:hint="eastAsia"/>
        </w:rPr>
        <w:t>图像获取是数字图像处理的第一步</w:t>
      </w:r>
    </w:p>
    <w:p>
      <w:pPr>
        <w:rPr>
          <w:rFonts w:hint="eastAsia"/>
        </w:rPr>
      </w:pPr>
      <w:r>
        <w:rPr>
          <w:rFonts w:hint="eastAsia"/>
        </w:rPr>
        <w:t>自然场景的光线到达传感器，感光元件感应光线，并将光信号转变成电信号，通过模数转换器将模拟信号转换成数字信号</w:t>
      </w:r>
    </w:p>
    <w:p>
      <w:pPr>
        <w:rPr>
          <w:rFonts w:hint="eastAsia"/>
        </w:rPr>
      </w:pPr>
      <w:r>
        <w:rPr>
          <w:rFonts w:hint="eastAsia"/>
        </w:rPr>
        <w:t>数字图像的储存方式以像素为单位，传感器阵列上感光元对应数字图像中的像素</w:t>
      </w:r>
    </w:p>
    <w:p>
      <w:pPr>
        <w:rPr>
          <w:rFonts w:hint="eastAsia"/>
          <w:color w:val="FF0000"/>
        </w:rPr>
      </w:pPr>
      <w:r>
        <w:rPr>
          <w:color w:val="FF0000"/>
        </w:rPr>
        <mc:AlternateContent>
          <mc:Choice Requires="wps">
            <w:drawing>
              <wp:anchor distT="0" distB="0" distL="85723" distR="85723" simplePos="0" relativeHeight="1553" behindDoc="0" locked="0" layoutInCell="1" hidden="0" allowOverlap="1">
                <wp:simplePos x="0" y="0"/>
                <wp:positionH relativeFrom="character">
                  <wp:posOffset>-208789</wp:posOffset>
                </wp:positionH>
                <wp:positionV relativeFrom="line">
                  <wp:posOffset>-51960</wp:posOffset>
                </wp:positionV>
                <wp:extent cx="506471" cy="414643"/>
                <wp:effectExtent l="0" t="0" r="0" b="0"/>
                <wp:wrapNone/>
                <wp:docPr id="28" name="对象 28"/>
                <wp:cNvGraphicFramePr>
                  <a:graphicFrameLocks noChangeAspect="0" noSelect="1"/>
                </wp:cNvGraphicFramePr>
                <a:graphic>
                  <a:graphicData uri="http://schemas.microsoft.com/office/word/2010/wordprocessingInk">
                    <w14:contentPart bwMode="auto" r:id="rId20">
                      <w14:nvContentPartPr>
                        <w14:cNvContentPartPr/>
                      </w14:nvContentPartPr>
                      <w14:xfrm>
                        <a:off x="0" y="0"/>
                        <a:ext cx="506471" cy="414643"/>
                      </w14:xfrm>
                    </w14:contentPart>
                  </a:graphicData>
                </a:graphic>
              </wp:anchor>
            </w:drawing>
          </mc:Choice>
          <mc:Fallback>
            <w:pict>
              <v:shape type="#_x0000_t75" id="对象 29" o:spid="_x0000_s29" fillcolor="#FFFFFF" stroked="t" strokeweight="1.0pt" style="position:absolute;&#10;margin-left:-16.440079pt;&#10;margin-top:-4.0913386pt;&#10;width:39.87961pt;&#10;height:32.649055pt;&#10;z-index:1553;&#10;mso-position-horizontal:absolute;&#10;mso-position-horizontal-relative:char;&#10;mso-position-vertical:absolute;&#10;mso-position-vertical-relative:line;&#10;mso-wrap-distance-left:6.7498426pt;&#10;mso-wrap-distance-right:6.7498426pt;">
                <v:stroke color="#000000"/>
                <v:imagedata r:id="rId21"/>
                <o:lock selection="t"/>
              </v:shape>
            </w:pict>
          </mc:Fallback>
        </mc:AlternateContent>
      </w:r>
      <w:r>
        <w:rPr>
          <w:rFonts w:hint="eastAsia"/>
          <w:color w:val="FF0000"/>
        </w:rPr>
        <w:t>练习8：图像数字化之后，如何进行图像表示？</w:t>
      </w:r>
    </w:p>
    <w:p>
      <w:pPr>
        <w:rPr>
          <w:rFonts w:hint="eastAsia"/>
        </w:rPr>
      </w:pPr>
      <w:r>
        <w:rPr>
          <w:rFonts w:hint="eastAsia"/>
        </w:rPr>
        <w:t>采样：图像空间坐标的数字化</w:t>
      </w:r>
    </w:p>
    <w:p>
      <w:pPr>
        <w:ind w:firstLine="420"/>
        <w:rPr>
          <w:rFonts w:hint="eastAsia"/>
        </w:rPr>
      </w:pPr>
      <w:r>
        <w:rPr>
          <w:rFonts w:hint="eastAsia"/>
        </w:rPr>
        <w:t>将坐标变量离散化，也即将原来连续的二维图像离散为点阵，每个点为</w:t>
      </w:r>
      <w:r>
        <w:rPr>
          <w:color w:val="FF0000"/>
        </w:rPr>
        <mc:AlternateContent>
          <mc:Choice Requires="wps">
            <w:drawing>
              <wp:anchor distT="0" distB="0" distL="85723" distR="85723" simplePos="0" relativeHeight="1552" behindDoc="0" locked="0" layoutInCell="1" hidden="0" allowOverlap="1">
                <wp:simplePos x="0" y="0"/>
                <wp:positionH relativeFrom="character">
                  <wp:posOffset>-504234</wp:posOffset>
                </wp:positionH>
                <wp:positionV relativeFrom="line">
                  <wp:posOffset>-24255</wp:posOffset>
                </wp:positionV>
                <wp:extent cx="1084345" cy="106417"/>
                <wp:effectExtent l="0" t="0" r="0" b="0"/>
                <wp:wrapNone/>
                <wp:docPr id="31" name="对象 31"/>
                <wp:cNvGraphicFramePr>
                  <a:graphicFrameLocks noChangeAspect="0" noSelect="1"/>
                </wp:cNvGraphicFramePr>
                <a:graphic>
                  <a:graphicData uri="http://schemas.microsoft.com/office/word/2010/wordprocessingInk">
                    <w14:contentPart bwMode="auto" r:id="rId22">
                      <w14:nvContentPartPr>
                        <w14:cNvContentPartPr/>
                      </w14:nvContentPartPr>
                      <w14:xfrm>
                        <a:off x="0" y="0"/>
                        <a:ext cx="1084345" cy="106417"/>
                      </w14:xfrm>
                    </w14:contentPart>
                  </a:graphicData>
                </a:graphic>
              </wp:anchor>
            </w:drawing>
          </mc:Choice>
          <mc:Fallback>
            <w:pict>
              <v:shape type="#_x0000_t75" id="对象 32" o:spid="_x0000_s32" fillcolor="#FFFFFF" stroked="t" strokeweight="1.0pt" style="position:absolute;&#10;margin-left:-39.703465pt;&#10;margin-top:-1.9098425pt;&#10;width:85.38149pt;&#10;height:8.379292pt;&#10;z-index:1552;&#10;mso-position-horizontal:absolute;&#10;mso-position-horizontal-relative:char;&#10;mso-position-vertical:absolute;&#10;mso-position-vertical-relative:line;&#10;mso-wrap-distance-left:6.7498426pt;&#10;mso-wrap-distance-right:6.7498426pt;">
                <v:stroke color="#000000"/>
                <v:imagedata r:id="rId23"/>
                <o:lock selection="t"/>
              </v:shape>
            </w:pict>
          </mc:Fallback>
        </mc:AlternateContent>
      </w:r>
      <w:r>
        <w:rPr>
          <w:rFonts w:hint="eastAsia"/>
        </w:rPr>
        <w:t>一个像素</w:t>
      </w:r>
    </w:p>
    <w:p>
      <w:pPr>
        <w:rPr>
          <w:rFonts w:hint="eastAsia"/>
        </w:rPr>
      </w:pPr>
      <w:r>
        <w:rPr>
          <w:rFonts w:hint="eastAsia"/>
        </w:rPr>
        <w:t>量化：图像函数值（灰度值）的数字化</w:t>
      </w:r>
      <w:r>
        <w:drawing>
          <wp:inline distT="0" distB="0" distL="114300" distR="114300">
            <wp:extent cx="701040" cy="244475"/>
            <wp:effectExtent l="0" t="0" r="0" b="0"/>
            <wp:docPr id="34" name="图片 34"/>
            <wp:cNvGraphicFramePr>
              <a:graphicFrameLocks noChangeAspect="1"/>
            </wp:cNvGraphicFramePr>
            <a:graphic>
              <a:graphicData uri="http://schemas.openxmlformats.org/drawingml/2006/picture">
                <pic:pic>
                  <pic:nvPicPr>
                    <pic:cNvPr id="36" name="图片 36"/>
                    <pic:cNvPicPr/>
                  </pic:nvPicPr>
                  <pic:blipFill>
                    <a:blip r:embed="rId24"/>
                    <a:stretch>
                      <a:fillRect/>
                    </a:stretch>
                  </pic:blipFill>
                  <pic:spPr>
                    <a:xfrm rot="0">
                      <a:off x="0" y="0"/>
                      <a:ext cx="701040" cy="244475"/>
                    </a:xfrm>
                    <a:prstGeom prst="rect"/>
                    <a:noFill/>
                    <a:ln w="12700" cmpd="sng" cap="flat">
                      <a:noFill/>
                      <a:prstDash val="solid"/>
                      <a:miter/>
                    </a:ln>
                  </pic:spPr>
                </pic:pic>
              </a:graphicData>
            </a:graphic>
          </wp:inline>
        </w:drawing>
      </w:r>
    </w:p>
    <w:p>
      <w:pPr>
        <w:ind w:firstLine="420"/>
        <w:rPr>
          <w:rFonts w:hint="eastAsia"/>
        </w:rPr>
      </w:pPr>
      <w:r>
        <w:rPr>
          <w:rFonts w:hint="eastAsia"/>
        </w:rPr>
        <w:t>将每个坐标点对应的函数值离散化，每个函数值对</w:t>
      </w:r>
      <w:r>
        <w:rPr>
          <w:color w:val="FF0000"/>
        </w:rPr>
        <mc:AlternateContent>
          <mc:Choice Requires="wps">
            <w:drawing>
              <wp:anchor distT="0" distB="0" distL="85723" distR="85723" simplePos="0" relativeHeight="1551" behindDoc="0" locked="0" layoutInCell="1" hidden="0" allowOverlap="1">
                <wp:simplePos x="0" y="0"/>
                <wp:positionH relativeFrom="character">
                  <wp:posOffset>-798124</wp:posOffset>
                </wp:positionH>
                <wp:positionV relativeFrom="line">
                  <wp:posOffset>48313</wp:posOffset>
                </wp:positionV>
                <wp:extent cx="1494805" cy="75970"/>
                <wp:effectExtent l="0" t="0" r="0" b="0"/>
                <wp:wrapNone/>
                <wp:docPr id="37" name="对象 37"/>
                <wp:cNvGraphicFramePr>
                  <a:graphicFrameLocks noChangeAspect="0" noSelect="1"/>
                </wp:cNvGraphicFramePr>
                <a:graphic>
                  <a:graphicData uri="http://schemas.microsoft.com/office/word/2010/wordprocessingInk">
                    <w14:contentPart bwMode="auto" r:id="rId25">
                      <w14:nvContentPartPr>
                        <w14:cNvContentPartPr/>
                      </w14:nvContentPartPr>
                      <w14:xfrm>
                        <a:off x="0" y="0"/>
                        <a:ext cx="1494805" cy="75970"/>
                      </w14:xfrm>
                    </w14:contentPart>
                  </a:graphicData>
                </a:graphic>
              </wp:anchor>
            </w:drawing>
          </mc:Choice>
          <mc:Fallback>
            <w:pict>
              <v:shape type="#_x0000_t75" id="对象 38" o:spid="_x0000_s38" fillcolor="#FFFFFF" stroked="t" strokeweight="1.0pt" style="position:absolute;&#10;margin-left:-62.84441pt;&#10;margin-top:3.8041732pt;&#10;width:117.70119pt;&#10;height:5.9818897pt;&#10;z-index:1551;&#10;mso-position-horizontal:absolute;&#10;mso-position-horizontal-relative:char;&#10;mso-position-vertical:absolute;&#10;mso-position-vertical-relative:line;&#10;mso-wrap-distance-left:6.7498426pt;&#10;mso-wrap-distance-right:6.7498426pt;">
                <v:stroke color="#000000"/>
                <v:imagedata r:id="rId26"/>
                <o:lock selection="t"/>
              </v:shape>
            </w:pict>
          </mc:Fallback>
        </mc:AlternateContent>
      </w:r>
      <w:r>
        <w:rPr>
          <w:rFonts w:hint="eastAsia"/>
        </w:rPr>
        <w:t>应一个灰度</w:t>
      </w:r>
    </w:p>
    <w:p>
      <w:pPr>
        <w:rPr>
          <w:rFonts w:hint="eastAsia"/>
          <w:color w:val="FF0000"/>
        </w:rPr>
      </w:pPr>
      <w:r>
        <w:rPr>
          <w:rFonts w:hint="eastAsia"/>
          <w:color w:val="FF0000"/>
        </w:rPr>
        <w:t>练习9：图像的空间分辨率与灰度分辨率定义</w:t>
      </w:r>
    </w:p>
    <w:p>
      <w:pPr>
        <w:rPr>
          <w:rFonts w:hint="eastAsia"/>
        </w:rPr>
      </w:pPr>
      <w:r>
        <w:rPr>
          <w:color w:val="FF0000"/>
        </w:rPr>
        <mc:AlternateContent>
          <mc:Choice Requires="wps">
            <w:drawing>
              <wp:anchor distT="0" distB="0" distL="85723" distR="85723" simplePos="0" relativeHeight="1550" behindDoc="0" locked="0" layoutInCell="1" hidden="0" allowOverlap="1">
                <wp:simplePos x="0" y="0"/>
                <wp:positionH relativeFrom="character">
                  <wp:posOffset>-190142</wp:posOffset>
                </wp:positionH>
                <wp:positionV relativeFrom="line">
                  <wp:posOffset>-166136</wp:posOffset>
                </wp:positionV>
                <wp:extent cx="450747" cy="516789"/>
                <wp:effectExtent l="0" t="0" r="0" b="0"/>
                <wp:wrapNone/>
                <wp:docPr id="40" name="对象 40"/>
                <wp:cNvGraphicFramePr>
                  <a:graphicFrameLocks noChangeAspect="0" noSelect="1"/>
                </wp:cNvGraphicFramePr>
                <a:graphic>
                  <a:graphicData uri="http://schemas.microsoft.com/office/word/2010/wordprocessingInk">
                    <w14:contentPart bwMode="auto" r:id="rId27">
                      <w14:nvContentPartPr>
                        <w14:cNvContentPartPr/>
                      </w14:nvContentPartPr>
                      <w14:xfrm>
                        <a:off x="0" y="0"/>
                        <a:ext cx="450747" cy="516789"/>
                      </w14:xfrm>
                    </w14:contentPart>
                  </a:graphicData>
                </a:graphic>
              </wp:anchor>
            </w:drawing>
          </mc:Choice>
          <mc:Fallback>
            <w:pict>
              <v:shape type="#_x0000_t75" id="对象 41" o:spid="_x0000_s41" fillcolor="#FFFFFF" stroked="t" strokeweight="1.0pt" style="position:absolute;&#10;margin-left:-14.971811pt;&#10;margin-top:-13.081575pt;&#10;width:35.49189pt;&#10;height:40.692047pt;&#10;z-index:1550;&#10;mso-position-horizontal:absolute;&#10;mso-position-horizontal-relative:char;&#10;mso-position-vertical:absolute;&#10;mso-position-vertical-relative:line;&#10;mso-wrap-distance-left:6.7498426pt;&#10;mso-wrap-distance-right:6.7498426pt;">
                <v:stroke color="#000000"/>
                <v:imagedata r:id="rId28"/>
                <o:lock selection="t"/>
              </v:shape>
            </w:pict>
          </mc:Fallback>
        </mc:AlternateContent>
      </w:r>
      <w:r>
        <w:rPr>
          <w:rFonts w:hint="eastAsia"/>
        </w:rPr>
        <w:t>空间分辨率</w:t>
      </w:r>
    </w:p>
    <w:p>
      <w:pPr>
        <w:ind w:firstLine="420"/>
        <w:rPr>
          <w:rFonts w:hint="eastAsia"/>
        </w:rPr>
      </w:pPr>
      <w:r>
        <w:rPr>
          <w:rFonts w:hint="eastAsia"/>
        </w:rPr>
        <w:t>图像中可辨别的最小细节的度量</w:t>
      </w:r>
    </w:p>
    <w:p>
      <w:pPr>
        <w:ind w:firstLine="420"/>
        <w:rPr>
          <w:rFonts w:hint="eastAsia"/>
        </w:rPr>
      </w:pPr>
      <w:r>
        <w:rPr>
          <w:rFonts w:hint="eastAsia"/>
        </w:rPr>
        <w:t>单位距离内可分辨的最</w:t>
      </w:r>
      <w:r>
        <w:rPr>
          <w:color w:val="FF0000"/>
        </w:rPr>
        <mc:AlternateContent>
          <mc:Choice Requires="wps">
            <w:drawing>
              <wp:anchor distT="0" distB="0" distL="85723" distR="85723" simplePos="0" relativeHeight="1505" behindDoc="0" locked="0" layoutInCell="1" hidden="0" allowOverlap="1">
                <wp:simplePos x="0" y="0"/>
                <wp:positionH relativeFrom="character">
                  <wp:posOffset>-1335905</wp:posOffset>
                </wp:positionH>
                <wp:positionV relativeFrom="line">
                  <wp:posOffset>52691</wp:posOffset>
                </wp:positionV>
                <wp:extent cx="2673967" cy="61680"/>
                <wp:effectExtent l="0" t="0" r="0" b="0"/>
                <wp:wrapNone/>
                <wp:docPr id="43" name="对象 43"/>
                <wp:cNvGraphicFramePr>
                  <a:graphicFrameLocks noChangeAspect="0" noSelect="1"/>
                </wp:cNvGraphicFramePr>
                <a:graphic>
                  <a:graphicData uri="http://schemas.microsoft.com/office/word/2010/wordprocessingInk">
                    <w14:contentPart bwMode="auto" r:id="rId29">
                      <w14:nvContentPartPr>
                        <w14:cNvContentPartPr/>
                      </w14:nvContentPartPr>
                      <w14:xfrm>
                        <a:off x="0" y="0"/>
                        <a:ext cx="2673967" cy="61680"/>
                      </w14:xfrm>
                    </w14:contentPart>
                  </a:graphicData>
                </a:graphic>
              </wp:anchor>
            </w:drawing>
          </mc:Choice>
          <mc:Fallback>
            <w:pict>
              <v:shape type="#_x0000_t75" id="对象 44" o:spid="_x0000_s44" fillcolor="#FFFFFF" stroked="t" strokeweight="1.0pt" style="position:absolute;&#10;margin-left:-105.18937pt;&#10;margin-top:4.1488976pt;&#10;width:210.54858pt;&#10;height:4.8566933pt;&#10;z-index:1505;&#10;mso-position-horizontal:absolute;&#10;mso-position-horizontal-relative:char;&#10;mso-position-vertical:absolute;&#10;mso-position-vertical-relative:line;&#10;mso-wrap-distance-left:6.7498426pt;&#10;mso-wrap-distance-right:6.7498426pt;">
                <v:stroke color="#000000"/>
                <v:imagedata r:id="rId30"/>
                <o:lock selection="t"/>
              </v:shape>
            </w:pict>
          </mc:Fallback>
        </mc:AlternateContent>
      </w:r>
      <w:r>
        <w:rPr>
          <w:rFonts w:hint="eastAsia"/>
        </w:rPr>
        <w:t>大线对数，用dpi表示</w:t>
      </w:r>
    </w:p>
    <w:p>
      <w:pPr>
        <w:ind w:firstLine="420"/>
        <w:rPr>
          <w:rFonts w:hint="eastAsia"/>
        </w:rPr>
      </w:pPr>
      <w:r>
        <w:rPr>
          <w:rFonts w:hint="eastAsia"/>
        </w:rPr>
        <w:t>空间分辨率越低，可辨细节越差</w:t>
      </w:r>
    </w:p>
    <w:p>
      <w:pPr>
        <w:rPr>
          <w:rFonts w:hint="eastAsia"/>
        </w:rPr>
      </w:pPr>
      <w:r>
        <w:rPr>
          <w:rFonts w:hint="eastAsia"/>
        </w:rPr>
        <w:t>灰度分辫率</w:t>
      </w:r>
    </w:p>
    <w:p>
      <w:pPr>
        <w:ind w:firstLine="420"/>
        <w:rPr>
          <w:rFonts w:hint="eastAsia"/>
        </w:rPr>
      </w:pPr>
      <w:r>
        <w:rPr>
          <w:rFonts w:hint="eastAsia"/>
        </w:rPr>
        <w:t>在灰度级中可分</w:t>
      </w:r>
      <w:r>
        <w:rPr>
          <w:color w:val="FF0000"/>
        </w:rPr>
        <mc:AlternateContent>
          <mc:Choice Requires="wps">
            <w:drawing>
              <wp:anchor distT="0" distB="0" distL="85723" distR="85723" simplePos="0" relativeHeight="1549" behindDoc="0" locked="0" layoutInCell="1" hidden="0" allowOverlap="1">
                <wp:simplePos x="0" y="0"/>
                <wp:positionH relativeFrom="character">
                  <wp:posOffset>-945732</wp:posOffset>
                </wp:positionH>
                <wp:positionV relativeFrom="line">
                  <wp:posOffset>33628</wp:posOffset>
                </wp:positionV>
                <wp:extent cx="1814260" cy="98963"/>
                <wp:effectExtent l="0" t="0" r="0" b="0"/>
                <wp:wrapNone/>
                <wp:docPr id="46" name="对象 46"/>
                <wp:cNvGraphicFramePr>
                  <a:graphicFrameLocks noChangeAspect="0" noSelect="1"/>
                </wp:cNvGraphicFramePr>
                <a:graphic>
                  <a:graphicData uri="http://schemas.microsoft.com/office/word/2010/wordprocessingInk">
                    <w14:contentPart bwMode="auto" r:id="rId31">
                      <w14:nvContentPartPr>
                        <w14:cNvContentPartPr/>
                      </w14:nvContentPartPr>
                      <w14:xfrm>
                        <a:off x="0" y="0"/>
                        <a:ext cx="1814260" cy="98963"/>
                      </w14:xfrm>
                    </w14:contentPart>
                  </a:graphicData>
                </a:graphic>
              </wp:anchor>
            </w:drawing>
          </mc:Choice>
          <mc:Fallback>
            <w:pict>
              <v:shape type="#_x0000_t75" id="对象 47" o:spid="_x0000_s47" fillcolor="#FFFFFF" stroked="t" strokeweight="1.0pt" style="position:absolute;&#10;margin-left:-74.46709pt;&#10;margin-top:2.647874pt;&#10;width:142.85512pt;&#10;height:7.792362pt;&#10;z-index:1549;&#10;mso-position-horizontal:absolute;&#10;mso-position-horizontal-relative:char;&#10;mso-position-vertical:absolute;&#10;mso-position-vertical-relative:line;&#10;mso-wrap-distance-left:6.7498426pt;&#10;mso-wrap-distance-right:6.7498426pt;">
                <v:stroke color="#000000"/>
                <v:imagedata r:id="rId32"/>
                <o:lock selection="t"/>
              </v:shape>
            </w:pict>
          </mc:Fallback>
        </mc:AlternateContent>
      </w:r>
      <w:r>
        <w:rPr>
          <w:rFonts w:hint="eastAsia"/>
        </w:rPr>
        <w:t>辨的最小变化</w:t>
      </w:r>
    </w:p>
    <w:p>
      <w:pPr>
        <w:ind w:firstLine="420"/>
        <w:rPr>
          <w:rFonts w:hint="eastAsia"/>
        </w:rPr>
      </w:pPr>
      <w:r>
        <w:rPr>
          <w:rFonts w:hint="eastAsia"/>
        </w:rPr>
        <w:t>灰度被量化为L=256级的图像，灰度分辨率为8比</w:t>
      </w:r>
      <w:r>
        <w:rPr>
          <w:color w:val="FF0000"/>
        </w:rPr>
        <mc:AlternateContent>
          <mc:Choice Requires="wps">
            <w:drawing>
              <wp:anchor distT="0" distB="0" distL="85723" distR="85723" simplePos="0" relativeHeight="1504" behindDoc="0" locked="0" layoutInCell="1" hidden="0" allowOverlap="1">
                <wp:simplePos x="0" y="0"/>
                <wp:positionH relativeFrom="character">
                  <wp:posOffset>-93830</wp:posOffset>
                </wp:positionH>
                <wp:positionV relativeFrom="line">
                  <wp:posOffset>40714</wp:posOffset>
                </wp:positionV>
                <wp:extent cx="244874" cy="60040"/>
                <wp:effectExtent l="0" t="0" r="0" b="0"/>
                <wp:wrapNone/>
                <wp:docPr id="49" name="对象 49"/>
                <wp:cNvGraphicFramePr>
                  <a:graphicFrameLocks noChangeAspect="0" noSelect="1"/>
                </wp:cNvGraphicFramePr>
                <a:graphic>
                  <a:graphicData uri="http://schemas.microsoft.com/office/word/2010/wordprocessingInk">
                    <w14:contentPart bwMode="auto" r:id="rId33">
                      <w14:nvContentPartPr>
                        <w14:cNvContentPartPr/>
                      </w14:nvContentPartPr>
                      <w14:xfrm>
                        <a:off x="0" y="0"/>
                        <a:ext cx="244874" cy="60040"/>
                      </w14:xfrm>
                    </w14:contentPart>
                  </a:graphicData>
                </a:graphic>
              </wp:anchor>
            </w:drawing>
          </mc:Choice>
          <mc:Fallback>
            <w:pict>
              <v:shape type="#_x0000_t75" id="对象 50" o:spid="_x0000_s50" fillcolor="#FFFFFF" stroked="t" strokeweight="1.0pt" style="position:absolute;&#10;margin-left:-7.388189pt;&#10;margin-top:3.2058268pt;&#10;width:19.281418pt;&#10;height:4.727638pt;&#10;z-index:1504;&#10;mso-position-horizontal:absolute;&#10;mso-position-horizontal-relative:char;&#10;mso-position-vertical:absolute;&#10;mso-position-vertical-relative:line;&#10;mso-wrap-distance-left:6.7498426pt;&#10;mso-wrap-distance-right:6.7498426pt;">
                <v:stroke color="#000000"/>
                <v:imagedata r:id="rId34"/>
                <o:lock selection="t"/>
              </v:shape>
            </w:pict>
          </mc:Fallback>
        </mc:AlternateContent>
      </w:r>
      <w:r>
        <w:rPr>
          <w:rFonts w:hint="eastAsia"/>
        </w:rPr>
        <w:t>特</w:t>
      </w:r>
    </w:p>
    <w:p>
      <w:pPr>
        <w:rPr>
          <w:rFonts w:hint="eastAsia"/>
          <w:color w:val="FF0000"/>
        </w:rPr>
      </w:pPr>
      <w:r>
        <w:rPr>
          <w:rFonts w:hint="eastAsia"/>
          <w:color w:val="FF0000"/>
        </w:rPr>
        <w:t>练习10：空间分辨率和灰度分辨率对图像主观质量的影响</w:t>
      </w:r>
    </w:p>
    <w:p>
      <w:pPr>
        <w:rPr>
          <w:rFonts w:hint="eastAsia"/>
        </w:rPr>
      </w:pPr>
      <w:r>
        <w:rPr>
          <w:rFonts w:hint="eastAsia"/>
        </w:rPr>
        <w:t>空间分辨率与图像质量</w:t>
      </w:r>
    </w:p>
    <w:p>
      <w:pPr>
        <w:ind w:firstLine="420"/>
        <w:rPr>
          <w:rFonts w:hint="eastAsia"/>
        </w:rPr>
      </w:pPr>
      <w:r>
        <w:rPr>
          <w:rFonts w:hint="eastAsia"/>
        </w:rPr>
        <w:t>取样间隔大，图像像素少，空间分辨率低，质量差，严重时出现马赛克</w:t>
      </w:r>
      <w:r>
        <w:rPr>
          <w:color w:val="FF0000"/>
        </w:rPr>
        <mc:AlternateContent>
          <mc:Choice Requires="wps">
            <w:drawing>
              <wp:anchor distT="0" distB="0" distL="85723" distR="85723" simplePos="0" relativeHeight="1561" behindDoc="0" locked="0" layoutInCell="1" hidden="0" allowOverlap="1">
                <wp:simplePos x="0" y="0"/>
                <wp:positionH relativeFrom="character">
                  <wp:posOffset>-438353</wp:posOffset>
                </wp:positionH>
                <wp:positionV relativeFrom="line">
                  <wp:posOffset>-118586</wp:posOffset>
                </wp:positionV>
                <wp:extent cx="747401" cy="367077"/>
                <wp:effectExtent l="0" t="0" r="0" b="0"/>
                <wp:wrapNone/>
                <wp:docPr id="52" name="对象 52"/>
                <wp:cNvGraphicFramePr>
                  <a:graphicFrameLocks noChangeAspect="0" noSelect="1"/>
                </wp:cNvGraphicFramePr>
                <a:graphic>
                  <a:graphicData uri="http://schemas.microsoft.com/office/word/2010/wordprocessingInk">
                    <w14:contentPart bwMode="auto" r:id="rId35">
                      <w14:nvContentPartPr>
                        <w14:cNvContentPartPr/>
                      </w14:nvContentPartPr>
                      <w14:xfrm>
                        <a:off x="0" y="0"/>
                        <a:ext cx="747401" cy="367077"/>
                      </w14:xfrm>
                    </w14:contentPart>
                  </a:graphicData>
                </a:graphic>
              </wp:anchor>
            </w:drawing>
          </mc:Choice>
          <mc:Fallback>
            <w:pict>
              <v:shape type="#_x0000_t75" id="对象 53" o:spid="_x0000_s53" fillcolor="#FFFFFF" stroked="t" strokeweight="1.0pt" style="position:absolute;&#10;margin-left:-34.515984pt;&#10;margin-top:-9.337481pt;&#10;width:58.85047pt;&#10;height:28.9037pt;&#10;z-index:1561;&#10;mso-position-horizontal:absolute;&#10;mso-position-horizontal-relative:char;&#10;mso-position-vertical:absolute;&#10;mso-position-vertical-relative:line;&#10;mso-wrap-distance-left:6.7498426pt;&#10;mso-wrap-distance-right:6.7498426pt;">
                <v:stroke color="#000000"/>
                <v:imagedata r:id="rId36"/>
                <o:lock selection="t"/>
              </v:shape>
            </w:pict>
          </mc:Fallback>
        </mc:AlternateContent>
      </w:r>
      <w:r>
        <w:rPr>
          <w:rFonts w:hint="eastAsia"/>
        </w:rPr>
        <w:t>效应</w:t>
      </w:r>
    </w:p>
    <w:p>
      <w:pPr>
        <w:ind w:firstLine="420"/>
        <w:rPr>
          <w:rFonts w:hint="eastAsia"/>
        </w:rPr>
      </w:pPr>
      <w:r>
        <w:rPr>
          <w:rFonts w:hint="eastAsia"/>
        </w:rPr>
        <w:t>取样间隔小，图像像素多，空间分</w:t>
      </w:r>
      <w:r>
        <w:rPr>
          <w:color w:val="FF0000"/>
        </w:rPr>
        <mc:AlternateContent>
          <mc:Choice Requires="wps">
            <w:drawing>
              <wp:anchor distT="0" distB="0" distL="85723" distR="85723" simplePos="0" relativeHeight="1560" behindDoc="0" locked="0" layoutInCell="1" hidden="0" allowOverlap="1">
                <wp:simplePos x="0" y="0"/>
                <wp:positionH relativeFrom="character">
                  <wp:posOffset>-1939357</wp:posOffset>
                </wp:positionH>
                <wp:positionV relativeFrom="line">
                  <wp:posOffset>33777</wp:posOffset>
                </wp:positionV>
                <wp:extent cx="3785183" cy="123414"/>
                <wp:effectExtent l="0" t="0" r="0" b="0"/>
                <wp:wrapNone/>
                <wp:docPr id="55" name="对象 55"/>
                <wp:cNvGraphicFramePr>
                  <a:graphicFrameLocks noChangeAspect="0" noSelect="1"/>
                </wp:cNvGraphicFramePr>
                <a:graphic>
                  <a:graphicData uri="http://schemas.microsoft.com/office/word/2010/wordprocessingInk">
                    <w14:contentPart bwMode="auto" r:id="rId37">
                      <w14:nvContentPartPr>
                        <w14:cNvContentPartPr/>
                      </w14:nvContentPartPr>
                      <w14:xfrm>
                        <a:off x="0" y="0"/>
                        <a:ext cx="3785183" cy="123414"/>
                      </w14:xfrm>
                    </w14:contentPart>
                  </a:graphicData>
                </a:graphic>
              </wp:anchor>
            </w:drawing>
          </mc:Choice>
          <mc:Fallback>
            <w:pict>
              <v:shape type="#_x0000_t75" id="对象 56" o:spid="_x0000_s56" fillcolor="#FFFFFF" stroked="t" strokeweight="1.0pt" style="position:absolute;&#10;margin-left:-152.70528pt;&#10;margin-top:2.6596062pt;&#10;width:298.0459pt;&#10;height:9.717638pt;&#10;z-index:1560;&#10;mso-position-horizontal:absolute;&#10;mso-position-horizontal-relative:char;&#10;mso-position-vertical:absolute;&#10;mso-position-vertical-relative:line;&#10;mso-wrap-distance-left:6.7498426pt;&#10;mso-wrap-distance-right:6.7498426pt;">
                <v:stroke color="#000000"/>
                <v:imagedata r:id="rId38"/>
                <o:lock selection="t"/>
              </v:shape>
            </w:pict>
          </mc:Fallback>
        </mc:AlternateContent>
      </w:r>
      <w:r>
        <w:rPr>
          <w:rFonts w:hint="eastAsia"/>
        </w:rPr>
        <w:t>辨率高，质量好，但是数据量大</w:t>
      </w:r>
    </w:p>
    <w:p>
      <w:pPr>
        <w:rPr>
          <w:rFonts w:hint="eastAsia"/>
          <w:lang w:val="en-US" w:eastAsia="zh-CN"/>
        </w:rPr>
      </w:pPr>
      <w:r>
        <w:rPr>
          <w:rFonts w:hint="eastAsia"/>
          <w:lang w:val="en-US" w:eastAsia="zh-CN"/>
        </w:rPr>
        <w:t xml:space="preserve">    图像插值放大仅能增加图像的像素数，不能提高图像的空间分辨率。</w:t>
      </w:r>
    </w:p>
    <w:p>
      <w:pPr>
        <w:rPr>
          <w:rFonts w:eastAsia="宋体"/>
          <w:lang w:val="en-US" w:eastAsia="zh-CN"/>
        </w:rPr>
      </w:pPr>
      <w:r>
        <w:rPr>
          <w:rFonts w:eastAsia="宋体"/>
          <w:lang w:val="en-US" w:eastAsia="zh-CN"/>
        </w:rPr>
        <w:t>灰度分辨率与图像质量</w:t>
      </w:r>
    </w:p>
    <w:p>
      <w:pPr>
        <w:ind w:firstLine="420"/>
        <w:rPr>
          <w:rFonts w:eastAsia="宋体"/>
          <w:lang w:val="en-US" w:eastAsia="zh-CN"/>
        </w:rPr>
      </w:pPr>
      <w:r>
        <w:rPr>
          <w:rFonts w:eastAsia="宋体"/>
          <w:lang w:val="en-US" w:eastAsia="zh-CN"/>
        </w:rPr>
        <w:t>量化等级越少，图像层次欠丰富，灰度分辨率低，质量差，严重时出现伪轮</w:t>
      </w:r>
      <w:r>
        <w:rPr>
          <w:color w:val="FF0000"/>
        </w:rPr>
        <mc:AlternateContent>
          <mc:Choice Requires="wps">
            <w:drawing>
              <wp:anchor distT="0" distB="0" distL="85723" distR="85723" simplePos="0" relativeHeight="1559" behindDoc="0" locked="0" layoutInCell="1" hidden="0" allowOverlap="1">
                <wp:simplePos x="0" y="0"/>
                <wp:positionH relativeFrom="character">
                  <wp:posOffset>-281036</wp:posOffset>
                </wp:positionH>
                <wp:positionV relativeFrom="line">
                  <wp:posOffset>-97838</wp:posOffset>
                </wp:positionV>
                <wp:extent cx="646755" cy="346877"/>
                <wp:effectExtent l="0" t="0" r="0" b="0"/>
                <wp:wrapNone/>
                <wp:docPr id="58" name="对象 58"/>
                <wp:cNvGraphicFramePr>
                  <a:graphicFrameLocks noChangeAspect="0" noSelect="1"/>
                </wp:cNvGraphicFramePr>
                <a:graphic>
                  <a:graphicData uri="http://schemas.microsoft.com/office/word/2010/wordprocessingInk">
                    <w14:contentPart bwMode="auto" r:id="rId39">
                      <w14:nvContentPartPr>
                        <w14:cNvContentPartPr/>
                      </w14:nvContentPartPr>
                      <w14:xfrm>
                        <a:off x="0" y="0"/>
                        <a:ext cx="646755" cy="346877"/>
                      </w14:xfrm>
                    </w14:contentPart>
                  </a:graphicData>
                </a:graphic>
              </wp:anchor>
            </w:drawing>
          </mc:Choice>
          <mc:Fallback>
            <w:pict>
              <v:shape type="#_x0000_t75" id="对象 59" o:spid="_x0000_s59" fillcolor="#FFFFFF" stroked="t" strokeweight="1.0pt" style="position:absolute;&#10;margin-left:-22.128819pt;&#10;margin-top:-7.7037797pt;&#10;width:50.925594pt;&#10;height:27.313148pt;&#10;z-index:1559;&#10;mso-position-horizontal:absolute;&#10;mso-position-horizontal-relative:char;&#10;mso-position-vertical:absolute;&#10;mso-position-vertical-relative:line;&#10;mso-wrap-distance-left:6.7498426pt;&#10;mso-wrap-distance-right:6.7498426pt;">
                <v:stroke color="#000000"/>
                <v:imagedata r:id="rId40"/>
                <o:lock selection="t"/>
              </v:shape>
            </w:pict>
          </mc:Fallback>
        </mc:AlternateContent>
      </w:r>
      <w:r>
        <w:rPr>
          <w:rFonts w:eastAsia="宋体"/>
          <w:lang w:val="en-US" w:eastAsia="zh-CN"/>
        </w:rPr>
        <w:t>廓现象</w:t>
      </w:r>
    </w:p>
    <w:p>
      <w:pPr>
        <w:ind w:firstLine="420"/>
        <w:rPr>
          <w:rFonts w:eastAsia="宋体"/>
          <w:lang w:val="en-US" w:eastAsia="zh-CN"/>
        </w:rPr>
      </w:pPr>
      <w:r>
        <w:rPr>
          <w:rFonts w:eastAsia="宋体"/>
          <w:lang w:val="en-US" w:eastAsia="zh-CN"/>
        </w:rPr>
        <w:t>量化等级越多，图像层次越丰富，灰</w:t>
      </w:r>
      <w:r>
        <w:rPr>
          <w:color w:val="FF0000"/>
        </w:rPr>
        <mc:AlternateContent>
          <mc:Choice Requires="wps">
            <w:drawing>
              <wp:anchor distT="0" distB="0" distL="85723" distR="85723" simplePos="0" relativeHeight="1558" behindDoc="0" locked="0" layoutInCell="1" hidden="0" allowOverlap="1">
                <wp:simplePos x="0" y="0"/>
                <wp:positionH relativeFrom="character">
                  <wp:posOffset>-2106618</wp:posOffset>
                </wp:positionH>
                <wp:positionV relativeFrom="line">
                  <wp:posOffset>48481</wp:posOffset>
                </wp:positionV>
                <wp:extent cx="4312916" cy="130145"/>
                <wp:effectExtent l="0" t="0" r="0" b="0"/>
                <wp:wrapNone/>
                <wp:docPr id="61" name="对象 61"/>
                <wp:cNvGraphicFramePr>
                  <a:graphicFrameLocks noChangeAspect="0" noSelect="1"/>
                </wp:cNvGraphicFramePr>
                <a:graphic>
                  <a:graphicData uri="http://schemas.microsoft.com/office/word/2010/wordprocessingInk">
                    <w14:contentPart bwMode="auto" r:id="rId41">
                      <w14:nvContentPartPr>
                        <w14:cNvContentPartPr/>
                      </w14:nvContentPartPr>
                      <w14:xfrm>
                        <a:off x="0" y="0"/>
                        <a:ext cx="4312916" cy="130145"/>
                      </w14:xfrm>
                    </w14:contentPart>
                  </a:graphicData>
                </a:graphic>
              </wp:anchor>
            </w:drawing>
          </mc:Choice>
          <mc:Fallback>
            <w:pict>
              <v:shape type="#_x0000_t75" id="对象 62" o:spid="_x0000_s62" fillcolor="#FFFFFF" stroked="t" strokeweight="1.0pt" style="position:absolute;&#10;margin-left:-165.87543pt;&#10;margin-top:3.8174016pt;&#10;width:339.59967pt;&#10;height:10.247638pt;&#10;z-index:1558;&#10;mso-position-horizontal:absolute;&#10;mso-position-horizontal-relative:char;&#10;mso-position-vertical:absolute;&#10;mso-position-vertical-relative:line;&#10;mso-wrap-distance-left:6.7498426pt;&#10;mso-wrap-distance-right:6.7498426pt;">
                <v:stroke color="#000000"/>
                <v:imagedata r:id="rId42"/>
                <o:lock selection="t"/>
              </v:shape>
            </w:pict>
          </mc:Fallback>
        </mc:AlternateContent>
      </w:r>
      <w:r>
        <w:rPr>
          <w:rFonts w:eastAsia="宋体"/>
          <w:lang w:val="en-US" w:eastAsia="zh-CN"/>
        </w:rPr>
        <w:t>度分辨率高，质量好，但是数据量大</w:t>
      </w:r>
    </w:p>
    <w:p>
      <w:pPr>
        <w:rPr>
          <w:rFonts w:hint="eastAsia"/>
          <w:color w:val="FF0000"/>
        </w:rPr>
      </w:pPr>
      <w:r>
        <w:rPr>
          <w:color w:val="FF0000"/>
        </w:rPr>
        <mc:AlternateContent>
          <mc:Choice Requires="wps">
            <w:drawing>
              <wp:anchor distT="0" distB="0" distL="85723" distR="85723" simplePos="0" relativeHeight="1510" behindDoc="0" locked="0" layoutInCell="1" hidden="0" allowOverlap="1">
                <wp:simplePos x="0" y="0"/>
                <wp:positionH relativeFrom="character">
                  <wp:posOffset>-152413</wp:posOffset>
                </wp:positionH>
                <wp:positionV relativeFrom="line">
                  <wp:posOffset>-172482</wp:posOffset>
                </wp:positionV>
                <wp:extent cx="390522" cy="453499"/>
                <wp:effectExtent l="0" t="0" r="0" b="0"/>
                <wp:wrapNone/>
                <wp:docPr id="64" name="对象 64"/>
                <wp:cNvGraphicFramePr>
                  <a:graphicFrameLocks noChangeAspect="0" noSelect="1"/>
                </wp:cNvGraphicFramePr>
                <a:graphic>
                  <a:graphicData uri="http://schemas.microsoft.com/office/word/2010/wordprocessingInk">
                    <w14:contentPart bwMode="auto" r:id="rId43">
                      <w14:nvContentPartPr>
                        <w14:cNvContentPartPr/>
                      </w14:nvContentPartPr>
                      <w14:xfrm>
                        <a:off x="0" y="0"/>
                        <a:ext cx="390522" cy="453499"/>
                      </w14:xfrm>
                    </w14:contentPart>
                  </a:graphicData>
                </a:graphic>
              </wp:anchor>
            </w:drawing>
          </mc:Choice>
          <mc:Fallback>
            <w:pict>
              <v:shape type="#_x0000_t75" id="对象 65" o:spid="_x0000_s65" fillcolor="#FFFFFF" stroked="t" strokeweight="1.0pt" style="position:absolute;&#10;margin-left:-12.001023pt;&#10;margin-top:-13.58126pt;&#10;width:30.749763pt;&#10;height:35.70866pt;&#10;z-index:1510;&#10;mso-position-horizontal:absolute;&#10;mso-position-horizontal-relative:char;&#10;mso-position-vertical:absolute;&#10;mso-position-vertical-relative:line;&#10;mso-wrap-distance-left:6.7498426pt;&#10;mso-wrap-distance-right:6.7498426pt;">
                <v:stroke color="#000000"/>
                <v:imagedata r:id="rId44"/>
                <o:lock selection="t"/>
              </v:shape>
            </w:pict>
          </mc:Fallback>
        </mc:AlternateContent>
      </w:r>
      <w:r>
        <w:rPr>
          <w:rFonts w:hint="eastAsia"/>
          <w:color w:val="FF0000"/>
        </w:rPr>
        <w:t>练习1：什么是4邻域，8邻域，对角邻域和m邻域</w:t>
      </w:r>
    </w:p>
    <w:p>
      <w:pPr>
        <w:rPr>
          <w:rFonts w:hint="eastAsia"/>
        </w:rPr>
      </w:pPr>
      <w:r>
        <w:rPr>
          <w:rFonts w:hint="eastAsia"/>
        </w:rPr>
        <w:t>4邻域—像素</w:t>
      </w:r>
      <w:r>
        <w:rPr>
          <w:rFonts w:hint="eastAsia"/>
          <w:lang w:val="en-US" w:eastAsia="zh-CN"/>
        </w:rPr>
        <w:t>P</w:t>
      </w:r>
      <w:r>
        <w:rPr>
          <w:rFonts w:hint="eastAsia"/>
        </w:rPr>
        <w:t>的4邻域由其水平和垂直方向的4个相邻像素构成</w:t>
      </w:r>
    </w:p>
    <w:p>
      <w:pPr>
        <w:rPr>
          <w:rFonts w:hint="eastAsia"/>
        </w:rPr>
      </w:pPr>
      <w:r>
        <w:rPr>
          <w:rFonts w:hint="eastAsia"/>
        </w:rPr>
        <w:t>对角邻域—像素</w:t>
      </w:r>
      <w:r>
        <w:rPr>
          <w:rFonts w:hint="eastAsia"/>
          <w:lang w:val="en-US" w:eastAsia="zh-CN"/>
        </w:rPr>
        <w:t>P</w:t>
      </w:r>
      <w:r>
        <w:rPr>
          <w:rFonts w:hint="eastAsia"/>
        </w:rPr>
        <w:t>的对角邻域由其对角方向的4个相邻像素构成</w:t>
      </w:r>
    </w:p>
    <w:p>
      <w:pPr>
        <w:rPr>
          <w:rFonts w:hint="eastAsia"/>
        </w:rPr>
      </w:pPr>
      <w:r>
        <w:rPr>
          <w:rFonts w:hint="eastAsia"/>
        </w:rPr>
        <w:t>8邻域—像素</w:t>
      </w:r>
      <w:r>
        <w:rPr>
          <w:rFonts w:hint="eastAsia"/>
          <w:lang w:val="en-US" w:eastAsia="zh-CN"/>
        </w:rPr>
        <w:t>P</w:t>
      </w:r>
      <w:r>
        <w:rPr>
          <w:rFonts w:hint="eastAsia"/>
        </w:rPr>
        <w:t>的8邻域由其4邻域和对角邻域的像素构成</w:t>
      </w:r>
    </w:p>
    <w:p>
      <w:pPr>
        <w:rPr>
          <w:rFonts w:hint="eastAsia"/>
        </w:rPr>
      </w:pPr>
      <w:r>
        <w:rPr>
          <w:rFonts w:hint="eastAsia"/>
        </w:rPr>
        <w:t>m-邻接</w:t>
      </w:r>
    </w:p>
    <w:p>
      <w:pPr>
        <w:ind w:firstLine="420"/>
        <w:rPr>
          <w:rFonts w:hint="eastAsia"/>
        </w:rPr>
      </w:pPr>
      <w:r>
        <w:rPr>
          <w:rFonts w:hint="eastAsia"/>
        </w:rPr>
        <w:t>q在集合N4(p)中，或</w:t>
      </w:r>
    </w:p>
    <w:p>
      <w:pPr>
        <w:ind w:firstLine="420"/>
        <w:rPr>
          <w:rFonts w:hint="eastAsia"/>
        </w:rPr>
      </w:pPr>
      <w:r>
        <w:rPr>
          <w:rFonts w:hint="eastAsia"/>
        </w:rPr>
        <w:t>q在集合ND(p)中，且满足</w:t>
      </w:r>
    </w:p>
    <w:p>
      <w:pPr>
        <w:ind w:firstLine="420"/>
        <w:rPr>
          <w:rFonts w:hint="eastAsia"/>
        </w:rPr>
      </w:pPr>
      <w:r>
        <w:rPr>
          <w:rFonts w:hint="eastAsia"/>
        </w:rPr>
        <w:t>p、q两个像素的灰度值都在集合V中</w:t>
      </w:r>
    </w:p>
    <w:p>
      <w:pPr>
        <w:ind w:firstLine="420"/>
        <w:rPr>
          <w:rFonts w:hint="eastAsia"/>
        </w:rPr>
      </w:pPr>
      <w:r>
        <w:rPr>
          <w:rFonts w:hint="eastAsia"/>
        </w:rPr>
        <w:t>N4(p)与N4(q)的交集中没有像素的灰度值在集合V中</w:t>
      </w:r>
    </w:p>
    <w:p>
      <w:pPr>
        <w:rPr>
          <w:rFonts w:hint="eastAsia"/>
          <w:color w:val="FF0000"/>
        </w:rPr>
      </w:pPr>
      <w:r>
        <w:rPr>
          <w:color w:val="FF0000"/>
        </w:rPr>
        <mc:AlternateContent>
          <mc:Choice Requires="wps">
            <w:drawing>
              <wp:anchor distT="0" distB="0" distL="85723" distR="85723" simplePos="0" relativeHeight="1547" behindDoc="0" locked="0" layoutInCell="1" hidden="0" allowOverlap="1">
                <wp:simplePos x="0" y="0"/>
                <wp:positionH relativeFrom="character">
                  <wp:posOffset>-184715</wp:posOffset>
                </wp:positionH>
                <wp:positionV relativeFrom="line">
                  <wp:posOffset>-216299</wp:posOffset>
                </wp:positionV>
                <wp:extent cx="376216" cy="483516"/>
                <wp:effectExtent l="0" t="0" r="0" b="0"/>
                <wp:wrapNone/>
                <wp:docPr id="67" name="对象 67"/>
                <wp:cNvGraphicFramePr>
                  <a:graphicFrameLocks noChangeAspect="0" noSelect="1"/>
                </wp:cNvGraphicFramePr>
                <a:graphic>
                  <a:graphicData uri="http://schemas.microsoft.com/office/word/2010/wordprocessingInk">
                    <w14:contentPart bwMode="auto" r:id="rId45">
                      <w14:nvContentPartPr>
                        <w14:cNvContentPartPr/>
                      </w14:nvContentPartPr>
                      <w14:xfrm>
                        <a:off x="0" y="0"/>
                        <a:ext cx="376216" cy="483516"/>
                      </w14:xfrm>
                    </w14:contentPart>
                  </a:graphicData>
                </a:graphic>
              </wp:anchor>
            </w:drawing>
          </mc:Choice>
          <mc:Fallback>
            <w:pict>
              <v:shape type="#_x0000_t75" id="对象 68" o:spid="_x0000_s68" fillcolor="#FFFFFF" stroked="t" strokeweight="1.0pt" style="position:absolute;&#10;margin-left:-14.544488pt;&#10;margin-top:-17.031418pt;&#10;width:29.623306pt;&#10;height:38.072124pt;&#10;z-index:1547;&#10;mso-position-horizontal:absolute;&#10;mso-position-horizontal-relative:char;&#10;mso-position-vertical:absolute;&#10;mso-position-vertical-relative:line;&#10;mso-wrap-distance-left:6.7498426pt;&#10;mso-wrap-distance-right:6.7498426pt;">
                <v:stroke color="#000000"/>
                <v:imagedata r:id="rId46"/>
                <o:lock selection="t"/>
              </v:shape>
            </w:pict>
          </mc:Fallback>
        </mc:AlternateContent>
      </w:r>
      <w:r>
        <w:rPr>
          <w:rFonts w:hint="eastAsia"/>
          <w:color w:val="FF0000"/>
        </w:rPr>
        <w:t>练习2：什么是通路，连通集，区域</w:t>
      </w:r>
    </w:p>
    <w:p>
      <w:pPr>
        <w:rPr>
          <w:rFonts w:hint="eastAsia"/>
        </w:rPr>
      </w:pPr>
      <w:r>
        <w:rPr>
          <w:rFonts w:hint="eastAsia"/>
        </w:rPr>
        <w:t>若从像素</w:t>
      </w:r>
      <w:r>
        <w:rPr>
          <w:rFonts w:hint="eastAsia"/>
          <w:lang w:val="en-US" w:eastAsia="zh-CN"/>
        </w:rPr>
        <w:t>P</w:t>
      </w:r>
      <w:r>
        <w:rPr>
          <w:rFonts w:hint="eastAsia"/>
        </w:rPr>
        <w:t>到像素</w:t>
      </w:r>
      <w:r>
        <w:rPr>
          <w:rFonts w:hint="eastAsia"/>
          <w:lang w:val="en-US" w:eastAsia="zh-CN"/>
        </w:rPr>
        <w:t>q</w:t>
      </w:r>
      <w:r>
        <w:rPr>
          <w:rFonts w:hint="eastAsia"/>
        </w:rPr>
        <w:t>之间存在一条</w:t>
      </w:r>
      <w:r>
        <w:rPr>
          <w:rFonts w:hint="eastAsia"/>
          <w:lang w:val="en-US" w:eastAsia="zh-CN"/>
        </w:rPr>
        <w:t>N+1</w:t>
      </w:r>
      <w:r>
        <w:rPr>
          <w:rFonts w:hint="eastAsia"/>
        </w:rPr>
        <w:t>个像素组成的折线，且该折线上的像素灰度值均满足特定相似性准则，则称这一序列像素组成了一条从像素</w:t>
      </w:r>
      <w:r>
        <w:rPr>
          <w:rFonts w:hint="eastAsia"/>
          <w:lang w:val="en-US" w:eastAsia="zh-CN"/>
        </w:rPr>
        <w:t>p</w:t>
      </w:r>
      <w:r>
        <w:rPr>
          <w:rFonts w:hint="eastAsia"/>
        </w:rPr>
        <w:t>到像素</w:t>
      </w:r>
      <w:r>
        <w:rPr>
          <w:rFonts w:hint="eastAsia"/>
          <w:lang w:val="en-US" w:eastAsia="zh-CN"/>
        </w:rPr>
        <w:t>q</w:t>
      </w:r>
      <w:r>
        <w:rPr>
          <w:rFonts w:hint="eastAsia"/>
        </w:rPr>
        <w:t>的通路。</w:t>
      </w:r>
    </w:p>
    <w:p>
      <w:pPr>
        <w:rPr>
          <w:rFonts w:hint="eastAsia"/>
        </w:rPr>
      </w:pPr>
      <w:r>
        <w:rPr>
          <w:rFonts w:hint="eastAsia"/>
        </w:rPr>
        <w:t>对于</w:t>
      </w:r>
      <w:r>
        <w:rPr>
          <w:rFonts w:hint="eastAsia"/>
          <w:lang w:val="en-US" w:eastAsia="zh-CN"/>
        </w:rPr>
        <w:t>s</w:t>
      </w:r>
      <w:r>
        <w:rPr>
          <w:rFonts w:hint="eastAsia"/>
        </w:rPr>
        <w:t>中任意像素</w:t>
      </w:r>
      <w:r>
        <w:rPr>
          <w:rFonts w:hint="eastAsia"/>
          <w:lang w:val="en-US" w:eastAsia="zh-CN"/>
        </w:rPr>
        <w:t>p</w:t>
      </w:r>
      <w:r>
        <w:rPr>
          <w:rFonts w:hint="eastAsia"/>
        </w:rPr>
        <w:t>，</w:t>
      </w:r>
      <w:r>
        <w:rPr>
          <w:rFonts w:hint="eastAsia"/>
          <w:lang w:val="en-US" w:eastAsia="zh-CN"/>
        </w:rPr>
        <w:t>s</w:t>
      </w:r>
      <w:r>
        <w:rPr>
          <w:rFonts w:hint="eastAsia"/>
        </w:rPr>
        <w:t>中与该像素</w:t>
      </w:r>
      <w:r>
        <w:rPr>
          <w:rFonts w:hint="eastAsia"/>
          <w:lang w:val="en-US" w:eastAsia="zh-CN"/>
        </w:rPr>
        <w:t>p</w:t>
      </w:r>
      <w:r>
        <w:rPr>
          <w:rFonts w:hint="eastAsia"/>
        </w:rPr>
        <w:t>相连通的全部像素组成的集合称为</w:t>
      </w:r>
      <w:r>
        <w:rPr>
          <w:rFonts w:hint="eastAsia"/>
          <w:lang w:val="en-US" w:eastAsia="zh-CN"/>
        </w:rPr>
        <w:t>s</w:t>
      </w:r>
      <w:r>
        <w:rPr>
          <w:rFonts w:hint="eastAsia"/>
        </w:rPr>
        <w:t>的连通分量。</w:t>
      </w:r>
    </w:p>
    <w:p>
      <w:pPr>
        <w:rPr>
          <w:rFonts w:hint="eastAsia"/>
        </w:rPr>
      </w:pPr>
      <w:r>
        <w:rPr>
          <w:rFonts w:hint="eastAsia"/>
        </w:rPr>
        <w:t xml:space="preserve">若 </w:t>
      </w:r>
      <w:r>
        <w:rPr>
          <w:rFonts w:hint="eastAsia"/>
          <w:lang w:val="en-US" w:eastAsia="zh-CN"/>
        </w:rPr>
        <w:t>s</w:t>
      </w:r>
      <w:r>
        <w:rPr>
          <w:rFonts w:hint="eastAsia"/>
        </w:rPr>
        <w:t>中仅有一个连通分量，则称集合</w:t>
      </w:r>
      <w:r>
        <w:rPr>
          <w:rFonts w:hint="eastAsia"/>
          <w:lang w:val="en-US" w:eastAsia="zh-CN"/>
        </w:rPr>
        <w:t>s</w:t>
      </w:r>
      <w:r>
        <w:rPr>
          <w:rFonts w:hint="eastAsia"/>
        </w:rPr>
        <w:t>为连通集。</w:t>
      </w:r>
    </w:p>
    <w:p>
      <w:pPr>
        <w:rPr>
          <w:rFonts w:eastAsia="宋体" w:hint="eastAsia"/>
          <w:lang w:val="en-US" w:eastAsia="zh-CN"/>
        </w:rPr>
      </w:pPr>
      <w:r>
        <w:rPr>
          <w:rFonts w:hint="eastAsia"/>
        </w:rPr>
        <w:t>图像中每一个连通集构成一个区域</w:t>
      </w:r>
      <w:r>
        <w:rPr>
          <w:rFonts w:hint="eastAsia"/>
          <w:lang w:val="en-US" w:eastAsia="zh-CN"/>
        </w:rPr>
        <w:t>.</w:t>
      </w:r>
    </w:p>
    <w:p>
      <w:pPr>
        <w:rPr>
          <w:rFonts w:hint="eastAsia"/>
        </w:rPr>
      </w:pPr>
    </w:p>
    <w:p>
      <w:pPr>
        <w:rPr>
          <w:rFonts w:hint="eastAsia"/>
          <w:color w:val="FF0000"/>
        </w:rPr>
      </w:pPr>
      <w:r>
        <w:rPr>
          <w:rFonts w:hint="eastAsia"/>
          <w:color w:val="FF0000"/>
        </w:rPr>
        <w:t>练</w:t>
      </w:r>
      <w:r>
        <w:rPr>
          <w:color w:val="FF0000"/>
        </w:rPr>
        <mc:AlternateContent>
          <mc:Choice Requires="wps">
            <w:drawing>
              <wp:anchor distT="0" distB="0" distL="85723" distR="85723" simplePos="0" relativeHeight="1546" behindDoc="0" locked="0" layoutInCell="1" hidden="0" allowOverlap="1">
                <wp:simplePos x="0" y="0"/>
                <wp:positionH relativeFrom="character">
                  <wp:posOffset>-347716</wp:posOffset>
                </wp:positionH>
                <wp:positionV relativeFrom="line">
                  <wp:posOffset>-284313</wp:posOffset>
                </wp:positionV>
                <wp:extent cx="632276" cy="667887"/>
                <wp:effectExtent l="0" t="0" r="0" b="0"/>
                <wp:wrapNone/>
                <wp:docPr id="70" name="对象 70"/>
                <wp:cNvGraphicFramePr>
                  <a:graphicFrameLocks noChangeAspect="0" noSelect="1"/>
                </wp:cNvGraphicFramePr>
                <a:graphic>
                  <a:graphicData uri="http://schemas.microsoft.com/office/word/2010/wordprocessingInk">
                    <w14:contentPart bwMode="auto" r:id="rId47">
                      <w14:nvContentPartPr>
                        <w14:cNvContentPartPr/>
                      </w14:nvContentPartPr>
                      <w14:xfrm>
                        <a:off x="0" y="0"/>
                        <a:ext cx="632276" cy="667887"/>
                      </w14:xfrm>
                    </w14:contentPart>
                  </a:graphicData>
                </a:graphic>
              </wp:anchor>
            </w:drawing>
          </mc:Choice>
          <mc:Fallback>
            <w:pict>
              <v:shape type="#_x0000_t75" id="对象 71" o:spid="_x0000_s71" fillcolor="#FFFFFF" stroked="t" strokeweight="1.0pt" style="position:absolute;&#10;margin-left:-27.379211pt;&#10;margin-top:-22.38685pt;&#10;width:49.78551pt;&#10;height:52.589527pt;&#10;z-index:1546;&#10;mso-position-horizontal:absolute;&#10;mso-position-horizontal-relative:char;&#10;mso-position-vertical:absolute;&#10;mso-position-vertical-relative:line;&#10;mso-wrap-distance-left:6.7498426pt;&#10;mso-wrap-distance-right:6.7498426pt;">
                <v:stroke color="#000000"/>
                <v:imagedata r:id="rId48"/>
                <o:lock selection="t"/>
              </v:shape>
            </w:pict>
          </mc:Fallback>
        </mc:AlternateContent>
      </w:r>
      <w:r>
        <w:rPr>
          <w:rFonts w:hint="eastAsia"/>
          <w:color w:val="FF0000"/>
        </w:rPr>
        <w:t>习3:距离测度需要满足哪些条件</w:t>
      </w:r>
    </w:p>
    <w:p>
      <w:pPr>
        <w:rPr>
          <w:rFonts w:hint="eastAsia"/>
        </w:rPr>
      </w:pPr>
      <w:r>
        <mc:AlternateContent>
          <mc:Choice Requires="wps">
            <w:drawing>
              <wp:anchor distT="0" distB="0" distL="114298" distR="114298" simplePos="0" relativeHeight="1495" behindDoc="0" locked="0" layoutInCell="1" hidden="0" allowOverlap="1">
                <wp:simplePos x="0" y="0"/>
                <wp:positionH relativeFrom="column">
                  <wp:posOffset>2294255</wp:posOffset>
                </wp:positionH>
                <wp:positionV relativeFrom="paragraph">
                  <wp:posOffset>335915</wp:posOffset>
                </wp:positionV>
                <wp:extent cx="2946400" cy="312420"/>
                <wp:effectExtent l="0" t="0" r="0" b="0"/>
                <wp:wrapNone/>
                <wp:docPr id="73" name="文本框 73"/>
                <wp:cNvGraphicFramePr>
                  <a:graphicFrameLocks noChangeAspect="0"/>
                </wp:cNvGraphicFramePr>
                <a:graphic>
                  <a:graphicData uri="http://schemas.microsoft.com/office/word/2010/wordprocessingShape">
                    <wps:wsp>
                      <wps:cNvSpPr/>
                      <wps:spPr>
                        <a:xfrm rot="0">
                          <a:off x="0" y="0"/>
                          <a:ext cx="2946400" cy="312420"/>
                        </a:xfrm>
                        <a:prstGeom prst="rect"/>
                        <a:solidFill>
                          <a:srgbClr val="FFFFFF"/>
                        </a:solidFill>
                        <a:ln w="12700" cmpd="sng" cap="flat">
                          <a:noFill/>
                          <a:prstDash val="solid"/>
                          <a:miter/>
                        </a:ln>
                      </wps:spPr>
                      <wps:txbx id="74">
                        <w:txbxContent>
                          <w:p>
                            <w:pPr>
                              <w:pStyle w:val="15"/>
                              <w:kinsoku/>
                              <w:ind w:left="0"/>
                              <w:jc w:val="left"/>
                              <w:rPr>
                                <w:sz w:val="21"/>
                                <w:szCs w:val="21"/>
                              </w:rPr>
                            </w:pPr>
                            <m:oMathPara>
                              <m:oMath>
                                <w:r>
                                  <m:rPr>
                                    <m:sty m:val="p"/>
                                  </m:rPr>
                                  <w:rPr>
                                    <w:rFonts w:ascii="Cambria Math" w:eastAsia="宋体" w:hAnsi="Cambria Math"/>
                                    <w:color w:val="000000"/>
                                    <w:kern w:val="24"/>
                                    <w:sz w:val="21"/>
                                    <w:szCs w:val="21"/>
                                  </w:rPr>
                                  <m:t>D(p,q)≥0</m:t>
                                </w:r>
                                <m:m>
                                  <m:mPr>
                                    <m:plcHide m:val="1"/>
                                    <m:mcs>
                                      <m:mc>
                                        <m:mcPr>
                                          <m:count m:val="1"/>
                                          <m:mcJc m:val="center"/>
                                        </m:mcPr>
                                      </m:mc>
                                    </m:mcs>
                                    <m:ctrlPr>
                                      <w:rPr>
                                        <w:rFonts w:ascii="Cambria Math" w:hAnsi="Cambria Math"/>
                                        <w:i/>
                                        <w:color w:val="000000"/>
                                        <w:kern w:val="24"/>
                                        <w:sz w:val="21"/>
                                        <w:szCs w:val="21"/>
                                      </w:rPr>
                                    </m:ctrlPr>
                                  </m:mPr>
                                  <m:mr>
                                    <m:e/>
                                  </m:mr>
                                </m:m>
                                <m:m>
                                  <m:mPr>
                                    <m:plcHide m:val="1"/>
                                    <m:mcs>
                                      <m:mc>
                                        <m:mcPr>
                                          <m:count m:val="3"/>
                                          <m:mcJc m:val="center"/>
                                        </m:mcPr>
                                      </m:mc>
                                    </m:mcs>
                                    <m:ctrlPr>
                                      <w:rPr>
                                        <w:rFonts w:ascii="Cambria Math" w:hAnsi="Cambria Math"/>
                                        <w:i/>
                                        <w:color w:val="000000"/>
                                        <w:kern w:val="24"/>
                                        <w:sz w:val="21"/>
                                        <w:szCs w:val="21"/>
                                      </w:rPr>
                                    </m:ctrlPr>
                                  </m:mPr>
                                  <m:mr>
                                    <m:e>
                                      <w:r>
                                        <m:rPr>
                                          <m:sty m:val="p"/>
                                        </m:rPr>
                                        <w:rPr>
                                          <w:rFonts w:ascii="Cambria Math" w:eastAsia="宋体" w:hAnsi="Cambria Math"/>
                                          <w:color w:val="000000"/>
                                          <w:kern w:val="24"/>
                                          <w:sz w:val="21"/>
                                          <w:szCs w:val="21"/>
                                        </w:rPr>
                                        <m:t>(D(p,q)=0</m:t>
                                      </w:r>
                                    </m:e>
                                    <m:e>
                                      <w:r>
                                        <m:rPr>
                                          <m:sty m:val="p"/>
                                        </m:rPr>
                                        <w:rPr>
                                          <w:rFonts w:ascii="Cambria Math" w:eastAsia="宋体" w:hAnsi="Cambria Math"/>
                                          <w:color w:val="000000"/>
                                          <w:kern w:val="24"/>
                                          <w:sz w:val="21"/>
                                          <w:szCs w:val="21"/>
                                        </w:rPr>
                                        <m:t>当且仅当</m:t>
                                      </w:r>
                                    </m:e>
                                    <m:e>
                                      <w:r>
                                        <m:rPr>
                                          <m:sty m:val="p"/>
                                        </m:rPr>
                                        <w:rPr>
                                          <w:rFonts w:ascii="Cambria Math" w:eastAsia="宋体" w:hAnsi="Cambria Math"/>
                                          <w:color w:val="000000"/>
                                          <w:kern w:val="24"/>
                                          <w:sz w:val="21"/>
                                          <w:szCs w:val="21"/>
                                        </w:rPr>
                                        <m:t>p=q)</m:t>
                                      </w:r>
                                    </m:e>
                                  </m:mr>
                                </m:m>
                              </m:oMath>
                            </m:oMathPara>
                          </w:p>
                        </w:txbxContent>
                      </wps:txbx>
                      <wps:bodyPr vert="horz" wrap="square" lIns="91440" tIns="45720" rIns="91440" bIns="45720" anchor="t" anchorCtr="0" upright="0">
                        <a:noAutofit/>
                      </wps:bodyPr>
                    </wps:wsp>
                  </a:graphicData>
                </a:graphic>
              </wp:anchor>
            </w:drawing>
          </mc:Choice>
          <mc:Fallback>
            <w:pict>
              <v:shape type="#_x0000_t202" id="文本框 75" o:spid="_x0000_s75" fillcolor="#FFFFFF" stroked="f" strokeweight="1.0pt" style="position:absolute;&#10;margin-left:180.65pt;&#10;margin-top:26.45pt;&#10;width:232.0pt;&#10;height:24.6pt;&#10;z-index:1495;&#10;mso-position-horizontal:absolute;&#10;mso-position-vertical:absolute;&#10;mso-wrap-distance-left:8.999863pt;&#10;mso-wrap-distance-right:8.999863pt;&#10;mso-wrap-style:square;">
                <v:stroke color="#000000"/>
                <v:textbox id="872" inset="2.54mm,1.27mm,2.54mm,1.27mm" o:insetmode="custom" style="layout-flow:horizontal;&#10;v-text-anchor:top;">
                  <w:txbxContent>
                    <w:p>
                      <w:pPr>
                        <w:pStyle w:val="15"/>
                        <w:kinsoku/>
                        <w:ind w:left="0"/>
                        <w:jc w:val="left"/>
                        <w:rPr>
                          <w:sz w:val="21"/>
                          <w:szCs w:val="21"/>
                        </w:rPr>
                      </w:pPr>
                      <m:oMathPara>
                        <m:oMath>
                          <w:r>
                            <m:rPr>
                              <m:sty m:val="p"/>
                            </m:rPr>
                            <w:rPr>
                              <w:rFonts w:ascii="Cambria Math" w:eastAsia="宋体" w:hAnsi="Cambria Math"/>
                              <w:color w:val="000000"/>
                              <w:kern w:val="24"/>
                              <w:sz w:val="21"/>
                              <w:szCs w:val="21"/>
                            </w:rPr>
                            <m:t>D(p,q)≥0</m:t>
                          </w:r>
                          <m:m>
                            <m:mPr>
                              <m:plcHide m:val="1"/>
                              <m:mcs>
                                <m:mc>
                                  <m:mcPr>
                                    <m:count m:val="1"/>
                                    <m:mcJc m:val="center"/>
                                  </m:mcPr>
                                </m:mc>
                              </m:mcs>
                              <m:ctrlPr>
                                <w:rPr>
                                  <w:rFonts w:ascii="Cambria Math" w:hAnsi="Cambria Math"/>
                                  <w:i/>
                                  <w:color w:val="000000"/>
                                  <w:kern w:val="24"/>
                                  <w:sz w:val="21"/>
                                  <w:szCs w:val="21"/>
                                </w:rPr>
                              </m:ctrlPr>
                            </m:mPr>
                            <m:mr>
                              <m:e/>
                            </m:mr>
                          </m:m>
                          <m:m>
                            <m:mPr>
                              <m:plcHide m:val="1"/>
                              <m:mcs>
                                <m:mc>
                                  <m:mcPr>
                                    <m:count m:val="3"/>
                                    <m:mcJc m:val="center"/>
                                  </m:mcPr>
                                </m:mc>
                              </m:mcs>
                              <m:ctrlPr>
                                <w:rPr>
                                  <w:rFonts w:ascii="Cambria Math" w:hAnsi="Cambria Math"/>
                                  <w:i/>
                                  <w:color w:val="000000"/>
                                  <w:kern w:val="24"/>
                                  <w:sz w:val="21"/>
                                  <w:szCs w:val="21"/>
                                </w:rPr>
                              </m:ctrlPr>
                            </m:mPr>
                            <m:mr>
                              <m:e>
                                <w:r>
                                  <m:rPr>
                                    <m:sty m:val="p"/>
                                  </m:rPr>
                                  <w:rPr>
                                    <w:rFonts w:ascii="Cambria Math" w:eastAsia="宋体" w:hAnsi="Cambria Math"/>
                                    <w:color w:val="000000"/>
                                    <w:kern w:val="24"/>
                                    <w:sz w:val="21"/>
                                    <w:szCs w:val="21"/>
                                  </w:rPr>
                                  <m:t>(D(p,q)=0</m:t>
                                </w:r>
                              </m:e>
                              <m:e>
                                <w:r>
                                  <m:rPr>
                                    <m:sty m:val="p"/>
                                  </m:rPr>
                                  <w:rPr>
                                    <w:rFonts w:ascii="Cambria Math" w:eastAsia="宋体" w:hAnsi="Cambria Math"/>
                                    <w:color w:val="000000"/>
                                    <w:kern w:val="24"/>
                                    <w:sz w:val="21"/>
                                    <w:szCs w:val="21"/>
                                  </w:rPr>
                                  <m:t>当且仅当</m:t>
                                </w:r>
                              </m:e>
                              <m:e>
                                <w:r>
                                  <m:rPr>
                                    <m:sty m:val="p"/>
                                  </m:rPr>
                                  <w:rPr>
                                    <w:rFonts w:ascii="Cambria Math" w:eastAsia="宋体" w:hAnsi="Cambria Math"/>
                                    <w:color w:val="000000"/>
                                    <w:kern w:val="24"/>
                                    <w:sz w:val="21"/>
                                    <w:szCs w:val="21"/>
                                  </w:rPr>
                                  <m:t>p=q)</m:t>
                                </w:r>
                              </m:e>
                            </m:mr>
                          </m:m>
                        </m:oMath>
                      </m:oMathPara>
                    </w:p>
                  </w:txbxContent>
                </v:textbox>
              </v:shape>
            </w:pict>
          </mc:Fallback>
        </mc:AlternateContent>
      </w:r>
      <w:r>
        <w:rPr>
          <w:rFonts w:hint="eastAsia"/>
        </w:rPr>
        <w:t>对于坐标分别为(x, y)，(u, v)，(s, t)的像素p，q，r，如果函数D满足下列条件，则称函数D是距离函数或度量</w:t>
      </w:r>
      <w:r>
        <w:rPr>
          <w:color w:val="FF0000"/>
        </w:rPr>
        <mc:AlternateContent>
          <mc:Choice Requires="wps">
            <w:drawing>
              <wp:anchor distT="0" distB="0" distL="85723" distR="85723" simplePos="0" relativeHeight="1525" behindDoc="0" locked="0" layoutInCell="1" hidden="0" allowOverlap="1">
                <wp:simplePos x="0" y="0"/>
                <wp:positionH relativeFrom="character">
                  <wp:posOffset>4106556</wp:posOffset>
                </wp:positionH>
                <wp:positionV relativeFrom="line">
                  <wp:posOffset>166940</wp:posOffset>
                </wp:positionV>
                <wp:extent cx="29725" cy="72042"/>
                <wp:effectExtent l="0" t="0" r="0" b="0"/>
                <wp:wrapNone/>
                <wp:docPr id="76" name="对象 76"/>
                <wp:cNvGraphicFramePr>
                  <a:graphicFrameLocks noChangeAspect="0" noSelect="1"/>
                </wp:cNvGraphicFramePr>
                <a:graphic>
                  <a:graphicData uri="http://schemas.microsoft.com/office/word/2010/wordprocessingInk">
                    <w14:contentPart bwMode="auto" r:id="rId49">
                      <w14:nvContentPartPr>
                        <w14:cNvContentPartPr/>
                      </w14:nvContentPartPr>
                      <w14:xfrm>
                        <a:off x="0" y="0"/>
                        <a:ext cx="29725" cy="72042"/>
                      </w14:xfrm>
                    </w14:contentPart>
                  </a:graphicData>
                </a:graphic>
              </wp:anchor>
            </w:drawing>
          </mc:Choice>
          <mc:Fallback>
            <w:pict>
              <v:shape type="#_x0000_t75" id="对象 77" o:spid="_x0000_s77" fillcolor="#FFFFFF" stroked="t" strokeweight="1.0pt" style="position:absolute;&#10;margin-left:323.35086pt;&#10;margin-top:13.144883pt;&#10;width:2.3405557pt;&#10;height:5.6725984pt;&#10;z-index:1525;&#10;mso-position-horizontal:absolute;&#10;mso-position-horizontal-relative:char;&#10;mso-position-vertical:absolute;&#10;mso-position-vertical-relative:line;&#10;mso-wrap-distance-left:6.7498426pt;&#10;mso-wrap-distance-right:6.7498426pt;">
                <v:stroke color="#000000"/>
                <v:imagedata r:id="rId50"/>
                <o:lock selection="t"/>
              </v:shape>
            </w:pict>
          </mc:Fallback>
        </mc:AlternateContent>
      </w:r>
      <w:r>
        <w:rPr>
          <w:color w:val="FF0000"/>
        </w:rPr>
        <mc:AlternateContent>
          <mc:Choice Requires="wps">
            <w:drawing>
              <wp:anchor distT="0" distB="0" distL="85723" distR="85723" simplePos="0" relativeHeight="1526" behindDoc="0" locked="0" layoutInCell="1" hidden="0" allowOverlap="1">
                <wp:simplePos x="0" y="0"/>
                <wp:positionH relativeFrom="character">
                  <wp:posOffset>4274004</wp:posOffset>
                </wp:positionH>
                <wp:positionV relativeFrom="line">
                  <wp:posOffset>151845</wp:posOffset>
                </wp:positionV>
                <wp:extent cx="24305" cy="164084"/>
                <wp:effectExtent l="0" t="0" r="0" b="0"/>
                <wp:wrapNone/>
                <wp:docPr id="79" name="对象 79"/>
                <wp:cNvGraphicFramePr>
                  <a:graphicFrameLocks noChangeAspect="0" noSelect="1"/>
                </wp:cNvGraphicFramePr>
                <a:graphic>
                  <a:graphicData uri="http://schemas.microsoft.com/office/word/2010/wordprocessingInk">
                    <w14:contentPart bwMode="auto" r:id="rId51">
                      <w14:nvContentPartPr>
                        <w14:cNvContentPartPr/>
                      </w14:nvContentPartPr>
                      <w14:xfrm>
                        <a:off x="0" y="0"/>
                        <a:ext cx="24305" cy="164084"/>
                      </w14:xfrm>
                    </w14:contentPart>
                  </a:graphicData>
                </a:graphic>
              </wp:anchor>
            </w:drawing>
          </mc:Choice>
          <mc:Fallback>
            <w:pict>
              <v:shape type="#_x0000_t75" id="对象 80" o:spid="_x0000_s80" fillcolor="#FFFFFF" stroked="t" strokeweight="1.0pt" style="position:absolute;&#10;margin-left:336.53574pt;&#10;margin-top:11.956299pt;&#10;width:1.9138579pt;&#10;height:12.92pt;&#10;z-index:1526;&#10;mso-position-horizontal:absolute;&#10;mso-position-horizontal-relative:char;&#10;mso-position-vertical:absolute;&#10;mso-position-vertical-relative:line;&#10;mso-wrap-distance-left:6.7498426pt;&#10;mso-wrap-distance-right:6.7498426pt;">
                <v:stroke color="#000000"/>
                <v:imagedata r:id="rId52"/>
                <o:lock selection="t"/>
              </v:shape>
            </w:pict>
          </mc:Fallback>
        </mc:AlternateContent>
      </w:r>
      <w:r>
        <w:rPr>
          <w:color w:val="FF0000"/>
        </w:rPr>
        <mc:AlternateContent>
          <mc:Choice Requires="wps">
            <w:drawing>
              <wp:anchor distT="0" distB="0" distL="85723" distR="85723" simplePos="0" relativeHeight="1527" behindDoc="0" locked="0" layoutInCell="1" hidden="0" allowOverlap="1">
                <wp:simplePos x="0" y="0"/>
                <wp:positionH relativeFrom="character">
                  <wp:posOffset>4120885</wp:posOffset>
                </wp:positionH>
                <wp:positionV relativeFrom="line">
                  <wp:posOffset>150487</wp:posOffset>
                </wp:positionV>
                <wp:extent cx="108167" cy="202153"/>
                <wp:effectExtent l="0" t="0" r="0" b="0"/>
                <wp:wrapNone/>
                <wp:docPr id="82" name="对象 82"/>
                <wp:cNvGraphicFramePr>
                  <a:graphicFrameLocks noChangeAspect="0" noSelect="1"/>
                </wp:cNvGraphicFramePr>
                <a:graphic>
                  <a:graphicData uri="http://schemas.microsoft.com/office/word/2010/wordprocessingInk">
                    <w14:contentPart bwMode="auto" r:id="rId53">
                      <w14:nvContentPartPr>
                        <w14:cNvContentPartPr/>
                      </w14:nvContentPartPr>
                      <w14:xfrm>
                        <a:off x="0" y="0"/>
                        <a:ext cx="108167" cy="202153"/>
                      </w14:xfrm>
                    </w14:contentPart>
                  </a:graphicData>
                </a:graphic>
              </wp:anchor>
            </w:drawing>
          </mc:Choice>
          <mc:Fallback>
            <w:pict>
              <v:shape type="#_x0000_t75" id="对象 83" o:spid="_x0000_s83" fillcolor="#FFFFFF" stroked="t" strokeweight="1.0pt" style="position:absolute;&#10;margin-left:324.47913pt;&#10;margin-top:11.84937pt;&#10;width:8.51709pt;&#10;height:15.917637pt;&#10;z-index:1527;&#10;mso-position-horizontal:absolute;&#10;mso-position-horizontal-relative:char;&#10;mso-position-vertical:absolute;&#10;mso-position-vertical-relative:line;&#10;mso-wrap-distance-left:6.7498426pt;&#10;mso-wrap-distance-right:6.7498426pt;">
                <v:stroke color="#000000"/>
                <v:imagedata r:id="rId54"/>
                <o:lock selection="t"/>
              </v:shape>
            </w:pict>
          </mc:Fallback>
        </mc:AlternateContent>
      </w:r>
      <w:r>
        <w:rPr>
          <w:color w:val="FF0000"/>
        </w:rPr>
        <mc:AlternateContent>
          <mc:Choice Requires="wps">
            <w:drawing>
              <wp:anchor distT="0" distB="0" distL="85723" distR="85723" simplePos="0" relativeHeight="1528" behindDoc="0" locked="0" layoutInCell="1" hidden="0" allowOverlap="1">
                <wp:simplePos x="0" y="0"/>
                <wp:positionH relativeFrom="character">
                  <wp:posOffset>4139772</wp:posOffset>
                </wp:positionH>
                <wp:positionV relativeFrom="line">
                  <wp:posOffset>119694</wp:posOffset>
                </wp:positionV>
                <wp:extent cx="29854" cy="121409"/>
                <wp:effectExtent l="0" t="0" r="0" b="0"/>
                <wp:wrapNone/>
                <wp:docPr id="85" name="对象 85"/>
                <wp:cNvGraphicFramePr>
                  <a:graphicFrameLocks noChangeAspect="0" noSelect="1"/>
                </wp:cNvGraphicFramePr>
                <a:graphic>
                  <a:graphicData uri="http://schemas.microsoft.com/office/word/2010/wordprocessingInk">
                    <w14:contentPart bwMode="auto" r:id="rId55">
                      <w14:nvContentPartPr>
                        <w14:cNvContentPartPr/>
                      </w14:nvContentPartPr>
                      <w14:xfrm>
                        <a:off x="0" y="0"/>
                        <a:ext cx="29854" cy="121409"/>
                      </w14:xfrm>
                    </w14:contentPart>
                  </a:graphicData>
                </a:graphic>
              </wp:anchor>
            </w:drawing>
          </mc:Choice>
          <mc:Fallback>
            <w:pict>
              <v:shape type="#_x0000_t75" id="对象 86" o:spid="_x0000_s86" fillcolor="#FFFFFF" stroked="t" strokeweight="1.0pt" style="position:absolute;&#10;margin-left:325.9663pt;&#10;margin-top:9.424725pt;&#10;width:2.350718pt;&#10;height:9.559765pt;&#10;z-index:1528;&#10;mso-position-horizontal:absolute;&#10;mso-position-horizontal-relative:char;&#10;mso-position-vertical:absolute;&#10;mso-position-vertical-relative:line;&#10;mso-wrap-distance-left:6.7498426pt;&#10;mso-wrap-distance-right:6.7498426pt;">
                <v:stroke color="#000000"/>
                <v:imagedata r:id="rId56"/>
                <o:lock selection="t"/>
              </v:shape>
            </w:pict>
          </mc:Fallback>
        </mc:AlternateContent>
      </w:r>
      <w:r>
        <w:rPr>
          <w:color w:val="FF0000"/>
        </w:rPr>
        <mc:AlternateContent>
          <mc:Choice Requires="wps">
            <w:drawing>
              <wp:anchor distT="0" distB="0" distL="85723" distR="85723" simplePos="0" relativeHeight="1529" behindDoc="0" locked="0" layoutInCell="1" hidden="0" allowOverlap="1">
                <wp:simplePos x="0" y="0"/>
                <wp:positionH relativeFrom="character">
                  <wp:posOffset>4245266</wp:posOffset>
                </wp:positionH>
                <wp:positionV relativeFrom="line">
                  <wp:posOffset>283856</wp:posOffset>
                </wp:positionV>
                <wp:extent cx="272462" cy="68751"/>
                <wp:effectExtent l="0" t="0" r="0" b="0"/>
                <wp:wrapNone/>
                <wp:docPr id="88" name="对象 88"/>
                <wp:cNvGraphicFramePr>
                  <a:graphicFrameLocks noChangeAspect="0" noSelect="1"/>
                </wp:cNvGraphicFramePr>
                <a:graphic>
                  <a:graphicData uri="http://schemas.microsoft.com/office/word/2010/wordprocessingInk">
                    <w14:contentPart bwMode="auto" r:id="rId57">
                      <w14:nvContentPartPr>
                        <w14:cNvContentPartPr/>
                      </w14:nvContentPartPr>
                      <w14:xfrm>
                        <a:off x="0" y="0"/>
                        <a:ext cx="272462" cy="68751"/>
                      </w14:xfrm>
                    </w14:contentPart>
                  </a:graphicData>
                </a:graphic>
              </wp:anchor>
            </w:drawing>
          </mc:Choice>
          <mc:Fallback>
            <w:pict>
              <v:shape type="#_x0000_t75" id="对象 89" o:spid="_x0000_s89" fillcolor="#FFFFFF" stroked="t" strokeweight="1.0pt" style="position:absolute;&#10;margin-left:334.27292pt;&#10;margin-top:22.350866pt;&#10;width:21.453707pt;&#10;height:5.413465pt;&#10;z-index:1529;&#10;mso-position-horizontal:absolute;&#10;mso-position-horizontal-relative:char;&#10;mso-position-vertical:absolute;&#10;mso-position-vertical-relative:line;&#10;mso-wrap-distance-left:6.7498426pt;&#10;mso-wrap-distance-right:6.7498426pt;">
                <v:stroke color="#000000"/>
                <v:imagedata r:id="rId58"/>
                <o:lock selection="t"/>
              </v:shape>
            </w:pict>
          </mc:Fallback>
        </mc:AlternateContent>
      </w:r>
      <w:r>
        <w:rPr>
          <w:color w:val="FF0000"/>
        </w:rPr>
        <mc:AlternateContent>
          <mc:Choice Requires="wps">
            <w:drawing>
              <wp:anchor distT="0" distB="0" distL="85723" distR="85723" simplePos="0" relativeHeight="1530" behindDoc="0" locked="0" layoutInCell="1" hidden="0" allowOverlap="1">
                <wp:simplePos x="0" y="0"/>
                <wp:positionH relativeFrom="character">
                  <wp:posOffset>4300965</wp:posOffset>
                </wp:positionH>
                <wp:positionV relativeFrom="line">
                  <wp:posOffset>252369</wp:posOffset>
                </wp:positionV>
                <wp:extent cx="48530" cy="25312"/>
                <wp:effectExtent l="0" t="0" r="0" b="0"/>
                <wp:wrapNone/>
                <wp:docPr id="91" name="对象 91"/>
                <wp:cNvGraphicFramePr>
                  <a:graphicFrameLocks noChangeAspect="0" noSelect="1"/>
                </wp:cNvGraphicFramePr>
                <a:graphic>
                  <a:graphicData uri="http://schemas.microsoft.com/office/word/2010/wordprocessingInk">
                    <w14:contentPart bwMode="auto" r:id="rId59">
                      <w14:nvContentPartPr>
                        <w14:cNvContentPartPr/>
                      </w14:nvContentPartPr>
                      <w14:xfrm>
                        <a:off x="0" y="0"/>
                        <a:ext cx="48530" cy="25312"/>
                      </w14:xfrm>
                    </w14:contentPart>
                  </a:graphicData>
                </a:graphic>
              </wp:anchor>
            </w:drawing>
          </mc:Choice>
          <mc:Fallback>
            <w:pict>
              <v:shape type="#_x0000_t75" id="对象 92" o:spid="_x0000_s92" fillcolor="#FFFFFF" stroked="t" strokeweight="1.0pt" style="position:absolute;&#10;margin-left:338.65866pt;&#10;margin-top:19.871574pt;&#10;width:3.8212614pt;&#10;height:1.9930712pt;&#10;z-index:1530;&#10;mso-position-horizontal:absolute;&#10;mso-position-horizontal-relative:char;&#10;mso-position-vertical:absolute;&#10;mso-position-vertical-relative:line;&#10;mso-wrap-distance-left:6.7498426pt;&#10;mso-wrap-distance-right:6.7498426pt;">
                <v:stroke color="#000000"/>
                <v:imagedata r:id="rId60"/>
                <o:lock selection="t"/>
              </v:shape>
            </w:pict>
          </mc:Fallback>
        </mc:AlternateContent>
      </w:r>
      <w:r>
        <w:rPr>
          <w:color w:val="FF0000"/>
        </w:rPr>
        <mc:AlternateContent>
          <mc:Choice Requires="wps">
            <w:drawing>
              <wp:anchor distT="0" distB="0" distL="85723" distR="85723" simplePos="0" relativeHeight="1531" behindDoc="0" locked="0" layoutInCell="1" hidden="0" allowOverlap="1">
                <wp:simplePos x="0" y="0"/>
                <wp:positionH relativeFrom="character">
                  <wp:posOffset>4479839</wp:posOffset>
                </wp:positionH>
                <wp:positionV relativeFrom="line">
                  <wp:posOffset>247511</wp:posOffset>
                </wp:positionV>
                <wp:extent cx="160963" cy="89225"/>
                <wp:effectExtent l="0" t="0" r="0" b="0"/>
                <wp:wrapNone/>
                <wp:docPr id="94" name="对象 94"/>
                <wp:cNvGraphicFramePr>
                  <a:graphicFrameLocks noChangeAspect="0" noSelect="1"/>
                </wp:cNvGraphicFramePr>
                <a:graphic>
                  <a:graphicData uri="http://schemas.microsoft.com/office/word/2010/wordprocessingInk">
                    <w14:contentPart bwMode="auto" r:id="rId61">
                      <w14:nvContentPartPr>
                        <w14:cNvContentPartPr/>
                      </w14:nvContentPartPr>
                      <w14:xfrm>
                        <a:off x="0" y="0"/>
                        <a:ext cx="160963" cy="89225"/>
                      </w14:xfrm>
                    </w14:contentPart>
                  </a:graphicData>
                </a:graphic>
              </wp:anchor>
            </w:drawing>
          </mc:Choice>
          <mc:Fallback>
            <w:pict>
              <v:shape type="#_x0000_t75" id="对象 95" o:spid="_x0000_s95" fillcolor="#FFFFFF" stroked="t" strokeweight="1.0pt" style="position:absolute;&#10;margin-left:352.74323pt;&#10;margin-top:19.489056pt;&#10;width:12.674253pt;&#10;height:7.0255914pt;&#10;z-index:1531;&#10;mso-position-horizontal:absolute;&#10;mso-position-horizontal-relative:char;&#10;mso-position-vertical:absolute;&#10;mso-position-vertical-relative:line;&#10;mso-wrap-distance-left:6.7498426pt;&#10;mso-wrap-distance-right:6.7498426pt;">
                <v:stroke color="#000000"/>
                <v:imagedata r:id="rId62"/>
                <o:lock selection="t"/>
              </v:shape>
            </w:pict>
          </mc:Fallback>
        </mc:AlternateContent>
      </w:r>
      <w:r>
        <w:rPr>
          <w:color w:val="FF0000"/>
        </w:rPr>
        <mc:AlternateContent>
          <mc:Choice Requires="wps">
            <w:drawing>
              <wp:anchor distT="0" distB="0" distL="85723" distR="85723" simplePos="0" relativeHeight="1532" behindDoc="0" locked="0" layoutInCell="1" hidden="0" allowOverlap="1">
                <wp:simplePos x="0" y="0"/>
                <wp:positionH relativeFrom="character">
                  <wp:posOffset>4868684</wp:posOffset>
                </wp:positionH>
                <wp:positionV relativeFrom="line">
                  <wp:posOffset>208369</wp:posOffset>
                </wp:positionV>
                <wp:extent cx="116380" cy="53717"/>
                <wp:effectExtent l="0" t="0" r="0" b="0"/>
                <wp:wrapNone/>
                <wp:docPr id="97" name="对象 97"/>
                <wp:cNvGraphicFramePr>
                  <a:graphicFrameLocks noChangeAspect="0" noSelect="1"/>
                </wp:cNvGraphicFramePr>
                <a:graphic>
                  <a:graphicData uri="http://schemas.microsoft.com/office/word/2010/wordprocessingInk">
                    <w14:contentPart bwMode="auto" r:id="rId63">
                      <w14:nvContentPartPr>
                        <w14:cNvContentPartPr/>
                      </w14:nvContentPartPr>
                      <w14:xfrm>
                        <a:off x="0" y="0"/>
                        <a:ext cx="116380" cy="53717"/>
                      </w14:xfrm>
                    </w14:contentPart>
                  </a:graphicData>
                </a:graphic>
              </wp:anchor>
            </w:drawing>
          </mc:Choice>
          <mc:Fallback>
            <w:pict>
              <v:shape type="#_x0000_t75" id="对象 98" o:spid="_x0000_s98" fillcolor="#FFFFFF" stroked="t" strokeweight="1.0pt" style="position:absolute;&#10;margin-left:383.36093pt;&#10;margin-top:16.407007pt;&#10;width:9.163786pt;&#10;height:4.2297635pt;&#10;z-index:1532;&#10;mso-position-horizontal:absolute;&#10;mso-position-horizontal-relative:char;&#10;mso-position-vertical:absolute;&#10;mso-position-vertical-relative:line;&#10;mso-wrap-distance-left:6.7498426pt;&#10;mso-wrap-distance-right:6.7498426pt;">
                <v:stroke color="#000000"/>
                <v:imagedata r:id="rId64"/>
                <o:lock selection="t"/>
              </v:shape>
            </w:pict>
          </mc:Fallback>
        </mc:AlternateContent>
      </w:r>
      <w:r>
        <w:rPr>
          <w:color w:val="FF0000"/>
        </w:rPr>
        <mc:AlternateContent>
          <mc:Choice Requires="wps">
            <w:drawing>
              <wp:anchor distT="0" distB="0" distL="85723" distR="85723" simplePos="0" relativeHeight="1533" behindDoc="0" locked="0" layoutInCell="1" hidden="0" allowOverlap="1">
                <wp:simplePos x="0" y="0"/>
                <wp:positionH relativeFrom="character">
                  <wp:posOffset>4289192</wp:posOffset>
                </wp:positionH>
                <wp:positionV relativeFrom="line">
                  <wp:posOffset>206250</wp:posOffset>
                </wp:positionV>
                <wp:extent cx="71906" cy="31275"/>
                <wp:effectExtent l="0" t="0" r="0" b="0"/>
                <wp:wrapNone/>
                <wp:docPr id="100" name="对象 100"/>
                <wp:cNvGraphicFramePr>
                  <a:graphicFrameLocks noChangeAspect="0" noSelect="1"/>
                </wp:cNvGraphicFramePr>
                <a:graphic>
                  <a:graphicData uri="http://schemas.microsoft.com/office/word/2010/wordprocessingInk">
                    <w14:contentPart bwMode="auto" r:id="rId65">
                      <w14:nvContentPartPr>
                        <w14:cNvContentPartPr/>
                      </w14:nvContentPartPr>
                      <w14:xfrm>
                        <a:off x="0" y="0"/>
                        <a:ext cx="71906" cy="31275"/>
                      </w14:xfrm>
                    </w14:contentPart>
                  </a:graphicData>
                </a:graphic>
              </wp:anchor>
            </w:drawing>
          </mc:Choice>
          <mc:Fallback>
            <w:pict>
              <v:shape type="#_x0000_t75" id="对象 101" o:spid="_x0000_s101" fillcolor="#FFFFFF" stroked="t" strokeweight="1.0pt" style="position:absolute;&#10;margin-left:337.73166pt;&#10;margin-top:16.240158pt;&#10;width:5.661901pt;&#10;height:2.4626768pt;&#10;z-index:1533;&#10;mso-position-horizontal:absolute;&#10;mso-position-horizontal-relative:char;&#10;mso-position-vertical:absolute;&#10;mso-position-vertical-relative:line;&#10;mso-wrap-distance-left:6.7498426pt;&#10;mso-wrap-distance-right:6.7498426pt;">
                <v:stroke color="#000000"/>
                <v:imagedata r:id="rId66"/>
                <o:lock selection="t"/>
              </v:shape>
            </w:pict>
          </mc:Fallback>
        </mc:AlternateContent>
      </w:r>
      <w:r>
        <w:rPr>
          <w:color w:val="FF0000"/>
        </w:rPr>
        <mc:AlternateContent>
          <mc:Choice Requires="wps">
            <w:drawing>
              <wp:anchor distT="0" distB="0" distL="85723" distR="85723" simplePos="0" relativeHeight="1534" behindDoc="0" locked="0" layoutInCell="1" hidden="0" allowOverlap="1">
                <wp:simplePos x="0" y="0"/>
                <wp:positionH relativeFrom="character">
                  <wp:posOffset>4893893</wp:posOffset>
                </wp:positionH>
                <wp:positionV relativeFrom="line">
                  <wp:posOffset>170386</wp:posOffset>
                </wp:positionV>
                <wp:extent cx="58811" cy="27850"/>
                <wp:effectExtent l="0" t="0" r="0" b="0"/>
                <wp:wrapNone/>
                <wp:docPr id="103" name="对象 103"/>
                <wp:cNvGraphicFramePr>
                  <a:graphicFrameLocks noChangeAspect="0" noSelect="1"/>
                </wp:cNvGraphicFramePr>
                <a:graphic>
                  <a:graphicData uri="http://schemas.microsoft.com/office/word/2010/wordprocessingInk">
                    <w14:contentPart bwMode="auto" r:id="rId67">
                      <w14:nvContentPartPr>
                        <w14:cNvContentPartPr/>
                      </w14:nvContentPartPr>
                      <w14:xfrm>
                        <a:off x="0" y="0"/>
                        <a:ext cx="58811" cy="27850"/>
                      </w14:xfrm>
                    </w14:contentPart>
                  </a:graphicData>
                </a:graphic>
              </wp:anchor>
            </w:drawing>
          </mc:Choice>
          <mc:Fallback>
            <w:pict>
              <v:shape type="#_x0000_t75" id="对象 104" o:spid="_x0000_s104" fillcolor="#FFFFFF" stroked="t" strokeweight="1.0pt" style="position:absolute;&#10;margin-left:385.34592pt;&#10;margin-top:13.416221pt;&#10;width:4.630804pt;&#10;height:2.1929135pt;&#10;z-index:1534;&#10;mso-position-horizontal:absolute;&#10;mso-position-horizontal-relative:char;&#10;mso-position-vertical:absolute;&#10;mso-position-vertical-relative:line;&#10;mso-wrap-distance-left:6.7498426pt;&#10;mso-wrap-distance-right:6.7498426pt;">
                <v:stroke color="#000000"/>
                <v:imagedata r:id="rId68"/>
                <o:lock selection="t"/>
              </v:shape>
            </w:pict>
          </mc:Fallback>
        </mc:AlternateContent>
      </w:r>
      <w:r>
        <w:rPr>
          <w:color w:val="FF0000"/>
        </w:rPr>
        <mc:AlternateContent>
          <mc:Choice Requires="wps">
            <w:drawing>
              <wp:anchor distT="0" distB="0" distL="85723" distR="85723" simplePos="0" relativeHeight="1535" behindDoc="0" locked="0" layoutInCell="1" hidden="0" allowOverlap="1">
                <wp:simplePos x="0" y="0"/>
                <wp:positionH relativeFrom="character">
                  <wp:posOffset>4435520</wp:posOffset>
                </wp:positionH>
                <wp:positionV relativeFrom="line">
                  <wp:posOffset>164828</wp:posOffset>
                </wp:positionV>
                <wp:extent cx="35428" cy="213787"/>
                <wp:effectExtent l="0" t="0" r="0" b="0"/>
                <wp:wrapNone/>
                <wp:docPr id="106" name="对象 106"/>
                <wp:cNvGraphicFramePr>
                  <a:graphicFrameLocks noChangeAspect="0" noSelect="1"/>
                </wp:cNvGraphicFramePr>
                <a:graphic>
                  <a:graphicData uri="http://schemas.microsoft.com/office/word/2010/wordprocessingInk">
                    <w14:contentPart bwMode="auto" r:id="rId69">
                      <w14:nvContentPartPr>
                        <w14:cNvContentPartPr/>
                      </w14:nvContentPartPr>
                      <w14:xfrm>
                        <a:off x="0" y="0"/>
                        <a:ext cx="35428" cy="213787"/>
                      </w14:xfrm>
                    </w14:contentPart>
                  </a:graphicData>
                </a:graphic>
              </wp:anchor>
            </w:drawing>
          </mc:Choice>
          <mc:Fallback>
            <w:pict>
              <v:shape type="#_x0000_t75" id="对象 107" o:spid="_x0000_s107" fillcolor="#FFFFFF" stroked="t" strokeweight="1.0pt" style="position:absolute;&#10;margin-left:349.25354pt;&#10;margin-top:12.978582pt;&#10;width:2.7896152pt;&#10;height:16.833624pt;&#10;z-index:1535;&#10;mso-position-horizontal:absolute;&#10;mso-position-horizontal-relative:char;&#10;mso-position-vertical:absolute;&#10;mso-position-vertical-relative:line;&#10;mso-wrap-distance-left:6.7498426pt;&#10;mso-wrap-distance-right:6.7498426pt;">
                <v:stroke color="#000000"/>
                <v:imagedata r:id="rId70"/>
                <o:lock selection="t"/>
              </v:shape>
            </w:pict>
          </mc:Fallback>
        </mc:AlternateContent>
      </w:r>
      <w:r>
        <w:rPr>
          <w:color w:val="FF0000"/>
        </w:rPr>
        <mc:AlternateContent>
          <mc:Choice Requires="wps">
            <w:drawing>
              <wp:anchor distT="0" distB="0" distL="85723" distR="85723" simplePos="0" relativeHeight="1536" behindDoc="0" locked="0" layoutInCell="1" hidden="0" allowOverlap="1">
                <wp:simplePos x="0" y="0"/>
                <wp:positionH relativeFrom="character">
                  <wp:posOffset>4446028</wp:posOffset>
                </wp:positionH>
                <wp:positionV relativeFrom="line">
                  <wp:posOffset>153738</wp:posOffset>
                </wp:positionV>
                <wp:extent cx="167011" cy="178173"/>
                <wp:effectExtent l="0" t="0" r="0" b="0"/>
                <wp:wrapNone/>
                <wp:docPr id="109" name="对象 109"/>
                <wp:cNvGraphicFramePr>
                  <a:graphicFrameLocks noChangeAspect="0" noSelect="1"/>
                </wp:cNvGraphicFramePr>
                <a:graphic>
                  <a:graphicData uri="http://schemas.microsoft.com/office/word/2010/wordprocessingInk">
                    <w14:contentPart bwMode="auto" r:id="rId71">
                      <w14:nvContentPartPr>
                        <w14:cNvContentPartPr/>
                      </w14:nvContentPartPr>
                      <w14:xfrm>
                        <a:off x="0" y="0"/>
                        <a:ext cx="167011" cy="178173"/>
                      </w14:xfrm>
                    </w14:contentPart>
                  </a:graphicData>
                </a:graphic>
              </wp:anchor>
            </w:drawing>
          </mc:Choice>
          <mc:Fallback>
            <w:pict>
              <v:shape type="#_x0000_t75" id="对象 110" o:spid="_x0000_s110" fillcolor="#FFFFFF" stroked="t" strokeweight="1.0pt" style="position:absolute;&#10;margin-left:350.08093pt;&#10;margin-top:12.105354pt;&#10;width:13.15048pt;&#10;height:14.029371pt;&#10;z-index:1536;&#10;mso-position-horizontal:absolute;&#10;mso-position-horizontal-relative:char;&#10;mso-position-vertical:absolute;&#10;mso-position-vertical-relative:line;&#10;mso-wrap-distance-left:6.7498426pt;&#10;mso-wrap-distance-right:6.7498426pt;">
                <v:stroke color="#000000"/>
                <v:imagedata r:id="rId72"/>
                <o:lock selection="t"/>
              </v:shape>
            </w:pict>
          </mc:Fallback>
        </mc:AlternateContent>
      </w:r>
      <w:r>
        <w:rPr>
          <w:color w:val="FF0000"/>
        </w:rPr>
        <mc:AlternateContent>
          <mc:Choice Requires="wps">
            <w:drawing>
              <wp:anchor distT="0" distB="0" distL="85723" distR="85723" simplePos="0" relativeHeight="1537" behindDoc="0" locked="0" layoutInCell="1" hidden="0" allowOverlap="1">
                <wp:simplePos x="0" y="0"/>
                <wp:positionH relativeFrom="character">
                  <wp:posOffset>4291456</wp:posOffset>
                </wp:positionH>
                <wp:positionV relativeFrom="line">
                  <wp:posOffset>153031</wp:posOffset>
                </wp:positionV>
                <wp:extent cx="107590" cy="161148"/>
                <wp:effectExtent l="0" t="0" r="0" b="0"/>
                <wp:wrapNone/>
                <wp:docPr id="112" name="对象 112"/>
                <wp:cNvGraphicFramePr>
                  <a:graphicFrameLocks noChangeAspect="0" noSelect="1"/>
                </wp:cNvGraphicFramePr>
                <a:graphic>
                  <a:graphicData uri="http://schemas.microsoft.com/office/word/2010/wordprocessingInk">
                    <w14:contentPart bwMode="auto" r:id="rId73">
                      <w14:nvContentPartPr>
                        <w14:cNvContentPartPr/>
                      </w14:nvContentPartPr>
                      <w14:xfrm>
                        <a:off x="0" y="0"/>
                        <a:ext cx="107590" cy="161148"/>
                      </w14:xfrm>
                    </w14:contentPart>
                  </a:graphicData>
                </a:graphic>
              </wp:anchor>
            </w:drawing>
          </mc:Choice>
          <mc:Fallback>
            <w:pict>
              <v:shape type="#_x0000_t75" id="对象 113" o:spid="_x0000_s113" fillcolor="#FFFFFF" stroked="t" strokeweight="1.0pt" style="position:absolute;&#10;margin-left:337.9099pt;&#10;margin-top:12.0496855pt;&#10;width:8.471658pt;&#10;height:12.68882pt;&#10;z-index:1537;&#10;mso-position-horizontal:absolute;&#10;mso-position-horizontal-relative:char;&#10;mso-position-vertical:absolute;&#10;mso-position-vertical-relative:line;&#10;mso-wrap-distance-left:6.7498426pt;&#10;mso-wrap-distance-right:6.7498426pt;">
                <v:stroke color="#000000"/>
                <v:imagedata r:id="rId74"/>
                <o:lock selection="t"/>
              </v:shape>
            </w:pict>
          </mc:Fallback>
        </mc:AlternateContent>
      </w:r>
      <w:r>
        <w:rPr>
          <w:color w:val="FF0000"/>
        </w:rPr>
        <mc:AlternateContent>
          <mc:Choice Requires="wps">
            <w:drawing>
              <wp:anchor distT="0" distB="0" distL="85723" distR="85723" simplePos="0" relativeHeight="1538" behindDoc="0" locked="0" layoutInCell="1" hidden="0" allowOverlap="1">
                <wp:simplePos x="0" y="0"/>
                <wp:positionH relativeFrom="character">
                  <wp:posOffset>4659248</wp:posOffset>
                </wp:positionH>
                <wp:positionV relativeFrom="line">
                  <wp:posOffset>132375</wp:posOffset>
                </wp:positionV>
                <wp:extent cx="102943" cy="194134"/>
                <wp:effectExtent l="0" t="0" r="0" b="0"/>
                <wp:wrapNone/>
                <wp:docPr id="115" name="对象 115"/>
                <wp:cNvGraphicFramePr>
                  <a:graphicFrameLocks noChangeAspect="0" noSelect="1"/>
                </wp:cNvGraphicFramePr>
                <a:graphic>
                  <a:graphicData uri="http://schemas.microsoft.com/office/word/2010/wordprocessingInk">
                    <w14:contentPart bwMode="auto" r:id="rId75">
                      <w14:nvContentPartPr>
                        <w14:cNvContentPartPr/>
                      </w14:nvContentPartPr>
                      <w14:xfrm>
                        <a:off x="0" y="0"/>
                        <a:ext cx="102943" cy="194134"/>
                      </w14:xfrm>
                    </w14:contentPart>
                  </a:graphicData>
                </a:graphic>
              </wp:anchor>
            </w:drawing>
          </mc:Choice>
          <mc:Fallback>
            <w:pict>
              <v:shape type="#_x0000_t75" id="对象 116" o:spid="_x0000_s116" fillcolor="#FFFFFF" stroked="t" strokeweight="1.0pt" style="position:absolute;&#10;margin-left:366.86993pt;&#10;margin-top:10.423228pt;&#10;width:8.10575pt;&#10;height:15.286141pt;&#10;z-index:1538;&#10;mso-position-horizontal:absolute;&#10;mso-position-horizontal-relative:char;&#10;mso-position-vertical:absolute;&#10;mso-position-vertical-relative:line;&#10;mso-wrap-distance-left:6.7498426pt;&#10;mso-wrap-distance-right:6.7498426pt;">
                <v:stroke color="#000000"/>
                <v:imagedata r:id="rId76"/>
                <o:lock selection="t"/>
              </v:shape>
            </w:pict>
          </mc:Fallback>
        </mc:AlternateContent>
      </w:r>
      <w:r>
        <w:rPr>
          <w:color w:val="FF0000"/>
        </w:rPr>
        <mc:AlternateContent>
          <mc:Choice Requires="wps">
            <w:drawing>
              <wp:anchor distT="0" distB="0" distL="85723" distR="85723" simplePos="0" relativeHeight="1539" behindDoc="0" locked="0" layoutInCell="1" hidden="0" allowOverlap="1">
                <wp:simplePos x="0" y="0"/>
                <wp:positionH relativeFrom="character">
                  <wp:posOffset>4637932</wp:posOffset>
                </wp:positionH>
                <wp:positionV relativeFrom="line">
                  <wp:posOffset>130412</wp:posOffset>
                </wp:positionV>
                <wp:extent cx="23547" cy="93116"/>
                <wp:effectExtent l="0" t="0" r="0" b="0"/>
                <wp:wrapNone/>
                <wp:docPr id="118" name="对象 118"/>
                <wp:cNvGraphicFramePr>
                  <a:graphicFrameLocks noChangeAspect="0" noSelect="1"/>
                </wp:cNvGraphicFramePr>
                <a:graphic>
                  <a:graphicData uri="http://schemas.microsoft.com/office/word/2010/wordprocessingInk">
                    <w14:contentPart bwMode="auto" r:id="rId77">
                      <w14:nvContentPartPr>
                        <w14:cNvContentPartPr/>
                      </w14:nvContentPartPr>
                      <w14:xfrm>
                        <a:off x="0" y="0"/>
                        <a:ext cx="23547" cy="93116"/>
                      </w14:xfrm>
                    </w14:contentPart>
                  </a:graphicData>
                </a:graphic>
              </wp:anchor>
            </w:drawing>
          </mc:Choice>
          <mc:Fallback>
            <w:pict>
              <v:shape type="#_x0000_t75" id="对象 119" o:spid="_x0000_s119" fillcolor="#FFFFFF" stroked="t" strokeweight="1.0pt" style="position:absolute;&#10;margin-left:365.1915pt;&#10;margin-top:10.2686615pt;&#10;width:1.8540977pt;&#10;height:7.3319693pt;&#10;z-index:1539;&#10;mso-position-horizontal:absolute;&#10;mso-position-horizontal-relative:char;&#10;mso-position-vertical:absolute;&#10;mso-position-vertical-relative:line;&#10;mso-wrap-distance-left:6.7498426pt;&#10;mso-wrap-distance-right:6.7498426pt;">
                <v:stroke color="#000000"/>
                <v:imagedata r:id="rId78"/>
                <o:lock selection="t"/>
              </v:shape>
            </w:pict>
          </mc:Fallback>
        </mc:AlternateContent>
      </w:r>
      <w:r>
        <w:rPr>
          <w:color w:val="FF0000"/>
        </w:rPr>
        <mc:AlternateContent>
          <mc:Choice Requires="wps">
            <w:drawing>
              <wp:anchor distT="0" distB="0" distL="85723" distR="85723" simplePos="0" relativeHeight="1540" behindDoc="0" locked="0" layoutInCell="1" hidden="0" allowOverlap="1">
                <wp:simplePos x="0" y="0"/>
                <wp:positionH relativeFrom="character">
                  <wp:posOffset>4405717</wp:posOffset>
                </wp:positionH>
                <wp:positionV relativeFrom="line">
                  <wp:posOffset>113202</wp:posOffset>
                </wp:positionV>
                <wp:extent cx="68459" cy="107798"/>
                <wp:effectExtent l="0" t="0" r="0" b="0"/>
                <wp:wrapNone/>
                <wp:docPr id="121" name="对象 121"/>
                <wp:cNvGraphicFramePr>
                  <a:graphicFrameLocks noChangeAspect="0" noSelect="1"/>
                </wp:cNvGraphicFramePr>
                <a:graphic>
                  <a:graphicData uri="http://schemas.microsoft.com/office/word/2010/wordprocessingInk">
                    <w14:contentPart bwMode="auto" r:id="rId79">
                      <w14:nvContentPartPr>
                        <w14:cNvContentPartPr/>
                      </w14:nvContentPartPr>
                      <w14:xfrm>
                        <a:off x="0" y="0"/>
                        <a:ext cx="68459" cy="107798"/>
                      </w14:xfrm>
                    </w14:contentPart>
                  </a:graphicData>
                </a:graphic>
              </wp:anchor>
            </w:drawing>
          </mc:Choice>
          <mc:Fallback>
            <w:pict>
              <v:shape type="#_x0000_t75" id="对象 122" o:spid="_x0000_s122" fillcolor="#FFFFFF" stroked="t" strokeweight="1.0pt" style="position:absolute;&#10;margin-left:346.90686pt;&#10;margin-top:8.913544pt;&#10;width:5.3904743pt;&#10;height:8.488031pt;&#10;z-index:1540;&#10;mso-position-horizontal:absolute;&#10;mso-position-horizontal-relative:char;&#10;mso-position-vertical:absolute;&#10;mso-position-vertical-relative:line;&#10;mso-wrap-distance-left:6.7498426pt;&#10;mso-wrap-distance-right:6.7498426pt;">
                <v:stroke color="#000000"/>
                <v:imagedata r:id="rId80"/>
                <o:lock selection="t"/>
              </v:shape>
            </w:pict>
          </mc:Fallback>
        </mc:AlternateContent>
      </w:r>
      <w:r>
        <w:rPr>
          <w:color w:val="FF0000"/>
        </w:rPr>
        <mc:AlternateContent>
          <mc:Choice Requires="wps">
            <w:drawing>
              <wp:anchor distT="0" distB="0" distL="85723" distR="85723" simplePos="0" relativeHeight="1541" behindDoc="0" locked="0" layoutInCell="1" hidden="0" allowOverlap="1">
                <wp:simplePos x="0" y="0"/>
                <wp:positionH relativeFrom="character">
                  <wp:posOffset>4798892</wp:posOffset>
                </wp:positionH>
                <wp:positionV relativeFrom="line">
                  <wp:posOffset>110486</wp:posOffset>
                </wp:positionV>
                <wp:extent cx="46288" cy="260707"/>
                <wp:effectExtent l="0" t="0" r="0" b="0"/>
                <wp:wrapNone/>
                <wp:docPr id="124" name="对象 124"/>
                <wp:cNvGraphicFramePr>
                  <a:graphicFrameLocks noChangeAspect="0" noSelect="1"/>
                </wp:cNvGraphicFramePr>
                <a:graphic>
                  <a:graphicData uri="http://schemas.microsoft.com/office/word/2010/wordprocessingInk">
                    <w14:contentPart bwMode="auto" r:id="rId81">
                      <w14:nvContentPartPr>
                        <w14:cNvContentPartPr/>
                      </w14:nvContentPartPr>
                      <w14:xfrm>
                        <a:off x="0" y="0"/>
                        <a:ext cx="46288" cy="260707"/>
                      </w14:xfrm>
                    </w14:contentPart>
                  </a:graphicData>
                </a:graphic>
              </wp:anchor>
            </w:drawing>
          </mc:Choice>
          <mc:Fallback>
            <w:pict>
              <v:shape type="#_x0000_t75" id="对象 125" o:spid="_x0000_s125" fillcolor="#FFFFFF" stroked="t" strokeweight="1.0pt" style="position:absolute;&#10;margin-left:377.8655pt;&#10;margin-top:8.699685pt;&#10;width:3.6447275pt;&#10;height:20.52811pt;&#10;z-index:1541;&#10;mso-position-horizontal:absolute;&#10;mso-position-horizontal-relative:char;&#10;mso-position-vertical:absolute;&#10;mso-position-vertical-relative:line;&#10;mso-wrap-distance-left:6.7498426pt;&#10;mso-wrap-distance-right:6.7498426pt;">
                <v:stroke color="#000000"/>
                <v:imagedata r:id="rId82"/>
                <o:lock selection="t"/>
              </v:shape>
            </w:pict>
          </mc:Fallback>
        </mc:AlternateContent>
      </w:r>
      <w:r>
        <w:rPr>
          <w:color w:val="FF0000"/>
        </w:rPr>
        <mc:AlternateContent>
          <mc:Choice Requires="wps">
            <w:drawing>
              <wp:anchor distT="0" distB="0" distL="85723" distR="85723" simplePos="0" relativeHeight="1542" behindDoc="0" locked="0" layoutInCell="1" hidden="0" allowOverlap="1">
                <wp:simplePos x="0" y="0"/>
                <wp:positionH relativeFrom="character">
                  <wp:posOffset>4996378</wp:posOffset>
                </wp:positionH>
                <wp:positionV relativeFrom="line">
                  <wp:posOffset>89248</wp:posOffset>
                </wp:positionV>
                <wp:extent cx="136615" cy="259586"/>
                <wp:effectExtent l="0" t="0" r="0" b="0"/>
                <wp:wrapNone/>
                <wp:docPr id="127" name="对象 127"/>
                <wp:cNvGraphicFramePr>
                  <a:graphicFrameLocks noChangeAspect="0" noSelect="1"/>
                </wp:cNvGraphicFramePr>
                <a:graphic>
                  <a:graphicData uri="http://schemas.microsoft.com/office/word/2010/wordprocessingInk">
                    <w14:contentPart bwMode="auto" r:id="rId83">
                      <w14:nvContentPartPr>
                        <w14:cNvContentPartPr/>
                      </w14:nvContentPartPr>
                      <w14:xfrm>
                        <a:off x="0" y="0"/>
                        <a:ext cx="136615" cy="259586"/>
                      </w14:xfrm>
                    </w14:contentPart>
                  </a:graphicData>
                </a:graphic>
              </wp:anchor>
            </w:drawing>
          </mc:Choice>
          <mc:Fallback>
            <w:pict>
              <v:shape type="#_x0000_t75" id="对象 128" o:spid="_x0000_s128" fillcolor="#FFFFFF" stroked="t" strokeweight="1.0pt" style="position:absolute;&#10;margin-left:393.41562pt;&#10;margin-top:7.0274014pt;&#10;width:10.757099pt;&#10;height:20.439844pt;&#10;z-index:1542;&#10;mso-position-horizontal:absolute;&#10;mso-position-horizontal-relative:char;&#10;mso-position-vertical:absolute;&#10;mso-position-vertical-relative:line;&#10;mso-wrap-distance-left:6.7498426pt;&#10;mso-wrap-distance-right:6.7498426pt;">
                <v:stroke color="#000000"/>
                <v:imagedata r:id="rId84"/>
                <o:lock selection="t"/>
              </v:shape>
            </w:pict>
          </mc:Fallback>
        </mc:AlternateContent>
      </w:r>
      <w:r>
        <w:rPr>
          <w:color w:val="FF0000"/>
        </w:rPr>
        <mc:AlternateContent>
          <mc:Choice Requires="wps">
            <w:drawing>
              <wp:anchor distT="0" distB="0" distL="85723" distR="85723" simplePos="0" relativeHeight="1543" behindDoc="0" locked="0" layoutInCell="1" hidden="0" allowOverlap="1">
                <wp:simplePos x="0" y="0"/>
                <wp:positionH relativeFrom="character">
                  <wp:posOffset>4790271</wp:posOffset>
                </wp:positionH>
                <wp:positionV relativeFrom="line">
                  <wp:posOffset>88636</wp:posOffset>
                </wp:positionV>
                <wp:extent cx="96965" cy="164733"/>
                <wp:effectExtent l="0" t="0" r="0" b="0"/>
                <wp:wrapNone/>
                <wp:docPr id="130" name="对象 130"/>
                <wp:cNvGraphicFramePr>
                  <a:graphicFrameLocks noChangeAspect="0" noSelect="1"/>
                </wp:cNvGraphicFramePr>
                <a:graphic>
                  <a:graphicData uri="http://schemas.microsoft.com/office/word/2010/wordprocessingInk">
                    <w14:contentPart bwMode="auto" r:id="rId85">
                      <w14:nvContentPartPr>
                        <w14:cNvContentPartPr/>
                      </w14:nvContentPartPr>
                      <w14:xfrm>
                        <a:off x="0" y="0"/>
                        <a:ext cx="96965" cy="164733"/>
                      </w14:xfrm>
                    </w14:contentPart>
                  </a:graphicData>
                </a:graphic>
              </wp:anchor>
            </w:drawing>
          </mc:Choice>
          <mc:Fallback>
            <w:pict>
              <v:shape type="#_x0000_t75" id="对象 131" o:spid="_x0000_s131" fillcolor="#FFFFFF" stroked="t" strokeweight="1.0pt" style="position:absolute;&#10;margin-left:377.1867pt;&#10;margin-top:6.9792128pt;&#10;width:7.6350613pt;&#10;height:12.971103pt;&#10;z-index:1543;&#10;mso-position-horizontal:absolute;&#10;mso-position-horizontal-relative:char;&#10;mso-position-vertical:absolute;&#10;mso-position-vertical-relative:line;&#10;mso-wrap-distance-left:6.7498426pt;&#10;mso-wrap-distance-right:6.7498426pt;">
                <v:stroke color="#000000"/>
                <v:imagedata r:id="rId86"/>
                <o:lock selection="t"/>
              </v:shape>
            </w:pict>
          </mc:Fallback>
        </mc:AlternateContent>
      </w:r>
      <w:r>
        <w:rPr>
          <w:color w:val="FF0000"/>
        </w:rPr>
        <mc:AlternateContent>
          <mc:Choice Requires="wps">
            <w:drawing>
              <wp:anchor distT="0" distB="0" distL="85723" distR="85723" simplePos="0" relativeHeight="1544" behindDoc="0" locked="0" layoutInCell="1" hidden="0" allowOverlap="1">
                <wp:simplePos x="0" y="0"/>
                <wp:positionH relativeFrom="character">
                  <wp:posOffset>4677292</wp:posOffset>
                </wp:positionH>
                <wp:positionV relativeFrom="line">
                  <wp:posOffset>74107</wp:posOffset>
                </wp:positionV>
                <wp:extent cx="28589" cy="142345"/>
                <wp:effectExtent l="0" t="0" r="0" b="0"/>
                <wp:wrapNone/>
                <wp:docPr id="133" name="对象 133"/>
                <wp:cNvGraphicFramePr>
                  <a:graphicFrameLocks noChangeAspect="0" noSelect="1"/>
                </wp:cNvGraphicFramePr>
                <a:graphic>
                  <a:graphicData uri="http://schemas.microsoft.com/office/word/2010/wordprocessingInk">
                    <w14:contentPart bwMode="auto" r:id="rId87">
                      <w14:nvContentPartPr>
                        <w14:cNvContentPartPr/>
                      </w14:nvContentPartPr>
                      <w14:xfrm>
                        <a:off x="0" y="0"/>
                        <a:ext cx="28589" cy="142345"/>
                      </w14:xfrm>
                    </w14:contentPart>
                  </a:graphicData>
                </a:graphic>
              </wp:anchor>
            </w:drawing>
          </mc:Choice>
          <mc:Fallback>
            <w:pict>
              <v:shape type="#_x0000_t75" id="对象 134" o:spid="_x0000_s134" fillcolor="#FFFFFF" stroked="t" strokeweight="1.0pt" style="position:absolute;&#10;margin-left:368.2907pt;&#10;margin-top:5.835197pt;&#10;width:2.25111pt;&#10;height:11.208268pt;&#10;z-index:1544;&#10;mso-position-horizontal:absolute;&#10;mso-position-horizontal-relative:char;&#10;mso-position-vertical:absolute;&#10;mso-position-vertical-relative:line;&#10;mso-wrap-distance-left:6.7498426pt;&#10;mso-wrap-distance-right:6.7498426pt;">
                <v:stroke color="#000000"/>
                <v:imagedata r:id="rId88"/>
                <o:lock selection="t"/>
              </v:shape>
            </w:pict>
          </mc:Fallback>
        </mc:AlternateContent>
      </w:r>
      <w:r>
        <w:rPr>
          <w:color w:val="FF0000"/>
        </w:rPr>
        <mc:AlternateContent>
          <mc:Choice Requires="wps">
            <w:drawing>
              <wp:anchor distT="0" distB="0" distL="85723" distR="85723" simplePos="0" relativeHeight="1545" behindDoc="0" locked="0" layoutInCell="1" hidden="0" allowOverlap="1">
                <wp:simplePos x="0" y="0"/>
                <wp:positionH relativeFrom="character">
                  <wp:posOffset>5115278</wp:posOffset>
                </wp:positionH>
                <wp:positionV relativeFrom="line">
                  <wp:posOffset>30482</wp:posOffset>
                </wp:positionV>
                <wp:extent cx="155399" cy="455074"/>
                <wp:effectExtent l="0" t="0" r="0" b="0"/>
                <wp:wrapNone/>
                <wp:docPr id="136" name="对象 136"/>
                <wp:cNvGraphicFramePr>
                  <a:graphicFrameLocks noChangeAspect="0" noSelect="1"/>
                </wp:cNvGraphicFramePr>
                <a:graphic>
                  <a:graphicData uri="http://schemas.microsoft.com/office/word/2010/wordprocessingInk">
                    <w14:contentPart bwMode="auto" r:id="rId89">
                      <w14:nvContentPartPr>
                        <w14:cNvContentPartPr/>
                      </w14:nvContentPartPr>
                      <w14:xfrm>
                        <a:off x="0" y="0"/>
                        <a:ext cx="155399" cy="455074"/>
                      </w14:xfrm>
                    </w14:contentPart>
                  </a:graphicData>
                </a:graphic>
              </wp:anchor>
            </w:drawing>
          </mc:Choice>
          <mc:Fallback>
            <w:pict>
              <v:shape type="#_x0000_t75" id="对象 137" o:spid="_x0000_s137" fillcolor="#FFFFFF" stroked="t" strokeweight="1.0pt" style="position:absolute;&#10;margin-left:402.7778pt;&#10;margin-top:2.4001575pt;&#10;width:12.236203pt;&#10;height:35.8326pt;&#10;z-index:1545;&#10;mso-position-horizontal:absolute;&#10;mso-position-horizontal-relative:char;&#10;mso-position-vertical:absolute;&#10;mso-position-vertical-relative:line;&#10;mso-wrap-distance-left:6.7498426pt;&#10;mso-wrap-distance-right:6.7498426pt;">
                <v:stroke color="#000000"/>
                <v:imagedata r:id="rId90"/>
                <o:lock selection="t"/>
              </v:shape>
            </w:pict>
          </mc:Fallback>
        </mc:AlternateContent>
      </w:r>
    </w:p>
    <w:p>
      <w:pPr>
        <w:rPr>
          <w:rFonts w:hint="eastAsia"/>
        </w:rPr>
      </w:pPr>
      <w:r>
        <mc:AlternateContent>
          <mc:Choice Requires="wps">
            <w:drawing>
              <wp:anchor distT="0" distB="0" distL="114298" distR="114298" simplePos="0" relativeHeight="1496" behindDoc="0" locked="0" layoutInCell="1" hidden="0" allowOverlap="1">
                <wp:simplePos x="0" y="0"/>
                <wp:positionH relativeFrom="column">
                  <wp:posOffset>2389505</wp:posOffset>
                </wp:positionH>
                <wp:positionV relativeFrom="paragraph">
                  <wp:posOffset>198120</wp:posOffset>
                </wp:positionV>
                <wp:extent cx="1703070" cy="276225"/>
                <wp:effectExtent l="0" t="0" r="0" b="0"/>
                <wp:wrapNone/>
                <wp:docPr id="139" name="文本框 139"/>
                <wp:cNvGraphicFramePr>
                  <a:graphicFrameLocks noChangeAspect="0"/>
                </wp:cNvGraphicFramePr>
                <a:graphic>
                  <a:graphicData uri="http://schemas.microsoft.com/office/word/2010/wordprocessingShape">
                    <wps:wsp>
                      <wps:cNvSpPr/>
                      <wps:spPr>
                        <a:xfrm rot="0">
                          <a:off x="0" y="0"/>
                          <a:ext cx="1703070" cy="276225"/>
                        </a:xfrm>
                        <a:prstGeom prst="rect"/>
                        <a:solidFill>
                          <a:srgbClr val="FFFFFF"/>
                        </a:solidFill>
                        <a:ln w="12700" cmpd="sng" cap="flat">
                          <a:noFill/>
                          <a:prstDash val="solid"/>
                          <a:miter/>
                        </a:ln>
                      </wps:spPr>
                      <wps:txbx id="140">
                        <w:txbxContent>
                          <w:p>
                            <w:pPr>
                              <w:pStyle w:val="15"/>
                              <w:kinsoku/>
                              <w:ind w:left="0"/>
                              <w:jc w:val="left"/>
                              <w:rPr>
                                <w:sz w:val="21"/>
                                <w:szCs w:val="21"/>
                              </w:rPr>
                            </w:pPr>
                            <m:oMathPara>
                              <m:oMath>
                                <w:r>
                                  <m:rPr>
                                    <m:sty m:val="p"/>
                                  </m:rPr>
                                  <w:rPr>
                                    <w:rFonts w:ascii="Cambria Math" w:eastAsia="宋体" w:hAnsi="Cambria Math"/>
                                    <w:color w:val="000000"/>
                                    <w:kern w:val="24"/>
                                    <w:sz w:val="21"/>
                                    <w:szCs w:val="21"/>
                                  </w:rPr>
                                  <m:t>D(p,q)=D(q,p)</m:t>
                                </w:r>
                              </m:oMath>
                            </m:oMathPara>
                          </w:p>
                        </w:txbxContent>
                      </wps:txbx>
                      <wps:bodyPr vert="horz" wrap="square" lIns="91440" tIns="45720" rIns="91440" bIns="45720" anchor="t" anchorCtr="0" upright="0">
                        <a:noAutofit/>
                      </wps:bodyPr>
                    </wps:wsp>
                  </a:graphicData>
                </a:graphic>
              </wp:anchor>
            </w:drawing>
          </mc:Choice>
          <mc:Fallback>
            <w:pict>
              <v:shape type="#_x0000_t202" id="文本框 141" o:spid="_x0000_s141" fillcolor="#FFFFFF" stroked="f" strokeweight="1.0pt" style="position:absolute;&#10;margin-left:188.15pt;&#10;margin-top:15.6pt;&#10;width:134.1pt;&#10;height:21.75pt;&#10;z-index:1496;&#10;mso-position-horizontal:absolute;&#10;mso-position-vertical:absolute;&#10;mso-wrap-distance-left:8.999863pt;&#10;mso-wrap-distance-right:8.999863pt;&#10;mso-wrap-style:square;">
                <v:stroke color="#000000"/>
                <v:textbox id="894" inset="2.54mm,1.27mm,2.54mm,1.27mm" o:insetmode="custom" style="layout-flow:horizontal;&#10;v-text-anchor:top;">
                  <w:txbxContent>
                    <w:p>
                      <w:pPr>
                        <w:pStyle w:val="15"/>
                        <w:kinsoku/>
                        <w:ind w:left="0"/>
                        <w:jc w:val="left"/>
                        <w:rPr>
                          <w:sz w:val="21"/>
                          <w:szCs w:val="21"/>
                        </w:rPr>
                      </w:pPr>
                      <m:oMathPara>
                        <m:oMath>
                          <w:r>
                            <m:rPr>
                              <m:sty m:val="p"/>
                            </m:rPr>
                            <w:rPr>
                              <w:rFonts w:ascii="Cambria Math" w:eastAsia="宋体" w:hAnsi="Cambria Math"/>
                              <w:color w:val="000000"/>
                              <w:kern w:val="24"/>
                              <w:sz w:val="21"/>
                              <w:szCs w:val="21"/>
                            </w:rPr>
                            <m:t>D(p,q)=D(q,p)</m:t>
                          </w:r>
                        </m:oMath>
                      </m:oMathPara>
                    </w:p>
                  </w:txbxContent>
                </v:textbox>
              </v:shape>
            </w:pict>
          </mc:Fallback>
        </mc:AlternateContent>
      </w:r>
      <w:r>
        <w:rPr>
          <w:rFonts w:hint="eastAsia"/>
        </w:rPr>
        <w:t>1) (正定性：两点之间距离大于等于0)</w:t>
      </w:r>
      <w:r>
        <w:rPr>
          <w:color w:val="FF0000"/>
        </w:rPr>
        <mc:AlternateContent>
          <mc:Choice Requires="wps">
            <w:drawing>
              <wp:anchor distT="0" distB="0" distL="85723" distR="85723" simplePos="0" relativeHeight="1511" behindDoc="0" locked="0" layoutInCell="1" hidden="0" allowOverlap="1">
                <wp:simplePos x="0" y="0"/>
                <wp:positionH relativeFrom="character">
                  <wp:posOffset>1840057</wp:posOffset>
                </wp:positionH>
                <wp:positionV relativeFrom="line">
                  <wp:posOffset>69354</wp:posOffset>
                </wp:positionV>
                <wp:extent cx="57205" cy="90450"/>
                <wp:effectExtent l="0" t="0" r="0" b="0"/>
                <wp:wrapNone/>
                <wp:docPr id="142" name="对象 142"/>
                <wp:cNvGraphicFramePr>
                  <a:graphicFrameLocks noChangeAspect="0" noSelect="1"/>
                </wp:cNvGraphicFramePr>
                <a:graphic>
                  <a:graphicData uri="http://schemas.microsoft.com/office/word/2010/wordprocessingInk">
                    <w14:contentPart bwMode="auto" r:id="rId91">
                      <w14:nvContentPartPr>
                        <w14:cNvContentPartPr/>
                      </w14:nvContentPartPr>
                      <w14:xfrm>
                        <a:off x="0" y="0"/>
                        <a:ext cx="57205" cy="90450"/>
                      </w14:xfrm>
                    </w14:contentPart>
                  </a:graphicData>
                </a:graphic>
              </wp:anchor>
            </w:drawing>
          </mc:Choice>
          <mc:Fallback>
            <w:pict>
              <v:shape type="#_x0000_t75" id="对象 143" o:spid="_x0000_s143" fillcolor="#FFFFFF" stroked="t" strokeweight="1.0pt" style="position:absolute;&#10;margin-left:144.88638pt;&#10;margin-top:5.4609447pt;&#10;width:4.504406pt;&#10;height:7.122048pt;&#10;z-index:1511;&#10;mso-position-horizontal:absolute;&#10;mso-position-horizontal-relative:char;&#10;mso-position-vertical:absolute;&#10;mso-position-vertical-relative:line;&#10;mso-wrap-distance-left:6.7498426pt;&#10;mso-wrap-distance-right:6.7498426pt;">
                <v:stroke color="#000000"/>
                <v:imagedata r:id="rId92"/>
                <o:lock selection="t"/>
              </v:shape>
            </w:pict>
          </mc:Fallback>
        </mc:AlternateContent>
      </w:r>
      <w:r>
        <w:rPr>
          <w:color w:val="FF0000"/>
        </w:rPr>
        <mc:AlternateContent>
          <mc:Choice Requires="wps">
            <w:drawing>
              <wp:anchor distT="0" distB="0" distL="85723" distR="85723" simplePos="0" relativeHeight="1512" behindDoc="0" locked="0" layoutInCell="1" hidden="0" allowOverlap="1">
                <wp:simplePos x="0" y="0"/>
                <wp:positionH relativeFrom="character">
                  <wp:posOffset>1814626</wp:posOffset>
                </wp:positionH>
                <wp:positionV relativeFrom="line">
                  <wp:posOffset>22973</wp:posOffset>
                </wp:positionV>
                <wp:extent cx="69965" cy="76332"/>
                <wp:effectExtent l="0" t="0" r="0" b="0"/>
                <wp:wrapNone/>
                <wp:docPr id="145" name="对象 145"/>
                <wp:cNvGraphicFramePr>
                  <a:graphicFrameLocks noChangeAspect="0" noSelect="1"/>
                </wp:cNvGraphicFramePr>
                <a:graphic>
                  <a:graphicData uri="http://schemas.microsoft.com/office/word/2010/wordprocessingInk">
                    <w14:contentPart bwMode="auto" r:id="rId93">
                      <w14:nvContentPartPr>
                        <w14:cNvContentPartPr/>
                      </w14:nvContentPartPr>
                      <w14:xfrm>
                        <a:off x="0" y="0"/>
                        <a:ext cx="69965" cy="76332"/>
                      </w14:xfrm>
                    </w14:contentPart>
                  </a:graphicData>
                </a:graphic>
              </wp:anchor>
            </w:drawing>
          </mc:Choice>
          <mc:Fallback>
            <w:pict>
              <v:shape type="#_x0000_t75" id="对象 146" o:spid="_x0000_s146" fillcolor="#FFFFFF" stroked="t" strokeweight="1.0pt" style="position:absolute;&#10;margin-left:142.88394pt;&#10;margin-top:1.8088976pt;&#10;width:5.509056pt;&#10;height:6.0103936pt;&#10;z-index:1512;&#10;mso-position-horizontal:absolute;&#10;mso-position-horizontal-relative:char;&#10;mso-position-vertical:absolute;&#10;mso-position-vertical-relative:line;&#10;mso-wrap-distance-left:6.7498426pt;&#10;mso-wrap-distance-right:6.7498426pt;">
                <v:stroke color="#000000"/>
                <v:imagedata r:id="rId94"/>
                <o:lock selection="t"/>
              </v:shape>
            </w:pict>
          </mc:Fallback>
        </mc:AlternateContent>
      </w:r>
      <w:r>
        <w:rPr>
          <w:color w:val="FF0000"/>
        </w:rPr>
        <mc:AlternateContent>
          <mc:Choice Requires="wps">
            <w:drawing>
              <wp:anchor distT="0" distB="0" distL="85723" distR="85723" simplePos="0" relativeHeight="1513" behindDoc="0" locked="0" layoutInCell="1" hidden="0" allowOverlap="1">
                <wp:simplePos x="0" y="0"/>
                <wp:positionH relativeFrom="character">
                  <wp:posOffset>1917961</wp:posOffset>
                </wp:positionH>
                <wp:positionV relativeFrom="line">
                  <wp:posOffset>3166</wp:posOffset>
                </wp:positionV>
                <wp:extent cx="81711" cy="131625"/>
                <wp:effectExtent l="0" t="0" r="0" b="0"/>
                <wp:wrapNone/>
                <wp:docPr id="148" name="对象 148"/>
                <wp:cNvGraphicFramePr>
                  <a:graphicFrameLocks noChangeAspect="0" noSelect="1"/>
                </wp:cNvGraphicFramePr>
                <a:graphic>
                  <a:graphicData uri="http://schemas.microsoft.com/office/word/2010/wordprocessingInk">
                    <w14:contentPart bwMode="auto" r:id="rId95">
                      <w14:nvContentPartPr>
                        <w14:cNvContentPartPr/>
                      </w14:nvContentPartPr>
                      <w14:xfrm>
                        <a:off x="0" y="0"/>
                        <a:ext cx="81711" cy="131625"/>
                      </w14:xfrm>
                    </w14:contentPart>
                  </a:graphicData>
                </a:graphic>
              </wp:anchor>
            </w:drawing>
          </mc:Choice>
          <mc:Fallback>
            <w:pict>
              <v:shape type="#_x0000_t75" id="对象 149" o:spid="_x0000_s149" fillcolor="#FFFFFF" stroked="t" strokeweight="1.0pt" style="position:absolute;&#10;margin-left:151.02055pt;&#10;margin-top:0.24929135pt;&#10;width:6.434011pt;&#10;height:10.364173pt;&#10;z-index:1513;&#10;mso-position-horizontal:absolute;&#10;mso-position-horizontal-relative:char;&#10;mso-position-vertical:absolute;&#10;mso-position-vertical-relative:line;&#10;mso-wrap-distance-left:6.7498426pt;&#10;mso-wrap-distance-right:6.7498426pt;">
                <v:stroke color="#000000"/>
                <v:imagedata r:id="rId96"/>
                <o:lock selection="t"/>
              </v:shape>
            </w:pict>
          </mc:Fallback>
        </mc:AlternateContent>
      </w:r>
      <w:r>
        <w:rPr>
          <w:color w:val="FF0000"/>
        </w:rPr>
        <mc:AlternateContent>
          <mc:Choice Requires="wps">
            <w:drawing>
              <wp:anchor distT="0" distB="0" distL="85723" distR="85723" simplePos="0" relativeHeight="1514" behindDoc="0" locked="0" layoutInCell="1" hidden="0" allowOverlap="1">
                <wp:simplePos x="0" y="0"/>
                <wp:positionH relativeFrom="character">
                  <wp:posOffset>2444216</wp:posOffset>
                </wp:positionH>
                <wp:positionV relativeFrom="line">
                  <wp:posOffset>58031</wp:posOffset>
                </wp:positionV>
                <wp:extent cx="30459" cy="59624"/>
                <wp:effectExtent l="0" t="0" r="0" b="0"/>
                <wp:wrapNone/>
                <wp:docPr id="151" name="对象 151"/>
                <wp:cNvGraphicFramePr>
                  <a:graphicFrameLocks noChangeAspect="0" noSelect="1"/>
                </wp:cNvGraphicFramePr>
                <a:graphic>
                  <a:graphicData uri="http://schemas.microsoft.com/office/word/2010/wordprocessingInk">
                    <w14:contentPart bwMode="auto" r:id="rId97">
                      <w14:nvContentPartPr>
                        <w14:cNvContentPartPr/>
                      </w14:nvContentPartPr>
                      <w14:xfrm>
                        <a:off x="0" y="0"/>
                        <a:ext cx="30459" cy="59624"/>
                      </w14:xfrm>
                    </w14:contentPart>
                  </a:graphicData>
                </a:graphic>
              </wp:anchor>
            </w:drawing>
          </mc:Choice>
          <mc:Fallback>
            <w:pict>
              <v:shape type="#_x0000_t75" id="对象 152" o:spid="_x0000_s152" fillcolor="#FFFFFF" stroked="t" strokeweight="1.0pt" style="position:absolute;&#10;margin-left:192.45795pt;&#10;margin-top:4.5693703pt;&#10;width:2.3983476pt;&#10;height:4.6948028pt;&#10;z-index:1514;&#10;mso-position-horizontal:absolute;&#10;mso-position-horizontal-relative:char;&#10;mso-position-vertical:absolute;&#10;mso-position-vertical-relative:line;&#10;mso-wrap-distance-left:6.7498426pt;&#10;mso-wrap-distance-right:6.7498426pt;">
                <v:stroke color="#000000"/>
                <v:imagedata r:id="rId98"/>
                <o:lock selection="t"/>
              </v:shape>
            </w:pict>
          </mc:Fallback>
        </mc:AlternateContent>
      </w:r>
      <w:r>
        <w:rPr>
          <w:color w:val="FF0000"/>
        </w:rPr>
        <mc:AlternateContent>
          <mc:Choice Requires="wps">
            <w:drawing>
              <wp:anchor distT="0" distB="0" distL="85723" distR="85723" simplePos="0" relativeHeight="1515" behindDoc="0" locked="0" layoutInCell="1" hidden="0" allowOverlap="1">
                <wp:simplePos x="0" y="0"/>
                <wp:positionH relativeFrom="character">
                  <wp:posOffset>2734960</wp:posOffset>
                </wp:positionH>
                <wp:positionV relativeFrom="line">
                  <wp:posOffset>9637</wp:posOffset>
                </wp:positionV>
                <wp:extent cx="52227" cy="24644"/>
                <wp:effectExtent l="0" t="0" r="0" b="0"/>
                <wp:wrapNone/>
                <wp:docPr id="154" name="对象 154"/>
                <wp:cNvGraphicFramePr>
                  <a:graphicFrameLocks noChangeAspect="0" noSelect="1"/>
                </wp:cNvGraphicFramePr>
                <a:graphic>
                  <a:graphicData uri="http://schemas.microsoft.com/office/word/2010/wordprocessingInk">
                    <w14:contentPart bwMode="auto" r:id="rId99">
                      <w14:nvContentPartPr>
                        <w14:cNvContentPartPr/>
                      </w14:nvContentPartPr>
                      <w14:xfrm>
                        <a:off x="0" y="0"/>
                        <a:ext cx="52227" cy="24644"/>
                      </w14:xfrm>
                    </w14:contentPart>
                  </a:graphicData>
                </a:graphic>
              </wp:anchor>
            </w:drawing>
          </mc:Choice>
          <mc:Fallback>
            <w:pict>
              <v:shape type="#_x0000_t75" id="对象 155" o:spid="_x0000_s155" fillcolor="#FFFFFF" stroked="t" strokeweight="1.0pt" style="position:absolute;&#10;margin-left:215.35118pt;&#10;margin-top:0.7588189pt;&#10;width:4.112372pt;&#10;height:1.9404725pt;&#10;z-index:1515;&#10;mso-position-horizontal:absolute;&#10;mso-position-horizontal-relative:char;&#10;mso-position-vertical:absolute;&#10;mso-position-vertical-relative:line;&#10;mso-wrap-distance-left:6.7498426pt;&#10;mso-wrap-distance-right:6.7498426pt;">
                <v:stroke color="#000000"/>
                <v:imagedata r:id="rId100"/>
                <o:lock selection="t"/>
              </v:shape>
            </w:pict>
          </mc:Fallback>
        </mc:AlternateContent>
      </w:r>
      <w:r>
        <w:rPr>
          <w:color w:val="FF0000"/>
        </w:rPr>
        <mc:AlternateContent>
          <mc:Choice Requires="wps">
            <w:drawing>
              <wp:anchor distT="0" distB="0" distL="85723" distR="85723" simplePos="0" relativeHeight="1516" behindDoc="0" locked="0" layoutInCell="1" hidden="0" allowOverlap="1">
                <wp:simplePos x="0" y="0"/>
                <wp:positionH relativeFrom="character">
                  <wp:posOffset>2367718</wp:posOffset>
                </wp:positionH>
                <wp:positionV relativeFrom="line">
                  <wp:posOffset>-17895</wp:posOffset>
                </wp:positionV>
                <wp:extent cx="25823" cy="209153"/>
                <wp:effectExtent l="0" t="0" r="0" b="0"/>
                <wp:wrapNone/>
                <wp:docPr id="157" name="对象 157"/>
                <wp:cNvGraphicFramePr>
                  <a:graphicFrameLocks noChangeAspect="0" noSelect="1"/>
                </wp:cNvGraphicFramePr>
                <a:graphic>
                  <a:graphicData uri="http://schemas.microsoft.com/office/word/2010/wordprocessingInk">
                    <w14:contentPart bwMode="auto" r:id="rId101">
                      <w14:nvContentPartPr>
                        <w14:cNvContentPartPr/>
                      </w14:nvContentPartPr>
                      <w14:xfrm>
                        <a:off x="0" y="0"/>
                        <a:ext cx="25823" cy="209153"/>
                      </w14:xfrm>
                    </w14:contentPart>
                  </a:graphicData>
                </a:graphic>
              </wp:anchor>
            </w:drawing>
          </mc:Choice>
          <mc:Fallback>
            <w:pict>
              <v:shape type="#_x0000_t75" id="对象 158" o:spid="_x0000_s158" fillcolor="#FFFFFF" stroked="t" strokeweight="1.0pt" style="position:absolute;&#10;margin-left:186.4345pt;&#10;margin-top:-1.4090551pt;&#10;width:2.0333095pt;&#10;height:16.46874pt;&#10;z-index:1516;&#10;mso-position-horizontal:absolute;&#10;mso-position-horizontal-relative:char;&#10;mso-position-vertical:absolute;&#10;mso-position-vertical-relative:line;&#10;mso-wrap-distance-left:6.7498426pt;&#10;mso-wrap-distance-right:6.7498426pt;">
                <v:stroke color="#000000"/>
                <v:imagedata r:id="rId102"/>
                <o:lock selection="t"/>
              </v:shape>
            </w:pict>
          </mc:Fallback>
        </mc:AlternateContent>
      </w:r>
      <w:r>
        <w:rPr>
          <w:color w:val="FF0000"/>
        </w:rPr>
        <mc:AlternateContent>
          <mc:Choice Requires="wps">
            <w:drawing>
              <wp:anchor distT="0" distB="0" distL="85723" distR="85723" simplePos="0" relativeHeight="1517" behindDoc="0" locked="0" layoutInCell="1" hidden="0" allowOverlap="1">
                <wp:simplePos x="0" y="0"/>
                <wp:positionH relativeFrom="character">
                  <wp:posOffset>2172175</wp:posOffset>
                </wp:positionH>
                <wp:positionV relativeFrom="line">
                  <wp:posOffset>-21971</wp:posOffset>
                </wp:positionV>
                <wp:extent cx="32511" cy="149613"/>
                <wp:effectExtent l="0" t="0" r="0" b="0"/>
                <wp:wrapNone/>
                <wp:docPr id="160" name="对象 160"/>
                <wp:cNvGraphicFramePr>
                  <a:graphicFrameLocks noChangeAspect="0" noSelect="1"/>
                </wp:cNvGraphicFramePr>
                <a:graphic>
                  <a:graphicData uri="http://schemas.microsoft.com/office/word/2010/wordprocessingInk">
                    <w14:contentPart bwMode="auto" r:id="rId103">
                      <w14:nvContentPartPr>
                        <w14:cNvContentPartPr/>
                      </w14:nvContentPartPr>
                      <w14:xfrm>
                        <a:off x="0" y="0"/>
                        <a:ext cx="32511" cy="149613"/>
                      </w14:xfrm>
                    </w14:contentPart>
                  </a:graphicData>
                </a:graphic>
              </wp:anchor>
            </w:drawing>
          </mc:Choice>
          <mc:Fallback>
            <w:pict>
              <v:shape type="#_x0000_t75" id="对象 161" o:spid="_x0000_s161" fillcolor="#FFFFFF" stroked="t" strokeweight="1.0pt" style="position:absolute;&#10;margin-left:171.0374pt;&#10;margin-top:-1.73pt;&#10;width:2.5599241pt;&#10;height:11.780551pt;&#10;z-index:1517;&#10;mso-position-horizontal:absolute;&#10;mso-position-horizontal-relative:char;&#10;mso-position-vertical:absolute;&#10;mso-position-vertical-relative:line;&#10;mso-wrap-distance-left:6.7498426pt;&#10;mso-wrap-distance-right:6.7498426pt;">
                <v:stroke color="#000000"/>
                <v:imagedata r:id="rId104"/>
                <o:lock selection="t"/>
              </v:shape>
            </w:pict>
          </mc:Fallback>
        </mc:AlternateContent>
      </w:r>
      <w:r>
        <w:rPr>
          <w:color w:val="FF0000"/>
        </w:rPr>
        <mc:AlternateContent>
          <mc:Choice Requires="wps">
            <w:drawing>
              <wp:anchor distT="0" distB="0" distL="85723" distR="85723" simplePos="0" relativeHeight="1518" behindDoc="0" locked="0" layoutInCell="1" hidden="0" allowOverlap="1">
                <wp:simplePos x="0" y="0"/>
                <wp:positionH relativeFrom="character">
                  <wp:posOffset>2712770</wp:posOffset>
                </wp:positionH>
                <wp:positionV relativeFrom="line">
                  <wp:posOffset>-28791</wp:posOffset>
                </wp:positionV>
                <wp:extent cx="211060" cy="141619"/>
                <wp:effectExtent l="0" t="0" r="0" b="0"/>
                <wp:wrapNone/>
                <wp:docPr id="163" name="对象 163"/>
                <wp:cNvGraphicFramePr>
                  <a:graphicFrameLocks noChangeAspect="0" noSelect="1"/>
                </wp:cNvGraphicFramePr>
                <a:graphic>
                  <a:graphicData uri="http://schemas.microsoft.com/office/word/2010/wordprocessingInk">
                    <w14:contentPart bwMode="auto" r:id="rId105">
                      <w14:nvContentPartPr>
                        <w14:cNvContentPartPr/>
                      </w14:nvContentPartPr>
                      <w14:xfrm>
                        <a:off x="0" y="0"/>
                        <a:ext cx="211060" cy="141619"/>
                      </w14:xfrm>
                    </w14:contentPart>
                  </a:graphicData>
                </a:graphic>
              </wp:anchor>
            </w:drawing>
          </mc:Choice>
          <mc:Fallback>
            <w:pict>
              <v:shape type="#_x0000_t75" id="对象 164" o:spid="_x0000_s164" fillcolor="#FFFFFF" stroked="t" strokeweight="1.0pt" style="position:absolute;&#10;margin-left:213.60394pt;&#10;margin-top:-2.2670078pt;&#10;width:16.618902pt;&#10;height:11.151102pt;&#10;z-index:1518;&#10;mso-position-horizontal:absolute;&#10;mso-position-horizontal-relative:char;&#10;mso-position-vertical:absolute;&#10;mso-position-vertical-relative:line;&#10;mso-wrap-distance-left:6.7498426pt;&#10;mso-wrap-distance-right:6.7498426pt;">
                <v:stroke color="#000000"/>
                <v:imagedata r:id="rId106"/>
                <o:lock selection="t"/>
              </v:shape>
            </w:pict>
          </mc:Fallback>
        </mc:AlternateContent>
      </w:r>
      <w:r>
        <w:rPr>
          <w:color w:val="FF0000"/>
        </w:rPr>
        <mc:AlternateContent>
          <mc:Choice Requires="wps">
            <w:drawing>
              <wp:anchor distT="0" distB="0" distL="85723" distR="85723" simplePos="0" relativeHeight="1519" behindDoc="0" locked="0" layoutInCell="1" hidden="0" allowOverlap="1">
                <wp:simplePos x="0" y="0"/>
                <wp:positionH relativeFrom="character">
                  <wp:posOffset>2384004</wp:posOffset>
                </wp:positionH>
                <wp:positionV relativeFrom="line">
                  <wp:posOffset>-39418</wp:posOffset>
                </wp:positionV>
                <wp:extent cx="60369" cy="122657"/>
                <wp:effectExtent l="0" t="0" r="0" b="0"/>
                <wp:wrapNone/>
                <wp:docPr id="166" name="对象 166"/>
                <wp:cNvGraphicFramePr>
                  <a:graphicFrameLocks noChangeAspect="0" noSelect="1"/>
                </wp:cNvGraphicFramePr>
                <a:graphic>
                  <a:graphicData uri="http://schemas.microsoft.com/office/word/2010/wordprocessingInk">
                    <w14:contentPart bwMode="auto" r:id="rId107">
                      <w14:nvContentPartPr>
                        <w14:cNvContentPartPr/>
                      </w14:nvContentPartPr>
                      <w14:xfrm>
                        <a:off x="0" y="0"/>
                        <a:ext cx="60369" cy="122657"/>
                      </w14:xfrm>
                    </w14:contentPart>
                  </a:graphicData>
                </a:graphic>
              </wp:anchor>
            </w:drawing>
          </mc:Choice>
          <mc:Fallback>
            <w:pict>
              <v:shape type="#_x0000_t75" id="对象 167" o:spid="_x0000_s167" fillcolor="#FFFFFF" stroked="t" strokeweight="1.0pt" style="position:absolute;&#10;margin-left:187.71686pt;&#10;margin-top:-3.1037796pt;&#10;width:4.7534714pt;&#10;height:9.65811pt;&#10;z-index:1519;&#10;mso-position-horizontal:absolute;&#10;mso-position-horizontal-relative:char;&#10;mso-position-vertical:absolute;&#10;mso-position-vertical-relative:line;&#10;mso-wrap-distance-left:6.7498426pt;&#10;mso-wrap-distance-right:6.7498426pt;">
                <v:stroke color="#000000"/>
                <v:imagedata r:id="rId108"/>
                <o:lock selection="t"/>
              </v:shape>
            </w:pict>
          </mc:Fallback>
        </mc:AlternateContent>
      </w:r>
      <w:r>
        <w:rPr>
          <w:color w:val="FF0000"/>
        </w:rPr>
        <mc:AlternateContent>
          <mc:Choice Requires="wps">
            <w:drawing>
              <wp:anchor distT="0" distB="0" distL="85723" distR="85723" simplePos="0" relativeHeight="1520" behindDoc="0" locked="0" layoutInCell="1" hidden="0" allowOverlap="1">
                <wp:simplePos x="0" y="0"/>
                <wp:positionH relativeFrom="character">
                  <wp:posOffset>2642088</wp:posOffset>
                </wp:positionH>
                <wp:positionV relativeFrom="line">
                  <wp:posOffset>-43858</wp:posOffset>
                </wp:positionV>
                <wp:extent cx="50674" cy="190840"/>
                <wp:effectExtent l="0" t="0" r="0" b="0"/>
                <wp:wrapNone/>
                <wp:docPr id="169" name="对象 169"/>
                <wp:cNvGraphicFramePr>
                  <a:graphicFrameLocks noChangeAspect="0" noSelect="1"/>
                </wp:cNvGraphicFramePr>
                <a:graphic>
                  <a:graphicData uri="http://schemas.microsoft.com/office/word/2010/wordprocessingInk">
                    <w14:contentPart bwMode="auto" r:id="rId109">
                      <w14:nvContentPartPr>
                        <w14:cNvContentPartPr/>
                      </w14:nvContentPartPr>
                      <w14:xfrm>
                        <a:off x="0" y="0"/>
                        <a:ext cx="50674" cy="190840"/>
                      </w14:xfrm>
                    </w14:contentPart>
                  </a:graphicData>
                </a:graphic>
              </wp:anchor>
            </w:drawing>
          </mc:Choice>
          <mc:Fallback>
            <w:pict>
              <v:shape type="#_x0000_t75" id="对象 170" o:spid="_x0000_s170" fillcolor="#FFFFFF" stroked="t" strokeweight="1.0pt" style="position:absolute;&#10;margin-left:208.03842pt;&#10;margin-top:-3.4533858pt;&#10;width:3.990082pt;&#10;height:15.0267725pt;&#10;z-index:1520;&#10;mso-position-horizontal:absolute;&#10;mso-position-horizontal-relative:char;&#10;mso-position-vertical:absolute;&#10;mso-position-vertical-relative:line;&#10;mso-wrap-distance-left:6.7498426pt;&#10;mso-wrap-distance-right:6.7498426pt;">
                <v:stroke color="#000000"/>
                <v:imagedata r:id="rId110"/>
                <o:lock selection="t"/>
              </v:shape>
            </w:pict>
          </mc:Fallback>
        </mc:AlternateContent>
      </w:r>
      <w:r>
        <w:rPr>
          <w:color w:val="FF0000"/>
        </w:rPr>
        <mc:AlternateContent>
          <mc:Choice Requires="wps">
            <w:drawing>
              <wp:anchor distT="0" distB="0" distL="85723" distR="85723" simplePos="0" relativeHeight="1521" behindDoc="0" locked="0" layoutInCell="1" hidden="0" allowOverlap="1">
                <wp:simplePos x="0" y="0"/>
                <wp:positionH relativeFrom="character">
                  <wp:posOffset>2292645</wp:posOffset>
                </wp:positionH>
                <wp:positionV relativeFrom="line">
                  <wp:posOffset>-44160</wp:posOffset>
                </wp:positionV>
                <wp:extent cx="42565" cy="174203"/>
                <wp:effectExtent l="0" t="0" r="0" b="0"/>
                <wp:wrapNone/>
                <wp:docPr id="172" name="对象 172"/>
                <wp:cNvGraphicFramePr>
                  <a:graphicFrameLocks noChangeAspect="0" noSelect="1"/>
                </wp:cNvGraphicFramePr>
                <a:graphic>
                  <a:graphicData uri="http://schemas.microsoft.com/office/word/2010/wordprocessingInk">
                    <w14:contentPart bwMode="auto" r:id="rId111">
                      <w14:nvContentPartPr>
                        <w14:cNvContentPartPr/>
                      </w14:nvContentPartPr>
                      <w14:xfrm>
                        <a:off x="0" y="0"/>
                        <a:ext cx="42565" cy="174203"/>
                      </w14:xfrm>
                    </w14:contentPart>
                  </a:graphicData>
                </a:graphic>
              </wp:anchor>
            </w:drawing>
          </mc:Choice>
          <mc:Fallback>
            <w:pict>
              <v:shape type="#_x0000_t75" id="对象 173" o:spid="_x0000_s173" fillcolor="#FFFFFF" stroked="t" strokeweight="1.0pt" style="position:absolute;&#10;margin-left:180.52322pt;&#10;margin-top:-3.4771652pt;&#10;width:3.3515801pt;&#10;height:13.716772pt;&#10;z-index:1521;&#10;mso-position-horizontal:absolute;&#10;mso-position-horizontal-relative:char;&#10;mso-position-vertical:absolute;&#10;mso-position-vertical-relative:line;&#10;mso-wrap-distance-left:6.7498426pt;&#10;mso-wrap-distance-right:6.7498426pt;">
                <v:stroke color="#000000"/>
                <v:imagedata r:id="rId112"/>
                <o:lock selection="t"/>
              </v:shape>
            </w:pict>
          </mc:Fallback>
        </mc:AlternateContent>
      </w:r>
      <w:r>
        <w:rPr>
          <w:color w:val="FF0000"/>
        </w:rPr>
        <mc:AlternateContent>
          <mc:Choice Requires="wps">
            <w:drawing>
              <wp:anchor distT="0" distB="0" distL="85723" distR="85723" simplePos="0" relativeHeight="1522" behindDoc="0" locked="0" layoutInCell="1" hidden="0" allowOverlap="1">
                <wp:simplePos x="0" y="0"/>
                <wp:positionH relativeFrom="character">
                  <wp:posOffset>2506653</wp:posOffset>
                </wp:positionH>
                <wp:positionV relativeFrom="line">
                  <wp:posOffset>-51715</wp:posOffset>
                </wp:positionV>
                <wp:extent cx="137586" cy="204591"/>
                <wp:effectExtent l="0" t="0" r="0" b="0"/>
                <wp:wrapNone/>
                <wp:docPr id="175" name="对象 175"/>
                <wp:cNvGraphicFramePr>
                  <a:graphicFrameLocks noChangeAspect="0" noSelect="1"/>
                </wp:cNvGraphicFramePr>
                <a:graphic>
                  <a:graphicData uri="http://schemas.microsoft.com/office/word/2010/wordprocessingInk">
                    <w14:contentPart bwMode="auto" r:id="rId113">
                      <w14:nvContentPartPr>
                        <w14:cNvContentPartPr/>
                      </w14:nvContentPartPr>
                      <w14:xfrm>
                        <a:off x="0" y="0"/>
                        <a:ext cx="137586" cy="204591"/>
                      </w14:xfrm>
                    </w14:contentPart>
                  </a:graphicData>
                </a:graphic>
              </wp:anchor>
            </w:drawing>
          </mc:Choice>
          <mc:Fallback>
            <w:pict>
              <v:shape type="#_x0000_t75" id="对象 176" o:spid="_x0000_s176" fillcolor="#FFFFFF" stroked="t" strokeweight="1.0pt" style="position:absolute;&#10;margin-left:197.37425pt;&#10;margin-top:-4.072047pt;&#10;width:10.833545pt;&#10;height:16.109528pt;&#10;z-index:1522;&#10;mso-position-horizontal:absolute;&#10;mso-position-horizontal-relative:char;&#10;mso-position-vertical:absolute;&#10;mso-position-vertical-relative:line;&#10;mso-wrap-distance-left:6.7498426pt;&#10;mso-wrap-distance-right:6.7498426pt;">
                <v:stroke color="#000000"/>
                <v:imagedata r:id="rId114"/>
                <o:lock selection="t"/>
              </v:shape>
            </w:pict>
          </mc:Fallback>
        </mc:AlternateContent>
      </w:r>
      <w:r>
        <w:rPr>
          <w:color w:val="FF0000"/>
        </w:rPr>
        <mc:AlternateContent>
          <mc:Choice Requires="wps">
            <w:drawing>
              <wp:anchor distT="0" distB="0" distL="85723" distR="85723" simplePos="0" relativeHeight="1523" behindDoc="0" locked="0" layoutInCell="1" hidden="0" allowOverlap="1">
                <wp:simplePos x="0" y="0"/>
                <wp:positionH relativeFrom="character">
                  <wp:posOffset>2186564</wp:posOffset>
                </wp:positionH>
                <wp:positionV relativeFrom="line">
                  <wp:posOffset>-53992</wp:posOffset>
                </wp:positionV>
                <wp:extent cx="101420" cy="176826"/>
                <wp:effectExtent l="0" t="0" r="0" b="0"/>
                <wp:wrapNone/>
                <wp:docPr id="178" name="对象 178"/>
                <wp:cNvGraphicFramePr>
                  <a:graphicFrameLocks noChangeAspect="0" noSelect="1"/>
                </wp:cNvGraphicFramePr>
                <a:graphic>
                  <a:graphicData uri="http://schemas.microsoft.com/office/word/2010/wordprocessingInk">
                    <w14:contentPart bwMode="auto" r:id="rId115">
                      <w14:nvContentPartPr>
                        <w14:cNvContentPartPr/>
                      </w14:nvContentPartPr>
                      <w14:xfrm>
                        <a:off x="0" y="0"/>
                        <a:ext cx="101420" cy="176826"/>
                      </w14:xfrm>
                    </w14:contentPart>
                  </a:graphicData>
                </a:graphic>
              </wp:anchor>
            </w:drawing>
          </mc:Choice>
          <mc:Fallback>
            <w:pict>
              <v:shape type="#_x0000_t75" id="对象 179" o:spid="_x0000_s179" fillcolor="#FFFFFF" stroked="t" strokeweight="1.0pt" style="position:absolute;&#10;margin-left:172.1704pt;&#10;margin-top:-4.2513385pt;&#10;width:7.985829pt;&#10;height:13.923308pt;&#10;z-index:1523;&#10;mso-position-horizontal:absolute;&#10;mso-position-horizontal-relative:char;&#10;mso-position-vertical:absolute;&#10;mso-position-vertical-relative:line;&#10;mso-wrap-distance-left:6.7498426pt;&#10;mso-wrap-distance-right:6.7498426pt;">
                <v:stroke color="#000000"/>
                <v:imagedata r:id="rId116"/>
                <o:lock selection="t"/>
              </v:shape>
            </w:pict>
          </mc:Fallback>
        </mc:AlternateContent>
      </w:r>
      <w:r>
        <w:rPr>
          <w:color w:val="FF0000"/>
        </w:rPr>
        <mc:AlternateContent>
          <mc:Choice Requires="wps">
            <w:drawing>
              <wp:anchor distT="0" distB="0" distL="85723" distR="85723" simplePos="0" relativeHeight="1524" behindDoc="0" locked="0" layoutInCell="1" hidden="0" allowOverlap="1">
                <wp:simplePos x="0" y="0"/>
                <wp:positionH relativeFrom="character">
                  <wp:posOffset>2074764</wp:posOffset>
                </wp:positionH>
                <wp:positionV relativeFrom="line">
                  <wp:posOffset>-120389</wp:posOffset>
                </wp:positionV>
                <wp:extent cx="81458" cy="317662"/>
                <wp:effectExtent l="0" t="0" r="0" b="0"/>
                <wp:wrapNone/>
                <wp:docPr id="181" name="对象 181"/>
                <wp:cNvGraphicFramePr>
                  <a:graphicFrameLocks noChangeAspect="0" noSelect="1"/>
                </wp:cNvGraphicFramePr>
                <a:graphic>
                  <a:graphicData uri="http://schemas.microsoft.com/office/word/2010/wordprocessingInk">
                    <w14:contentPart bwMode="auto" r:id="rId117">
                      <w14:nvContentPartPr>
                        <w14:cNvContentPartPr/>
                      </w14:nvContentPartPr>
                      <w14:xfrm>
                        <a:off x="0" y="0"/>
                        <a:ext cx="81458" cy="317662"/>
                      </w14:xfrm>
                    </w14:contentPart>
                  </a:graphicData>
                </a:graphic>
              </wp:anchor>
            </w:drawing>
          </mc:Choice>
          <mc:Fallback>
            <w:pict>
              <v:shape type="#_x0000_t75" id="对象 182" o:spid="_x0000_s182" fillcolor="#FFFFFF" stroked="t" strokeweight="1.0pt" style="position:absolute;&#10;margin-left:163.36725pt;&#10;margin-top:-9.479449pt;&#10;width:6.414018pt;&#10;height:25.012756pt;&#10;z-index:1524;&#10;mso-position-horizontal:absolute;&#10;mso-position-horizontal-relative:char;&#10;mso-position-vertical:absolute;&#10;mso-position-vertical-relative:line;&#10;mso-wrap-distance-left:6.7498426pt;&#10;mso-wrap-distance-right:6.7498426pt;">
                <v:stroke color="#000000"/>
                <v:imagedata r:id="rId118"/>
                <o:lock selection="t"/>
              </v:shape>
            </w:pict>
          </mc:Fallback>
        </mc:AlternateContent>
      </w:r>
    </w:p>
    <w:p>
      <w:pPr>
        <w:rPr>
          <w:rFonts w:hint="eastAsia"/>
        </w:rPr>
      </w:pPr>
      <w:r>
        <w:rPr>
          <w:rFonts w:hint="eastAsia"/>
        </w:rPr>
        <w:t>2)(对称性：距离与方向无</w:t>
      </w:r>
      <w:r>
        <w:rPr>
          <w:color w:val="FF0000"/>
        </w:rPr>
        <mc:AlternateContent>
          <mc:Choice Requires="wps">
            <w:drawing>
              <wp:anchor distT="0" distB="0" distL="85723" distR="85723" simplePos="0" relativeHeight="1501" behindDoc="0" locked="0" layoutInCell="1" hidden="0" allowOverlap="1">
                <wp:simplePos x="0" y="0"/>
                <wp:positionH relativeFrom="character">
                  <wp:posOffset>-504758</wp:posOffset>
                </wp:positionH>
                <wp:positionV relativeFrom="line">
                  <wp:posOffset>270196</wp:posOffset>
                </wp:positionV>
                <wp:extent cx="1323152" cy="74026"/>
                <wp:effectExtent l="0" t="0" r="0" b="0"/>
                <wp:wrapNone/>
                <wp:docPr id="184" name="对象 184"/>
                <wp:cNvGraphicFramePr>
                  <a:graphicFrameLocks noChangeAspect="0" noSelect="1"/>
                </wp:cNvGraphicFramePr>
                <a:graphic>
                  <a:graphicData uri="http://schemas.microsoft.com/office/word/2010/wordprocessingInk">
                    <w14:contentPart bwMode="auto" r:id="rId119">
                      <w14:nvContentPartPr>
                        <w14:cNvContentPartPr/>
                      </w14:nvContentPartPr>
                      <w14:xfrm>
                        <a:off x="0" y="0"/>
                        <a:ext cx="1323152" cy="74026"/>
                      </w14:xfrm>
                    </w14:contentPart>
                  </a:graphicData>
                </a:graphic>
              </wp:anchor>
            </w:drawing>
          </mc:Choice>
          <mc:Fallback>
            <w:pict>
              <v:shape type="#_x0000_t75" id="对象 185" o:spid="_x0000_s185" fillcolor="#FFFFFF" stroked="t" strokeweight="1.0pt" style="position:absolute;&#10;margin-left:-39.744724pt;&#10;margin-top:21.275276pt;&#10;width:104.185196pt;&#10;height:5.8288193pt;&#10;z-index:1501;&#10;mso-position-horizontal:absolute;&#10;mso-position-horizontal-relative:char;&#10;mso-position-vertical:absolute;&#10;mso-position-vertical-relative:line;&#10;mso-wrap-distance-left:6.7498426pt;&#10;mso-wrap-distance-right:6.7498426pt;">
                <v:stroke color="#000000"/>
                <v:imagedata r:id="rId120"/>
                <o:lock selection="t"/>
              </v:shape>
            </w:pict>
          </mc:Fallback>
        </mc:AlternateContent>
      </w:r>
      <w:r>
        <w:rPr>
          <w:color w:val="FF0000"/>
        </w:rPr>
        <mc:AlternateContent>
          <mc:Choice Requires="wps">
            <w:drawing>
              <wp:anchor distT="0" distB="0" distL="85723" distR="85723" simplePos="0" relativeHeight="1502" behindDoc="0" locked="0" layoutInCell="1" hidden="0" allowOverlap="1">
                <wp:simplePos x="0" y="0"/>
                <wp:positionH relativeFrom="character">
                  <wp:posOffset>-827261</wp:posOffset>
                </wp:positionH>
                <wp:positionV relativeFrom="line">
                  <wp:posOffset>29715</wp:posOffset>
                </wp:positionV>
                <wp:extent cx="995380" cy="115204"/>
                <wp:effectExtent l="0" t="0" r="0" b="0"/>
                <wp:wrapNone/>
                <wp:docPr id="187" name="对象 187"/>
                <wp:cNvGraphicFramePr>
                  <a:graphicFrameLocks noChangeAspect="0" noSelect="1"/>
                </wp:cNvGraphicFramePr>
                <a:graphic>
                  <a:graphicData uri="http://schemas.microsoft.com/office/word/2010/wordprocessingInk">
                    <w14:contentPart bwMode="auto" r:id="rId121">
                      <w14:nvContentPartPr>
                        <w14:cNvContentPartPr/>
                      </w14:nvContentPartPr>
                      <w14:xfrm>
                        <a:off x="0" y="0"/>
                        <a:ext cx="995380" cy="115204"/>
                      </w14:xfrm>
                    </w14:contentPart>
                  </a:graphicData>
                </a:graphic>
              </wp:anchor>
            </w:drawing>
          </mc:Choice>
          <mc:Fallback>
            <w:pict>
              <v:shape type="#_x0000_t75" id="对象 188" o:spid="_x0000_s188" fillcolor="#FFFFFF" stroked="t" strokeweight="1.0pt" style="position:absolute;&#10;margin-left:-65.138664pt;&#10;margin-top:2.3397639pt;&#10;width:78.37638pt;&#10;height:9.071181pt;&#10;z-index:1502;&#10;mso-position-horizontal:absolute;&#10;mso-position-horizontal-relative:char;&#10;mso-position-vertical:absolute;&#10;mso-position-vertical-relative:line;&#10;mso-wrap-distance-left:6.7498426pt;&#10;mso-wrap-distance-right:6.7498426pt;">
                <v:stroke color="#000000"/>
                <v:imagedata r:id="rId122"/>
                <o:lock selection="t"/>
              </v:shape>
            </w:pict>
          </mc:Fallback>
        </mc:AlternateContent>
      </w:r>
      <w:r>
        <w:rPr>
          <w:color w:val="FF0000"/>
        </w:rPr>
        <mc:AlternateContent>
          <mc:Choice Requires="wps">
            <w:drawing>
              <wp:anchor distT="0" distB="0" distL="85723" distR="85723" simplePos="0" relativeHeight="1503" behindDoc="0" locked="0" layoutInCell="1" hidden="0" allowOverlap="1">
                <wp:simplePos x="0" y="0"/>
                <wp:positionH relativeFrom="character">
                  <wp:posOffset>-794187</wp:posOffset>
                </wp:positionH>
                <wp:positionV relativeFrom="line">
                  <wp:posOffset>-143296</wp:posOffset>
                </wp:positionV>
                <wp:extent cx="1426873" cy="61978"/>
                <wp:effectExtent l="0" t="0" r="0" b="0"/>
                <wp:wrapNone/>
                <wp:docPr id="190" name="对象 190"/>
                <wp:cNvGraphicFramePr>
                  <a:graphicFrameLocks noChangeAspect="0" noSelect="1"/>
                </wp:cNvGraphicFramePr>
                <a:graphic>
                  <a:graphicData uri="http://schemas.microsoft.com/office/word/2010/wordprocessingInk">
                    <w14:contentPart bwMode="auto" r:id="rId123">
                      <w14:nvContentPartPr>
                        <w14:cNvContentPartPr/>
                      </w14:nvContentPartPr>
                      <w14:xfrm>
                        <a:off x="0" y="0"/>
                        <a:ext cx="1426873" cy="61978"/>
                      </w14:xfrm>
                    </w14:contentPart>
                  </a:graphicData>
                </a:graphic>
              </wp:anchor>
            </w:drawing>
          </mc:Choice>
          <mc:Fallback>
            <w:pict>
              <v:shape type="#_x0000_t75" id="对象 191" o:spid="_x0000_s191" fillcolor="#FFFFFF" stroked="t" strokeweight="1.0pt" style="position:absolute;&#10;margin-left:-62.534405pt;&#10;margin-top:-11.28315pt;&#10;width:112.3522pt;&#10;height:4.880158pt;&#10;z-index:1503;&#10;mso-position-horizontal:absolute;&#10;mso-position-horizontal-relative:char;&#10;mso-position-vertical:absolute;&#10;mso-position-vertical-relative:line;&#10;mso-wrap-distance-left:6.7498426pt;&#10;mso-wrap-distance-right:6.7498426pt;">
                <v:stroke color="#000000"/>
                <v:imagedata r:id="rId124"/>
                <o:lock selection="t"/>
              </v:shape>
            </w:pict>
          </mc:Fallback>
        </mc:AlternateContent>
      </w:r>
      <w:r>
        <w:rPr>
          <w:rFonts w:hint="eastAsia"/>
        </w:rPr>
        <w:t>关)</w:t>
      </w:r>
    </w:p>
    <w:p>
      <w:pPr>
        <w:rPr>
          <w:rFonts w:hint="eastAsia"/>
        </w:rPr>
      </w:pPr>
      <w:r>
        <mc:AlternateContent>
          <mc:Choice Requires="wps">
            <w:drawing>
              <wp:anchor distT="0" distB="0" distL="114298" distR="114298" simplePos="0" relativeHeight="1497" behindDoc="0" locked="0" layoutInCell="1" hidden="0" allowOverlap="1">
                <wp:simplePos x="0" y="0"/>
                <wp:positionH relativeFrom="column">
                  <wp:posOffset>2637790</wp:posOffset>
                </wp:positionH>
                <wp:positionV relativeFrom="paragraph">
                  <wp:posOffset>14604</wp:posOffset>
                </wp:positionV>
                <wp:extent cx="2103755" cy="281940"/>
                <wp:effectExtent l="0" t="0" r="0" b="0"/>
                <wp:wrapNone/>
                <wp:docPr id="193" name="文本框 193"/>
                <wp:cNvGraphicFramePr>
                  <a:graphicFrameLocks noChangeAspect="0"/>
                </wp:cNvGraphicFramePr>
                <a:graphic>
                  <a:graphicData uri="http://schemas.microsoft.com/office/word/2010/wordprocessingShape">
                    <wps:wsp>
                      <wps:cNvSpPr/>
                      <wps:spPr>
                        <a:xfrm rot="0">
                          <a:off x="0" y="0"/>
                          <a:ext cx="2103755" cy="281940"/>
                        </a:xfrm>
                        <a:prstGeom prst="rect"/>
                        <a:solidFill>
                          <a:srgbClr val="FFFFFF"/>
                        </a:solidFill>
                        <a:ln w="12700" cmpd="sng" cap="flat">
                          <a:noFill/>
                          <a:prstDash val="solid"/>
                          <a:miter/>
                        </a:ln>
                      </wps:spPr>
                      <wps:txbx id="194">
                        <w:txbxContent>
                          <w:p>
                            <w:pPr>
                              <w:pStyle w:val="15"/>
                              <w:kinsoku/>
                              <w:ind w:left="0"/>
                              <w:jc w:val="left"/>
                              <w:rPr>
                                <w:sz w:val="21"/>
                                <w:szCs w:val="21"/>
                              </w:rPr>
                            </w:pPr>
                            <m:oMathPara>
                              <m:oMath>
                                <w:r>
                                  <m:rPr>
                                    <m:sty m:val="p"/>
                                  </m:rPr>
                                  <w:rPr>
                                    <w:rFonts w:ascii="Cambria Math" w:eastAsia="宋体" w:hAnsi="Cambria Math"/>
                                    <w:color w:val="000000"/>
                                    <w:kern w:val="24"/>
                                    <w:sz w:val="21"/>
                                    <w:szCs w:val="21"/>
                                  </w:rPr>
                                  <m:t>D(p,r)≤D(p,q)+D(q,r)</m:t>
                                </w:r>
                              </m:oMath>
                            </m:oMathPara>
                          </w:p>
                        </w:txbxContent>
                      </wps:txbx>
                      <wps:bodyPr vert="horz" wrap="square" lIns="91440" tIns="45720" rIns="91440" bIns="45720" anchor="t" anchorCtr="0" upright="0">
                        <a:noAutofit/>
                      </wps:bodyPr>
                    </wps:wsp>
                  </a:graphicData>
                </a:graphic>
              </wp:anchor>
            </w:drawing>
          </mc:Choice>
          <mc:Fallback>
            <w:pict>
              <v:shape type="#_x0000_t202" id="文本框 195" o:spid="_x0000_s195" fillcolor="#FFFFFF" stroked="f" strokeweight="1.0pt" style="position:absolute;&#10;margin-left:207.70001pt;&#10;margin-top:1.15pt;&#10;width:165.65pt;&#10;height:22.2pt;&#10;z-index:1497;&#10;mso-position-horizontal:absolute;&#10;mso-position-vertical:absolute;&#10;mso-wrap-distance-left:8.999863pt;&#10;mso-wrap-distance-right:8.999863pt;&#10;mso-wrap-style:square;">
                <v:stroke color="#000000"/>
                <v:textbox id="912" inset="2.54mm,1.27mm,2.54mm,1.27mm" o:insetmode="custom" style="layout-flow:horizontal;&#10;v-text-anchor:top;">
                  <w:txbxContent>
                    <w:p>
                      <w:pPr>
                        <w:pStyle w:val="15"/>
                        <w:kinsoku/>
                        <w:ind w:left="0"/>
                        <w:jc w:val="left"/>
                        <w:rPr>
                          <w:sz w:val="21"/>
                          <w:szCs w:val="21"/>
                        </w:rPr>
                      </w:pPr>
                      <m:oMathPara>
                        <m:oMath>
                          <w:r>
                            <m:rPr>
                              <m:sty m:val="p"/>
                            </m:rPr>
                            <w:rPr>
                              <w:rFonts w:ascii="Cambria Math" w:eastAsia="宋体" w:hAnsi="Cambria Math"/>
                              <w:color w:val="000000"/>
                              <w:kern w:val="24"/>
                              <w:sz w:val="21"/>
                              <w:szCs w:val="21"/>
                            </w:rPr>
                            <m:t>D(p,r)≤D(p,q)+D(q,r)</m:t>
                          </w:r>
                        </m:oMath>
                      </m:oMathPara>
                    </w:p>
                  </w:txbxContent>
                </v:textbox>
              </v:shape>
            </w:pict>
          </mc:Fallback>
        </mc:AlternateContent>
      </w:r>
      <w:r>
        <w:rPr>
          <w:rFonts w:hint="eastAsia"/>
        </w:rPr>
        <w:t>3) (三角不等式：两点之间直线距离最短)</w:t>
      </w:r>
    </w:p>
    <w:p>
      <w:pPr>
        <w:rPr>
          <w:rFonts w:hint="eastAsia"/>
        </w:rPr>
      </w:pPr>
    </w:p>
    <w:p>
      <w:pPr>
        <w:rPr>
          <w:rFonts w:hint="eastAsia"/>
          <w:color w:val="FF0000"/>
        </w:rPr>
      </w:pPr>
      <w:r>
        <w:rPr>
          <w:rFonts w:hint="eastAsia"/>
          <w:color w:val="FF0000"/>
        </w:rPr>
        <w:t>练</w:t>
      </w:r>
      <w:r>
        <w:rPr>
          <w:color w:val="FF0000"/>
        </w:rPr>
        <mc:AlternateContent>
          <mc:Choice Requires="wps">
            <w:drawing>
              <wp:anchor distT="0" distB="0" distL="85723" distR="85723" simplePos="0" relativeHeight="1565" behindDoc="0" locked="0" layoutInCell="1" hidden="0" allowOverlap="1">
                <wp:simplePos x="0" y="0"/>
                <wp:positionH relativeFrom="character">
                  <wp:posOffset>-249856</wp:posOffset>
                </wp:positionH>
                <wp:positionV relativeFrom="line">
                  <wp:posOffset>-169954</wp:posOffset>
                </wp:positionV>
                <wp:extent cx="651798" cy="552428"/>
                <wp:effectExtent l="0" t="0" r="0" b="0"/>
                <wp:wrapNone/>
                <wp:docPr id="196" name="对象 196"/>
                <wp:cNvGraphicFramePr>
                  <a:graphicFrameLocks noChangeAspect="0" noSelect="1"/>
                </wp:cNvGraphicFramePr>
                <a:graphic>
                  <a:graphicData uri="http://schemas.microsoft.com/office/word/2010/wordprocessingInk">
                    <w14:contentPart bwMode="auto" r:id="rId125">
                      <w14:nvContentPartPr>
                        <w14:cNvContentPartPr/>
                      </w14:nvContentPartPr>
                      <w14:xfrm>
                        <a:off x="0" y="0"/>
                        <a:ext cx="651798" cy="552428"/>
                      </w14:xfrm>
                    </w14:contentPart>
                  </a:graphicData>
                </a:graphic>
              </wp:anchor>
            </w:drawing>
          </mc:Choice>
          <mc:Fallback>
            <w:pict>
              <v:shape type="#_x0000_t75" id="对象 197" o:spid="_x0000_s197" fillcolor="#FFFFFF" stroked="t" strokeweight="1.0pt" style="position:absolute;&#10;margin-left:-19.6737pt;&#10;margin-top:-13.382205pt;&#10;width:51.32268pt;&#10;height:43.49827pt;&#10;z-index:1565;&#10;mso-position-horizontal:absolute;&#10;mso-position-horizontal-relative:char;&#10;mso-position-vertical:absolute;&#10;mso-position-vertical-relative:line;&#10;mso-wrap-distance-left:6.7498426pt;&#10;mso-wrap-distance-right:6.7498426pt;">
                <v:stroke color="#000000"/>
                <v:imagedata r:id="rId126"/>
                <o:lock selection="t"/>
              </v:shape>
            </w:pict>
          </mc:Fallback>
        </mc:AlternateContent>
      </w:r>
      <w:r>
        <w:rPr>
          <w:rFonts w:hint="eastAsia"/>
          <w:color w:val="FF0000"/>
        </w:rPr>
        <w:t>习4:图像增强的目的，技术分类</w:t>
      </w:r>
    </w:p>
    <w:p>
      <w:pPr>
        <w:rPr>
          <w:rFonts w:hint="eastAsia"/>
        </w:rPr>
      </w:pPr>
      <w:r>
        <w:rPr>
          <w:rFonts w:hint="eastAsia"/>
        </w:rPr>
        <w:t>目标：对图像的突出感兴趣的特</w:t>
      </w:r>
      <w:r>
        <w:rPr>
          <w:color w:val="FF0000"/>
        </w:rPr>
        <mc:AlternateContent>
          <mc:Choice Requires="wps">
            <w:drawing>
              <wp:anchor distT="0" distB="0" distL="85723" distR="85723" simplePos="0" relativeHeight="1564" behindDoc="0" locked="0" layoutInCell="1" hidden="0" allowOverlap="1">
                <wp:simplePos x="0" y="0"/>
                <wp:positionH relativeFrom="character">
                  <wp:posOffset>-1416732</wp:posOffset>
                </wp:positionH>
                <wp:positionV relativeFrom="line">
                  <wp:posOffset>22219</wp:posOffset>
                </wp:positionV>
                <wp:extent cx="2768983" cy="107794"/>
                <wp:effectExtent l="0" t="0" r="0" b="0"/>
                <wp:wrapNone/>
                <wp:docPr id="199" name="对象 199"/>
                <wp:cNvGraphicFramePr>
                  <a:graphicFrameLocks noChangeAspect="0" noSelect="1"/>
                </wp:cNvGraphicFramePr>
                <a:graphic>
                  <a:graphicData uri="http://schemas.microsoft.com/office/word/2010/wordprocessingInk">
                    <w14:contentPart bwMode="auto" r:id="rId127">
                      <w14:nvContentPartPr>
                        <w14:cNvContentPartPr/>
                      </w14:nvContentPartPr>
                      <w14:xfrm>
                        <a:off x="0" y="0"/>
                        <a:ext cx="2768983" cy="107794"/>
                      </w14:xfrm>
                    </w14:contentPart>
                  </a:graphicData>
                </a:graphic>
              </wp:anchor>
            </w:drawing>
          </mc:Choice>
          <mc:Fallback>
            <w:pict>
              <v:shape type="#_x0000_t75" id="对象 200" o:spid="_x0000_s200" fillcolor="#FFFFFF" stroked="t" strokeweight="1.0pt" style="position:absolute;&#10;margin-left:-111.5537pt;&#10;margin-top:1.7495275pt;&#10;width:218.03015pt;&#10;height:8.487717pt;&#10;z-index:1564;&#10;mso-position-horizontal:absolute;&#10;mso-position-horizontal-relative:char;&#10;mso-position-vertical:absolute;&#10;mso-position-vertical-relative:line;&#10;mso-wrap-distance-left:6.7498426pt;&#10;mso-wrap-distance-right:6.7498426pt;">
                <v:stroke color="#000000"/>
                <v:imagedata r:id="rId128"/>
                <o:lock selection="t"/>
              </v:shape>
            </w:pict>
          </mc:Fallback>
        </mc:AlternateContent>
      </w:r>
      <w:r>
        <w:rPr>
          <w:rFonts w:hint="eastAsia"/>
        </w:rPr>
        <w:t>征或者抑制不需要的特征，使图像处理更适合特定的应用。</w:t>
      </w:r>
    </w:p>
    <w:p>
      <w:pPr>
        <w:rPr>
          <w:rFonts w:hint="eastAsia"/>
        </w:rPr>
      </w:pPr>
      <w:r>
        <w:rPr>
          <w:rFonts w:hint="eastAsia"/>
        </w:rPr>
        <w:t>处理：噪声去除、边缘增强、对比度提高、亮度增加等。</w:t>
      </w:r>
    </w:p>
    <w:p>
      <w:pPr>
        <w:rPr>
          <w:lang w:val="en-US" w:eastAsia="zh-CN"/>
        </w:rPr>
      </w:pPr>
      <w:r>
        <w:rPr>
          <w:rFonts w:hint="eastAsia"/>
        </w:rPr>
        <w:t>空域增强</w:t>
      </w:r>
      <w:r>
        <w:rPr>
          <w:rFonts w:hint="eastAsia"/>
          <w:lang w:val="en-US" w:eastAsia="zh-CN"/>
        </w:rPr>
        <w:t>-点处</w:t>
      </w:r>
      <w:r>
        <w:rPr>
          <w:color w:val="FF0000"/>
        </w:rPr>
        <mc:AlternateContent>
          <mc:Choice Requires="wps">
            <w:drawing>
              <wp:anchor distT="0" distB="0" distL="85723" distR="85723" simplePos="0" relativeHeight="1499" behindDoc="0" locked="0" layoutInCell="1" hidden="0" allowOverlap="1">
                <wp:simplePos x="0" y="0"/>
                <wp:positionH relativeFrom="character">
                  <wp:posOffset>-267178</wp:posOffset>
                </wp:positionH>
                <wp:positionV relativeFrom="line">
                  <wp:posOffset>279117</wp:posOffset>
                </wp:positionV>
                <wp:extent cx="1145991" cy="56854"/>
                <wp:effectExtent l="0" t="0" r="0" b="0"/>
                <wp:wrapNone/>
                <wp:docPr id="202" name="对象 202"/>
                <wp:cNvGraphicFramePr>
                  <a:graphicFrameLocks noChangeAspect="0" noSelect="1"/>
                </wp:cNvGraphicFramePr>
                <a:graphic>
                  <a:graphicData uri="http://schemas.microsoft.com/office/word/2010/wordprocessingInk">
                    <w14:contentPart bwMode="auto" r:id="rId129">
                      <w14:nvContentPartPr>
                        <w14:cNvContentPartPr/>
                      </w14:nvContentPartPr>
                      <w14:xfrm>
                        <a:off x="0" y="0"/>
                        <a:ext cx="1145991" cy="56854"/>
                      </w14:xfrm>
                    </w14:contentPart>
                  </a:graphicData>
                </a:graphic>
              </wp:anchor>
            </w:drawing>
          </mc:Choice>
          <mc:Fallback>
            <w:pict>
              <v:shape type="#_x0000_t75" id="对象 203" o:spid="_x0000_s203" fillcolor="#FFFFFF" stroked="t" strokeweight="1.0pt" style="position:absolute;&#10;margin-left:-21.037638pt;&#10;margin-top:21.977716pt;&#10;width:90.23551pt;&#10;height:4.476693pt;&#10;z-index:1499;&#10;mso-position-horizontal:absolute;&#10;mso-position-horizontal-relative:char;&#10;mso-position-vertical:absolute;&#10;mso-position-vertical-relative:line;&#10;mso-wrap-distance-left:6.7498426pt;&#10;mso-wrap-distance-right:6.7498426pt;">
                <v:stroke color="#000000"/>
                <v:imagedata r:id="rId130"/>
                <o:lock selection="t"/>
              </v:shape>
            </w:pict>
          </mc:Fallback>
        </mc:AlternateContent>
      </w:r>
      <w:r>
        <w:rPr>
          <w:color w:val="FF0000"/>
        </w:rPr>
        <mc:AlternateContent>
          <mc:Choice Requires="wps">
            <w:drawing>
              <wp:anchor distT="0" distB="0" distL="85723" distR="85723" simplePos="0" relativeHeight="1500" behindDoc="0" locked="0" layoutInCell="1" hidden="0" allowOverlap="1">
                <wp:simplePos x="0" y="0"/>
                <wp:positionH relativeFrom="character">
                  <wp:posOffset>-844600</wp:posOffset>
                </wp:positionH>
                <wp:positionV relativeFrom="line">
                  <wp:posOffset>31952</wp:posOffset>
                </wp:positionV>
                <wp:extent cx="1732090" cy="91650"/>
                <wp:effectExtent l="0" t="0" r="0" b="0"/>
                <wp:wrapNone/>
                <wp:docPr id="205" name="对象 205"/>
                <wp:cNvGraphicFramePr>
                  <a:graphicFrameLocks noChangeAspect="0" noSelect="1"/>
                </wp:cNvGraphicFramePr>
                <a:graphic>
                  <a:graphicData uri="http://schemas.microsoft.com/office/word/2010/wordprocessingInk">
                    <w14:contentPart bwMode="auto" r:id="rId131">
                      <w14:nvContentPartPr>
                        <w14:cNvContentPartPr/>
                      </w14:nvContentPartPr>
                      <w14:xfrm>
                        <a:off x="0" y="0"/>
                        <a:ext cx="1732090" cy="91650"/>
                      </w14:xfrm>
                    </w14:contentPart>
                  </a:graphicData>
                </a:graphic>
              </wp:anchor>
            </w:drawing>
          </mc:Choice>
          <mc:Fallback>
            <w:pict>
              <v:shape type="#_x0000_t75" id="对象 206" o:spid="_x0000_s206" fillcolor="#FFFFFF" stroked="t" strokeweight="1.0pt" style="position:absolute;&#10;margin-left:-66.50394pt;&#10;margin-top:2.5159056pt;&#10;width:136.38504pt;&#10;height:7.216536pt;&#10;z-index:1500;&#10;mso-position-horizontal:absolute;&#10;mso-position-horizontal-relative:char;&#10;mso-position-vertical:absolute;&#10;mso-position-vertical-relative:line;&#10;mso-wrap-distance-left:6.7498426pt;&#10;mso-wrap-distance-right:6.7498426pt;">
                <v:stroke color="#000000"/>
                <v:imagedata r:id="rId132"/>
                <o:lock selection="t"/>
              </v:shape>
            </w:pict>
          </mc:Fallback>
        </mc:AlternateContent>
      </w:r>
      <w:r>
        <w:rPr>
          <w:rFonts w:hint="eastAsia"/>
          <w:lang w:val="en-US" w:eastAsia="zh-CN"/>
        </w:rPr>
        <w:t>理-灰度级变换、直方图处理、算术运算</w:t>
      </w:r>
    </w:p>
    <w:p>
      <w:pPr>
        <w:rPr>
          <w:lang w:val="en-US" w:eastAsia="zh-CN"/>
        </w:rPr>
      </w:pPr>
      <w:r>
        <w:rPr>
          <w:rFonts w:hint="eastAsia"/>
          <w:lang w:val="en-US" w:eastAsia="zh-CN"/>
        </w:rPr>
        <w:t xml:space="preserve">        -邻域处理-空域滤波-平滑处理、</w:t>
      </w:r>
      <w:r>
        <w:rPr>
          <w:lang w:val="en-US" w:eastAsia="zh-CN"/>
        </w:rPr>
        <w:t>锐化处理</w:t>
      </w:r>
    </w:p>
    <w:p>
      <w:pPr>
        <w:rPr>
          <w:rFonts w:hint="eastAsia"/>
        </w:rPr>
      </w:pPr>
      <w:r>
        <w:rPr>
          <w:lang w:val="en-US" w:eastAsia="zh-CN"/>
        </w:rPr>
        <w:t>频域增强</w:t>
      </w:r>
      <w:r>
        <w:rPr>
          <w:rFonts w:hint="eastAsia"/>
          <w:lang w:val="en-US" w:eastAsia="zh-CN"/>
        </w:rPr>
        <w:t>-</w:t>
      </w:r>
      <w:r>
        <w:rPr>
          <w:lang w:val="en-US" w:eastAsia="zh-CN"/>
        </w:rPr>
        <w:t>高通</w:t>
      </w:r>
      <w:r>
        <w:rPr>
          <w:rFonts w:hint="eastAsia"/>
          <w:lang w:val="en-US" w:eastAsia="zh-CN"/>
        </w:rPr>
        <w:t>、</w:t>
      </w:r>
      <w:r>
        <w:rPr>
          <w:color w:val="FF0000"/>
        </w:rPr>
        <mc:AlternateContent>
          <mc:Choice Requires="wps">
            <w:drawing>
              <wp:anchor distT="0" distB="0" distL="85723" distR="85723" simplePos="0" relativeHeight="1498" behindDoc="0" locked="0" layoutInCell="1" hidden="0" allowOverlap="1">
                <wp:simplePos x="0" y="0"/>
                <wp:positionH relativeFrom="character">
                  <wp:posOffset>-1026689</wp:posOffset>
                </wp:positionH>
                <wp:positionV relativeFrom="line">
                  <wp:posOffset>64778</wp:posOffset>
                </wp:positionV>
                <wp:extent cx="2119510" cy="62445"/>
                <wp:effectExtent l="0" t="0" r="0" b="0"/>
                <wp:wrapNone/>
                <wp:docPr id="208" name="对象 208"/>
                <wp:cNvGraphicFramePr>
                  <a:graphicFrameLocks noChangeAspect="0" noSelect="1"/>
                </wp:cNvGraphicFramePr>
                <a:graphic>
                  <a:graphicData uri="http://schemas.microsoft.com/office/word/2010/wordprocessingInk">
                    <w14:contentPart bwMode="auto" r:id="rId133">
                      <w14:nvContentPartPr>
                        <w14:cNvContentPartPr/>
                      </w14:nvContentPartPr>
                      <w14:xfrm>
                        <a:off x="0" y="0"/>
                        <a:ext cx="2119510" cy="62445"/>
                      </w14:xfrm>
                    </w14:contentPart>
                  </a:graphicData>
                </a:graphic>
              </wp:anchor>
            </w:drawing>
          </mc:Choice>
          <mc:Fallback>
            <w:pict>
              <v:shape type="#_x0000_t75" id="对象 209" o:spid="_x0000_s209" fillcolor="#FFFFFF" stroked="t" strokeweight="1.0pt" style="position:absolute;&#10;margin-left:-80.84165pt;&#10;margin-top:5.10063pt;&#10;width:166.89055pt;&#10;height:4.9169292pt;&#10;z-index:1498;&#10;mso-position-horizontal:absolute;&#10;mso-position-horizontal-relative:char;&#10;mso-position-vertical:absolute;&#10;mso-position-vertical-relative:line;&#10;mso-wrap-distance-left:6.7498426pt;&#10;mso-wrap-distance-right:6.7498426pt;">
                <v:stroke color="#000000"/>
                <v:imagedata r:id="rId134"/>
                <o:lock selection="t"/>
              </v:shape>
            </w:pict>
          </mc:Fallback>
        </mc:AlternateContent>
      </w:r>
      <w:r>
        <w:rPr>
          <w:rFonts w:hint="eastAsia"/>
          <w:lang w:val="en-US" w:eastAsia="zh-CN"/>
        </w:rPr>
        <w:t>低通、带通（带阻）</w:t>
      </w:r>
    </w:p>
    <w:p>
      <w:pPr>
        <w:rPr>
          <w:rFonts w:hint="eastAsia"/>
          <w:color w:val="FF0000"/>
        </w:rPr>
      </w:pPr>
      <w:r>
        <w:rPr>
          <w:rFonts w:hint="eastAsia"/>
          <w:color w:val="FF0000"/>
        </w:rPr>
        <w:t>练</w:t>
      </w:r>
      <w:r>
        <w:rPr>
          <w:color w:val="FF0000"/>
        </w:rPr>
        <mc:AlternateContent>
          <mc:Choice Requires="wps">
            <w:drawing>
              <wp:anchor distT="0" distB="0" distL="85723" distR="85723" simplePos="0" relativeHeight="1563" behindDoc="0" locked="0" layoutInCell="1" hidden="0" allowOverlap="1">
                <wp:simplePos x="0" y="0"/>
                <wp:positionH relativeFrom="character">
                  <wp:posOffset>-231923</wp:posOffset>
                </wp:positionH>
                <wp:positionV relativeFrom="line">
                  <wp:posOffset>-72026</wp:posOffset>
                </wp:positionV>
                <wp:extent cx="387624" cy="380551"/>
                <wp:effectExtent l="0" t="0" r="0" b="0"/>
                <wp:wrapNone/>
                <wp:docPr id="211" name="对象 211"/>
                <wp:cNvGraphicFramePr>
                  <a:graphicFrameLocks noChangeAspect="0" noSelect="1"/>
                </wp:cNvGraphicFramePr>
                <a:graphic>
                  <a:graphicData uri="http://schemas.microsoft.com/office/word/2010/wordprocessingInk">
                    <w14:contentPart bwMode="auto" r:id="rId135">
                      <w14:nvContentPartPr>
                        <w14:cNvContentPartPr/>
                      </w14:nvContentPartPr>
                      <w14:xfrm>
                        <a:off x="0" y="0"/>
                        <a:ext cx="387624" cy="380551"/>
                      </w14:xfrm>
                    </w14:contentPart>
                  </a:graphicData>
                </a:graphic>
              </wp:anchor>
            </w:drawing>
          </mc:Choice>
          <mc:Fallback>
            <w:pict>
              <v:shape type="#_x0000_t75" id="对象 212" o:spid="_x0000_s212" fillcolor="#FFFFFF" stroked="t" strokeweight="1.0pt" style="position:absolute;&#10;margin-left:-18.261654pt;&#10;margin-top:-5.6713386pt;&#10;width:30.521574pt;&#10;height:29.964645pt;&#10;z-index:1563;&#10;mso-position-horizontal:absolute;&#10;mso-position-horizontal-relative:char;&#10;mso-position-vertical:absolute;&#10;mso-position-vertical-relative:line;&#10;mso-wrap-distance-left:6.7498426pt;&#10;mso-wrap-distance-right:6.7498426pt;">
                <v:stroke color="#000000"/>
                <v:imagedata r:id="rId136"/>
                <o:lock selection="t"/>
              </v:shape>
            </w:pict>
          </mc:Fallback>
        </mc:AlternateContent>
      </w:r>
      <w:r>
        <w:rPr>
          <w:rFonts w:hint="eastAsia"/>
          <w:color w:val="FF0000"/>
        </w:rPr>
        <w:t>习5:点处理和邻域处理的定义，方法举例，联系与区别</w:t>
      </w:r>
    </w:p>
    <w:p>
      <w:r>
        <w:drawing>
          <wp:inline distT="0" distB="0" distL="114300" distR="114300">
            <wp:extent cx="1395095" cy="292735"/>
            <wp:effectExtent l="0" t="0" r="0" b="0"/>
            <wp:docPr id="214" name="图片 214"/>
            <wp:cNvGraphicFramePr>
              <a:graphicFrameLocks noChangeAspect="1"/>
            </wp:cNvGraphicFramePr>
            <a:graphic>
              <a:graphicData uri="http://schemas.openxmlformats.org/drawingml/2006/picture">
                <pic:pic>
                  <pic:nvPicPr>
                    <pic:cNvPr id="216" name="图片 216"/>
                    <pic:cNvPicPr/>
                  </pic:nvPicPr>
                  <pic:blipFill>
                    <a:blip r:embed="rId137"/>
                    <a:stretch>
                      <a:fillRect/>
                    </a:stretch>
                  </pic:blipFill>
                  <pic:spPr>
                    <a:xfrm rot="0">
                      <a:off x="0" y="0"/>
                      <a:ext cx="1395095" cy="292735"/>
                    </a:xfrm>
                    <a:prstGeom prst="rect"/>
                    <a:noFill/>
                    <a:ln w="12700" cmpd="sng" cap="flat">
                      <a:noFill/>
                      <a:prstDash val="solid"/>
                      <a:miter/>
                    </a:ln>
                  </pic:spPr>
                </pic:pic>
              </a:graphicData>
            </a:graphic>
          </wp:inline>
        </w:drawing>
      </w:r>
    </w:p>
    <w:p>
      <w:pPr>
        <w:rPr>
          <w:rFonts w:hint="eastAsia"/>
        </w:rPr>
      </w:pPr>
      <w:r>
        <w:rPr>
          <w:rFonts w:hint="eastAsia"/>
        </w:rPr>
        <w:t>点处理：灰度变换，直方图处理</w:t>
      </w:r>
    </w:p>
    <w:p>
      <w:pPr>
        <w:ind w:firstLine="420"/>
        <w:rPr>
          <w:rFonts w:hint="eastAsia"/>
        </w:rPr>
      </w:pPr>
      <w:r>
        <w:rPr>
          <w:rFonts w:hint="eastAsia"/>
        </w:rPr>
        <w:t>在图像的单个</w:t>
      </w:r>
      <w:r>
        <w:rPr>
          <w:color w:val="FF0000"/>
        </w:rPr>
        <mc:AlternateContent>
          <mc:Choice Requires="wps">
            <w:drawing>
              <wp:anchor distT="0" distB="0" distL="85723" distR="85723" simplePos="0" relativeHeight="1562" behindDoc="0" locked="0" layoutInCell="1" hidden="0" allowOverlap="1">
                <wp:simplePos x="0" y="0"/>
                <wp:positionH relativeFrom="character">
                  <wp:posOffset>-785772</wp:posOffset>
                </wp:positionH>
                <wp:positionV relativeFrom="line">
                  <wp:posOffset>70531</wp:posOffset>
                </wp:positionV>
                <wp:extent cx="1465867" cy="49084"/>
                <wp:effectExtent l="0" t="0" r="0" b="0"/>
                <wp:wrapNone/>
                <wp:docPr id="217" name="对象 217"/>
                <wp:cNvGraphicFramePr>
                  <a:graphicFrameLocks noChangeAspect="0" noSelect="1"/>
                </wp:cNvGraphicFramePr>
                <a:graphic>
                  <a:graphicData uri="http://schemas.microsoft.com/office/word/2010/wordprocessingInk">
                    <w14:contentPart bwMode="auto" r:id="rId138">
                      <w14:nvContentPartPr>
                        <w14:cNvContentPartPr/>
                      </w14:nvContentPartPr>
                      <w14:xfrm>
                        <a:off x="0" y="0"/>
                        <a:ext cx="1465867" cy="49084"/>
                      </w14:xfrm>
                    </w14:contentPart>
                  </a:graphicData>
                </a:graphic>
              </wp:anchor>
            </w:drawing>
          </mc:Choice>
          <mc:Fallback>
            <w:pict>
              <v:shape type="#_x0000_t75" id="对象 218" o:spid="_x0000_s218" fillcolor="#FFFFFF" stroked="t" strokeweight="1.0pt" style="position:absolute;&#10;margin-left:-61.871807pt;&#10;margin-top:5.5536222pt;&#10;width:115.4226pt;&#10;height:3.864882pt;&#10;z-index:1562;&#10;mso-position-horizontal:absolute;&#10;mso-position-horizontal-relative:char;&#10;mso-position-vertical:absolute;&#10;mso-position-vertical-relative:line;&#10;mso-wrap-distance-left:6.7498426pt;&#10;mso-wrap-distance-right:6.7498426pt;">
                <v:stroke color="#000000"/>
                <v:imagedata r:id="rId139"/>
                <o:lock selection="t"/>
              </v:shape>
            </w:pict>
          </mc:Fallback>
        </mc:AlternateContent>
      </w:r>
      <w:r>
        <w:rPr>
          <w:rFonts w:hint="eastAsia"/>
        </w:rPr>
        <w:t>像素上操作</w:t>
      </w:r>
    </w:p>
    <w:p>
      <w:pPr>
        <w:ind w:firstLine="420"/>
        <w:rPr>
          <w:rFonts w:hint="eastAsia"/>
        </w:rPr>
      </w:pPr>
      <w:r>
        <w:rPr>
          <w:rFonts w:hint="eastAsia"/>
        </w:rPr>
        <w:t>主要以对比度和阈值处理为目的</w:t>
      </w:r>
    </w:p>
    <w:p>
      <w:pPr>
        <w:rPr>
          <w:rFonts w:hint="eastAsia"/>
        </w:rPr>
      </w:pPr>
      <w:r>
        <w:rPr>
          <w:rFonts w:hint="eastAsia"/>
        </w:rPr>
        <w:t>邻域处理：空间滤波</w:t>
      </w:r>
    </w:p>
    <w:p>
      <w:pPr>
        <w:ind w:firstLine="420"/>
        <w:rPr>
          <w:rFonts w:hint="eastAsia"/>
        </w:rPr>
      </w:pPr>
      <w:r>
        <w:rPr>
          <w:rFonts w:hint="eastAsia"/>
        </w:rPr>
        <w:t>针对一个像素的</w:t>
      </w:r>
      <w:r>
        <w:rPr>
          <w:color w:val="FF0000"/>
        </w:rPr>
        <mc:AlternateContent>
          <mc:Choice Requires="wps">
            <w:drawing>
              <wp:anchor distT="0" distB="0" distL="85723" distR="85723" simplePos="0" relativeHeight="1977" behindDoc="0" locked="0" layoutInCell="1" hidden="0" allowOverlap="1">
                <wp:simplePos x="0" y="0"/>
                <wp:positionH relativeFrom="character">
                  <wp:posOffset>-902898</wp:posOffset>
                </wp:positionH>
                <wp:positionV relativeFrom="line">
                  <wp:posOffset>54364</wp:posOffset>
                </wp:positionV>
                <wp:extent cx="1873431" cy="75414"/>
                <wp:effectExtent l="0" t="0" r="0" b="0"/>
                <wp:wrapNone/>
                <wp:docPr id="220" name="对象 220"/>
                <wp:cNvGraphicFramePr>
                  <a:graphicFrameLocks noChangeAspect="0" noSelect="1"/>
                </wp:cNvGraphicFramePr>
                <a:graphic>
                  <a:graphicData uri="http://schemas.microsoft.com/office/word/2010/wordprocessingInk">
                    <w14:contentPart bwMode="auto" r:id="rId140">
                      <w14:nvContentPartPr>
                        <w14:cNvContentPartPr/>
                      </w14:nvContentPartPr>
                      <w14:xfrm>
                        <a:off x="0" y="0"/>
                        <a:ext cx="1873431" cy="75414"/>
                      </w14:xfrm>
                    </w14:contentPart>
                  </a:graphicData>
                </a:graphic>
              </wp:anchor>
            </w:drawing>
          </mc:Choice>
          <mc:Fallback>
            <w:pict>
              <v:shape type="#_x0000_t75" id="对象 221" o:spid="_x0000_s221" fillcolor="#FFFFFF" stroked="t" strokeweight="1.0pt" style="position:absolute;&#10;margin-left:-71.09433pt;&#10;margin-top:4.28063pt;&#10;width:147.51425pt;&#10;height:5.93811pt;&#10;z-index:1977;&#10;mso-position-horizontal:absolute;&#10;mso-position-horizontal-relative:char;&#10;mso-position-vertical:absolute;&#10;mso-position-vertical-relative:line;&#10;mso-wrap-distance-left:6.7498426pt;&#10;mso-wrap-distance-right:6.7498426pt;">
                <v:stroke color="#000000"/>
                <v:imagedata r:id="rId141"/>
                <o:lock selection="t"/>
              </v:shape>
            </w:pict>
          </mc:Fallback>
        </mc:AlternateContent>
      </w:r>
      <w:r>
        <w:rPr>
          <w:rFonts w:hint="eastAsia"/>
        </w:rPr>
        <w:t>邻域来进行处理</w:t>
      </w:r>
    </w:p>
    <w:p>
      <w:pPr>
        <w:rPr>
          <w:rFonts w:hint="eastAsia"/>
          <w:color w:val="FF0000"/>
        </w:rPr>
      </w:pPr>
      <w:r>
        <w:rPr>
          <w:rFonts w:hint="eastAsia"/>
          <w:color w:val="FF0000"/>
        </w:rPr>
        <w:t>练习6:常见灰度变换函数有哪些，</w:t>
      </w:r>
    </w:p>
    <w:p>
      <w:pPr>
        <w:rPr>
          <w:rFonts w:eastAsia="宋体"/>
          <w:lang w:val="en-US" w:eastAsia="zh-CN"/>
        </w:rPr>
      </w:pPr>
      <w:r>
        <w:rPr>
          <w:rFonts w:hint="eastAsia"/>
        </w:rPr>
        <w:t>对比拉伸函数</w:t>
      </w:r>
      <w:r>
        <w:rPr>
          <w:rFonts w:hint="eastAsia"/>
          <w:lang w:eastAsia="zh-CN"/>
        </w:rPr>
        <w:t>、阈值处理函数、恒等变换s = r、图像反转s = L-1-r、幂律（伽马）变换</w:t>
      </w:r>
      <w:r>
        <w:rPr>
          <w:color w:val="FF0000"/>
        </w:rPr>
        <mc:AlternateContent>
          <mc:Choice Requires="wps">
            <w:drawing>
              <wp:anchor distT="0" distB="0" distL="85723" distR="85723" simplePos="0" relativeHeight="1975" behindDoc="0" locked="0" layoutInCell="1" hidden="0" allowOverlap="1">
                <wp:simplePos x="0" y="0"/>
                <wp:positionH relativeFrom="character">
                  <wp:posOffset>-22128</wp:posOffset>
                </wp:positionH>
                <wp:positionV relativeFrom="line">
                  <wp:posOffset>220648</wp:posOffset>
                </wp:positionV>
                <wp:extent cx="312065" cy="466972"/>
                <wp:effectExtent l="0" t="0" r="0" b="0"/>
                <wp:wrapNone/>
                <wp:docPr id="223" name="对象 223"/>
                <wp:cNvGraphicFramePr>
                  <a:graphicFrameLocks noChangeAspect="0" noSelect="1"/>
                </wp:cNvGraphicFramePr>
                <a:graphic>
                  <a:graphicData uri="http://schemas.microsoft.com/office/word/2010/wordprocessingInk">
                    <w14:contentPart bwMode="auto" r:id="rId142">
                      <w14:nvContentPartPr>
                        <w14:cNvContentPartPr/>
                      </w14:nvContentPartPr>
                      <w14:xfrm>
                        <a:off x="0" y="0"/>
                        <a:ext cx="312065" cy="466972"/>
                      </w14:xfrm>
                    </w14:contentPart>
                  </a:graphicData>
                </a:graphic>
              </wp:anchor>
            </w:drawing>
          </mc:Choice>
          <mc:Fallback>
            <w:pict>
              <v:shape type="#_x0000_t75" id="对象 224" o:spid="_x0000_s224" fillcolor="#FFFFFF" stroked="t" strokeweight="1.0pt" style="position:absolute;&#10;margin-left:-1.7423621pt;&#10;margin-top:17.373857pt;&#10;width:24.572048pt;&#10;height:36.769524pt;&#10;z-index:1975;&#10;mso-position-horizontal:absolute;&#10;mso-position-horizontal-relative:char;&#10;mso-position-vertical:absolute;&#10;mso-position-vertical-relative:line;&#10;mso-wrap-distance-left:6.7498426pt;&#10;mso-wrap-distance-right:6.7498426pt;">
                <v:stroke color="#000000"/>
                <v:imagedata r:id="rId143"/>
                <o:lock selection="t"/>
              </v:shape>
            </w:pict>
          </mc:Fallback>
        </mc:AlternateContent>
      </w:r>
      <w:r>
        <w:rPr>
          <w:color w:val="FF0000"/>
        </w:rPr>
        <mc:AlternateContent>
          <mc:Choice Requires="wps">
            <w:drawing>
              <wp:anchor distT="0" distB="0" distL="85723" distR="85723" simplePos="0" relativeHeight="1976" behindDoc="0" locked="0" layoutInCell="1" hidden="0" allowOverlap="1">
                <wp:simplePos x="0" y="0"/>
                <wp:positionH relativeFrom="character">
                  <wp:posOffset>56356</wp:posOffset>
                </wp:positionH>
                <wp:positionV relativeFrom="line">
                  <wp:posOffset>-404489</wp:posOffset>
                </wp:positionV>
                <wp:extent cx="300393" cy="399698"/>
                <wp:effectExtent l="0" t="0" r="0" b="0"/>
                <wp:wrapNone/>
                <wp:docPr id="226" name="对象 226"/>
                <wp:cNvGraphicFramePr>
                  <a:graphicFrameLocks noChangeAspect="0" noSelect="1"/>
                </wp:cNvGraphicFramePr>
                <a:graphic>
                  <a:graphicData uri="http://schemas.microsoft.com/office/word/2010/wordprocessingInk">
                    <w14:contentPart bwMode="auto" r:id="rId144">
                      <w14:nvContentPartPr>
                        <w14:cNvContentPartPr/>
                      </w14:nvContentPartPr>
                      <w14:xfrm>
                        <a:off x="0" y="0"/>
                        <a:ext cx="300393" cy="399698"/>
                      </w14:xfrm>
                    </w14:contentPart>
                  </a:graphicData>
                </a:graphic>
              </wp:anchor>
            </w:drawing>
          </mc:Choice>
          <mc:Fallback>
            <w:pict>
              <v:shape type="#_x0000_t75" id="对象 227" o:spid="_x0000_s227" fillcolor="#FFFFFF" stroked="t" strokeweight="1.0pt" style="position:absolute;&#10;margin-left:4.4374804pt;&#10;margin-top:-31.849527pt;&#10;width:23.652994pt;&#10;height:31.472284pt;&#10;z-index:1976;&#10;mso-position-horizontal:absolute;&#10;mso-position-horizontal-relative:char;&#10;mso-position-vertical:absolute;&#10;mso-position-vertical-relative:line;&#10;mso-wrap-distance-left:6.7498426pt;&#10;mso-wrap-distance-right:6.7498426pt;">
                <v:stroke color="#000000"/>
                <v:imagedata r:id="rId145"/>
                <o:lock selection="t"/>
              </v:shape>
            </w:pict>
          </mc:Fallback>
        </mc:AlternateContent>
      </w:r>
      <w:r>
        <w:drawing>
          <wp:inline distT="0" distB="0" distL="114300" distR="114300">
            <wp:extent cx="575309" cy="207645"/>
            <wp:effectExtent l="0" t="0" r="0" b="0"/>
            <wp:docPr id="229" name="图片 229"/>
            <wp:cNvGraphicFramePr>
              <a:graphicFrameLocks noChangeAspect="1"/>
            </wp:cNvGraphicFramePr>
            <a:graphic>
              <a:graphicData uri="http://schemas.openxmlformats.org/drawingml/2006/picture">
                <pic:pic>
                  <pic:nvPicPr>
                    <pic:cNvPr id="231" name="图片 231"/>
                    <pic:cNvPicPr/>
                  </pic:nvPicPr>
                  <pic:blipFill>
                    <a:blip r:embed="rId146"/>
                    <a:stretch>
                      <a:fillRect/>
                    </a:stretch>
                  </pic:blipFill>
                  <pic:spPr>
                    <a:xfrm rot="0">
                      <a:off x="0" y="0"/>
                      <a:ext cx="575309" cy="207645"/>
                    </a:xfrm>
                    <a:prstGeom prst="rect"/>
                    <a:noFill/>
                    <a:ln w="12700" cmpd="sng" cap="flat">
                      <a:noFill/>
                      <a:prstDash val="solid"/>
                      <a:miter/>
                    </a:ln>
                  </pic:spPr>
                </pic:pic>
              </a:graphicData>
            </a:graphic>
          </wp:inline>
        </w:drawing>
      </w:r>
    </w:p>
    <w:p>
      <w:pPr>
        <w:rPr>
          <w:rFonts w:hint="eastAsia"/>
          <w:color w:val="FF0000"/>
        </w:rPr>
      </w:pPr>
      <w:r>
        <w:rPr>
          <w:rFonts w:hint="eastAsia"/>
          <w:color w:val="FF0000"/>
        </w:rPr>
        <w:t>练习7:恒等变换、反转变换、分段线性变换效果是什么</w:t>
      </w:r>
    </w:p>
    <w:p>
      <w:pPr>
        <w:rPr>
          <w:rFonts w:eastAsia="宋体"/>
          <w:lang w:val="en-US" w:eastAsia="zh-CN"/>
        </w:rPr>
      </w:pPr>
      <w:r>
        <w:rPr>
          <w:rFonts w:hint="eastAsia"/>
          <w:lang w:val="en-US" w:eastAsia="zh-CN"/>
        </w:rPr>
        <w:t>不变、反转灰度值、突出对比</w:t>
      </w:r>
    </w:p>
    <w:p>
      <w:pPr>
        <w:rPr>
          <w:rFonts w:hint="eastAsia"/>
          <w:color w:val="FF0000"/>
        </w:rPr>
      </w:pPr>
      <w:r>
        <w:rPr>
          <w:rFonts w:hint="eastAsia"/>
          <w:color w:val="FF0000"/>
        </w:rPr>
        <w:t>练</w:t>
      </w:r>
      <w:r>
        <w:rPr>
          <w:color w:val="FF0000"/>
        </w:rPr>
        <mc:AlternateContent>
          <mc:Choice Requires="wps">
            <w:drawing>
              <wp:anchor distT="0" distB="0" distL="85723" distR="85723" simplePos="0" relativeHeight="1974" behindDoc="0" locked="0" layoutInCell="1" hidden="0" allowOverlap="1">
                <wp:simplePos x="0" y="0"/>
                <wp:positionH relativeFrom="character">
                  <wp:posOffset>-197562</wp:posOffset>
                </wp:positionH>
                <wp:positionV relativeFrom="line">
                  <wp:posOffset>-37704</wp:posOffset>
                </wp:positionV>
                <wp:extent cx="321606" cy="355790"/>
                <wp:effectExtent l="0" t="0" r="0" b="0"/>
                <wp:wrapNone/>
                <wp:docPr id="232" name="对象 232"/>
                <wp:cNvGraphicFramePr>
                  <a:graphicFrameLocks noChangeAspect="0" noSelect="1"/>
                </wp:cNvGraphicFramePr>
                <a:graphic>
                  <a:graphicData uri="http://schemas.microsoft.com/office/word/2010/wordprocessingInk">
                    <w14:contentPart bwMode="auto" r:id="rId147">
                      <w14:nvContentPartPr>
                        <w14:cNvContentPartPr/>
                      </w14:nvContentPartPr>
                      <w14:xfrm>
                        <a:off x="0" y="0"/>
                        <a:ext cx="321606" cy="355790"/>
                      </w14:xfrm>
                    </w14:contentPart>
                  </a:graphicData>
                </a:graphic>
              </wp:anchor>
            </w:drawing>
          </mc:Choice>
          <mc:Fallback>
            <w:pict>
              <v:shape type="#_x0000_t75" id="对象 233" o:spid="_x0000_s233" fillcolor="#FFFFFF" stroked="t" strokeweight="1.0pt" style="position:absolute;&#10;margin-left:-15.556064pt;&#10;margin-top:-2.968819pt;&#10;width:25.323307pt;&#10;height:28.014961pt;&#10;z-index:1974;&#10;mso-position-horizontal:absolute;&#10;mso-position-horizontal-relative:char;&#10;mso-position-vertical:absolute;&#10;mso-position-vertical-relative:line;&#10;mso-wrap-distance-left:6.7498426pt;&#10;mso-wrap-distance-right:6.7498426pt;">
                <v:stroke color="#000000"/>
                <v:imagedata r:id="rId148"/>
                <o:lock selection="t"/>
              </v:shape>
            </w:pict>
          </mc:Fallback>
        </mc:AlternateContent>
      </w:r>
      <w:r>
        <w:rPr>
          <w:rFonts w:hint="eastAsia"/>
          <w:color w:val="FF0000"/>
        </w:rPr>
        <w:t>习8:分段线性变换不同斜率效果分析、不同斜率使用原则是什么</w:t>
      </w:r>
    </w:p>
    <w:p>
      <w:pPr>
        <w:rPr>
          <w:rFonts w:eastAsia="宋体"/>
          <w:lang w:val="en-US" w:eastAsia="zh-CN"/>
        </w:rPr>
      </w:pPr>
      <w:r>
        <w:rPr>
          <w:rFonts w:hint="eastAsia"/>
          <w:lang w:val="en-US" w:eastAsia="zh-CN"/>
        </w:rPr>
        <w:t>亮更亮，暗更暗</w:t>
      </w:r>
    </w:p>
    <w:p>
      <w:pPr>
        <w:rPr>
          <w:rFonts w:hint="eastAsia"/>
          <w:color w:val="FF0000"/>
        </w:rPr>
      </w:pPr>
      <w:r>
        <w:rPr>
          <w:color w:val="FF0000"/>
        </w:rPr>
        <mc:AlternateContent>
          <mc:Choice Requires="wps">
            <w:drawing>
              <wp:anchor distT="0" distB="0" distL="85723" distR="85723" simplePos="0" relativeHeight="1973" behindDoc="0" locked="0" layoutInCell="1" hidden="0" allowOverlap="1">
                <wp:simplePos x="0" y="0"/>
                <wp:positionH relativeFrom="character">
                  <wp:posOffset>-86299</wp:posOffset>
                </wp:positionH>
                <wp:positionV relativeFrom="line">
                  <wp:posOffset>-50556</wp:posOffset>
                </wp:positionV>
                <wp:extent cx="279627" cy="351696"/>
                <wp:effectExtent l="0" t="0" r="0" b="0"/>
                <wp:wrapNone/>
                <wp:docPr id="235" name="对象 235"/>
                <wp:cNvGraphicFramePr>
                  <a:graphicFrameLocks noChangeAspect="0" noSelect="1"/>
                </wp:cNvGraphicFramePr>
                <a:graphic>
                  <a:graphicData uri="http://schemas.microsoft.com/office/word/2010/wordprocessingInk">
                    <w14:contentPart bwMode="auto" r:id="rId149">
                      <w14:nvContentPartPr>
                        <w14:cNvContentPartPr/>
                      </w14:nvContentPartPr>
                      <w14:xfrm>
                        <a:off x="0" y="0"/>
                        <a:ext cx="279627" cy="351696"/>
                      </w14:xfrm>
                    </w14:contentPart>
                  </a:graphicData>
                </a:graphic>
              </wp:anchor>
            </w:drawing>
          </mc:Choice>
          <mc:Fallback>
            <w:pict>
              <v:shape type="#_x0000_t75" id="对象 236" o:spid="_x0000_s236" fillcolor="#FFFFFF" stroked="t" strokeweight="1.0pt" style="position:absolute;&#10;margin-left:-6.795197pt;&#10;margin-top:-3.9807875pt;&#10;width:22.017874pt;&#10;height:27.692598pt;&#10;z-index:1973;&#10;mso-position-horizontal:absolute;&#10;mso-position-horizontal-relative:char;&#10;mso-position-vertical:absolute;&#10;mso-position-vertical-relative:line;&#10;mso-wrap-distance-left:6.7498426pt;&#10;mso-wrap-distance-right:6.7498426pt;">
                <v:stroke color="#000000"/>
                <v:imagedata r:id="rId150"/>
                <o:lock selection="t"/>
              </v:shape>
            </w:pict>
          </mc:Fallback>
        </mc:AlternateContent>
      </w:r>
      <w:r>
        <w:rPr>
          <w:rFonts w:hint="eastAsia"/>
          <w:color w:val="FF0000"/>
        </w:rPr>
        <w:t>练习9:幂律（伽马）变换，不同系数（参数γ大于和小于1时）的效果和应用场景</w:t>
      </w:r>
    </w:p>
    <w:p>
      <w:pPr>
        <w:rPr>
          <w:rFonts w:eastAsia="宋体"/>
          <w:color w:val="auto"/>
          <w:lang w:val="en-US" w:eastAsia="zh-CN"/>
        </w:rPr>
      </w:pPr>
      <w:r>
        <w:rPr>
          <w:rFonts w:hint="eastAsia"/>
          <w:color w:val="auto"/>
        </w:rPr>
        <w:t>γ大于</w:t>
      </w:r>
      <w:r>
        <w:rPr>
          <w:rFonts w:hint="eastAsia"/>
          <w:color w:val="auto"/>
          <w:lang w:val="en-US" w:eastAsia="zh-CN"/>
        </w:rPr>
        <w:t>1，画面变暗、增强亮部细节；</w:t>
      </w:r>
      <w:r>
        <w:rPr>
          <w:rFonts w:hint="eastAsia"/>
          <w:color w:val="auto"/>
        </w:rPr>
        <w:t>γ</w:t>
      </w:r>
      <w:r>
        <w:rPr>
          <w:rFonts w:hint="eastAsia"/>
          <w:color w:val="auto"/>
          <w:lang w:val="en-US" w:eastAsia="zh-CN"/>
        </w:rPr>
        <w:t>小</w:t>
      </w:r>
      <w:r>
        <w:rPr>
          <w:rFonts w:hint="eastAsia"/>
          <w:color w:val="auto"/>
        </w:rPr>
        <w:t>于</w:t>
      </w:r>
      <w:r>
        <w:rPr>
          <w:rFonts w:hint="eastAsia"/>
          <w:color w:val="auto"/>
          <w:lang w:val="en-US" w:eastAsia="zh-CN"/>
        </w:rPr>
        <w:t>1，画面变亮、增大灰度动态范围、增强暗部细节</w:t>
      </w:r>
    </w:p>
    <w:p>
      <w:pPr>
        <w:rPr>
          <w:rFonts w:hint="eastAsia"/>
          <w:color w:val="FF0000"/>
        </w:rPr>
      </w:pPr>
      <w:r>
        <w:rPr>
          <w:rFonts w:hint="eastAsia"/>
          <w:color w:val="FF0000"/>
        </w:rPr>
        <w:t>练习10:给定分段线性变换和幂律（伽马）变换，分析效果</w:t>
      </w:r>
    </w:p>
    <w:p/>
    <w:p>
      <w:pPr>
        <w:rPr>
          <w:rFonts w:hint="eastAsia"/>
          <w:color w:val="FF0000"/>
        </w:rPr>
      </w:pPr>
      <w:r>
        <w:rPr>
          <w:rFonts w:hint="eastAsia"/>
          <w:color w:val="FF0000"/>
        </w:rPr>
        <w:t>练习1:直方图定义，主要性质，常见用途</w:t>
      </w:r>
    </w:p>
    <w:p>
      <w:pPr>
        <w:rPr>
          <w:rFonts w:hint="eastAsia"/>
        </w:rPr>
      </w:pPr>
      <w:r>
        <w:rPr>
          <w:rFonts w:hint="eastAsia"/>
        </w:rPr>
        <w:t>直方图定义（离散函数）</w:t>
      </w:r>
    </w:p>
    <w:p>
      <w:pPr>
        <w:ind w:firstLine="420"/>
        <w:rPr>
          <w:rFonts w:hint="eastAsia"/>
        </w:rPr>
      </w:pPr>
      <w:r>
        <w:drawing>
          <wp:inline distT="0" distB="0" distL="114300" distR="114300">
            <wp:extent cx="1715770" cy="292100"/>
            <wp:effectExtent l="0" t="0" r="0" b="0"/>
            <wp:docPr id="238" name="图片 238"/>
            <wp:cNvGraphicFramePr>
              <a:graphicFrameLocks noChangeAspect="1"/>
            </wp:cNvGraphicFramePr>
            <a:graphic>
              <a:graphicData uri="http://schemas.openxmlformats.org/drawingml/2006/picture">
                <pic:pic>
                  <pic:nvPicPr>
                    <pic:cNvPr id="240" name="图片 240"/>
                    <pic:cNvPicPr/>
                  </pic:nvPicPr>
                  <pic:blipFill>
                    <a:blip r:embed="rId151"/>
                    <a:stretch>
                      <a:fillRect/>
                    </a:stretch>
                  </pic:blipFill>
                  <pic:spPr>
                    <a:xfrm rot="0">
                      <a:off x="0" y="0"/>
                      <a:ext cx="1715770" cy="292100"/>
                    </a:xfrm>
                    <a:prstGeom prst="rect"/>
                    <a:noFill/>
                    <a:ln w="12700" cmpd="sng" cap="flat">
                      <a:noFill/>
                      <a:prstDash val="solid"/>
                      <a:miter/>
                    </a:ln>
                  </pic:spPr>
                </pic:pic>
              </a:graphicData>
            </a:graphic>
          </wp:inline>
        </w:drawing>
      </w:r>
    </w:p>
    <w:p>
      <w:pPr>
        <w:ind w:firstLine="420"/>
        <w:rPr>
          <w:rFonts w:hint="eastAsia"/>
        </w:rPr>
      </w:pPr>
      <w:r>
        <w:rPr>
          <w:rFonts w:hint="eastAsia"/>
        </w:rPr>
        <w:t>数字图像的灰度范围[0, L-1]，L表示灰度级</w:t>
      </w:r>
    </w:p>
    <w:p>
      <w:pPr>
        <w:ind w:firstLine="420"/>
        <w:rPr>
          <w:rFonts w:hint="eastAsia"/>
        </w:rPr>
      </w:pPr>
      <w:r>
        <w:rPr>
          <w:rFonts w:hint="eastAsia"/>
        </w:rPr>
        <w:t>rk是数字图像中第k个灰度级</w:t>
      </w:r>
    </w:p>
    <w:p>
      <w:pPr>
        <w:ind w:firstLine="420"/>
        <w:rPr>
          <w:rFonts w:hint="eastAsia"/>
        </w:rPr>
      </w:pPr>
      <w:r>
        <w:rPr>
          <w:rFonts w:hint="eastAsia"/>
        </w:rPr>
        <w:t>nk是图像中灰度级为rk的像素个数</w:t>
      </w:r>
    </w:p>
    <w:p>
      <w:pPr>
        <w:rPr>
          <w:rFonts w:hint="eastAsia"/>
        </w:rPr>
      </w:pPr>
      <w:r>
        <w:rPr>
          <w:rFonts w:hint="eastAsia"/>
        </w:rPr>
        <w:t>直方图仅统计不同灰度值的像素数，或者出现的概率，而无法提供那些具有同一灰度像素的</w:t>
      </w:r>
      <w:r>
        <w:rPr>
          <w:rFonts w:hint="eastAsia"/>
          <w:color w:val="0070C0"/>
        </w:rPr>
        <w:t>空间位置</w:t>
      </w:r>
      <w:r>
        <w:rPr>
          <w:rFonts w:hint="eastAsia"/>
        </w:rPr>
        <w:t>等其他信息。</w:t>
      </w:r>
    </w:p>
    <w:p>
      <w:pPr>
        <w:rPr>
          <w:rFonts w:hint="eastAsia"/>
        </w:rPr>
      </w:pPr>
      <w:r>
        <w:rPr>
          <w:rFonts w:hint="eastAsia"/>
        </w:rPr>
        <w:t>不同图像可能具有同样的直方图，图像与直方图之间是</w:t>
      </w:r>
      <w:r>
        <w:rPr>
          <w:color w:val="FF0000"/>
        </w:rPr>
        <mc:AlternateContent>
          <mc:Choice Requires="wps">
            <w:drawing>
              <wp:anchor distT="0" distB="0" distL="85723" distR="85723" simplePos="0" relativeHeight="1572" behindDoc="0" locked="0" layoutInCell="1" hidden="0" allowOverlap="1">
                <wp:simplePos x="0" y="0"/>
                <wp:positionH relativeFrom="character">
                  <wp:posOffset>-1203253</wp:posOffset>
                </wp:positionH>
                <wp:positionV relativeFrom="line">
                  <wp:posOffset>11031</wp:posOffset>
                </wp:positionV>
                <wp:extent cx="2337259" cy="111199"/>
                <wp:effectExtent l="0" t="0" r="0" b="0"/>
                <wp:wrapNone/>
                <wp:docPr id="241" name="对象 241"/>
                <wp:cNvGraphicFramePr>
                  <a:graphicFrameLocks noChangeAspect="0" noSelect="1"/>
                </wp:cNvGraphicFramePr>
                <a:graphic>
                  <a:graphicData uri="http://schemas.microsoft.com/office/word/2010/wordprocessingInk">
                    <w14:contentPart bwMode="auto" r:id="rId152">
                      <w14:nvContentPartPr>
                        <w14:cNvContentPartPr/>
                      </w14:nvContentPartPr>
                      <w14:xfrm>
                        <a:off x="0" y="0"/>
                        <a:ext cx="2337259" cy="111199"/>
                      </w14:xfrm>
                    </w14:contentPart>
                  </a:graphicData>
                </a:graphic>
              </wp:anchor>
            </w:drawing>
          </mc:Choice>
          <mc:Fallback>
            <w:pict>
              <v:shape type="#_x0000_t75" id="对象 242" o:spid="_x0000_s242" fillcolor="#FFFFFF" stroked="t" strokeweight="1.0pt" style="position:absolute;&#10;margin-left:-94.74433pt;&#10;margin-top:0.8685827pt;&#10;width:184.03615pt;&#10;height:8.755827pt;&#10;z-index:1572;&#10;mso-position-horizontal:absolute;&#10;mso-position-horizontal-relative:char;&#10;mso-position-vertical:absolute;&#10;mso-position-vertical-relative:line;&#10;mso-wrap-distance-left:6.7498426pt;&#10;mso-wrap-distance-right:6.7498426pt;">
                <v:stroke color="#000000"/>
                <v:imagedata r:id="rId153"/>
                <o:lock selection="t"/>
              </v:shape>
            </w:pict>
          </mc:Fallback>
        </mc:AlternateContent>
      </w:r>
      <w:r>
        <w:rPr>
          <w:rFonts w:hint="eastAsia"/>
          <w:color w:val="0070C0"/>
        </w:rPr>
        <w:t>多对一</w:t>
      </w:r>
      <w:r>
        <w:rPr>
          <w:rFonts w:hint="eastAsia"/>
        </w:rPr>
        <w:t>的映射关系。</w:t>
      </w:r>
    </w:p>
    <w:p>
      <w:pPr>
        <w:rPr>
          <w:rFonts w:hint="eastAsia"/>
        </w:rPr>
      </w:pPr>
      <w:r>
        <w:rPr>
          <w:rFonts w:hint="eastAsia"/>
        </w:rPr>
        <w:t>直方图具有</w:t>
      </w:r>
      <w:r>
        <w:rPr>
          <w:color w:val="FF0000"/>
        </w:rPr>
        <mc:AlternateContent>
          <mc:Choice Requires="wps">
            <w:drawing>
              <wp:anchor distT="0" distB="0" distL="85723" distR="85723" simplePos="0" relativeHeight="1979" behindDoc="0" locked="0" layoutInCell="1" hidden="0" allowOverlap="1">
                <wp:simplePos x="0" y="0"/>
                <wp:positionH relativeFrom="character">
                  <wp:posOffset>-682022</wp:posOffset>
                </wp:positionH>
                <wp:positionV relativeFrom="line">
                  <wp:posOffset>53300</wp:posOffset>
                </wp:positionV>
                <wp:extent cx="1235229" cy="92950"/>
                <wp:effectExtent l="0" t="0" r="0" b="0"/>
                <wp:wrapNone/>
                <wp:docPr id="244" name="对象 244"/>
                <wp:cNvGraphicFramePr>
                  <a:graphicFrameLocks noChangeAspect="0" noSelect="1"/>
                </wp:cNvGraphicFramePr>
                <a:graphic>
                  <a:graphicData uri="http://schemas.microsoft.com/office/word/2010/wordprocessingInk">
                    <w14:contentPart bwMode="auto" r:id="rId154">
                      <w14:nvContentPartPr>
                        <w14:cNvContentPartPr/>
                      </w14:nvContentPartPr>
                      <w14:xfrm>
                        <a:off x="0" y="0"/>
                        <a:ext cx="1235229" cy="92950"/>
                      </w14:xfrm>
                    </w14:contentPart>
                  </a:graphicData>
                </a:graphic>
              </wp:anchor>
            </w:drawing>
          </mc:Choice>
          <mc:Fallback>
            <w:pict>
              <v:shape type="#_x0000_t75" id="对象 245" o:spid="_x0000_s245" fillcolor="#FFFFFF" stroked="t" strokeweight="1.0pt" style="position:absolute;&#10;margin-left:-53.70252pt;&#10;margin-top:4.1968503pt;&#10;width:97.262115pt;&#10;height:7.3188972pt;&#10;z-index:1979;&#10;mso-position-horizontal:absolute;&#10;mso-position-horizontal-relative:char;&#10;mso-position-vertical:absolute;&#10;mso-position-vertical-relative:line;&#10;mso-wrap-distance-left:6.7498426pt;&#10;mso-wrap-distance-right:6.7498426pt;">
                <v:stroke color="#000000"/>
                <v:imagedata r:id="rId155"/>
                <o:lock selection="t"/>
              </v:shape>
            </w:pict>
          </mc:Fallback>
        </mc:AlternateContent>
      </w:r>
      <w:r>
        <w:rPr>
          <w:rFonts w:hint="eastAsia"/>
          <w:color w:val="0070C0"/>
        </w:rPr>
        <w:t>可叠加性</w:t>
      </w:r>
      <w:r>
        <w:rPr>
          <w:rFonts w:hint="eastAsia"/>
        </w:rPr>
        <w:t>，将图像分为区域，各个区域都可分别统计直方图，原图像的总直方图为各个区域直方图之和。</w:t>
      </w:r>
    </w:p>
    <w:p>
      <w:pPr>
        <w:rPr>
          <w:rFonts w:hint="eastAsia"/>
          <w:color w:val="FF0000"/>
        </w:rPr>
      </w:pPr>
      <w:r>
        <w:rPr>
          <w:rFonts w:hint="eastAsia"/>
          <w:color w:val="FF0000"/>
        </w:rPr>
        <w:t>练</w:t>
      </w:r>
      <w:r>
        <w:rPr>
          <w:color w:val="FF0000"/>
        </w:rPr>
        <mc:AlternateContent>
          <mc:Choice Requires="wps">
            <w:drawing>
              <wp:anchor distT="0" distB="0" distL="85723" distR="85723" simplePos="0" relativeHeight="1978" behindDoc="0" locked="0" layoutInCell="1" hidden="0" allowOverlap="1">
                <wp:simplePos x="0" y="0"/>
                <wp:positionH relativeFrom="character">
                  <wp:posOffset>-205776</wp:posOffset>
                </wp:positionH>
                <wp:positionV relativeFrom="line">
                  <wp:posOffset>-101960</wp:posOffset>
                </wp:positionV>
                <wp:extent cx="327056" cy="385680"/>
                <wp:effectExtent l="0" t="0" r="0" b="0"/>
                <wp:wrapNone/>
                <wp:docPr id="247" name="对象 247"/>
                <wp:cNvGraphicFramePr>
                  <a:graphicFrameLocks noChangeAspect="0" noSelect="1"/>
                </wp:cNvGraphicFramePr>
                <a:graphic>
                  <a:graphicData uri="http://schemas.microsoft.com/office/word/2010/wordprocessingInk">
                    <w14:contentPart bwMode="auto" r:id="rId156">
                      <w14:nvContentPartPr>
                        <w14:cNvContentPartPr/>
                      </w14:nvContentPartPr>
                      <w14:xfrm>
                        <a:off x="0" y="0"/>
                        <a:ext cx="327056" cy="385680"/>
                      </w14:xfrm>
                    </w14:contentPart>
                  </a:graphicData>
                </a:graphic>
              </wp:anchor>
            </w:drawing>
          </mc:Choice>
          <mc:Fallback>
            <w:pict>
              <v:shape type="#_x0000_t75" id="对象 248" o:spid="_x0000_s248" fillcolor="#FFFFFF" stroked="t" strokeweight="1.0pt" style="position:absolute;&#10;margin-left:-16.202835pt;&#10;margin-top:-8.028346pt;&#10;width:25.752441pt;&#10;height:30.368504pt;&#10;z-index:1978;&#10;mso-position-horizontal:absolute;&#10;mso-position-horizontal-relative:char;&#10;mso-position-vertical:absolute;&#10;mso-position-vertical-relative:line;&#10;mso-wrap-distance-left:6.7498426pt;&#10;mso-wrap-distance-right:6.7498426pt;">
                <v:stroke color="#000000"/>
                <v:imagedata r:id="rId157"/>
                <o:lock selection="t"/>
              </v:shape>
            </w:pict>
          </mc:Fallback>
        </mc:AlternateContent>
      </w:r>
      <w:r>
        <w:rPr>
          <w:rFonts w:hint="eastAsia"/>
          <w:color w:val="FF0000"/>
        </w:rPr>
        <w:t>习2:直方图处理常见方法</w:t>
      </w:r>
    </w:p>
    <w:p>
      <w:pPr>
        <w:rPr>
          <w:rFonts w:hint="eastAsia"/>
        </w:rPr>
      </w:pPr>
      <w:r>
        <w:rPr>
          <w:rFonts w:hint="eastAsia"/>
        </w:rPr>
        <w:t>图像的视觉效果与其直方图之间存在对应关系，处理直方图可以起到图像增强的作用。</w:t>
      </w:r>
    </w:p>
    <w:p>
      <w:pPr>
        <w:ind w:firstLine="420"/>
        <w:rPr>
          <w:rFonts w:hint="eastAsia"/>
        </w:rPr>
      </w:pPr>
      <w:r>
        <w:rPr>
          <w:rFonts w:hint="eastAsia"/>
        </w:rPr>
        <w:t>直方图拉伸</w:t>
      </w:r>
    </w:p>
    <w:p>
      <w:pPr>
        <w:ind w:firstLine="420"/>
        <w:rPr>
          <w:rFonts w:hint="eastAsia"/>
        </w:rPr>
      </w:pPr>
      <w:r>
        <w:rPr>
          <w:rFonts w:hint="eastAsia"/>
        </w:rPr>
        <w:t>直方图均衡化</w:t>
      </w:r>
    </w:p>
    <w:p>
      <w:pPr>
        <w:ind w:firstLine="420"/>
        <w:rPr>
          <w:rFonts w:hint="eastAsia"/>
        </w:rPr>
      </w:pPr>
      <w:r>
        <w:rPr>
          <w:rFonts w:hint="eastAsia"/>
        </w:rPr>
        <w:t>直方图规定化</w:t>
      </w:r>
    </w:p>
    <w:p>
      <w:pPr>
        <w:rPr>
          <w:rFonts w:eastAsia="宋体"/>
          <w:color w:val="FF0000"/>
          <w:lang w:val="en-US" w:eastAsia="zh-CN"/>
        </w:rPr>
      </w:pPr>
      <w:r>
        <w:rPr>
          <w:rFonts w:hint="eastAsia"/>
          <w:color w:val="FF0000"/>
        </w:rPr>
        <w:t>练习3:直方图均衡化和规定化的定义</w:t>
      </w:r>
      <w:r>
        <w:rPr>
          <w:rFonts w:hint="eastAsia"/>
          <w:color w:val="FF0000"/>
          <w:lang w:val="en-US" w:eastAsia="zh-CN"/>
        </w:rPr>
        <w:t>p47</w:t>
      </w:r>
    </w:p>
    <w:p>
      <w:pPr>
        <w:rPr>
          <w:rFonts w:hint="eastAsia"/>
          <w:lang w:val="en-US" w:eastAsia="zh-CN"/>
        </w:rPr>
      </w:pPr>
      <w:r>
        <mc:AlternateContent>
          <mc:Choice Requires="wps">
            <w:drawing>
              <wp:anchor distT="0" distB="0" distL="114298" distR="114298" simplePos="0" relativeHeight="1566" behindDoc="0" locked="0" layoutInCell="1" hidden="0" allowOverlap="1">
                <wp:simplePos x="0" y="0"/>
                <wp:positionH relativeFrom="column">
                  <wp:posOffset>518160</wp:posOffset>
                </wp:positionH>
                <wp:positionV relativeFrom="paragraph">
                  <wp:posOffset>389890</wp:posOffset>
                </wp:positionV>
                <wp:extent cx="3239770" cy="1508125"/>
                <wp:effectExtent l="0" t="0" r="0" b="0"/>
                <wp:wrapNone/>
                <wp:docPr id="250" name="组合 250"/>
                <wp:cNvGraphicFramePr>
                  <a:graphicFrameLocks noChangeAspect="0"/>
                </wp:cNvGraphicFramePr>
                <a:graphic>
                  <a:graphicData uri="http://schemas.microsoft.com/office/word/2010/wordprocessingGroup">
                    <wpg:wgp>
                      <wpg:cNvPr id="251" name="组合 251"/>
                      <wpg:cNvGrpSpPr/>
                      <wpg:grpSpPr>
                        <a:xfrm rot="0">
                          <a:off x="0" y="0"/>
                          <a:ext cx="3239770" cy="1508125"/>
                          <a:chOff x="0" y="0"/>
                          <a:chExt cx="3239770" cy="1508125"/>
                        </a:xfrm>
                        <a:prstGeom prst="rect"/>
                        <a:solidFill>
                          <a:srgbClr val="FFFFFF"/>
                        </a:solidFill>
                        <a:ln w="12700" cmpd="sng" cap="flat">
                          <a:solidFill>
                            <a:srgbClr val="000000"/>
                          </a:solidFill>
                          <a:prstDash val="solid"/>
                          <a:miter/>
                        </a:ln>
                      </wpg:grpSpPr>
                      <pic:pic>
                        <pic:nvPicPr>
                          <pic:cNvPr id="253" name="图片 253"/>
                          <pic:cNvPicPr/>
                        </pic:nvPicPr>
                        <pic:blipFill>
                          <a:blip r:embed="rId158"/>
                          <a:stretch>
                            <a:fillRect/>
                          </a:stretch>
                        </pic:blipFill>
                        <pic:spPr>
                          <a:xfrm rot="0">
                            <a:off x="0" y="0"/>
                            <a:ext cx="3239770" cy="1110615"/>
                          </a:xfrm>
                          <a:prstGeom prst="rect"/>
                          <a:noFill/>
                          <a:ln w="12700" cmpd="sng" cap="flat">
                            <a:noFill/>
                            <a:prstDash val="solid"/>
                            <a:miter/>
                          </a:ln>
                        </pic:spPr>
                      </pic:pic>
                      <wps:wsp>
                        <wps:cNvPr id="254" name="文本框 254"/>
                        <wps:cNvSpPr/>
                        <wps:spPr>
                          <a:xfrm rot="0">
                            <a:off x="873931" y="1226185"/>
                            <a:ext cx="238171" cy="281940"/>
                          </a:xfrm>
                          <a:prstGeom prst="rect"/>
                          <a:noFill/>
                          <a:ln w="12700" cmpd="sng" cap="flat">
                            <a:noFill/>
                            <a:prstDash val="solid"/>
                            <a:miter/>
                          </a:ln>
                        </wps:spPr>
                        <wps:txbx id="255">
                          <w:txbxContent>
                            <w:p>
                              <w:pPr>
                                <w:pStyle w:val="15"/>
                                <w:kinsoku/>
                                <w:ind w:left="0"/>
                                <w:jc w:val="left"/>
                              </w:pPr>
                              <w:r>
                                <w:rPr>
                                  <w:rFonts w:ascii="Times New Roman Italic" w:eastAsia="宋体" w:hAnsi="Times New Roman Italic"/>
                                  <w:i/>
                                  <w:color w:val="000000"/>
                                  <w:kern w:val="24"/>
                                  <w:sz w:val="56"/>
                                  <w:szCs w:val="56"/>
                                  <w14:textFill>
                                    <w14:solidFill>
                                      <w14:srgbClr w14:val="000000"/>
                                    </w14:solidFill>
                                  </w14:textFill>
                                </w:rPr>
                                <w:t>T</w:t>
                              </w:r>
                              <w:r>
                                <w:rPr>
                                  <w:rFonts w:ascii="Times New Roman" w:eastAsia="宋体" w:hAnsi="Times New Roman"/>
                                  <w:color w:val="000000"/>
                                  <w:kern w:val="24"/>
                                  <w:sz w:val="56"/>
                                  <w:szCs w:val="56"/>
                                  <w14:textFill>
                                    <w14:solidFill>
                                      <w14:srgbClr w14:val="000000"/>
                                    </w14:solidFill>
                                  </w14:textFill>
                                </w:rPr>
                                <w:t>(</w:t>
                              </w:r>
                              <w:r>
                                <w:rPr>
                                  <w:rFonts w:ascii="Times New Roman Italic" w:eastAsia="宋体" w:hAnsi="Times New Roman Italic"/>
                                  <w:i/>
                                  <w:color w:val="000000"/>
                                  <w:kern w:val="24"/>
                                  <w:sz w:val="56"/>
                                  <w:szCs w:val="56"/>
                                  <w14:textFill>
                                    <w14:solidFill>
                                      <w14:srgbClr w14:val="000000"/>
                                    </w14:solidFill>
                                  </w14:textFill>
                                </w:rPr>
                                <w:t>r</w:t>
                              </w:r>
                              <w:r>
                                <w:rPr>
                                  <w:rFonts w:ascii="Times New Roman" w:eastAsia="宋体" w:hAnsi="Times New Roman"/>
                                  <w:color w:val="000000"/>
                                  <w:kern w:val="24"/>
                                  <w:sz w:val="56"/>
                                  <w:szCs w:val="56"/>
                                  <w14:textFill>
                                    <w14:solidFill>
                                      <w14:srgbClr w14:val="000000"/>
                                    </w14:solidFill>
                                  </w14:textFill>
                                </w:rPr>
                                <w:t>)</w:t>
                              </w:r>
                            </w:p>
                            <w:p>
                              <w:pPr>
                                <w:pStyle w:val="15"/>
                                <w:kinsoku/>
                                <w:ind w:left="0"/>
                                <w:jc w:val="left"/>
                              </w:pPr>
                            </w:p>
                          </w:txbxContent>
                        </wps:txbx>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组合 256" o:spid="_x0000_s256" coordorigin="2616,4550" coordsize="5101,2375" style="position:absolute;&#10;margin-left:40.800003pt;&#10;margin-top:30.700003pt;&#10;width:255.09998pt;&#10;height:118.75001pt;&#10;z-index:1566;&#10;mso-position-horizontal:absolute;&#10;mso-position-vertical:absolute;&#10;mso-wrap-distance-left:8.999863pt;&#10;mso-wrap-distance-right:8.999863pt;">
                <v:shape type="#_x0000_t75" id="图片 257" o:spid="_x0000_s257" style="position:absolute;&#10;left:2616;&#10;top:4550;&#10;width:5101;&#10;height:1749;" filled="f" stroked="f" strokeweight="1.0pt">
                  <v:imagedata r:id="rId159" o:title="9022105401762841239187"/>
                  <o:lock aspectratio="t"/>
                  <v:stroke color="#000000"/>
                </v:shape>
                <v:shape type="#_x0000_t202" id="文本框 258" o:spid="_x0000_s258" style="position:absolute;&#10;left:3992;&#10;top:6481;&#10;width:375;&#10;height:444;&#10;mso-wrap-style:square;" filled="f" stroked="f" strokeweight="1.0pt">
                  <v:textbox id="932" inset="2.54mm,1.27mm,2.54mm,1.27mm" o:insetmode="custom" style="layout-flow:horizontal;&#10;v-text-anchor:top;">
                    <w:txbxContent>
                      <w:p>
                        <w:pPr>
                          <w:pStyle w:val="15"/>
                          <w:kinsoku/>
                          <w:ind w:left="0"/>
                          <w:jc w:val="left"/>
                        </w:pPr>
                        <w:r>
                          <w:rPr>
                            <w:rFonts w:ascii="Times New Roman Italic" w:eastAsia="宋体" w:hAnsi="Times New Roman Italic"/>
                            <w:i/>
                            <w:color w:val="000000"/>
                            <w:kern w:val="24"/>
                            <w:sz w:val="56"/>
                            <w:szCs w:val="56"/>
                            <w14:textFill>
                              <w14:solidFill>
                                <w14:srgbClr w14:val="000000"/>
                              </w14:solidFill>
                            </w14:textFill>
                          </w:rPr>
                          <w:t>T</w:t>
                        </w:r>
                        <w:r>
                          <w:rPr>
                            <w:rFonts w:ascii="Times New Roman" w:eastAsia="宋体" w:hAnsi="Times New Roman"/>
                            <w:color w:val="000000"/>
                            <w:kern w:val="24"/>
                            <w:sz w:val="56"/>
                            <w:szCs w:val="56"/>
                            <w14:textFill>
                              <w14:solidFill>
                                <w14:srgbClr w14:val="000000"/>
                              </w14:solidFill>
                            </w14:textFill>
                          </w:rPr>
                          <w:t>(</w:t>
                        </w:r>
                        <w:r>
                          <w:rPr>
                            <w:rFonts w:ascii="Times New Roman Italic" w:eastAsia="宋体" w:hAnsi="Times New Roman Italic"/>
                            <w:i/>
                            <w:color w:val="000000"/>
                            <w:kern w:val="24"/>
                            <w:sz w:val="56"/>
                            <w:szCs w:val="56"/>
                            <w14:textFill>
                              <w14:solidFill>
                                <w14:srgbClr w14:val="000000"/>
                              </w14:solidFill>
                            </w14:textFill>
                          </w:rPr>
                          <w:t>r</w:t>
                        </w:r>
                        <w:r>
                          <w:rPr>
                            <w:rFonts w:ascii="Times New Roman" w:eastAsia="宋体" w:hAnsi="Times New Roman"/>
                            <w:color w:val="000000"/>
                            <w:kern w:val="24"/>
                            <w:sz w:val="56"/>
                            <w:szCs w:val="56"/>
                            <w14:textFill>
                              <w14:solidFill>
                                <w14:srgbClr w14:val="000000"/>
                              </w14:solidFill>
                            </w14:textFill>
                          </w:rPr>
                          <w:t>)</w:t>
                        </w:r>
                      </w:p>
                      <w:p>
                        <w:pPr>
                          <w:pStyle w:val="15"/>
                          <w:kinsoku/>
                          <w:ind w:left="0"/>
                          <w:jc w:val="left"/>
                        </w:pPr>
                      </w:p>
                    </w:txbxContent>
                  </v:textbox>
                  <v:stroke color="#000000"/>
                </v:shape>
              </v:group>
            </w:pict>
          </mc:Fallback>
        </mc:AlternateContent>
      </w:r>
      <w:r>
        <w:rPr>
          <w:rFonts w:hint="eastAsia"/>
          <w:color w:val="FF0000"/>
        </w:rPr>
        <w:t>均衡化</w:t>
      </w:r>
      <w:r>
        <w:rPr>
          <w:rFonts w:hint="eastAsia"/>
        </w:rPr>
        <w:t>目的：找到一个灰</w:t>
      </w:r>
      <w:r>
        <w:rPr>
          <w:color w:val="FF0000"/>
        </w:rPr>
        <mc:AlternateContent>
          <mc:Choice Requires="wps">
            <w:drawing>
              <wp:anchor distT="0" distB="0" distL="85723" distR="85723" simplePos="0" relativeHeight="1570" behindDoc="0" locked="0" layoutInCell="1" hidden="0" allowOverlap="1">
                <wp:simplePos x="0" y="0"/>
                <wp:positionH relativeFrom="character">
                  <wp:posOffset>-1240710</wp:posOffset>
                </wp:positionH>
                <wp:positionV relativeFrom="line">
                  <wp:posOffset>253115</wp:posOffset>
                </wp:positionV>
                <wp:extent cx="2699118" cy="90371"/>
                <wp:effectExtent l="0" t="0" r="0" b="0"/>
                <wp:wrapNone/>
                <wp:docPr id="259" name="对象 259"/>
                <wp:cNvGraphicFramePr>
                  <a:graphicFrameLocks noChangeAspect="0" noSelect="1"/>
                </wp:cNvGraphicFramePr>
                <a:graphic>
                  <a:graphicData uri="http://schemas.microsoft.com/office/word/2010/wordprocessingInk">
                    <w14:contentPart bwMode="auto" r:id="rId160">
                      <w14:nvContentPartPr>
                        <w14:cNvContentPartPr/>
                      </w14:nvContentPartPr>
                      <w14:xfrm>
                        <a:off x="0" y="0"/>
                        <a:ext cx="2699118" cy="90371"/>
                      </w14:xfrm>
                    </w14:contentPart>
                  </a:graphicData>
                </a:graphic>
              </wp:anchor>
            </w:drawing>
          </mc:Choice>
          <mc:Fallback>
            <w:pict>
              <v:shape type="#_x0000_t75" id="对象 260" o:spid="_x0000_s260" fillcolor="#FFFFFF" stroked="t" strokeweight="1.0pt" style="position:absolute;&#10;margin-left:-97.6937pt;&#10;margin-top:19.930315pt;&#10;width:212.52898pt;&#10;height:7.115828pt;&#10;z-index:1570;&#10;mso-position-horizontal:absolute;&#10;mso-position-horizontal-relative:char;&#10;mso-position-vertical:absolute;&#10;mso-position-vertical-relative:line;&#10;mso-wrap-distance-left:6.7498426pt;&#10;mso-wrap-distance-right:6.7498426pt;">
                <v:stroke color="#000000"/>
                <v:imagedata r:id="rId161"/>
                <o:lock selection="t"/>
              </v:shape>
            </w:pict>
          </mc:Fallback>
        </mc:AlternateContent>
      </w:r>
      <w:r>
        <w:rPr>
          <w:color w:val="FF0000"/>
        </w:rPr>
        <mc:AlternateContent>
          <mc:Choice Requires="wps">
            <w:drawing>
              <wp:anchor distT="0" distB="0" distL="85723" distR="85723" simplePos="0" relativeHeight="1571" behindDoc="0" locked="0" layoutInCell="1" hidden="0" allowOverlap="1">
                <wp:simplePos x="0" y="0"/>
                <wp:positionH relativeFrom="character">
                  <wp:posOffset>-1568062</wp:posOffset>
                </wp:positionH>
                <wp:positionV relativeFrom="line">
                  <wp:posOffset>-92208</wp:posOffset>
                </wp:positionV>
                <wp:extent cx="637243" cy="373063"/>
                <wp:effectExtent l="0" t="0" r="0" b="0"/>
                <wp:wrapNone/>
                <wp:docPr id="262" name="对象 262"/>
                <wp:cNvGraphicFramePr>
                  <a:graphicFrameLocks noChangeAspect="0" noSelect="1"/>
                </wp:cNvGraphicFramePr>
                <a:graphic>
                  <a:graphicData uri="http://schemas.microsoft.com/office/word/2010/wordprocessingInk">
                    <w14:contentPart bwMode="auto" r:id="rId162">
                      <w14:nvContentPartPr>
                        <w14:cNvContentPartPr/>
                      </w14:nvContentPartPr>
                      <w14:xfrm>
                        <a:off x="0" y="0"/>
                        <a:ext cx="637243" cy="373063"/>
                      </w14:xfrm>
                    </w14:contentPart>
                  </a:graphicData>
                </a:graphic>
              </wp:anchor>
            </w:drawing>
          </mc:Choice>
          <mc:Fallback>
            <w:pict>
              <v:shape type="#_x0000_t75" id="对象 263" o:spid="_x0000_s263" fillcolor="#FFFFFF" stroked="t" strokeweight="1.0pt" style="position:absolute;&#10;margin-left:-123.46946pt;&#10;margin-top:-7.260473pt;&#10;width:50.176613pt;&#10;height:29.37504pt;&#10;z-index:1571;&#10;mso-position-horizontal:absolute;&#10;mso-position-horizontal-relative:char;&#10;mso-position-vertical:absolute;&#10;mso-position-vertical-relative:line;&#10;mso-wrap-distance-left:6.7498426pt;&#10;mso-wrap-distance-right:6.7498426pt;">
                <v:stroke color="#000000"/>
                <v:imagedata r:id="rId163"/>
                <o:lock selection="t"/>
              </v:shape>
            </w:pict>
          </mc:Fallback>
        </mc:AlternateContent>
      </w:r>
      <w:r>
        <w:rPr>
          <w:rFonts w:hint="eastAsia"/>
        </w:rPr>
        <w:t>度变换算子</w:t>
      </w:r>
      <w:r>
        <w:rPr>
          <w:rFonts w:hint="eastAsia"/>
          <w:lang w:eastAsia="zh-CN"/>
        </w:rPr>
        <w:t>，</w:t>
      </w:r>
      <w:r>
        <w:rPr>
          <w:rFonts w:hint="eastAsia"/>
        </w:rPr>
        <w:t>使得变换后的图像的像素灰</w:t>
      </w:r>
      <w:r>
        <w:rPr>
          <w:color w:val="FF0000"/>
        </w:rPr>
        <mc:AlternateContent>
          <mc:Choice Requires="wps">
            <w:drawing>
              <wp:anchor distT="0" distB="0" distL="85723" distR="85723" simplePos="0" relativeHeight="1569" behindDoc="0" locked="0" layoutInCell="1" hidden="0" allowOverlap="1">
                <wp:simplePos x="0" y="0"/>
                <wp:positionH relativeFrom="character">
                  <wp:posOffset>-1582131</wp:posOffset>
                </wp:positionH>
                <wp:positionV relativeFrom="line">
                  <wp:posOffset>19121</wp:posOffset>
                </wp:positionV>
                <wp:extent cx="3082893" cy="103260"/>
                <wp:effectExtent l="0" t="0" r="0" b="0"/>
                <wp:wrapNone/>
                <wp:docPr id="265" name="对象 265"/>
                <wp:cNvGraphicFramePr>
                  <a:graphicFrameLocks noChangeAspect="0" noSelect="1"/>
                </wp:cNvGraphicFramePr>
                <a:graphic>
                  <a:graphicData uri="http://schemas.microsoft.com/office/word/2010/wordprocessingInk">
                    <w14:contentPart bwMode="auto" r:id="rId164">
                      <w14:nvContentPartPr>
                        <w14:cNvContentPartPr/>
                      </w14:nvContentPartPr>
                      <w14:xfrm>
                        <a:off x="0" y="0"/>
                        <a:ext cx="3082893" cy="103260"/>
                      </w14:xfrm>
                    </w14:contentPart>
                  </a:graphicData>
                </a:graphic>
              </wp:anchor>
            </w:drawing>
          </mc:Choice>
          <mc:Fallback>
            <w:pict>
              <v:shape type="#_x0000_t75" id="对象 266" o:spid="_x0000_s266" fillcolor="#FFFFFF" stroked="t" strokeweight="1.0pt" style="position:absolute;&#10;margin-left:-124.57725pt;&#10;margin-top:1.5055906pt;&#10;width:242.74748pt;&#10;height:8.130709pt;&#10;z-index:1569;&#10;mso-position-horizontal:absolute;&#10;mso-position-horizontal-relative:char;&#10;mso-position-vertical:absolute;&#10;mso-position-vertical-relative:line;&#10;mso-wrap-distance-left:6.7498426pt;&#10;mso-wrap-distance-right:6.7498426pt;">
                <v:stroke color="#000000"/>
                <v:imagedata r:id="rId165"/>
                <o:lock selection="t"/>
              </v:shape>
            </w:pict>
          </mc:Fallback>
        </mc:AlternateContent>
      </w:r>
      <w:r>
        <w:rPr>
          <w:rFonts w:hint="eastAsia"/>
        </w:rPr>
        <w:t>度级呈现一个比较均匀的分</w:t>
      </w:r>
      <w:r>
        <w:rPr>
          <w:color w:val="FF0000"/>
        </w:rPr>
        <mc:AlternateContent>
          <mc:Choice Requires="wps">
            <w:drawing>
              <wp:anchor distT="0" distB="0" distL="85723" distR="85723" simplePos="0" relativeHeight="1568" behindDoc="0" locked="0" layoutInCell="1" hidden="0" allowOverlap="1">
                <wp:simplePos x="0" y="0"/>
                <wp:positionH relativeFrom="character">
                  <wp:posOffset>-176056</wp:posOffset>
                </wp:positionH>
                <wp:positionV relativeFrom="line">
                  <wp:posOffset>61509</wp:posOffset>
                </wp:positionV>
                <wp:extent cx="319618" cy="57629"/>
                <wp:effectExtent l="0" t="0" r="0" b="0"/>
                <wp:wrapNone/>
                <wp:docPr id="268" name="对象 268"/>
                <wp:cNvGraphicFramePr>
                  <a:graphicFrameLocks noChangeAspect="0" noSelect="1"/>
                </wp:cNvGraphicFramePr>
                <a:graphic>
                  <a:graphicData uri="http://schemas.microsoft.com/office/word/2010/wordprocessingInk">
                    <w14:contentPart bwMode="auto" r:id="rId166">
                      <w14:nvContentPartPr>
                        <w14:cNvContentPartPr/>
                      </w14:nvContentPartPr>
                      <w14:xfrm>
                        <a:off x="0" y="0"/>
                        <a:ext cx="319618" cy="57629"/>
                      </w14:xfrm>
                    </w14:contentPart>
                  </a:graphicData>
                </a:graphic>
              </wp:anchor>
            </w:drawing>
          </mc:Choice>
          <mc:Fallback>
            <w:pict>
              <v:shape type="#_x0000_t75" id="对象 269" o:spid="_x0000_s269" fillcolor="#FFFFFF" stroked="t" strokeweight="1.0pt" style="position:absolute;&#10;margin-left:-13.862679pt;&#10;margin-top:4.8432283pt;&#10;width:25.16677pt;&#10;height:4.5377164pt;&#10;z-index:1568;&#10;mso-position-horizontal:absolute;&#10;mso-position-horizontal-relative:char;&#10;mso-position-vertical:absolute;&#10;mso-position-vertical-relative:line;&#10;mso-wrap-distance-left:6.7498426pt;&#10;mso-wrap-distance-right:6.7498426pt;">
                <v:stroke color="#000000"/>
                <v:imagedata r:id="rId167"/>
                <o:lock selection="t"/>
              </v:shape>
            </w:pict>
          </mc:Fallback>
        </mc:AlternateContent>
      </w:r>
      <w:r>
        <w:rPr>
          <w:rFonts w:hint="eastAsia"/>
        </w:rPr>
        <w:t>布</w:t>
      </w:r>
      <w:r>
        <w:rPr>
          <w:rFonts w:hint="eastAsia"/>
          <w:lang w:val="en-US" w:eastAsia="zh-CN"/>
        </w:rPr>
        <w:t>/将直方图的灰度级概率分布变换为均匀分布。</w:t>
      </w:r>
    </w:p>
    <w:p>
      <w:pPr>
        <w:rPr>
          <w:rFonts w:eastAsia="宋体" w:hint="eastAsia"/>
          <w:lang w:val="en-US" w:eastAsia="zh-CN"/>
        </w:rPr>
      </w:pPr>
    </w:p>
    <w:p>
      <w:pPr>
        <w:rPr>
          <w:rFonts w:hint="eastAsia"/>
        </w:rPr>
      </w:pPr>
    </w:p>
    <w:p>
      <w:pPr>
        <w:rPr>
          <w:rFonts w:hint="eastAsia"/>
        </w:rPr>
      </w:pPr>
    </w:p>
    <w:p>
      <w:pPr>
        <w:rPr>
          <w:rFonts w:hint="eastAsia"/>
        </w:rPr>
      </w:pP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rPr>
      </w:pPr>
      <w:r>
        <w:rPr>
          <w:rFonts w:hint="eastAsia"/>
          <w:lang w:val="en-US" w:eastAsia="zh-CN"/>
        </w:rPr>
        <w:t xml:space="preserve">    </w:t>
      </w:r>
      <w:r>
        <w:drawing>
          <wp:inline distT="0" distB="0" distL="114300" distR="114300">
            <wp:extent cx="2975610" cy="480695"/>
            <wp:effectExtent l="0" t="0" r="0" b="0"/>
            <wp:docPr id="271" name="图片 271"/>
            <wp:cNvGraphicFramePr>
              <a:graphicFrameLocks noChangeAspect="1"/>
            </wp:cNvGraphicFramePr>
            <a:graphic>
              <a:graphicData uri="http://schemas.openxmlformats.org/drawingml/2006/picture">
                <pic:pic>
                  <pic:nvPicPr>
                    <pic:cNvPr id="273" name="图片 273"/>
                    <pic:cNvPicPr/>
                  </pic:nvPicPr>
                  <pic:blipFill>
                    <a:blip r:embed="rId168"/>
                    <a:stretch>
                      <a:fillRect/>
                    </a:stretch>
                  </pic:blipFill>
                  <pic:spPr>
                    <a:xfrm rot="0">
                      <a:off x="0" y="0"/>
                      <a:ext cx="2975610" cy="480695"/>
                    </a:xfrm>
                    <a:prstGeom prst="rect"/>
                    <a:noFill/>
                    <a:ln w="12700" cmpd="sng" cap="flat">
                      <a:noFill/>
                      <a:prstDash val="solid"/>
                      <a:miter/>
                    </a:ln>
                  </pic:spPr>
                </pic:pic>
              </a:graphicData>
            </a:graphic>
          </wp:inline>
        </w:drawing>
      </w:r>
    </w:p>
    <w:p>
      <w:pPr>
        <w:rPr>
          <w:rFonts w:eastAsia="宋体"/>
          <w:color w:val="FF0000"/>
          <w:lang w:val="en-US" w:eastAsia="zh-CN"/>
        </w:rPr>
      </w:pPr>
      <w:r>
        <w:rPr>
          <w:rFonts w:hint="eastAsia"/>
          <w:color w:val="FF0000"/>
        </w:rPr>
        <w:t>练习4:直方图均衡化的技术方法，参考后面练习题</w:t>
      </w:r>
    </w:p>
    <w:p>
      <w:pPr>
        <w:rPr>
          <w:rFonts w:hint="eastAsia"/>
        </w:rPr>
      </w:pPr>
    </w:p>
    <w:p>
      <w:pPr>
        <w:rPr>
          <w:rFonts w:hint="eastAsia"/>
          <w:color w:val="FF0000"/>
        </w:rPr>
      </w:pPr>
      <w:r>
        <w:rPr>
          <w:rFonts w:hint="eastAsia"/>
          <w:color w:val="FF0000"/>
        </w:rPr>
        <w:t>练习5：归一化后的概率直方图和累计直方图的定义</w:t>
      </w:r>
    </w:p>
    <w:p>
      <w:pPr>
        <w:rPr>
          <w:rFonts w:hint="eastAsia"/>
        </w:rPr>
      </w:pPr>
      <w:bookmarkStart w:id="0" w:name="_GoBack"/>
      <w:r>
        <w:rPr>
          <w:rFonts w:hint="eastAsia"/>
        </w:rPr>
        <w:t xml:space="preserve">归一化后的概率直方图 </w:t>
      </w:r>
    </w:p>
    <w:p>
      <w:pPr>
        <w:ind w:firstLine="420"/>
        <w:rPr>
          <w:rFonts w:hint="eastAsia"/>
        </w:rPr>
      </w:pPr>
      <w:bookmarkEnd w:id="0"/>
      <w:r>
        <w:drawing>
          <wp:inline distT="0" distB="0" distL="114300" distR="114300">
            <wp:extent cx="1490980" cy="502284"/>
            <wp:effectExtent l="0" t="0" r="0" b="0"/>
            <wp:docPr id="274" name="图片 274"/>
            <wp:cNvGraphicFramePr>
              <a:graphicFrameLocks noChangeAspect="1"/>
            </wp:cNvGraphicFramePr>
            <a:graphic>
              <a:graphicData uri="http://schemas.openxmlformats.org/drawingml/2006/picture">
                <pic:pic>
                  <pic:nvPicPr>
                    <pic:cNvPr id="276" name="图片 276"/>
                    <pic:cNvPicPr/>
                  </pic:nvPicPr>
                  <pic:blipFill>
                    <a:blip r:embed="rId169"/>
                    <a:stretch>
                      <a:fillRect/>
                    </a:stretch>
                  </pic:blipFill>
                  <pic:spPr>
                    <a:xfrm rot="0">
                      <a:off x="0" y="0"/>
                      <a:ext cx="1490980" cy="502284"/>
                    </a:xfrm>
                    <a:prstGeom prst="rect"/>
                    <a:noFill/>
                    <a:ln w="12700" cmpd="sng" cap="flat">
                      <a:noFill/>
                      <a:prstDash val="solid"/>
                      <a:miter/>
                    </a:ln>
                  </pic:spPr>
                </pic:pic>
              </a:graphicData>
            </a:graphic>
          </wp:inline>
        </w:drawing>
      </w:r>
    </w:p>
    <w:p>
      <w:pPr>
        <w:ind w:firstLine="420"/>
        <w:rPr>
          <w:rFonts w:hint="eastAsia"/>
        </w:rPr>
      </w:pPr>
      <w:r>
        <w:rPr>
          <w:rFonts w:hint="eastAsia"/>
        </w:rPr>
        <w:t>数字图像的灰度范围[0, L-1]</w:t>
      </w:r>
    </w:p>
    <w:p>
      <w:pPr>
        <w:ind w:firstLine="420"/>
        <w:rPr>
          <w:rFonts w:hint="eastAsia"/>
        </w:rPr>
      </w:pPr>
      <w:r>
        <w:rPr>
          <w:rFonts w:hint="eastAsia"/>
        </w:rPr>
        <w:t>rk是数字图像中第k个灰度级</w:t>
      </w:r>
    </w:p>
    <w:p>
      <w:pPr>
        <w:ind w:firstLine="420"/>
        <w:rPr>
          <w:rFonts w:hint="eastAsia"/>
        </w:rPr>
      </w:pPr>
      <w:r>
        <w:rPr>
          <w:rFonts w:hint="eastAsia"/>
        </w:rPr>
        <w:t>nk是图像中灰度级为rk的像素数量</w:t>
      </w:r>
    </w:p>
    <w:p>
      <w:pPr>
        <w:numPr>
          <w:ilvl w:val="0"/>
          <w:numId w:val="1"/>
        </w:numPr>
        <w:ind w:left="0" w:firstLine="420"/>
        <w:rPr>
          <w:rFonts w:hint="eastAsia"/>
        </w:rPr>
      </w:pPr>
      <w:r>
        <w:rPr>
          <w:rFonts w:hint="eastAsia"/>
        </w:rPr>
        <w:t>N分别是数字图像像素的行数和列数</w:t>
      </w:r>
    </w:p>
    <w:p>
      <w:pPr>
        <w:rPr>
          <w:rFonts w:hint="eastAsia"/>
          <w:lang w:val="en-US" w:eastAsia="zh-CN"/>
        </w:rPr>
      </w:pPr>
      <w:r>
        <w:rPr>
          <w:rFonts w:hint="eastAsia"/>
          <w:lang w:val="en-US" w:eastAsia="zh-CN"/>
        </w:rPr>
        <w:t>累计直方图</w:t>
      </w:r>
    </w:p>
    <w:p>
      <w:r>
        <w:drawing>
          <wp:inline distT="0" distB="0" distL="114298" distR="114298">
            <wp:extent cx="3030220" cy="353695"/>
            <wp:effectExtent l="0" t="0" r="0" b="0"/>
            <wp:docPr id="277" name="图片 277"/>
            <wp:cNvGraphicFramePr>
              <a:graphicFrameLocks noChangeAspect="1"/>
            </wp:cNvGraphicFramePr>
            <a:graphic>
              <a:graphicData uri="http://schemas.openxmlformats.org/drawingml/2006/picture">
                <pic:pic>
                  <pic:nvPicPr>
                    <pic:cNvPr id="279" name="图片 279"/>
                    <pic:cNvPicPr/>
                  </pic:nvPicPr>
                  <pic:blipFill>
                    <a:blip r:embed="rId170"/>
                    <a:stretch>
                      <a:fillRect/>
                    </a:stretch>
                  </pic:blipFill>
                  <pic:spPr>
                    <a:xfrm rot="0">
                      <a:off x="0" y="0"/>
                      <a:ext cx="3030220" cy="353695"/>
                    </a:xfrm>
                    <a:prstGeom prst="rect"/>
                    <a:noFill/>
                    <a:ln w="12700" cmpd="sng" cap="flat">
                      <a:noFill/>
                      <a:prstDash val="solid"/>
                      <a:miter/>
                    </a:ln>
                  </pic:spPr>
                </pic:pic>
              </a:graphicData>
            </a:graphic>
          </wp:inline>
        </w:drawing>
      </w:r>
    </w:p>
    <w:p>
      <w:pPr>
        <w:rPr>
          <w:rFonts w:hint="eastAsia"/>
          <w:lang w:val="en-US" w:eastAsia="zh-CN"/>
        </w:rPr>
      </w:pPr>
      <w:r>
        <w:rPr>
          <w:rFonts w:hint="eastAsia"/>
          <w:lang w:val="en-US" w:eastAsia="zh-CN"/>
        </w:rPr>
        <w:t>直方图规定化:直方图规定化是将具有已知直方图的图像变换为具有某种特定形状直方图或者用户交互指定形状直方图的图像，也称为直方图匹配。</w:t>
      </w:r>
      <w:r>
        <w:rPr>
          <w:color w:val="FF0000"/>
        </w:rPr>
        <mc:AlternateContent>
          <mc:Choice Requires="wps">
            <w:drawing>
              <wp:anchor distT="0" distB="0" distL="85723" distR="85723" simplePos="0" relativeHeight="1980" behindDoc="0" locked="0" layoutInCell="1" hidden="0" allowOverlap="1">
                <wp:simplePos x="0" y="0"/>
                <wp:positionH relativeFrom="character">
                  <wp:posOffset>-2155434</wp:posOffset>
                </wp:positionH>
                <wp:positionV relativeFrom="line">
                  <wp:posOffset>363453</wp:posOffset>
                </wp:positionV>
                <wp:extent cx="134969" cy="137397"/>
                <wp:effectExtent l="0" t="0" r="0" b="0"/>
                <wp:wrapNone/>
                <wp:docPr id="280" name="对象 280"/>
                <wp:cNvGraphicFramePr>
                  <a:graphicFrameLocks noChangeAspect="0" noSelect="1"/>
                </wp:cNvGraphicFramePr>
                <a:graphic>
                  <a:graphicData uri="http://schemas.microsoft.com/office/word/2010/wordprocessingInk">
                    <w14:contentPart bwMode="auto" r:id="rId171">
                      <w14:nvContentPartPr>
                        <w14:cNvContentPartPr/>
                      </w14:nvContentPartPr>
                      <w14:xfrm>
                        <a:off x="0" y="0"/>
                        <a:ext cx="134969" cy="137397"/>
                      </w14:xfrm>
                    </w14:contentPart>
                  </a:graphicData>
                </a:graphic>
              </wp:anchor>
            </w:drawing>
          </mc:Choice>
          <mc:Fallback>
            <w:pict>
              <v:shape type="#_x0000_t75" id="对象 281" o:spid="_x0000_s281" fillcolor="#FFFFFF" stroked="t" strokeweight="1.0pt" style="position:absolute;&#10;margin-left:-169.71921pt;&#10;margin-top:28.61835pt;&#10;width:10.627485pt;&#10;height:10.818662pt;&#10;z-index:1980;&#10;mso-position-horizontal:absolute;&#10;mso-position-horizontal-relative:char;&#10;mso-position-vertical:absolute;&#10;mso-position-vertical-relative:line;&#10;mso-wrap-distance-left:6.7498426pt;&#10;mso-wrap-distance-right:6.7498426pt;">
                <v:stroke color="#000000"/>
                <v:imagedata r:id="rId172"/>
                <o:lock selection="t"/>
              </v:shape>
            </w:pict>
          </mc:Fallback>
        </mc:AlternateContent>
      </w:r>
      <w:r>
        <w:rPr>
          <w:color w:val="FF0000"/>
        </w:rPr>
        <mc:AlternateContent>
          <mc:Choice Requires="wps">
            <w:drawing>
              <wp:anchor distT="0" distB="0" distL="85723" distR="85723" simplePos="0" relativeHeight="1981" behindDoc="0" locked="0" layoutInCell="1" hidden="0" allowOverlap="1">
                <wp:simplePos x="0" y="0"/>
                <wp:positionH relativeFrom="character">
                  <wp:posOffset>30676</wp:posOffset>
                </wp:positionH>
                <wp:positionV relativeFrom="line">
                  <wp:posOffset>310536</wp:posOffset>
                </wp:positionV>
                <wp:extent cx="147812" cy="157658"/>
                <wp:effectExtent l="0" t="0" r="0" b="0"/>
                <wp:wrapNone/>
                <wp:docPr id="283" name="对象 283"/>
                <wp:cNvGraphicFramePr>
                  <a:graphicFrameLocks noChangeAspect="0" noSelect="1"/>
                </wp:cNvGraphicFramePr>
                <a:graphic>
                  <a:graphicData uri="http://schemas.microsoft.com/office/word/2010/wordprocessingInk">
                    <w14:contentPart bwMode="auto" r:id="rId173">
                      <w14:nvContentPartPr>
                        <w14:cNvContentPartPr/>
                      </w14:nvContentPartPr>
                      <w14:xfrm>
                        <a:off x="0" y="0"/>
                        <a:ext cx="147812" cy="157658"/>
                      </w14:xfrm>
                    </w14:contentPart>
                  </a:graphicData>
                </a:graphic>
              </wp:anchor>
            </w:drawing>
          </mc:Choice>
          <mc:Fallback>
            <w:pict>
              <v:shape type="#_x0000_t75" id="对象 284" o:spid="_x0000_s284" fillcolor="#FFFFFF" stroked="t" strokeweight="1.0pt" style="position:absolute;&#10;margin-left:2.4154332pt;&#10;margin-top:24.451654pt;&#10;width:11.638741pt;&#10;height:12.414016pt;&#10;z-index:1981;&#10;mso-position-horizontal:absolute;&#10;mso-position-horizontal-relative:char;&#10;mso-position-vertical:absolute;&#10;mso-position-vertical-relative:line;&#10;mso-wrap-distance-left:6.7498426pt;&#10;mso-wrap-distance-right:6.7498426pt;">
                <v:stroke color="#000000"/>
                <v:imagedata r:id="rId174"/>
                <o:lock selection="t"/>
              </v:shape>
            </w:pict>
          </mc:Fallback>
        </mc:AlternateContent>
      </w:r>
      <w:r>
        <w:rPr>
          <w:color w:val="FF0000"/>
        </w:rPr>
        <mc:AlternateContent>
          <mc:Choice Requires="wps">
            <w:drawing>
              <wp:anchor distT="0" distB="0" distL="85723" distR="85723" simplePos="0" relativeHeight="1982" behindDoc="0" locked="0" layoutInCell="1" hidden="0" allowOverlap="1">
                <wp:simplePos x="0" y="0"/>
                <wp:positionH relativeFrom="character">
                  <wp:posOffset>-2137156</wp:posOffset>
                </wp:positionH>
                <wp:positionV relativeFrom="line">
                  <wp:posOffset>268692</wp:posOffset>
                </wp:positionV>
                <wp:extent cx="38722" cy="44610"/>
                <wp:effectExtent l="0" t="0" r="0" b="0"/>
                <wp:wrapNone/>
                <wp:docPr id="286" name="对象 286"/>
                <wp:cNvGraphicFramePr>
                  <a:graphicFrameLocks noChangeAspect="0" noSelect="1"/>
                </wp:cNvGraphicFramePr>
                <a:graphic>
                  <a:graphicData uri="http://schemas.microsoft.com/office/word/2010/wordprocessingInk">
                    <w14:contentPart bwMode="auto" r:id="rId175">
                      <w14:nvContentPartPr>
                        <w14:cNvContentPartPr/>
                      </w14:nvContentPartPr>
                      <w14:xfrm>
                        <a:off x="0" y="0"/>
                        <a:ext cx="38722" cy="44610"/>
                      </w14:xfrm>
                    </w14:contentPart>
                  </a:graphicData>
                </a:graphic>
              </wp:anchor>
            </w:drawing>
          </mc:Choice>
          <mc:Fallback>
            <w:pict>
              <v:shape type="#_x0000_t75" id="对象 287" o:spid="_x0000_s287" fillcolor="#FFFFFF" stroked="t" strokeweight="1.0pt" style="position:absolute;&#10;margin-left:-168.28pt;&#10;margin-top:21.15685pt;&#10;width:3.04898pt;&#10;height:3.512599pt;&#10;z-index:1982;&#10;mso-position-horizontal:absolute;&#10;mso-position-horizontal-relative:char;&#10;mso-position-vertical:absolute;&#10;mso-position-vertical-relative:line;&#10;mso-wrap-distance-left:6.7498426pt;&#10;mso-wrap-distance-right:6.7498426pt;">
                <v:stroke color="#000000"/>
                <v:imagedata r:id="rId176"/>
                <o:lock selection="t"/>
              </v:shape>
            </w:pict>
          </mc:Fallback>
        </mc:AlternateContent>
      </w:r>
      <w:r>
        <w:rPr>
          <w:color w:val="FF0000"/>
        </w:rPr>
        <mc:AlternateContent>
          <mc:Choice Requires="wps">
            <w:drawing>
              <wp:anchor distT="0" distB="0" distL="85723" distR="85723" simplePos="0" relativeHeight="1983" behindDoc="0" locked="0" layoutInCell="1" hidden="0" allowOverlap="1">
                <wp:simplePos x="0" y="0"/>
                <wp:positionH relativeFrom="character">
                  <wp:posOffset>265223</wp:posOffset>
                </wp:positionH>
                <wp:positionV relativeFrom="line">
                  <wp:posOffset>255786</wp:posOffset>
                </wp:positionV>
                <wp:extent cx="98695" cy="51636"/>
                <wp:effectExtent l="0" t="0" r="0" b="0"/>
                <wp:wrapNone/>
                <wp:docPr id="289" name="对象 289"/>
                <wp:cNvGraphicFramePr>
                  <a:graphicFrameLocks noChangeAspect="0" noSelect="1"/>
                </wp:cNvGraphicFramePr>
                <a:graphic>
                  <a:graphicData uri="http://schemas.microsoft.com/office/word/2010/wordprocessingInk">
                    <w14:contentPart bwMode="auto" r:id="rId177">
                      <w14:nvContentPartPr>
                        <w14:cNvContentPartPr/>
                      </w14:nvContentPartPr>
                      <w14:xfrm>
                        <a:off x="0" y="0"/>
                        <a:ext cx="98695" cy="51636"/>
                      </w14:xfrm>
                    </w14:contentPart>
                  </a:graphicData>
                </a:graphic>
              </wp:anchor>
            </w:drawing>
          </mc:Choice>
          <mc:Fallback>
            <w:pict>
              <v:shape type="#_x0000_t75" id="对象 290" o:spid="_x0000_s290" fillcolor="#FFFFFF" stroked="t" strokeweight="1.0pt" style="position:absolute;&#10;margin-left:20.883701pt;&#10;margin-top:20.14063pt;&#10;width:7.771261pt;&#10;height:4.0658264pt;&#10;z-index:1983;&#10;mso-position-horizontal:absolute;&#10;mso-position-horizontal-relative:char;&#10;mso-position-vertical:absolute;&#10;mso-position-vertical-relative:line;&#10;mso-wrap-distance-left:6.7498426pt;&#10;mso-wrap-distance-right:6.7498426pt;">
                <v:stroke color="#000000"/>
                <v:imagedata r:id="rId178"/>
                <o:lock selection="t"/>
              </v:shape>
            </w:pict>
          </mc:Fallback>
        </mc:AlternateContent>
      </w:r>
      <w:r>
        <w:rPr>
          <w:color w:val="FF0000"/>
        </w:rPr>
        <mc:AlternateContent>
          <mc:Choice Requires="wps">
            <w:drawing>
              <wp:anchor distT="0" distB="0" distL="85723" distR="85723" simplePos="0" relativeHeight="1984" behindDoc="0" locked="0" layoutInCell="1" hidden="0" allowOverlap="1">
                <wp:simplePos x="0" y="0"/>
                <wp:positionH relativeFrom="character">
                  <wp:posOffset>-1488931</wp:posOffset>
                </wp:positionH>
                <wp:positionV relativeFrom="line">
                  <wp:posOffset>272111</wp:posOffset>
                </wp:positionV>
                <wp:extent cx="30151" cy="207208"/>
                <wp:effectExtent l="0" t="0" r="0" b="0"/>
                <wp:wrapNone/>
                <wp:docPr id="292" name="对象 292"/>
                <wp:cNvGraphicFramePr>
                  <a:graphicFrameLocks noChangeAspect="0" noSelect="1"/>
                </wp:cNvGraphicFramePr>
                <a:graphic>
                  <a:graphicData uri="http://schemas.microsoft.com/office/word/2010/wordprocessingInk">
                    <w14:contentPart bwMode="auto" r:id="rId179">
                      <w14:nvContentPartPr>
                        <w14:cNvContentPartPr/>
                      </w14:nvContentPartPr>
                      <w14:xfrm>
                        <a:off x="0" y="0"/>
                        <a:ext cx="30151" cy="207208"/>
                      </w14:xfrm>
                    </w14:contentPart>
                  </a:graphicData>
                </a:graphic>
              </wp:anchor>
            </w:drawing>
          </mc:Choice>
          <mc:Fallback>
            <w:pict>
              <v:shape type="#_x0000_t75" id="对象 293" o:spid="_x0000_s293" fillcolor="#FFFFFF" stroked="t" strokeweight="1.0pt" style="position:absolute;&#10;margin-left:-117.23866pt;&#10;margin-top:21.426064pt;&#10;width:2.3740978pt;&#10;height:16.31559pt;&#10;z-index:1984;&#10;mso-position-horizontal:absolute;&#10;mso-position-horizontal-relative:char;&#10;mso-position-vertical:absolute;&#10;mso-position-vertical-relative:line;&#10;mso-wrap-distance-left:6.7498426pt;&#10;mso-wrap-distance-right:6.7498426pt;">
                <v:stroke color="#000000"/>
                <v:imagedata r:id="rId180"/>
                <o:lock selection="t"/>
              </v:shape>
            </w:pict>
          </mc:Fallback>
        </mc:AlternateContent>
      </w:r>
      <w:r>
        <w:rPr>
          <w:color w:val="FF0000"/>
        </w:rPr>
        <mc:AlternateContent>
          <mc:Choice Requires="wps">
            <w:drawing>
              <wp:anchor distT="0" distB="0" distL="85723" distR="85723" simplePos="0" relativeHeight="1985" behindDoc="0" locked="0" layoutInCell="1" hidden="0" allowOverlap="1">
                <wp:simplePos x="0" y="0"/>
                <wp:positionH relativeFrom="character">
                  <wp:posOffset>-1477905</wp:posOffset>
                </wp:positionH>
                <wp:positionV relativeFrom="line">
                  <wp:posOffset>250866</wp:posOffset>
                </wp:positionV>
                <wp:extent cx="56986" cy="28514"/>
                <wp:effectExtent l="0" t="0" r="0" b="0"/>
                <wp:wrapNone/>
                <wp:docPr id="295" name="对象 295"/>
                <wp:cNvGraphicFramePr>
                  <a:graphicFrameLocks noChangeAspect="0" noSelect="1"/>
                </wp:cNvGraphicFramePr>
                <a:graphic>
                  <a:graphicData uri="http://schemas.microsoft.com/office/word/2010/wordprocessingInk">
                    <w14:contentPart bwMode="auto" r:id="rId181">
                      <w14:nvContentPartPr>
                        <w14:cNvContentPartPr/>
                      </w14:nvContentPartPr>
                      <w14:xfrm>
                        <a:off x="0" y="0"/>
                        <a:ext cx="56986" cy="28514"/>
                      </w14:xfrm>
                    </w14:contentPart>
                  </a:graphicData>
                </a:graphic>
              </wp:anchor>
            </w:drawing>
          </mc:Choice>
          <mc:Fallback>
            <w:pict>
              <v:shape type="#_x0000_t75" id="对象 296" o:spid="_x0000_s296" fillcolor="#FFFFFF" stroked="t" strokeweight="1.0pt" style="position:absolute;&#10;margin-left:-116.370476pt;&#10;margin-top:19.75323pt;&#10;width:4.4870915pt;&#10;height:2.2452753pt;&#10;z-index:1985;&#10;mso-position-horizontal:absolute;&#10;mso-position-horizontal-relative:char;&#10;mso-position-vertical:absolute;&#10;mso-position-vertical-relative:line;&#10;mso-wrap-distance-left:6.7498426pt;&#10;mso-wrap-distance-right:6.7498426pt;">
                <v:stroke color="#000000"/>
                <v:imagedata r:id="rId182"/>
                <o:lock selection="t"/>
              </v:shape>
            </w:pict>
          </mc:Fallback>
        </mc:AlternateContent>
      </w:r>
      <w:r>
        <w:rPr>
          <w:color w:val="FF0000"/>
        </w:rPr>
        <mc:AlternateContent>
          <mc:Choice Requires="wps">
            <w:drawing>
              <wp:anchor distT="0" distB="0" distL="85723" distR="85723" simplePos="0" relativeHeight="1986" behindDoc="0" locked="0" layoutInCell="1" hidden="0" allowOverlap="1">
                <wp:simplePos x="0" y="0"/>
                <wp:positionH relativeFrom="character">
                  <wp:posOffset>-3085610</wp:posOffset>
                </wp:positionH>
                <wp:positionV relativeFrom="line">
                  <wp:posOffset>297020</wp:posOffset>
                </wp:positionV>
                <wp:extent cx="126856" cy="131450"/>
                <wp:effectExtent l="0" t="0" r="0" b="0"/>
                <wp:wrapNone/>
                <wp:docPr id="298" name="对象 298"/>
                <wp:cNvGraphicFramePr>
                  <a:graphicFrameLocks noChangeAspect="0" noSelect="1"/>
                </wp:cNvGraphicFramePr>
                <a:graphic>
                  <a:graphicData uri="http://schemas.microsoft.com/office/word/2010/wordprocessingInk">
                    <w14:contentPart bwMode="auto" r:id="rId183">
                      <w14:nvContentPartPr>
                        <w14:cNvContentPartPr/>
                      </w14:nvContentPartPr>
                      <w14:xfrm>
                        <a:off x="0" y="0"/>
                        <a:ext cx="126856" cy="131450"/>
                      </w14:xfrm>
                    </w14:contentPart>
                  </a:graphicData>
                </a:graphic>
              </wp:anchor>
            </w:drawing>
          </mc:Choice>
          <mc:Fallback>
            <w:pict>
              <v:shape type="#_x0000_t75" id="对象 299" o:spid="_x0000_s299" fillcolor="#FFFFFF" stroked="t" strokeweight="1.0pt" style="position:absolute;&#10;margin-left:-242.96143pt;&#10;margin-top:23.387402pt;&#10;width:9.988663pt;&#10;height:10.350394pt;&#10;z-index:1986;&#10;mso-position-horizontal:absolute;&#10;mso-position-horizontal-relative:char;&#10;mso-position-vertical:absolute;&#10;mso-position-vertical-relative:line;&#10;mso-wrap-distance-left:6.7498426pt;&#10;mso-wrap-distance-right:6.7498426pt;">
                <v:stroke color="#000000"/>
                <v:imagedata r:id="rId184"/>
                <o:lock selection="t"/>
              </v:shape>
            </w:pict>
          </mc:Fallback>
        </mc:AlternateContent>
      </w:r>
      <w:r>
        <w:rPr>
          <w:color w:val="FF0000"/>
        </w:rPr>
        <mc:AlternateContent>
          <mc:Choice Requires="wps">
            <w:drawing>
              <wp:anchor distT="0" distB="0" distL="85723" distR="85723" simplePos="0" relativeHeight="1987" behindDoc="0" locked="0" layoutInCell="1" hidden="0" allowOverlap="1">
                <wp:simplePos x="0" y="0"/>
                <wp:positionH relativeFrom="character">
                  <wp:posOffset>-3131435</wp:posOffset>
                </wp:positionH>
                <wp:positionV relativeFrom="line">
                  <wp:posOffset>286440</wp:posOffset>
                </wp:positionV>
                <wp:extent cx="30679" cy="227396"/>
                <wp:effectExtent l="0" t="0" r="0" b="0"/>
                <wp:wrapNone/>
                <wp:docPr id="301" name="对象 301"/>
                <wp:cNvGraphicFramePr>
                  <a:graphicFrameLocks noChangeAspect="0" noSelect="1"/>
                </wp:cNvGraphicFramePr>
                <a:graphic>
                  <a:graphicData uri="http://schemas.microsoft.com/office/word/2010/wordprocessingInk">
                    <w14:contentPart bwMode="auto" r:id="rId185">
                      <w14:nvContentPartPr>
                        <w14:cNvContentPartPr/>
                      </w14:nvContentPartPr>
                      <w14:xfrm>
                        <a:off x="0" y="0"/>
                        <a:ext cx="30679" cy="227396"/>
                      </w14:xfrm>
                    </w14:contentPart>
                  </a:graphicData>
                </a:graphic>
              </wp:anchor>
            </w:drawing>
          </mc:Choice>
          <mc:Fallback>
            <w:pict>
              <v:shape type="#_x0000_t75" id="对象 302" o:spid="_x0000_s302" fillcolor="#FFFFFF" stroked="t" strokeweight="1.0pt" style="position:absolute;&#10;margin-left:-246.56969pt;&#10;margin-top:22.55433pt;&#10;width:2.4156737pt;&#10;height:17.9052pt;&#10;z-index:1987;&#10;mso-position-horizontal:absolute;&#10;mso-position-horizontal-relative:char;&#10;mso-position-vertical:absolute;&#10;mso-position-vertical-relative:line;&#10;mso-wrap-distance-left:6.7498426pt;&#10;mso-wrap-distance-right:6.7498426pt;">
                <v:stroke color="#000000"/>
                <v:imagedata r:id="rId186"/>
                <o:lock selection="t"/>
              </v:shape>
            </w:pict>
          </mc:Fallback>
        </mc:AlternateContent>
      </w:r>
      <w:r>
        <w:rPr>
          <w:color w:val="FF0000"/>
        </w:rPr>
        <mc:AlternateContent>
          <mc:Choice Requires="wps">
            <w:drawing>
              <wp:anchor distT="0" distB="0" distL="85723" distR="85723" simplePos="0" relativeHeight="1988" behindDoc="0" locked="0" layoutInCell="1" hidden="0" allowOverlap="1">
                <wp:simplePos x="0" y="0"/>
                <wp:positionH relativeFrom="character">
                  <wp:posOffset>-3093224</wp:posOffset>
                </wp:positionH>
                <wp:positionV relativeFrom="line">
                  <wp:posOffset>259577</wp:posOffset>
                </wp:positionV>
                <wp:extent cx="93635" cy="252613"/>
                <wp:effectExtent l="0" t="0" r="0" b="0"/>
                <wp:wrapNone/>
                <wp:docPr id="304" name="对象 304"/>
                <wp:cNvGraphicFramePr>
                  <a:graphicFrameLocks noChangeAspect="0" noSelect="1"/>
                </wp:cNvGraphicFramePr>
                <a:graphic>
                  <a:graphicData uri="http://schemas.microsoft.com/office/word/2010/wordprocessingInk">
                    <w14:contentPart bwMode="auto" r:id="rId187">
                      <w14:nvContentPartPr>
                        <w14:cNvContentPartPr/>
                      </w14:nvContentPartPr>
                      <w14:xfrm>
                        <a:off x="0" y="0"/>
                        <a:ext cx="93635" cy="252613"/>
                      </w14:xfrm>
                    </w14:contentPart>
                  </a:graphicData>
                </a:graphic>
              </wp:anchor>
            </w:drawing>
          </mc:Choice>
          <mc:Fallback>
            <w:pict>
              <v:shape type="#_x0000_t75" id="对象 305" o:spid="_x0000_s305" fillcolor="#FFFFFF" stroked="t" strokeweight="1.0pt" style="position:absolute;&#10;margin-left:-243.56094pt;&#10;margin-top:20.439135pt;&#10;width:7.3728356pt;&#10;height:19.890787pt;&#10;z-index:1988;&#10;mso-position-horizontal:absolute;&#10;mso-position-horizontal-relative:char;&#10;mso-position-vertical:absolute;&#10;mso-position-vertical-relative:line;&#10;mso-wrap-distance-left:6.7498426pt;&#10;mso-wrap-distance-right:6.7498426pt;">
                <v:stroke color="#000000"/>
                <v:imagedata r:id="rId188"/>
                <o:lock selection="t"/>
              </v:shape>
            </w:pict>
          </mc:Fallback>
        </mc:AlternateContent>
      </w:r>
      <w:r>
        <w:rPr>
          <w:color w:val="FF0000"/>
        </w:rPr>
        <mc:AlternateContent>
          <mc:Choice Requires="wps">
            <w:drawing>
              <wp:anchor distT="0" distB="0" distL="85723" distR="85723" simplePos="0" relativeHeight="1989" behindDoc="0" locked="0" layoutInCell="1" hidden="0" allowOverlap="1">
                <wp:simplePos x="0" y="0"/>
                <wp:positionH relativeFrom="character">
                  <wp:posOffset>-3070430</wp:posOffset>
                </wp:positionH>
                <wp:positionV relativeFrom="line">
                  <wp:posOffset>253512</wp:posOffset>
                </wp:positionV>
                <wp:extent cx="101793" cy="43536"/>
                <wp:effectExtent l="0" t="0" r="0" b="0"/>
                <wp:wrapNone/>
                <wp:docPr id="307" name="对象 307"/>
                <wp:cNvGraphicFramePr>
                  <a:graphicFrameLocks noChangeAspect="0" noSelect="1"/>
                </wp:cNvGraphicFramePr>
                <a:graphic>
                  <a:graphicData uri="http://schemas.microsoft.com/office/word/2010/wordprocessingInk">
                    <w14:contentPart bwMode="auto" r:id="rId189">
                      <w14:nvContentPartPr>
                        <w14:cNvContentPartPr/>
                      </w14:nvContentPartPr>
                      <w14:xfrm>
                        <a:off x="0" y="0"/>
                        <a:ext cx="101793" cy="43536"/>
                      </w14:xfrm>
                    </w14:contentPart>
                  </a:graphicData>
                </a:graphic>
              </wp:anchor>
            </w:drawing>
          </mc:Choice>
          <mc:Fallback>
            <w:pict>
              <v:shape type="#_x0000_t75" id="对象 308" o:spid="_x0000_s308" fillcolor="#FFFFFF" stroked="t" strokeweight="1.0pt" style="position:absolute;&#10;margin-left:-241.76614pt;&#10;margin-top:19.961575pt;&#10;width:8.015205pt;&#10;height:3.42811pt;&#10;z-index:1989;&#10;mso-position-horizontal:absolute;&#10;mso-position-horizontal-relative:char;&#10;mso-position-vertical:absolute;&#10;mso-position-vertical-relative:line;&#10;mso-wrap-distance-left:6.7498426pt;&#10;mso-wrap-distance-right:6.7498426pt;">
                <v:stroke color="#000000"/>
                <v:imagedata r:id="rId190"/>
                <o:lock selection="t"/>
              </v:shape>
            </w:pict>
          </mc:Fallback>
        </mc:AlternateContent>
      </w:r>
      <w:r>
        <w:rPr>
          <w:color w:val="FF0000"/>
        </w:rPr>
        <mc:AlternateContent>
          <mc:Choice Requires="wps">
            <w:drawing>
              <wp:anchor distT="0" distB="0" distL="85723" distR="85723" simplePos="0" relativeHeight="1990" behindDoc="0" locked="0" layoutInCell="1" hidden="0" allowOverlap="1">
                <wp:simplePos x="0" y="0"/>
                <wp:positionH relativeFrom="character">
                  <wp:posOffset>-3164651</wp:posOffset>
                </wp:positionH>
                <wp:positionV relativeFrom="line">
                  <wp:posOffset>238406</wp:posOffset>
                </wp:positionV>
                <wp:extent cx="81787" cy="115751"/>
                <wp:effectExtent l="0" t="0" r="0" b="0"/>
                <wp:wrapNone/>
                <wp:docPr id="310" name="对象 310"/>
                <wp:cNvGraphicFramePr>
                  <a:graphicFrameLocks noChangeAspect="0" noSelect="1"/>
                </wp:cNvGraphicFramePr>
                <a:graphic>
                  <a:graphicData uri="http://schemas.microsoft.com/office/word/2010/wordprocessingInk">
                    <w14:contentPart bwMode="auto" r:id="rId191">
                      <w14:nvContentPartPr>
                        <w14:cNvContentPartPr/>
                      </w14:nvContentPartPr>
                      <w14:xfrm>
                        <a:off x="0" y="0"/>
                        <a:ext cx="81787" cy="115751"/>
                      </w14:xfrm>
                    </w14:contentPart>
                  </a:graphicData>
                </a:graphic>
              </wp:anchor>
            </w:drawing>
          </mc:Choice>
          <mc:Fallback>
            <w:pict>
              <v:shape type="#_x0000_t75" id="对象 311" o:spid="_x0000_s311" fillcolor="#FFFFFF" stroked="t" strokeweight="1.0pt" style="position:absolute;&#10;margin-left:-249.18512pt;&#10;margin-top:18.772125pt;&#10;width:6.439927pt;&#10;height:9.114252pt;&#10;z-index:1990;&#10;mso-position-horizontal:absolute;&#10;mso-position-horizontal-relative:char;&#10;mso-position-vertical:absolute;&#10;mso-position-vertical-relative:line;&#10;mso-wrap-distance-left:6.7498426pt;&#10;mso-wrap-distance-right:6.7498426pt;">
                <v:stroke color="#000000"/>
                <v:imagedata r:id="rId192"/>
                <o:lock selection="t"/>
              </v:shape>
            </w:pict>
          </mc:Fallback>
        </mc:AlternateContent>
      </w:r>
      <w:r>
        <w:rPr>
          <w:color w:val="FF0000"/>
        </w:rPr>
        <mc:AlternateContent>
          <mc:Choice Requires="wps">
            <w:drawing>
              <wp:anchor distT="0" distB="0" distL="85723" distR="85723" simplePos="0" relativeHeight="1991" behindDoc="0" locked="0" layoutInCell="1" hidden="0" allowOverlap="1">
                <wp:simplePos x="0" y="0"/>
                <wp:positionH relativeFrom="character">
                  <wp:posOffset>-30404</wp:posOffset>
                </wp:positionH>
                <wp:positionV relativeFrom="line">
                  <wp:posOffset>233035</wp:posOffset>
                </wp:positionV>
                <wp:extent cx="174996" cy="249697"/>
                <wp:effectExtent l="0" t="0" r="0" b="0"/>
                <wp:wrapNone/>
                <wp:docPr id="313" name="对象 313"/>
                <wp:cNvGraphicFramePr>
                  <a:graphicFrameLocks noChangeAspect="0" noSelect="1"/>
                </wp:cNvGraphicFramePr>
                <a:graphic>
                  <a:graphicData uri="http://schemas.microsoft.com/office/word/2010/wordprocessingInk">
                    <w14:contentPart bwMode="auto" r:id="rId193">
                      <w14:nvContentPartPr>
                        <w14:cNvContentPartPr/>
                      </w14:nvContentPartPr>
                      <w14:xfrm>
                        <a:off x="0" y="0"/>
                        <a:ext cx="174996" cy="249697"/>
                      </w14:xfrm>
                    </w14:contentPart>
                  </a:graphicData>
                </a:graphic>
              </wp:anchor>
            </w:drawing>
          </mc:Choice>
          <mc:Fallback>
            <w:pict>
              <v:shape type="#_x0000_t75" id="对象 314" o:spid="_x0000_s314" fillcolor="#FFFFFF" stroked="t" strokeweight="1.0pt" style="position:absolute;&#10;margin-left:-2.3940158pt;&#10;margin-top:18.349213pt;&#10;width:13.779213pt;&#10;height:19.66118pt;&#10;z-index:1991;&#10;mso-position-horizontal:absolute;&#10;mso-position-horizontal-relative:char;&#10;mso-position-vertical:absolute;&#10;mso-position-vertical-relative:line;&#10;mso-wrap-distance-left:6.7498426pt;&#10;mso-wrap-distance-right:6.7498426pt;">
                <v:stroke color="#000000"/>
                <v:imagedata r:id="rId194"/>
                <o:lock selection="t"/>
              </v:shape>
            </w:pict>
          </mc:Fallback>
        </mc:AlternateContent>
      </w:r>
      <w:r>
        <w:rPr>
          <w:color w:val="FF0000"/>
        </w:rPr>
        <mc:AlternateContent>
          <mc:Choice Requires="wps">
            <w:drawing>
              <wp:anchor distT="0" distB="0" distL="85723" distR="85723" simplePos="0" relativeHeight="1992" behindDoc="0" locked="0" layoutInCell="1" hidden="0" allowOverlap="1">
                <wp:simplePos x="0" y="0"/>
                <wp:positionH relativeFrom="character">
                  <wp:posOffset>-70180</wp:posOffset>
                </wp:positionH>
                <wp:positionV relativeFrom="line">
                  <wp:posOffset>334078</wp:posOffset>
                </wp:positionV>
                <wp:extent cx="90526" cy="41953"/>
                <wp:effectExtent l="0" t="0" r="0" b="0"/>
                <wp:wrapNone/>
                <wp:docPr id="316" name="对象 316"/>
                <wp:cNvGraphicFramePr>
                  <a:graphicFrameLocks noChangeAspect="0" noSelect="1"/>
                </wp:cNvGraphicFramePr>
                <a:graphic>
                  <a:graphicData uri="http://schemas.microsoft.com/office/word/2010/wordprocessingInk">
                    <w14:contentPart bwMode="auto" r:id="rId195">
                      <w14:nvContentPartPr>
                        <w14:cNvContentPartPr/>
                      </w14:nvContentPartPr>
                      <w14:xfrm>
                        <a:off x="0" y="0"/>
                        <a:ext cx="90526" cy="41953"/>
                      </w14:xfrm>
                    </w14:contentPart>
                  </a:graphicData>
                </a:graphic>
              </wp:anchor>
            </w:drawing>
          </mc:Choice>
          <mc:Fallback>
            <w:pict>
              <v:shape type="#_x0000_t75" id="对象 317" o:spid="_x0000_s317" fillcolor="#FFFFFF" stroked="t" strokeweight="1.0pt" style="position:absolute;&#10;margin-left:-5.5259843pt;&#10;margin-top:26.305355pt;&#10;width:7.1280313pt;&#10;height:3.303387pt;&#10;z-index:1992;&#10;mso-position-horizontal:absolute;&#10;mso-position-horizontal-relative:char;&#10;mso-position-vertical:absolute;&#10;mso-position-vertical-relative:line;&#10;mso-wrap-distance-left:6.7498426pt;&#10;mso-wrap-distance-right:6.7498426pt;">
                <v:stroke color="#000000"/>
                <v:imagedata r:id="rId196"/>
                <o:lock selection="t"/>
              </v:shape>
            </w:pict>
          </mc:Fallback>
        </mc:AlternateContent>
      </w:r>
      <w:r>
        <w:rPr>
          <w:color w:val="FF0000"/>
        </w:rPr>
        <mc:AlternateContent>
          <mc:Choice Requires="wps">
            <w:drawing>
              <wp:anchor distT="0" distB="0" distL="85723" distR="85723" simplePos="0" relativeHeight="1993" behindDoc="0" locked="0" layoutInCell="1" hidden="0" allowOverlap="1">
                <wp:simplePos x="0" y="0"/>
                <wp:positionH relativeFrom="character">
                  <wp:posOffset>-34687</wp:posOffset>
                </wp:positionH>
                <wp:positionV relativeFrom="line">
                  <wp:posOffset>228550</wp:posOffset>
                </wp:positionV>
                <wp:extent cx="68511" cy="55933"/>
                <wp:effectExtent l="0" t="0" r="0" b="0"/>
                <wp:wrapNone/>
                <wp:docPr id="319" name="对象 319"/>
                <wp:cNvGraphicFramePr>
                  <a:graphicFrameLocks noChangeAspect="0" noSelect="1"/>
                </wp:cNvGraphicFramePr>
                <a:graphic>
                  <a:graphicData uri="http://schemas.microsoft.com/office/word/2010/wordprocessingInk">
                    <w14:contentPart bwMode="auto" r:id="rId197">
                      <w14:nvContentPartPr>
                        <w14:cNvContentPartPr/>
                      </w14:nvContentPartPr>
                      <w14:xfrm>
                        <a:off x="0" y="0"/>
                        <a:ext cx="68511" cy="55933"/>
                      </w14:xfrm>
                    </w14:contentPart>
                  </a:graphicData>
                </a:graphic>
              </wp:anchor>
            </w:drawing>
          </mc:Choice>
          <mc:Fallback>
            <w:pict>
              <v:shape type="#_x0000_t75" id="对象 320" o:spid="_x0000_s320" fillcolor="#FFFFFF" stroked="t" strokeweight="1.0pt" style="position:absolute;&#10;margin-left:-2.7312598pt;&#10;margin-top:17.996063pt;&#10;width:5.394567pt;&#10;height:4.404173pt;&#10;z-index:1993;&#10;mso-position-horizontal:absolute;&#10;mso-position-horizontal-relative:char;&#10;mso-position-vertical:absolute;&#10;mso-position-vertical-relative:line;&#10;mso-wrap-distance-left:6.7498426pt;&#10;mso-wrap-distance-right:6.7498426pt;">
                <v:stroke color="#000000"/>
                <v:imagedata r:id="rId198"/>
                <o:lock selection="t"/>
              </v:shape>
            </w:pict>
          </mc:Fallback>
        </mc:AlternateContent>
      </w:r>
      <w:r>
        <w:rPr>
          <w:color w:val="FF0000"/>
        </w:rPr>
        <mc:AlternateContent>
          <mc:Choice Requires="wps">
            <w:drawing>
              <wp:anchor distT="0" distB="0" distL="85723" distR="85723" simplePos="0" relativeHeight="1994" behindDoc="0" locked="0" layoutInCell="1" hidden="0" allowOverlap="1">
                <wp:simplePos x="0" y="0"/>
                <wp:positionH relativeFrom="character">
                  <wp:posOffset>384485</wp:posOffset>
                </wp:positionH>
                <wp:positionV relativeFrom="line">
                  <wp:posOffset>248992</wp:posOffset>
                </wp:positionV>
                <wp:extent cx="30503" cy="49331"/>
                <wp:effectExtent l="0" t="0" r="0" b="0"/>
                <wp:wrapNone/>
                <wp:docPr id="322" name="对象 322"/>
                <wp:cNvGraphicFramePr>
                  <a:graphicFrameLocks noChangeAspect="0" noSelect="1"/>
                </wp:cNvGraphicFramePr>
                <a:graphic>
                  <a:graphicData uri="http://schemas.microsoft.com/office/word/2010/wordprocessingInk">
                    <w14:contentPart bwMode="auto" r:id="rId199">
                      <w14:nvContentPartPr>
                        <w14:cNvContentPartPr/>
                      </w14:nvContentPartPr>
                      <w14:xfrm>
                        <a:off x="0" y="0"/>
                        <a:ext cx="30503" cy="49331"/>
                      </w14:xfrm>
                    </w14:contentPart>
                  </a:graphicData>
                </a:graphic>
              </wp:anchor>
            </w:drawing>
          </mc:Choice>
          <mc:Fallback>
            <w:pict>
              <v:shape type="#_x0000_t75" id="对象 323" o:spid="_x0000_s323" fillcolor="#FFFFFF" stroked="t" strokeweight="1.0pt" style="position:absolute;&#10;margin-left:30.274408pt;&#10;margin-top:19.605669pt;&#10;width:2.4018123pt;&#10;height:3.884409pt;&#10;z-index:1994;&#10;mso-position-horizontal:absolute;&#10;mso-position-horizontal-relative:char;&#10;mso-position-vertical:absolute;&#10;mso-position-vertical-relative:line;&#10;mso-wrap-distance-left:6.7498426pt;&#10;mso-wrap-distance-right:6.7498426pt;">
                <v:stroke color="#000000"/>
                <v:imagedata r:id="rId200"/>
                <o:lock selection="t"/>
              </v:shape>
            </w:pict>
          </mc:Fallback>
        </mc:AlternateContent>
      </w:r>
      <w:r>
        <w:rPr>
          <w:color w:val="FF0000"/>
        </w:rPr>
        <mc:AlternateContent>
          <mc:Choice Requires="wps">
            <w:drawing>
              <wp:anchor distT="0" distB="0" distL="85723" distR="85723" simplePos="0" relativeHeight="1995" behindDoc="0" locked="0" layoutInCell="1" hidden="0" allowOverlap="1">
                <wp:simplePos x="0" y="0"/>
                <wp:positionH relativeFrom="character">
                  <wp:posOffset>340918</wp:posOffset>
                </wp:positionH>
                <wp:positionV relativeFrom="line">
                  <wp:posOffset>239546</wp:posOffset>
                </wp:positionV>
                <wp:extent cx="97140" cy="91772"/>
                <wp:effectExtent l="0" t="0" r="0" b="0"/>
                <wp:wrapNone/>
                <wp:docPr id="325" name="对象 325"/>
                <wp:cNvGraphicFramePr>
                  <a:graphicFrameLocks noChangeAspect="0" noSelect="1"/>
                </wp:cNvGraphicFramePr>
                <a:graphic>
                  <a:graphicData uri="http://schemas.microsoft.com/office/word/2010/wordprocessingInk">
                    <w14:contentPart bwMode="auto" r:id="rId201">
                      <w14:nvContentPartPr>
                        <w14:cNvContentPartPr/>
                      </w14:nvContentPartPr>
                      <w14:xfrm>
                        <a:off x="0" y="0"/>
                        <a:ext cx="97140" cy="91772"/>
                      </w14:xfrm>
                    </w14:contentPart>
                  </a:graphicData>
                </a:graphic>
              </wp:anchor>
            </w:drawing>
          </mc:Choice>
          <mc:Fallback>
            <w:pict>
              <v:shape type="#_x0000_t75" id="对象 326" o:spid="_x0000_s326" fillcolor="#FFFFFF" stroked="t" strokeweight="1.0pt" style="position:absolute;&#10;margin-left:26.843937pt;&#10;margin-top:18.861889pt;&#10;width:7.64882pt;&#10;height:7.226143pt;&#10;z-index:1995;&#10;mso-position-horizontal:absolute;&#10;mso-position-horizontal-relative:char;&#10;mso-position-vertical:absolute;&#10;mso-position-vertical-relative:line;&#10;mso-wrap-distance-left:6.7498426pt;&#10;mso-wrap-distance-right:6.7498426pt;">
                <v:stroke color="#000000"/>
                <v:imagedata r:id="rId202"/>
                <o:lock selection="t"/>
              </v:shape>
            </w:pict>
          </mc:Fallback>
        </mc:AlternateContent>
      </w:r>
      <w:r>
        <w:rPr>
          <w:color w:val="FF0000"/>
        </w:rPr>
        <mc:AlternateContent>
          <mc:Choice Requires="wps">
            <w:drawing>
              <wp:anchor distT="0" distB="0" distL="85723" distR="85723" simplePos="0" relativeHeight="1996" behindDoc="0" locked="0" layoutInCell="1" hidden="0" allowOverlap="1">
                <wp:simplePos x="0" y="0"/>
                <wp:positionH relativeFrom="character">
                  <wp:posOffset>239503</wp:posOffset>
                </wp:positionH>
                <wp:positionV relativeFrom="line">
                  <wp:posOffset>221309</wp:posOffset>
                </wp:positionV>
                <wp:extent cx="131913" cy="256369"/>
                <wp:effectExtent l="0" t="0" r="0" b="0"/>
                <wp:wrapNone/>
                <wp:docPr id="328" name="对象 328"/>
                <wp:cNvGraphicFramePr>
                  <a:graphicFrameLocks noChangeAspect="0" noSelect="1"/>
                </wp:cNvGraphicFramePr>
                <a:graphic>
                  <a:graphicData uri="http://schemas.microsoft.com/office/word/2010/wordprocessingInk">
                    <w14:contentPart bwMode="auto" r:id="rId203">
                      <w14:nvContentPartPr>
                        <w14:cNvContentPartPr/>
                      </w14:nvContentPartPr>
                      <w14:xfrm>
                        <a:off x="0" y="0"/>
                        <a:ext cx="131913" cy="256369"/>
                      </w14:xfrm>
                    </w14:contentPart>
                  </a:graphicData>
                </a:graphic>
              </wp:anchor>
            </w:drawing>
          </mc:Choice>
          <mc:Fallback>
            <w:pict>
              <v:shape type="#_x0000_t75" id="对象 329" o:spid="_x0000_s329" fillcolor="#FFFFFF" stroked="t" strokeweight="1.0pt" style="position:absolute;&#10;margin-left:18.858503pt;&#10;margin-top:17.425905pt;&#10;width:10.386851pt;&#10;height:20.186535pt;&#10;z-index:1996;&#10;mso-position-horizontal:absolute;&#10;mso-position-horizontal-relative:char;&#10;mso-position-vertical:absolute;&#10;mso-position-vertical-relative:line;&#10;mso-wrap-distance-left:6.7498426pt;&#10;mso-wrap-distance-right:6.7498426pt;">
                <v:stroke color="#000000"/>
                <v:imagedata r:id="rId204"/>
                <o:lock selection="t"/>
              </v:shape>
            </w:pict>
          </mc:Fallback>
        </mc:AlternateContent>
      </w:r>
      <w:r>
        <w:rPr>
          <w:color w:val="FF0000"/>
        </w:rPr>
        <mc:AlternateContent>
          <mc:Choice Requires="wps">
            <w:drawing>
              <wp:anchor distT="0" distB="0" distL="85723" distR="85723" simplePos="0" relativeHeight="1997" behindDoc="0" locked="0" layoutInCell="1" hidden="0" allowOverlap="1">
                <wp:simplePos x="0" y="0"/>
                <wp:positionH relativeFrom="character">
                  <wp:posOffset>-2685201</wp:posOffset>
                </wp:positionH>
                <wp:positionV relativeFrom="line">
                  <wp:posOffset>461394</wp:posOffset>
                </wp:positionV>
                <wp:extent cx="122417" cy="50360"/>
                <wp:effectExtent l="0" t="0" r="0" b="0"/>
                <wp:wrapNone/>
                <wp:docPr id="331" name="对象 331"/>
                <wp:cNvGraphicFramePr>
                  <a:graphicFrameLocks noChangeAspect="0" noSelect="1"/>
                </wp:cNvGraphicFramePr>
                <a:graphic>
                  <a:graphicData uri="http://schemas.microsoft.com/office/word/2010/wordprocessingInk">
                    <w14:contentPart bwMode="auto" r:id="rId205">
                      <w14:nvContentPartPr>
                        <w14:cNvContentPartPr/>
                      </w14:nvContentPartPr>
                      <w14:xfrm>
                        <a:off x="0" y="0"/>
                        <a:ext cx="122417" cy="50360"/>
                      </w14:xfrm>
                    </w14:contentPart>
                  </a:graphicData>
                </a:graphic>
              </wp:anchor>
            </w:drawing>
          </mc:Choice>
          <mc:Fallback>
            <w:pict>
              <v:shape type="#_x0000_t75" id="对象 332" o:spid="_x0000_s332" fillcolor="#FFFFFF" stroked="t" strokeweight="1.0pt" style="position:absolute;&#10;margin-left:-211.43315pt;&#10;margin-top:36.330235pt;&#10;width:9.639143pt;&#10;height:3.9653547pt;&#10;z-index:1997;&#10;mso-position-horizontal:absolute;&#10;mso-position-horizontal-relative:char;&#10;mso-position-vertical:absolute;&#10;mso-position-vertical-relative:line;&#10;mso-wrap-distance-left:6.7498426pt;&#10;mso-wrap-distance-right:6.7498426pt;">
                <v:stroke color="#000000"/>
                <v:imagedata r:id="rId206"/>
                <o:lock selection="t"/>
              </v:shape>
            </w:pict>
          </mc:Fallback>
        </mc:AlternateContent>
      </w:r>
      <w:r>
        <w:rPr>
          <w:color w:val="FF0000"/>
        </w:rPr>
        <mc:AlternateContent>
          <mc:Choice Requires="wps">
            <w:drawing>
              <wp:anchor distT="0" distB="0" distL="85723" distR="85723" simplePos="0" relativeHeight="1998" behindDoc="0" locked="0" layoutInCell="1" hidden="0" allowOverlap="1">
                <wp:simplePos x="0" y="0"/>
                <wp:positionH relativeFrom="character">
                  <wp:posOffset>-2402062</wp:posOffset>
                </wp:positionH>
                <wp:positionV relativeFrom="line">
                  <wp:posOffset>441626</wp:posOffset>
                </wp:positionV>
                <wp:extent cx="73756" cy="48067"/>
                <wp:effectExtent l="0" t="0" r="0" b="0"/>
                <wp:wrapNone/>
                <wp:docPr id="334" name="对象 334"/>
                <wp:cNvGraphicFramePr>
                  <a:graphicFrameLocks noChangeAspect="0" noSelect="1"/>
                </wp:cNvGraphicFramePr>
                <a:graphic>
                  <a:graphicData uri="http://schemas.microsoft.com/office/word/2010/wordprocessingInk">
                    <w14:contentPart bwMode="auto" r:id="rId207">
                      <w14:nvContentPartPr>
                        <w14:cNvContentPartPr/>
                      </w14:nvContentPartPr>
                      <w14:xfrm>
                        <a:off x="0" y="0"/>
                        <a:ext cx="73756" cy="48067"/>
                      </w14:xfrm>
                    </w14:contentPart>
                  </a:graphicData>
                </a:graphic>
              </wp:anchor>
            </w:drawing>
          </mc:Choice>
          <mc:Fallback>
            <w:pict>
              <v:shape type="#_x0000_t75" id="对象 335" o:spid="_x0000_s335" fillcolor="#FFFFFF" stroked="t" strokeweight="1.0pt" style="position:absolute;&#10;margin-left:-189.13873pt;&#10;margin-top:34.77378pt;&#10;width:5.8075595pt;&#10;height:3.7848039pt;&#10;z-index:1998;&#10;mso-position-horizontal:absolute;&#10;mso-position-horizontal-relative:char;&#10;mso-position-vertical:absolute;&#10;mso-position-vertical-relative:line;&#10;mso-wrap-distance-left:6.7498426pt;&#10;mso-wrap-distance-right:6.7498426pt;">
                <v:stroke color="#000000"/>
                <v:imagedata r:id="rId208"/>
                <o:lock selection="t"/>
              </v:shape>
            </w:pict>
          </mc:Fallback>
        </mc:AlternateContent>
      </w:r>
      <w:r>
        <w:rPr>
          <w:color w:val="FF0000"/>
        </w:rPr>
        <mc:AlternateContent>
          <mc:Choice Requires="wps">
            <w:drawing>
              <wp:anchor distT="0" distB="0" distL="85723" distR="85723" simplePos="0" relativeHeight="1999" behindDoc="0" locked="0" layoutInCell="1" hidden="0" allowOverlap="1">
                <wp:simplePos x="0" y="0"/>
                <wp:positionH relativeFrom="character">
                  <wp:posOffset>-3078244</wp:posOffset>
                </wp:positionH>
                <wp:positionV relativeFrom="line">
                  <wp:posOffset>434247</wp:posOffset>
                </wp:positionV>
                <wp:extent cx="136507" cy="80557"/>
                <wp:effectExtent l="0" t="0" r="0" b="0"/>
                <wp:wrapNone/>
                <wp:docPr id="337" name="对象 337"/>
                <wp:cNvGraphicFramePr>
                  <a:graphicFrameLocks noChangeAspect="0" noSelect="1"/>
                </wp:cNvGraphicFramePr>
                <a:graphic>
                  <a:graphicData uri="http://schemas.microsoft.com/office/word/2010/wordprocessingInk">
                    <w14:contentPart bwMode="auto" r:id="rId209">
                      <w14:nvContentPartPr>
                        <w14:cNvContentPartPr/>
                      </w14:nvContentPartPr>
                      <w14:xfrm>
                        <a:off x="0" y="0"/>
                        <a:ext cx="136507" cy="80557"/>
                      </w14:xfrm>
                    </w14:contentPart>
                  </a:graphicData>
                </a:graphic>
              </wp:anchor>
            </w:drawing>
          </mc:Choice>
          <mc:Fallback>
            <w:pict>
              <v:shape type="#_x0000_t75" id="对象 338" o:spid="_x0000_s338" fillcolor="#FFFFFF" stroked="t" strokeweight="1.0pt" style="position:absolute;&#10;margin-left:-242.38142pt;&#10;margin-top:34.192677pt;&#10;width:10.748585pt;&#10;height:6.3430715pt;&#10;z-index:1999;&#10;mso-position-horizontal:absolute;&#10;mso-position-horizontal-relative:char;&#10;mso-position-vertical:absolute;&#10;mso-position-vertical-relative:line;&#10;mso-wrap-distance-left:6.7498426pt;&#10;mso-wrap-distance-right:6.7498426pt;">
                <v:stroke color="#000000"/>
                <v:imagedata r:id="rId210"/>
                <o:lock selection="t"/>
              </v:shape>
            </w:pict>
          </mc:Fallback>
        </mc:AlternateContent>
      </w:r>
      <w:r>
        <w:rPr>
          <w:color w:val="FF0000"/>
        </w:rPr>
        <mc:AlternateContent>
          <mc:Choice Requires="wps">
            <w:drawing>
              <wp:anchor distT="0" distB="0" distL="85723" distR="85723" simplePos="0" relativeHeight="2000" behindDoc="0" locked="0" layoutInCell="1" hidden="0" allowOverlap="1">
                <wp:simplePos x="0" y="0"/>
                <wp:positionH relativeFrom="character">
                  <wp:posOffset>-2447977</wp:posOffset>
                </wp:positionH>
                <wp:positionV relativeFrom="line">
                  <wp:posOffset>380875</wp:posOffset>
                </wp:positionV>
                <wp:extent cx="53372" cy="123906"/>
                <wp:effectExtent l="0" t="0" r="0" b="0"/>
                <wp:wrapNone/>
                <wp:docPr id="340" name="对象 340"/>
                <wp:cNvGraphicFramePr>
                  <a:graphicFrameLocks noChangeAspect="0" noSelect="1"/>
                </wp:cNvGraphicFramePr>
                <a:graphic>
                  <a:graphicData uri="http://schemas.microsoft.com/office/word/2010/wordprocessingInk">
                    <w14:contentPart bwMode="auto" r:id="rId211">
                      <w14:nvContentPartPr>
                        <w14:cNvContentPartPr/>
                      </w14:nvContentPartPr>
                      <w14:xfrm>
                        <a:off x="0" y="0"/>
                        <a:ext cx="53372" cy="123906"/>
                      </w14:xfrm>
                    </w14:contentPart>
                  </a:graphicData>
                </a:graphic>
              </wp:anchor>
            </w:drawing>
          </mc:Choice>
          <mc:Fallback>
            <w:pict>
              <v:shape type="#_x0000_t75" id="对象 341" o:spid="_x0000_s341" fillcolor="#FFFFFF" stroked="t" strokeweight="1.0pt" style="position:absolute;&#10;margin-left:-192.75409pt;&#10;margin-top:29.99016pt;&#10;width:4.2025957pt;&#10;height:9.756454pt;&#10;z-index:2000;&#10;mso-position-horizontal:absolute;&#10;mso-position-horizontal-relative:char;&#10;mso-position-vertical:absolute;&#10;mso-position-vertical-relative:line;&#10;mso-wrap-distance-left:6.7498426pt;&#10;mso-wrap-distance-right:6.7498426pt;">
                <v:stroke color="#000000"/>
                <v:imagedata r:id="rId212"/>
                <o:lock selection="t"/>
              </v:shape>
            </w:pict>
          </mc:Fallback>
        </mc:AlternateContent>
      </w:r>
      <w:r>
        <w:rPr>
          <w:color w:val="FF0000"/>
        </w:rPr>
        <mc:AlternateContent>
          <mc:Choice Requires="wps">
            <w:drawing>
              <wp:anchor distT="0" distB="0" distL="85723" distR="85723" simplePos="0" relativeHeight="2001" behindDoc="0" locked="0" layoutInCell="1" hidden="0" allowOverlap="1">
                <wp:simplePos x="0" y="0"/>
                <wp:positionH relativeFrom="character">
                  <wp:posOffset>-2284227</wp:posOffset>
                </wp:positionH>
                <wp:positionV relativeFrom="line">
                  <wp:posOffset>380386</wp:posOffset>
                </wp:positionV>
                <wp:extent cx="99656" cy="96736"/>
                <wp:effectExtent l="0" t="0" r="0" b="0"/>
                <wp:wrapNone/>
                <wp:docPr id="343" name="对象 343"/>
                <wp:cNvGraphicFramePr>
                  <a:graphicFrameLocks noChangeAspect="0" noSelect="1"/>
                </wp:cNvGraphicFramePr>
                <a:graphic>
                  <a:graphicData uri="http://schemas.microsoft.com/office/word/2010/wordprocessingInk">
                    <w14:contentPart bwMode="auto" r:id="rId213">
                      <w14:nvContentPartPr>
                        <w14:cNvContentPartPr/>
                      </w14:nvContentPartPr>
                      <w14:xfrm>
                        <a:off x="0" y="0"/>
                        <a:ext cx="99656" cy="96736"/>
                      </w14:xfrm>
                    </w14:contentPart>
                  </a:graphicData>
                </a:graphic>
              </wp:anchor>
            </w:drawing>
          </mc:Choice>
          <mc:Fallback>
            <w:pict>
              <v:shape type="#_x0000_t75" id="对象 344" o:spid="_x0000_s344" fillcolor="#FFFFFF" stroked="t" strokeweight="1.0pt" style="position:absolute;&#10;margin-left:-179.8604pt;&#10;margin-top:29.951653pt;&#10;width:7.8470025pt;&#10;height:7.6170087pt;&#10;z-index:2001;&#10;mso-position-horizontal:absolute;&#10;mso-position-horizontal-relative:char;&#10;mso-position-vertical:absolute;&#10;mso-position-vertical-relative:line;&#10;mso-wrap-distance-left:6.7498426pt;&#10;mso-wrap-distance-right:6.7498426pt;">
                <v:stroke color="#000000"/>
                <v:imagedata r:id="rId214"/>
                <o:lock selection="t"/>
              </v:shape>
            </w:pict>
          </mc:Fallback>
        </mc:AlternateContent>
      </w:r>
      <w:r>
        <w:rPr>
          <w:color w:val="FF0000"/>
        </w:rPr>
        <mc:AlternateContent>
          <mc:Choice Requires="wps">
            <w:drawing>
              <wp:anchor distT="0" distB="0" distL="85723" distR="85723" simplePos="0" relativeHeight="2002" behindDoc="0" locked="0" layoutInCell="1" hidden="0" allowOverlap="1">
                <wp:simplePos x="0" y="0"/>
                <wp:positionH relativeFrom="character">
                  <wp:posOffset>-2735121</wp:posOffset>
                </wp:positionH>
                <wp:positionV relativeFrom="line">
                  <wp:posOffset>350263</wp:posOffset>
                </wp:positionV>
                <wp:extent cx="132591" cy="182162"/>
                <wp:effectExtent l="0" t="0" r="0" b="0"/>
                <wp:wrapNone/>
                <wp:docPr id="346" name="对象 346"/>
                <wp:cNvGraphicFramePr>
                  <a:graphicFrameLocks noChangeAspect="0" noSelect="1"/>
                </wp:cNvGraphicFramePr>
                <a:graphic>
                  <a:graphicData uri="http://schemas.microsoft.com/office/word/2010/wordprocessingInk">
                    <w14:contentPart bwMode="auto" r:id="rId215">
                      <w14:nvContentPartPr>
                        <w14:cNvContentPartPr/>
                      </w14:nvContentPartPr>
                      <w14:xfrm>
                        <a:off x="0" y="0"/>
                        <a:ext cx="132591" cy="182162"/>
                      </w14:xfrm>
                    </w14:contentPart>
                  </a:graphicData>
                </a:graphic>
              </wp:anchor>
            </w:drawing>
          </mc:Choice>
          <mc:Fallback>
            <w:pict>
              <v:shape type="#_x0000_t75" id="对象 347" o:spid="_x0000_s347" fillcolor="#FFFFFF" stroked="t" strokeweight="1.0pt" style="position:absolute;&#10;margin-left:-215.36386pt;&#10;margin-top:27.579763pt;&#10;width:10.44024pt;&#10;height:14.343466pt;&#10;z-index:2002;&#10;mso-position-horizontal:absolute;&#10;mso-position-horizontal-relative:char;&#10;mso-position-vertical:absolute;&#10;mso-position-vertical-relative:line;&#10;mso-wrap-distance-left:6.7498426pt;&#10;mso-wrap-distance-right:6.7498426pt;">
                <v:stroke color="#000000"/>
                <v:imagedata r:id="rId216"/>
                <o:lock selection="t"/>
              </v:shape>
            </w:pict>
          </mc:Fallback>
        </mc:AlternateContent>
      </w:r>
      <w:r>
        <w:rPr>
          <w:color w:val="FF0000"/>
        </w:rPr>
        <mc:AlternateContent>
          <mc:Choice Requires="wps">
            <w:drawing>
              <wp:anchor distT="0" distB="0" distL="85723" distR="85723" simplePos="0" relativeHeight="2003" behindDoc="0" locked="0" layoutInCell="1" hidden="0" allowOverlap="1">
                <wp:simplePos x="0" y="0"/>
                <wp:positionH relativeFrom="character">
                  <wp:posOffset>-2730665</wp:posOffset>
                </wp:positionH>
                <wp:positionV relativeFrom="line">
                  <wp:posOffset>348147</wp:posOffset>
                </wp:positionV>
                <wp:extent cx="53926" cy="72723"/>
                <wp:effectExtent l="0" t="0" r="0" b="0"/>
                <wp:wrapNone/>
                <wp:docPr id="349" name="对象 349"/>
                <wp:cNvGraphicFramePr>
                  <a:graphicFrameLocks noChangeAspect="0" noSelect="1"/>
                </wp:cNvGraphicFramePr>
                <a:graphic>
                  <a:graphicData uri="http://schemas.microsoft.com/office/word/2010/wordprocessingInk">
                    <w14:contentPart bwMode="auto" r:id="rId217">
                      <w14:nvContentPartPr>
                        <w14:cNvContentPartPr/>
                      </w14:nvContentPartPr>
                      <w14:xfrm>
                        <a:off x="0" y="0"/>
                        <a:ext cx="53926" cy="72723"/>
                      </w14:xfrm>
                    </w14:contentPart>
                  </a:graphicData>
                </a:graphic>
              </wp:anchor>
            </w:drawing>
          </mc:Choice>
          <mc:Fallback>
            <w:pict>
              <v:shape type="#_x0000_t75" id="对象 350" o:spid="_x0000_s350" fillcolor="#FFFFFF" stroked="t" strokeweight="1.0pt" style="position:absolute;&#10;margin-left:-215.01299pt;&#10;margin-top:27.413149pt;&#10;width:4.2462196pt;&#10;height:5.7262216pt;&#10;z-index:2003;&#10;mso-position-horizontal:absolute;&#10;mso-position-horizontal-relative:char;&#10;mso-position-vertical:absolute;&#10;mso-position-vertical-relative:line;&#10;mso-wrap-distance-left:6.7498426pt;&#10;mso-wrap-distance-right:6.7498426pt;">
                <v:stroke color="#000000"/>
                <v:imagedata r:id="rId218"/>
                <o:lock selection="t"/>
              </v:shape>
            </w:pict>
          </mc:Fallback>
        </mc:AlternateContent>
      </w:r>
      <w:r>
        <w:rPr>
          <w:color w:val="FF0000"/>
        </w:rPr>
        <mc:AlternateContent>
          <mc:Choice Requires="wps">
            <w:drawing>
              <wp:anchor distT="0" distB="0" distL="85723" distR="85723" simplePos="0" relativeHeight="2004" behindDoc="0" locked="0" layoutInCell="1" hidden="0" allowOverlap="1">
                <wp:simplePos x="0" y="0"/>
                <wp:positionH relativeFrom="character">
                  <wp:posOffset>-2936402</wp:posOffset>
                </wp:positionH>
                <wp:positionV relativeFrom="line">
                  <wp:posOffset>344566</wp:posOffset>
                </wp:positionV>
                <wp:extent cx="30461" cy="183379"/>
                <wp:effectExtent l="0" t="0" r="0" b="0"/>
                <wp:wrapNone/>
                <wp:docPr id="352" name="对象 352"/>
                <wp:cNvGraphicFramePr>
                  <a:graphicFrameLocks noChangeAspect="0" noSelect="1"/>
                </wp:cNvGraphicFramePr>
                <a:graphic>
                  <a:graphicData uri="http://schemas.microsoft.com/office/word/2010/wordprocessingInk">
                    <w14:contentPart bwMode="auto" r:id="rId219">
                      <w14:nvContentPartPr>
                        <w14:cNvContentPartPr/>
                      </w14:nvContentPartPr>
                      <w14:xfrm>
                        <a:off x="0" y="0"/>
                        <a:ext cx="30461" cy="183379"/>
                      </w14:xfrm>
                    </w14:contentPart>
                  </a:graphicData>
                </a:graphic>
              </wp:anchor>
            </w:drawing>
          </mc:Choice>
          <mc:Fallback>
            <w:pict>
              <v:shape type="#_x0000_t75" id="对象 353" o:spid="_x0000_s353" fillcolor="#FFFFFF" stroked="t" strokeweight="1.0pt" style="position:absolute;&#10;margin-left:-231.21275pt;&#10;margin-top:27.131182pt;&#10;width:2.3985078pt;&#10;height:14.439291pt;&#10;z-index:2004;&#10;mso-position-horizontal:absolute;&#10;mso-position-horizontal-relative:char;&#10;mso-position-vertical:absolute;&#10;mso-position-vertical-relative:line;&#10;mso-wrap-distance-left:6.7498426pt;&#10;mso-wrap-distance-right:6.7498426pt;">
                <v:stroke color="#000000"/>
                <v:imagedata r:id="rId220"/>
                <o:lock selection="t"/>
              </v:shape>
            </w:pict>
          </mc:Fallback>
        </mc:AlternateContent>
      </w:r>
      <w:r>
        <w:rPr>
          <w:color w:val="FF0000"/>
        </w:rPr>
        <mc:AlternateContent>
          <mc:Choice Requires="wps">
            <w:drawing>
              <wp:anchor distT="0" distB="0" distL="85723" distR="85723" simplePos="0" relativeHeight="2005" behindDoc="0" locked="0" layoutInCell="1" hidden="0" allowOverlap="1">
                <wp:simplePos x="0" y="0"/>
                <wp:positionH relativeFrom="character">
                  <wp:posOffset>-2609817</wp:posOffset>
                </wp:positionH>
                <wp:positionV relativeFrom="line">
                  <wp:posOffset>334311</wp:posOffset>
                </wp:positionV>
                <wp:extent cx="48030" cy="40377"/>
                <wp:effectExtent l="0" t="0" r="0" b="0"/>
                <wp:wrapNone/>
                <wp:docPr id="355" name="对象 355"/>
                <wp:cNvGraphicFramePr>
                  <a:graphicFrameLocks noChangeAspect="0" noSelect="1"/>
                </wp:cNvGraphicFramePr>
                <a:graphic>
                  <a:graphicData uri="http://schemas.microsoft.com/office/word/2010/wordprocessingInk">
                    <w14:contentPart bwMode="auto" r:id="rId221">
                      <w14:nvContentPartPr>
                        <w14:cNvContentPartPr/>
                      </w14:nvContentPartPr>
                      <w14:xfrm>
                        <a:off x="0" y="0"/>
                        <a:ext cx="48030" cy="40377"/>
                      </w14:xfrm>
                    </w14:contentPart>
                  </a:graphicData>
                </a:graphic>
              </wp:anchor>
            </w:drawing>
          </mc:Choice>
          <mc:Fallback>
            <w:pict>
              <v:shape type="#_x0000_t75" id="对象 356" o:spid="_x0000_s356" fillcolor="#FFFFFF" stroked="t" strokeweight="1.0pt" style="position:absolute;&#10;margin-left:-205.49739pt;&#10;margin-top:26.3237pt;&#10;width:3.7818942pt;&#10;height:3.179292pt;&#10;z-index:2005;&#10;mso-position-horizontal:absolute;&#10;mso-position-horizontal-relative:char;&#10;mso-position-vertical:absolute;&#10;mso-position-vertical-relative:line;&#10;mso-wrap-distance-left:6.7498426pt;&#10;mso-wrap-distance-right:6.7498426pt;">
                <v:stroke color="#000000"/>
                <v:imagedata r:id="rId222"/>
                <o:lock selection="t"/>
              </v:shape>
            </w:pict>
          </mc:Fallback>
        </mc:AlternateContent>
      </w:r>
      <w:r>
        <w:rPr>
          <w:color w:val="FF0000"/>
        </w:rPr>
        <mc:AlternateContent>
          <mc:Choice Requires="wps">
            <w:drawing>
              <wp:anchor distT="0" distB="0" distL="85723" distR="85723" simplePos="0" relativeHeight="2006" behindDoc="0" locked="0" layoutInCell="1" hidden="0" allowOverlap="1">
                <wp:simplePos x="0" y="0"/>
                <wp:positionH relativeFrom="character">
                  <wp:posOffset>-2274412</wp:posOffset>
                </wp:positionH>
                <wp:positionV relativeFrom="line">
                  <wp:posOffset>311246</wp:posOffset>
                </wp:positionV>
                <wp:extent cx="103148" cy="47081"/>
                <wp:effectExtent l="0" t="0" r="0" b="0"/>
                <wp:wrapNone/>
                <wp:docPr id="358" name="对象 358"/>
                <wp:cNvGraphicFramePr>
                  <a:graphicFrameLocks noChangeAspect="0" noSelect="1"/>
                </wp:cNvGraphicFramePr>
                <a:graphic>
                  <a:graphicData uri="http://schemas.microsoft.com/office/word/2010/wordprocessingInk">
                    <w14:contentPart bwMode="auto" r:id="rId223">
                      <w14:nvContentPartPr>
                        <w14:cNvContentPartPr/>
                      </w14:nvContentPartPr>
                      <w14:xfrm>
                        <a:off x="0" y="0"/>
                        <a:ext cx="103148" cy="47081"/>
                      </w14:xfrm>
                    </w14:contentPart>
                  </a:graphicData>
                </a:graphic>
              </wp:anchor>
            </w:drawing>
          </mc:Choice>
          <mc:Fallback>
            <w:pict>
              <v:shape type="#_x0000_t75" id="对象 359" o:spid="_x0000_s359" fillcolor="#FFFFFF" stroked="t" strokeweight="1.0pt" style="position:absolute;&#10;margin-left:-179.08755pt;&#10;margin-top:24.507559pt;&#10;width:8.121965pt;&#10;height:3.7071655pt;&#10;z-index:2006;&#10;mso-position-horizontal:absolute;&#10;mso-position-horizontal-relative:char;&#10;mso-position-vertical:absolute;&#10;mso-position-vertical-relative:line;&#10;mso-wrap-distance-left:6.7498426pt;&#10;mso-wrap-distance-right:6.7498426pt;">
                <v:stroke color="#000000"/>
                <v:imagedata r:id="rId224"/>
                <o:lock selection="t"/>
              </v:shape>
            </w:pict>
          </mc:Fallback>
        </mc:AlternateContent>
      </w:r>
      <w:r>
        <w:rPr>
          <w:color w:val="FF0000"/>
        </w:rPr>
        <mc:AlternateContent>
          <mc:Choice Requires="wps">
            <w:drawing>
              <wp:anchor distT="0" distB="0" distL="85723" distR="85723" simplePos="0" relativeHeight="2007" behindDoc="0" locked="0" layoutInCell="1" hidden="0" allowOverlap="1">
                <wp:simplePos x="0" y="0"/>
                <wp:positionH relativeFrom="character">
                  <wp:posOffset>-2345352</wp:posOffset>
                </wp:positionH>
                <wp:positionV relativeFrom="line">
                  <wp:posOffset>307443</wp:posOffset>
                </wp:positionV>
                <wp:extent cx="71962" cy="197346"/>
                <wp:effectExtent l="0" t="0" r="0" b="0"/>
                <wp:wrapNone/>
                <wp:docPr id="361" name="对象 361"/>
                <wp:cNvGraphicFramePr>
                  <a:graphicFrameLocks noChangeAspect="0" noSelect="1"/>
                </wp:cNvGraphicFramePr>
                <a:graphic>
                  <a:graphicData uri="http://schemas.microsoft.com/office/word/2010/wordprocessingInk">
                    <w14:contentPart bwMode="auto" r:id="rId225">
                      <w14:nvContentPartPr>
                        <w14:cNvContentPartPr/>
                      </w14:nvContentPartPr>
                      <w14:xfrm>
                        <a:off x="0" y="0"/>
                        <a:ext cx="71962" cy="197346"/>
                      </w14:xfrm>
                    </w14:contentPart>
                  </a:graphicData>
                </a:graphic>
              </wp:anchor>
            </w:drawing>
          </mc:Choice>
          <mc:Fallback>
            <w:pict>
              <v:shape type="#_x0000_t75" id="对象 362" o:spid="_x0000_s362" fillcolor="#FFFFFF" stroked="t" strokeweight="1.0pt" style="position:absolute;&#10;margin-left:-184.67339pt;&#10;margin-top:24.20811pt;&#10;width:5.6663756pt;&#10;height:15.539055pt;&#10;z-index:2007;&#10;mso-position-horizontal:absolute;&#10;mso-position-horizontal-relative:char;&#10;mso-position-vertical:absolute;&#10;mso-position-vertical-relative:line;&#10;mso-wrap-distance-left:6.7498426pt;&#10;mso-wrap-distance-right:6.7498426pt;">
                <v:stroke color="#000000"/>
                <v:imagedata r:id="rId226"/>
                <o:lock selection="t"/>
              </v:shape>
            </w:pict>
          </mc:Fallback>
        </mc:AlternateContent>
      </w:r>
      <w:r>
        <w:rPr>
          <w:color w:val="FF0000"/>
        </w:rPr>
        <mc:AlternateContent>
          <mc:Choice Requires="wps">
            <w:drawing>
              <wp:anchor distT="0" distB="0" distL="85723" distR="85723" simplePos="0" relativeHeight="2008" behindDoc="0" locked="0" layoutInCell="1" hidden="0" allowOverlap="1">
                <wp:simplePos x="0" y="0"/>
                <wp:positionH relativeFrom="character">
                  <wp:posOffset>-2661925</wp:posOffset>
                </wp:positionH>
                <wp:positionV relativeFrom="line">
                  <wp:posOffset>303536</wp:posOffset>
                </wp:positionV>
                <wp:extent cx="32226" cy="90201"/>
                <wp:effectExtent l="0" t="0" r="0" b="0"/>
                <wp:wrapNone/>
                <wp:docPr id="364" name="对象 364"/>
                <wp:cNvGraphicFramePr>
                  <a:graphicFrameLocks noChangeAspect="0" noSelect="1"/>
                </wp:cNvGraphicFramePr>
                <a:graphic>
                  <a:graphicData uri="http://schemas.microsoft.com/office/word/2010/wordprocessingInk">
                    <w14:contentPart bwMode="auto" r:id="rId227">
                      <w14:nvContentPartPr>
                        <w14:cNvContentPartPr/>
                      </w14:nvContentPartPr>
                      <w14:xfrm>
                        <a:off x="0" y="0"/>
                        <a:ext cx="32226" cy="90201"/>
                      </w14:xfrm>
                    </w14:contentPart>
                  </a:graphicData>
                </a:graphic>
              </wp:anchor>
            </w:drawing>
          </mc:Choice>
          <mc:Fallback>
            <w:pict>
              <v:shape type="#_x0000_t75" id="对象 365" o:spid="_x0000_s365" fillcolor="#FFFFFF" stroked="t" strokeweight="1.0pt" style="position:absolute;&#10;margin-left:-209.60039pt;&#10;margin-top:23.900473pt;&#10;width:2.5374827pt;&#10;height:7.1024413pt;&#10;z-index:2008;&#10;mso-position-horizontal:absolute;&#10;mso-position-horizontal-relative:char;&#10;mso-position-vertical:absolute;&#10;mso-position-vertical-relative:line;&#10;mso-wrap-distance-left:6.7498426pt;&#10;mso-wrap-distance-right:6.7498426pt;">
                <v:stroke color="#000000"/>
                <v:imagedata r:id="rId228"/>
                <o:lock selection="t"/>
              </v:shape>
            </w:pict>
          </mc:Fallback>
        </mc:AlternateContent>
      </w:r>
      <w:r>
        <w:rPr>
          <w:color w:val="FF0000"/>
        </w:rPr>
        <mc:AlternateContent>
          <mc:Choice Requires="wps">
            <w:drawing>
              <wp:anchor distT="0" distB="0" distL="85723" distR="85723" simplePos="0" relativeHeight="2009" behindDoc="0" locked="0" layoutInCell="1" hidden="0" allowOverlap="1">
                <wp:simplePos x="0" y="0"/>
                <wp:positionH relativeFrom="character">
                  <wp:posOffset>-2691342</wp:posOffset>
                </wp:positionH>
                <wp:positionV relativeFrom="line">
                  <wp:posOffset>302722</wp:posOffset>
                </wp:positionV>
                <wp:extent cx="26575" cy="91134"/>
                <wp:effectExtent l="0" t="0" r="0" b="0"/>
                <wp:wrapNone/>
                <wp:docPr id="367" name="对象 367"/>
                <wp:cNvGraphicFramePr>
                  <a:graphicFrameLocks noChangeAspect="0" noSelect="1"/>
                </wp:cNvGraphicFramePr>
                <a:graphic>
                  <a:graphicData uri="http://schemas.microsoft.com/office/word/2010/wordprocessingInk">
                    <w14:contentPart bwMode="auto" r:id="rId229">
                      <w14:nvContentPartPr>
                        <w14:cNvContentPartPr/>
                      </w14:nvContentPartPr>
                      <w14:xfrm>
                        <a:off x="0" y="0"/>
                        <a:ext cx="26575" cy="91134"/>
                      </w14:xfrm>
                    </w14:contentPart>
                  </a:graphicData>
                </a:graphic>
              </wp:anchor>
            </w:drawing>
          </mc:Choice>
          <mc:Fallback>
            <w:pict>
              <v:shape type="#_x0000_t75" id="对象 368" o:spid="_x0000_s368" fillcolor="#FFFFFF" stroked="t" strokeweight="1.0pt" style="position:absolute;&#10;margin-left:-211.91667pt;&#10;margin-top:23.836378pt;&#10;width:2.0925202pt;&#10;height:7.1759057pt;&#10;z-index:2009;&#10;mso-position-horizontal:absolute;&#10;mso-position-horizontal-relative:char;&#10;mso-position-vertical:absolute;&#10;mso-position-vertical-relative:line;&#10;mso-wrap-distance-left:6.7498426pt;&#10;mso-wrap-distance-right:6.7498426pt;">
                <v:stroke color="#000000"/>
                <v:imagedata r:id="rId230"/>
                <o:lock selection="t"/>
              </v:shape>
            </w:pict>
          </mc:Fallback>
        </mc:AlternateContent>
      </w:r>
      <w:r>
        <w:rPr>
          <w:color w:val="FF0000"/>
        </w:rPr>
        <mc:AlternateContent>
          <mc:Choice Requires="wps">
            <w:drawing>
              <wp:anchor distT="0" distB="0" distL="85723" distR="85723" simplePos="0" relativeHeight="2010" behindDoc="0" locked="0" layoutInCell="1" hidden="0" allowOverlap="1">
                <wp:simplePos x="0" y="0"/>
                <wp:positionH relativeFrom="character">
                  <wp:posOffset>-2541105</wp:posOffset>
                </wp:positionH>
                <wp:positionV relativeFrom="line">
                  <wp:posOffset>290133</wp:posOffset>
                </wp:positionV>
                <wp:extent cx="82323" cy="43685"/>
                <wp:effectExtent l="0" t="0" r="0" b="0"/>
                <wp:wrapNone/>
                <wp:docPr id="370" name="对象 370"/>
                <wp:cNvGraphicFramePr>
                  <a:graphicFrameLocks noChangeAspect="0" noSelect="1"/>
                </wp:cNvGraphicFramePr>
                <a:graphic>
                  <a:graphicData uri="http://schemas.microsoft.com/office/word/2010/wordprocessingInk">
                    <w14:contentPart bwMode="auto" r:id="rId231">
                      <w14:nvContentPartPr>
                        <w14:cNvContentPartPr/>
                      </w14:nvContentPartPr>
                      <w14:xfrm>
                        <a:off x="0" y="0"/>
                        <a:ext cx="82323" cy="43685"/>
                      </w14:xfrm>
                    </w14:contentPart>
                  </a:graphicData>
                </a:graphic>
              </wp:anchor>
            </w:drawing>
          </mc:Choice>
          <mc:Fallback>
            <w:pict>
              <v:shape type="#_x0000_t75" id="对象 371" o:spid="_x0000_s371" fillcolor="#FFFFFF" stroked="t" strokeweight="1.0pt" style="position:absolute;&#10;margin-left:-200.08708pt;&#10;margin-top:22.845118pt;&#10;width:6.4821324pt;&#10;height:3.439764pt;&#10;z-index:2010;&#10;mso-position-horizontal:absolute;&#10;mso-position-horizontal-relative:char;&#10;mso-position-vertical:absolute;&#10;mso-position-vertical-relative:line;&#10;mso-wrap-distance-left:6.7498426pt;&#10;mso-wrap-distance-right:6.7498426pt;">
                <v:stroke color="#000000"/>
                <v:imagedata r:id="rId232"/>
                <o:lock selection="t"/>
              </v:shape>
            </w:pict>
          </mc:Fallback>
        </mc:AlternateContent>
      </w:r>
      <w:r>
        <w:rPr>
          <w:color w:val="FF0000"/>
        </w:rPr>
        <mc:AlternateContent>
          <mc:Choice Requires="wps">
            <w:drawing>
              <wp:anchor distT="0" distB="0" distL="85723" distR="85723" simplePos="0" relativeHeight="2011" behindDoc="0" locked="0" layoutInCell="1" hidden="0" allowOverlap="1">
                <wp:simplePos x="0" y="0"/>
                <wp:positionH relativeFrom="character">
                  <wp:posOffset>-2914034</wp:posOffset>
                </wp:positionH>
                <wp:positionV relativeFrom="line">
                  <wp:posOffset>280798</wp:posOffset>
                </wp:positionV>
                <wp:extent cx="167870" cy="250498"/>
                <wp:effectExtent l="0" t="0" r="0" b="0"/>
                <wp:wrapNone/>
                <wp:docPr id="373" name="对象 373"/>
                <wp:cNvGraphicFramePr>
                  <a:graphicFrameLocks noChangeAspect="0" noSelect="1"/>
                </wp:cNvGraphicFramePr>
                <a:graphic>
                  <a:graphicData uri="http://schemas.microsoft.com/office/word/2010/wordprocessingInk">
                    <w14:contentPart bwMode="auto" r:id="rId233">
                      <w14:nvContentPartPr>
                        <w14:cNvContentPartPr/>
                      </w14:nvContentPartPr>
                      <w14:xfrm>
                        <a:off x="0" y="0"/>
                        <a:ext cx="167870" cy="250498"/>
                      </w14:xfrm>
                    </w14:contentPart>
                  </a:graphicData>
                </a:graphic>
              </wp:anchor>
            </w:drawing>
          </mc:Choice>
          <mc:Fallback>
            <w:pict>
              <v:shape type="#_x0000_t75" id="对象 374" o:spid="_x0000_s374" fillcolor="#FFFFFF" stroked="t" strokeweight="1.0pt" style="position:absolute;&#10;margin-left:-229.45148pt;&#10;margin-top:22.110079pt;&#10;width:13.218114pt;&#10;height:19.724255pt;&#10;z-index:2011;&#10;mso-position-horizontal:absolute;&#10;mso-position-horizontal-relative:char;&#10;mso-position-vertical:absolute;&#10;mso-position-vertical-relative:line;&#10;mso-wrap-distance-left:6.7498426pt;&#10;mso-wrap-distance-right:6.7498426pt;">
                <v:stroke color="#000000"/>
                <v:imagedata r:id="rId234"/>
                <o:lock selection="t"/>
              </v:shape>
            </w:pict>
          </mc:Fallback>
        </mc:AlternateContent>
      </w:r>
      <w:r>
        <w:rPr>
          <w:color w:val="FF0000"/>
        </w:rPr>
        <mc:AlternateContent>
          <mc:Choice Requires="wps">
            <w:drawing>
              <wp:anchor distT="0" distB="0" distL="85723" distR="85723" simplePos="0" relativeHeight="2012" behindDoc="0" locked="0" layoutInCell="1" hidden="0" allowOverlap="1">
                <wp:simplePos x="0" y="0"/>
                <wp:positionH relativeFrom="character">
                  <wp:posOffset>-2308929</wp:posOffset>
                </wp:positionH>
                <wp:positionV relativeFrom="line">
                  <wp:posOffset>257358</wp:posOffset>
                </wp:positionV>
                <wp:extent cx="114423" cy="40567"/>
                <wp:effectExtent l="0" t="0" r="0" b="0"/>
                <wp:wrapNone/>
                <wp:docPr id="376" name="对象 376"/>
                <wp:cNvGraphicFramePr>
                  <a:graphicFrameLocks noChangeAspect="0" noSelect="1"/>
                </wp:cNvGraphicFramePr>
                <a:graphic>
                  <a:graphicData uri="http://schemas.microsoft.com/office/word/2010/wordprocessingInk">
                    <w14:contentPart bwMode="auto" r:id="rId235">
                      <w14:nvContentPartPr>
                        <w14:cNvContentPartPr/>
                      </w14:nvContentPartPr>
                      <w14:xfrm>
                        <a:off x="0" y="0"/>
                        <a:ext cx="114423" cy="40567"/>
                      </w14:xfrm>
                    </w14:contentPart>
                  </a:graphicData>
                </a:graphic>
              </wp:anchor>
            </w:drawing>
          </mc:Choice>
          <mc:Fallback>
            <w:pict>
              <v:shape type="#_x0000_t75" id="对象 377" o:spid="_x0000_s377" fillcolor="#FFFFFF" stroked="t" strokeweight="1.0pt" style="position:absolute;&#10;margin-left:-181.80544pt;&#10;margin-top:20.26441pt;&#10;width:9.009762pt;&#10;height:3.194252pt;&#10;z-index:2012;&#10;mso-position-horizontal:absolute;&#10;mso-position-horizontal-relative:char;&#10;mso-position-vertical:absolute;&#10;mso-position-vertical-relative:line;&#10;mso-wrap-distance-left:6.7498426pt;&#10;mso-wrap-distance-right:6.7498426pt;">
                <v:stroke color="#000000"/>
                <v:imagedata r:id="rId236"/>
                <o:lock selection="t"/>
              </v:shape>
            </w:pict>
          </mc:Fallback>
        </mc:AlternateContent>
      </w:r>
      <w:r>
        <w:rPr>
          <w:color w:val="FF0000"/>
        </w:rPr>
        <mc:AlternateContent>
          <mc:Choice Requires="wps">
            <w:drawing>
              <wp:anchor distT="0" distB="0" distL="85723" distR="85723" simplePos="0" relativeHeight="2013" behindDoc="0" locked="0" layoutInCell="1" hidden="0" allowOverlap="1">
                <wp:simplePos x="0" y="0"/>
                <wp:positionH relativeFrom="character">
                  <wp:posOffset>-2560364</wp:posOffset>
                </wp:positionH>
                <wp:positionV relativeFrom="line">
                  <wp:posOffset>250619</wp:posOffset>
                </wp:positionV>
                <wp:extent cx="210396" cy="257554"/>
                <wp:effectExtent l="0" t="0" r="0" b="0"/>
                <wp:wrapNone/>
                <wp:docPr id="379" name="对象 379"/>
                <wp:cNvGraphicFramePr>
                  <a:graphicFrameLocks noChangeAspect="0" noSelect="1"/>
                </wp:cNvGraphicFramePr>
                <a:graphic>
                  <a:graphicData uri="http://schemas.microsoft.com/office/word/2010/wordprocessingInk">
                    <w14:contentPart bwMode="auto" r:id="rId237">
                      <w14:nvContentPartPr>
                        <w14:cNvContentPartPr/>
                      </w14:nvContentPartPr>
                      <w14:xfrm>
                        <a:off x="0" y="0"/>
                        <a:ext cx="210396" cy="257554"/>
                      </w14:xfrm>
                    </w14:contentPart>
                  </a:graphicData>
                </a:graphic>
              </wp:anchor>
            </w:drawing>
          </mc:Choice>
          <mc:Fallback>
            <w:pict>
              <v:shape type="#_x0000_t75" id="对象 380" o:spid="_x0000_s380" fillcolor="#FFFFFF" stroked="t" strokeweight="1.0pt" style="position:absolute;&#10;margin-left:-201.60347pt;&#10;margin-top:19.73378pt;&#10;width:16.566616pt;&#10;height:20.279844pt;&#10;z-index:2013;&#10;mso-position-horizontal:absolute;&#10;mso-position-horizontal-relative:char;&#10;mso-position-vertical:absolute;&#10;mso-position-vertical-relative:line;&#10;mso-wrap-distance-left:6.7498426pt;&#10;mso-wrap-distance-right:6.7498426pt;">
                <v:stroke color="#000000"/>
                <v:imagedata r:id="rId238"/>
                <o:lock selection="t"/>
              </v:shape>
            </w:pict>
          </mc:Fallback>
        </mc:AlternateContent>
      </w:r>
      <w:r>
        <w:rPr>
          <w:color w:val="FF0000"/>
        </w:rPr>
        <mc:AlternateContent>
          <mc:Choice Requires="wps">
            <w:drawing>
              <wp:anchor distT="0" distB="0" distL="85723" distR="85723" simplePos="0" relativeHeight="2014" behindDoc="0" locked="0" layoutInCell="1" hidden="0" allowOverlap="1">
                <wp:simplePos x="0" y="0"/>
                <wp:positionH relativeFrom="character">
                  <wp:posOffset>-2962318</wp:posOffset>
                </wp:positionH>
                <wp:positionV relativeFrom="line">
                  <wp:posOffset>227826</wp:posOffset>
                </wp:positionV>
                <wp:extent cx="66789" cy="145559"/>
                <wp:effectExtent l="0" t="0" r="0" b="0"/>
                <wp:wrapNone/>
                <wp:docPr id="382" name="对象 382"/>
                <wp:cNvGraphicFramePr>
                  <a:graphicFrameLocks noChangeAspect="0" noSelect="1"/>
                </wp:cNvGraphicFramePr>
                <a:graphic>
                  <a:graphicData uri="http://schemas.microsoft.com/office/word/2010/wordprocessingInk">
                    <w14:contentPart bwMode="auto" r:id="rId239">
                      <w14:nvContentPartPr>
                        <w14:cNvContentPartPr/>
                      </w14:nvContentPartPr>
                      <w14:xfrm>
                        <a:off x="0" y="0"/>
                        <a:ext cx="66789" cy="145559"/>
                      </w14:xfrm>
                    </w14:contentPart>
                  </a:graphicData>
                </a:graphic>
              </wp:anchor>
            </w:drawing>
          </mc:Choice>
          <mc:Fallback>
            <w:pict>
              <v:shape type="#_x0000_t75" id="对象 383" o:spid="_x0000_s383" fillcolor="#FFFFFF" stroked="t" strokeweight="1.0pt" style="position:absolute;&#10;margin-left:-233.25339pt;&#10;margin-top:17.939054pt;&#10;width:5.2589836pt;&#10;height:11.461339pt;&#10;z-index:2014;&#10;mso-position-horizontal:absolute;&#10;mso-position-horizontal-relative:char;&#10;mso-position-vertical:absolute;&#10;mso-position-vertical-relative:line;&#10;mso-wrap-distance-left:6.7498426pt;&#10;mso-wrap-distance-right:6.7498426pt;">
                <v:stroke color="#000000"/>
                <v:imagedata r:id="rId240"/>
                <o:lock selection="t"/>
              </v:shape>
            </w:pict>
          </mc:Fallback>
        </mc:AlternateContent>
      </w:r>
      <w:r>
        <w:rPr>
          <w:color w:val="FF0000"/>
        </w:rPr>
        <mc:AlternateContent>
          <mc:Choice Requires="wps">
            <w:drawing>
              <wp:anchor distT="0" distB="0" distL="85723" distR="85723" simplePos="0" relativeHeight="2015" behindDoc="0" locked="0" layoutInCell="1" hidden="0" allowOverlap="1">
                <wp:simplePos x="0" y="0"/>
                <wp:positionH relativeFrom="character">
                  <wp:posOffset>-2731570</wp:posOffset>
                </wp:positionH>
                <wp:positionV relativeFrom="line">
                  <wp:posOffset>219008</wp:posOffset>
                </wp:positionV>
                <wp:extent cx="135426" cy="106137"/>
                <wp:effectExtent l="0" t="0" r="0" b="0"/>
                <wp:wrapNone/>
                <wp:docPr id="385" name="对象 385"/>
                <wp:cNvGraphicFramePr>
                  <a:graphicFrameLocks noChangeAspect="0" noSelect="1"/>
                </wp:cNvGraphicFramePr>
                <a:graphic>
                  <a:graphicData uri="http://schemas.microsoft.com/office/word/2010/wordprocessingInk">
                    <w14:contentPart bwMode="auto" r:id="rId241">
                      <w14:nvContentPartPr>
                        <w14:cNvContentPartPr/>
                      </w14:nvContentPartPr>
                      <w14:xfrm>
                        <a:off x="0" y="0"/>
                        <a:ext cx="135426" cy="106137"/>
                      </w14:xfrm>
                    </w14:contentPart>
                  </a:graphicData>
                </a:graphic>
              </wp:anchor>
            </w:drawing>
          </mc:Choice>
          <mc:Fallback>
            <w:pict>
              <v:shape type="#_x0000_t75" id="对象 386" o:spid="_x0000_s386" fillcolor="#FFFFFF" stroked="t" strokeweight="1.0pt" style="position:absolute;&#10;margin-left:-215.08426pt;&#10;margin-top:17.244724pt;&#10;width:10.6634655pt;&#10;height:8.3572445pt;&#10;z-index:2015;&#10;mso-position-horizontal:absolute;&#10;mso-position-horizontal-relative:char;&#10;mso-position-vertical:absolute;&#10;mso-position-vertical-relative:line;&#10;mso-wrap-distance-left:6.7498426pt;&#10;mso-wrap-distance-right:6.7498426pt;">
                <v:stroke color="#000000"/>
                <v:imagedata r:id="rId242"/>
                <o:lock selection="t"/>
              </v:shape>
            </w:pict>
          </mc:Fallback>
        </mc:AlternateContent>
      </w:r>
      <w:r>
        <w:rPr>
          <w:color w:val="FF0000"/>
        </w:rPr>
        <mc:AlternateContent>
          <mc:Choice Requires="wps">
            <w:drawing>
              <wp:anchor distT="0" distB="0" distL="85723" distR="85723" simplePos="0" relativeHeight="2016" behindDoc="0" locked="0" layoutInCell="1" hidden="0" allowOverlap="1">
                <wp:simplePos x="0" y="0"/>
                <wp:positionH relativeFrom="character">
                  <wp:posOffset>-2883313</wp:posOffset>
                </wp:positionH>
                <wp:positionV relativeFrom="line">
                  <wp:posOffset>214724</wp:posOffset>
                </wp:positionV>
                <wp:extent cx="120991" cy="150737"/>
                <wp:effectExtent l="0" t="0" r="0" b="0"/>
                <wp:wrapNone/>
                <wp:docPr id="388" name="对象 388"/>
                <wp:cNvGraphicFramePr>
                  <a:graphicFrameLocks noChangeAspect="0" noSelect="1"/>
                </wp:cNvGraphicFramePr>
                <a:graphic>
                  <a:graphicData uri="http://schemas.microsoft.com/office/word/2010/wordprocessingInk">
                    <w14:contentPart bwMode="auto" r:id="rId243">
                      <w14:nvContentPartPr>
                        <w14:cNvContentPartPr/>
                      </w14:nvContentPartPr>
                      <w14:xfrm>
                        <a:off x="0" y="0"/>
                        <a:ext cx="120991" cy="150737"/>
                      </w14:xfrm>
                    </w14:contentPart>
                  </a:graphicData>
                </a:graphic>
              </wp:anchor>
            </w:drawing>
          </mc:Choice>
          <mc:Fallback>
            <w:pict>
              <v:shape type="#_x0000_t75" id="对象 389" o:spid="_x0000_s389" fillcolor="#FFFFFF" stroked="t" strokeweight="1.0pt" style="position:absolute;&#10;margin-left:-227.03252pt;&#10;margin-top:16.907402pt;&#10;width:9.526855pt;&#10;height:11.869055pt;&#10;z-index:2016;&#10;mso-position-horizontal:absolute;&#10;mso-position-horizontal-relative:char;&#10;mso-position-vertical:absolute;&#10;mso-position-vertical-relative:line;&#10;mso-wrap-distance-left:6.7498426pt;&#10;mso-wrap-distance-right:6.7498426pt;">
                <v:stroke color="#000000"/>
                <v:imagedata r:id="rId244"/>
                <o:lock selection="t"/>
              </v:shape>
            </w:pict>
          </mc:Fallback>
        </mc:AlternateContent>
      </w:r>
      <w:r>
        <w:rPr>
          <w:color w:val="FF0000"/>
        </w:rPr>
        <mc:AlternateContent>
          <mc:Choice Requires="wps">
            <w:drawing>
              <wp:anchor distT="0" distB="0" distL="85723" distR="85723" simplePos="0" relativeHeight="2017" behindDoc="0" locked="0" layoutInCell="1" hidden="0" allowOverlap="1">
                <wp:simplePos x="0" y="0"/>
                <wp:positionH relativeFrom="character">
                  <wp:posOffset>-619692</wp:posOffset>
                </wp:positionH>
                <wp:positionV relativeFrom="line">
                  <wp:posOffset>448018</wp:posOffset>
                </wp:positionV>
                <wp:extent cx="87759" cy="49205"/>
                <wp:effectExtent l="0" t="0" r="0" b="0"/>
                <wp:wrapNone/>
                <wp:docPr id="391" name="对象 391"/>
                <wp:cNvGraphicFramePr>
                  <a:graphicFrameLocks noChangeAspect="0" noSelect="1"/>
                </wp:cNvGraphicFramePr>
                <a:graphic>
                  <a:graphicData uri="http://schemas.microsoft.com/office/word/2010/wordprocessingInk">
                    <w14:contentPart bwMode="auto" r:id="rId245">
                      <w14:nvContentPartPr>
                        <w14:cNvContentPartPr/>
                      </w14:nvContentPartPr>
                      <w14:xfrm>
                        <a:off x="0" y="0"/>
                        <a:ext cx="87759" cy="49205"/>
                      </w14:xfrm>
                    </w14:contentPart>
                  </a:graphicData>
                </a:graphic>
              </wp:anchor>
            </w:drawing>
          </mc:Choice>
          <mc:Fallback>
            <w:pict>
              <v:shape type="#_x0000_t75" id="对象 392" o:spid="_x0000_s392" fillcolor="#FFFFFF" stroked="t" strokeweight="1.0pt" style="position:absolute;&#10;margin-left:-48.79465pt;&#10;margin-top:35.277008pt;&#10;width:6.9101577pt;&#10;height:3.87441pt;&#10;z-index:2017;&#10;mso-position-horizontal:absolute;&#10;mso-position-horizontal-relative:char;&#10;mso-position-vertical:absolute;&#10;mso-position-vertical-relative:line;&#10;mso-wrap-distance-left:6.7498426pt;&#10;mso-wrap-distance-right:6.7498426pt;">
                <v:stroke color="#000000"/>
                <v:imagedata r:id="rId246"/>
                <o:lock selection="t"/>
              </v:shape>
            </w:pict>
          </mc:Fallback>
        </mc:AlternateContent>
      </w:r>
      <w:r>
        <w:rPr>
          <w:color w:val="FF0000"/>
        </w:rPr>
        <mc:AlternateContent>
          <mc:Choice Requires="wps">
            <w:drawing>
              <wp:anchor distT="0" distB="0" distL="85723" distR="85723" simplePos="0" relativeHeight="2018" behindDoc="0" locked="0" layoutInCell="1" hidden="0" allowOverlap="1">
                <wp:simplePos x="0" y="0"/>
                <wp:positionH relativeFrom="character">
                  <wp:posOffset>-759228</wp:posOffset>
                </wp:positionH>
                <wp:positionV relativeFrom="line">
                  <wp:posOffset>445348</wp:posOffset>
                </wp:positionV>
                <wp:extent cx="57964" cy="41350"/>
                <wp:effectExtent l="0" t="0" r="0" b="0"/>
                <wp:wrapNone/>
                <wp:docPr id="394" name="对象 394"/>
                <wp:cNvGraphicFramePr>
                  <a:graphicFrameLocks noChangeAspect="0" noSelect="1"/>
                </wp:cNvGraphicFramePr>
                <a:graphic>
                  <a:graphicData uri="http://schemas.microsoft.com/office/word/2010/wordprocessingInk">
                    <w14:contentPart bwMode="auto" r:id="rId247">
                      <w14:nvContentPartPr>
                        <w14:cNvContentPartPr/>
                      </w14:nvContentPartPr>
                      <w14:xfrm>
                        <a:off x="0" y="0"/>
                        <a:ext cx="57964" cy="41350"/>
                      </w14:xfrm>
                    </w14:contentPart>
                  </a:graphicData>
                </a:graphic>
              </wp:anchor>
            </w:drawing>
          </mc:Choice>
          <mc:Fallback>
            <w:pict>
              <v:shape type="#_x0000_t75" id="对象 395" o:spid="_x0000_s395" fillcolor="#FFFFFF" stroked="t" strokeweight="1.0pt" style="position:absolute;&#10;margin-left:-59.78173pt;&#10;margin-top:35.066772pt;&#10;width:4.5640974pt;&#10;height:3.255906pt;&#10;z-index:2018;&#10;mso-position-horizontal:absolute;&#10;mso-position-horizontal-relative:char;&#10;mso-position-vertical:absolute;&#10;mso-position-vertical-relative:line;&#10;mso-wrap-distance-left:6.7498426pt;&#10;mso-wrap-distance-right:6.7498426pt;">
                <v:stroke color="#000000"/>
                <v:imagedata r:id="rId248"/>
                <o:lock selection="t"/>
              </v:shape>
            </w:pict>
          </mc:Fallback>
        </mc:AlternateContent>
      </w:r>
      <w:r>
        <w:rPr>
          <w:color w:val="FF0000"/>
        </w:rPr>
        <mc:AlternateContent>
          <mc:Choice Requires="wps">
            <w:drawing>
              <wp:anchor distT="0" distB="0" distL="85723" distR="85723" simplePos="0" relativeHeight="2019" behindDoc="0" locked="0" layoutInCell="1" hidden="0" allowOverlap="1">
                <wp:simplePos x="0" y="0"/>
                <wp:positionH relativeFrom="character">
                  <wp:posOffset>-947771</wp:posOffset>
                </wp:positionH>
                <wp:positionV relativeFrom="line">
                  <wp:posOffset>434187</wp:posOffset>
                </wp:positionV>
                <wp:extent cx="75058" cy="39195"/>
                <wp:effectExtent l="0" t="0" r="0" b="0"/>
                <wp:wrapNone/>
                <wp:docPr id="397" name="对象 397"/>
                <wp:cNvGraphicFramePr>
                  <a:graphicFrameLocks noChangeAspect="0" noSelect="1"/>
                </wp:cNvGraphicFramePr>
                <a:graphic>
                  <a:graphicData uri="http://schemas.microsoft.com/office/word/2010/wordprocessingInk">
                    <w14:contentPart bwMode="auto" r:id="rId249">
                      <w14:nvContentPartPr>
                        <w14:cNvContentPartPr/>
                      </w14:nvContentPartPr>
                      <w14:xfrm>
                        <a:off x="0" y="0"/>
                        <a:ext cx="75058" cy="39195"/>
                      </w14:xfrm>
                    </w14:contentPart>
                  </a:graphicData>
                </a:graphic>
              </wp:anchor>
            </w:drawing>
          </mc:Choice>
          <mc:Fallback>
            <w:pict>
              <v:shape type="#_x0000_t75" id="对象 398" o:spid="_x0000_s398" fillcolor="#FFFFFF" stroked="t" strokeweight="1.0pt" style="position:absolute;&#10;margin-left:-74.62764pt;&#10;margin-top:34.187954pt;&#10;width:5.9100795pt;&#10;height:3.0862215pt;&#10;z-index:2019;&#10;mso-position-horizontal:absolute;&#10;mso-position-horizontal-relative:char;&#10;mso-position-vertical:absolute;&#10;mso-position-vertical-relative:line;&#10;mso-wrap-distance-left:6.7498426pt;&#10;mso-wrap-distance-right:6.7498426pt;">
                <v:stroke color="#000000"/>
                <v:imagedata r:id="rId250"/>
                <o:lock selection="t"/>
              </v:shape>
            </w:pict>
          </mc:Fallback>
        </mc:AlternateContent>
      </w:r>
      <w:r>
        <w:rPr>
          <w:color w:val="FF0000"/>
        </w:rPr>
        <mc:AlternateContent>
          <mc:Choice Requires="wps">
            <w:drawing>
              <wp:anchor distT="0" distB="0" distL="85723" distR="85723" simplePos="0" relativeHeight="2020" behindDoc="0" locked="0" layoutInCell="1" hidden="0" allowOverlap="1">
                <wp:simplePos x="0" y="0"/>
                <wp:positionH relativeFrom="character">
                  <wp:posOffset>-384257</wp:posOffset>
                </wp:positionH>
                <wp:positionV relativeFrom="line">
                  <wp:posOffset>424360</wp:posOffset>
                </wp:positionV>
                <wp:extent cx="122230" cy="69458"/>
                <wp:effectExtent l="0" t="0" r="0" b="0"/>
                <wp:wrapNone/>
                <wp:docPr id="400" name="对象 400"/>
                <wp:cNvGraphicFramePr>
                  <a:graphicFrameLocks noChangeAspect="0" noSelect="1"/>
                </wp:cNvGraphicFramePr>
                <a:graphic>
                  <a:graphicData uri="http://schemas.microsoft.com/office/word/2010/wordprocessingInk">
                    <w14:contentPart bwMode="auto" r:id="rId251">
                      <w14:nvContentPartPr>
                        <w14:cNvContentPartPr/>
                      </w14:nvContentPartPr>
                      <w14:xfrm>
                        <a:off x="0" y="0"/>
                        <a:ext cx="122230" cy="69458"/>
                      </w14:xfrm>
                    </w14:contentPart>
                  </a:graphicData>
                </a:graphic>
              </wp:anchor>
            </w:drawing>
          </mc:Choice>
          <mc:Fallback>
            <w:pict>
              <v:shape type="#_x0000_t75" id="对象 401" o:spid="_x0000_s401" fillcolor="#FFFFFF" stroked="t" strokeweight="1.0pt" style="position:absolute;&#10;margin-left:-30.256456pt;&#10;margin-top:33.414173pt;&#10;width:9.624488pt;&#10;height:5.469134pt;&#10;z-index:2020;&#10;mso-position-horizontal:absolute;&#10;mso-position-horizontal-relative:char;&#10;mso-position-vertical:absolute;&#10;mso-position-vertical-relative:line;&#10;mso-wrap-distance-left:6.7498426pt;&#10;mso-wrap-distance-right:6.7498426pt;">
                <v:stroke color="#000000"/>
                <v:imagedata r:id="rId252"/>
                <o:lock selection="t"/>
              </v:shape>
            </w:pict>
          </mc:Fallback>
        </mc:AlternateContent>
      </w:r>
      <w:r>
        <w:rPr>
          <w:color w:val="FF0000"/>
        </w:rPr>
        <mc:AlternateContent>
          <mc:Choice Requires="wps">
            <w:drawing>
              <wp:anchor distT="0" distB="0" distL="85723" distR="85723" simplePos="0" relativeHeight="2021" behindDoc="0" locked="0" layoutInCell="1" hidden="0" allowOverlap="1">
                <wp:simplePos x="0" y="0"/>
                <wp:positionH relativeFrom="character">
                  <wp:posOffset>-1024100</wp:posOffset>
                </wp:positionH>
                <wp:positionV relativeFrom="line">
                  <wp:posOffset>408062</wp:posOffset>
                </wp:positionV>
                <wp:extent cx="104474" cy="124737"/>
                <wp:effectExtent l="0" t="0" r="0" b="0"/>
                <wp:wrapNone/>
                <wp:docPr id="403" name="对象 403"/>
                <wp:cNvGraphicFramePr>
                  <a:graphicFrameLocks noChangeAspect="0" noSelect="1"/>
                </wp:cNvGraphicFramePr>
                <a:graphic>
                  <a:graphicData uri="http://schemas.microsoft.com/office/word/2010/wordprocessingInk">
                    <w14:contentPart bwMode="auto" r:id="rId253">
                      <w14:nvContentPartPr>
                        <w14:cNvContentPartPr/>
                      </w14:nvContentPartPr>
                      <w14:xfrm>
                        <a:off x="0" y="0"/>
                        <a:ext cx="104474" cy="124737"/>
                      </w14:xfrm>
                    </w14:contentPart>
                  </a:graphicData>
                </a:graphic>
              </wp:anchor>
            </w:drawing>
          </mc:Choice>
          <mc:Fallback>
            <w:pict>
              <v:shape type="#_x0000_t75" id="对象 404" o:spid="_x0000_s404" fillcolor="#FFFFFF" stroked="t" strokeweight="1.0pt" style="position:absolute;&#10;margin-left:-80.637794pt;&#10;margin-top:32.130867pt;&#10;width:8.2263pt;&#10;height:9.821811pt;&#10;z-index:2021;&#10;mso-position-horizontal:absolute;&#10;mso-position-horizontal-relative:char;&#10;mso-position-vertical:absolute;&#10;mso-position-vertical-relative:line;&#10;mso-wrap-distance-left:6.7498426pt;&#10;mso-wrap-distance-right:6.7498426pt;">
                <v:stroke color="#000000"/>
                <v:imagedata r:id="rId254"/>
                <o:lock selection="t"/>
              </v:shape>
            </w:pict>
          </mc:Fallback>
        </mc:AlternateContent>
      </w:r>
      <w:r>
        <w:rPr>
          <w:color w:val="FF0000"/>
        </w:rPr>
        <mc:AlternateContent>
          <mc:Choice Requires="wps">
            <w:drawing>
              <wp:anchor distT="0" distB="0" distL="85723" distR="85723" simplePos="0" relativeHeight="2022" behindDoc="0" locked="0" layoutInCell="1" hidden="0" allowOverlap="1">
                <wp:simplePos x="0" y="0"/>
                <wp:positionH relativeFrom="character">
                  <wp:posOffset>-1109045</wp:posOffset>
                </wp:positionH>
                <wp:positionV relativeFrom="line">
                  <wp:posOffset>375498</wp:posOffset>
                </wp:positionV>
                <wp:extent cx="87844" cy="65935"/>
                <wp:effectExtent l="0" t="0" r="0" b="0"/>
                <wp:wrapNone/>
                <wp:docPr id="406" name="对象 406"/>
                <wp:cNvGraphicFramePr>
                  <a:graphicFrameLocks noChangeAspect="0" noSelect="1"/>
                </wp:cNvGraphicFramePr>
                <a:graphic>
                  <a:graphicData uri="http://schemas.microsoft.com/office/word/2010/wordprocessingInk">
                    <w14:contentPart bwMode="auto" r:id="rId255">
                      <w14:nvContentPartPr>
                        <w14:cNvContentPartPr/>
                      </w14:nvContentPartPr>
                      <w14:xfrm>
                        <a:off x="0" y="0"/>
                        <a:ext cx="87844" cy="65935"/>
                      </w14:xfrm>
                    </w14:contentPart>
                  </a:graphicData>
                </a:graphic>
              </wp:anchor>
            </w:drawing>
          </mc:Choice>
          <mc:Fallback>
            <w:pict>
              <v:shape type="#_x0000_t75" id="对象 407" o:spid="_x0000_s407" fillcolor="#FFFFFF" stroked="t" strokeweight="1.0pt" style="position:absolute;&#10;margin-left:-87.32638pt;&#10;margin-top:29.56677pt;&#10;width:6.9168525pt;&#10;height:5.1917334pt;&#10;z-index:2022;&#10;mso-position-horizontal:absolute;&#10;mso-position-horizontal-relative:char;&#10;mso-position-vertical:absolute;&#10;mso-position-vertical-relative:line;&#10;mso-wrap-distance-left:6.7498426pt;&#10;mso-wrap-distance-right:6.7498426pt;">
                <v:stroke color="#000000"/>
                <v:imagedata r:id="rId256"/>
                <o:lock selection="t"/>
              </v:shape>
            </w:pict>
          </mc:Fallback>
        </mc:AlternateContent>
      </w:r>
      <w:r>
        <w:rPr>
          <w:color w:val="FF0000"/>
        </w:rPr>
        <mc:AlternateContent>
          <mc:Choice Requires="wps">
            <w:drawing>
              <wp:anchor distT="0" distB="0" distL="85723" distR="85723" simplePos="0" relativeHeight="2023" behindDoc="0" locked="0" layoutInCell="1" hidden="0" allowOverlap="1">
                <wp:simplePos x="0" y="0"/>
                <wp:positionH relativeFrom="character">
                  <wp:posOffset>-1182097</wp:posOffset>
                </wp:positionH>
                <wp:positionV relativeFrom="line">
                  <wp:posOffset>371596</wp:posOffset>
                </wp:positionV>
                <wp:extent cx="64504" cy="96068"/>
                <wp:effectExtent l="0" t="0" r="0" b="0"/>
                <wp:wrapNone/>
                <wp:docPr id="409" name="对象 409"/>
                <wp:cNvGraphicFramePr>
                  <a:graphicFrameLocks noChangeAspect="0" noSelect="1"/>
                </wp:cNvGraphicFramePr>
                <a:graphic>
                  <a:graphicData uri="http://schemas.microsoft.com/office/word/2010/wordprocessingInk">
                    <w14:contentPart bwMode="auto" r:id="rId257">
                      <w14:nvContentPartPr>
                        <w14:cNvContentPartPr/>
                      </w14:nvContentPartPr>
                      <w14:xfrm>
                        <a:off x="0" y="0"/>
                        <a:ext cx="64504" cy="96068"/>
                      </w14:xfrm>
                    </w14:contentPart>
                  </a:graphicData>
                </a:graphic>
              </wp:anchor>
            </w:drawing>
          </mc:Choice>
          <mc:Fallback>
            <w:pict>
              <v:shape type="#_x0000_t75" id="对象 410" o:spid="_x0000_s410" fillcolor="#FFFFFF" stroked="t" strokeweight="1.0pt" style="position:absolute;&#10;margin-left:-93.07851pt;&#10;margin-top:29.259527pt;&#10;width:5.0790567pt;&#10;height:7.5644093pt;&#10;z-index:2023;&#10;mso-position-horizontal:absolute;&#10;mso-position-horizontal-relative:char;&#10;mso-position-vertical:absolute;&#10;mso-position-vertical-relative:line;&#10;mso-wrap-distance-left:6.7498426pt;&#10;mso-wrap-distance-right:6.7498426pt;">
                <v:stroke color="#000000"/>
                <v:imagedata r:id="rId258"/>
                <o:lock selection="t"/>
              </v:shape>
            </w:pict>
          </mc:Fallback>
        </mc:AlternateContent>
      </w:r>
      <w:r>
        <w:rPr>
          <w:color w:val="FF0000"/>
        </w:rPr>
        <mc:AlternateContent>
          <mc:Choice Requires="wps">
            <w:drawing>
              <wp:anchor distT="0" distB="0" distL="85723" distR="85723" simplePos="0" relativeHeight="2024" behindDoc="0" locked="0" layoutInCell="1" hidden="0" allowOverlap="1">
                <wp:simplePos x="0" y="0"/>
                <wp:positionH relativeFrom="character">
                  <wp:posOffset>-449709</wp:posOffset>
                </wp:positionH>
                <wp:positionV relativeFrom="line">
                  <wp:posOffset>367848</wp:posOffset>
                </wp:positionV>
                <wp:extent cx="81405" cy="114487"/>
                <wp:effectExtent l="0" t="0" r="0" b="0"/>
                <wp:wrapNone/>
                <wp:docPr id="412" name="对象 412"/>
                <wp:cNvGraphicFramePr>
                  <a:graphicFrameLocks noChangeAspect="0" noSelect="1"/>
                </wp:cNvGraphicFramePr>
                <a:graphic>
                  <a:graphicData uri="http://schemas.microsoft.com/office/word/2010/wordprocessingInk">
                    <w14:contentPart bwMode="auto" r:id="rId259">
                      <w14:nvContentPartPr>
                        <w14:cNvContentPartPr/>
                      </w14:nvContentPartPr>
                      <w14:xfrm>
                        <a:off x="0" y="0"/>
                        <a:ext cx="81405" cy="114487"/>
                      </w14:xfrm>
                    </w14:contentPart>
                  </a:graphicData>
                </a:graphic>
              </wp:anchor>
            </w:drawing>
          </mc:Choice>
          <mc:Fallback>
            <w:pict>
              <v:shape type="#_x0000_t75" id="对象 413" o:spid="_x0000_s413" fillcolor="#FFFFFF" stroked="t" strokeweight="1.0pt" style="position:absolute;&#10;margin-left:-35.410156pt;&#10;margin-top:28.964409pt;&#10;width:6.409844pt;&#10;height:9.014726pt;&#10;z-index:2024;&#10;mso-position-horizontal:absolute;&#10;mso-position-horizontal-relative:char;&#10;mso-position-vertical:absolute;&#10;mso-position-vertical-relative:line;&#10;mso-wrap-distance-left:6.7498426pt;&#10;mso-wrap-distance-right:6.7498426pt;">
                <v:stroke color="#000000"/>
                <v:imagedata r:id="rId260"/>
                <o:lock selection="t"/>
              </v:shape>
            </w:pict>
          </mc:Fallback>
        </mc:AlternateContent>
      </w:r>
      <w:r>
        <w:rPr>
          <w:color w:val="FF0000"/>
        </w:rPr>
        <mc:AlternateContent>
          <mc:Choice Requires="wps">
            <w:drawing>
              <wp:anchor distT="0" distB="0" distL="85723" distR="85723" simplePos="0" relativeHeight="2025" behindDoc="0" locked="0" layoutInCell="1" hidden="0" allowOverlap="1">
                <wp:simplePos x="0" y="0"/>
                <wp:positionH relativeFrom="character">
                  <wp:posOffset>-1457391</wp:posOffset>
                </wp:positionH>
                <wp:positionV relativeFrom="line">
                  <wp:posOffset>353677</wp:posOffset>
                </wp:positionV>
                <wp:extent cx="40172" cy="33384"/>
                <wp:effectExtent l="0" t="0" r="0" b="0"/>
                <wp:wrapNone/>
                <wp:docPr id="415" name="对象 415"/>
                <wp:cNvGraphicFramePr>
                  <a:graphicFrameLocks noChangeAspect="0" noSelect="1"/>
                </wp:cNvGraphicFramePr>
                <a:graphic>
                  <a:graphicData uri="http://schemas.microsoft.com/office/word/2010/wordprocessingInk">
                    <w14:contentPart bwMode="auto" r:id="rId261">
                      <w14:nvContentPartPr>
                        <w14:cNvContentPartPr/>
                      </w14:nvContentPartPr>
                      <w14:xfrm>
                        <a:off x="0" y="0"/>
                        <a:ext cx="40172" cy="33384"/>
                      </w14:xfrm>
                    </w14:contentPart>
                  </a:graphicData>
                </a:graphic>
              </wp:anchor>
            </w:drawing>
          </mc:Choice>
          <mc:Fallback>
            <w:pict>
              <v:shape type="#_x0000_t75" id="对象 416" o:spid="_x0000_s416" fillcolor="#FFFFFF" stroked="t" strokeweight="1.0pt" style="position:absolute;&#10;margin-left:-114.755196pt;&#10;margin-top:27.848585pt;&#10;width:3.1632247pt;&#10;height:2.628662pt;&#10;z-index:2025;&#10;mso-position-horizontal:absolute;&#10;mso-position-horizontal-relative:char;&#10;mso-position-vertical:absolute;&#10;mso-position-vertical-relative:line;&#10;mso-wrap-distance-left:6.7498426pt;&#10;mso-wrap-distance-right:6.7498426pt;">
                <v:stroke color="#000000"/>
                <v:imagedata r:id="rId262"/>
                <o:lock selection="t"/>
              </v:shape>
            </w:pict>
          </mc:Fallback>
        </mc:AlternateContent>
      </w:r>
      <w:r>
        <w:rPr>
          <w:color w:val="FF0000"/>
        </w:rPr>
        <mc:AlternateContent>
          <mc:Choice Requires="wps">
            <w:drawing>
              <wp:anchor distT="0" distB="0" distL="85723" distR="85723" simplePos="0" relativeHeight="2026" behindDoc="0" locked="0" layoutInCell="1" hidden="0" allowOverlap="1">
                <wp:simplePos x="0" y="0"/>
                <wp:positionH relativeFrom="character">
                  <wp:posOffset>-749004</wp:posOffset>
                </wp:positionH>
                <wp:positionV relativeFrom="line">
                  <wp:posOffset>346682</wp:posOffset>
                </wp:positionV>
                <wp:extent cx="39683" cy="83011"/>
                <wp:effectExtent l="0" t="0" r="0" b="0"/>
                <wp:wrapNone/>
                <wp:docPr id="418" name="对象 418"/>
                <wp:cNvGraphicFramePr>
                  <a:graphicFrameLocks noChangeAspect="0" noSelect="1"/>
                </wp:cNvGraphicFramePr>
                <a:graphic>
                  <a:graphicData uri="http://schemas.microsoft.com/office/word/2010/wordprocessingInk">
                    <w14:contentPart bwMode="auto" r:id="rId263">
                      <w14:nvContentPartPr>
                        <w14:cNvContentPartPr/>
                      </w14:nvContentPartPr>
                      <w14:xfrm>
                        <a:off x="0" y="0"/>
                        <a:ext cx="39683" cy="83011"/>
                      </w14:xfrm>
                    </w14:contentPart>
                  </a:graphicData>
                </a:graphic>
              </wp:anchor>
            </w:drawing>
          </mc:Choice>
          <mc:Fallback>
            <w:pict>
              <v:shape type="#_x0000_t75" id="对象 419" o:spid="_x0000_s419" fillcolor="#FFFFFF" stroked="t" strokeweight="1.0pt" style="position:absolute;&#10;margin-left:-58.976692pt;&#10;margin-top:27.297794pt;&#10;width:3.1246471pt;&#10;height:6.536299pt;&#10;z-index:2026;&#10;mso-position-horizontal:absolute;&#10;mso-position-horizontal-relative:char;&#10;mso-position-vertical:absolute;&#10;mso-position-vertical-relative:line;&#10;mso-wrap-distance-left:6.7498426pt;&#10;mso-wrap-distance-right:6.7498426pt;">
                <v:stroke color="#000000"/>
                <v:imagedata r:id="rId264"/>
                <o:lock selection="t"/>
              </v:shape>
            </w:pict>
          </mc:Fallback>
        </mc:AlternateContent>
      </w:r>
      <w:r>
        <w:rPr>
          <w:color w:val="FF0000"/>
        </w:rPr>
        <mc:AlternateContent>
          <mc:Choice Requires="wps">
            <w:drawing>
              <wp:anchor distT="0" distB="0" distL="85723" distR="85723" simplePos="0" relativeHeight="2027" behindDoc="0" locked="0" layoutInCell="1" hidden="0" allowOverlap="1">
                <wp:simplePos x="0" y="0"/>
                <wp:positionH relativeFrom="character">
                  <wp:posOffset>-795738</wp:posOffset>
                </wp:positionH>
                <wp:positionV relativeFrom="line">
                  <wp:posOffset>345705</wp:posOffset>
                </wp:positionV>
                <wp:extent cx="28639" cy="90525"/>
                <wp:effectExtent l="0" t="0" r="0" b="0"/>
                <wp:wrapNone/>
                <wp:docPr id="421" name="对象 421"/>
                <wp:cNvGraphicFramePr>
                  <a:graphicFrameLocks noChangeAspect="0" noSelect="1"/>
                </wp:cNvGraphicFramePr>
                <a:graphic>
                  <a:graphicData uri="http://schemas.microsoft.com/office/word/2010/wordprocessingInk">
                    <w14:contentPart bwMode="auto" r:id="rId265">
                      <w14:nvContentPartPr>
                        <w14:cNvContentPartPr/>
                      </w14:nvContentPartPr>
                      <w14:xfrm>
                        <a:off x="0" y="0"/>
                        <a:ext cx="28639" cy="90525"/>
                      </w14:xfrm>
                    </w14:contentPart>
                  </a:graphicData>
                </a:graphic>
              </wp:anchor>
            </w:drawing>
          </mc:Choice>
          <mc:Fallback>
            <w:pict>
              <v:shape type="#_x0000_t75" id="对象 422" o:spid="_x0000_s422" fillcolor="#FFFFFF" stroked="t" strokeweight="1.0pt" style="position:absolute;&#10;margin-left:-62.656536pt;&#10;margin-top:27.220865pt;&#10;width:2.2550411pt;&#10;height:7.1279526pt;&#10;z-index:2027;&#10;mso-position-horizontal:absolute;&#10;mso-position-horizontal-relative:char;&#10;mso-position-vertical:absolute;&#10;mso-position-vertical-relative:line;&#10;mso-wrap-distance-left:6.7498426pt;&#10;mso-wrap-distance-right:6.7498426pt;">
                <v:stroke color="#000000"/>
                <v:imagedata r:id="rId266"/>
                <o:lock selection="t"/>
              </v:shape>
            </w:pict>
          </mc:Fallback>
        </mc:AlternateContent>
      </w:r>
      <w:r>
        <w:rPr>
          <w:color w:val="FF0000"/>
        </w:rPr>
        <mc:AlternateContent>
          <mc:Choice Requires="wps">
            <w:drawing>
              <wp:anchor distT="0" distB="0" distL="85723" distR="85723" simplePos="0" relativeHeight="2028" behindDoc="0" locked="0" layoutInCell="1" hidden="0" allowOverlap="1">
                <wp:simplePos x="0" y="0"/>
                <wp:positionH relativeFrom="character">
                  <wp:posOffset>-821587</wp:posOffset>
                </wp:positionH>
                <wp:positionV relativeFrom="line">
                  <wp:posOffset>339520</wp:posOffset>
                </wp:positionV>
                <wp:extent cx="73517" cy="160717"/>
                <wp:effectExtent l="0" t="0" r="0" b="0"/>
                <wp:wrapNone/>
                <wp:docPr id="424" name="对象 424"/>
                <wp:cNvGraphicFramePr>
                  <a:graphicFrameLocks noChangeAspect="0" noSelect="1"/>
                </wp:cNvGraphicFramePr>
                <a:graphic>
                  <a:graphicData uri="http://schemas.microsoft.com/office/word/2010/wordprocessingInk">
                    <w14:contentPart bwMode="auto" r:id="rId267">
                      <w14:nvContentPartPr>
                        <w14:cNvContentPartPr/>
                      </w14:nvContentPartPr>
                      <w14:xfrm>
                        <a:off x="0" y="0"/>
                        <a:ext cx="73517" cy="160717"/>
                      </w14:xfrm>
                    </w14:contentPart>
                  </a:graphicData>
                </a:graphic>
              </wp:anchor>
            </w:drawing>
          </mc:Choice>
          <mc:Fallback>
            <w:pict>
              <v:shape type="#_x0000_t75" id="对象 425" o:spid="_x0000_s425" fillcolor="#FFFFFF" stroked="t" strokeweight="1.0pt" style="position:absolute;&#10;margin-left:-64.69189pt;&#10;margin-top:26.733858pt;&#10;width:5.7887397pt;&#10;height:12.6548815pt;&#10;z-index:2028;&#10;mso-position-horizontal:absolute;&#10;mso-position-horizontal-relative:char;&#10;mso-position-vertical:absolute;&#10;mso-position-vertical-relative:line;&#10;mso-wrap-distance-left:6.7498426pt;&#10;mso-wrap-distance-right:6.7498426pt;">
                <v:stroke color="#000000"/>
                <v:imagedata r:id="rId268"/>
                <o:lock selection="t"/>
              </v:shape>
            </w:pict>
          </mc:Fallback>
        </mc:AlternateContent>
      </w:r>
      <w:r>
        <w:rPr>
          <w:color w:val="FF0000"/>
        </w:rPr>
        <mc:AlternateContent>
          <mc:Choice Requires="wps">
            <w:drawing>
              <wp:anchor distT="0" distB="0" distL="85723" distR="85723" simplePos="0" relativeHeight="2029" behindDoc="0" locked="0" layoutInCell="1" hidden="0" allowOverlap="1">
                <wp:simplePos x="0" y="0"/>
                <wp:positionH relativeFrom="character">
                  <wp:posOffset>-1132164</wp:posOffset>
                </wp:positionH>
                <wp:positionV relativeFrom="line">
                  <wp:posOffset>329748</wp:posOffset>
                </wp:positionV>
                <wp:extent cx="56800" cy="210256"/>
                <wp:effectExtent l="0" t="0" r="0" b="0"/>
                <wp:wrapNone/>
                <wp:docPr id="427" name="对象 427"/>
                <wp:cNvGraphicFramePr>
                  <a:graphicFrameLocks noChangeAspect="0" noSelect="1"/>
                </wp:cNvGraphicFramePr>
                <a:graphic>
                  <a:graphicData uri="http://schemas.microsoft.com/office/word/2010/wordprocessingInk">
                    <w14:contentPart bwMode="auto" r:id="rId269">
                      <w14:nvContentPartPr>
                        <w14:cNvContentPartPr/>
                      </w14:nvContentPartPr>
                      <w14:xfrm>
                        <a:off x="0" y="0"/>
                        <a:ext cx="56800" cy="210256"/>
                      </w14:xfrm>
                    </w14:contentPart>
                  </a:graphicData>
                </a:graphic>
              </wp:anchor>
            </w:drawing>
          </mc:Choice>
          <mc:Fallback>
            <w:pict>
              <v:shape type="#_x0000_t75" id="对象 428" o:spid="_x0000_s428" fillcolor="#FFFFFF" stroked="t" strokeweight="1.0pt" style="position:absolute;&#10;margin-left:-89.146774pt;&#10;margin-top:25.964409pt;&#10;width:4.472443pt;&#10;height:16.55559pt;&#10;z-index:2029;&#10;mso-position-horizontal:absolute;&#10;mso-position-horizontal-relative:char;&#10;mso-position-vertical:absolute;&#10;mso-position-vertical-relative:line;&#10;mso-wrap-distance-left:6.7498426pt;&#10;mso-wrap-distance-right:6.7498426pt;">
                <v:stroke color="#000000"/>
                <v:imagedata r:id="rId270"/>
                <o:lock selection="t"/>
              </v:shape>
            </w:pict>
          </mc:Fallback>
        </mc:AlternateContent>
      </w:r>
      <w:r>
        <w:rPr>
          <w:color w:val="FF0000"/>
        </w:rPr>
        <mc:AlternateContent>
          <mc:Choice Requires="wps">
            <w:drawing>
              <wp:anchor distT="0" distB="0" distL="85723" distR="85723" simplePos="0" relativeHeight="2030" behindDoc="0" locked="0" layoutInCell="1" hidden="0" allowOverlap="1">
                <wp:simplePos x="0" y="0"/>
                <wp:positionH relativeFrom="character">
                  <wp:posOffset>-641673</wp:posOffset>
                </wp:positionH>
                <wp:positionV relativeFrom="line">
                  <wp:posOffset>305429</wp:posOffset>
                </wp:positionV>
                <wp:extent cx="104174" cy="66975"/>
                <wp:effectExtent l="0" t="0" r="0" b="0"/>
                <wp:wrapNone/>
                <wp:docPr id="430" name="对象 430"/>
                <wp:cNvGraphicFramePr>
                  <a:graphicFrameLocks noChangeAspect="0" noSelect="1"/>
                </wp:cNvGraphicFramePr>
                <a:graphic>
                  <a:graphicData uri="http://schemas.microsoft.com/office/word/2010/wordprocessingInk">
                    <w14:contentPart bwMode="auto" r:id="rId271">
                      <w14:nvContentPartPr>
                        <w14:cNvContentPartPr/>
                      </w14:nvContentPartPr>
                      <w14:xfrm>
                        <a:off x="0" y="0"/>
                        <a:ext cx="104174" cy="66975"/>
                      </w14:xfrm>
                    </w14:contentPart>
                  </a:graphicData>
                </a:graphic>
              </wp:anchor>
            </w:drawing>
          </mc:Choice>
          <mc:Fallback>
            <w:pict>
              <v:shape type="#_x0000_t75" id="对象 431" o:spid="_x0000_s431" fillcolor="#FFFFFF" stroked="t" strokeweight="1.0pt" style="position:absolute;&#10;margin-left:-50.525433pt;&#10;margin-top:24.049526pt;&#10;width:8.202677pt;&#10;height:5.2736235pt;&#10;z-index:2030;&#10;mso-position-horizontal:absolute;&#10;mso-position-horizontal-relative:char;&#10;mso-position-vertical:absolute;&#10;mso-position-vertical-relative:line;&#10;mso-wrap-distance-left:6.7498426pt;&#10;mso-wrap-distance-right:6.7498426pt;">
                <v:stroke color="#000000"/>
                <v:imagedata r:id="rId272"/>
                <o:lock selection="t"/>
              </v:shape>
            </w:pict>
          </mc:Fallback>
        </mc:AlternateContent>
      </w:r>
      <w:r>
        <w:rPr>
          <w:color w:val="FF0000"/>
        </w:rPr>
        <mc:AlternateContent>
          <mc:Choice Requires="wps">
            <w:drawing>
              <wp:anchor distT="0" distB="0" distL="85723" distR="85723" simplePos="0" relativeHeight="2031" behindDoc="0" locked="0" layoutInCell="1" hidden="0" allowOverlap="1">
                <wp:simplePos x="0" y="0"/>
                <wp:positionH relativeFrom="character">
                  <wp:posOffset>-1453152</wp:posOffset>
                </wp:positionH>
                <wp:positionV relativeFrom="line">
                  <wp:posOffset>292950</wp:posOffset>
                </wp:positionV>
                <wp:extent cx="165135" cy="185532"/>
                <wp:effectExtent l="0" t="0" r="0" b="0"/>
                <wp:wrapNone/>
                <wp:docPr id="433" name="对象 433"/>
                <wp:cNvGraphicFramePr>
                  <a:graphicFrameLocks noChangeAspect="0" noSelect="1"/>
                </wp:cNvGraphicFramePr>
                <a:graphic>
                  <a:graphicData uri="http://schemas.microsoft.com/office/word/2010/wordprocessingInk">
                    <w14:contentPart bwMode="auto" r:id="rId273">
                      <w14:nvContentPartPr>
                        <w14:cNvContentPartPr/>
                      </w14:nvContentPartPr>
                      <w14:xfrm>
                        <a:off x="0" y="0"/>
                        <a:ext cx="165135" cy="185532"/>
                      </w14:xfrm>
                    </w14:contentPart>
                  </a:graphicData>
                </a:graphic>
              </wp:anchor>
            </w:drawing>
          </mc:Choice>
          <mc:Fallback>
            <w:pict>
              <v:shape type="#_x0000_t75" id="对象 434" o:spid="_x0000_s434" fillcolor="#FFFFFF" stroked="t" strokeweight="1.0pt" style="position:absolute;&#10;margin-left:-114.42142pt;&#10;margin-top:23.066929pt;&#10;width:13.002762pt;&#10;height:14.608896pt;&#10;z-index:2031;&#10;mso-position-horizontal:absolute;&#10;mso-position-horizontal-relative:char;&#10;mso-position-vertical:absolute;&#10;mso-position-vertical-relative:line;&#10;mso-wrap-distance-left:6.7498426pt;&#10;mso-wrap-distance-right:6.7498426pt;">
                <v:stroke color="#000000"/>
                <v:imagedata r:id="rId274"/>
                <o:lock selection="t"/>
              </v:shape>
            </w:pict>
          </mc:Fallback>
        </mc:AlternateContent>
      </w:r>
      <w:r>
        <w:rPr>
          <w:color w:val="FF0000"/>
        </w:rPr>
        <mc:AlternateContent>
          <mc:Choice Requires="wps">
            <w:drawing>
              <wp:anchor distT="0" distB="0" distL="85723" distR="85723" simplePos="0" relativeHeight="2032" behindDoc="0" locked="0" layoutInCell="1" hidden="0" allowOverlap="1">
                <wp:simplePos x="0" y="0"/>
                <wp:positionH relativeFrom="character">
                  <wp:posOffset>-714537</wp:posOffset>
                </wp:positionH>
                <wp:positionV relativeFrom="line">
                  <wp:posOffset>291323</wp:posOffset>
                </wp:positionV>
                <wp:extent cx="81688" cy="259369"/>
                <wp:effectExtent l="0" t="0" r="0" b="0"/>
                <wp:wrapNone/>
                <wp:docPr id="436" name="对象 436"/>
                <wp:cNvGraphicFramePr>
                  <a:graphicFrameLocks noChangeAspect="0" noSelect="1"/>
                </wp:cNvGraphicFramePr>
                <a:graphic>
                  <a:graphicData uri="http://schemas.microsoft.com/office/word/2010/wordprocessingInk">
                    <w14:contentPart bwMode="auto" r:id="rId275">
                      <w14:nvContentPartPr>
                        <w14:cNvContentPartPr/>
                      </w14:nvContentPartPr>
                      <w14:xfrm>
                        <a:off x="0" y="0"/>
                        <a:ext cx="81688" cy="259369"/>
                      </w14:xfrm>
                    </w14:contentPart>
                  </a:graphicData>
                </a:graphic>
              </wp:anchor>
            </w:drawing>
          </mc:Choice>
          <mc:Fallback>
            <w:pict>
              <v:shape type="#_x0000_t75" id="对象 437" o:spid="_x0000_s437" fillcolor="#FFFFFF" stroked="t" strokeweight="1.0pt" style="position:absolute;&#10;margin-left:-56.262756pt;&#10;margin-top:22.938818pt;&#10;width:6.4321284pt;&#10;height:20.422758pt;&#10;z-index:2032;&#10;mso-position-horizontal:absolute;&#10;mso-position-horizontal-relative:char;&#10;mso-position-vertical:absolute;&#10;mso-position-vertical-relative:line;&#10;mso-wrap-distance-left:6.7498426pt;&#10;mso-wrap-distance-right:6.7498426pt;">
                <v:stroke color="#000000"/>
                <v:imagedata r:id="rId276"/>
                <o:lock selection="t"/>
              </v:shape>
            </w:pict>
          </mc:Fallback>
        </mc:AlternateContent>
      </w:r>
      <w:r>
        <w:rPr>
          <w:color w:val="FF0000"/>
        </w:rPr>
        <mc:AlternateContent>
          <mc:Choice Requires="wps">
            <w:drawing>
              <wp:anchor distT="0" distB="0" distL="85723" distR="85723" simplePos="0" relativeHeight="2033" behindDoc="0" locked="0" layoutInCell="1" hidden="0" allowOverlap="1">
                <wp:simplePos x="0" y="0"/>
                <wp:positionH relativeFrom="character">
                  <wp:posOffset>-635536</wp:posOffset>
                </wp:positionH>
                <wp:positionV relativeFrom="line">
                  <wp:posOffset>290998</wp:posOffset>
                </wp:positionV>
                <wp:extent cx="108851" cy="197475"/>
                <wp:effectExtent l="0" t="0" r="0" b="0"/>
                <wp:wrapNone/>
                <wp:docPr id="439" name="对象 439"/>
                <wp:cNvGraphicFramePr>
                  <a:graphicFrameLocks noChangeAspect="0" noSelect="1"/>
                </wp:cNvGraphicFramePr>
                <a:graphic>
                  <a:graphicData uri="http://schemas.microsoft.com/office/word/2010/wordprocessingInk">
                    <w14:contentPart bwMode="auto" r:id="rId277">
                      <w14:nvContentPartPr>
                        <w14:cNvContentPartPr/>
                      </w14:nvContentPartPr>
                      <w14:xfrm>
                        <a:off x="0" y="0"/>
                        <a:ext cx="108851" cy="197475"/>
                      </w14:xfrm>
                    </w14:contentPart>
                  </a:graphicData>
                </a:graphic>
              </wp:anchor>
            </w:drawing>
          </mc:Choice>
          <mc:Fallback>
            <w:pict>
              <v:shape type="#_x0000_t75" id="对象 440" o:spid="_x0000_s440" fillcolor="#FFFFFF" stroked="t" strokeweight="1.0pt" style="position:absolute;&#10;margin-left:-50.04221pt;&#10;margin-top:22.913229pt;&#10;width:8.570945pt;&#10;height:15.5492115pt;&#10;z-index:2033;&#10;mso-position-horizontal:absolute;&#10;mso-position-horizontal-relative:char;&#10;mso-position-vertical:absolute;&#10;mso-position-vertical-relative:line;&#10;mso-wrap-distance-left:6.7498426pt;&#10;mso-wrap-distance-right:6.7498426pt;">
                <v:stroke color="#000000"/>
                <v:imagedata r:id="rId278"/>
                <o:lock selection="t"/>
              </v:shape>
            </w:pict>
          </mc:Fallback>
        </mc:AlternateContent>
      </w:r>
      <w:r>
        <w:rPr>
          <w:color w:val="FF0000"/>
        </w:rPr>
        <mc:AlternateContent>
          <mc:Choice Requires="wps">
            <w:drawing>
              <wp:anchor distT="0" distB="0" distL="85723" distR="85723" simplePos="0" relativeHeight="2034" behindDoc="0" locked="0" layoutInCell="1" hidden="0" allowOverlap="1">
                <wp:simplePos x="0" y="0"/>
                <wp:positionH relativeFrom="character">
                  <wp:posOffset>-620516</wp:posOffset>
                </wp:positionH>
                <wp:positionV relativeFrom="line">
                  <wp:posOffset>290835</wp:posOffset>
                </wp:positionV>
                <wp:extent cx="26161" cy="98665"/>
                <wp:effectExtent l="0" t="0" r="0" b="0"/>
                <wp:wrapNone/>
                <wp:docPr id="442" name="对象 442"/>
                <wp:cNvGraphicFramePr>
                  <a:graphicFrameLocks noChangeAspect="0" noSelect="1"/>
                </wp:cNvGraphicFramePr>
                <a:graphic>
                  <a:graphicData uri="http://schemas.microsoft.com/office/word/2010/wordprocessingInk">
                    <w14:contentPart bwMode="auto" r:id="rId279">
                      <w14:nvContentPartPr>
                        <w14:cNvContentPartPr/>
                      </w14:nvContentPartPr>
                      <w14:xfrm>
                        <a:off x="0" y="0"/>
                        <a:ext cx="26161" cy="98665"/>
                      </w14:xfrm>
                    </w14:contentPart>
                  </a:graphicData>
                </a:graphic>
              </wp:anchor>
            </w:drawing>
          </mc:Choice>
          <mc:Fallback>
            <w:pict>
              <v:shape type="#_x0000_t75" id="对象 443" o:spid="_x0000_s443" fillcolor="#FFFFFF" stroked="t" strokeweight="1.0pt" style="position:absolute;&#10;margin-left:-48.859524pt;&#10;margin-top:22.900394pt;&#10;width:2.0599222pt;&#10;height:7.768898pt;&#10;z-index:2034;&#10;mso-position-horizontal:absolute;&#10;mso-position-horizontal-relative:char;&#10;mso-position-vertical:absolute;&#10;mso-position-vertical-relative:line;&#10;mso-wrap-distance-left:6.7498426pt;&#10;mso-wrap-distance-right:6.7498426pt;">
                <v:stroke color="#000000"/>
                <v:imagedata r:id="rId280"/>
                <o:lock selection="t"/>
              </v:shape>
            </w:pict>
          </mc:Fallback>
        </mc:AlternateContent>
      </w:r>
      <w:r>
        <w:rPr>
          <w:color w:val="FF0000"/>
        </w:rPr>
        <mc:AlternateContent>
          <mc:Choice Requires="wps">
            <w:drawing>
              <wp:anchor distT="0" distB="0" distL="85723" distR="85723" simplePos="0" relativeHeight="2035" behindDoc="0" locked="0" layoutInCell="1" hidden="0" allowOverlap="1">
                <wp:simplePos x="0" y="0"/>
                <wp:positionH relativeFrom="character">
                  <wp:posOffset>-1449412</wp:posOffset>
                </wp:positionH>
                <wp:positionV relativeFrom="line">
                  <wp:posOffset>275873</wp:posOffset>
                </wp:positionV>
                <wp:extent cx="68838" cy="192569"/>
                <wp:effectExtent l="0" t="0" r="0" b="0"/>
                <wp:wrapNone/>
                <wp:docPr id="445" name="对象 445"/>
                <wp:cNvGraphicFramePr>
                  <a:graphicFrameLocks noChangeAspect="0" noSelect="1"/>
                </wp:cNvGraphicFramePr>
                <a:graphic>
                  <a:graphicData uri="http://schemas.microsoft.com/office/word/2010/wordprocessingInk">
                    <w14:contentPart bwMode="auto" r:id="rId281">
                      <w14:nvContentPartPr>
                        <w14:cNvContentPartPr/>
                      </w14:nvContentPartPr>
                      <w14:xfrm>
                        <a:off x="0" y="0"/>
                        <a:ext cx="68838" cy="192569"/>
                      </w14:xfrm>
                    </w14:contentPart>
                  </a:graphicData>
                </a:graphic>
              </wp:anchor>
            </w:drawing>
          </mc:Choice>
          <mc:Fallback>
            <w:pict>
              <v:shape type="#_x0000_t75" id="对象 446" o:spid="_x0000_s446" fillcolor="#FFFFFF" stroked="t" strokeweight="1.0pt" style="position:absolute;&#10;margin-left:-114.12693pt;&#10;margin-top:21.722284pt;&#10;width:5.42032pt;&#10;height:15.162914pt;&#10;z-index:2035;&#10;mso-position-horizontal:absolute;&#10;mso-position-horizontal-relative:char;&#10;mso-position-vertical:absolute;&#10;mso-position-vertical-relative:line;&#10;mso-wrap-distance-left:6.7498426pt;&#10;mso-wrap-distance-right:6.7498426pt;">
                <v:stroke color="#000000"/>
                <v:imagedata r:id="rId282"/>
                <o:lock selection="t"/>
              </v:shape>
            </w:pict>
          </mc:Fallback>
        </mc:AlternateContent>
      </w:r>
      <w:r>
        <w:rPr>
          <w:color w:val="FF0000"/>
        </w:rPr>
        <mc:AlternateContent>
          <mc:Choice Requires="wps">
            <w:drawing>
              <wp:anchor distT="0" distB="0" distL="85723" distR="85723" simplePos="0" relativeHeight="2036" behindDoc="0" locked="0" layoutInCell="1" hidden="0" allowOverlap="1">
                <wp:simplePos x="0" y="0"/>
                <wp:positionH relativeFrom="character">
                  <wp:posOffset>-1232514</wp:posOffset>
                </wp:positionH>
                <wp:positionV relativeFrom="line">
                  <wp:posOffset>268204</wp:posOffset>
                </wp:positionV>
                <wp:extent cx="33841" cy="318518"/>
                <wp:effectExtent l="0" t="0" r="0" b="0"/>
                <wp:wrapNone/>
                <wp:docPr id="448" name="对象 448"/>
                <wp:cNvGraphicFramePr>
                  <a:graphicFrameLocks noChangeAspect="0" noSelect="1"/>
                </wp:cNvGraphicFramePr>
                <a:graphic>
                  <a:graphicData uri="http://schemas.microsoft.com/office/word/2010/wordprocessingInk">
                    <w14:contentPart bwMode="auto" r:id="rId283">
                      <w14:nvContentPartPr>
                        <w14:cNvContentPartPr/>
                      </w14:nvContentPartPr>
                      <w14:xfrm>
                        <a:off x="0" y="0"/>
                        <a:ext cx="33841" cy="318518"/>
                      </w14:xfrm>
                    </w14:contentPart>
                  </a:graphicData>
                </a:graphic>
              </wp:anchor>
            </w:drawing>
          </mc:Choice>
          <mc:Fallback>
            <w:pict>
              <v:shape type="#_x0000_t75" id="对象 449" o:spid="_x0000_s449" fillcolor="#FFFFFF" stroked="t" strokeweight="1.0pt" style="position:absolute;&#10;margin-left:-97.04835pt;&#10;margin-top:21.118425pt;&#10;width:2.6646476pt;&#10;height:25.080158pt;&#10;z-index:2036;&#10;mso-position-horizontal:absolute;&#10;mso-position-horizontal-relative:char;&#10;mso-position-vertical:absolute;&#10;mso-position-vertical-relative:line;&#10;mso-wrap-distance-left:6.7498426pt;&#10;mso-wrap-distance-right:6.7498426pt;">
                <v:stroke color="#000000"/>
                <v:imagedata r:id="rId284"/>
                <o:lock selection="t"/>
              </v:shape>
            </w:pict>
          </mc:Fallback>
        </mc:AlternateContent>
      </w:r>
      <w:r>
        <w:rPr>
          <w:color w:val="FF0000"/>
        </w:rPr>
        <mc:AlternateContent>
          <mc:Choice Requires="wps">
            <w:drawing>
              <wp:anchor distT="0" distB="0" distL="85723" distR="85723" simplePos="0" relativeHeight="2037" behindDoc="0" locked="0" layoutInCell="1" hidden="0" allowOverlap="1">
                <wp:simplePos x="0" y="0"/>
                <wp:positionH relativeFrom="character">
                  <wp:posOffset>-1202520</wp:posOffset>
                </wp:positionH>
                <wp:positionV relativeFrom="line">
                  <wp:posOffset>266902</wp:posOffset>
                </wp:positionV>
                <wp:extent cx="75277" cy="156300"/>
                <wp:effectExtent l="0" t="0" r="0" b="0"/>
                <wp:wrapNone/>
                <wp:docPr id="451" name="对象 451"/>
                <wp:cNvGraphicFramePr>
                  <a:graphicFrameLocks noChangeAspect="0" noSelect="1"/>
                </wp:cNvGraphicFramePr>
                <a:graphic>
                  <a:graphicData uri="http://schemas.microsoft.com/office/word/2010/wordprocessingInk">
                    <w14:contentPart bwMode="auto" r:id="rId285">
                      <w14:nvContentPartPr>
                        <w14:cNvContentPartPr/>
                      </w14:nvContentPartPr>
                      <w14:xfrm>
                        <a:off x="0" y="0"/>
                        <a:ext cx="75277" cy="156300"/>
                      </w14:xfrm>
                    </w14:contentPart>
                  </a:graphicData>
                </a:graphic>
              </wp:anchor>
            </w:drawing>
          </mc:Choice>
          <mc:Fallback>
            <w:pict>
              <v:shape type="#_x0000_t75" id="对象 452" o:spid="_x0000_s452" fillcolor="#FFFFFF" stroked="t" strokeweight="1.0pt" style="position:absolute;&#10;margin-left:-94.686615pt;&#10;margin-top:21.015905pt;&#10;width:5.9273257pt;&#10;height:12.307086pt;&#10;z-index:2037;&#10;mso-position-horizontal:absolute;&#10;mso-position-horizontal-relative:char;&#10;mso-position-vertical:absolute;&#10;mso-position-vertical-relative:line;&#10;mso-wrap-distance-left:6.7498426pt;&#10;mso-wrap-distance-right:6.7498426pt;">
                <v:stroke color="#000000"/>
                <v:imagedata r:id="rId286"/>
                <o:lock selection="t"/>
              </v:shape>
            </w:pict>
          </mc:Fallback>
        </mc:AlternateContent>
      </w:r>
      <w:r>
        <w:rPr>
          <w:color w:val="FF0000"/>
        </w:rPr>
        <mc:AlternateContent>
          <mc:Choice Requires="wps">
            <w:drawing>
              <wp:anchor distT="0" distB="0" distL="85723" distR="85723" simplePos="0" relativeHeight="2038" behindDoc="0" locked="0" layoutInCell="1" hidden="0" allowOverlap="1">
                <wp:simplePos x="0" y="0"/>
                <wp:positionH relativeFrom="character">
                  <wp:posOffset>-845683</wp:posOffset>
                </wp:positionH>
                <wp:positionV relativeFrom="line">
                  <wp:posOffset>252466</wp:posOffset>
                </wp:positionV>
                <wp:extent cx="121666" cy="52466"/>
                <wp:effectExtent l="0" t="0" r="0" b="0"/>
                <wp:wrapNone/>
                <wp:docPr id="454" name="对象 454"/>
                <wp:cNvGraphicFramePr>
                  <a:graphicFrameLocks noChangeAspect="0" noSelect="1"/>
                </wp:cNvGraphicFramePr>
                <a:graphic>
                  <a:graphicData uri="http://schemas.microsoft.com/office/word/2010/wordprocessingInk">
                    <w14:contentPart bwMode="auto" r:id="rId287">
                      <w14:nvContentPartPr>
                        <w14:cNvContentPartPr/>
                      </w14:nvContentPartPr>
                      <w14:xfrm>
                        <a:off x="0" y="0"/>
                        <a:ext cx="121666" cy="52466"/>
                      </w14:xfrm>
                    </w14:contentPart>
                  </a:graphicData>
                </a:graphic>
              </wp:anchor>
            </w:drawing>
          </mc:Choice>
          <mc:Fallback>
            <w:pict>
              <v:shape type="#_x0000_t75" id="对象 455" o:spid="_x0000_s455" fillcolor="#FFFFFF" stroked="t" strokeweight="1.0pt" style="position:absolute;&#10;margin-left:-66.58921pt;&#10;margin-top:19.879213pt;&#10;width:9.580001pt;&#10;height:4.1311812pt;&#10;z-index:2038;&#10;mso-position-horizontal:absolute;&#10;mso-position-horizontal-relative:char;&#10;mso-position-vertical:absolute;&#10;mso-position-vertical-relative:line;&#10;mso-wrap-distance-left:6.7498426pt;&#10;mso-wrap-distance-right:6.7498426pt;">
                <v:stroke color="#000000"/>
                <v:imagedata r:id="rId288"/>
                <o:lock selection="t"/>
              </v:shape>
            </w:pict>
          </mc:Fallback>
        </mc:AlternateContent>
      </w:r>
      <w:r>
        <w:rPr>
          <w:color w:val="FF0000"/>
        </w:rPr>
        <mc:AlternateContent>
          <mc:Choice Requires="wps">
            <w:drawing>
              <wp:anchor distT="0" distB="0" distL="85723" distR="85723" simplePos="0" relativeHeight="2039" behindDoc="0" locked="0" layoutInCell="1" hidden="0" allowOverlap="1">
                <wp:simplePos x="0" y="0"/>
                <wp:positionH relativeFrom="character">
                  <wp:posOffset>-851645</wp:posOffset>
                </wp:positionH>
                <wp:positionV relativeFrom="line">
                  <wp:posOffset>234662</wp:posOffset>
                </wp:positionV>
                <wp:extent cx="60344" cy="265879"/>
                <wp:effectExtent l="0" t="0" r="0" b="0"/>
                <wp:wrapNone/>
                <wp:docPr id="457" name="对象 457"/>
                <wp:cNvGraphicFramePr>
                  <a:graphicFrameLocks noChangeAspect="0" noSelect="1"/>
                </wp:cNvGraphicFramePr>
                <a:graphic>
                  <a:graphicData uri="http://schemas.microsoft.com/office/word/2010/wordprocessingInk">
                    <w14:contentPart bwMode="auto" r:id="rId289">
                      <w14:nvContentPartPr>
                        <w14:cNvContentPartPr/>
                      </w14:nvContentPartPr>
                      <w14:xfrm>
                        <a:off x="0" y="0"/>
                        <a:ext cx="60344" cy="265879"/>
                      </w14:xfrm>
                    </w14:contentPart>
                  </a:graphicData>
                </a:graphic>
              </wp:anchor>
            </w:drawing>
          </mc:Choice>
          <mc:Fallback>
            <w:pict>
              <v:shape type="#_x0000_t75" id="对象 458" o:spid="_x0000_s458" fillcolor="#FFFFFF" stroked="t" strokeweight="1.0pt" style="position:absolute;&#10;margin-left:-67.05866pt;&#10;margin-top:18.477324pt;&#10;width:4.7514973pt;&#10;height:20.93543pt;&#10;z-index:2039;&#10;mso-position-horizontal:absolute;&#10;mso-position-horizontal-relative:char;&#10;mso-position-vertical:absolute;&#10;mso-position-vertical-relative:line;&#10;mso-wrap-distance-left:6.7498426pt;&#10;mso-wrap-distance-right:6.7498426pt;">
                <v:stroke color="#000000"/>
                <v:imagedata r:id="rId290"/>
                <o:lock selection="t"/>
              </v:shape>
            </w:pict>
          </mc:Fallback>
        </mc:AlternateContent>
      </w:r>
      <w:r>
        <w:rPr>
          <w:color w:val="FF0000"/>
        </w:rPr>
        <mc:AlternateContent>
          <mc:Choice Requires="wps">
            <w:drawing>
              <wp:anchor distT="0" distB="0" distL="85723" distR="85723" simplePos="0" relativeHeight="2040" behindDoc="0" locked="0" layoutInCell="1" hidden="0" allowOverlap="1">
                <wp:simplePos x="0" y="0"/>
                <wp:positionH relativeFrom="character">
                  <wp:posOffset>-487862</wp:posOffset>
                </wp:positionH>
                <wp:positionV relativeFrom="line">
                  <wp:posOffset>228640</wp:posOffset>
                </wp:positionV>
                <wp:extent cx="203470" cy="269470"/>
                <wp:effectExtent l="0" t="0" r="0" b="0"/>
                <wp:wrapNone/>
                <wp:docPr id="460" name="对象 460"/>
                <wp:cNvGraphicFramePr>
                  <a:graphicFrameLocks noChangeAspect="0" noSelect="1"/>
                </wp:cNvGraphicFramePr>
                <a:graphic>
                  <a:graphicData uri="http://schemas.microsoft.com/office/word/2010/wordprocessingInk">
                    <w14:contentPart bwMode="auto" r:id="rId291">
                      <w14:nvContentPartPr>
                        <w14:cNvContentPartPr/>
                      </w14:nvContentPartPr>
                      <w14:xfrm>
                        <a:off x="0" y="0"/>
                        <a:ext cx="203470" cy="269470"/>
                      </w14:xfrm>
                    </w14:contentPart>
                  </a:graphicData>
                </a:graphic>
              </wp:anchor>
            </w:drawing>
          </mc:Choice>
          <mc:Fallback>
            <w:pict>
              <v:shape type="#_x0000_t75" id="对象 461" o:spid="_x0000_s461" fillcolor="#FFFFFF" stroked="t" strokeweight="1.0pt" style="position:absolute;&#10;margin-left:-38.41433pt;&#10;margin-top:18.003149pt;&#10;width:16.02126pt;&#10;height:21.218111pt;&#10;z-index:2040;&#10;mso-position-horizontal:absolute;&#10;mso-position-horizontal-relative:char;&#10;mso-position-vertical:absolute;&#10;mso-position-vertical-relative:line;&#10;mso-wrap-distance-left:6.7498426pt;&#10;mso-wrap-distance-right:6.7498426pt;">
                <v:stroke color="#000000"/>
                <v:imagedata r:id="rId292"/>
                <o:lock selection="t"/>
              </v:shape>
            </w:pict>
          </mc:Fallback>
        </mc:AlternateContent>
      </w:r>
      <w:r>
        <w:rPr>
          <w:color w:val="FF0000"/>
        </w:rPr>
        <mc:AlternateContent>
          <mc:Choice Requires="wps">
            <w:drawing>
              <wp:anchor distT="0" distB="0" distL="85723" distR="85723" simplePos="0" relativeHeight="2041" behindDoc="0" locked="0" layoutInCell="1" hidden="0" allowOverlap="1">
                <wp:simplePos x="0" y="0"/>
                <wp:positionH relativeFrom="character">
                  <wp:posOffset>-242856</wp:posOffset>
                </wp:positionH>
                <wp:positionV relativeFrom="line">
                  <wp:posOffset>215286</wp:posOffset>
                </wp:positionV>
                <wp:extent cx="135877" cy="293764"/>
                <wp:effectExtent l="0" t="0" r="0" b="0"/>
                <wp:wrapNone/>
                <wp:docPr id="463" name="对象 463"/>
                <wp:cNvGraphicFramePr>
                  <a:graphicFrameLocks noChangeAspect="0" noSelect="1"/>
                </wp:cNvGraphicFramePr>
                <a:graphic>
                  <a:graphicData uri="http://schemas.microsoft.com/office/word/2010/wordprocessingInk">
                    <w14:contentPart bwMode="auto" r:id="rId293">
                      <w14:nvContentPartPr>
                        <w14:cNvContentPartPr/>
                      </w14:nvContentPartPr>
                      <w14:xfrm>
                        <a:off x="0" y="0"/>
                        <a:ext cx="135877" cy="293764"/>
                      </w14:xfrm>
                    </w14:contentPart>
                  </a:graphicData>
                </a:graphic>
              </wp:anchor>
            </w:drawing>
          </mc:Choice>
          <mc:Fallback>
            <w:pict>
              <v:shape type="#_x0000_t75" id="对象 464" o:spid="_x0000_s464" fillcolor="#FFFFFF" stroked="t" strokeweight="1.0pt" style="position:absolute;&#10;margin-left:-19.12252pt;&#10;margin-top:16.951654pt;&#10;width:10.6989765pt;&#10;height:23.131023pt;&#10;z-index:2041;&#10;mso-position-horizontal:absolute;&#10;mso-position-horizontal-relative:char;&#10;mso-position-vertical:absolute;&#10;mso-position-vertical-relative:line;&#10;mso-wrap-distance-left:6.7498426pt;&#10;mso-wrap-distance-right:6.7498426pt;">
                <v:stroke color="#000000"/>
                <v:imagedata r:id="rId294"/>
                <o:lock selection="t"/>
              </v:shape>
            </w:pict>
          </mc:Fallback>
        </mc:AlternateContent>
      </w:r>
      <w:r>
        <w:rPr>
          <w:color w:val="FF0000"/>
        </w:rPr>
        <mc:AlternateContent>
          <mc:Choice Requires="wps">
            <w:drawing>
              <wp:anchor distT="0" distB="0" distL="85723" distR="85723" simplePos="0" relativeHeight="2042" behindDoc="0" locked="0" layoutInCell="1" hidden="0" allowOverlap="1">
                <wp:simplePos x="0" y="0"/>
                <wp:positionH relativeFrom="character">
                  <wp:posOffset>-1050005</wp:posOffset>
                </wp:positionH>
                <wp:positionV relativeFrom="line">
                  <wp:posOffset>213468</wp:posOffset>
                </wp:positionV>
                <wp:extent cx="178811" cy="158619"/>
                <wp:effectExtent l="0" t="0" r="0" b="0"/>
                <wp:wrapNone/>
                <wp:docPr id="466" name="对象 466"/>
                <wp:cNvGraphicFramePr>
                  <a:graphicFrameLocks noChangeAspect="0" noSelect="1"/>
                </wp:cNvGraphicFramePr>
                <a:graphic>
                  <a:graphicData uri="http://schemas.microsoft.com/office/word/2010/wordprocessingInk">
                    <w14:contentPart bwMode="auto" r:id="rId295">
                      <w14:nvContentPartPr>
                        <w14:cNvContentPartPr/>
                      </w14:nvContentPartPr>
                      <w14:xfrm>
                        <a:off x="0" y="0"/>
                        <a:ext cx="178811" cy="158619"/>
                      </w14:xfrm>
                    </w14:contentPart>
                  </a:graphicData>
                </a:graphic>
              </wp:anchor>
            </w:drawing>
          </mc:Choice>
          <mc:Fallback>
            <w:pict>
              <v:shape type="#_x0000_t75" id="对象 467" o:spid="_x0000_s467" fillcolor="#FFFFFF" stroked="t" strokeweight="1.0pt" style="position:absolute;&#10;margin-left:-82.67756pt;&#10;margin-top:16.808504pt;&#10;width:14.079606pt;&#10;height:12.489687pt;&#10;z-index:2042;&#10;mso-position-horizontal:absolute;&#10;mso-position-horizontal-relative:char;&#10;mso-position-vertical:absolute;&#10;mso-position-vertical-relative:line;&#10;mso-wrap-distance-left:6.7498426pt;&#10;mso-wrap-distance-right:6.7498426pt;">
                <v:stroke color="#000000"/>
                <v:imagedata r:id="rId296"/>
                <o:lock selection="t"/>
              </v:shape>
            </w:pict>
          </mc:Fallback>
        </mc:AlternateContent>
      </w:r>
      <w:r>
        <w:rPr>
          <w:color w:val="FF0000"/>
        </w:rPr>
        <mc:AlternateContent>
          <mc:Choice Requires="wps">
            <w:drawing>
              <wp:anchor distT="0" distB="0" distL="85723" distR="85723" simplePos="0" relativeHeight="2043" behindDoc="0" locked="0" layoutInCell="1" hidden="0" allowOverlap="1">
                <wp:simplePos x="0" y="0"/>
                <wp:positionH relativeFrom="character">
                  <wp:posOffset>-664778</wp:posOffset>
                </wp:positionH>
                <wp:positionV relativeFrom="line">
                  <wp:posOffset>201269</wp:posOffset>
                </wp:positionV>
                <wp:extent cx="121414" cy="82355"/>
                <wp:effectExtent l="0" t="0" r="0" b="0"/>
                <wp:wrapNone/>
                <wp:docPr id="469" name="对象 469"/>
                <wp:cNvGraphicFramePr>
                  <a:graphicFrameLocks noChangeAspect="0" noSelect="1"/>
                </wp:cNvGraphicFramePr>
                <a:graphic>
                  <a:graphicData uri="http://schemas.microsoft.com/office/word/2010/wordprocessingInk">
                    <w14:contentPart bwMode="auto" r:id="rId297">
                      <w14:nvContentPartPr>
                        <w14:cNvContentPartPr/>
                      </w14:nvContentPartPr>
                      <w14:xfrm>
                        <a:off x="0" y="0"/>
                        <a:ext cx="121414" cy="82355"/>
                      </w14:xfrm>
                    </w14:contentPart>
                  </a:graphicData>
                </a:graphic>
              </wp:anchor>
            </w:drawing>
          </mc:Choice>
          <mc:Fallback>
            <w:pict>
              <v:shape type="#_x0000_t75" id="对象 470" o:spid="_x0000_s470" fillcolor="#FFFFFF" stroked="t" strokeweight="1.0pt" style="position:absolute;&#10;margin-left:-52.344727pt;&#10;margin-top:15.847953pt;&#10;width:9.560157pt;&#10;height:6.484646pt;&#10;z-index:2043;&#10;mso-position-horizontal:absolute;&#10;mso-position-horizontal-relative:char;&#10;mso-position-vertical:absolute;&#10;mso-position-vertical-relative:line;&#10;mso-wrap-distance-left:6.7498426pt;&#10;mso-wrap-distance-right:6.7498426pt;">
                <v:stroke color="#000000"/>
                <v:imagedata r:id="rId298"/>
                <o:lock selection="t"/>
              </v:shape>
            </w:pict>
          </mc:Fallback>
        </mc:AlternateContent>
      </w:r>
      <w:r>
        <w:rPr>
          <w:color w:val="FF0000"/>
        </w:rPr>
        <mc:AlternateContent>
          <mc:Choice Requires="wps">
            <w:drawing>
              <wp:anchor distT="0" distB="0" distL="85723" distR="85723" simplePos="0" relativeHeight="2044" behindDoc="0" locked="0" layoutInCell="1" hidden="0" allowOverlap="1">
                <wp:simplePos x="0" y="0"/>
                <wp:positionH relativeFrom="character">
                  <wp:posOffset>-1001442</wp:posOffset>
                </wp:positionH>
                <wp:positionV relativeFrom="line">
                  <wp:posOffset>196237</wp:posOffset>
                </wp:positionV>
                <wp:extent cx="89533" cy="241721"/>
                <wp:effectExtent l="0" t="0" r="0" b="0"/>
                <wp:wrapNone/>
                <wp:docPr id="472" name="对象 472"/>
                <wp:cNvGraphicFramePr>
                  <a:graphicFrameLocks noChangeAspect="0" noSelect="1"/>
                </wp:cNvGraphicFramePr>
                <a:graphic>
                  <a:graphicData uri="http://schemas.microsoft.com/office/word/2010/wordprocessingInk">
                    <w14:contentPart bwMode="auto" r:id="rId299">
                      <w14:nvContentPartPr>
                        <w14:cNvContentPartPr/>
                      </w14:nvContentPartPr>
                      <w14:xfrm>
                        <a:off x="0" y="0"/>
                        <a:ext cx="89533" cy="241721"/>
                      </w14:xfrm>
                    </w14:contentPart>
                  </a:graphicData>
                </a:graphic>
              </wp:anchor>
            </w:drawing>
          </mc:Choice>
          <mc:Fallback>
            <w:pict>
              <v:shape type="#_x0000_t75" id="对象 473" o:spid="_x0000_s473" fillcolor="#FFFFFF" stroked="t" strokeweight="1.0pt" style="position:absolute;&#10;margin-left:-78.8537pt;&#10;margin-top:15.451732pt;&#10;width:7.0498424pt;&#10;height:19.033226pt;&#10;z-index:2044;&#10;mso-position-horizontal:absolute;&#10;mso-position-horizontal-relative:char;&#10;mso-position-vertical:absolute;&#10;mso-position-vertical-relative:line;&#10;mso-wrap-distance-left:6.7498426pt;&#10;mso-wrap-distance-right:6.7498426pt;">
                <v:stroke color="#000000"/>
                <v:imagedata r:id="rId300"/>
                <o:lock selection="t"/>
              </v:shape>
            </w:pict>
          </mc:Fallback>
        </mc:AlternateContent>
      </w:r>
      <w:r>
        <w:rPr>
          <w:color w:val="FF0000"/>
        </w:rPr>
        <mc:AlternateContent>
          <mc:Choice Requires="wps">
            <w:drawing>
              <wp:anchor distT="0" distB="0" distL="85723" distR="85723" simplePos="0" relativeHeight="2045" behindDoc="0" locked="0" layoutInCell="1" hidden="0" allowOverlap="1">
                <wp:simplePos x="0" y="0"/>
                <wp:positionH relativeFrom="character">
                  <wp:posOffset>-1281884</wp:posOffset>
                </wp:positionH>
                <wp:positionV relativeFrom="line">
                  <wp:posOffset>195586</wp:posOffset>
                </wp:positionV>
                <wp:extent cx="87777" cy="128861"/>
                <wp:effectExtent l="0" t="0" r="0" b="0"/>
                <wp:wrapNone/>
                <wp:docPr id="475" name="对象 475"/>
                <wp:cNvGraphicFramePr>
                  <a:graphicFrameLocks noChangeAspect="0" noSelect="1"/>
                </wp:cNvGraphicFramePr>
                <a:graphic>
                  <a:graphicData uri="http://schemas.microsoft.com/office/word/2010/wordprocessingInk">
                    <w14:contentPart bwMode="auto" r:id="rId301">
                      <w14:nvContentPartPr>
                        <w14:cNvContentPartPr/>
                      </w14:nvContentPartPr>
                      <w14:xfrm>
                        <a:off x="0" y="0"/>
                        <a:ext cx="87777" cy="128861"/>
                      </w14:xfrm>
                    </w14:contentPart>
                  </a:graphicData>
                </a:graphic>
              </wp:anchor>
            </w:drawing>
          </mc:Choice>
          <mc:Fallback>
            <w:pict>
              <v:shape type="#_x0000_t75" id="对象 476" o:spid="_x0000_s476" fillcolor="#FFFFFF" stroked="t" strokeweight="1.0pt" style="position:absolute;&#10;margin-left:-100.935745pt;&#10;margin-top:15.400474pt;&#10;width:6.911651pt;&#10;height:10.146536pt;&#10;z-index:2045;&#10;mso-position-horizontal:absolute;&#10;mso-position-horizontal-relative:char;&#10;mso-position-vertical:absolute;&#10;mso-position-vertical-relative:line;&#10;mso-wrap-distance-left:6.7498426pt;&#10;mso-wrap-distance-right:6.7498426pt;">
                <v:stroke color="#000000"/>
                <v:imagedata r:id="rId302"/>
                <o:lock selection="t"/>
              </v:shape>
            </w:pict>
          </mc:Fallback>
        </mc:AlternateContent>
      </w:r>
      <w:r>
        <w:rPr>
          <w:color w:val="FF0000"/>
        </w:rPr>
        <mc:AlternateContent>
          <mc:Choice Requires="wps">
            <w:drawing>
              <wp:anchor distT="0" distB="0" distL="85723" distR="85723" simplePos="0" relativeHeight="2046" behindDoc="0" locked="0" layoutInCell="1" hidden="0" allowOverlap="1">
                <wp:simplePos x="0" y="0"/>
                <wp:positionH relativeFrom="character">
                  <wp:posOffset>-1202883</wp:posOffset>
                </wp:positionH>
                <wp:positionV relativeFrom="line">
                  <wp:posOffset>194284</wp:posOffset>
                </wp:positionV>
                <wp:extent cx="120747" cy="159465"/>
                <wp:effectExtent l="0" t="0" r="0" b="0"/>
                <wp:wrapNone/>
                <wp:docPr id="478" name="对象 478"/>
                <wp:cNvGraphicFramePr>
                  <a:graphicFrameLocks noChangeAspect="0" noSelect="1"/>
                </wp:cNvGraphicFramePr>
                <a:graphic>
                  <a:graphicData uri="http://schemas.microsoft.com/office/word/2010/wordprocessingInk">
                    <w14:contentPart bwMode="auto" r:id="rId303">
                      <w14:nvContentPartPr>
                        <w14:cNvContentPartPr/>
                      </w14:nvContentPartPr>
                      <w14:xfrm>
                        <a:off x="0" y="0"/>
                        <a:ext cx="120747" cy="159465"/>
                      </w14:xfrm>
                    </w14:contentPart>
                  </a:graphicData>
                </a:graphic>
              </wp:anchor>
            </w:drawing>
          </mc:Choice>
          <mc:Fallback>
            <w:pict>
              <v:shape type="#_x0000_t75" id="对象 479" o:spid="_x0000_s479" fillcolor="#FFFFFF" stroked="t" strokeweight="1.0pt" style="position:absolute;&#10;margin-left:-94.715195pt;&#10;margin-top:15.297953pt;&#10;width:9.507641pt;&#10;height:12.556299pt;&#10;z-index:2046;&#10;mso-position-horizontal:absolute;&#10;mso-position-horizontal-relative:char;&#10;mso-position-vertical:absolute;&#10;mso-position-vertical-relative:line;&#10;mso-wrap-distance-left:6.7498426pt;&#10;mso-wrap-distance-right:6.7498426pt;">
                <v:stroke color="#000000"/>
                <v:imagedata r:id="rId304"/>
                <o:lock selection="t"/>
              </v:shape>
            </w:pict>
          </mc:Fallback>
        </mc:AlternateContent>
      </w:r>
      <w:r>
        <w:rPr>
          <w:color w:val="FF0000"/>
        </w:rPr>
        <mc:AlternateContent>
          <mc:Choice Requires="wps">
            <w:drawing>
              <wp:anchor distT="0" distB="0" distL="85723" distR="85723" simplePos="0" relativeHeight="2047" behindDoc="0" locked="0" layoutInCell="1" hidden="0" allowOverlap="1">
                <wp:simplePos x="0" y="0"/>
                <wp:positionH relativeFrom="character">
                  <wp:posOffset>387497</wp:posOffset>
                </wp:positionH>
                <wp:positionV relativeFrom="line">
                  <wp:posOffset>385321</wp:posOffset>
                </wp:positionV>
                <wp:extent cx="61348" cy="98634"/>
                <wp:effectExtent l="0" t="0" r="0" b="0"/>
                <wp:wrapNone/>
                <wp:docPr id="481" name="对象 481"/>
                <wp:cNvGraphicFramePr>
                  <a:graphicFrameLocks noChangeAspect="0" noSelect="1"/>
                </wp:cNvGraphicFramePr>
                <a:graphic>
                  <a:graphicData uri="http://schemas.microsoft.com/office/word/2010/wordprocessingInk">
                    <w14:contentPart bwMode="auto" r:id="rId305">
                      <w14:nvContentPartPr>
                        <w14:cNvContentPartPr/>
                      </w14:nvContentPartPr>
                      <w14:xfrm>
                        <a:off x="0" y="0"/>
                        <a:ext cx="61348" cy="98634"/>
                      </w14:xfrm>
                    </w14:contentPart>
                  </a:graphicData>
                </a:graphic>
              </wp:anchor>
            </w:drawing>
          </mc:Choice>
          <mc:Fallback>
            <w:pict>
              <v:shape type="#_x0000_t75" id="对象 482" o:spid="_x0000_s482" fillcolor="#FFFFFF" stroked="t" strokeweight="1.0pt" style="position:absolute;&#10;margin-left:30.511576pt;&#10;margin-top:30.340237pt;&#10;width:4.830552pt;&#10;height:7.7664576pt;&#10;z-index:2047;&#10;mso-position-horizontal:absolute;&#10;mso-position-horizontal-relative:char;&#10;mso-position-vertical:absolute;&#10;mso-position-vertical-relative:line;&#10;mso-wrap-distance-left:6.7498426pt;&#10;mso-wrap-distance-right:6.7498426pt;">
                <v:stroke color="#000000"/>
                <v:imagedata r:id="rId306"/>
                <o:lock selection="t"/>
              </v:shape>
            </w:pict>
          </mc:Fallback>
        </mc:AlternateContent>
      </w:r>
      <w:r>
        <w:rPr>
          <w:color w:val="FF0000"/>
        </w:rPr>
        <mc:AlternateContent>
          <mc:Choice Requires="wps">
            <w:drawing>
              <wp:anchor distT="0" distB="0" distL="85723" distR="85723" simplePos="0" relativeHeight="2048" behindDoc="0" locked="0" layoutInCell="1" hidden="0" allowOverlap="1">
                <wp:simplePos x="0" y="0"/>
                <wp:positionH relativeFrom="character">
                  <wp:posOffset>1012443</wp:posOffset>
                </wp:positionH>
                <wp:positionV relativeFrom="line">
                  <wp:posOffset>376805</wp:posOffset>
                </wp:positionV>
                <wp:extent cx="45432" cy="72942"/>
                <wp:effectExtent l="0" t="0" r="0" b="0"/>
                <wp:wrapNone/>
                <wp:docPr id="484" name="对象 484"/>
                <wp:cNvGraphicFramePr>
                  <a:graphicFrameLocks noChangeAspect="0" noSelect="1"/>
                </wp:cNvGraphicFramePr>
                <a:graphic>
                  <a:graphicData uri="http://schemas.microsoft.com/office/word/2010/wordprocessingInk">
                    <w14:contentPart bwMode="auto" r:id="rId307">
                      <w14:nvContentPartPr>
                        <w14:cNvContentPartPr/>
                      </w14:nvContentPartPr>
                      <w14:xfrm>
                        <a:off x="0" y="0"/>
                        <a:ext cx="45432" cy="72942"/>
                      </w14:xfrm>
                    </w14:contentPart>
                  </a:graphicData>
                </a:graphic>
              </wp:anchor>
            </w:drawing>
          </mc:Choice>
          <mc:Fallback>
            <w:pict>
              <v:shape type="#_x0000_t75" id="对象 485" o:spid="_x0000_s485" fillcolor="#FFFFFF" stroked="t" strokeweight="1.0pt" style="position:absolute;&#10;margin-left:79.719925pt;&#10;margin-top:29.669687pt;&#10;width:3.5773227pt;&#10;height:5.743465pt;&#10;z-index:2048;&#10;mso-position-horizontal:absolute;&#10;mso-position-horizontal-relative:char;&#10;mso-position-vertical:absolute;&#10;mso-position-vertical-relative:line;&#10;mso-wrap-distance-left:6.7498426pt;&#10;mso-wrap-distance-right:6.7498426pt;">
                <v:stroke color="#000000"/>
                <v:imagedata r:id="rId308"/>
                <o:lock selection="t"/>
              </v:shape>
            </w:pict>
          </mc:Fallback>
        </mc:AlternateContent>
      </w:r>
      <w:r>
        <w:rPr>
          <w:color w:val="FF0000"/>
        </w:rPr>
        <mc:AlternateContent>
          <mc:Choice Requires="wps">
            <w:drawing>
              <wp:anchor distT="0" distB="0" distL="85723" distR="85723" simplePos="0" relativeHeight="2049" behindDoc="0" locked="0" layoutInCell="1" hidden="0" allowOverlap="1">
                <wp:simplePos x="0" y="0"/>
                <wp:positionH relativeFrom="character">
                  <wp:posOffset>686595</wp:posOffset>
                </wp:positionH>
                <wp:positionV relativeFrom="line">
                  <wp:posOffset>374061</wp:posOffset>
                </wp:positionV>
                <wp:extent cx="18169" cy="16560"/>
                <wp:effectExtent l="0" t="0" r="0" b="0"/>
                <wp:wrapNone/>
                <wp:docPr id="487" name="对象 487"/>
                <wp:cNvGraphicFramePr>
                  <a:graphicFrameLocks noChangeAspect="0" noSelect="1"/>
                </wp:cNvGraphicFramePr>
                <a:graphic>
                  <a:graphicData uri="http://schemas.microsoft.com/office/word/2010/wordprocessingInk">
                    <w14:contentPart bwMode="auto" r:id="rId309">
                      <w14:nvContentPartPr>
                        <w14:cNvContentPartPr/>
                      </w14:nvContentPartPr>
                      <w14:xfrm>
                        <a:off x="0" y="0"/>
                        <a:ext cx="18169" cy="16560"/>
                      </w14:xfrm>
                    </w14:contentPart>
                  </a:graphicData>
                </a:graphic>
              </wp:anchor>
            </w:drawing>
          </mc:Choice>
          <mc:Fallback>
            <w:pict>
              <v:shape type="#_x0000_t75" id="对象 488" o:spid="_x0000_s488" fillcolor="#FFFFFF" stroked="t" strokeweight="1.0pt" style="position:absolute;&#10;margin-left:54.0626pt;&#10;margin-top:29.453623pt;&#10;width:1.4307071pt;&#10;height:1.3039371pt;&#10;z-index:2049;&#10;mso-position-horizontal:absolute;&#10;mso-position-horizontal-relative:char;&#10;mso-position-vertical:absolute;&#10;mso-position-vertical-relative:line;&#10;mso-wrap-distance-left:6.7498426pt;&#10;mso-wrap-distance-right:6.7498426pt;">
                <v:stroke color="#000000"/>
                <v:imagedata r:id="rId310"/>
                <o:lock selection="t"/>
              </v:shape>
            </w:pict>
          </mc:Fallback>
        </mc:AlternateContent>
      </w:r>
      <w:r>
        <w:rPr>
          <w:color w:val="FF0000"/>
        </w:rPr>
        <mc:AlternateContent>
          <mc:Choice Requires="wps">
            <w:drawing>
              <wp:anchor distT="0" distB="0" distL="85723" distR="85723" simplePos="0" relativeHeight="2050" behindDoc="0" locked="0" layoutInCell="1" hidden="0" allowOverlap="1">
                <wp:simplePos x="0" y="0"/>
                <wp:positionH relativeFrom="character">
                  <wp:posOffset>1016628</wp:posOffset>
                </wp:positionH>
                <wp:positionV relativeFrom="line">
                  <wp:posOffset>349756</wp:posOffset>
                </wp:positionV>
                <wp:extent cx="113242" cy="91153"/>
                <wp:effectExtent l="0" t="0" r="0" b="0"/>
                <wp:wrapNone/>
                <wp:docPr id="490" name="对象 490"/>
                <wp:cNvGraphicFramePr>
                  <a:graphicFrameLocks noChangeAspect="0" noSelect="1"/>
                </wp:cNvGraphicFramePr>
                <a:graphic>
                  <a:graphicData uri="http://schemas.microsoft.com/office/word/2010/wordprocessingInk">
                    <w14:contentPart bwMode="auto" r:id="rId311">
                      <w14:nvContentPartPr>
                        <w14:cNvContentPartPr/>
                      </w14:nvContentPartPr>
                      <w14:xfrm>
                        <a:off x="0" y="0"/>
                        <a:ext cx="113242" cy="91153"/>
                      </w14:xfrm>
                    </w14:contentPart>
                  </a:graphicData>
                </a:graphic>
              </wp:anchor>
            </w:drawing>
          </mc:Choice>
          <mc:Fallback>
            <w:pict>
              <v:shape type="#_x0000_t75" id="对象 491" o:spid="_x0000_s491" fillcolor="#FFFFFF" stroked="t" strokeweight="1.0pt" style="position:absolute;&#10;margin-left:80.049446pt;&#10;margin-top:27.539843pt;&#10;width:8.916695pt;&#10;height:7.177402pt;&#10;z-index:2050;&#10;mso-position-horizontal:absolute;&#10;mso-position-horizontal-relative:char;&#10;mso-position-vertical:absolute;&#10;mso-position-vertical-relative:line;&#10;mso-wrap-distance-left:6.7498426pt;&#10;mso-wrap-distance-right:6.7498426pt;">
                <v:stroke color="#000000"/>
                <v:imagedata r:id="rId312"/>
                <o:lock selection="t"/>
              </v:shape>
            </w:pict>
          </mc:Fallback>
        </mc:AlternateContent>
      </w:r>
      <w:r>
        <w:rPr>
          <w:color w:val="FF0000"/>
        </w:rPr>
        <mc:AlternateContent>
          <mc:Choice Requires="wps">
            <w:drawing>
              <wp:anchor distT="0" distB="0" distL="85723" distR="85723" simplePos="0" relativeHeight="2051" behindDoc="0" locked="0" layoutInCell="1" hidden="0" allowOverlap="1">
                <wp:simplePos x="0" y="0"/>
                <wp:positionH relativeFrom="character">
                  <wp:posOffset>1168910</wp:posOffset>
                </wp:positionH>
                <wp:positionV relativeFrom="line">
                  <wp:posOffset>328683</wp:posOffset>
                </wp:positionV>
                <wp:extent cx="169598" cy="119567"/>
                <wp:effectExtent l="0" t="0" r="0" b="0"/>
                <wp:wrapNone/>
                <wp:docPr id="493" name="对象 493"/>
                <wp:cNvGraphicFramePr>
                  <a:graphicFrameLocks noChangeAspect="0" noSelect="1"/>
                </wp:cNvGraphicFramePr>
                <a:graphic>
                  <a:graphicData uri="http://schemas.microsoft.com/office/word/2010/wordprocessingInk">
                    <w14:contentPart bwMode="auto" r:id="rId313">
                      <w14:nvContentPartPr>
                        <w14:cNvContentPartPr/>
                      </w14:nvContentPartPr>
                      <w14:xfrm>
                        <a:off x="0" y="0"/>
                        <a:ext cx="169598" cy="119567"/>
                      </w14:xfrm>
                    </w14:contentPart>
                  </a:graphicData>
                </a:graphic>
              </wp:anchor>
            </w:drawing>
          </mc:Choice>
          <mc:Fallback>
            <w:pict>
              <v:shape type="#_x0000_t75" id="对象 494" o:spid="_x0000_s494" fillcolor="#FFFFFF" stroked="t" strokeweight="1.0pt" style="position:absolute;&#10;margin-left:92.04016pt;&#10;margin-top:25.88055pt;&#10;width:13.3541765pt;&#10;height:9.414725pt;&#10;z-index:2051;&#10;mso-position-horizontal:absolute;&#10;mso-position-horizontal-relative:char;&#10;mso-position-vertical:absolute;&#10;mso-position-vertical-relative:line;&#10;mso-wrap-distance-left:6.7498426pt;&#10;mso-wrap-distance-right:6.7498426pt;">
                <v:stroke color="#000000"/>
                <v:imagedata r:id="rId314"/>
                <o:lock selection="t"/>
              </v:shape>
            </w:pict>
          </mc:Fallback>
        </mc:AlternateContent>
      </w:r>
      <w:r>
        <w:rPr>
          <w:color w:val="FF0000"/>
        </w:rPr>
        <mc:AlternateContent>
          <mc:Choice Requires="wps">
            <w:drawing>
              <wp:anchor distT="0" distB="0" distL="85723" distR="85723" simplePos="0" relativeHeight="2052" behindDoc="0" locked="0" layoutInCell="1" hidden="0" allowOverlap="1">
                <wp:simplePos x="0" y="0"/>
                <wp:positionH relativeFrom="character">
                  <wp:posOffset>1224361</wp:posOffset>
                </wp:positionH>
                <wp:positionV relativeFrom="line">
                  <wp:posOffset>322749</wp:posOffset>
                </wp:positionV>
                <wp:extent cx="30864" cy="359430"/>
                <wp:effectExtent l="0" t="0" r="0" b="0"/>
                <wp:wrapNone/>
                <wp:docPr id="496" name="对象 496"/>
                <wp:cNvGraphicFramePr>
                  <a:graphicFrameLocks noChangeAspect="0" noSelect="1"/>
                </wp:cNvGraphicFramePr>
                <a:graphic>
                  <a:graphicData uri="http://schemas.microsoft.com/office/word/2010/wordprocessingInk">
                    <w14:contentPart bwMode="auto" r:id="rId315">
                      <w14:nvContentPartPr>
                        <w14:cNvContentPartPr/>
                      </w14:nvContentPartPr>
                      <w14:xfrm>
                        <a:off x="0" y="0"/>
                        <a:ext cx="30864" cy="359430"/>
                      </w14:xfrm>
                    </w14:contentPart>
                  </a:graphicData>
                </a:graphic>
              </wp:anchor>
            </w:drawing>
          </mc:Choice>
          <mc:Fallback>
            <w:pict>
              <v:shape type="#_x0000_t75" id="对象 497" o:spid="_x0000_s497" fillcolor="#FFFFFF" stroked="t" strokeweight="1.0pt" style="position:absolute;&#10;margin-left:96.40638pt;&#10;margin-top:25.413307pt;&#10;width:2.4303105pt;&#10;height:28.301575pt;&#10;z-index:2052;&#10;mso-position-horizontal:absolute;&#10;mso-position-horizontal-relative:char;&#10;mso-position-vertical:absolute;&#10;mso-position-vertical-relative:line;&#10;mso-wrap-distance-left:6.7498426pt;&#10;mso-wrap-distance-right:6.7498426pt;">
                <v:stroke color="#000000"/>
                <v:imagedata r:id="rId316"/>
                <o:lock selection="t"/>
              </v:shape>
            </w:pict>
          </mc:Fallback>
        </mc:AlternateContent>
      </w:r>
      <w:r>
        <w:rPr>
          <w:color w:val="FF0000"/>
        </w:rPr>
        <mc:AlternateContent>
          <mc:Choice Requires="wps">
            <w:drawing>
              <wp:anchor distT="0" distB="0" distL="85723" distR="85723" simplePos="0" relativeHeight="2053" behindDoc="0" locked="0" layoutInCell="1" hidden="0" allowOverlap="1">
                <wp:simplePos x="0" y="0"/>
                <wp:positionH relativeFrom="character">
                  <wp:posOffset>723908</wp:posOffset>
                </wp:positionH>
                <wp:positionV relativeFrom="line">
                  <wp:posOffset>320140</wp:posOffset>
                </wp:positionV>
                <wp:extent cx="174778" cy="170373"/>
                <wp:effectExtent l="0" t="0" r="0" b="0"/>
                <wp:wrapNone/>
                <wp:docPr id="499" name="对象 499"/>
                <wp:cNvGraphicFramePr>
                  <a:graphicFrameLocks noChangeAspect="0" noSelect="1"/>
                </wp:cNvGraphicFramePr>
                <a:graphic>
                  <a:graphicData uri="http://schemas.microsoft.com/office/word/2010/wordprocessingInk">
                    <w14:contentPart bwMode="auto" r:id="rId317">
                      <w14:nvContentPartPr>
                        <w14:cNvContentPartPr/>
                      </w14:nvContentPartPr>
                      <w14:xfrm>
                        <a:off x="0" y="0"/>
                        <a:ext cx="174778" cy="170373"/>
                      </w14:xfrm>
                    </w14:contentPart>
                  </a:graphicData>
                </a:graphic>
              </wp:anchor>
            </w:drawing>
          </mc:Choice>
          <mc:Fallback>
            <w:pict>
              <v:shape type="#_x0000_t75" id="对象 500" o:spid="_x0000_s500" fillcolor="#FFFFFF" stroked="t" strokeweight="1.0pt" style="position:absolute;&#10;margin-left:57.00063pt;&#10;margin-top:25.207874pt;&#10;width:13.762123pt;&#10;height:13.415198pt;&#10;z-index:2053;&#10;mso-position-horizontal:absolute;&#10;mso-position-horizontal-relative:char;&#10;mso-position-vertical:absolute;&#10;mso-position-vertical-relative:line;&#10;mso-wrap-distance-left:6.7498426pt;&#10;mso-wrap-distance-right:6.7498426pt;">
                <v:stroke color="#000000"/>
                <v:imagedata r:id="rId318"/>
                <o:lock selection="t"/>
              </v:shape>
            </w:pict>
          </mc:Fallback>
        </mc:AlternateContent>
      </w:r>
      <w:r>
        <w:rPr>
          <w:color w:val="FF0000"/>
        </w:rPr>
        <mc:AlternateContent>
          <mc:Choice Requires="wps">
            <w:drawing>
              <wp:anchor distT="0" distB="0" distL="85723" distR="85723" simplePos="0" relativeHeight="2054" behindDoc="0" locked="0" layoutInCell="1" hidden="0" allowOverlap="1">
                <wp:simplePos x="0" y="0"/>
                <wp:positionH relativeFrom="character">
                  <wp:posOffset>337916</wp:posOffset>
                </wp:positionH>
                <wp:positionV relativeFrom="line">
                  <wp:posOffset>309108</wp:posOffset>
                </wp:positionV>
                <wp:extent cx="147606" cy="180205"/>
                <wp:effectExtent l="0" t="0" r="0" b="0"/>
                <wp:wrapNone/>
                <wp:docPr id="502" name="对象 502"/>
                <wp:cNvGraphicFramePr>
                  <a:graphicFrameLocks noChangeAspect="0" noSelect="1"/>
                </wp:cNvGraphicFramePr>
                <a:graphic>
                  <a:graphicData uri="http://schemas.microsoft.com/office/word/2010/wordprocessingInk">
                    <w14:contentPart bwMode="auto" r:id="rId319">
                      <w14:nvContentPartPr>
                        <w14:cNvContentPartPr/>
                      </w14:nvContentPartPr>
                      <w14:xfrm>
                        <a:off x="0" y="0"/>
                        <a:ext cx="147606" cy="180205"/>
                      </w14:xfrm>
                    </w14:contentPart>
                  </a:graphicData>
                </a:graphic>
              </wp:anchor>
            </w:drawing>
          </mc:Choice>
          <mc:Fallback>
            <w:pict>
              <v:shape type="#_x0000_t75" id="对象 503" o:spid="_x0000_s503" fillcolor="#FFFFFF" stroked="t" strokeweight="1.0pt" style="position:absolute;&#10;margin-left:26.607561pt;&#10;margin-top:24.339212pt;&#10;width:11.6225195pt;&#10;height:14.18937pt;&#10;z-index:2054;&#10;mso-position-horizontal:absolute;&#10;mso-position-horizontal-relative:char;&#10;mso-position-vertical:absolute;&#10;mso-position-vertical-relative:line;&#10;mso-wrap-distance-left:6.7498426pt;&#10;mso-wrap-distance-right:6.7498426pt;">
                <v:stroke color="#000000"/>
                <v:imagedata r:id="rId320"/>
                <o:lock selection="t"/>
              </v:shape>
            </w:pict>
          </mc:Fallback>
        </mc:AlternateContent>
      </w:r>
      <w:r>
        <w:rPr>
          <w:color w:val="FF0000"/>
        </w:rPr>
        <mc:AlternateContent>
          <mc:Choice Requires="wps">
            <w:drawing>
              <wp:anchor distT="0" distB="0" distL="85723" distR="85723" simplePos="0" relativeHeight="2055" behindDoc="0" locked="0" layoutInCell="1" hidden="0" allowOverlap="1">
                <wp:simplePos x="0" y="0"/>
                <wp:positionH relativeFrom="character">
                  <wp:posOffset>955898</wp:posOffset>
                </wp:positionH>
                <wp:positionV relativeFrom="line">
                  <wp:posOffset>292463</wp:posOffset>
                </wp:positionV>
                <wp:extent cx="62316" cy="115834"/>
                <wp:effectExtent l="0" t="0" r="0" b="0"/>
                <wp:wrapNone/>
                <wp:docPr id="505" name="对象 505"/>
                <wp:cNvGraphicFramePr>
                  <a:graphicFrameLocks noChangeAspect="0" noSelect="1"/>
                </wp:cNvGraphicFramePr>
                <a:graphic>
                  <a:graphicData uri="http://schemas.microsoft.com/office/word/2010/wordprocessingInk">
                    <w14:contentPart bwMode="auto" r:id="rId321">
                      <w14:nvContentPartPr>
                        <w14:cNvContentPartPr/>
                      </w14:nvContentPartPr>
                      <w14:xfrm>
                        <a:off x="0" y="0"/>
                        <a:ext cx="62316" cy="115834"/>
                      </w14:xfrm>
                    </w14:contentPart>
                  </a:graphicData>
                </a:graphic>
              </wp:anchor>
            </w:drawing>
          </mc:Choice>
          <mc:Fallback>
            <w:pict>
              <v:shape type="#_x0000_t75" id="对象 506" o:spid="_x0000_s506" fillcolor="#FFFFFF" stroked="t" strokeweight="1.0pt" style="position:absolute;&#10;margin-left:75.26756pt;&#10;margin-top:23.028584pt;&#10;width:4.906774pt;&#10;height:9.120788pt;&#10;z-index:2055;&#10;mso-position-horizontal:absolute;&#10;mso-position-horizontal-relative:char;&#10;mso-position-vertical:absolute;&#10;mso-position-vertical-relative:line;&#10;mso-wrap-distance-left:6.7498426pt;&#10;mso-wrap-distance-right:6.7498426pt;">
                <v:stroke color="#000000"/>
                <v:imagedata r:id="rId322"/>
                <o:lock selection="t"/>
              </v:shape>
            </w:pict>
          </mc:Fallback>
        </mc:AlternateContent>
      </w:r>
      <w:r>
        <w:rPr>
          <w:color w:val="FF0000"/>
        </w:rPr>
        <mc:AlternateContent>
          <mc:Choice Requires="wps">
            <w:drawing>
              <wp:anchor distT="0" distB="0" distL="85723" distR="85723" simplePos="0" relativeHeight="2056" behindDoc="0" locked="0" layoutInCell="1" hidden="0" allowOverlap="1">
                <wp:simplePos x="0" y="0"/>
                <wp:positionH relativeFrom="character">
                  <wp:posOffset>1015326</wp:posOffset>
                </wp:positionH>
                <wp:positionV relativeFrom="line">
                  <wp:posOffset>252409</wp:posOffset>
                </wp:positionV>
                <wp:extent cx="85093" cy="81084"/>
                <wp:effectExtent l="0" t="0" r="0" b="0"/>
                <wp:wrapNone/>
                <wp:docPr id="508" name="对象 508"/>
                <wp:cNvGraphicFramePr>
                  <a:graphicFrameLocks noChangeAspect="0" noSelect="1"/>
                </wp:cNvGraphicFramePr>
                <a:graphic>
                  <a:graphicData uri="http://schemas.microsoft.com/office/word/2010/wordprocessingInk">
                    <w14:contentPart bwMode="auto" r:id="rId323">
                      <w14:nvContentPartPr>
                        <w14:cNvContentPartPr/>
                      </w14:nvContentPartPr>
                      <w14:xfrm>
                        <a:off x="0" y="0"/>
                        <a:ext cx="85093" cy="81084"/>
                      </w14:xfrm>
                    </w14:contentPart>
                  </a:graphicData>
                </a:graphic>
              </wp:anchor>
            </w:drawing>
          </mc:Choice>
          <mc:Fallback>
            <w:pict>
              <v:shape type="#_x0000_t75" id="对象 509" o:spid="_x0000_s509" fillcolor="#FFFFFF" stroked="t" strokeweight="1.0pt" style="position:absolute;&#10;margin-left:79.94693pt;&#10;margin-top:19.874725pt;&#10;width:6.7002363pt;&#10;height:6.3845673pt;&#10;z-index:2056;&#10;mso-position-horizontal:absolute;&#10;mso-position-horizontal-relative:char;&#10;mso-position-vertical:absolute;&#10;mso-position-vertical-relative:line;&#10;mso-wrap-distance-left:6.7498426pt;&#10;mso-wrap-distance-right:6.7498426pt;">
                <v:stroke color="#000000"/>
                <v:imagedata r:id="rId324"/>
                <o:lock selection="t"/>
              </v:shape>
            </w:pict>
          </mc:Fallback>
        </mc:AlternateContent>
      </w:r>
      <w:r>
        <w:rPr>
          <w:color w:val="FF0000"/>
        </w:rPr>
        <mc:AlternateContent>
          <mc:Choice Requires="wps">
            <w:drawing>
              <wp:anchor distT="0" distB="0" distL="85723" distR="85723" simplePos="0" relativeHeight="2057" behindDoc="0" locked="0" layoutInCell="1" hidden="0" allowOverlap="1">
                <wp:simplePos x="0" y="0"/>
                <wp:positionH relativeFrom="character">
                  <wp:posOffset>1177004</wp:posOffset>
                </wp:positionH>
                <wp:positionV relativeFrom="line">
                  <wp:posOffset>251257</wp:posOffset>
                </wp:positionV>
                <wp:extent cx="137150" cy="35304"/>
                <wp:effectExtent l="0" t="0" r="0" b="0"/>
                <wp:wrapNone/>
                <wp:docPr id="511" name="对象 511"/>
                <wp:cNvGraphicFramePr>
                  <a:graphicFrameLocks noChangeAspect="0" noSelect="1"/>
                </wp:cNvGraphicFramePr>
                <a:graphic>
                  <a:graphicData uri="http://schemas.microsoft.com/office/word/2010/wordprocessingInk">
                    <w14:contentPart bwMode="auto" r:id="rId325">
                      <w14:nvContentPartPr>
                        <w14:cNvContentPartPr/>
                      </w14:nvContentPartPr>
                      <w14:xfrm>
                        <a:off x="0" y="0"/>
                        <a:ext cx="137150" cy="35304"/>
                      </w14:xfrm>
                    </w14:contentPart>
                  </a:graphicData>
                </a:graphic>
              </wp:anchor>
            </w:drawing>
          </mc:Choice>
          <mc:Fallback>
            <w:pict>
              <v:shape type="#_x0000_t75" id="对象 512" o:spid="_x0000_s512" fillcolor="#FFFFFF" stroked="t" strokeweight="1.0pt" style="position:absolute;&#10;margin-left:92.67748pt;&#10;margin-top:19.784016pt;&#10;width:10.799288pt;&#10;height:2.7799206pt;&#10;z-index:2057;&#10;mso-position-horizontal:absolute;&#10;mso-position-horizontal-relative:char;&#10;mso-position-vertical:absolute;&#10;mso-position-vertical-relative:line;&#10;mso-wrap-distance-left:6.7498426pt;&#10;mso-wrap-distance-right:6.7498426pt;">
                <v:stroke color="#000000"/>
                <v:imagedata r:id="rId326"/>
                <o:lock selection="t"/>
              </v:shape>
            </w:pict>
          </mc:Fallback>
        </mc:AlternateContent>
      </w:r>
      <w:r>
        <w:rPr>
          <w:color w:val="FF0000"/>
        </w:rPr>
        <mc:AlternateContent>
          <mc:Choice Requires="wps">
            <w:drawing>
              <wp:anchor distT="0" distB="0" distL="85723" distR="85723" simplePos="0" relativeHeight="2058" behindDoc="0" locked="0" layoutInCell="1" hidden="0" allowOverlap="1">
                <wp:simplePos x="0" y="0"/>
                <wp:positionH relativeFrom="character">
                  <wp:posOffset>749075</wp:posOffset>
                </wp:positionH>
                <wp:positionV relativeFrom="line">
                  <wp:posOffset>244759</wp:posOffset>
                </wp:positionV>
                <wp:extent cx="29910" cy="49821"/>
                <wp:effectExtent l="0" t="0" r="0" b="0"/>
                <wp:wrapNone/>
                <wp:docPr id="514" name="对象 514"/>
                <wp:cNvGraphicFramePr>
                  <a:graphicFrameLocks noChangeAspect="0" noSelect="1"/>
                </wp:cNvGraphicFramePr>
                <a:graphic>
                  <a:graphicData uri="http://schemas.microsoft.com/office/word/2010/wordprocessingInk">
                    <w14:contentPart bwMode="auto" r:id="rId327">
                      <w14:nvContentPartPr>
                        <w14:cNvContentPartPr/>
                      </w14:nvContentPartPr>
                      <w14:xfrm>
                        <a:off x="0" y="0"/>
                        <a:ext cx="29910" cy="49821"/>
                      </w14:xfrm>
                    </w14:contentPart>
                  </a:graphicData>
                </a:graphic>
              </wp:anchor>
            </w:drawing>
          </mc:Choice>
          <mc:Fallback>
            <w:pict>
              <v:shape type="#_x0000_t75" id="对象 515" o:spid="_x0000_s515" fillcolor="#FFFFFF" stroked="t" strokeweight="1.0pt" style="position:absolute;&#10;margin-left:58.982285pt;&#10;margin-top:19.272362pt;&#10;width:2.3551183pt;&#10;height:3.9229133pt;&#10;z-index:2058;&#10;mso-position-horizontal:absolute;&#10;mso-position-horizontal-relative:char;&#10;mso-position-vertical:absolute;&#10;mso-position-vertical-relative:line;&#10;mso-wrap-distance-left:6.7498426pt;&#10;mso-wrap-distance-right:6.7498426pt;">
                <v:stroke color="#000000"/>
                <v:imagedata r:id="rId328"/>
                <o:lock selection="t"/>
              </v:shape>
            </w:pict>
          </mc:Fallback>
        </mc:AlternateContent>
      </w:r>
      <w:r>
        <w:rPr>
          <w:color w:val="FF0000"/>
        </w:rPr>
        <mc:AlternateContent>
          <mc:Choice Requires="wps">
            <w:drawing>
              <wp:anchor distT="0" distB="0" distL="85723" distR="85723" simplePos="0" relativeHeight="2059" behindDoc="0" locked="0" layoutInCell="1" hidden="0" allowOverlap="1">
                <wp:simplePos x="0" y="0"/>
                <wp:positionH relativeFrom="character">
                  <wp:posOffset>518612</wp:posOffset>
                </wp:positionH>
                <wp:positionV relativeFrom="line">
                  <wp:posOffset>239471</wp:posOffset>
                </wp:positionV>
                <wp:extent cx="215371" cy="250895"/>
                <wp:effectExtent l="0" t="0" r="0" b="0"/>
                <wp:wrapNone/>
                <wp:docPr id="517" name="对象 517"/>
                <wp:cNvGraphicFramePr>
                  <a:graphicFrameLocks noChangeAspect="0" noSelect="1"/>
                </wp:cNvGraphicFramePr>
                <a:graphic>
                  <a:graphicData uri="http://schemas.microsoft.com/office/word/2010/wordprocessingInk">
                    <w14:contentPart bwMode="auto" r:id="rId329">
                      <w14:nvContentPartPr>
                        <w14:cNvContentPartPr/>
                      </w14:nvContentPartPr>
                      <w14:xfrm>
                        <a:off x="0" y="0"/>
                        <a:ext cx="215371" cy="250895"/>
                      </w14:xfrm>
                    </w14:contentPart>
                  </a:graphicData>
                </a:graphic>
              </wp:anchor>
            </w:drawing>
          </mc:Choice>
          <mc:Fallback>
            <w:pict>
              <v:shape type="#_x0000_t75" id="对象 518" o:spid="_x0000_s518" fillcolor="#FFFFFF" stroked="t" strokeweight="1.0pt" style="position:absolute;&#10;margin-left:40.83559pt;&#10;margin-top:18.855984pt;&#10;width:16.95835pt;&#10;height:19.755514pt;&#10;z-index:2059;&#10;mso-position-horizontal:absolute;&#10;mso-position-horizontal-relative:char;&#10;mso-position-vertical:absolute;&#10;mso-position-vertical-relative:line;&#10;mso-wrap-distance-left:6.7498426pt;&#10;mso-wrap-distance-right:6.7498426pt;">
                <v:stroke color="#000000"/>
                <v:imagedata r:id="rId330"/>
                <o:lock selection="t"/>
              </v:shape>
            </w:pict>
          </mc:Fallback>
        </mc:AlternateContent>
      </w:r>
      <w:r>
        <w:rPr>
          <w:color w:val="FF0000"/>
        </w:rPr>
        <mc:AlternateContent>
          <mc:Choice Requires="wps">
            <w:drawing>
              <wp:anchor distT="0" distB="0" distL="85723" distR="85723" simplePos="0" relativeHeight="2060" behindDoc="0" locked="0" layoutInCell="1" hidden="0" allowOverlap="1">
                <wp:simplePos x="0" y="0"/>
                <wp:positionH relativeFrom="character">
                  <wp:posOffset>1124014</wp:posOffset>
                </wp:positionH>
                <wp:positionV relativeFrom="line">
                  <wp:posOffset>222942</wp:posOffset>
                </wp:positionV>
                <wp:extent cx="126274" cy="225014"/>
                <wp:effectExtent l="0" t="0" r="0" b="0"/>
                <wp:wrapNone/>
                <wp:docPr id="520" name="对象 520"/>
                <wp:cNvGraphicFramePr>
                  <a:graphicFrameLocks noChangeAspect="0" noSelect="1"/>
                </wp:cNvGraphicFramePr>
                <a:graphic>
                  <a:graphicData uri="http://schemas.microsoft.com/office/word/2010/wordprocessingInk">
                    <w14:contentPart bwMode="auto" r:id="rId331">
                      <w14:nvContentPartPr>
                        <w14:cNvContentPartPr/>
                      </w14:nvContentPartPr>
                      <w14:xfrm>
                        <a:off x="0" y="0"/>
                        <a:ext cx="126274" cy="225014"/>
                      </w14:xfrm>
                    </w14:contentPart>
                  </a:graphicData>
                </a:graphic>
              </wp:anchor>
            </w:drawing>
          </mc:Choice>
          <mc:Fallback>
            <w:pict>
              <v:shape type="#_x0000_t75" id="对象 521" o:spid="_x0000_s521" fillcolor="#FFFFFF" stroked="t" strokeweight="1.0pt" style="position:absolute;&#10;margin-left:88.50504pt;&#10;margin-top:17.55449pt;&#10;width:9.942836pt;&#10;height:17.71764pt;&#10;z-index:2060;&#10;mso-position-horizontal:absolute;&#10;mso-position-horizontal-relative:char;&#10;mso-position-vertical:absolute;&#10;mso-position-vertical-relative:line;&#10;mso-wrap-distance-left:6.7498426pt;&#10;mso-wrap-distance-right:6.7498426pt;">
                <v:stroke color="#000000"/>
                <v:imagedata r:id="rId332"/>
                <o:lock selection="t"/>
              </v:shape>
            </w:pict>
          </mc:Fallback>
        </mc:AlternateContent>
      </w:r>
      <w:r>
        <w:rPr>
          <w:color w:val="FF0000"/>
        </w:rPr>
        <mc:AlternateContent>
          <mc:Choice Requires="wps">
            <w:drawing>
              <wp:anchor distT="0" distB="0" distL="85723" distR="85723" simplePos="0" relativeHeight="2061" behindDoc="0" locked="0" layoutInCell="1" hidden="0" allowOverlap="1">
                <wp:simplePos x="0" y="0"/>
                <wp:positionH relativeFrom="character">
                  <wp:posOffset>578322</wp:posOffset>
                </wp:positionH>
                <wp:positionV relativeFrom="line">
                  <wp:posOffset>178002</wp:posOffset>
                </wp:positionV>
                <wp:extent cx="29557" cy="40213"/>
                <wp:effectExtent l="0" t="0" r="0" b="0"/>
                <wp:wrapNone/>
                <wp:docPr id="523" name="对象 523"/>
                <wp:cNvGraphicFramePr>
                  <a:graphicFrameLocks noChangeAspect="0" noSelect="1"/>
                </wp:cNvGraphicFramePr>
                <a:graphic>
                  <a:graphicData uri="http://schemas.microsoft.com/office/word/2010/wordprocessingInk">
                    <w14:contentPart bwMode="auto" r:id="rId333">
                      <w14:nvContentPartPr>
                        <w14:cNvContentPartPr/>
                      </w14:nvContentPartPr>
                      <w14:xfrm>
                        <a:off x="0" y="0"/>
                        <a:ext cx="29557" cy="40213"/>
                      </w14:xfrm>
                    </w14:contentPart>
                  </a:graphicData>
                </a:graphic>
              </wp:anchor>
            </w:drawing>
          </mc:Choice>
          <mc:Fallback>
            <w:pict>
              <v:shape type="#_x0000_t75" id="对象 524" o:spid="_x0000_s524" fillcolor="#FFFFFF" stroked="t" strokeweight="1.0pt" style="position:absolute;&#10;margin-left:45.537167pt;&#10;margin-top:14.015905pt;&#10;width:2.3273237pt;&#10;height:3.166379pt;&#10;z-index:2061;&#10;mso-position-horizontal:absolute;&#10;mso-position-horizontal-relative:char;&#10;mso-position-vertical:absolute;&#10;mso-position-vertical-relative:line;&#10;mso-wrap-distance-left:6.7498426pt;&#10;mso-wrap-distance-right:6.7498426pt;">
                <v:stroke color="#000000"/>
                <v:imagedata r:id="rId334"/>
                <o:lock selection="t"/>
              </v:shape>
            </w:pict>
          </mc:Fallback>
        </mc:AlternateContent>
      </w:r>
      <w:r>
        <w:rPr>
          <w:color w:val="FF0000"/>
        </w:rPr>
        <mc:AlternateContent>
          <mc:Choice Requires="wps">
            <w:drawing>
              <wp:anchor distT="0" distB="0" distL="85723" distR="85723" simplePos="0" relativeHeight="2062" behindDoc="0" locked="0" layoutInCell="1" hidden="0" allowOverlap="1">
                <wp:simplePos x="0" y="0"/>
                <wp:positionH relativeFrom="character">
                  <wp:posOffset>-1889999</wp:posOffset>
                </wp:positionH>
                <wp:positionV relativeFrom="line">
                  <wp:posOffset>428888</wp:posOffset>
                </wp:positionV>
                <wp:extent cx="74082" cy="41735"/>
                <wp:effectExtent l="0" t="0" r="0" b="0"/>
                <wp:wrapNone/>
                <wp:docPr id="526" name="对象 526"/>
                <wp:cNvGraphicFramePr>
                  <a:graphicFrameLocks noChangeAspect="0" noSelect="1"/>
                </wp:cNvGraphicFramePr>
                <a:graphic>
                  <a:graphicData uri="http://schemas.microsoft.com/office/word/2010/wordprocessingInk">
                    <w14:contentPart bwMode="auto" r:id="rId335">
                      <w14:nvContentPartPr>
                        <w14:cNvContentPartPr/>
                      </w14:nvContentPartPr>
                      <w14:xfrm>
                        <a:off x="0" y="0"/>
                        <a:ext cx="74082" cy="41735"/>
                      </w14:xfrm>
                    </w14:contentPart>
                  </a:graphicData>
                </a:graphic>
              </wp:anchor>
            </w:drawing>
          </mc:Choice>
          <mc:Fallback>
            <w:pict>
              <v:shape type="#_x0000_t75" id="对象 527" o:spid="_x0000_s527" fillcolor="#FFFFFF" stroked="t" strokeweight="1.0pt" style="position:absolute;&#10;margin-left:-148.81882pt;&#10;margin-top:33.77071pt;&#10;width:5.833228pt;&#10;height:3.286221pt;&#10;z-index:2062;&#10;mso-position-horizontal:absolute;&#10;mso-position-horizontal-relative:char;&#10;mso-position-vertical:absolute;&#10;mso-position-vertical-relative:line;&#10;mso-wrap-distance-left:6.7498426pt;&#10;mso-wrap-distance-right:6.7498426pt;">
                <v:stroke color="#000000"/>
                <v:imagedata r:id="rId336"/>
                <o:lock selection="t"/>
              </v:shape>
            </w:pict>
          </mc:Fallback>
        </mc:AlternateContent>
      </w:r>
      <w:r>
        <w:rPr>
          <w:color w:val="FF0000"/>
        </w:rPr>
        <mc:AlternateContent>
          <mc:Choice Requires="wps">
            <w:drawing>
              <wp:anchor distT="0" distB="0" distL="85723" distR="85723" simplePos="0" relativeHeight="2063" behindDoc="0" locked="0" layoutInCell="1" hidden="0" allowOverlap="1">
                <wp:simplePos x="0" y="0"/>
                <wp:positionH relativeFrom="character">
                  <wp:posOffset>-1892115</wp:posOffset>
                </wp:positionH>
                <wp:positionV relativeFrom="line">
                  <wp:posOffset>385479</wp:posOffset>
                </wp:positionV>
                <wp:extent cx="57962" cy="36548"/>
                <wp:effectExtent l="0" t="0" r="0" b="0"/>
                <wp:wrapNone/>
                <wp:docPr id="529" name="对象 529"/>
                <wp:cNvGraphicFramePr>
                  <a:graphicFrameLocks noChangeAspect="0" noSelect="1"/>
                </wp:cNvGraphicFramePr>
                <a:graphic>
                  <a:graphicData uri="http://schemas.microsoft.com/office/word/2010/wordprocessingInk">
                    <w14:contentPart bwMode="auto" r:id="rId337">
                      <w14:nvContentPartPr>
                        <w14:cNvContentPartPr/>
                      </w14:nvContentPartPr>
                      <w14:xfrm>
                        <a:off x="0" y="0"/>
                        <a:ext cx="57962" cy="36548"/>
                      </w14:xfrm>
                    </w14:contentPart>
                  </a:graphicData>
                </a:graphic>
              </wp:anchor>
            </w:drawing>
          </mc:Choice>
          <mc:Fallback>
            <w:pict>
              <v:shape type="#_x0000_t75" id="对象 530" o:spid="_x0000_s530" fillcolor="#FFFFFF" stroked="t" strokeweight="1.0pt" style="position:absolute;&#10;margin-left:-148.98543pt;&#10;margin-top:30.352676pt;&#10;width:4.563937pt;&#10;height:2.8777962pt;&#10;z-index:2063;&#10;mso-position-horizontal:absolute;&#10;mso-position-horizontal-relative:char;&#10;mso-position-vertical:absolute;&#10;mso-position-vertical-relative:line;&#10;mso-wrap-distance-left:6.7498426pt;&#10;mso-wrap-distance-right:6.7498426pt;">
                <v:stroke color="#000000"/>
                <v:imagedata r:id="rId338"/>
                <o:lock selection="t"/>
              </v:shape>
            </w:pict>
          </mc:Fallback>
        </mc:AlternateContent>
      </w:r>
      <w:r>
        <w:rPr>
          <w:color w:val="FF0000"/>
        </w:rPr>
        <mc:AlternateContent>
          <mc:Choice Requires="wps">
            <w:drawing>
              <wp:anchor distT="0" distB="0" distL="85723" distR="85723" simplePos="0" relativeHeight="2064" behindDoc="0" locked="0" layoutInCell="1" hidden="0" allowOverlap="1">
                <wp:simplePos x="0" y="0"/>
                <wp:positionH relativeFrom="character">
                  <wp:posOffset>-1588401</wp:posOffset>
                </wp:positionH>
                <wp:positionV relativeFrom="line">
                  <wp:posOffset>373224</wp:posOffset>
                </wp:positionV>
                <wp:extent cx="65556" cy="70841"/>
                <wp:effectExtent l="0" t="0" r="0" b="0"/>
                <wp:wrapNone/>
                <wp:docPr id="532" name="对象 532"/>
                <wp:cNvGraphicFramePr>
                  <a:graphicFrameLocks noChangeAspect="0" noSelect="1"/>
                </wp:cNvGraphicFramePr>
                <a:graphic>
                  <a:graphicData uri="http://schemas.microsoft.com/office/word/2010/wordprocessingInk">
                    <w14:contentPart bwMode="auto" r:id="rId339">
                      <w14:nvContentPartPr>
                        <w14:cNvContentPartPr/>
                      </w14:nvContentPartPr>
                      <w14:xfrm>
                        <a:off x="0" y="0"/>
                        <a:ext cx="65556" cy="70841"/>
                      </w14:xfrm>
                    </w14:contentPart>
                  </a:graphicData>
                </a:graphic>
              </wp:anchor>
            </w:drawing>
          </mc:Choice>
          <mc:Fallback>
            <w:pict>
              <v:shape type="#_x0000_t75" id="对象 533" o:spid="_x0000_s533" fillcolor="#FFFFFF" stroked="t" strokeweight="1.0pt" style="position:absolute;&#10;margin-left:-125.07094pt;&#10;margin-top:29.387716pt;&#10;width:5.1618934pt;&#10;height:5.5780315pt;&#10;z-index:2064;&#10;mso-position-horizontal:absolute;&#10;mso-position-horizontal-relative:char;&#10;mso-position-vertical:absolute;&#10;mso-position-vertical-relative:line;&#10;mso-wrap-distance-left:6.7498426pt;&#10;mso-wrap-distance-right:6.7498426pt;">
                <v:stroke color="#000000"/>
                <v:imagedata r:id="rId340"/>
                <o:lock selection="t"/>
              </v:shape>
            </w:pict>
          </mc:Fallback>
        </mc:AlternateContent>
      </w:r>
      <w:r>
        <w:rPr>
          <w:color w:val="FF0000"/>
        </w:rPr>
        <mc:AlternateContent>
          <mc:Choice Requires="wps">
            <w:drawing>
              <wp:anchor distT="0" distB="0" distL="85723" distR="85723" simplePos="0" relativeHeight="2065" behindDoc="0" locked="0" layoutInCell="1" hidden="0" allowOverlap="1">
                <wp:simplePos x="0" y="0"/>
                <wp:positionH relativeFrom="character">
                  <wp:posOffset>-1897161</wp:posOffset>
                </wp:positionH>
                <wp:positionV relativeFrom="line">
                  <wp:posOffset>338403</wp:posOffset>
                </wp:positionV>
                <wp:extent cx="79433" cy="40570"/>
                <wp:effectExtent l="0" t="0" r="0" b="0"/>
                <wp:wrapNone/>
                <wp:docPr id="535" name="对象 535"/>
                <wp:cNvGraphicFramePr>
                  <a:graphicFrameLocks noChangeAspect="0" noSelect="1"/>
                </wp:cNvGraphicFramePr>
                <a:graphic>
                  <a:graphicData uri="http://schemas.microsoft.com/office/word/2010/wordprocessingInk">
                    <w14:contentPart bwMode="auto" r:id="rId341">
                      <w14:nvContentPartPr>
                        <w14:cNvContentPartPr/>
                      </w14:nvContentPartPr>
                      <w14:xfrm>
                        <a:off x="0" y="0"/>
                        <a:ext cx="79433" cy="40570"/>
                      </w14:xfrm>
                    </w14:contentPart>
                  </a:graphicData>
                </a:graphic>
              </wp:anchor>
            </w:drawing>
          </mc:Choice>
          <mc:Fallback>
            <w:pict>
              <v:shape type="#_x0000_t75" id="对象 536" o:spid="_x0000_s536" fillcolor="#FFFFFF" stroked="t" strokeweight="1.0pt" style="position:absolute;&#10;margin-left:-149.38275pt;&#10;margin-top:26.645906pt;&#10;width:6.25457pt;&#10;height:3.1944895pt;&#10;z-index:2065;&#10;mso-position-horizontal:absolute;&#10;mso-position-horizontal-relative:char;&#10;mso-position-vertical:absolute;&#10;mso-position-vertical-relative:line;&#10;mso-wrap-distance-left:6.7498426pt;&#10;mso-wrap-distance-right:6.7498426pt;">
                <v:stroke color="#000000"/>
                <v:imagedata r:id="rId342"/>
                <o:lock selection="t"/>
              </v:shape>
            </w:pict>
          </mc:Fallback>
        </mc:AlternateContent>
      </w:r>
      <w:r>
        <w:rPr>
          <w:color w:val="FF0000"/>
        </w:rPr>
        <mc:AlternateContent>
          <mc:Choice Requires="wps">
            <w:drawing>
              <wp:anchor distT="0" distB="0" distL="85723" distR="85723" simplePos="0" relativeHeight="2066" behindDoc="0" locked="0" layoutInCell="1" hidden="0" allowOverlap="1">
                <wp:simplePos x="0" y="0"/>
                <wp:positionH relativeFrom="character">
                  <wp:posOffset>-1686570</wp:posOffset>
                </wp:positionH>
                <wp:positionV relativeFrom="line">
                  <wp:posOffset>321130</wp:posOffset>
                </wp:positionV>
                <wp:extent cx="118020" cy="221198"/>
                <wp:effectExtent l="0" t="0" r="0" b="0"/>
                <wp:wrapNone/>
                <wp:docPr id="538" name="对象 538"/>
                <wp:cNvGraphicFramePr>
                  <a:graphicFrameLocks noChangeAspect="0" noSelect="1"/>
                </wp:cNvGraphicFramePr>
                <a:graphic>
                  <a:graphicData uri="http://schemas.microsoft.com/office/word/2010/wordprocessingInk">
                    <w14:contentPart bwMode="auto" r:id="rId343">
                      <w14:nvContentPartPr>
                        <w14:cNvContentPartPr/>
                      </w14:nvContentPartPr>
                      <w14:xfrm>
                        <a:off x="0" y="0"/>
                        <a:ext cx="118020" cy="221198"/>
                      </w14:xfrm>
                    </w14:contentPart>
                  </a:graphicData>
                </a:graphic>
              </wp:anchor>
            </w:drawing>
          </mc:Choice>
          <mc:Fallback>
            <w:pict>
              <v:shape type="#_x0000_t75" id="对象 539" o:spid="_x0000_s539" fillcolor="#FFFFFF" stroked="t" strokeweight="1.0pt" style="position:absolute;&#10;margin-left:-132.80078pt;&#10;margin-top:25.285828pt;&#10;width:9.292988pt;&#10;height:17.417168pt;&#10;z-index:2066;&#10;mso-position-horizontal:absolute;&#10;mso-position-horizontal-relative:char;&#10;mso-position-vertical:absolute;&#10;mso-position-vertical-relative:line;&#10;mso-wrap-distance-left:6.7498426pt;&#10;mso-wrap-distance-right:6.7498426pt;">
                <v:stroke color="#000000"/>
                <v:imagedata r:id="rId344"/>
                <o:lock selection="t"/>
              </v:shape>
            </w:pict>
          </mc:Fallback>
        </mc:AlternateContent>
      </w:r>
      <w:r>
        <w:rPr>
          <w:color w:val="FF0000"/>
        </w:rPr>
        <mc:AlternateContent>
          <mc:Choice Requires="wps">
            <w:drawing>
              <wp:anchor distT="0" distB="0" distL="85723" distR="85723" simplePos="0" relativeHeight="2067" behindDoc="0" locked="0" layoutInCell="1" hidden="0" allowOverlap="1">
                <wp:simplePos x="0" y="0"/>
                <wp:positionH relativeFrom="character">
                  <wp:posOffset>-1915397</wp:posOffset>
                </wp:positionH>
                <wp:positionV relativeFrom="line">
                  <wp:posOffset>302676</wp:posOffset>
                </wp:positionV>
                <wp:extent cx="98225" cy="32890"/>
                <wp:effectExtent l="0" t="0" r="0" b="0"/>
                <wp:wrapNone/>
                <wp:docPr id="541" name="对象 541"/>
                <wp:cNvGraphicFramePr>
                  <a:graphicFrameLocks noChangeAspect="0" noSelect="1"/>
                </wp:cNvGraphicFramePr>
                <a:graphic>
                  <a:graphicData uri="http://schemas.microsoft.com/office/word/2010/wordprocessingInk">
                    <w14:contentPart bwMode="auto" r:id="rId345">
                      <w14:nvContentPartPr>
                        <w14:cNvContentPartPr/>
                      </w14:nvContentPartPr>
                      <w14:xfrm>
                        <a:off x="0" y="0"/>
                        <a:ext cx="98225" cy="32890"/>
                      </w14:xfrm>
                    </w14:contentPart>
                  </a:graphicData>
                </a:graphic>
              </wp:anchor>
            </w:drawing>
          </mc:Choice>
          <mc:Fallback>
            <w:pict>
              <v:shape type="#_x0000_t75" id="对象 542" o:spid="_x0000_s542" fillcolor="#FFFFFF" stroked="t" strokeweight="1.0pt" style="position:absolute;&#10;margin-left:-150.81866pt;&#10;margin-top:23.832756pt;&#10;width:7.734257pt;&#10;height:2.5897644pt;&#10;z-index:2067;&#10;mso-position-horizontal:absolute;&#10;mso-position-horizontal-relative:char;&#10;mso-position-vertical:absolute;&#10;mso-position-vertical-relative:line;&#10;mso-wrap-distance-left:6.7498426pt;&#10;mso-wrap-distance-right:6.7498426pt;">
                <v:stroke color="#000000"/>
                <v:imagedata r:id="rId346"/>
                <o:lock selection="t"/>
              </v:shape>
            </w:pict>
          </mc:Fallback>
        </mc:AlternateContent>
      </w:r>
      <w:r>
        <w:rPr>
          <w:color w:val="FF0000"/>
        </w:rPr>
        <mc:AlternateContent>
          <mc:Choice Requires="wps">
            <w:drawing>
              <wp:anchor distT="0" distB="0" distL="85723" distR="85723" simplePos="0" relativeHeight="2068" behindDoc="0" locked="0" layoutInCell="1" hidden="0" allowOverlap="1">
                <wp:simplePos x="0" y="0"/>
                <wp:positionH relativeFrom="character">
                  <wp:posOffset>-1733339</wp:posOffset>
                </wp:positionH>
                <wp:positionV relativeFrom="line">
                  <wp:posOffset>289370</wp:posOffset>
                </wp:positionV>
                <wp:extent cx="36807" cy="246907"/>
                <wp:effectExtent l="0" t="0" r="0" b="0"/>
                <wp:wrapNone/>
                <wp:docPr id="544" name="对象 544"/>
                <wp:cNvGraphicFramePr>
                  <a:graphicFrameLocks noChangeAspect="0" noSelect="1"/>
                </wp:cNvGraphicFramePr>
                <a:graphic>
                  <a:graphicData uri="http://schemas.microsoft.com/office/word/2010/wordprocessingInk">
                    <w14:contentPart bwMode="auto" r:id="rId347">
                      <w14:nvContentPartPr>
                        <w14:cNvContentPartPr/>
                      </w14:nvContentPartPr>
                      <w14:xfrm>
                        <a:off x="0" y="0"/>
                        <a:ext cx="36807" cy="246907"/>
                      </w14:xfrm>
                    </w14:contentPart>
                  </a:graphicData>
                </a:graphic>
              </wp:anchor>
            </w:drawing>
          </mc:Choice>
          <mc:Fallback>
            <w:pict>
              <v:shape type="#_x0000_t75" id="对象 545" o:spid="_x0000_s545" fillcolor="#FFFFFF" stroked="t" strokeweight="1.0pt" style="position:absolute;&#10;margin-left:-136.48338pt;&#10;margin-top:22.78504pt;&#10;width:2.8982637pt;&#10;height:19.441496pt;&#10;z-index:2068;&#10;mso-position-horizontal:absolute;&#10;mso-position-horizontal-relative:char;&#10;mso-position-vertical:absolute;&#10;mso-position-vertical-relative:line;&#10;mso-wrap-distance-left:6.7498426pt;&#10;mso-wrap-distance-right:6.7498426pt;">
                <v:stroke color="#000000"/>
                <v:imagedata r:id="rId348"/>
                <o:lock selection="t"/>
              </v:shape>
            </w:pict>
          </mc:Fallback>
        </mc:AlternateContent>
      </w:r>
      <w:r>
        <w:rPr>
          <w:color w:val="FF0000"/>
        </w:rPr>
        <mc:AlternateContent>
          <mc:Choice Requires="wps">
            <w:drawing>
              <wp:anchor distT="0" distB="0" distL="85723" distR="85723" simplePos="0" relativeHeight="2069" behindDoc="0" locked="0" layoutInCell="1" hidden="0" allowOverlap="1">
                <wp:simplePos x="0" y="0"/>
                <wp:positionH relativeFrom="character">
                  <wp:posOffset>-1929237</wp:posOffset>
                </wp:positionH>
                <wp:positionV relativeFrom="line">
                  <wp:posOffset>260558</wp:posOffset>
                </wp:positionV>
                <wp:extent cx="109694" cy="133390"/>
                <wp:effectExtent l="0" t="0" r="0" b="0"/>
                <wp:wrapNone/>
                <wp:docPr id="547" name="对象 547"/>
                <wp:cNvGraphicFramePr>
                  <a:graphicFrameLocks noChangeAspect="0" noSelect="1"/>
                </wp:cNvGraphicFramePr>
                <a:graphic>
                  <a:graphicData uri="http://schemas.microsoft.com/office/word/2010/wordprocessingInk">
                    <w14:contentPart bwMode="auto" r:id="rId349">
                      <w14:nvContentPartPr>
                        <w14:cNvContentPartPr/>
                      </w14:nvContentPartPr>
                      <w14:xfrm>
                        <a:off x="0" y="0"/>
                        <a:ext cx="109694" cy="133390"/>
                      </w14:xfrm>
                    </w14:contentPart>
                  </a:graphicData>
                </a:graphic>
              </wp:anchor>
            </w:drawing>
          </mc:Choice>
          <mc:Fallback>
            <w:pict>
              <v:shape type="#_x0000_t75" id="对象 548" o:spid="_x0000_s548" fillcolor="#FFFFFF" stroked="t" strokeweight="1.0pt" style="position:absolute;&#10;margin-left:-151.90843pt;&#10;margin-top:20.516378pt;&#10;width:8.6374pt;&#10;height:10.50315pt;&#10;z-index:2069;&#10;mso-position-horizontal:absolute;&#10;mso-position-horizontal-relative:char;&#10;mso-position-vertical:absolute;&#10;mso-position-vertical-relative:line;&#10;mso-wrap-distance-left:6.7498426pt;&#10;mso-wrap-distance-right:6.7498426pt;">
                <v:stroke color="#000000"/>
                <v:imagedata r:id="rId350"/>
                <o:lock selection="t"/>
              </v:shape>
            </w:pict>
          </mc:Fallback>
        </mc:AlternateContent>
      </w:r>
      <w:r>
        <w:rPr>
          <w:color w:val="FF0000"/>
        </w:rPr>
        <mc:AlternateContent>
          <mc:Choice Requires="wps">
            <w:drawing>
              <wp:anchor distT="0" distB="0" distL="85723" distR="85723" simplePos="0" relativeHeight="2070" behindDoc="0" locked="0" layoutInCell="1" hidden="0" allowOverlap="1">
                <wp:simplePos x="0" y="0"/>
                <wp:positionH relativeFrom="character">
                  <wp:posOffset>-1693372</wp:posOffset>
                </wp:positionH>
                <wp:positionV relativeFrom="line">
                  <wp:posOffset>253387</wp:posOffset>
                </wp:positionV>
                <wp:extent cx="87981" cy="163143"/>
                <wp:effectExtent l="0" t="0" r="0" b="0"/>
                <wp:wrapNone/>
                <wp:docPr id="550" name="对象 550"/>
                <wp:cNvGraphicFramePr>
                  <a:graphicFrameLocks noChangeAspect="0" noSelect="1"/>
                </wp:cNvGraphicFramePr>
                <a:graphic>
                  <a:graphicData uri="http://schemas.microsoft.com/office/word/2010/wordprocessingInk">
                    <w14:contentPart bwMode="auto" r:id="rId351">
                      <w14:nvContentPartPr>
                        <w14:cNvContentPartPr/>
                      </w14:nvContentPartPr>
                      <w14:xfrm>
                        <a:off x="0" y="0"/>
                        <a:ext cx="87981" cy="163143"/>
                      </w14:xfrm>
                    </w14:contentPart>
                  </a:graphicData>
                </a:graphic>
              </wp:anchor>
            </w:drawing>
          </mc:Choice>
          <mc:Fallback>
            <w:pict>
              <v:shape type="#_x0000_t75" id="对象 551" o:spid="_x0000_s551" fillcolor="#FFFFFF" stroked="t" strokeweight="1.0pt" style="position:absolute;&#10;margin-left:-133.33638pt;&#10;margin-top:19.951733pt;&#10;width:6.927713pt;&#10;height:12.845906pt;&#10;z-index:2070;&#10;mso-position-horizontal:absolute;&#10;mso-position-horizontal-relative:char;&#10;mso-position-vertical:absolute;&#10;mso-position-vertical-relative:line;&#10;mso-wrap-distance-left:6.7498426pt;&#10;mso-wrap-distance-right:6.7498426pt;">
                <v:stroke color="#000000"/>
                <v:imagedata r:id="rId352"/>
                <o:lock selection="t"/>
              </v:shape>
            </w:pict>
          </mc:Fallback>
        </mc:AlternateContent>
      </w:r>
      <w:r>
        <w:rPr>
          <w:color w:val="FF0000"/>
        </w:rPr>
        <mc:AlternateContent>
          <mc:Choice Requires="wps">
            <w:drawing>
              <wp:anchor distT="0" distB="0" distL="85723" distR="85723" simplePos="0" relativeHeight="2071" behindDoc="0" locked="0" layoutInCell="1" hidden="0" allowOverlap="1">
                <wp:simplePos x="0" y="0"/>
                <wp:positionH relativeFrom="character">
                  <wp:posOffset>-1967478</wp:posOffset>
                </wp:positionH>
                <wp:positionV relativeFrom="line">
                  <wp:posOffset>223913</wp:posOffset>
                </wp:positionV>
                <wp:extent cx="31073" cy="253184"/>
                <wp:effectExtent l="0" t="0" r="0" b="0"/>
                <wp:wrapNone/>
                <wp:docPr id="553" name="对象 553"/>
                <wp:cNvGraphicFramePr>
                  <a:graphicFrameLocks noChangeAspect="0" noSelect="1"/>
                </wp:cNvGraphicFramePr>
                <a:graphic>
                  <a:graphicData uri="http://schemas.microsoft.com/office/word/2010/wordprocessingInk">
                    <w14:contentPart bwMode="auto" r:id="rId353">
                      <w14:nvContentPartPr>
                        <w14:cNvContentPartPr/>
                      </w14:nvContentPartPr>
                      <w14:xfrm>
                        <a:off x="0" y="0"/>
                        <a:ext cx="31073" cy="253184"/>
                      </w14:xfrm>
                    </w14:contentPart>
                  </a:graphicData>
                </a:graphic>
              </wp:anchor>
            </w:drawing>
          </mc:Choice>
          <mc:Fallback>
            <w:pict>
              <v:shape type="#_x0000_t75" id="对象 554" o:spid="_x0000_s554" fillcolor="#FFFFFF" stroked="t" strokeweight="1.0pt" style="position:absolute;&#10;margin-left:-154.91953pt;&#10;margin-top:17.630945pt;&#10;width:2.4466982pt;&#10;height:19.935747pt;&#10;z-index:2071;&#10;mso-position-horizontal:absolute;&#10;mso-position-horizontal-relative:char;&#10;mso-position-vertical:absolute;&#10;mso-position-vertical-relative:line;&#10;mso-wrap-distance-left:6.7498426pt;&#10;mso-wrap-distance-right:6.7498426pt;">
                <v:stroke color="#000000"/>
                <v:imagedata r:id="rId354"/>
                <o:lock selection="t"/>
              </v:shape>
            </w:pict>
          </mc:Fallback>
        </mc:AlternateContent>
      </w:r>
      <w:r>
        <w:rPr>
          <w:color w:val="FF0000"/>
        </w:rPr>
        <mc:AlternateContent>
          <mc:Choice Requires="wps">
            <w:drawing>
              <wp:anchor distT="0" distB="0" distL="85723" distR="85723" simplePos="0" relativeHeight="2072" behindDoc="0" locked="0" layoutInCell="1" hidden="0" allowOverlap="1">
                <wp:simplePos x="0" y="0"/>
                <wp:positionH relativeFrom="character">
                  <wp:posOffset>-1755836</wp:posOffset>
                </wp:positionH>
                <wp:positionV relativeFrom="line">
                  <wp:posOffset>213008</wp:posOffset>
                </wp:positionV>
                <wp:extent cx="75316" cy="101870"/>
                <wp:effectExtent l="0" t="0" r="0" b="0"/>
                <wp:wrapNone/>
                <wp:docPr id="556" name="对象 556"/>
                <wp:cNvGraphicFramePr>
                  <a:graphicFrameLocks noChangeAspect="0" noSelect="1"/>
                </wp:cNvGraphicFramePr>
                <a:graphic>
                  <a:graphicData uri="http://schemas.microsoft.com/office/word/2010/wordprocessingInk">
                    <w14:contentPart bwMode="auto" r:id="rId355">
                      <w14:nvContentPartPr>
                        <w14:cNvContentPartPr/>
                      </w14:nvContentPartPr>
                      <w14:xfrm>
                        <a:off x="0" y="0"/>
                        <a:ext cx="75316" cy="101870"/>
                      </w14:xfrm>
                    </w14:contentPart>
                  </a:graphicData>
                </a:graphic>
              </wp:anchor>
            </w:drawing>
          </mc:Choice>
          <mc:Fallback>
            <w:pict>
              <v:shape type="#_x0000_t75" id="对象 557" o:spid="_x0000_s557" fillcolor="#FFFFFF" stroked="t" strokeweight="1.0pt" style="position:absolute;&#10;margin-left:-138.2548pt;&#10;margin-top:16.772284pt;&#10;width:5.930467pt;&#10;height:8.02126pt;&#10;z-index:2072;&#10;mso-position-horizontal:absolute;&#10;mso-position-horizontal-relative:char;&#10;mso-position-vertical:absolute;&#10;mso-position-vertical-relative:line;&#10;mso-wrap-distance-left:6.7498426pt;&#10;mso-wrap-distance-right:6.7498426pt;">
                <v:stroke color="#000000"/>
                <v:imagedata r:id="rId356"/>
                <o:lock selection="t"/>
              </v:shape>
            </w:pict>
          </mc:Fallback>
        </mc:AlternateContent>
      </w:r>
      <w:r>
        <w:rPr>
          <w:color w:val="FF0000"/>
        </w:rPr>
        <mc:AlternateContent>
          <mc:Choice Requires="wps">
            <w:drawing>
              <wp:anchor distT="0" distB="0" distL="85723" distR="85723" simplePos="0" relativeHeight="2073" behindDoc="0" locked="0" layoutInCell="1" hidden="0" allowOverlap="1">
                <wp:simplePos x="0" y="0"/>
                <wp:positionH relativeFrom="character">
                  <wp:posOffset>-1925492</wp:posOffset>
                </wp:positionH>
                <wp:positionV relativeFrom="line">
                  <wp:posOffset>192991</wp:posOffset>
                </wp:positionV>
                <wp:extent cx="172290" cy="328278"/>
                <wp:effectExtent l="0" t="0" r="0" b="0"/>
                <wp:wrapNone/>
                <wp:docPr id="559" name="对象 559"/>
                <wp:cNvGraphicFramePr>
                  <a:graphicFrameLocks noChangeAspect="0" noSelect="1"/>
                </wp:cNvGraphicFramePr>
                <a:graphic>
                  <a:graphicData uri="http://schemas.microsoft.com/office/word/2010/wordprocessingInk">
                    <w14:contentPart bwMode="auto" r:id="rId357">
                      <w14:nvContentPartPr>
                        <w14:cNvContentPartPr/>
                      </w14:nvContentPartPr>
                      <w14:xfrm>
                        <a:off x="0" y="0"/>
                        <a:ext cx="172290" cy="328278"/>
                      </w14:xfrm>
                    </w14:contentPart>
                  </a:graphicData>
                </a:graphic>
              </wp:anchor>
            </w:drawing>
          </mc:Choice>
          <mc:Fallback>
            <w:pict>
              <v:shape type="#_x0000_t75" id="对象 560" o:spid="_x0000_s560" fillcolor="#FFFFFF" stroked="t" strokeweight="1.0pt" style="position:absolute;&#10;margin-left:-151.61354pt;&#10;margin-top:15.196142pt;&#10;width:13.566146pt;&#10;height:25.848663pt;&#10;z-index:2073;&#10;mso-position-horizontal:absolute;&#10;mso-position-horizontal-relative:char;&#10;mso-position-vertical:absolute;&#10;mso-position-vertical-relative:line;&#10;mso-wrap-distance-left:6.7498426pt;&#10;mso-wrap-distance-right:6.7498426pt;">
                <v:stroke color="#000000"/>
                <v:imagedata r:id="rId358"/>
                <o:lock selection="t"/>
              </v:shape>
            </w:pict>
          </mc:Fallback>
        </mc:AlternateContent>
      </w:r>
      <w:r>
        <w:rPr>
          <w:color w:val="FF0000"/>
        </w:rPr>
        <mc:AlternateContent>
          <mc:Choice Requires="wps">
            <w:drawing>
              <wp:anchor distT="0" distB="0" distL="85723" distR="85723" simplePos="0" relativeHeight="2074" behindDoc="0" locked="0" layoutInCell="1" hidden="0" allowOverlap="1">
                <wp:simplePos x="0" y="0"/>
                <wp:positionH relativeFrom="character">
                  <wp:posOffset>-1682992</wp:posOffset>
                </wp:positionH>
                <wp:positionV relativeFrom="line">
                  <wp:posOffset>177592</wp:posOffset>
                </wp:positionV>
                <wp:extent cx="116203" cy="182985"/>
                <wp:effectExtent l="0" t="0" r="0" b="0"/>
                <wp:wrapNone/>
                <wp:docPr id="562" name="对象 562"/>
                <wp:cNvGraphicFramePr>
                  <a:graphicFrameLocks noChangeAspect="0" noSelect="1"/>
                </wp:cNvGraphicFramePr>
                <a:graphic>
                  <a:graphicData uri="http://schemas.microsoft.com/office/word/2010/wordprocessingInk">
                    <w14:contentPart bwMode="auto" r:id="rId359">
                      <w14:nvContentPartPr>
                        <w14:cNvContentPartPr/>
                      </w14:nvContentPartPr>
                      <w14:xfrm>
                        <a:off x="0" y="0"/>
                        <a:ext cx="116203" cy="182985"/>
                      </w14:xfrm>
                    </w14:contentPart>
                  </a:graphicData>
                </a:graphic>
              </wp:anchor>
            </w:drawing>
          </mc:Choice>
          <mc:Fallback>
            <w:pict>
              <v:shape type="#_x0000_t75" id="对象 563" o:spid="_x0000_s563" fillcolor="#FFFFFF" stroked="t" strokeweight="1.0pt" style="position:absolute;&#10;margin-left:-132.51906pt;&#10;margin-top:13.983622pt;&#10;width:9.149847pt;&#10;height:14.408268pt;&#10;z-index:2074;&#10;mso-position-horizontal:absolute;&#10;mso-position-horizontal-relative:char;&#10;mso-position-vertical:absolute;&#10;mso-position-vertical-relative:line;&#10;mso-wrap-distance-left:6.7498426pt;&#10;mso-wrap-distance-right:6.7498426pt;">
                <v:stroke color="#000000"/>
                <v:imagedata r:id="rId360"/>
                <o:lock selection="t"/>
              </v:shape>
            </w:pict>
          </mc:Fallback>
        </mc:AlternateContent>
      </w:r>
    </w:p>
    <w:p>
      <w:pPr>
        <w:rPr>
          <w:rFonts w:eastAsia="宋体"/>
          <w:lang w:val="en-US" w:eastAsia="zh-CN"/>
        </w:rPr>
      </w:pPr>
    </w:p>
    <w:p>
      <w:pPr>
        <w:rPr>
          <w:rFonts w:hint="eastAsia"/>
        </w:rPr>
      </w:pPr>
      <w:r>
        <w:drawing>
          <wp:inline distT="0" distB="0" distL="114300" distR="114300">
            <wp:extent cx="4326254" cy="1917064"/>
            <wp:effectExtent l="0" t="0" r="0" b="0"/>
            <wp:docPr id="565" name="图片 565"/>
            <wp:cNvGraphicFramePr>
              <a:graphicFrameLocks noChangeAspect="1"/>
            </wp:cNvGraphicFramePr>
            <a:graphic>
              <a:graphicData uri="http://schemas.openxmlformats.org/drawingml/2006/picture">
                <pic:pic>
                  <pic:nvPicPr>
                    <pic:cNvPr id="567" name="图片 567"/>
                    <pic:cNvPicPr/>
                  </pic:nvPicPr>
                  <pic:blipFill>
                    <a:blip r:embed="rId361"/>
                    <a:srcRect b="31199" r="-710"/>
                    <a:stretch>
                      <a:fillRect/>
                    </a:stretch>
                  </pic:blipFill>
                  <pic:spPr>
                    <a:xfrm rot="0">
                      <a:off x="0" y="0"/>
                      <a:ext cx="4326254" cy="1917064"/>
                    </a:xfrm>
                    <a:prstGeom prst="rect"/>
                    <a:noFill/>
                    <a:ln w="12700" cmpd="sng" cap="flat">
                      <a:noFill/>
                      <a:prstDash val="solid"/>
                      <a:miter/>
                    </a:ln>
                  </pic:spPr>
                </pic:pic>
              </a:graphicData>
            </a:graphic>
          </wp:inline>
        </w:drawing>
      </w:r>
      <w:r>
        <w:drawing>
          <wp:inline distT="0" distB="0" distL="114300" distR="114300">
            <wp:extent cx="4358005" cy="2064385"/>
            <wp:effectExtent l="0" t="0" r="0" b="0"/>
            <wp:docPr id="568" name="图片 568"/>
            <wp:cNvGraphicFramePr>
              <a:graphicFrameLocks noChangeAspect="1"/>
            </wp:cNvGraphicFramePr>
            <a:graphic>
              <a:graphicData uri="http://schemas.openxmlformats.org/drawingml/2006/picture">
                <pic:pic>
                  <pic:nvPicPr>
                    <pic:cNvPr id="570" name="图片 570"/>
                    <pic:cNvPicPr/>
                  </pic:nvPicPr>
                  <pic:blipFill>
                    <a:blip r:embed="rId362"/>
                    <a:stretch>
                      <a:fillRect/>
                    </a:stretch>
                  </pic:blipFill>
                  <pic:spPr>
                    <a:xfrm rot="0">
                      <a:off x="0" y="0"/>
                      <a:ext cx="4358005" cy="2064385"/>
                    </a:xfrm>
                    <a:prstGeom prst="rect"/>
                    <a:noFill/>
                    <a:ln w="12700" cmpd="sng" cap="flat">
                      <a:noFill/>
                      <a:prstDash val="solid"/>
                      <a:miter/>
                    </a:ln>
                  </pic:spPr>
                </pic:pic>
              </a:graphicData>
            </a:graphic>
          </wp:inline>
        </w:drawing>
      </w:r>
    </w:p>
    <w:p>
      <w:pPr>
        <w:rPr>
          <w:rFonts w:hint="eastAsia"/>
          <w:color w:val="FF0000"/>
        </w:rPr>
      </w:pPr>
      <w:r>
        <w:rPr>
          <w:rFonts w:hint="eastAsia"/>
          <w:color w:val="FF0000"/>
        </w:rPr>
        <w:t>练习6：空域图像增强技术分类</w:t>
      </w:r>
    </w:p>
    <w:p>
      <w:pPr>
        <w:rPr>
          <w:rFonts w:hint="eastAsia"/>
        </w:rPr>
      </w:pPr>
      <w:r>
        <w:rPr>
          <w:rFonts w:hint="eastAsia"/>
        </w:rPr>
        <w:t>空域图像增强分为</w:t>
      </w:r>
      <w:r>
        <w:rPr>
          <w:rFonts w:hint="eastAsia"/>
          <w:color w:val="0070C0"/>
        </w:rPr>
        <w:t>点处理和邻域处理</w:t>
      </w:r>
      <w:r>
        <w:rPr>
          <w:rFonts w:hint="eastAsia"/>
        </w:rPr>
        <w:t>。</w:t>
      </w:r>
    </w:p>
    <w:p>
      <w:pPr>
        <w:ind w:firstLine="420"/>
        <w:rPr>
          <w:rFonts w:hint="eastAsia"/>
        </w:rPr>
      </w:pPr>
      <w:r>
        <w:rPr>
          <w:rFonts w:hint="eastAsia"/>
          <w:color w:val="0070C0"/>
        </w:rPr>
        <w:t>点处理</w:t>
      </w:r>
      <w:r>
        <w:rPr>
          <w:rFonts w:hint="eastAsia"/>
        </w:rPr>
        <w:t>：对图像中任意像素的增强仅依赖于该像素的灰度级。</w:t>
      </w:r>
    </w:p>
    <w:p>
      <w:pPr>
        <w:ind w:firstLine="420"/>
        <w:rPr>
          <w:rFonts w:hint="eastAsia"/>
        </w:rPr>
      </w:pPr>
      <w:r>
        <w:rPr>
          <w:rFonts w:hint="eastAsia"/>
          <w:color w:val="0070C0"/>
        </w:rPr>
        <w:t>邻域处理</w:t>
      </w:r>
      <w:r>
        <w:rPr>
          <w:rFonts w:hint="eastAsia"/>
        </w:rPr>
        <w:t>：对图像中任意像素的增强，作用于该像素邻域内的所有像素。</w:t>
      </w:r>
    </w:p>
    <w:p>
      <w:pPr>
        <w:rPr>
          <w:rFonts w:hint="eastAsia"/>
          <w:color w:val="FF0000"/>
        </w:rPr>
      </w:pPr>
      <w:r>
        <w:rPr>
          <w:rFonts w:hint="eastAsia"/>
          <w:color w:val="FF0000"/>
        </w:rPr>
        <w:t>练习7：线性空间滤波计算方法，参考后面计算题</w:t>
      </w:r>
    </w:p>
    <w:p>
      <w:pPr>
        <w:rPr>
          <w:rFonts w:hint="eastAsia"/>
        </w:rPr>
      </w:pPr>
    </w:p>
    <w:p>
      <w:pPr>
        <w:rPr>
          <w:rFonts w:hint="eastAsia"/>
          <w:color w:val="FF0000"/>
        </w:rPr>
      </w:pPr>
      <w:r>
        <w:rPr>
          <w:rFonts w:hint="eastAsia"/>
          <w:color w:val="FF0000"/>
        </w:rPr>
        <w:t>练习8：常见空域平滑滤波器举例，原理，效果，计算参考后面计算题</w:t>
      </w:r>
    </w:p>
    <w:p>
      <w:pPr>
        <w:rPr>
          <w:rFonts w:hint="eastAsia"/>
        </w:rPr>
      </w:pPr>
      <w:r>
        <w:rPr>
          <w:rFonts w:hint="eastAsia"/>
        </w:rPr>
        <w:t>平滑空间滤波器</w:t>
      </w:r>
    </w:p>
    <w:p>
      <w:pPr>
        <w:ind w:firstLine="420"/>
        <w:rPr>
          <w:rFonts w:hint="eastAsia"/>
        </w:rPr>
      </w:pPr>
      <w:r>
        <w:rPr>
          <w:rFonts w:hint="eastAsia"/>
        </w:rPr>
        <w:t>对邻域内的像素的简单平均值</w:t>
      </w:r>
    </w:p>
    <w:p>
      <w:pPr>
        <w:ind w:firstLine="420"/>
        <w:rPr>
          <w:rFonts w:hint="eastAsia"/>
        </w:rPr>
      </w:pPr>
      <w:r>
        <w:rPr>
          <w:rFonts w:hint="eastAsia"/>
        </w:rPr>
        <w:t>又称为均值滤波器</w:t>
      </w:r>
    </w:p>
    <w:p>
      <w:pPr>
        <w:rPr>
          <w:rFonts w:hint="eastAsia"/>
        </w:rPr>
      </w:pPr>
      <w:r>
        <w:rPr>
          <w:rFonts w:hint="eastAsia"/>
        </w:rPr>
        <w:t>平滑空间滤波器主要功能</w:t>
      </w:r>
    </w:p>
    <w:p>
      <w:pPr>
        <w:ind w:firstLine="420"/>
        <w:rPr>
          <w:rFonts w:hint="eastAsia"/>
        </w:rPr>
      </w:pPr>
      <w:r>
        <w:rPr>
          <w:rFonts w:hint="eastAsia"/>
        </w:rPr>
        <w:t>模糊处理</w:t>
      </w:r>
    </w:p>
    <w:p>
      <w:pPr>
        <w:ind w:firstLine="420"/>
        <w:rPr>
          <w:rFonts w:hint="eastAsia"/>
        </w:rPr>
      </w:pPr>
      <w:r>
        <w:rPr>
          <w:rFonts w:hint="eastAsia"/>
        </w:rPr>
        <w:t>降低噪声</w:t>
      </w:r>
      <w:r>
        <w:rPr>
          <w:color w:val="FF0000"/>
        </w:rPr>
        <mc:AlternateContent>
          <mc:Choice Requires="wps">
            <w:drawing>
              <wp:anchor distT="0" distB="0" distL="85723" distR="85723" simplePos="0" relativeHeight="2130" behindDoc="0" locked="0" layoutInCell="1" hidden="0" allowOverlap="1">
                <wp:simplePos x="0" y="0"/>
                <wp:positionH relativeFrom="character">
                  <wp:posOffset>2544249</wp:posOffset>
                </wp:positionH>
                <wp:positionV relativeFrom="line">
                  <wp:posOffset>195401</wp:posOffset>
                </wp:positionV>
                <wp:extent cx="134556" cy="59943"/>
                <wp:effectExtent l="0" t="0" r="0" b="0"/>
                <wp:wrapNone/>
                <wp:docPr id="571" name="对象 571"/>
                <wp:cNvGraphicFramePr>
                  <a:graphicFrameLocks noChangeAspect="0" noSelect="1"/>
                </wp:cNvGraphicFramePr>
                <a:graphic>
                  <a:graphicData uri="http://schemas.microsoft.com/office/word/2010/wordprocessingInk">
                    <w14:contentPart bwMode="auto" r:id="rId363">
                      <w14:nvContentPartPr>
                        <w14:cNvContentPartPr/>
                      </w14:nvContentPartPr>
                      <w14:xfrm>
                        <a:off x="0" y="0"/>
                        <a:ext cx="134556" cy="59943"/>
                      </w14:xfrm>
                    </w14:contentPart>
                  </a:graphicData>
                </a:graphic>
              </wp:anchor>
            </w:drawing>
          </mc:Choice>
          <mc:Fallback>
            <w:pict>
              <v:shape type="#_x0000_t75" id="对象 572" o:spid="_x0000_s572" fillcolor="#FFFFFF" stroked="t" strokeweight="1.0pt" style="position:absolute;&#10;margin-left:200.33464pt;&#10;margin-top:15.385983pt;&#10;width:10.595031pt;&#10;height:4.7199993pt;&#10;z-index:2130;&#10;mso-position-horizontal:absolute;&#10;mso-position-horizontal-relative:char;&#10;mso-position-vertical:absolute;&#10;mso-position-vertical-relative:line;&#10;mso-wrap-distance-left:6.7498426pt;&#10;mso-wrap-distance-right:6.7498426pt;">
                <v:stroke color="#000000"/>
                <v:imagedata r:id="rId364"/>
                <o:lock selection="t"/>
              </v:shape>
            </w:pict>
          </mc:Fallback>
        </mc:AlternateContent>
      </w:r>
      <w:r>
        <w:rPr>
          <w:color w:val="FF0000"/>
        </w:rPr>
        <mc:AlternateContent>
          <mc:Choice Requires="wps">
            <w:drawing>
              <wp:anchor distT="0" distB="0" distL="85723" distR="85723" simplePos="0" relativeHeight="2131" behindDoc="0" locked="0" layoutInCell="1" hidden="0" allowOverlap="1">
                <wp:simplePos x="0" y="0"/>
                <wp:positionH relativeFrom="character">
                  <wp:posOffset>2867415</wp:posOffset>
                </wp:positionH>
                <wp:positionV relativeFrom="line">
                  <wp:posOffset>187998</wp:posOffset>
                </wp:positionV>
                <wp:extent cx="41023" cy="41023"/>
                <wp:effectExtent l="0" t="0" r="0" b="0"/>
                <wp:wrapNone/>
                <wp:docPr id="574" name="对象 574"/>
                <wp:cNvGraphicFramePr>
                  <a:graphicFrameLocks noChangeAspect="0" noSelect="1"/>
                </wp:cNvGraphicFramePr>
                <a:graphic>
                  <a:graphicData uri="http://schemas.microsoft.com/office/word/2010/wordprocessingInk">
                    <w14:contentPart bwMode="auto" r:id="rId365">
                      <w14:nvContentPartPr>
                        <w14:cNvContentPartPr/>
                      </w14:nvContentPartPr>
                      <w14:xfrm>
                        <a:off x="0" y="0"/>
                        <a:ext cx="41023" cy="41023"/>
                      </w14:xfrm>
                    </w14:contentPart>
                  </a:graphicData>
                </a:graphic>
              </wp:anchor>
            </w:drawing>
          </mc:Choice>
          <mc:Fallback>
            <w:pict>
              <v:shape type="#_x0000_t75" id="对象 575" o:spid="_x0000_s575" fillcolor="#FFFFFF" stroked="t" strokeweight="1.0pt" style="position:absolute;&#10;margin-left:225.78072pt;&#10;margin-top:14.802992pt;&#10;width:3.2301602pt;&#10;height:3.230236pt;&#10;z-index:2131;&#10;mso-position-horizontal:absolute;&#10;mso-position-horizontal-relative:char;&#10;mso-position-vertical:absolute;&#10;mso-position-vertical-relative:line;&#10;mso-wrap-distance-left:6.7498426pt;&#10;mso-wrap-distance-right:6.7498426pt;">
                <v:stroke color="#000000"/>
                <v:imagedata r:id="rId366"/>
                <o:lock selection="t"/>
              </v:shape>
            </w:pict>
          </mc:Fallback>
        </mc:AlternateContent>
      </w:r>
      <w:r>
        <w:rPr>
          <w:color w:val="FF0000"/>
        </w:rPr>
        <mc:AlternateContent>
          <mc:Choice Requires="wps">
            <w:drawing>
              <wp:anchor distT="0" distB="0" distL="85723" distR="85723" simplePos="0" relativeHeight="2132" behindDoc="0" locked="0" layoutInCell="1" hidden="0" allowOverlap="1">
                <wp:simplePos x="0" y="0"/>
                <wp:positionH relativeFrom="character">
                  <wp:posOffset>2277630</wp:posOffset>
                </wp:positionH>
                <wp:positionV relativeFrom="line">
                  <wp:posOffset>177794</wp:posOffset>
                </wp:positionV>
                <wp:extent cx="100605" cy="77133"/>
                <wp:effectExtent l="0" t="0" r="0" b="0"/>
                <wp:wrapNone/>
                <wp:docPr id="577" name="对象 577"/>
                <wp:cNvGraphicFramePr>
                  <a:graphicFrameLocks noChangeAspect="0" noSelect="1"/>
                </wp:cNvGraphicFramePr>
                <a:graphic>
                  <a:graphicData uri="http://schemas.microsoft.com/office/word/2010/wordprocessingInk">
                    <w14:contentPart bwMode="auto" r:id="rId367">
                      <w14:nvContentPartPr>
                        <w14:cNvContentPartPr/>
                      </w14:nvContentPartPr>
                      <w14:xfrm>
                        <a:off x="0" y="0"/>
                        <a:ext cx="100605" cy="77133"/>
                      </w14:xfrm>
                    </w14:contentPart>
                  </a:graphicData>
                </a:graphic>
              </wp:anchor>
            </w:drawing>
          </mc:Choice>
          <mc:Fallback>
            <w:pict>
              <v:shape type="#_x0000_t75" id="对象 578" o:spid="_x0000_s578" fillcolor="#FFFFFF" stroked="t" strokeweight="1.0pt" style="position:absolute;&#10;margin-left:179.34094pt;&#10;margin-top:13.999527pt;&#10;width:7.9217315pt;&#10;height:6.0734644pt;&#10;z-index:2132;&#10;mso-position-horizontal:absolute;&#10;mso-position-horizontal-relative:char;&#10;mso-position-vertical:absolute;&#10;mso-position-vertical-relative:line;&#10;mso-wrap-distance-left:6.7498426pt;&#10;mso-wrap-distance-right:6.7498426pt;">
                <v:stroke color="#000000"/>
                <v:imagedata r:id="rId368"/>
                <o:lock selection="t"/>
              </v:shape>
            </w:pict>
          </mc:Fallback>
        </mc:AlternateContent>
      </w:r>
      <w:r>
        <w:rPr>
          <w:color w:val="FF0000"/>
        </w:rPr>
        <mc:AlternateContent>
          <mc:Choice Requires="wps">
            <w:drawing>
              <wp:anchor distT="0" distB="0" distL="85723" distR="85723" simplePos="0" relativeHeight="2133" behindDoc="0" locked="0" layoutInCell="1" hidden="0" allowOverlap="1">
                <wp:simplePos x="0" y="0"/>
                <wp:positionH relativeFrom="character">
                  <wp:posOffset>1992802</wp:posOffset>
                </wp:positionH>
                <wp:positionV relativeFrom="line">
                  <wp:posOffset>175524</wp:posOffset>
                </wp:positionV>
                <wp:extent cx="73786" cy="67383"/>
                <wp:effectExtent l="0" t="0" r="0" b="0"/>
                <wp:wrapNone/>
                <wp:docPr id="580" name="对象 580"/>
                <wp:cNvGraphicFramePr>
                  <a:graphicFrameLocks noChangeAspect="0" noSelect="1"/>
                </wp:cNvGraphicFramePr>
                <a:graphic>
                  <a:graphicData uri="http://schemas.microsoft.com/office/word/2010/wordprocessingInk">
                    <w14:contentPart bwMode="auto" r:id="rId369">
                      <w14:nvContentPartPr>
                        <w14:cNvContentPartPr/>
                      </w14:nvContentPartPr>
                      <w14:xfrm>
                        <a:off x="0" y="0"/>
                        <a:ext cx="73786" cy="67383"/>
                      </w14:xfrm>
                    </w14:contentPart>
                  </a:graphicData>
                </a:graphic>
              </wp:anchor>
            </w:drawing>
          </mc:Choice>
          <mc:Fallback>
            <w:pict>
              <v:shape type="#_x0000_t75" id="对象 581" o:spid="_x0000_s581" fillcolor="#FFFFFF" stroked="t" strokeweight="1.0pt" style="position:absolute;&#10;margin-left:156.91354pt;&#10;margin-top:13.820787pt;&#10;width:5.8099966pt;&#10;height:5.305748pt;&#10;z-index:2133;&#10;mso-position-horizontal:absolute;&#10;mso-position-horizontal-relative:char;&#10;mso-position-vertical:absolute;&#10;mso-position-vertical-relative:line;&#10;mso-wrap-distance-left:6.7498426pt;&#10;mso-wrap-distance-right:6.7498426pt;">
                <v:stroke color="#000000"/>
                <v:imagedata r:id="rId370"/>
                <o:lock selection="t"/>
              </v:shape>
            </w:pict>
          </mc:Fallback>
        </mc:AlternateContent>
      </w:r>
      <w:r>
        <w:rPr>
          <w:color w:val="FF0000"/>
        </w:rPr>
        <mc:AlternateContent>
          <mc:Choice Requires="wps">
            <w:drawing>
              <wp:anchor distT="0" distB="0" distL="85723" distR="85723" simplePos="0" relativeHeight="2134" behindDoc="0" locked="0" layoutInCell="1" hidden="0" allowOverlap="1">
                <wp:simplePos x="0" y="0"/>
                <wp:positionH relativeFrom="character">
                  <wp:posOffset>2674113</wp:posOffset>
                </wp:positionH>
                <wp:positionV relativeFrom="line">
                  <wp:posOffset>146195</wp:posOffset>
                </wp:positionV>
                <wp:extent cx="108803" cy="88451"/>
                <wp:effectExtent l="0" t="0" r="0" b="0"/>
                <wp:wrapNone/>
                <wp:docPr id="583" name="对象 583"/>
                <wp:cNvGraphicFramePr>
                  <a:graphicFrameLocks noChangeAspect="0" noSelect="1"/>
                </wp:cNvGraphicFramePr>
                <a:graphic>
                  <a:graphicData uri="http://schemas.microsoft.com/office/word/2010/wordprocessingInk">
                    <w14:contentPart bwMode="auto" r:id="rId371">
                      <w14:nvContentPartPr>
                        <w14:cNvContentPartPr/>
                      </w14:nvContentPartPr>
                      <w14:xfrm>
                        <a:off x="0" y="0"/>
                        <a:ext cx="108803" cy="88451"/>
                      </w14:xfrm>
                    </w14:contentPart>
                  </a:graphicData>
                </a:graphic>
              </wp:anchor>
            </w:drawing>
          </mc:Choice>
          <mc:Fallback>
            <w:pict>
              <v:shape type="#_x0000_t75" id="对象 584" o:spid="_x0000_s584" fillcolor="#FFFFFF" stroked="t" strokeweight="1.0pt" style="position:absolute;&#10;margin-left:210.56013pt;&#10;margin-top:11.511496pt;&#10;width:8.567168pt;&#10;height:6.964647pt;&#10;z-index:2134;&#10;mso-position-horizontal:absolute;&#10;mso-position-horizontal-relative:char;&#10;mso-position-vertical:absolute;&#10;mso-position-vertical-relative:line;&#10;mso-wrap-distance-left:6.7498426pt;&#10;mso-wrap-distance-right:6.7498426pt;">
                <v:stroke color="#000000"/>
                <v:imagedata r:id="rId372"/>
                <o:lock selection="t"/>
              </v:shape>
            </w:pict>
          </mc:Fallback>
        </mc:AlternateContent>
      </w:r>
      <w:r>
        <w:rPr>
          <w:color w:val="FF0000"/>
        </w:rPr>
        <mc:AlternateContent>
          <mc:Choice Requires="wps">
            <w:drawing>
              <wp:anchor distT="0" distB="0" distL="85723" distR="85723" simplePos="0" relativeHeight="2135" behindDoc="0" locked="0" layoutInCell="1" hidden="0" allowOverlap="1">
                <wp:simplePos x="0" y="0"/>
                <wp:positionH relativeFrom="character">
                  <wp:posOffset>2787838</wp:posOffset>
                </wp:positionH>
                <wp:positionV relativeFrom="line">
                  <wp:posOffset>144797</wp:posOffset>
                </wp:positionV>
                <wp:extent cx="83402" cy="70034"/>
                <wp:effectExtent l="0" t="0" r="0" b="0"/>
                <wp:wrapNone/>
                <wp:docPr id="586" name="对象 586"/>
                <wp:cNvGraphicFramePr>
                  <a:graphicFrameLocks noChangeAspect="0" noSelect="1"/>
                </wp:cNvGraphicFramePr>
                <a:graphic>
                  <a:graphicData uri="http://schemas.microsoft.com/office/word/2010/wordprocessingInk">
                    <w14:contentPart bwMode="auto" r:id="rId373">
                      <w14:nvContentPartPr>
                        <w14:cNvContentPartPr/>
                      </w14:nvContentPartPr>
                      <w14:xfrm>
                        <a:off x="0" y="0"/>
                        <a:ext cx="83402" cy="70034"/>
                      </w14:xfrm>
                    </w14:contentPart>
                  </a:graphicData>
                </a:graphic>
              </wp:anchor>
            </w:drawing>
          </mc:Choice>
          <mc:Fallback>
            <w:pict>
              <v:shape type="#_x0000_t75" id="对象 587" o:spid="_x0000_s587" fillcolor="#FFFFFF" stroked="t" strokeweight="1.0pt" style="position:absolute;&#10;margin-left:219.5148pt;&#10;margin-top:11.401339pt;&#10;width:6.567092pt;&#10;height:5.514488pt;&#10;z-index:2135;&#10;mso-position-horizontal:absolute;&#10;mso-position-horizontal-relative:char;&#10;mso-position-vertical:absolute;&#10;mso-position-vertical-relative:line;&#10;mso-wrap-distance-left:6.7498426pt;&#10;mso-wrap-distance-right:6.7498426pt;">
                <v:stroke color="#000000"/>
                <v:imagedata r:id="rId374"/>
                <o:lock selection="t"/>
              </v:shape>
            </w:pict>
          </mc:Fallback>
        </mc:AlternateContent>
      </w:r>
      <w:r>
        <w:rPr>
          <w:color w:val="FF0000"/>
        </w:rPr>
        <mc:AlternateContent>
          <mc:Choice Requires="wps">
            <w:drawing>
              <wp:anchor distT="0" distB="0" distL="85723" distR="85723" simplePos="0" relativeHeight="2136" behindDoc="0" locked="0" layoutInCell="1" hidden="0" allowOverlap="1">
                <wp:simplePos x="0" y="0"/>
                <wp:positionH relativeFrom="character">
                  <wp:posOffset>2295639</wp:posOffset>
                </wp:positionH>
                <wp:positionV relativeFrom="line">
                  <wp:posOffset>142508</wp:posOffset>
                </wp:positionV>
                <wp:extent cx="83058" cy="31646"/>
                <wp:effectExtent l="0" t="0" r="0" b="0"/>
                <wp:wrapNone/>
                <wp:docPr id="589" name="对象 589"/>
                <wp:cNvGraphicFramePr>
                  <a:graphicFrameLocks noChangeAspect="0" noSelect="1"/>
                </wp:cNvGraphicFramePr>
                <a:graphic>
                  <a:graphicData uri="http://schemas.microsoft.com/office/word/2010/wordprocessingInk">
                    <w14:contentPart bwMode="auto" r:id="rId375">
                      <w14:nvContentPartPr>
                        <w14:cNvContentPartPr/>
                      </w14:nvContentPartPr>
                      <w14:xfrm>
                        <a:off x="0" y="0"/>
                        <a:ext cx="83058" cy="31646"/>
                      </w14:xfrm>
                    </w14:contentPart>
                  </a:graphicData>
                </a:graphic>
              </wp:anchor>
            </w:drawing>
          </mc:Choice>
          <mc:Fallback>
            <w:pict>
              <v:shape type="#_x0000_t75" id="对象 590" o:spid="_x0000_s590" fillcolor="#FFFFFF" stroked="t" strokeweight="1.0pt" style="position:absolute;&#10;margin-left:180.75897pt;&#10;margin-top:11.221103pt;&#10;width:6.5400043pt;&#10;height:2.4918115pt;&#10;z-index:2136;&#10;mso-position-horizontal:absolute;&#10;mso-position-horizontal-relative:char;&#10;mso-position-vertical:absolute;&#10;mso-position-vertical-relative:line;&#10;mso-wrap-distance-left:6.7498426pt;&#10;mso-wrap-distance-right:6.7498426pt;">
                <v:stroke color="#000000"/>
                <v:imagedata r:id="rId376"/>
                <o:lock selection="t"/>
              </v:shape>
            </w:pict>
          </mc:Fallback>
        </mc:AlternateContent>
      </w:r>
      <w:r>
        <w:rPr>
          <w:color w:val="FF0000"/>
        </w:rPr>
        <mc:AlternateContent>
          <mc:Choice Requires="wps">
            <w:drawing>
              <wp:anchor distT="0" distB="0" distL="85723" distR="85723" simplePos="0" relativeHeight="2137" behindDoc="0" locked="0" layoutInCell="1" hidden="0" allowOverlap="1">
                <wp:simplePos x="0" y="0"/>
                <wp:positionH relativeFrom="character">
                  <wp:posOffset>2239850</wp:posOffset>
                </wp:positionH>
                <wp:positionV relativeFrom="line">
                  <wp:posOffset>123933</wp:posOffset>
                </wp:positionV>
                <wp:extent cx="38486" cy="145746"/>
                <wp:effectExtent l="0" t="0" r="0" b="0"/>
                <wp:wrapNone/>
                <wp:docPr id="592" name="对象 592"/>
                <wp:cNvGraphicFramePr>
                  <a:graphicFrameLocks noChangeAspect="0" noSelect="1"/>
                </wp:cNvGraphicFramePr>
                <a:graphic>
                  <a:graphicData uri="http://schemas.microsoft.com/office/word/2010/wordprocessingInk">
                    <w14:contentPart bwMode="auto" r:id="rId377">
                      <w14:nvContentPartPr>
                        <w14:cNvContentPartPr/>
                      </w14:nvContentPartPr>
                      <w14:xfrm>
                        <a:off x="0" y="0"/>
                        <a:ext cx="38486" cy="145746"/>
                      </w14:xfrm>
                    </w14:contentPart>
                  </a:graphicData>
                </a:graphic>
              </wp:anchor>
            </w:drawing>
          </mc:Choice>
          <mc:Fallback>
            <w:pict>
              <v:shape type="#_x0000_t75" id="对象 593" o:spid="_x0000_s593" fillcolor="#FFFFFF" stroked="t" strokeweight="1.0pt" style="position:absolute;&#10;margin-left:176.36613pt;&#10;margin-top:9.758504pt;&#10;width:3.030395pt;&#10;height:11.476063pt;&#10;z-index:2137;&#10;mso-position-horizontal:absolute;&#10;mso-position-horizontal-relative:char;&#10;mso-position-vertical:absolute;&#10;mso-position-vertical-relative:line;&#10;mso-wrap-distance-left:6.7498426pt;&#10;mso-wrap-distance-right:6.7498426pt;">
                <v:stroke color="#000000"/>
                <v:imagedata r:id="rId378"/>
                <o:lock selection="t"/>
              </v:shape>
            </w:pict>
          </mc:Fallback>
        </mc:AlternateContent>
      </w:r>
      <w:r>
        <w:rPr>
          <w:color w:val="FF0000"/>
        </w:rPr>
        <mc:AlternateContent>
          <mc:Choice Requires="wps">
            <w:drawing>
              <wp:anchor distT="0" distB="0" distL="85723" distR="85723" simplePos="0" relativeHeight="2138" behindDoc="0" locked="0" layoutInCell="1" hidden="0" allowOverlap="1">
                <wp:simplePos x="0" y="0"/>
                <wp:positionH relativeFrom="character">
                  <wp:posOffset>2411015</wp:posOffset>
                </wp:positionH>
                <wp:positionV relativeFrom="line">
                  <wp:posOffset>107362</wp:posOffset>
                </wp:positionV>
                <wp:extent cx="75501" cy="34752"/>
                <wp:effectExtent l="0" t="0" r="0" b="0"/>
                <wp:wrapNone/>
                <wp:docPr id="595" name="对象 595"/>
                <wp:cNvGraphicFramePr>
                  <a:graphicFrameLocks noChangeAspect="0" noSelect="1"/>
                </wp:cNvGraphicFramePr>
                <a:graphic>
                  <a:graphicData uri="http://schemas.microsoft.com/office/word/2010/wordprocessingInk">
                    <w14:contentPart bwMode="auto" r:id="rId379">
                      <w14:nvContentPartPr>
                        <w14:cNvContentPartPr/>
                      </w14:nvContentPartPr>
                      <w14:xfrm>
                        <a:off x="0" y="0"/>
                        <a:ext cx="75501" cy="34752"/>
                      </w14:xfrm>
                    </w14:contentPart>
                  </a:graphicData>
                </a:graphic>
              </wp:anchor>
            </w:drawing>
          </mc:Choice>
          <mc:Fallback>
            <w:pict>
              <v:shape type="#_x0000_t75" id="对象 596" o:spid="_x0000_s596" fillcolor="#FFFFFF" stroked="t" strokeweight="1.0pt" style="position:absolute;&#10;margin-left:189.8437pt;&#10;margin-top:8.453701pt;&#10;width:5.945035pt;&#10;height:2.736378pt;&#10;z-index:2138;&#10;mso-position-horizontal:absolute;&#10;mso-position-horizontal-relative:char;&#10;mso-position-vertical:absolute;&#10;mso-position-vertical-relative:line;&#10;mso-wrap-distance-left:6.7498426pt;&#10;mso-wrap-distance-right:6.7498426pt;">
                <v:stroke color="#000000"/>
                <v:imagedata r:id="rId380"/>
                <o:lock selection="t"/>
              </v:shape>
            </w:pict>
          </mc:Fallback>
        </mc:AlternateContent>
      </w:r>
      <w:r>
        <w:rPr>
          <w:color w:val="FF0000"/>
        </w:rPr>
        <mc:AlternateContent>
          <mc:Choice Requires="wps">
            <w:drawing>
              <wp:anchor distT="0" distB="0" distL="85723" distR="85723" simplePos="0" relativeHeight="2139" behindDoc="0" locked="0" layoutInCell="1" hidden="0" allowOverlap="1">
                <wp:simplePos x="0" y="0"/>
                <wp:positionH relativeFrom="character">
                  <wp:posOffset>1843774</wp:posOffset>
                </wp:positionH>
                <wp:positionV relativeFrom="line">
                  <wp:posOffset>84383</wp:posOffset>
                </wp:positionV>
                <wp:extent cx="85009" cy="46919"/>
                <wp:effectExtent l="0" t="0" r="0" b="0"/>
                <wp:wrapNone/>
                <wp:docPr id="598" name="对象 598"/>
                <wp:cNvGraphicFramePr>
                  <a:graphicFrameLocks noChangeAspect="0" noSelect="1"/>
                </wp:cNvGraphicFramePr>
                <a:graphic>
                  <a:graphicData uri="http://schemas.microsoft.com/office/word/2010/wordprocessingInk">
                    <w14:contentPart bwMode="auto" r:id="rId381">
                      <w14:nvContentPartPr>
                        <w14:cNvContentPartPr/>
                      </w14:nvContentPartPr>
                      <w14:xfrm>
                        <a:off x="0" y="0"/>
                        <a:ext cx="85009" cy="46919"/>
                      </w14:xfrm>
                    </w14:contentPart>
                  </a:graphicData>
                </a:graphic>
              </wp:anchor>
            </w:drawing>
          </mc:Choice>
          <mc:Fallback>
            <w:pict>
              <v:shape type="#_x0000_t75" id="对象 599" o:spid="_x0000_s599" fillcolor="#FFFFFF" stroked="t" strokeweight="1.0pt" style="position:absolute;&#10;margin-left:145.17906pt;&#10;margin-top:6.6443305pt;&#10;width:6.693696pt;&#10;height:3.6944878pt;&#10;z-index:2139;&#10;mso-position-horizontal:absolute;&#10;mso-position-horizontal-relative:char;&#10;mso-position-vertical:absolute;&#10;mso-position-vertical-relative:line;&#10;mso-wrap-distance-left:6.7498426pt;&#10;mso-wrap-distance-right:6.7498426pt;">
                <v:stroke color="#000000"/>
                <v:imagedata r:id="rId382"/>
                <o:lock selection="t"/>
              </v:shape>
            </w:pict>
          </mc:Fallback>
        </mc:AlternateContent>
      </w:r>
      <w:r>
        <w:rPr>
          <w:color w:val="FF0000"/>
        </w:rPr>
        <mc:AlternateContent>
          <mc:Choice Requires="wps">
            <w:drawing>
              <wp:anchor distT="0" distB="0" distL="85723" distR="85723" simplePos="0" relativeHeight="2140" behindDoc="0" locked="0" layoutInCell="1" hidden="0" allowOverlap="1">
                <wp:simplePos x="0" y="0"/>
                <wp:positionH relativeFrom="character">
                  <wp:posOffset>2773300</wp:posOffset>
                </wp:positionH>
                <wp:positionV relativeFrom="line">
                  <wp:posOffset>82787</wp:posOffset>
                </wp:positionV>
                <wp:extent cx="35667" cy="33459"/>
                <wp:effectExtent l="0" t="0" r="0" b="0"/>
                <wp:wrapNone/>
                <wp:docPr id="601" name="对象 601"/>
                <wp:cNvGraphicFramePr>
                  <a:graphicFrameLocks noChangeAspect="0" noSelect="1"/>
                </wp:cNvGraphicFramePr>
                <a:graphic>
                  <a:graphicData uri="http://schemas.microsoft.com/office/word/2010/wordprocessingInk">
                    <w14:contentPart bwMode="auto" r:id="rId383">
                      <w14:nvContentPartPr>
                        <w14:cNvContentPartPr/>
                      </w14:nvContentPartPr>
                      <w14:xfrm>
                        <a:off x="0" y="0"/>
                        <a:ext cx="35667" cy="33459"/>
                      </w14:xfrm>
                    </w14:contentPart>
                  </a:graphicData>
                </a:graphic>
              </wp:anchor>
            </w:drawing>
          </mc:Choice>
          <mc:Fallback>
            <w:pict>
              <v:shape type="#_x0000_t75" id="对象 602" o:spid="_x0000_s602" fillcolor="#FFFFFF" stroked="t" strokeweight="1.0pt" style="position:absolute;&#10;margin-left:218.37007pt;&#10;margin-top:6.5186615pt;&#10;width:2.808429pt;&#10;height:2.6345673pt;&#10;z-index:2140;&#10;mso-position-horizontal:absolute;&#10;mso-position-horizontal-relative:char;&#10;mso-position-vertical:absolute;&#10;mso-position-vertical-relative:line;&#10;mso-wrap-distance-left:6.7498426pt;&#10;mso-wrap-distance-right:6.7498426pt;">
                <v:stroke color="#000000"/>
                <v:imagedata r:id="rId384"/>
                <o:lock selection="t"/>
              </v:shape>
            </w:pict>
          </mc:Fallback>
        </mc:AlternateContent>
      </w:r>
      <w:r>
        <w:rPr>
          <w:color w:val="FF0000"/>
        </w:rPr>
        <mc:AlternateContent>
          <mc:Choice Requires="wps">
            <w:drawing>
              <wp:anchor distT="0" distB="0" distL="85723" distR="85723" simplePos="0" relativeHeight="2141" behindDoc="0" locked="0" layoutInCell="1" hidden="0" allowOverlap="1">
                <wp:simplePos x="0" y="0"/>
                <wp:positionH relativeFrom="character">
                  <wp:posOffset>2137459</wp:posOffset>
                </wp:positionH>
                <wp:positionV relativeFrom="line">
                  <wp:posOffset>76308</wp:posOffset>
                </wp:positionV>
                <wp:extent cx="106195" cy="168731"/>
                <wp:effectExtent l="0" t="0" r="0" b="0"/>
                <wp:wrapNone/>
                <wp:docPr id="604" name="对象 604"/>
                <wp:cNvGraphicFramePr>
                  <a:graphicFrameLocks noChangeAspect="0" noSelect="1"/>
                </wp:cNvGraphicFramePr>
                <a:graphic>
                  <a:graphicData uri="http://schemas.microsoft.com/office/word/2010/wordprocessingInk">
                    <w14:contentPart bwMode="auto" r:id="rId385">
                      <w14:nvContentPartPr>
                        <w14:cNvContentPartPr/>
                      </w14:nvContentPartPr>
                      <w14:xfrm>
                        <a:off x="0" y="0"/>
                        <a:ext cx="106195" cy="168731"/>
                      </w14:xfrm>
                    </w14:contentPart>
                  </a:graphicData>
                </a:graphic>
              </wp:anchor>
            </w:drawing>
          </mc:Choice>
          <mc:Fallback>
            <w:pict>
              <v:shape type="#_x0000_t75" id="对象 605" o:spid="_x0000_s605" fillcolor="#FFFFFF" stroked="t" strokeweight="1.0pt" style="position:absolute;&#10;margin-left:168.30386pt;&#10;margin-top:6.0085826pt;&#10;width:8.361887pt;&#10;height:13.285982pt;&#10;z-index:2141;&#10;mso-position-horizontal:absolute;&#10;mso-position-horizontal-relative:char;&#10;mso-position-vertical:absolute;&#10;mso-position-vertical-relative:line;&#10;mso-wrap-distance-left:6.7498426pt;&#10;mso-wrap-distance-right:6.7498426pt;">
                <v:stroke color="#000000"/>
                <v:imagedata r:id="rId386"/>
                <o:lock selection="t"/>
              </v:shape>
            </w:pict>
          </mc:Fallback>
        </mc:AlternateContent>
      </w:r>
      <w:r>
        <w:rPr>
          <w:color w:val="FF0000"/>
        </w:rPr>
        <mc:AlternateContent>
          <mc:Choice Requires="wps">
            <w:drawing>
              <wp:anchor distT="0" distB="0" distL="85723" distR="85723" simplePos="0" relativeHeight="2142" behindDoc="0" locked="0" layoutInCell="1" hidden="0" allowOverlap="1">
                <wp:simplePos x="0" y="0"/>
                <wp:positionH relativeFrom="character">
                  <wp:posOffset>2204015</wp:posOffset>
                </wp:positionH>
                <wp:positionV relativeFrom="line">
                  <wp:posOffset>70927</wp:posOffset>
                </wp:positionV>
                <wp:extent cx="55387" cy="242838"/>
                <wp:effectExtent l="0" t="0" r="0" b="0"/>
                <wp:wrapNone/>
                <wp:docPr id="607" name="对象 607"/>
                <wp:cNvGraphicFramePr>
                  <a:graphicFrameLocks noChangeAspect="0" noSelect="1"/>
                </wp:cNvGraphicFramePr>
                <a:graphic>
                  <a:graphicData uri="http://schemas.microsoft.com/office/word/2010/wordprocessingInk">
                    <w14:contentPart bwMode="auto" r:id="rId387">
                      <w14:nvContentPartPr>
                        <w14:cNvContentPartPr/>
                      </w14:nvContentPartPr>
                      <w14:xfrm>
                        <a:off x="0" y="0"/>
                        <a:ext cx="55387" cy="242838"/>
                      </w14:xfrm>
                    </w14:contentPart>
                  </a:graphicData>
                </a:graphic>
              </wp:anchor>
            </w:drawing>
          </mc:Choice>
          <mc:Fallback>
            <w:pict>
              <v:shape type="#_x0000_t75" id="对象 608" o:spid="_x0000_s608" fillcolor="#FFFFFF" stroked="t" strokeweight="1.0pt" style="position:absolute;&#10;margin-left:173.5445pt;&#10;margin-top:5.584882pt;&#10;width:4.3611856pt;&#10;height:19.12118pt;&#10;z-index:2142;&#10;mso-position-horizontal:absolute;&#10;mso-position-horizontal-relative:char;&#10;mso-position-vertical:absolute;&#10;mso-position-vertical-relative:line;&#10;mso-wrap-distance-left:6.7498426pt;&#10;mso-wrap-distance-right:6.7498426pt;">
                <v:stroke color="#000000"/>
                <v:imagedata r:id="rId388"/>
                <o:lock selection="t"/>
              </v:shape>
            </w:pict>
          </mc:Fallback>
        </mc:AlternateContent>
      </w:r>
      <w:r>
        <w:rPr>
          <w:color w:val="FF0000"/>
        </w:rPr>
        <mc:AlternateContent>
          <mc:Choice Requires="wps">
            <w:drawing>
              <wp:anchor distT="0" distB="0" distL="85723" distR="85723" simplePos="0" relativeHeight="2143" behindDoc="0" locked="0" layoutInCell="1" hidden="0" allowOverlap="1">
                <wp:simplePos x="0" y="0"/>
                <wp:positionH relativeFrom="character">
                  <wp:posOffset>1936288</wp:posOffset>
                </wp:positionH>
                <wp:positionV relativeFrom="line">
                  <wp:posOffset>65798</wp:posOffset>
                </wp:positionV>
                <wp:extent cx="167954" cy="244833"/>
                <wp:effectExtent l="0" t="0" r="0" b="0"/>
                <wp:wrapNone/>
                <wp:docPr id="610" name="对象 610"/>
                <wp:cNvGraphicFramePr>
                  <a:graphicFrameLocks noChangeAspect="0" noSelect="1"/>
                </wp:cNvGraphicFramePr>
                <a:graphic>
                  <a:graphicData uri="http://schemas.microsoft.com/office/word/2010/wordprocessingInk">
                    <w14:contentPart bwMode="auto" r:id="rId389">
                      <w14:nvContentPartPr>
                        <w14:cNvContentPartPr/>
                      </w14:nvContentPartPr>
                      <w14:xfrm>
                        <a:off x="0" y="0"/>
                        <a:ext cx="167954" cy="244833"/>
                      </w14:xfrm>
                    </w14:contentPart>
                  </a:graphicData>
                </a:graphic>
              </wp:anchor>
            </w:drawing>
          </mc:Choice>
          <mc:Fallback>
            <w:pict>
              <v:shape type="#_x0000_t75" id="对象 611" o:spid="_x0000_s611" fillcolor="#FFFFFF" stroked="t" strokeweight="1.0pt" style="position:absolute;&#10;margin-left:152.46362pt;&#10;margin-top:5.180945pt;&#10;width:13.224797pt;&#10;height:19.278189pt;&#10;z-index:2143;&#10;mso-position-horizontal:absolute;&#10;mso-position-horizontal-relative:char;&#10;mso-position-vertical:absolute;&#10;mso-position-vertical-relative:line;&#10;mso-wrap-distance-left:6.7498426pt;&#10;mso-wrap-distance-right:6.7498426pt;">
                <v:stroke color="#000000"/>
                <v:imagedata r:id="rId390"/>
                <o:lock selection="t"/>
              </v:shape>
            </w:pict>
          </mc:Fallback>
        </mc:AlternateContent>
      </w:r>
      <w:r>
        <w:rPr>
          <w:color w:val="FF0000"/>
        </w:rPr>
        <mc:AlternateContent>
          <mc:Choice Requires="wps">
            <w:drawing>
              <wp:anchor distT="0" distB="0" distL="85723" distR="85723" simplePos="0" relativeHeight="2144" behindDoc="0" locked="0" layoutInCell="1" hidden="0" allowOverlap="1">
                <wp:simplePos x="0" y="0"/>
                <wp:positionH relativeFrom="character">
                  <wp:posOffset>1106165</wp:posOffset>
                </wp:positionH>
                <wp:positionV relativeFrom="line">
                  <wp:posOffset>55189</wp:posOffset>
                </wp:positionV>
                <wp:extent cx="132669" cy="200671"/>
                <wp:effectExtent l="0" t="0" r="0" b="0"/>
                <wp:wrapNone/>
                <wp:docPr id="613" name="对象 613"/>
                <wp:cNvGraphicFramePr>
                  <a:graphicFrameLocks noChangeAspect="0" noSelect="1"/>
                </wp:cNvGraphicFramePr>
                <a:graphic>
                  <a:graphicData uri="http://schemas.microsoft.com/office/word/2010/wordprocessingInk">
                    <w14:contentPart bwMode="auto" r:id="rId391">
                      <w14:nvContentPartPr>
                        <w14:cNvContentPartPr/>
                      </w14:nvContentPartPr>
                      <w14:xfrm>
                        <a:off x="0" y="0"/>
                        <a:ext cx="132669" cy="200671"/>
                      </w14:xfrm>
                    </w14:contentPart>
                  </a:graphicData>
                </a:graphic>
              </wp:anchor>
            </w:drawing>
          </mc:Choice>
          <mc:Fallback>
            <w:pict>
              <v:shape type="#_x0000_t75" id="对象 614" o:spid="_x0000_s614" fillcolor="#FFFFFF" stroked="t" strokeweight="1.0pt" style="position:absolute;&#10;margin-left:87.09961pt;&#10;margin-top:4.3455906pt;&#10;width:10.446454pt;&#10;height:15.800866pt;&#10;z-index:2144;&#10;mso-position-horizontal:absolute;&#10;mso-position-horizontal-relative:char;&#10;mso-position-vertical:absolute;&#10;mso-position-vertical-relative:line;&#10;mso-wrap-distance-left:6.7498426pt;&#10;mso-wrap-distance-right:6.7498426pt;">
                <v:stroke color="#000000"/>
                <v:imagedata r:id="rId392"/>
                <o:lock selection="t"/>
              </v:shape>
            </w:pict>
          </mc:Fallback>
        </mc:AlternateContent>
      </w:r>
      <w:r>
        <w:rPr>
          <w:color w:val="FF0000"/>
        </w:rPr>
        <mc:AlternateContent>
          <mc:Choice Requires="wps">
            <w:drawing>
              <wp:anchor distT="0" distB="0" distL="85723" distR="85723" simplePos="0" relativeHeight="2145" behindDoc="0" locked="0" layoutInCell="1" hidden="0" allowOverlap="1">
                <wp:simplePos x="0" y="0"/>
                <wp:positionH relativeFrom="character">
                  <wp:posOffset>1506858</wp:posOffset>
                </wp:positionH>
                <wp:positionV relativeFrom="line">
                  <wp:posOffset>46832</wp:posOffset>
                </wp:positionV>
                <wp:extent cx="22402" cy="20697"/>
                <wp:effectExtent l="0" t="0" r="0" b="0"/>
                <wp:wrapNone/>
                <wp:docPr id="616" name="对象 616"/>
                <wp:cNvGraphicFramePr>
                  <a:graphicFrameLocks noChangeAspect="0" noSelect="1"/>
                </wp:cNvGraphicFramePr>
                <a:graphic>
                  <a:graphicData uri="http://schemas.microsoft.com/office/word/2010/wordprocessingInk">
                    <w14:contentPart bwMode="auto" r:id="rId393">
                      <w14:nvContentPartPr>
                        <w14:cNvContentPartPr/>
                      </w14:nvContentPartPr>
                      <w14:xfrm>
                        <a:off x="0" y="0"/>
                        <a:ext cx="22402" cy="20697"/>
                      </w14:xfrm>
                    </w14:contentPart>
                  </a:graphicData>
                </a:graphic>
              </wp:anchor>
            </w:drawing>
          </mc:Choice>
          <mc:Fallback>
            <w:pict>
              <v:shape type="#_x0000_t75" id="对象 617" o:spid="_x0000_s617" fillcolor="#FFFFFF" stroked="t" strokeweight="1.0pt" style="position:absolute;&#10;margin-left:118.65024pt;&#10;margin-top:3.6875591pt;&#10;width:1.7640113pt;&#10;height:1.629685pt;&#10;z-index:2145;&#10;mso-position-horizontal:absolute;&#10;mso-position-horizontal-relative:char;&#10;mso-position-vertical:absolute;&#10;mso-position-vertical-relative:line;&#10;mso-wrap-distance-left:6.7498426pt;&#10;mso-wrap-distance-right:6.7498426pt;">
                <v:stroke color="#000000"/>
                <v:imagedata r:id="rId394"/>
                <o:lock selection="t"/>
              </v:shape>
            </w:pict>
          </mc:Fallback>
        </mc:AlternateContent>
      </w:r>
      <w:r>
        <w:rPr>
          <w:color w:val="FF0000"/>
        </w:rPr>
        <mc:AlternateContent>
          <mc:Choice Requires="wps">
            <w:drawing>
              <wp:anchor distT="0" distB="0" distL="85723" distR="85723" simplePos="0" relativeHeight="2146" behindDoc="0" locked="0" layoutInCell="1" hidden="0" allowOverlap="1">
                <wp:simplePos x="0" y="0"/>
                <wp:positionH relativeFrom="character">
                  <wp:posOffset>2273529</wp:posOffset>
                </wp:positionH>
                <wp:positionV relativeFrom="line">
                  <wp:posOffset>46013</wp:posOffset>
                </wp:positionV>
                <wp:extent cx="79319" cy="56660"/>
                <wp:effectExtent l="0" t="0" r="0" b="0"/>
                <wp:wrapNone/>
                <wp:docPr id="619" name="对象 619"/>
                <wp:cNvGraphicFramePr>
                  <a:graphicFrameLocks noChangeAspect="0" noSelect="1"/>
                </wp:cNvGraphicFramePr>
                <a:graphic>
                  <a:graphicData uri="http://schemas.microsoft.com/office/word/2010/wordprocessingInk">
                    <w14:contentPart bwMode="auto" r:id="rId395">
                      <w14:nvContentPartPr>
                        <w14:cNvContentPartPr/>
                      </w14:nvContentPartPr>
                      <w14:xfrm>
                        <a:off x="0" y="0"/>
                        <a:ext cx="79319" cy="56660"/>
                      </w14:xfrm>
                    </w14:contentPart>
                  </a:graphicData>
                </a:graphic>
              </wp:anchor>
            </w:drawing>
          </mc:Choice>
          <mc:Fallback>
            <w:pict>
              <v:shape type="#_x0000_t75" id="对象 620" o:spid="_x0000_s620" fillcolor="#FFFFFF" stroked="t" strokeweight="1.0pt" style="position:absolute;&#10;margin-left:179.01804pt;&#10;margin-top:3.623071pt;&#10;width:6.245667pt;&#10;height:4.461417pt;&#10;z-index:2146;&#10;mso-position-horizontal:absolute;&#10;mso-position-horizontal-relative:char;&#10;mso-position-vertical:absolute;&#10;mso-position-vertical-relative:line;&#10;mso-wrap-distance-left:6.7498426pt;&#10;mso-wrap-distance-right:6.7498426pt;">
                <v:stroke color="#000000"/>
                <v:imagedata r:id="rId396"/>
                <o:lock selection="t"/>
              </v:shape>
            </w:pict>
          </mc:Fallback>
        </mc:AlternateContent>
      </w:r>
      <w:r>
        <w:rPr>
          <w:color w:val="FF0000"/>
        </w:rPr>
        <mc:AlternateContent>
          <mc:Choice Requires="wps">
            <w:drawing>
              <wp:anchor distT="0" distB="0" distL="85723" distR="85723" simplePos="0" relativeHeight="2147" behindDoc="0" locked="0" layoutInCell="1" hidden="0" allowOverlap="1">
                <wp:simplePos x="0" y="0"/>
                <wp:positionH relativeFrom="character">
                  <wp:posOffset>2270656</wp:posOffset>
                </wp:positionH>
                <wp:positionV relativeFrom="line">
                  <wp:posOffset>45976</wp:posOffset>
                </wp:positionV>
                <wp:extent cx="69489" cy="71396"/>
                <wp:effectExtent l="0" t="0" r="0" b="0"/>
                <wp:wrapNone/>
                <wp:docPr id="622" name="对象 622"/>
                <wp:cNvGraphicFramePr>
                  <a:graphicFrameLocks noChangeAspect="0" noSelect="1"/>
                </wp:cNvGraphicFramePr>
                <a:graphic>
                  <a:graphicData uri="http://schemas.microsoft.com/office/word/2010/wordprocessingInk">
                    <w14:contentPart bwMode="auto" r:id="rId397">
                      <w14:nvContentPartPr>
                        <w14:cNvContentPartPr/>
                      </w14:nvContentPartPr>
                      <w14:xfrm>
                        <a:off x="0" y="0"/>
                        <a:ext cx="69489" cy="71396"/>
                      </w14:xfrm>
                    </w14:contentPart>
                  </a:graphicData>
                </a:graphic>
              </wp:anchor>
            </w:drawing>
          </mc:Choice>
          <mc:Fallback>
            <w:pict>
              <v:shape type="#_x0000_t75" id="对象 623" o:spid="_x0000_s623" fillcolor="#FFFFFF" stroked="t" strokeweight="1.0pt" style="position:absolute;&#10;margin-left:178.79181pt;&#10;margin-top:3.6201575pt;&#10;width:5.471577pt;&#10;height:5.621732pt;&#10;z-index:2147;&#10;mso-position-horizontal:absolute;&#10;mso-position-horizontal-relative:char;&#10;mso-position-vertical:absolute;&#10;mso-position-vertical-relative:line;&#10;mso-wrap-distance-left:6.7498426pt;&#10;mso-wrap-distance-right:6.7498426pt;">
                <v:stroke color="#000000"/>
                <v:imagedata r:id="rId398"/>
                <o:lock selection="t"/>
              </v:shape>
            </w:pict>
          </mc:Fallback>
        </mc:AlternateContent>
      </w:r>
      <w:r>
        <w:rPr>
          <w:color w:val="FF0000"/>
        </w:rPr>
        <mc:AlternateContent>
          <mc:Choice Requires="wps">
            <w:drawing>
              <wp:anchor distT="0" distB="0" distL="85723" distR="85723" simplePos="0" relativeHeight="2148" behindDoc="0" locked="0" layoutInCell="1" hidden="0" allowOverlap="1">
                <wp:simplePos x="0" y="0"/>
                <wp:positionH relativeFrom="character">
                  <wp:posOffset>2499396</wp:posOffset>
                </wp:positionH>
                <wp:positionV relativeFrom="line">
                  <wp:posOffset>42009</wp:posOffset>
                </wp:positionV>
                <wp:extent cx="36507" cy="231234"/>
                <wp:effectExtent l="0" t="0" r="0" b="0"/>
                <wp:wrapNone/>
                <wp:docPr id="625" name="对象 625"/>
                <wp:cNvGraphicFramePr>
                  <a:graphicFrameLocks noChangeAspect="0" noSelect="1"/>
                </wp:cNvGraphicFramePr>
                <a:graphic>
                  <a:graphicData uri="http://schemas.microsoft.com/office/word/2010/wordprocessingInk">
                    <w14:contentPart bwMode="auto" r:id="rId399">
                      <w14:nvContentPartPr>
                        <w14:cNvContentPartPr/>
                      </w14:nvContentPartPr>
                      <w14:xfrm>
                        <a:off x="0" y="0"/>
                        <a:ext cx="36507" cy="231234"/>
                      </w14:xfrm>
                    </w14:contentPart>
                  </a:graphicData>
                </a:graphic>
              </wp:anchor>
            </w:drawing>
          </mc:Choice>
          <mc:Fallback>
            <w:pict>
              <v:shape type="#_x0000_t75" id="对象 626" o:spid="_x0000_s626" fillcolor="#FFFFFF" stroked="t" strokeweight="1.0pt" style="position:absolute;&#10;margin-left:196.80284pt;&#10;margin-top:3.3077953pt;&#10;width:2.8746433pt;&#10;height:18.207401pt;&#10;z-index:2148;&#10;mso-position-horizontal:absolute;&#10;mso-position-horizontal-relative:char;&#10;mso-position-vertical:absolute;&#10;mso-position-vertical-relative:line;&#10;mso-wrap-distance-left:6.7498426pt;&#10;mso-wrap-distance-right:6.7498426pt;">
                <v:stroke color="#000000"/>
                <v:imagedata r:id="rId400"/>
                <o:lock selection="t"/>
              </v:shape>
            </w:pict>
          </mc:Fallback>
        </mc:AlternateContent>
      </w:r>
      <w:r>
        <w:rPr>
          <w:color w:val="FF0000"/>
        </w:rPr>
        <mc:AlternateContent>
          <mc:Choice Requires="wps">
            <w:drawing>
              <wp:anchor distT="0" distB="0" distL="85723" distR="85723" simplePos="0" relativeHeight="2149" behindDoc="0" locked="0" layoutInCell="1" hidden="0" allowOverlap="1">
                <wp:simplePos x="0" y="0"/>
                <wp:positionH relativeFrom="character">
                  <wp:posOffset>2155318</wp:posOffset>
                </wp:positionH>
                <wp:positionV relativeFrom="line">
                  <wp:posOffset>33326</wp:posOffset>
                </wp:positionV>
                <wp:extent cx="63456" cy="31437"/>
                <wp:effectExtent l="0" t="0" r="0" b="0"/>
                <wp:wrapNone/>
                <wp:docPr id="628" name="对象 628"/>
                <wp:cNvGraphicFramePr>
                  <a:graphicFrameLocks noChangeAspect="0" noSelect="1"/>
                </wp:cNvGraphicFramePr>
                <a:graphic>
                  <a:graphicData uri="http://schemas.microsoft.com/office/word/2010/wordprocessingInk">
                    <w14:contentPart bwMode="auto" r:id="rId401">
                      <w14:nvContentPartPr>
                        <w14:cNvContentPartPr/>
                      </w14:nvContentPartPr>
                      <w14:xfrm>
                        <a:off x="0" y="0"/>
                        <a:ext cx="63456" cy="31437"/>
                      </w14:xfrm>
                    </w14:contentPart>
                  </a:graphicData>
                </a:graphic>
              </wp:anchor>
            </w:drawing>
          </mc:Choice>
          <mc:Fallback>
            <w:pict>
              <v:shape type="#_x0000_t75" id="对象 629" o:spid="_x0000_s629" fillcolor="#FFFFFF" stroked="t" strokeweight="1.0pt" style="position:absolute;&#10;margin-left:169.71008pt;&#10;margin-top:2.6240945pt;&#10;width:4.99654pt;&#10;height:2.4753547pt;&#10;z-index:2149;&#10;mso-position-horizontal:absolute;&#10;mso-position-horizontal-relative:char;&#10;mso-position-vertical:absolute;&#10;mso-position-vertical-relative:line;&#10;mso-wrap-distance-left:6.7498426pt;&#10;mso-wrap-distance-right:6.7498426pt;">
                <v:stroke color="#000000"/>
                <v:imagedata r:id="rId402"/>
                <o:lock selection="t"/>
              </v:shape>
            </w:pict>
          </mc:Fallback>
        </mc:AlternateContent>
      </w:r>
      <w:r>
        <w:rPr>
          <w:color w:val="FF0000"/>
        </w:rPr>
        <mc:AlternateContent>
          <mc:Choice Requires="wps">
            <w:drawing>
              <wp:anchor distT="0" distB="0" distL="85723" distR="85723" simplePos="0" relativeHeight="2150" behindDoc="0" locked="0" layoutInCell="1" hidden="0" allowOverlap="1">
                <wp:simplePos x="0" y="0"/>
                <wp:positionH relativeFrom="character">
                  <wp:posOffset>2427739</wp:posOffset>
                </wp:positionH>
                <wp:positionV relativeFrom="line">
                  <wp:posOffset>32177</wp:posOffset>
                </wp:positionV>
                <wp:extent cx="72981" cy="33396"/>
                <wp:effectExtent l="0" t="0" r="0" b="0"/>
                <wp:wrapNone/>
                <wp:docPr id="631" name="对象 631"/>
                <wp:cNvGraphicFramePr>
                  <a:graphicFrameLocks noChangeAspect="0" noSelect="1"/>
                </wp:cNvGraphicFramePr>
                <a:graphic>
                  <a:graphicData uri="http://schemas.microsoft.com/office/word/2010/wordprocessingInk">
                    <w14:contentPart bwMode="auto" r:id="rId403">
                      <w14:nvContentPartPr>
                        <w14:cNvContentPartPr/>
                      </w14:nvContentPartPr>
                      <w14:xfrm>
                        <a:off x="0" y="0"/>
                        <a:ext cx="72981" cy="33396"/>
                      </w14:xfrm>
                    </w14:contentPart>
                  </a:graphicData>
                </a:graphic>
              </wp:anchor>
            </w:drawing>
          </mc:Choice>
          <mc:Fallback>
            <w:pict>
              <v:shape type="#_x0000_t75" id="对象 632" o:spid="_x0000_s632" fillcolor="#FFFFFF" stroked="t" strokeweight="1.0pt" style="position:absolute;&#10;margin-left:191.16055pt;&#10;margin-top:2.533622pt;&#10;width:5.7466087pt;&#10;height:2.629606pt;&#10;z-index:2150;&#10;mso-position-horizontal:absolute;&#10;mso-position-horizontal-relative:char;&#10;mso-position-vertical:absolute;&#10;mso-position-vertical-relative:line;&#10;mso-wrap-distance-left:6.7498426pt;&#10;mso-wrap-distance-right:6.7498426pt;">
                <v:stroke color="#000000"/>
                <v:imagedata r:id="rId404"/>
                <o:lock selection="t"/>
              </v:shape>
            </w:pict>
          </mc:Fallback>
        </mc:AlternateContent>
      </w:r>
      <w:r>
        <w:rPr>
          <w:color w:val="FF0000"/>
        </w:rPr>
        <mc:AlternateContent>
          <mc:Choice Requires="wps">
            <w:drawing>
              <wp:anchor distT="0" distB="0" distL="85723" distR="85723" simplePos="0" relativeHeight="2151" behindDoc="0" locked="0" layoutInCell="1" hidden="0" allowOverlap="1">
                <wp:simplePos x="0" y="0"/>
                <wp:positionH relativeFrom="character">
                  <wp:posOffset>1404342</wp:posOffset>
                </wp:positionH>
                <wp:positionV relativeFrom="line">
                  <wp:posOffset>17913</wp:posOffset>
                </wp:positionV>
                <wp:extent cx="79265" cy="146348"/>
                <wp:effectExtent l="0" t="0" r="0" b="0"/>
                <wp:wrapNone/>
                <wp:docPr id="634" name="对象 634"/>
                <wp:cNvGraphicFramePr>
                  <a:graphicFrameLocks noChangeAspect="0" noSelect="1"/>
                </wp:cNvGraphicFramePr>
                <a:graphic>
                  <a:graphicData uri="http://schemas.microsoft.com/office/word/2010/wordprocessingInk">
                    <w14:contentPart bwMode="auto" r:id="rId405">
                      <w14:nvContentPartPr>
                        <w14:cNvContentPartPr/>
                      </w14:nvContentPartPr>
                      <w14:xfrm>
                        <a:off x="0" y="0"/>
                        <a:ext cx="79265" cy="146348"/>
                      </w14:xfrm>
                    </w14:contentPart>
                  </a:graphicData>
                </a:graphic>
              </wp:anchor>
            </w:drawing>
          </mc:Choice>
          <mc:Fallback>
            <w:pict>
              <v:shape type="#_x0000_t75" id="对象 635" o:spid="_x0000_s635" fillcolor="#FFFFFF" stroked="t" strokeweight="1.0pt" style="position:absolute;&#10;margin-left:110.57818pt;&#10;margin-top:1.4104724pt;&#10;width:6.241341pt;&#10;height:11.523465pt;&#10;z-index:2151;&#10;mso-position-horizontal:absolute;&#10;mso-position-horizontal-relative:char;&#10;mso-position-vertical:absolute;&#10;mso-position-vertical-relative:line;&#10;mso-wrap-distance-left:6.7498426pt;&#10;mso-wrap-distance-right:6.7498426pt;">
                <v:stroke color="#000000"/>
                <v:imagedata r:id="rId406"/>
                <o:lock selection="t"/>
              </v:shape>
            </w:pict>
          </mc:Fallback>
        </mc:AlternateContent>
      </w:r>
      <w:r>
        <w:rPr>
          <w:color w:val="FF0000"/>
        </w:rPr>
        <mc:AlternateContent>
          <mc:Choice Requires="wps">
            <w:drawing>
              <wp:anchor distT="0" distB="0" distL="85723" distR="85723" simplePos="0" relativeHeight="2152" behindDoc="0" locked="0" layoutInCell="1" hidden="0" allowOverlap="1">
                <wp:simplePos x="0" y="0"/>
                <wp:positionH relativeFrom="character">
                  <wp:posOffset>1916090</wp:posOffset>
                </wp:positionH>
                <wp:positionV relativeFrom="line">
                  <wp:posOffset>17630</wp:posOffset>
                </wp:positionV>
                <wp:extent cx="157793" cy="121307"/>
                <wp:effectExtent l="0" t="0" r="0" b="0"/>
                <wp:wrapNone/>
                <wp:docPr id="637" name="对象 637"/>
                <wp:cNvGraphicFramePr>
                  <a:graphicFrameLocks noChangeAspect="0" noSelect="1"/>
                </wp:cNvGraphicFramePr>
                <a:graphic>
                  <a:graphicData uri="http://schemas.microsoft.com/office/word/2010/wordprocessingInk">
                    <w14:contentPart bwMode="auto" r:id="rId407">
                      <w14:nvContentPartPr>
                        <w14:cNvContentPartPr/>
                      </w14:nvContentPartPr>
                      <w14:xfrm>
                        <a:off x="0" y="0"/>
                        <a:ext cx="157793" cy="121307"/>
                      </w14:xfrm>
                    </w14:contentPart>
                  </a:graphicData>
                </a:graphic>
              </wp:anchor>
            </w:drawing>
          </mc:Choice>
          <mc:Fallback>
            <w:pict>
              <v:shape type="#_x0000_t75" id="对象 638" o:spid="_x0000_s638" fillcolor="#FFFFFF" stroked="t" strokeweight="1.0pt" style="position:absolute;&#10;margin-left:150.8733pt;&#10;margin-top:1.388189pt;&#10;width:12.424719pt;&#10;height:9.551732pt;&#10;z-index:2152;&#10;mso-position-horizontal:absolute;&#10;mso-position-horizontal-relative:char;&#10;mso-position-vertical:absolute;&#10;mso-position-vertical-relative:line;&#10;mso-wrap-distance-left:6.7498426pt;&#10;mso-wrap-distance-right:6.7498426pt;">
                <v:stroke color="#000000"/>
                <v:imagedata r:id="rId408"/>
                <o:lock selection="t"/>
              </v:shape>
            </w:pict>
          </mc:Fallback>
        </mc:AlternateContent>
      </w:r>
      <w:r>
        <w:rPr>
          <w:color w:val="FF0000"/>
        </w:rPr>
        <mc:AlternateContent>
          <mc:Choice Requires="wps">
            <w:drawing>
              <wp:anchor distT="0" distB="0" distL="85723" distR="85723" simplePos="0" relativeHeight="2153" behindDoc="0" locked="0" layoutInCell="1" hidden="0" allowOverlap="1">
                <wp:simplePos x="0" y="0"/>
                <wp:positionH relativeFrom="character">
                  <wp:posOffset>1897071</wp:posOffset>
                </wp:positionH>
                <wp:positionV relativeFrom="line">
                  <wp:posOffset>9723</wp:posOffset>
                </wp:positionV>
                <wp:extent cx="51231" cy="26031"/>
                <wp:effectExtent l="0" t="0" r="0" b="0"/>
                <wp:wrapNone/>
                <wp:docPr id="640" name="对象 640"/>
                <wp:cNvGraphicFramePr>
                  <a:graphicFrameLocks noChangeAspect="0" noSelect="1"/>
                </wp:cNvGraphicFramePr>
                <a:graphic>
                  <a:graphicData uri="http://schemas.microsoft.com/office/word/2010/wordprocessingInk">
                    <w14:contentPart bwMode="auto" r:id="rId409">
                      <w14:nvContentPartPr>
                        <w14:cNvContentPartPr/>
                      </w14:nvContentPartPr>
                      <w14:xfrm>
                        <a:off x="0" y="0"/>
                        <a:ext cx="51231" cy="26031"/>
                      </w14:xfrm>
                    </w14:contentPart>
                  </a:graphicData>
                </a:graphic>
              </wp:anchor>
            </w:drawing>
          </mc:Choice>
          <mc:Fallback>
            <w:pict>
              <v:shape type="#_x0000_t75" id="对象 641" o:spid="_x0000_s641" fillcolor="#FFFFFF" stroked="t" strokeweight="1.0pt" style="position:absolute;&#10;margin-left:149.37567pt;&#10;margin-top:0.76559055pt;&#10;width:4.034015pt;&#10;height:2.049685pt;&#10;z-index:2153;&#10;mso-position-horizontal:absolute;&#10;mso-position-horizontal-relative:char;&#10;mso-position-vertical:absolute;&#10;mso-position-vertical-relative:line;&#10;mso-wrap-distance-left:6.7498426pt;&#10;mso-wrap-distance-right:6.7498426pt;">
                <v:stroke color="#000000"/>
                <v:imagedata r:id="rId410"/>
                <o:lock selection="t"/>
              </v:shape>
            </w:pict>
          </mc:Fallback>
        </mc:AlternateContent>
      </w:r>
      <w:r>
        <w:rPr>
          <w:color w:val="FF0000"/>
        </w:rPr>
        <mc:AlternateContent>
          <mc:Choice Requires="wps">
            <w:drawing>
              <wp:anchor distT="0" distB="0" distL="85723" distR="85723" simplePos="0" relativeHeight="2154" behindDoc="0" locked="0" layoutInCell="1" hidden="0" allowOverlap="1">
                <wp:simplePos x="0" y="0"/>
                <wp:positionH relativeFrom="character">
                  <wp:posOffset>2839917</wp:posOffset>
                </wp:positionH>
                <wp:positionV relativeFrom="line">
                  <wp:posOffset>9128</wp:posOffset>
                </wp:positionV>
                <wp:extent cx="26566" cy="28346"/>
                <wp:effectExtent l="0" t="0" r="0" b="0"/>
                <wp:wrapNone/>
                <wp:docPr id="643" name="对象 643"/>
                <wp:cNvGraphicFramePr>
                  <a:graphicFrameLocks noChangeAspect="0" noSelect="1"/>
                </wp:cNvGraphicFramePr>
                <a:graphic>
                  <a:graphicData uri="http://schemas.microsoft.com/office/word/2010/wordprocessingInk">
                    <w14:contentPart bwMode="auto" r:id="rId411">
                      <w14:nvContentPartPr>
                        <w14:cNvContentPartPr/>
                      </w14:nvContentPartPr>
                      <w14:xfrm>
                        <a:off x="0" y="0"/>
                        <a:ext cx="26566" cy="28346"/>
                      </w14:xfrm>
                    </w14:contentPart>
                  </a:graphicData>
                </a:graphic>
              </wp:anchor>
            </w:drawing>
          </mc:Choice>
          <mc:Fallback>
            <w:pict>
              <v:shape type="#_x0000_t75" id="对象 644" o:spid="_x0000_s644" fillcolor="#FFFFFF" stroked="t" strokeweight="1.0pt" style="position:absolute;&#10;margin-left:223.6155pt;&#10;margin-top:0.71874017pt;&#10;width:2.0918794pt;&#10;height:2.232047pt;&#10;z-index:2154;&#10;mso-position-horizontal:absolute;&#10;mso-position-horizontal-relative:char;&#10;mso-position-vertical:absolute;&#10;mso-position-vertical-relative:line;&#10;mso-wrap-distance-left:6.7498426pt;&#10;mso-wrap-distance-right:6.7498426pt;">
                <v:stroke color="#000000"/>
                <v:imagedata r:id="rId412"/>
                <o:lock selection="t"/>
              </v:shape>
            </w:pict>
          </mc:Fallback>
        </mc:AlternateContent>
      </w:r>
      <w:r>
        <w:rPr>
          <w:color w:val="FF0000"/>
        </w:rPr>
        <mc:AlternateContent>
          <mc:Choice Requires="wps">
            <w:drawing>
              <wp:anchor distT="0" distB="0" distL="85723" distR="85723" simplePos="0" relativeHeight="2155" behindDoc="0" locked="0" layoutInCell="1" hidden="0" allowOverlap="1">
                <wp:simplePos x="0" y="0"/>
                <wp:positionH relativeFrom="character">
                  <wp:posOffset>2703279</wp:posOffset>
                </wp:positionH>
                <wp:positionV relativeFrom="line">
                  <wp:posOffset>8272</wp:posOffset>
                </wp:positionV>
                <wp:extent cx="71364" cy="149107"/>
                <wp:effectExtent l="0" t="0" r="0" b="0"/>
                <wp:wrapNone/>
                <wp:docPr id="646" name="对象 646"/>
                <wp:cNvGraphicFramePr>
                  <a:graphicFrameLocks noChangeAspect="0" noSelect="1"/>
                </wp:cNvGraphicFramePr>
                <a:graphic>
                  <a:graphicData uri="http://schemas.microsoft.com/office/word/2010/wordprocessingInk">
                    <w14:contentPart bwMode="auto" r:id="rId413">
                      <w14:nvContentPartPr>
                        <w14:cNvContentPartPr/>
                      </w14:nvContentPartPr>
                      <w14:xfrm>
                        <a:off x="0" y="0"/>
                        <a:ext cx="71364" cy="149107"/>
                      </w14:xfrm>
                    </w14:contentPart>
                  </a:graphicData>
                </a:graphic>
              </wp:anchor>
            </w:drawing>
          </mc:Choice>
          <mc:Fallback>
            <w:pict>
              <v:shape type="#_x0000_t75" id="对象 647" o:spid="_x0000_s647" fillcolor="#FFFFFF" stroked="t" strokeweight="1.0pt" style="position:absolute;&#10;margin-left:212.85669pt;&#10;margin-top:0.6513386pt;&#10;width:5.6192155pt;&#10;height:11.740709pt;&#10;z-index:2155;&#10;mso-position-horizontal:absolute;&#10;mso-position-horizontal-relative:char;&#10;mso-position-vertical:absolute;&#10;mso-position-vertical-relative:line;&#10;mso-wrap-distance-left:6.7498426pt;&#10;mso-wrap-distance-right:6.7498426pt;">
                <v:stroke color="#000000"/>
                <v:imagedata r:id="rId414"/>
                <o:lock selection="t"/>
              </v:shape>
            </w:pict>
          </mc:Fallback>
        </mc:AlternateContent>
      </w:r>
      <w:r>
        <w:rPr>
          <w:color w:val="FF0000"/>
        </w:rPr>
        <mc:AlternateContent>
          <mc:Choice Requires="wps">
            <w:drawing>
              <wp:anchor distT="0" distB="0" distL="85723" distR="85723" simplePos="0" relativeHeight="2156" behindDoc="0" locked="0" layoutInCell="1" hidden="0" allowOverlap="1">
                <wp:simplePos x="0" y="0"/>
                <wp:positionH relativeFrom="character">
                  <wp:posOffset>1636824</wp:posOffset>
                </wp:positionH>
                <wp:positionV relativeFrom="line">
                  <wp:posOffset>-7599</wp:posOffset>
                </wp:positionV>
                <wp:extent cx="173277" cy="180299"/>
                <wp:effectExtent l="0" t="0" r="0" b="0"/>
                <wp:wrapNone/>
                <wp:docPr id="649" name="对象 649"/>
                <wp:cNvGraphicFramePr>
                  <a:graphicFrameLocks noChangeAspect="0" noSelect="1"/>
                </wp:cNvGraphicFramePr>
                <a:graphic>
                  <a:graphicData uri="http://schemas.microsoft.com/office/word/2010/wordprocessingInk">
                    <w14:contentPart bwMode="auto" r:id="rId415">
                      <w14:nvContentPartPr>
                        <w14:cNvContentPartPr/>
                      </w14:nvContentPartPr>
                      <w14:xfrm>
                        <a:off x="0" y="0"/>
                        <a:ext cx="173277" cy="180299"/>
                      </w14:xfrm>
                    </w14:contentPart>
                  </a:graphicData>
                </a:graphic>
              </wp:anchor>
            </w:drawing>
          </mc:Choice>
          <mc:Fallback>
            <w:pict>
              <v:shape type="#_x0000_t75" id="对象 650" o:spid="_x0000_s650" fillcolor="#FFFFFF" stroked="t" strokeweight="1.0pt" style="position:absolute;&#10;margin-left:128.88377pt;&#10;margin-top:-0.5984252pt;&#10;width:13.643862pt;&#10;height:14.196772pt;&#10;z-index:2156;&#10;mso-position-horizontal:absolute;&#10;mso-position-horizontal-relative:char;&#10;mso-position-vertical:absolute;&#10;mso-position-vertical-relative:line;&#10;mso-wrap-distance-left:6.7498426pt;&#10;mso-wrap-distance-right:6.7498426pt;">
                <v:stroke color="#000000"/>
                <v:imagedata r:id="rId416"/>
                <o:lock selection="t"/>
              </v:shape>
            </w:pict>
          </mc:Fallback>
        </mc:AlternateContent>
      </w:r>
      <w:r>
        <w:rPr>
          <w:color w:val="FF0000"/>
        </w:rPr>
        <mc:AlternateContent>
          <mc:Choice Requires="wps">
            <w:drawing>
              <wp:anchor distT="0" distB="0" distL="85723" distR="85723" simplePos="0" relativeHeight="2157" behindDoc="0" locked="0" layoutInCell="1" hidden="0" allowOverlap="1">
                <wp:simplePos x="0" y="0"/>
                <wp:positionH relativeFrom="character">
                  <wp:posOffset>1059053</wp:posOffset>
                </wp:positionH>
                <wp:positionV relativeFrom="line">
                  <wp:posOffset>-11000</wp:posOffset>
                </wp:positionV>
                <wp:extent cx="34486" cy="236005"/>
                <wp:effectExtent l="0" t="0" r="0" b="0"/>
                <wp:wrapNone/>
                <wp:docPr id="652" name="对象 652"/>
                <wp:cNvGraphicFramePr>
                  <a:graphicFrameLocks noChangeAspect="0" noSelect="1"/>
                </wp:cNvGraphicFramePr>
                <a:graphic>
                  <a:graphicData uri="http://schemas.microsoft.com/office/word/2010/wordprocessingInk">
                    <w14:contentPart bwMode="auto" r:id="rId417">
                      <w14:nvContentPartPr>
                        <w14:cNvContentPartPr/>
                      </w14:nvContentPartPr>
                      <w14:xfrm>
                        <a:off x="0" y="0"/>
                        <a:ext cx="34486" cy="236005"/>
                      </w14:xfrm>
                    </w14:contentPart>
                  </a:graphicData>
                </a:graphic>
              </wp:anchor>
            </w:drawing>
          </mc:Choice>
          <mc:Fallback>
            <w:pict>
              <v:shape type="#_x0000_t75" id="对象 653" o:spid="_x0000_s653" fillcolor="#FFFFFF" stroked="t" strokeweight="1.0pt" style="position:absolute;&#10;margin-left:83.39pt;&#10;margin-top:-0.86614174pt;&#10;width:2.7155101pt;&#10;height:18.58307pt;&#10;z-index:2157;&#10;mso-position-horizontal:absolute;&#10;mso-position-horizontal-relative:char;&#10;mso-position-vertical:absolute;&#10;mso-position-vertical-relative:line;&#10;mso-wrap-distance-left:6.7498426pt;&#10;mso-wrap-distance-right:6.7498426pt;">
                <v:stroke color="#000000"/>
                <v:imagedata r:id="rId418"/>
                <o:lock selection="t"/>
              </v:shape>
            </w:pict>
          </mc:Fallback>
        </mc:AlternateContent>
      </w:r>
      <w:r>
        <w:rPr>
          <w:color w:val="FF0000"/>
        </w:rPr>
        <mc:AlternateContent>
          <mc:Choice Requires="wps">
            <w:drawing>
              <wp:anchor distT="0" distB="0" distL="85723" distR="85723" simplePos="0" relativeHeight="2158" behindDoc="0" locked="0" layoutInCell="1" hidden="0" allowOverlap="1">
                <wp:simplePos x="0" y="0"/>
                <wp:positionH relativeFrom="character">
                  <wp:posOffset>1720744</wp:posOffset>
                </wp:positionH>
                <wp:positionV relativeFrom="line">
                  <wp:posOffset>-14116</wp:posOffset>
                </wp:positionV>
                <wp:extent cx="36012" cy="396301"/>
                <wp:effectExtent l="0" t="0" r="0" b="0"/>
                <wp:wrapNone/>
                <wp:docPr id="655" name="对象 655"/>
                <wp:cNvGraphicFramePr>
                  <a:graphicFrameLocks noChangeAspect="0" noSelect="1"/>
                </wp:cNvGraphicFramePr>
                <a:graphic>
                  <a:graphicData uri="http://schemas.microsoft.com/office/word/2010/wordprocessingInk">
                    <w14:contentPart bwMode="auto" r:id="rId419">
                      <w14:nvContentPartPr>
                        <w14:cNvContentPartPr/>
                      </w14:nvContentPartPr>
                      <w14:xfrm>
                        <a:off x="0" y="0"/>
                        <a:ext cx="36012" cy="396301"/>
                      </w14:xfrm>
                    </w14:contentPart>
                  </a:graphicData>
                </a:graphic>
              </wp:anchor>
            </w:drawing>
          </mc:Choice>
          <mc:Fallback>
            <w:pict>
              <v:shape type="#_x0000_t75" id="对象 656" o:spid="_x0000_s656" fillcolor="#FFFFFF" stroked="t" strokeweight="1.0pt" style="position:absolute;&#10;margin-left:135.49173pt;&#10;margin-top:-1.1114961pt;&#10;width:2.8356655pt;&#10;height:31.204802pt;&#10;z-index:2158;&#10;mso-position-horizontal:absolute;&#10;mso-position-horizontal-relative:char;&#10;mso-position-vertical:absolute;&#10;mso-position-vertical-relative:line;&#10;mso-wrap-distance-left:6.7498426pt;&#10;mso-wrap-distance-right:6.7498426pt;">
                <v:stroke color="#000000"/>
                <v:imagedata r:id="rId420"/>
                <o:lock selection="t"/>
              </v:shape>
            </w:pict>
          </mc:Fallback>
        </mc:AlternateContent>
      </w:r>
      <w:r>
        <w:rPr>
          <w:color w:val="FF0000"/>
        </w:rPr>
        <mc:AlternateContent>
          <mc:Choice Requires="wps">
            <w:drawing>
              <wp:anchor distT="0" distB="0" distL="85723" distR="85723" simplePos="0" relativeHeight="2159" behindDoc="0" locked="0" layoutInCell="1" hidden="0" allowOverlap="1">
                <wp:simplePos x="0" y="0"/>
                <wp:positionH relativeFrom="character">
                  <wp:posOffset>1262013</wp:posOffset>
                </wp:positionH>
                <wp:positionV relativeFrom="line">
                  <wp:posOffset>-18655</wp:posOffset>
                </wp:positionV>
                <wp:extent cx="168147" cy="268051"/>
                <wp:effectExtent l="0" t="0" r="0" b="0"/>
                <wp:wrapNone/>
                <wp:docPr id="658" name="对象 658"/>
                <wp:cNvGraphicFramePr>
                  <a:graphicFrameLocks noChangeAspect="0" noSelect="1"/>
                </wp:cNvGraphicFramePr>
                <a:graphic>
                  <a:graphicData uri="http://schemas.microsoft.com/office/word/2010/wordprocessingInk">
                    <w14:contentPart bwMode="auto" r:id="rId421">
                      <w14:nvContentPartPr>
                        <w14:cNvContentPartPr/>
                      </w14:nvContentPartPr>
                      <w14:xfrm>
                        <a:off x="0" y="0"/>
                        <a:ext cx="168147" cy="268051"/>
                      </w14:xfrm>
                    </w14:contentPart>
                  </a:graphicData>
                </a:graphic>
              </wp:anchor>
            </w:drawing>
          </mc:Choice>
          <mc:Fallback>
            <w:pict>
              <v:shape type="#_x0000_t75" id="对象 659" o:spid="_x0000_s659" fillcolor="#FFFFFF" stroked="t" strokeweight="1.0pt" style="position:absolute;&#10;margin-left:99.37118pt;&#10;margin-top:-1.4688976pt;&#10;width:13.239995pt;&#10;height:21.10638pt;&#10;z-index:2159;&#10;mso-position-horizontal:absolute;&#10;mso-position-horizontal-relative:char;&#10;mso-position-vertical:absolute;&#10;mso-position-vertical-relative:line;&#10;mso-wrap-distance-left:6.7498426pt;&#10;mso-wrap-distance-right:6.7498426pt;">
                <v:stroke color="#000000"/>
                <v:imagedata r:id="rId422"/>
                <o:lock selection="t"/>
              </v:shape>
            </w:pict>
          </mc:Fallback>
        </mc:AlternateContent>
      </w:r>
      <w:r>
        <w:rPr>
          <w:color w:val="FF0000"/>
        </w:rPr>
        <mc:AlternateContent>
          <mc:Choice Requires="wps">
            <w:drawing>
              <wp:anchor distT="0" distB="0" distL="85723" distR="85723" simplePos="0" relativeHeight="2160" behindDoc="0" locked="0" layoutInCell="1" hidden="0" allowOverlap="1">
                <wp:simplePos x="0" y="0"/>
                <wp:positionH relativeFrom="character">
                  <wp:posOffset>2445315</wp:posOffset>
                </wp:positionH>
                <wp:positionV relativeFrom="line">
                  <wp:posOffset>-21115</wp:posOffset>
                </wp:positionV>
                <wp:extent cx="107138" cy="249935"/>
                <wp:effectExtent l="0" t="0" r="0" b="0"/>
                <wp:wrapNone/>
                <wp:docPr id="661" name="对象 661"/>
                <wp:cNvGraphicFramePr>
                  <a:graphicFrameLocks noChangeAspect="0" noSelect="1"/>
                </wp:cNvGraphicFramePr>
                <a:graphic>
                  <a:graphicData uri="http://schemas.microsoft.com/office/word/2010/wordprocessingInk">
                    <w14:contentPart bwMode="auto" r:id="rId423">
                      <w14:nvContentPartPr>
                        <w14:cNvContentPartPr/>
                      </w14:nvContentPartPr>
                      <w14:xfrm>
                        <a:off x="0" y="0"/>
                        <a:ext cx="107138" cy="249935"/>
                      </w14:xfrm>
                    </w14:contentPart>
                  </a:graphicData>
                </a:graphic>
              </wp:anchor>
            </w:drawing>
          </mc:Choice>
          <mc:Fallback>
            <w:pict>
              <v:shape type="#_x0000_t75" id="对象 662" o:spid="_x0000_s662" fillcolor="#FFFFFF" stroked="t" strokeweight="1.0pt" style="position:absolute;&#10;margin-left:192.54448pt;&#10;margin-top:-1.6625985pt;&#10;width:8.436135pt;&#10;height:19.679922pt;&#10;z-index:2160;&#10;mso-position-horizontal:absolute;&#10;mso-position-horizontal-relative:char;&#10;mso-position-vertical:absolute;&#10;mso-position-vertical-relative:line;&#10;mso-wrap-distance-left:6.7498426pt;&#10;mso-wrap-distance-right:6.7498426pt;">
                <v:stroke color="#000000"/>
                <v:imagedata r:id="rId424"/>
                <o:lock selection="t"/>
              </v:shape>
            </w:pict>
          </mc:Fallback>
        </mc:AlternateContent>
      </w:r>
      <w:r>
        <w:rPr>
          <w:color w:val="FF0000"/>
        </w:rPr>
        <mc:AlternateContent>
          <mc:Choice Requires="wps">
            <w:drawing>
              <wp:anchor distT="0" distB="0" distL="85723" distR="85723" simplePos="0" relativeHeight="2161" behindDoc="0" locked="0" layoutInCell="1" hidden="0" allowOverlap="1">
                <wp:simplePos x="0" y="0"/>
                <wp:positionH relativeFrom="character">
                  <wp:posOffset>2505833</wp:posOffset>
                </wp:positionH>
                <wp:positionV relativeFrom="line">
                  <wp:posOffset>-22827</wp:posOffset>
                </wp:positionV>
                <wp:extent cx="135157" cy="121724"/>
                <wp:effectExtent l="0" t="0" r="0" b="0"/>
                <wp:wrapNone/>
                <wp:docPr id="664" name="对象 664"/>
                <wp:cNvGraphicFramePr>
                  <a:graphicFrameLocks noChangeAspect="0" noSelect="1"/>
                </wp:cNvGraphicFramePr>
                <a:graphic>
                  <a:graphicData uri="http://schemas.microsoft.com/office/word/2010/wordprocessingInk">
                    <w14:contentPart bwMode="auto" r:id="rId425">
                      <w14:nvContentPartPr>
                        <w14:cNvContentPartPr/>
                      </w14:nvContentPartPr>
                      <w14:xfrm>
                        <a:off x="0" y="0"/>
                        <a:ext cx="135157" cy="121724"/>
                      </w14:xfrm>
                    </w14:contentPart>
                  </a:graphicData>
                </a:graphic>
              </wp:anchor>
            </w:drawing>
          </mc:Choice>
          <mc:Fallback>
            <w:pict>
              <v:shape type="#_x0000_t75" id="对象 665" o:spid="_x0000_s665" fillcolor="#FFFFFF" stroked="t" strokeweight="1.0pt" style="position:absolute;&#10;margin-left:197.3097pt;&#10;margin-top:-1.7974015pt;&#10;width:10.642294pt;&#10;height:9.584645pt;&#10;z-index:2161;&#10;mso-position-horizontal:absolute;&#10;mso-position-horizontal-relative:char;&#10;mso-position-vertical:absolute;&#10;mso-position-vertical-relative:line;&#10;mso-wrap-distance-left:6.7498426pt;&#10;mso-wrap-distance-right:6.7498426pt;">
                <v:stroke color="#000000"/>
                <v:imagedata r:id="rId426"/>
                <o:lock selection="t"/>
              </v:shape>
            </w:pict>
          </mc:Fallback>
        </mc:AlternateContent>
      </w:r>
      <w:r>
        <w:rPr>
          <w:color w:val="FF0000"/>
        </w:rPr>
        <mc:AlternateContent>
          <mc:Choice Requires="wps">
            <w:drawing>
              <wp:anchor distT="0" distB="0" distL="85723" distR="85723" simplePos="0" relativeHeight="2162" behindDoc="0" locked="0" layoutInCell="1" hidden="0" allowOverlap="1">
                <wp:simplePos x="0" y="0"/>
                <wp:positionH relativeFrom="character">
                  <wp:posOffset>1685737</wp:posOffset>
                </wp:positionH>
                <wp:positionV relativeFrom="line">
                  <wp:posOffset>-30561</wp:posOffset>
                </wp:positionV>
                <wp:extent cx="25024" cy="101202"/>
                <wp:effectExtent l="0" t="0" r="0" b="0"/>
                <wp:wrapNone/>
                <wp:docPr id="667" name="对象 667"/>
                <wp:cNvGraphicFramePr>
                  <a:graphicFrameLocks noChangeAspect="0" noSelect="1"/>
                </wp:cNvGraphicFramePr>
                <a:graphic>
                  <a:graphicData uri="http://schemas.microsoft.com/office/word/2010/wordprocessingInk">
                    <w14:contentPart bwMode="auto" r:id="rId427">
                      <w14:nvContentPartPr>
                        <w14:cNvContentPartPr/>
                      </w14:nvContentPartPr>
                      <w14:xfrm>
                        <a:off x="0" y="0"/>
                        <a:ext cx="25024" cy="101202"/>
                      </w14:xfrm>
                    </w14:contentPart>
                  </a:graphicData>
                </a:graphic>
              </wp:anchor>
            </w:drawing>
          </mc:Choice>
          <mc:Fallback>
            <w:pict>
              <v:shape type="#_x0000_t75" id="对象 668" o:spid="_x0000_s668" fillcolor="#FFFFFF" stroked="t" strokeweight="1.0pt" style="position:absolute;&#10;margin-left:132.7352pt;&#10;margin-top:-2.406378pt;&#10;width:1.9704709pt;&#10;height:7.968662pt;&#10;z-index:2162;&#10;mso-position-horizontal:absolute;&#10;mso-position-horizontal-relative:char;&#10;mso-position-vertical:absolute;&#10;mso-position-vertical-relative:line;&#10;mso-wrap-distance-left:6.7498426pt;&#10;mso-wrap-distance-right:6.7498426pt;">
                <v:stroke color="#000000"/>
                <v:imagedata r:id="rId428"/>
                <o:lock selection="t"/>
              </v:shape>
            </w:pict>
          </mc:Fallback>
        </mc:AlternateContent>
      </w:r>
      <w:r>
        <w:rPr>
          <w:color w:val="FF0000"/>
        </w:rPr>
        <mc:AlternateContent>
          <mc:Choice Requires="wps">
            <w:drawing>
              <wp:anchor distT="0" distB="0" distL="85723" distR="85723" simplePos="0" relativeHeight="2163" behindDoc="0" locked="0" layoutInCell="1" hidden="0" allowOverlap="1">
                <wp:simplePos x="0" y="0"/>
                <wp:positionH relativeFrom="character">
                  <wp:posOffset>2497554</wp:posOffset>
                </wp:positionH>
                <wp:positionV relativeFrom="line">
                  <wp:posOffset>-32259</wp:posOffset>
                </wp:positionV>
                <wp:extent cx="147571" cy="302300"/>
                <wp:effectExtent l="0" t="0" r="0" b="0"/>
                <wp:wrapNone/>
                <wp:docPr id="670" name="对象 670"/>
                <wp:cNvGraphicFramePr>
                  <a:graphicFrameLocks noChangeAspect="0" noSelect="1"/>
                </wp:cNvGraphicFramePr>
                <a:graphic>
                  <a:graphicData uri="http://schemas.microsoft.com/office/word/2010/wordprocessingInk">
                    <w14:contentPart bwMode="auto" r:id="rId429">
                      <w14:nvContentPartPr>
                        <w14:cNvContentPartPr/>
                      </w14:nvContentPartPr>
                      <w14:xfrm>
                        <a:off x="0" y="0"/>
                        <a:ext cx="147571" cy="302300"/>
                      </w14:xfrm>
                    </w14:contentPart>
                  </a:graphicData>
                </a:graphic>
              </wp:anchor>
            </w:drawing>
          </mc:Choice>
          <mc:Fallback>
            <w:pict>
              <v:shape type="#_x0000_t75" id="对象 671" o:spid="_x0000_s671" fillcolor="#FFFFFF" stroked="t" strokeweight="1.0pt" style="position:absolute;&#10;margin-left:196.65779pt;&#10;margin-top:-2.5400786pt;&#10;width:11.619764pt;&#10;height:23.80315pt;&#10;z-index:2163;&#10;mso-position-horizontal:absolute;&#10;mso-position-horizontal-relative:char;&#10;mso-position-vertical:absolute;&#10;mso-position-vertical-relative:line;&#10;mso-wrap-distance-left:6.7498426pt;&#10;mso-wrap-distance-right:6.7498426pt;">
                <v:stroke color="#000000"/>
                <v:imagedata r:id="rId430"/>
                <o:lock selection="t"/>
              </v:shape>
            </w:pict>
          </mc:Fallback>
        </mc:AlternateContent>
      </w:r>
      <w:r>
        <w:rPr>
          <w:color w:val="FF0000"/>
        </w:rPr>
        <mc:AlternateContent>
          <mc:Choice Requires="wps">
            <w:drawing>
              <wp:anchor distT="0" distB="0" distL="85723" distR="85723" simplePos="0" relativeHeight="2164" behindDoc="0" locked="0" layoutInCell="1" hidden="0" allowOverlap="1">
                <wp:simplePos x="0" y="0"/>
                <wp:positionH relativeFrom="character">
                  <wp:posOffset>1323593</wp:posOffset>
                </wp:positionH>
                <wp:positionV relativeFrom="line">
                  <wp:posOffset>-33356</wp:posOffset>
                </wp:positionV>
                <wp:extent cx="34870" cy="18064"/>
                <wp:effectExtent l="0" t="0" r="0" b="0"/>
                <wp:wrapNone/>
                <wp:docPr id="673" name="对象 673"/>
                <wp:cNvGraphicFramePr>
                  <a:graphicFrameLocks noChangeAspect="0" noSelect="1"/>
                </wp:cNvGraphicFramePr>
                <a:graphic>
                  <a:graphicData uri="http://schemas.microsoft.com/office/word/2010/wordprocessingInk">
                    <w14:contentPart bwMode="auto" r:id="rId431">
                      <w14:nvContentPartPr>
                        <w14:cNvContentPartPr/>
                      </w14:nvContentPartPr>
                      <w14:xfrm>
                        <a:off x="0" y="0"/>
                        <a:ext cx="34870" cy="18064"/>
                      </w14:xfrm>
                    </w14:contentPart>
                  </a:graphicData>
                </a:graphic>
              </wp:anchor>
            </w:drawing>
          </mc:Choice>
          <mc:Fallback>
            <w:pict>
              <v:shape type="#_x0000_t75" id="对象 674" o:spid="_x0000_s674" fillcolor="#FFFFFF" stroked="t" strokeweight="1.0pt" style="position:absolute;&#10;margin-left:104.219925pt;&#10;margin-top:-2.6264567pt;&#10;width:2.7456706pt;&#10;height:1.4224409pt;&#10;z-index:2164;&#10;mso-position-horizontal:absolute;&#10;mso-position-horizontal-relative:char;&#10;mso-position-vertical:absolute;&#10;mso-position-vertical-relative:line;&#10;mso-wrap-distance-left:6.7498426pt;&#10;mso-wrap-distance-right:6.7498426pt;">
                <v:stroke color="#000000"/>
                <v:imagedata r:id="rId432"/>
                <o:lock selection="t"/>
              </v:shape>
            </w:pict>
          </mc:Fallback>
        </mc:AlternateContent>
      </w:r>
      <w:r>
        <w:rPr>
          <w:color w:val="FF0000"/>
        </w:rPr>
        <mc:AlternateContent>
          <mc:Choice Requires="wps">
            <w:drawing>
              <wp:anchor distT="0" distB="0" distL="85723" distR="85723" simplePos="0" relativeHeight="2165" behindDoc="0" locked="0" layoutInCell="1" hidden="0" allowOverlap="1">
                <wp:simplePos x="0" y="0"/>
                <wp:positionH relativeFrom="character">
                  <wp:posOffset>1449374</wp:posOffset>
                </wp:positionH>
                <wp:positionV relativeFrom="line">
                  <wp:posOffset>-42463</wp:posOffset>
                </wp:positionV>
                <wp:extent cx="212062" cy="319894"/>
                <wp:effectExtent l="0" t="0" r="0" b="0"/>
                <wp:wrapNone/>
                <wp:docPr id="676" name="对象 676"/>
                <wp:cNvGraphicFramePr>
                  <a:graphicFrameLocks noChangeAspect="0" noSelect="1"/>
                </wp:cNvGraphicFramePr>
                <a:graphic>
                  <a:graphicData uri="http://schemas.microsoft.com/office/word/2010/wordprocessingInk">
                    <w14:contentPart bwMode="auto" r:id="rId433">
                      <w14:nvContentPartPr>
                        <w14:cNvContentPartPr/>
                      </w14:nvContentPartPr>
                      <w14:xfrm>
                        <a:off x="0" y="0"/>
                        <a:ext cx="212062" cy="319894"/>
                      </w14:xfrm>
                    </w14:contentPart>
                  </a:graphicData>
                </a:graphic>
              </wp:anchor>
            </w:drawing>
          </mc:Choice>
          <mc:Fallback>
            <w:pict>
              <v:shape type="#_x0000_t75" id="对象 677" o:spid="_x0000_s677" fillcolor="#FFFFFF" stroked="t" strokeweight="1.0pt" style="position:absolute;&#10;margin-left:114.12394pt;&#10;margin-top:-3.3435433pt;&#10;width:16.697798pt;&#10;height:25.188503pt;&#10;z-index:2165;&#10;mso-position-horizontal:absolute;&#10;mso-position-horizontal-relative:char;&#10;mso-position-vertical:absolute;&#10;mso-position-vertical-relative:line;&#10;mso-wrap-distance-left:6.7498426pt;&#10;mso-wrap-distance-right:6.7498426pt;">
                <v:stroke color="#000000"/>
                <v:imagedata r:id="rId434"/>
                <o:lock selection="t"/>
              </v:shape>
            </w:pict>
          </mc:Fallback>
        </mc:AlternateContent>
      </w:r>
      <w:r>
        <w:rPr>
          <w:color w:val="FF0000"/>
        </w:rPr>
        <mc:AlternateContent>
          <mc:Choice Requires="wps">
            <w:drawing>
              <wp:anchor distT="0" distB="0" distL="85723" distR="85723" simplePos="0" relativeHeight="2166" behindDoc="0" locked="0" layoutInCell="1" hidden="0" allowOverlap="1">
                <wp:simplePos x="0" y="0"/>
                <wp:positionH relativeFrom="character">
                  <wp:posOffset>1518815</wp:posOffset>
                </wp:positionH>
                <wp:positionV relativeFrom="line">
                  <wp:posOffset>-46151</wp:posOffset>
                </wp:positionV>
                <wp:extent cx="128539" cy="265236"/>
                <wp:effectExtent l="0" t="0" r="0" b="0"/>
                <wp:wrapNone/>
                <wp:docPr id="679" name="对象 679"/>
                <wp:cNvGraphicFramePr>
                  <a:graphicFrameLocks noChangeAspect="0" noSelect="1"/>
                </wp:cNvGraphicFramePr>
                <a:graphic>
                  <a:graphicData uri="http://schemas.microsoft.com/office/word/2010/wordprocessingInk">
                    <w14:contentPart bwMode="auto" r:id="rId435">
                      <w14:nvContentPartPr>
                        <w14:cNvContentPartPr/>
                      </w14:nvContentPartPr>
                      <w14:xfrm>
                        <a:off x="0" y="0"/>
                        <a:ext cx="128539" cy="265236"/>
                      </w14:xfrm>
                    </w14:contentPart>
                  </a:graphicData>
                </a:graphic>
              </wp:anchor>
            </w:drawing>
          </mc:Choice>
          <mc:Fallback>
            <w:pict>
              <v:shape type="#_x0000_t75" id="对象 680" o:spid="_x0000_s680" fillcolor="#FFFFFF" stroked="t" strokeweight="1.0pt" style="position:absolute;&#10;margin-left:119.59173pt;&#10;margin-top:-3.633937pt;&#10;width:10.121183pt;&#10;height:20.884724pt;&#10;z-index:2166;&#10;mso-position-horizontal:absolute;&#10;mso-position-horizontal-relative:char;&#10;mso-position-vertical:absolute;&#10;mso-position-vertical-relative:line;&#10;mso-wrap-distance-left:6.7498426pt;&#10;mso-wrap-distance-right:6.7498426pt;">
                <v:stroke color="#000000"/>
                <v:imagedata r:id="rId436"/>
                <o:lock selection="t"/>
              </v:shape>
            </w:pict>
          </mc:Fallback>
        </mc:AlternateContent>
      </w:r>
      <w:r>
        <w:rPr>
          <w:color w:val="FF0000"/>
        </w:rPr>
        <mc:AlternateContent>
          <mc:Choice Requires="wps">
            <w:drawing>
              <wp:anchor distT="0" distB="0" distL="85723" distR="85723" simplePos="0" relativeHeight="2167" behindDoc="0" locked="0" layoutInCell="1" hidden="0" allowOverlap="1">
                <wp:simplePos x="0" y="0"/>
                <wp:positionH relativeFrom="character">
                  <wp:posOffset>1201305</wp:posOffset>
                </wp:positionH>
                <wp:positionV relativeFrom="line">
                  <wp:posOffset>-46718</wp:posOffset>
                </wp:positionV>
                <wp:extent cx="234948" cy="332224"/>
                <wp:effectExtent l="0" t="0" r="0" b="0"/>
                <wp:wrapNone/>
                <wp:docPr id="682" name="对象 682"/>
                <wp:cNvGraphicFramePr>
                  <a:graphicFrameLocks noChangeAspect="0" noSelect="1"/>
                </wp:cNvGraphicFramePr>
                <a:graphic>
                  <a:graphicData uri="http://schemas.microsoft.com/office/word/2010/wordprocessingInk">
                    <w14:contentPart bwMode="auto" r:id="rId437">
                      <w14:nvContentPartPr>
                        <w14:cNvContentPartPr/>
                      </w14:nvContentPartPr>
                      <w14:xfrm>
                        <a:off x="0" y="0"/>
                        <a:ext cx="234948" cy="332224"/>
                      </w14:xfrm>
                    </w14:contentPart>
                  </a:graphicData>
                </a:graphic>
              </wp:anchor>
            </w:drawing>
          </mc:Choice>
          <mc:Fallback>
            <w:pict>
              <v:shape type="#_x0000_t75" id="对象 683" o:spid="_x0000_s683" fillcolor="#FFFFFF" stroked="t" strokeweight="1.0pt" style="position:absolute;&#10;margin-left:94.59094pt;&#10;margin-top:-3.6785827pt;&#10;width:18.499842pt;&#10;height:26.15937pt;&#10;z-index:2167;&#10;mso-position-horizontal:absolute;&#10;mso-position-horizontal-relative:char;&#10;mso-position-vertical:absolute;&#10;mso-position-vertical-relative:line;&#10;mso-wrap-distance-left:6.7498426pt;&#10;mso-wrap-distance-right:6.7498426pt;">
                <v:stroke color="#000000"/>
                <v:imagedata r:id="rId438"/>
                <o:lock selection="t"/>
              </v:shape>
            </w:pict>
          </mc:Fallback>
        </mc:AlternateContent>
      </w:r>
      <w:r>
        <w:rPr>
          <w:color w:val="FF0000"/>
        </w:rPr>
        <mc:AlternateContent>
          <mc:Choice Requires="wps">
            <w:drawing>
              <wp:anchor distT="0" distB="0" distL="85723" distR="85723" simplePos="0" relativeHeight="2168" behindDoc="0" locked="0" layoutInCell="1" hidden="0" allowOverlap="1">
                <wp:simplePos x="0" y="0"/>
                <wp:positionH relativeFrom="character">
                  <wp:posOffset>959765</wp:posOffset>
                </wp:positionH>
                <wp:positionV relativeFrom="line">
                  <wp:posOffset>-47439</wp:posOffset>
                </wp:positionV>
                <wp:extent cx="188746" cy="473159"/>
                <wp:effectExtent l="0" t="0" r="0" b="0"/>
                <wp:wrapNone/>
                <wp:docPr id="685" name="对象 685"/>
                <wp:cNvGraphicFramePr>
                  <a:graphicFrameLocks noChangeAspect="0" noSelect="1"/>
                </wp:cNvGraphicFramePr>
                <a:graphic>
                  <a:graphicData uri="http://schemas.microsoft.com/office/word/2010/wordprocessingInk">
                    <w14:contentPart bwMode="auto" r:id="rId439">
                      <w14:nvContentPartPr>
                        <w14:cNvContentPartPr/>
                      </w14:nvContentPartPr>
                      <w14:xfrm>
                        <a:off x="0" y="0"/>
                        <a:ext cx="188746" cy="473159"/>
                      </w14:xfrm>
                    </w14:contentPart>
                  </a:graphicData>
                </a:graphic>
              </wp:anchor>
            </w:drawing>
          </mc:Choice>
          <mc:Fallback>
            <w:pict>
              <v:shape type="#_x0000_t75" id="对象 686" o:spid="_x0000_s686" fillcolor="#FFFFFF" stroked="t" strokeweight="1.0pt" style="position:absolute;&#10;margin-left:75.572044pt;&#10;margin-top:-3.7353544pt;&#10;width:14.86189pt;&#10;height:37.256615pt;&#10;z-index:2168;&#10;mso-position-horizontal:absolute;&#10;mso-position-horizontal-relative:char;&#10;mso-position-vertical:absolute;&#10;mso-position-vertical-relative:line;&#10;mso-wrap-distance-left:6.7498426pt;&#10;mso-wrap-distance-right:6.7498426pt;">
                <v:stroke color="#000000"/>
                <v:imagedata r:id="rId440"/>
                <o:lock selection="t"/>
              </v:shape>
            </w:pict>
          </mc:Fallback>
        </mc:AlternateContent>
      </w:r>
      <w:r>
        <w:rPr>
          <w:color w:val="FF0000"/>
        </w:rPr>
        <mc:AlternateContent>
          <mc:Choice Requires="wps">
            <w:drawing>
              <wp:anchor distT="0" distB="0" distL="85723" distR="85723" simplePos="0" relativeHeight="2169" behindDoc="0" locked="0" layoutInCell="1" hidden="0" allowOverlap="1">
                <wp:simplePos x="0" y="0"/>
                <wp:positionH relativeFrom="character">
                  <wp:posOffset>1946126</wp:posOffset>
                </wp:positionH>
                <wp:positionV relativeFrom="line">
                  <wp:posOffset>-50331</wp:posOffset>
                </wp:positionV>
                <wp:extent cx="124321" cy="118674"/>
                <wp:effectExtent l="0" t="0" r="0" b="0"/>
                <wp:wrapNone/>
                <wp:docPr id="688" name="对象 688"/>
                <wp:cNvGraphicFramePr>
                  <a:graphicFrameLocks noChangeAspect="0" noSelect="1"/>
                </wp:cNvGraphicFramePr>
                <a:graphic>
                  <a:graphicData uri="http://schemas.microsoft.com/office/word/2010/wordprocessingInk">
                    <w14:contentPart bwMode="auto" r:id="rId441">
                      <w14:nvContentPartPr>
                        <w14:cNvContentPartPr/>
                      </w14:nvContentPartPr>
                      <w14:xfrm>
                        <a:off x="0" y="0"/>
                        <a:ext cx="124321" cy="118674"/>
                      </w14:xfrm>
                    </w14:contentPart>
                  </a:graphicData>
                </a:graphic>
              </wp:anchor>
            </w:drawing>
          </mc:Choice>
          <mc:Fallback>
            <w:pict>
              <v:shape type="#_x0000_t75" id="对象 689" o:spid="_x0000_s689" fillcolor="#FFFFFF" stroked="t" strokeweight="1.0pt" style="position:absolute;&#10;margin-left:153.23827pt;&#10;margin-top:-3.9631495pt;&#10;width:9.789059pt;&#10;height:9.344488pt;&#10;z-index:2169;&#10;mso-position-horizontal:absolute;&#10;mso-position-horizontal-relative:char;&#10;mso-position-vertical:absolute;&#10;mso-position-vertical-relative:line;&#10;mso-wrap-distance-left:6.7498426pt;&#10;mso-wrap-distance-right:6.7498426pt;">
                <v:stroke color="#000000"/>
                <v:imagedata r:id="rId442"/>
                <o:lock selection="t"/>
              </v:shape>
            </w:pict>
          </mc:Fallback>
        </mc:AlternateContent>
      </w:r>
      <w:r>
        <w:rPr>
          <w:color w:val="FF0000"/>
        </w:rPr>
        <mc:AlternateContent>
          <mc:Choice Requires="wps">
            <w:drawing>
              <wp:anchor distT="0" distB="0" distL="85723" distR="85723" simplePos="0" relativeHeight="2170" behindDoc="0" locked="0" layoutInCell="1" hidden="0" allowOverlap="1">
                <wp:simplePos x="0" y="0"/>
                <wp:positionH relativeFrom="character">
                  <wp:posOffset>2698632</wp:posOffset>
                </wp:positionH>
                <wp:positionV relativeFrom="line">
                  <wp:posOffset>-55507</wp:posOffset>
                </wp:positionV>
                <wp:extent cx="80045" cy="102095"/>
                <wp:effectExtent l="0" t="0" r="0" b="0"/>
                <wp:wrapNone/>
                <wp:docPr id="691" name="对象 691"/>
                <wp:cNvGraphicFramePr>
                  <a:graphicFrameLocks noChangeAspect="0" noSelect="1"/>
                </wp:cNvGraphicFramePr>
                <a:graphic>
                  <a:graphicData uri="http://schemas.microsoft.com/office/word/2010/wordprocessingInk">
                    <w14:contentPart bwMode="auto" r:id="rId443">
                      <w14:nvContentPartPr>
                        <w14:cNvContentPartPr/>
                      </w14:nvContentPartPr>
                      <w14:xfrm>
                        <a:off x="0" y="0"/>
                        <a:ext cx="80045" cy="102095"/>
                      </w14:xfrm>
                    </w14:contentPart>
                  </a:graphicData>
                </a:graphic>
              </wp:anchor>
            </w:drawing>
          </mc:Choice>
          <mc:Fallback>
            <w:pict>
              <v:shape type="#_x0000_t75" id="对象 692" o:spid="_x0000_s692" fillcolor="#FFFFFF" stroked="t" strokeweight="1.0pt" style="position:absolute;&#10;margin-left:212.4907pt;&#10;margin-top:-4.3707085pt;&#10;width:6.3027606pt;&#10;height:8.038977pt;&#10;z-index:2170;&#10;mso-position-horizontal:absolute;&#10;mso-position-horizontal-relative:char;&#10;mso-position-vertical:absolute;&#10;mso-position-vertical-relative:line;&#10;mso-wrap-distance-left:6.7498426pt;&#10;mso-wrap-distance-right:6.7498426pt;">
                <v:stroke color="#000000"/>
                <v:imagedata r:id="rId444"/>
                <o:lock selection="t"/>
              </v:shape>
            </w:pict>
          </mc:Fallback>
        </mc:AlternateContent>
      </w:r>
      <w:r>
        <w:rPr>
          <w:color w:val="FF0000"/>
        </w:rPr>
        <mc:AlternateContent>
          <mc:Choice Requires="wps">
            <w:drawing>
              <wp:anchor distT="0" distB="0" distL="85723" distR="85723" simplePos="0" relativeHeight="2171" behindDoc="0" locked="0" layoutInCell="1" hidden="0" allowOverlap="1">
                <wp:simplePos x="0" y="0"/>
                <wp:positionH relativeFrom="character">
                  <wp:posOffset>2209881</wp:posOffset>
                </wp:positionH>
                <wp:positionV relativeFrom="line">
                  <wp:posOffset>-67693</wp:posOffset>
                </wp:positionV>
                <wp:extent cx="152140" cy="171796"/>
                <wp:effectExtent l="0" t="0" r="0" b="0"/>
                <wp:wrapNone/>
                <wp:docPr id="694" name="对象 694"/>
                <wp:cNvGraphicFramePr>
                  <a:graphicFrameLocks noChangeAspect="0" noSelect="1"/>
                </wp:cNvGraphicFramePr>
                <a:graphic>
                  <a:graphicData uri="http://schemas.microsoft.com/office/word/2010/wordprocessingInk">
                    <w14:contentPart bwMode="auto" r:id="rId445">
                      <w14:nvContentPartPr>
                        <w14:cNvContentPartPr/>
                      </w14:nvContentPartPr>
                      <w14:xfrm>
                        <a:off x="0" y="0"/>
                        <a:ext cx="152140" cy="171796"/>
                      </w14:xfrm>
                    </w14:contentPart>
                  </a:graphicData>
                </a:graphic>
              </wp:anchor>
            </w:drawing>
          </mc:Choice>
          <mc:Fallback>
            <w:pict>
              <v:shape type="#_x0000_t75" id="对象 695" o:spid="_x0000_s695" fillcolor="#FFFFFF" stroked="t" strokeweight="1.0pt" style="position:absolute;&#10;margin-left:174.00638pt;&#10;margin-top:-5.3301573pt;&#10;width:11.979527pt;&#10;height:13.527244pt;&#10;z-index:2171;&#10;mso-position-horizontal:absolute;&#10;mso-position-horizontal-relative:char;&#10;mso-position-vertical:absolute;&#10;mso-position-vertical-relative:line;&#10;mso-wrap-distance-left:6.7498426pt;&#10;mso-wrap-distance-right:6.7498426pt;">
                <v:stroke color="#000000"/>
                <v:imagedata r:id="rId446"/>
                <o:lock selection="t"/>
              </v:shape>
            </w:pict>
          </mc:Fallback>
        </mc:AlternateContent>
      </w:r>
      <w:r>
        <w:rPr>
          <w:color w:val="FF0000"/>
        </w:rPr>
        <mc:AlternateContent>
          <mc:Choice Requires="wps">
            <w:drawing>
              <wp:anchor distT="0" distB="0" distL="85723" distR="85723" simplePos="0" relativeHeight="2172" behindDoc="0" locked="0" layoutInCell="1" hidden="0" allowOverlap="1">
                <wp:simplePos x="0" y="0"/>
                <wp:positionH relativeFrom="character">
                  <wp:posOffset>1683327</wp:posOffset>
                </wp:positionH>
                <wp:positionV relativeFrom="line">
                  <wp:posOffset>-84073</wp:posOffset>
                </wp:positionV>
                <wp:extent cx="118775" cy="48460"/>
                <wp:effectExtent l="0" t="0" r="0" b="0"/>
                <wp:wrapNone/>
                <wp:docPr id="697" name="对象 697"/>
                <wp:cNvGraphicFramePr>
                  <a:graphicFrameLocks noChangeAspect="0" noSelect="1"/>
                </wp:cNvGraphicFramePr>
                <a:graphic>
                  <a:graphicData uri="http://schemas.microsoft.com/office/word/2010/wordprocessingInk">
                    <w14:contentPart bwMode="auto" r:id="rId447">
                      <w14:nvContentPartPr>
                        <w14:cNvContentPartPr/>
                      </w14:nvContentPartPr>
                      <w14:xfrm>
                        <a:off x="0" y="0"/>
                        <a:ext cx="118775" cy="48460"/>
                      </w14:xfrm>
                    </w14:contentPart>
                  </a:graphicData>
                </a:graphic>
              </wp:anchor>
            </w:drawing>
          </mc:Choice>
          <mc:Fallback>
            <w:pict>
              <v:shape type="#_x0000_t75" id="对象 698" o:spid="_x0000_s698" fillcolor="#FFFFFF" stroked="t" strokeweight="1.0pt" style="position:absolute;&#10;margin-left:132.54544pt;&#10;margin-top:-6.6199217pt;&#10;width:9.352439pt;&#10;height:3.815748pt;&#10;z-index:2172;&#10;mso-position-horizontal:absolute;&#10;mso-position-horizontal-relative:char;&#10;mso-position-vertical:absolute;&#10;mso-position-vertical-relative:line;&#10;mso-wrap-distance-left:6.7498426pt;&#10;mso-wrap-distance-right:6.7498426pt;">
                <v:stroke color="#000000"/>
                <v:imagedata r:id="rId448"/>
                <o:lock selection="t"/>
              </v:shape>
            </w:pict>
          </mc:Fallback>
        </mc:AlternateContent>
      </w:r>
      <w:r>
        <w:rPr>
          <w:color w:val="FF0000"/>
        </w:rPr>
        <mc:AlternateContent>
          <mc:Choice Requires="wps">
            <w:drawing>
              <wp:anchor distT="0" distB="0" distL="85723" distR="85723" simplePos="0" relativeHeight="2173" behindDoc="0" locked="0" layoutInCell="1" hidden="0" allowOverlap="1">
                <wp:simplePos x="0" y="0"/>
                <wp:positionH relativeFrom="character">
                  <wp:posOffset>2676147</wp:posOffset>
                </wp:positionH>
                <wp:positionV relativeFrom="line">
                  <wp:posOffset>-89808</wp:posOffset>
                </wp:positionV>
                <wp:extent cx="169775" cy="208459"/>
                <wp:effectExtent l="0" t="0" r="0" b="0"/>
                <wp:wrapNone/>
                <wp:docPr id="700" name="对象 700"/>
                <wp:cNvGraphicFramePr>
                  <a:graphicFrameLocks noChangeAspect="0" noSelect="1"/>
                </wp:cNvGraphicFramePr>
                <a:graphic>
                  <a:graphicData uri="http://schemas.microsoft.com/office/word/2010/wordprocessingInk">
                    <w14:contentPart bwMode="auto" r:id="rId449">
                      <w14:nvContentPartPr>
                        <w14:cNvContentPartPr/>
                      </w14:nvContentPartPr>
                      <w14:xfrm>
                        <a:off x="0" y="0"/>
                        <a:ext cx="169775" cy="208459"/>
                      </w14:xfrm>
                    </w14:contentPart>
                  </a:graphicData>
                </a:graphic>
              </wp:anchor>
            </w:drawing>
          </mc:Choice>
          <mc:Fallback>
            <w:pict>
              <v:shape type="#_x0000_t75" id="对象 701" o:spid="_x0000_s701" fillcolor="#FFFFFF" stroked="t" strokeweight="1.0pt" style="position:absolute;&#10;margin-left:210.72025pt;&#10;margin-top:-7.0714965pt;&#10;width:13.368121pt;&#10;height:16.414173pt;&#10;z-index:2173;&#10;mso-position-horizontal:absolute;&#10;mso-position-horizontal-relative:char;&#10;mso-position-vertical:absolute;&#10;mso-position-vertical-relative:line;&#10;mso-wrap-distance-left:6.7498426pt;&#10;mso-wrap-distance-right:6.7498426pt;">
                <v:stroke color="#000000"/>
                <v:imagedata r:id="rId450"/>
                <o:lock selection="t"/>
              </v:shape>
            </w:pict>
          </mc:Fallback>
        </mc:AlternateContent>
      </w:r>
      <w:r>
        <w:rPr>
          <w:color w:val="FF0000"/>
        </w:rPr>
        <mc:AlternateContent>
          <mc:Choice Requires="wps">
            <w:drawing>
              <wp:anchor distT="0" distB="0" distL="85723" distR="85723" simplePos="0" relativeHeight="2174" behindDoc="0" locked="0" layoutInCell="1" hidden="0" allowOverlap="1">
                <wp:simplePos x="0" y="0"/>
                <wp:positionH relativeFrom="character">
                  <wp:posOffset>1883747</wp:posOffset>
                </wp:positionH>
                <wp:positionV relativeFrom="line">
                  <wp:posOffset>-133497</wp:posOffset>
                </wp:positionV>
                <wp:extent cx="128537" cy="387265"/>
                <wp:effectExtent l="0" t="0" r="0" b="0"/>
                <wp:wrapNone/>
                <wp:docPr id="703" name="对象 703"/>
                <wp:cNvGraphicFramePr>
                  <a:graphicFrameLocks noChangeAspect="0" noSelect="1"/>
                </wp:cNvGraphicFramePr>
                <a:graphic>
                  <a:graphicData uri="http://schemas.microsoft.com/office/word/2010/wordprocessingInk">
                    <w14:contentPart bwMode="auto" r:id="rId451">
                      <w14:nvContentPartPr>
                        <w14:cNvContentPartPr/>
                      </w14:nvContentPartPr>
                      <w14:xfrm>
                        <a:off x="0" y="0"/>
                        <a:ext cx="128537" cy="387265"/>
                      </w14:xfrm>
                    </w14:contentPart>
                  </a:graphicData>
                </a:graphic>
              </wp:anchor>
            </w:drawing>
          </mc:Choice>
          <mc:Fallback>
            <w:pict>
              <v:shape type="#_x0000_t75" id="对象 704" o:spid="_x0000_s704" fillcolor="#FFFFFF" stroked="t" strokeweight="1.0pt" style="position:absolute;&#10;margin-left:148.32654pt;&#10;margin-top:-10.511575pt;&#10;width:10.121023pt;&#10;height:30.493309pt;&#10;z-index:2174;&#10;mso-position-horizontal:absolute;&#10;mso-position-horizontal-relative:char;&#10;mso-position-vertical:absolute;&#10;mso-position-vertical-relative:line;&#10;mso-wrap-distance-left:6.7498426pt;&#10;mso-wrap-distance-right:6.7498426pt;">
                <v:stroke color="#000000"/>
                <v:imagedata r:id="rId452"/>
                <o:lock selection="t"/>
              </v:shape>
            </w:pict>
          </mc:Fallback>
        </mc:AlternateContent>
      </w:r>
    </w:p>
    <w:p>
      <w:pPr>
        <w:rPr>
          <w:rFonts w:hint="eastAsia"/>
          <w:lang w:val="en-US" w:eastAsia="zh-CN"/>
        </w:rPr>
      </w:pPr>
      <w:r>
        <w:rPr>
          <w:rFonts w:hint="eastAsia"/>
          <w:lang w:val="en-US" w:eastAsia="zh-CN"/>
        </w:rPr>
        <w:t>加权平滑滤波</w:t>
      </w:r>
    </w:p>
    <w:p>
      <w:pPr>
        <w:ind w:firstLine="420"/>
        <w:rPr>
          <w:rFonts w:hint="eastAsia"/>
          <w:lang w:val="en-US" w:eastAsia="zh-CN"/>
        </w:rPr>
      </w:pPr>
      <w:r>
        <w:rPr>
          <w:rFonts w:hint="eastAsia"/>
          <w:lang w:val="en-US" w:eastAsia="zh-CN"/>
        </w:rPr>
        <w:t>线性平滑滤波</w:t>
      </w:r>
      <w:r>
        <w:rPr>
          <w:color w:val="FF0000"/>
        </w:rPr>
        <mc:AlternateContent>
          <mc:Choice Requires="wps">
            <w:drawing>
              <wp:anchor distT="0" distB="0" distL="85723" distR="85723" simplePos="0" relativeHeight="2128" behindDoc="0" locked="0" layoutInCell="1" hidden="0" allowOverlap="1">
                <wp:simplePos x="0" y="0"/>
                <wp:positionH relativeFrom="character">
                  <wp:posOffset>1120329</wp:posOffset>
                </wp:positionH>
                <wp:positionV relativeFrom="line">
                  <wp:posOffset>89973</wp:posOffset>
                </wp:positionV>
                <wp:extent cx="151955" cy="161645"/>
                <wp:effectExtent l="0" t="0" r="0" b="0"/>
                <wp:wrapNone/>
                <wp:docPr id="706" name="对象 706"/>
                <wp:cNvGraphicFramePr>
                  <a:graphicFrameLocks noChangeAspect="0" noSelect="1"/>
                </wp:cNvGraphicFramePr>
                <a:graphic>
                  <a:graphicData uri="http://schemas.microsoft.com/office/word/2010/wordprocessingInk">
                    <w14:contentPart bwMode="auto" r:id="rId453">
                      <w14:nvContentPartPr>
                        <w14:cNvContentPartPr/>
                      </w14:nvContentPartPr>
                      <w14:xfrm>
                        <a:off x="0" y="0"/>
                        <a:ext cx="151955" cy="161645"/>
                      </w14:xfrm>
                    </w14:contentPart>
                  </a:graphicData>
                </a:graphic>
              </wp:anchor>
            </w:drawing>
          </mc:Choice>
          <mc:Fallback>
            <w:pict>
              <v:shape type="#_x0000_t75" id="对象 707" o:spid="_x0000_s707" fillcolor="#FFFFFF" stroked="t" strokeweight="1.0pt" style="position:absolute;&#10;margin-left:88.21488pt;&#10;margin-top:7.084489pt;&#10;width:11.965034pt;&#10;height:12.728031pt;&#10;z-index:2128;&#10;mso-position-horizontal:absolute;&#10;mso-position-horizontal-relative:char;&#10;mso-position-vertical:absolute;&#10;mso-position-vertical-relative:line;&#10;mso-wrap-distance-left:6.7498426pt;&#10;mso-wrap-distance-right:6.7498426pt;">
                <v:stroke color="#000000"/>
                <v:imagedata r:id="rId454"/>
                <o:lock selection="t"/>
              </v:shape>
            </w:pict>
          </mc:Fallback>
        </mc:AlternateContent>
      </w:r>
      <w:r>
        <w:rPr>
          <w:color w:val="FF0000"/>
        </w:rPr>
        <mc:AlternateContent>
          <mc:Choice Requires="wps">
            <w:drawing>
              <wp:anchor distT="0" distB="0" distL="85723" distR="85723" simplePos="0" relativeHeight="2129" behindDoc="0" locked="0" layoutInCell="1" hidden="0" allowOverlap="1">
                <wp:simplePos x="0" y="0"/>
                <wp:positionH relativeFrom="character">
                  <wp:posOffset>1168213</wp:posOffset>
                </wp:positionH>
                <wp:positionV relativeFrom="line">
                  <wp:posOffset>69002</wp:posOffset>
                </wp:positionV>
                <wp:extent cx="61510" cy="320893"/>
                <wp:effectExtent l="0" t="0" r="0" b="0"/>
                <wp:wrapNone/>
                <wp:docPr id="709" name="对象 709"/>
                <wp:cNvGraphicFramePr>
                  <a:graphicFrameLocks noChangeAspect="0" noSelect="1"/>
                </wp:cNvGraphicFramePr>
                <a:graphic>
                  <a:graphicData uri="http://schemas.microsoft.com/office/word/2010/wordprocessingInk">
                    <w14:contentPart bwMode="auto" r:id="rId455">
                      <w14:nvContentPartPr>
                        <w14:cNvContentPartPr/>
                      </w14:nvContentPartPr>
                      <w14:xfrm>
                        <a:off x="0" y="0"/>
                        <a:ext cx="61510" cy="320893"/>
                      </w14:xfrm>
                    </w14:contentPart>
                  </a:graphicData>
                </a:graphic>
              </wp:anchor>
            </w:drawing>
          </mc:Choice>
          <mc:Fallback>
            <w:pict>
              <v:shape type="#_x0000_t75" id="对象 710" o:spid="_x0000_s710" fillcolor="#FFFFFF" stroked="t" strokeweight="1.0pt" style="position:absolute;&#10;margin-left:91.985275pt;&#10;margin-top:5.4332285pt;&#10;width:4.843312pt;&#10;height:25.267242pt;&#10;z-index:2129;&#10;mso-position-horizontal:absolute;&#10;mso-position-horizontal-relative:char;&#10;mso-position-vertical:absolute;&#10;mso-position-vertical-relative:line;&#10;mso-wrap-distance-left:6.7498426pt;&#10;mso-wrap-distance-right:6.7498426pt;">
                <v:stroke color="#000000"/>
                <v:imagedata r:id="rId456"/>
                <o:lock selection="t"/>
              </v:shape>
            </w:pict>
          </mc:Fallback>
        </mc:AlternateContent>
      </w:r>
    </w:p>
    <w:p>
      <w:pPr>
        <w:ind w:left="420" w:firstLine="420"/>
        <w:rPr>
          <w:rFonts w:hint="eastAsia"/>
          <w:lang w:val="en-US" w:eastAsia="zh-CN"/>
        </w:rPr>
      </w:pPr>
      <w:r>
        <w:rPr>
          <w:rFonts w:hint="eastAsia"/>
          <w:lang w:val="en-US" w:eastAsia="zh-CN"/>
        </w:rPr>
        <w:t>均值</w:t>
      </w:r>
      <w:r>
        <w:rPr>
          <w:color w:val="FF0000"/>
        </w:rPr>
        <mc:AlternateContent>
          <mc:Choice Requires="wps">
            <w:drawing>
              <wp:anchor distT="0" distB="0" distL="85723" distR="85723" simplePos="0" relativeHeight="1567" behindDoc="0" locked="0" layoutInCell="1" hidden="0" allowOverlap="1">
                <wp:simplePos x="0" y="0"/>
                <wp:positionH relativeFrom="character">
                  <wp:posOffset>-717969</wp:posOffset>
                </wp:positionH>
                <wp:positionV relativeFrom="line">
                  <wp:posOffset>-327831</wp:posOffset>
                </wp:positionV>
                <wp:extent cx="1531987" cy="720896"/>
                <wp:effectExtent l="0" t="0" r="0" b="0"/>
                <wp:wrapNone/>
                <wp:docPr id="712" name="对象 712"/>
                <wp:cNvGraphicFramePr>
                  <a:graphicFrameLocks noChangeAspect="0" noSelect="1"/>
                </wp:cNvGraphicFramePr>
                <a:graphic>
                  <a:graphicData uri="http://schemas.microsoft.com/office/word/2010/wordprocessingInk">
                    <w14:contentPart bwMode="auto" r:id="rId457">
                      <w14:nvContentPartPr>
                        <w14:cNvContentPartPr/>
                      </w14:nvContentPartPr>
                      <w14:xfrm>
                        <a:off x="0" y="0"/>
                        <a:ext cx="1531987" cy="720896"/>
                      </w14:xfrm>
                    </w14:contentPart>
                  </a:graphicData>
                </a:graphic>
              </wp:anchor>
            </w:drawing>
          </mc:Choice>
          <mc:Fallback>
            <w:pict>
              <v:shape type="#_x0000_t75" id="对象 713" o:spid="_x0000_s713" fillcolor="#FFFFFF" stroked="t" strokeweight="1.0pt" style="position:absolute;&#10;margin-left:-56.532993pt;&#10;margin-top:-25.813463pt;&#10;width:120.62891pt;&#10;height:56.763466pt;&#10;z-index:1567;&#10;mso-position-horizontal:absolute;&#10;mso-position-horizontal-relative:char;&#10;mso-position-vertical:absolute;&#10;mso-position-vertical-relative:line;&#10;mso-wrap-distance-left:6.7498426pt;&#10;mso-wrap-distance-right:6.7498426pt;">
                <v:stroke color="#000000"/>
                <v:imagedata r:id="rId458"/>
                <o:lock selection="t"/>
              </v:shape>
            </w:pict>
          </mc:Fallback>
        </mc:AlternateContent>
      </w:r>
      <w:r>
        <w:rPr>
          <w:rFonts w:hint="eastAsia"/>
          <w:lang w:val="en-US" w:eastAsia="zh-CN"/>
        </w:rPr>
        <w:t>平滑滤波</w:t>
      </w:r>
    </w:p>
    <w:p>
      <w:pPr>
        <w:ind w:left="420" w:firstLine="420"/>
        <w:rPr>
          <w:rFonts w:hint="eastAsia"/>
          <w:lang w:val="en-US" w:eastAsia="zh-CN"/>
        </w:rPr>
      </w:pPr>
      <w:r>
        <w:rPr>
          <w:color w:val="FF0000"/>
        </w:rPr>
        <mc:AlternateContent>
          <mc:Choice Requires="wps">
            <w:drawing>
              <wp:anchor distT="0" distB="0" distL="85723" distR="85723" simplePos="0" relativeHeight="2126" behindDoc="0" locked="0" layoutInCell="1" hidden="0" allowOverlap="1">
                <wp:simplePos x="0" y="0"/>
                <wp:positionH relativeFrom="character">
                  <wp:posOffset>-58634</wp:posOffset>
                </wp:positionH>
                <wp:positionV relativeFrom="line">
                  <wp:posOffset>-19306</wp:posOffset>
                </wp:positionV>
                <wp:extent cx="43849" cy="303375"/>
                <wp:effectExtent l="0" t="0" r="0" b="0"/>
                <wp:wrapNone/>
                <wp:docPr id="715" name="对象 715"/>
                <wp:cNvGraphicFramePr>
                  <a:graphicFrameLocks noChangeAspect="0" noSelect="1"/>
                </wp:cNvGraphicFramePr>
                <a:graphic>
                  <a:graphicData uri="http://schemas.microsoft.com/office/word/2010/wordprocessingInk">
                    <w14:contentPart bwMode="auto" r:id="rId459">
                      <w14:nvContentPartPr>
                        <w14:cNvContentPartPr/>
                      </w14:nvContentPartPr>
                      <w14:xfrm>
                        <a:off x="0" y="0"/>
                        <a:ext cx="43849" cy="303375"/>
                      </w14:xfrm>
                    </w14:contentPart>
                  </a:graphicData>
                </a:graphic>
              </wp:anchor>
            </w:drawing>
          </mc:Choice>
          <mc:Fallback>
            <w:pict>
              <v:shape type="#_x0000_t75" id="对象 716" o:spid="_x0000_s716" fillcolor="#FFFFFF" stroked="t" strokeweight="1.0pt" style="position:absolute;&#10;margin-left:-4.6168504pt;&#10;margin-top:-1.5201575pt;&#10;width:3.452677pt;&#10;height:23.887794pt;&#10;z-index:2126;&#10;mso-position-horizontal:absolute;&#10;mso-position-horizontal-relative:char;&#10;mso-position-vertical:absolute;&#10;mso-position-vertical-relative:line;&#10;mso-wrap-distance-left:6.7498426pt;&#10;mso-wrap-distance-right:6.7498426pt;">
                <v:stroke color="#000000"/>
                <v:imagedata r:id="rId460"/>
                <o:lock selection="t"/>
              </v:shape>
            </w:pict>
          </mc:Fallback>
        </mc:AlternateContent>
      </w:r>
      <w:r>
        <w:rPr>
          <w:color w:val="FF0000"/>
        </w:rPr>
        <mc:AlternateContent>
          <mc:Choice Requires="wps">
            <w:drawing>
              <wp:anchor distT="0" distB="0" distL="85723" distR="85723" simplePos="0" relativeHeight="2127" behindDoc="0" locked="0" layoutInCell="1" hidden="0" allowOverlap="1">
                <wp:simplePos x="0" y="0"/>
                <wp:positionH relativeFrom="character">
                  <wp:posOffset>-79284</wp:posOffset>
                </wp:positionH>
                <wp:positionV relativeFrom="line">
                  <wp:posOffset>-228927</wp:posOffset>
                </wp:positionV>
                <wp:extent cx="53197" cy="184365"/>
                <wp:effectExtent l="0" t="0" r="0" b="0"/>
                <wp:wrapNone/>
                <wp:docPr id="718" name="对象 718"/>
                <wp:cNvGraphicFramePr>
                  <a:graphicFrameLocks noChangeAspect="0" noSelect="1"/>
                </wp:cNvGraphicFramePr>
                <a:graphic>
                  <a:graphicData uri="http://schemas.microsoft.com/office/word/2010/wordprocessingInk">
                    <w14:contentPart bwMode="auto" r:id="rId461">
                      <w14:nvContentPartPr>
                        <w14:cNvContentPartPr/>
                      </w14:nvContentPartPr>
                      <w14:xfrm>
                        <a:off x="0" y="0"/>
                        <a:ext cx="53197" cy="184365"/>
                      </w14:xfrm>
                    </w14:contentPart>
                  </a:graphicData>
                </a:graphic>
              </wp:anchor>
            </w:drawing>
          </mc:Choice>
          <mc:Fallback>
            <w:pict>
              <v:shape type="#_x0000_t75" id="对象 719" o:spid="_x0000_s719" fillcolor="#FFFFFF" stroked="t" strokeweight="1.0pt" style="position:absolute;&#10;margin-left:-6.2428346pt;&#10;margin-top:-18.025747pt;&#10;width:4.1887403pt;&#10;height:14.516929pt;&#10;z-index:2127;&#10;mso-position-horizontal:absolute;&#10;mso-position-horizontal-relative:char;&#10;mso-position-vertical:absolute;&#10;mso-position-vertical-relative:line;&#10;mso-wrap-distance-left:6.7498426pt;&#10;mso-wrap-distance-right:6.7498426pt;">
                <v:stroke color="#000000"/>
                <v:imagedata r:id="rId462"/>
                <o:lock selection="t"/>
              </v:shape>
            </w:pict>
          </mc:Fallback>
        </mc:AlternateContent>
      </w:r>
      <w:r>
        <w:rPr>
          <w:rFonts w:hint="eastAsia"/>
          <w:lang w:val="en-US" w:eastAsia="zh-CN"/>
        </w:rPr>
        <w:t>高斯平滑滤波</w:t>
      </w:r>
      <w:r>
        <w:rPr>
          <w:color w:val="FF0000"/>
        </w:rPr>
        <mc:AlternateContent>
          <mc:Choice Requires="wps">
            <w:drawing>
              <wp:anchor distT="0" distB="0" distL="85723" distR="85723" simplePos="0" relativeHeight="2116" behindDoc="0" locked="0" layoutInCell="1" hidden="0" allowOverlap="1">
                <wp:simplePos x="0" y="0"/>
                <wp:positionH relativeFrom="character">
                  <wp:posOffset>1791668</wp:posOffset>
                </wp:positionH>
                <wp:positionV relativeFrom="line">
                  <wp:posOffset>741820</wp:posOffset>
                </wp:positionV>
                <wp:extent cx="141456" cy="53587"/>
                <wp:effectExtent l="0" t="0" r="0" b="0"/>
                <wp:wrapNone/>
                <wp:docPr id="721" name="对象 721"/>
                <wp:cNvGraphicFramePr>
                  <a:graphicFrameLocks noChangeAspect="0" noSelect="1"/>
                </wp:cNvGraphicFramePr>
                <a:graphic>
                  <a:graphicData uri="http://schemas.microsoft.com/office/word/2010/wordprocessingInk">
                    <w14:contentPart bwMode="auto" r:id="rId463">
                      <w14:nvContentPartPr>
                        <w14:cNvContentPartPr/>
                      </w14:nvContentPartPr>
                      <w14:xfrm>
                        <a:off x="0" y="0"/>
                        <a:ext cx="141456" cy="53587"/>
                      </w14:xfrm>
                    </w14:contentPart>
                  </a:graphicData>
                </a:graphic>
              </wp:anchor>
            </w:drawing>
          </mc:Choice>
          <mc:Fallback>
            <w:pict>
              <v:shape type="#_x0000_t75" id="对象 722" o:spid="_x0000_s722" fillcolor="#FFFFFF" stroked="t" strokeweight="1.0pt" style="position:absolute;&#10;margin-left:141.0763pt;&#10;margin-top:58.4111pt;&#10;width:11.138273pt;&#10;height:4.219527pt;&#10;z-index:2116;&#10;mso-position-horizontal:absolute;&#10;mso-position-horizontal-relative:char;&#10;mso-position-vertical:absolute;&#10;mso-position-vertical-relative:line;&#10;mso-wrap-distance-left:6.7498426pt;&#10;mso-wrap-distance-right:6.7498426pt;">
                <v:stroke color="#000000"/>
                <v:imagedata r:id="rId464"/>
                <o:lock selection="t"/>
              </v:shape>
            </w:pict>
          </mc:Fallback>
        </mc:AlternateContent>
      </w:r>
      <w:r>
        <w:rPr>
          <w:color w:val="FF0000"/>
        </w:rPr>
        <mc:AlternateContent>
          <mc:Choice Requires="wps">
            <w:drawing>
              <wp:anchor distT="0" distB="0" distL="85723" distR="85723" simplePos="0" relativeHeight="2117" behindDoc="0" locked="0" layoutInCell="1" hidden="0" allowOverlap="1">
                <wp:simplePos x="0" y="0"/>
                <wp:positionH relativeFrom="character">
                  <wp:posOffset>1648450</wp:posOffset>
                </wp:positionH>
                <wp:positionV relativeFrom="line">
                  <wp:posOffset>733253</wp:posOffset>
                </wp:positionV>
                <wp:extent cx="79435" cy="57038"/>
                <wp:effectExtent l="0" t="0" r="0" b="0"/>
                <wp:wrapNone/>
                <wp:docPr id="724" name="对象 724"/>
                <wp:cNvGraphicFramePr>
                  <a:graphicFrameLocks noChangeAspect="0" noSelect="1"/>
                </wp:cNvGraphicFramePr>
                <a:graphic>
                  <a:graphicData uri="http://schemas.microsoft.com/office/word/2010/wordprocessingInk">
                    <w14:contentPart bwMode="auto" r:id="rId465">
                      <w14:nvContentPartPr>
                        <w14:cNvContentPartPr/>
                      </w14:nvContentPartPr>
                      <w14:xfrm>
                        <a:off x="0" y="0"/>
                        <a:ext cx="79435" cy="57038"/>
                      </w14:xfrm>
                    </w14:contentPart>
                  </a:graphicData>
                </a:graphic>
              </wp:anchor>
            </w:drawing>
          </mc:Choice>
          <mc:Fallback>
            <w:pict>
              <v:shape type="#_x0000_t75" id="对象 725" o:spid="_x0000_s725" fillcolor="#FFFFFF" stroked="t" strokeweight="1.0pt" style="position:absolute;&#10;margin-left:129.79929pt;&#10;margin-top:57.736534pt;&#10;width:6.25473pt;&#10;height:4.491183pt;&#10;z-index:2117;&#10;mso-position-horizontal:absolute;&#10;mso-position-horizontal-relative:char;&#10;mso-position-vertical:absolute;&#10;mso-position-vertical-relative:line;&#10;mso-wrap-distance-left:6.7498426pt;&#10;mso-wrap-distance-right:6.7498426pt;">
                <v:stroke color="#000000"/>
                <v:imagedata r:id="rId466"/>
                <o:lock selection="t"/>
              </v:shape>
            </w:pict>
          </mc:Fallback>
        </mc:AlternateContent>
      </w:r>
      <w:r>
        <w:rPr>
          <w:color w:val="FF0000"/>
        </w:rPr>
        <mc:AlternateContent>
          <mc:Choice Requires="wps">
            <w:drawing>
              <wp:anchor distT="0" distB="0" distL="85723" distR="85723" simplePos="0" relativeHeight="2118" behindDoc="0" locked="0" layoutInCell="1" hidden="0" allowOverlap="1">
                <wp:simplePos x="0" y="0"/>
                <wp:positionH relativeFrom="character">
                  <wp:posOffset>1882100</wp:posOffset>
                </wp:positionH>
                <wp:positionV relativeFrom="line">
                  <wp:posOffset>251626</wp:posOffset>
                </wp:positionV>
                <wp:extent cx="48114" cy="32416"/>
                <wp:effectExtent l="0" t="0" r="0" b="0"/>
                <wp:wrapNone/>
                <wp:docPr id="727" name="对象 727"/>
                <wp:cNvGraphicFramePr>
                  <a:graphicFrameLocks noChangeAspect="0" noSelect="1"/>
                </wp:cNvGraphicFramePr>
                <a:graphic>
                  <a:graphicData uri="http://schemas.microsoft.com/office/word/2010/wordprocessingInk">
                    <w14:contentPart bwMode="auto" r:id="rId467">
                      <w14:nvContentPartPr>
                        <w14:cNvContentPartPr/>
                      </w14:nvContentPartPr>
                      <w14:xfrm>
                        <a:off x="0" y="0"/>
                        <a:ext cx="48114" cy="32416"/>
                      </w14:xfrm>
                    </w14:contentPart>
                  </a:graphicData>
                </a:graphic>
              </wp:anchor>
            </w:drawing>
          </mc:Choice>
          <mc:Fallback>
            <w:pict>
              <v:shape type="#_x0000_t75" id="对象 728" o:spid="_x0000_s728" fillcolor="#FFFFFF" stroked="t" strokeweight="1.0pt" style="position:absolute;&#10;margin-left:148.19685pt;&#10;margin-top:19.81307pt;&#10;width:3.7885776pt;&#10;height:2.5524414pt;&#10;z-index:2118;&#10;mso-position-horizontal:absolute;&#10;mso-position-horizontal-relative:char;&#10;mso-position-vertical:absolute;&#10;mso-position-vertical-relative:line;&#10;mso-wrap-distance-left:6.7498426pt;&#10;mso-wrap-distance-right:6.7498426pt;">
                <v:stroke color="#000000"/>
                <v:imagedata r:id="rId468"/>
                <o:lock selection="t"/>
              </v:shape>
            </w:pict>
          </mc:Fallback>
        </mc:AlternateContent>
      </w:r>
      <w:r>
        <w:rPr>
          <w:color w:val="FF0000"/>
        </w:rPr>
        <mc:AlternateContent>
          <mc:Choice Requires="wps">
            <w:drawing>
              <wp:anchor distT="0" distB="0" distL="85723" distR="85723" simplePos="0" relativeHeight="2119" behindDoc="0" locked="0" layoutInCell="1" hidden="0" allowOverlap="1">
                <wp:simplePos x="0" y="0"/>
                <wp:positionH relativeFrom="character">
                  <wp:posOffset>1753682</wp:posOffset>
                </wp:positionH>
                <wp:positionV relativeFrom="line">
                  <wp:posOffset>231111</wp:posOffset>
                </wp:positionV>
                <wp:extent cx="50460" cy="24532"/>
                <wp:effectExtent l="0" t="0" r="0" b="0"/>
                <wp:wrapNone/>
                <wp:docPr id="730" name="对象 730"/>
                <wp:cNvGraphicFramePr>
                  <a:graphicFrameLocks noChangeAspect="0" noSelect="1"/>
                </wp:cNvGraphicFramePr>
                <a:graphic>
                  <a:graphicData uri="http://schemas.microsoft.com/office/word/2010/wordprocessingInk">
                    <w14:contentPart bwMode="auto" r:id="rId469">
                      <w14:nvContentPartPr>
                        <w14:cNvContentPartPr/>
                      </w14:nvContentPartPr>
                      <w14:xfrm>
                        <a:off x="0" y="0"/>
                        <a:ext cx="50460" cy="24532"/>
                      </w14:xfrm>
                    </w14:contentPart>
                  </a:graphicData>
                </a:graphic>
              </wp:anchor>
            </w:drawing>
          </mc:Choice>
          <mc:Fallback>
            <w:pict>
              <v:shape type="#_x0000_t75" id="对象 731" o:spid="_x0000_s731" fillcolor="#FFFFFF" stroked="t" strokeweight="1.0pt" style="position:absolute;&#10;margin-left:138.08519pt;&#10;margin-top:18.197716pt;&#10;width:3.9733052pt;&#10;height:1.9317318pt;&#10;z-index:2119;&#10;mso-position-horizontal:absolute;&#10;mso-position-horizontal-relative:char;&#10;mso-position-vertical:absolute;&#10;mso-position-vertical-relative:line;&#10;mso-wrap-distance-left:6.7498426pt;&#10;mso-wrap-distance-right:6.7498426pt;">
                <v:stroke color="#000000"/>
                <v:imagedata r:id="rId470"/>
                <o:lock selection="t"/>
              </v:shape>
            </w:pict>
          </mc:Fallback>
        </mc:AlternateContent>
      </w:r>
      <w:r>
        <w:rPr>
          <w:color w:val="FF0000"/>
        </w:rPr>
        <mc:AlternateContent>
          <mc:Choice Requires="wps">
            <w:drawing>
              <wp:anchor distT="0" distB="0" distL="85723" distR="85723" simplePos="0" relativeHeight="2120" behindDoc="0" locked="0" layoutInCell="1" hidden="0" allowOverlap="1">
                <wp:simplePos x="0" y="0"/>
                <wp:positionH relativeFrom="character">
                  <wp:posOffset>1596919</wp:posOffset>
                </wp:positionH>
                <wp:positionV relativeFrom="line">
                  <wp:posOffset>214339</wp:posOffset>
                </wp:positionV>
                <wp:extent cx="88727" cy="39400"/>
                <wp:effectExtent l="0" t="0" r="0" b="0"/>
                <wp:wrapNone/>
                <wp:docPr id="733" name="对象 733"/>
                <wp:cNvGraphicFramePr>
                  <a:graphicFrameLocks noChangeAspect="0" noSelect="1"/>
                </wp:cNvGraphicFramePr>
                <a:graphic>
                  <a:graphicData uri="http://schemas.microsoft.com/office/word/2010/wordprocessingInk">
                    <w14:contentPart bwMode="auto" r:id="rId471">
                      <w14:nvContentPartPr>
                        <w14:cNvContentPartPr/>
                      </w14:nvContentPartPr>
                      <w14:xfrm>
                        <a:off x="0" y="0"/>
                        <a:ext cx="88727" cy="39400"/>
                      </w14:xfrm>
                    </w14:contentPart>
                  </a:graphicData>
                </a:graphic>
              </wp:anchor>
            </w:drawing>
          </mc:Choice>
          <mc:Fallback>
            <w:pict>
              <v:shape type="#_x0000_t75" id="对象 734" o:spid="_x0000_s734" fillcolor="#FFFFFF" stroked="t" strokeweight="1.0pt" style="position:absolute;&#10;margin-left:125.74166pt;&#10;margin-top:16.877165pt;&#10;width:6.9864545pt;&#10;height:3.1024404pt;&#10;z-index:2120;&#10;mso-position-horizontal:absolute;&#10;mso-position-horizontal-relative:char;&#10;mso-position-vertical:absolute;&#10;mso-position-vertical-relative:line;&#10;mso-wrap-distance-left:6.7498426pt;&#10;mso-wrap-distance-right:6.7498426pt;">
                <v:stroke color="#000000"/>
                <v:imagedata r:id="rId472"/>
                <o:lock selection="t"/>
              </v:shape>
            </w:pict>
          </mc:Fallback>
        </mc:AlternateContent>
      </w:r>
      <w:r>
        <w:rPr>
          <w:color w:val="FF0000"/>
        </w:rPr>
        <mc:AlternateContent>
          <mc:Choice Requires="wps">
            <w:drawing>
              <wp:anchor distT="0" distB="0" distL="85723" distR="85723" simplePos="0" relativeHeight="2121" behindDoc="0" locked="0" layoutInCell="1" hidden="0" allowOverlap="1">
                <wp:simplePos x="0" y="0"/>
                <wp:positionH relativeFrom="character">
                  <wp:posOffset>672660</wp:posOffset>
                </wp:positionH>
                <wp:positionV relativeFrom="line">
                  <wp:posOffset>83806</wp:posOffset>
                </wp:positionV>
                <wp:extent cx="39800" cy="1066915"/>
                <wp:effectExtent l="0" t="0" r="0" b="0"/>
                <wp:wrapNone/>
                <wp:docPr id="736" name="对象 736"/>
                <wp:cNvGraphicFramePr>
                  <a:graphicFrameLocks noChangeAspect="0" noSelect="1"/>
                </wp:cNvGraphicFramePr>
                <a:graphic>
                  <a:graphicData uri="http://schemas.microsoft.com/office/word/2010/wordprocessingInk">
                    <w14:contentPart bwMode="auto" r:id="rId473">
                      <w14:nvContentPartPr>
                        <w14:cNvContentPartPr/>
                      </w14:nvContentPartPr>
                      <w14:xfrm>
                        <a:off x="0" y="0"/>
                        <a:ext cx="39800" cy="1066915"/>
                      </w14:xfrm>
                    </w14:contentPart>
                  </a:graphicData>
                </a:graphic>
              </wp:anchor>
            </w:drawing>
          </mc:Choice>
          <mc:Fallback>
            <w:pict>
              <v:shape type="#_x0000_t75" id="对象 737" o:spid="_x0000_s737" fillcolor="#FFFFFF" stroked="t" strokeweight="1.0pt" style="position:absolute;&#10;margin-left:52.96536pt;&#10;margin-top:6.5988975pt;&#10;width:3.1338596pt;&#10;height:84.009056pt;&#10;z-index:2121;&#10;mso-position-horizontal:absolute;&#10;mso-position-horizontal-relative:char;&#10;mso-position-vertical:absolute;&#10;mso-position-vertical-relative:line;&#10;mso-wrap-distance-left:6.7498426pt;&#10;mso-wrap-distance-right:6.7498426pt;">
                <v:stroke color="#000000"/>
                <v:imagedata r:id="rId474"/>
                <o:lock selection="t"/>
              </v:shape>
            </w:pict>
          </mc:Fallback>
        </mc:AlternateContent>
      </w:r>
      <w:r>
        <w:rPr>
          <w:color w:val="FF0000"/>
        </w:rPr>
        <mc:AlternateContent>
          <mc:Choice Requires="wps">
            <w:drawing>
              <wp:anchor distT="0" distB="0" distL="85723" distR="85723" simplePos="0" relativeHeight="2122" behindDoc="0" locked="0" layoutInCell="1" hidden="0" allowOverlap="1">
                <wp:simplePos x="0" y="0"/>
                <wp:positionH relativeFrom="character">
                  <wp:posOffset>1518680</wp:posOffset>
                </wp:positionH>
                <wp:positionV relativeFrom="line">
                  <wp:posOffset>-197116</wp:posOffset>
                </wp:positionV>
                <wp:extent cx="45637" cy="42106"/>
                <wp:effectExtent l="0" t="0" r="0" b="0"/>
                <wp:wrapNone/>
                <wp:docPr id="739" name="对象 739"/>
                <wp:cNvGraphicFramePr>
                  <a:graphicFrameLocks noChangeAspect="0" noSelect="1"/>
                </wp:cNvGraphicFramePr>
                <a:graphic>
                  <a:graphicData uri="http://schemas.microsoft.com/office/word/2010/wordprocessingInk">
                    <w14:contentPart bwMode="auto" r:id="rId475">
                      <w14:nvContentPartPr>
                        <w14:cNvContentPartPr/>
                      </w14:nvContentPartPr>
                      <w14:xfrm>
                        <a:off x="0" y="0"/>
                        <a:ext cx="45637" cy="42106"/>
                      </w14:xfrm>
                    </w14:contentPart>
                  </a:graphicData>
                </a:graphic>
              </wp:anchor>
            </w:drawing>
          </mc:Choice>
          <mc:Fallback>
            <w:pict>
              <v:shape type="#_x0000_t75" id="对象 740" o:spid="_x0000_s740" fillcolor="#FFFFFF" stroked="t" strokeweight="1.0pt" style="position:absolute;&#10;margin-left:119.5811pt;&#10;margin-top:-15.520945pt;&#10;width:3.5935388pt;&#10;height:3.315433pt;&#10;z-index:2122;&#10;mso-position-horizontal:absolute;&#10;mso-position-horizontal-relative:char;&#10;mso-position-vertical:absolute;&#10;mso-position-vertical-relative:line;&#10;mso-wrap-distance-left:6.7498426pt;&#10;mso-wrap-distance-right:6.7498426pt;">
                <v:stroke color="#000000"/>
                <v:imagedata r:id="rId476"/>
                <o:lock selection="t"/>
              </v:shape>
            </w:pict>
          </mc:Fallback>
        </mc:AlternateContent>
      </w:r>
      <w:r>
        <w:rPr>
          <w:color w:val="FF0000"/>
        </w:rPr>
        <mc:AlternateContent>
          <mc:Choice Requires="wps">
            <w:drawing>
              <wp:anchor distT="0" distB="0" distL="85723" distR="85723" simplePos="0" relativeHeight="2123" behindDoc="0" locked="0" layoutInCell="1" hidden="0" allowOverlap="1">
                <wp:simplePos x="0" y="0"/>
                <wp:positionH relativeFrom="character">
                  <wp:posOffset>1617613</wp:posOffset>
                </wp:positionH>
                <wp:positionV relativeFrom="line">
                  <wp:posOffset>-211008</wp:posOffset>
                </wp:positionV>
                <wp:extent cx="72286" cy="73061"/>
                <wp:effectExtent l="0" t="0" r="0" b="0"/>
                <wp:wrapNone/>
                <wp:docPr id="742" name="对象 742"/>
                <wp:cNvGraphicFramePr>
                  <a:graphicFrameLocks noChangeAspect="0" noSelect="1"/>
                </wp:cNvGraphicFramePr>
                <a:graphic>
                  <a:graphicData uri="http://schemas.microsoft.com/office/word/2010/wordprocessingInk">
                    <w14:contentPart bwMode="auto" r:id="rId477">
                      <w14:nvContentPartPr>
                        <w14:cNvContentPartPr/>
                      </w14:nvContentPartPr>
                      <w14:xfrm>
                        <a:off x="0" y="0"/>
                        <a:ext cx="72286" cy="73061"/>
                      </w14:xfrm>
                    </w14:contentPart>
                  </a:graphicData>
                </a:graphic>
              </wp:anchor>
            </w:drawing>
          </mc:Choice>
          <mc:Fallback>
            <w:pict>
              <v:shape type="#_x0000_t75" id="对象 743" o:spid="_x0000_s743" fillcolor="#FFFFFF" stroked="t" strokeweight="1.0pt" style="position:absolute;&#10;margin-left:127.3711pt;&#10;margin-top:-16.614803pt;&#10;width:5.6918154pt;&#10;height:5.752913pt;&#10;z-index:2123;&#10;mso-position-horizontal:absolute;&#10;mso-position-horizontal-relative:char;&#10;mso-position-vertical:absolute;&#10;mso-position-vertical-relative:line;&#10;mso-wrap-distance-left:6.7498426pt;&#10;mso-wrap-distance-right:6.7498426pt;">
                <v:stroke color="#000000"/>
                <v:imagedata r:id="rId478"/>
                <o:lock selection="t"/>
              </v:shape>
            </w:pict>
          </mc:Fallback>
        </mc:AlternateContent>
      </w:r>
      <w:r>
        <w:rPr>
          <w:color w:val="FF0000"/>
        </w:rPr>
        <mc:AlternateContent>
          <mc:Choice Requires="wps">
            <w:drawing>
              <wp:anchor distT="0" distB="0" distL="85723" distR="85723" simplePos="0" relativeHeight="2124" behindDoc="0" locked="0" layoutInCell="1" hidden="0" allowOverlap="1">
                <wp:simplePos x="0" y="0"/>
                <wp:positionH relativeFrom="character">
                  <wp:posOffset>1389980</wp:posOffset>
                </wp:positionH>
                <wp:positionV relativeFrom="line">
                  <wp:posOffset>-219514</wp:posOffset>
                </wp:positionV>
                <wp:extent cx="63499" cy="40573"/>
                <wp:effectExtent l="0" t="0" r="0" b="0"/>
                <wp:wrapNone/>
                <wp:docPr id="745" name="对象 745"/>
                <wp:cNvGraphicFramePr>
                  <a:graphicFrameLocks noChangeAspect="0" noSelect="1"/>
                </wp:cNvGraphicFramePr>
                <a:graphic>
                  <a:graphicData uri="http://schemas.microsoft.com/office/word/2010/wordprocessingInk">
                    <w14:contentPart bwMode="auto" r:id="rId479">
                      <w14:nvContentPartPr>
                        <w14:cNvContentPartPr/>
                      </w14:nvContentPartPr>
                      <w14:xfrm>
                        <a:off x="0" y="0"/>
                        <a:ext cx="63499" cy="40573"/>
                      </w14:xfrm>
                    </w14:contentPart>
                  </a:graphicData>
                </a:graphic>
              </wp:anchor>
            </w:drawing>
          </mc:Choice>
          <mc:Fallback>
            <w:pict>
              <v:shape type="#_x0000_t75" id="对象 746" o:spid="_x0000_s746" fillcolor="#FFFFFF" stroked="t" strokeweight="1.0pt" style="position:absolute;&#10;margin-left:109.44725pt;&#10;margin-top:-17.284567pt;&#10;width:4.999996pt;&#10;height:3.1948028pt;&#10;z-index:2124;&#10;mso-position-horizontal:absolute;&#10;mso-position-horizontal-relative:char;&#10;mso-position-vertical:absolute;&#10;mso-position-vertical-relative:line;&#10;mso-wrap-distance-left:6.7498426pt;&#10;mso-wrap-distance-right:6.7498426pt;">
                <v:stroke color="#000000"/>
                <v:imagedata r:id="rId480"/>
                <o:lock selection="t"/>
              </v:shape>
            </w:pict>
          </mc:Fallback>
        </mc:AlternateContent>
      </w:r>
      <w:r>
        <w:rPr>
          <w:color w:val="FF0000"/>
        </w:rPr>
        <mc:AlternateContent>
          <mc:Choice Requires="wps">
            <w:drawing>
              <wp:anchor distT="0" distB="0" distL="85723" distR="85723" simplePos="0" relativeHeight="2125" behindDoc="0" locked="0" layoutInCell="1" hidden="0" allowOverlap="1">
                <wp:simplePos x="0" y="0"/>
                <wp:positionH relativeFrom="character">
                  <wp:posOffset>645903</wp:posOffset>
                </wp:positionH>
                <wp:positionV relativeFrom="line">
                  <wp:posOffset>-425889</wp:posOffset>
                </wp:positionV>
                <wp:extent cx="115351" cy="473218"/>
                <wp:effectExtent l="0" t="0" r="0" b="0"/>
                <wp:wrapNone/>
                <wp:docPr id="748" name="对象 748"/>
                <wp:cNvGraphicFramePr>
                  <a:graphicFrameLocks noChangeAspect="0" noSelect="1"/>
                </wp:cNvGraphicFramePr>
                <a:graphic>
                  <a:graphicData uri="http://schemas.microsoft.com/office/word/2010/wordprocessingInk">
                    <w14:contentPart bwMode="auto" r:id="rId481">
                      <w14:nvContentPartPr>
                        <w14:cNvContentPartPr/>
                      </w14:nvContentPartPr>
                      <w14:xfrm>
                        <a:off x="0" y="0"/>
                        <a:ext cx="115351" cy="473218"/>
                      </w14:xfrm>
                    </w14:contentPart>
                  </a:graphicData>
                </a:graphic>
              </wp:anchor>
            </w:drawing>
          </mc:Choice>
          <mc:Fallback>
            <w:pict>
              <v:shape type="#_x0000_t75" id="对象 749" o:spid="_x0000_s749" fillcolor="#FFFFFF" stroked="t" strokeweight="1.0pt" style="position:absolute;&#10;margin-left:50.8585pt;&#10;margin-top:-33.53457pt;&#10;width:9.082757pt;&#10;height:37.26126pt;&#10;z-index:2125;&#10;mso-position-horizontal:absolute;&#10;mso-position-horizontal-relative:char;&#10;mso-position-vertical:absolute;&#10;mso-position-vertical-relative:line;&#10;mso-wrap-distance-left:6.7498426pt;&#10;mso-wrap-distance-right:6.7498426pt;">
                <v:stroke color="#000000"/>
                <v:imagedata r:id="rId482"/>
                <o:lock selection="t"/>
              </v:shape>
            </w:pict>
          </mc:Fallback>
        </mc:AlternateContent>
      </w:r>
    </w:p>
    <w:p>
      <w:pPr>
        <w:ind w:firstLine="420"/>
        <w:rPr>
          <w:rFonts w:hint="eastAsia"/>
          <w:lang w:val="en-US" w:eastAsia="zh-CN"/>
        </w:rPr>
      </w:pPr>
      <w:r>
        <w:rPr>
          <w:rFonts w:hint="eastAsia"/>
          <w:lang w:val="en-US" w:eastAsia="zh-CN"/>
        </w:rPr>
        <w:t>边缘保持平滑滤波（非线性）</w:t>
      </w:r>
      <w:r>
        <w:rPr>
          <w:color w:val="FF0000"/>
        </w:rPr>
        <mc:AlternateContent>
          <mc:Choice Requires="wps">
            <w:drawing>
              <wp:anchor distT="0" distB="0" distL="85723" distR="85723" simplePos="0" relativeHeight="2083" behindDoc="0" locked="0" layoutInCell="1" hidden="0" allowOverlap="1">
                <wp:simplePos x="0" y="0"/>
                <wp:positionH relativeFrom="character">
                  <wp:posOffset>880857</wp:posOffset>
                </wp:positionH>
                <wp:positionV relativeFrom="line">
                  <wp:posOffset>589846</wp:posOffset>
                </wp:positionV>
                <wp:extent cx="41022" cy="41024"/>
                <wp:effectExtent l="0" t="0" r="0" b="0"/>
                <wp:wrapNone/>
                <wp:docPr id="751" name="对象 751"/>
                <wp:cNvGraphicFramePr>
                  <a:graphicFrameLocks noChangeAspect="0" noSelect="1"/>
                </wp:cNvGraphicFramePr>
                <a:graphic>
                  <a:graphicData uri="http://schemas.microsoft.com/office/word/2010/wordprocessingInk">
                    <w14:contentPart bwMode="auto" r:id="rId483">
                      <w14:nvContentPartPr>
                        <w14:cNvContentPartPr/>
                      </w14:nvContentPartPr>
                      <w14:xfrm>
                        <a:off x="0" y="0"/>
                        <a:ext cx="41022" cy="41024"/>
                      </w14:xfrm>
                    </w14:contentPart>
                  </a:graphicData>
                </a:graphic>
              </wp:anchor>
            </w:drawing>
          </mc:Choice>
          <mc:Fallback>
            <w:pict>
              <v:shape type="#_x0000_t75" id="对象 752" o:spid="_x0000_s752" fillcolor="#FFFFFF" stroked="t" strokeweight="1.0pt" style="position:absolute;&#10;margin-left:69.35882pt;&#10;margin-top:46.44457pt;&#10;width:3.2301545pt;&#10;height:3.2302375pt;&#10;z-index:2083;&#10;mso-position-horizontal:absolute;&#10;mso-position-horizontal-relative:char;&#10;mso-position-vertical:absolute;&#10;mso-position-vertical-relative:line;&#10;mso-wrap-distance-left:6.7498426pt;&#10;mso-wrap-distance-right:6.7498426pt;">
                <v:stroke color="#000000"/>
                <v:imagedata r:id="rId484"/>
                <o:lock selection="t"/>
              </v:shape>
            </w:pict>
          </mc:Fallback>
        </mc:AlternateContent>
      </w:r>
      <w:r>
        <w:rPr>
          <w:color w:val="FF0000"/>
        </w:rPr>
        <mc:AlternateContent>
          <mc:Choice Requires="wps">
            <w:drawing>
              <wp:anchor distT="0" distB="0" distL="85723" distR="85723" simplePos="0" relativeHeight="2084" behindDoc="0" locked="0" layoutInCell="1" hidden="0" allowOverlap="1">
                <wp:simplePos x="0" y="0"/>
                <wp:positionH relativeFrom="character">
                  <wp:posOffset>334312</wp:posOffset>
                </wp:positionH>
                <wp:positionV relativeFrom="line">
                  <wp:posOffset>520656</wp:posOffset>
                </wp:positionV>
                <wp:extent cx="128414" cy="49124"/>
                <wp:effectExtent l="0" t="0" r="0" b="0"/>
                <wp:wrapNone/>
                <wp:docPr id="754" name="对象 754"/>
                <wp:cNvGraphicFramePr>
                  <a:graphicFrameLocks noChangeAspect="0" noSelect="1"/>
                </wp:cNvGraphicFramePr>
                <a:graphic>
                  <a:graphicData uri="http://schemas.microsoft.com/office/word/2010/wordprocessingInk">
                    <w14:contentPart bwMode="auto" r:id="rId485">
                      <w14:nvContentPartPr>
                        <w14:cNvContentPartPr/>
                      </w14:nvContentPartPr>
                      <w14:xfrm>
                        <a:off x="0" y="0"/>
                        <a:ext cx="128414" cy="49124"/>
                      </w14:xfrm>
                    </w14:contentPart>
                  </a:graphicData>
                </a:graphic>
              </wp:anchor>
            </w:drawing>
          </mc:Choice>
          <mc:Fallback>
            <w:pict>
              <v:shape type="#_x0000_t75" id="对象 755" o:spid="_x0000_s755" fillcolor="#FFFFFF" stroked="t" strokeweight="1.0pt" style="position:absolute;&#10;margin-left:26.32378pt;&#10;margin-top:40.996536pt;&#10;width:10.11134pt;&#10;height:3.8680327pt;&#10;z-index:2084;&#10;mso-position-horizontal:absolute;&#10;mso-position-horizontal-relative:char;&#10;mso-position-vertical:absolute;&#10;mso-position-vertical-relative:line;&#10;mso-wrap-distance-left:6.7498426pt;&#10;mso-wrap-distance-right:6.7498426pt;">
                <v:stroke color="#000000"/>
                <v:imagedata r:id="rId486"/>
                <o:lock selection="t"/>
              </v:shape>
            </w:pict>
          </mc:Fallback>
        </mc:AlternateContent>
      </w:r>
      <w:r>
        <w:rPr>
          <w:color w:val="FF0000"/>
        </w:rPr>
        <mc:AlternateContent>
          <mc:Choice Requires="wps">
            <w:drawing>
              <wp:anchor distT="0" distB="0" distL="85723" distR="85723" simplePos="0" relativeHeight="2085" behindDoc="0" locked="0" layoutInCell="1" hidden="0" allowOverlap="1">
                <wp:simplePos x="0" y="0"/>
                <wp:positionH relativeFrom="character">
                  <wp:posOffset>600214</wp:posOffset>
                </wp:positionH>
                <wp:positionV relativeFrom="line">
                  <wp:posOffset>479855</wp:posOffset>
                </wp:positionV>
                <wp:extent cx="63982" cy="57311"/>
                <wp:effectExtent l="0" t="0" r="0" b="0"/>
                <wp:wrapNone/>
                <wp:docPr id="757" name="对象 757"/>
                <wp:cNvGraphicFramePr>
                  <a:graphicFrameLocks noChangeAspect="0" noSelect="1"/>
                </wp:cNvGraphicFramePr>
                <a:graphic>
                  <a:graphicData uri="http://schemas.microsoft.com/office/word/2010/wordprocessingInk">
                    <w14:contentPart bwMode="auto" r:id="rId487">
                      <w14:nvContentPartPr>
                        <w14:cNvContentPartPr/>
                      </w14:nvContentPartPr>
                      <w14:xfrm>
                        <a:off x="0" y="0"/>
                        <a:ext cx="63982" cy="57311"/>
                      </w14:xfrm>
                    </w14:contentPart>
                  </a:graphicData>
                </a:graphic>
              </wp:anchor>
            </w:drawing>
          </mc:Choice>
          <mc:Fallback>
            <w:pict>
              <v:shape type="#_x0000_t75" id="对象 758" o:spid="_x0000_s758" fillcolor="#FFFFFF" stroked="t" strokeweight="1.0pt" style="position:absolute;&#10;margin-left:47.260944pt;&#10;margin-top:37.78386pt;&#10;width:5.037953pt;&#10;height:4.512677pt;&#10;z-index:2085;&#10;mso-position-horizontal:absolute;&#10;mso-position-horizontal-relative:char;&#10;mso-position-vertical:absolute;&#10;mso-position-vertical-relative:line;&#10;mso-wrap-distance-left:6.7498426pt;&#10;mso-wrap-distance-right:6.7498426pt;">
                <v:stroke color="#000000"/>
                <v:imagedata r:id="rId488"/>
                <o:lock selection="t"/>
              </v:shape>
            </w:pict>
          </mc:Fallback>
        </mc:AlternateContent>
      </w:r>
      <w:r>
        <w:rPr>
          <w:color w:val="FF0000"/>
        </w:rPr>
        <mc:AlternateContent>
          <mc:Choice Requires="wps">
            <w:drawing>
              <wp:anchor distT="0" distB="0" distL="85723" distR="85723" simplePos="0" relativeHeight="2086" behindDoc="0" locked="0" layoutInCell="1" hidden="0" allowOverlap="1">
                <wp:simplePos x="0" y="0"/>
                <wp:positionH relativeFrom="character">
                  <wp:posOffset>251225</wp:posOffset>
                </wp:positionH>
                <wp:positionV relativeFrom="line">
                  <wp:posOffset>468231</wp:posOffset>
                </wp:positionV>
                <wp:extent cx="26442" cy="132086"/>
                <wp:effectExtent l="0" t="0" r="0" b="0"/>
                <wp:wrapNone/>
                <wp:docPr id="760" name="对象 760"/>
                <wp:cNvGraphicFramePr>
                  <a:graphicFrameLocks noChangeAspect="0" noSelect="1"/>
                </wp:cNvGraphicFramePr>
                <a:graphic>
                  <a:graphicData uri="http://schemas.microsoft.com/office/word/2010/wordprocessingInk">
                    <w14:contentPart bwMode="auto" r:id="rId489">
                      <w14:nvContentPartPr>
                        <w14:cNvContentPartPr/>
                      </w14:nvContentPartPr>
                      <w14:xfrm>
                        <a:off x="0" y="0"/>
                        <a:ext cx="26442" cy="132086"/>
                      </w14:xfrm>
                    </w14:contentPart>
                  </a:graphicData>
                </a:graphic>
              </wp:anchor>
            </w:drawing>
          </mc:Choice>
          <mc:Fallback>
            <w:pict>
              <v:shape type="#_x0000_t75" id="对象 761" o:spid="_x0000_s761" fillcolor="#FFFFFF" stroked="t" strokeweight="1.0pt" style="position:absolute;&#10;margin-left:19.781496pt;&#10;margin-top:36.86866pt;&#10;width:2.0820477pt;&#10;height:10.40055pt;&#10;z-index:2086;&#10;mso-position-horizontal:absolute;&#10;mso-position-horizontal-relative:char;&#10;mso-position-vertical:absolute;&#10;mso-position-vertical-relative:line;&#10;mso-wrap-distance-left:6.7498426pt;&#10;mso-wrap-distance-right:6.7498426pt;">
                <v:stroke color="#000000"/>
                <v:imagedata r:id="rId490"/>
                <o:lock selection="t"/>
              </v:shape>
            </w:pict>
          </mc:Fallback>
        </mc:AlternateContent>
      </w:r>
      <w:r>
        <w:rPr>
          <w:color w:val="FF0000"/>
        </w:rPr>
        <mc:AlternateContent>
          <mc:Choice Requires="wps">
            <w:drawing>
              <wp:anchor distT="0" distB="0" distL="85723" distR="85723" simplePos="0" relativeHeight="2087" behindDoc="0" locked="0" layoutInCell="1" hidden="0" allowOverlap="1">
                <wp:simplePos x="0" y="0"/>
                <wp:positionH relativeFrom="character">
                  <wp:posOffset>735660</wp:posOffset>
                </wp:positionH>
                <wp:positionV relativeFrom="line">
                  <wp:posOffset>468223</wp:posOffset>
                </wp:positionV>
                <wp:extent cx="141226" cy="164526"/>
                <wp:effectExtent l="0" t="0" r="0" b="0"/>
                <wp:wrapNone/>
                <wp:docPr id="763" name="对象 763"/>
                <wp:cNvGraphicFramePr>
                  <a:graphicFrameLocks noChangeAspect="0" noSelect="1"/>
                </wp:cNvGraphicFramePr>
                <a:graphic>
                  <a:graphicData uri="http://schemas.microsoft.com/office/word/2010/wordprocessingInk">
                    <w14:contentPart bwMode="auto" r:id="rId491">
                      <w14:nvContentPartPr>
                        <w14:cNvContentPartPr/>
                      </w14:nvContentPartPr>
                      <w14:xfrm>
                        <a:off x="0" y="0"/>
                        <a:ext cx="141226" cy="164526"/>
                      </w14:xfrm>
                    </w14:contentPart>
                  </a:graphicData>
                </a:graphic>
              </wp:anchor>
            </w:drawing>
          </mc:Choice>
          <mc:Fallback>
            <w:pict>
              <v:shape type="#_x0000_t75" id="对象 764" o:spid="_x0000_s764" fillcolor="#FFFFFF" stroked="t" strokeweight="1.0pt" style="position:absolute;&#10;margin-left:57.925987pt;&#10;margin-top:36.867954pt;&#10;width:11.120157pt;&#10;height:12.954881pt;&#10;z-index:2087;&#10;mso-position-horizontal:absolute;&#10;mso-position-horizontal-relative:char;&#10;mso-position-vertical:absolute;&#10;mso-position-vertical-relative:line;&#10;mso-wrap-distance-left:6.7498426pt;&#10;mso-wrap-distance-right:6.7498426pt;">
                <v:stroke color="#000000"/>
                <v:imagedata r:id="rId492"/>
                <o:lock selection="t"/>
              </v:shape>
            </w:pict>
          </mc:Fallback>
        </mc:AlternateContent>
      </w:r>
      <w:r>
        <w:rPr>
          <w:color w:val="FF0000"/>
        </w:rPr>
        <mc:AlternateContent>
          <mc:Choice Requires="wps">
            <w:drawing>
              <wp:anchor distT="0" distB="0" distL="85723" distR="85723" simplePos="0" relativeHeight="2088" behindDoc="0" locked="0" layoutInCell="1" hidden="0" allowOverlap="1">
                <wp:simplePos x="0" y="0"/>
                <wp:positionH relativeFrom="character">
                  <wp:posOffset>272784</wp:posOffset>
                </wp:positionH>
                <wp:positionV relativeFrom="line">
                  <wp:posOffset>459911</wp:posOffset>
                </wp:positionV>
                <wp:extent cx="174062" cy="167844"/>
                <wp:effectExtent l="0" t="0" r="0" b="0"/>
                <wp:wrapNone/>
                <wp:docPr id="766" name="对象 766"/>
                <wp:cNvGraphicFramePr>
                  <a:graphicFrameLocks noChangeAspect="0" noSelect="1"/>
                </wp:cNvGraphicFramePr>
                <a:graphic>
                  <a:graphicData uri="http://schemas.microsoft.com/office/word/2010/wordprocessingInk">
                    <w14:contentPart bwMode="auto" r:id="rId493">
                      <w14:nvContentPartPr>
                        <w14:cNvContentPartPr/>
                      </w14:nvContentPartPr>
                      <w14:xfrm>
                        <a:off x="0" y="0"/>
                        <a:ext cx="174062" cy="167844"/>
                      </w14:xfrm>
                    </w14:contentPart>
                  </a:graphicData>
                </a:graphic>
              </wp:anchor>
            </w:drawing>
          </mc:Choice>
          <mc:Fallback>
            <w:pict>
              <v:shape type="#_x0000_t75" id="对象 767" o:spid="_x0000_s767" fillcolor="#FFFFFF" stroked="t" strokeweight="1.0pt" style="position:absolute;&#10;margin-left:21.479055pt;&#10;margin-top:36.213543pt;&#10;width:13.705669pt;&#10;height:13.216063pt;&#10;z-index:2088;&#10;mso-position-horizontal:absolute;&#10;mso-position-horizontal-relative:char;&#10;mso-position-vertical:absolute;&#10;mso-position-vertical-relative:line;&#10;mso-wrap-distance-left:6.7498426pt;&#10;mso-wrap-distance-right:6.7498426pt;">
                <v:stroke color="#000000"/>
                <v:imagedata r:id="rId494"/>
                <o:lock selection="t"/>
              </v:shape>
            </w:pict>
          </mc:Fallback>
        </mc:AlternateContent>
      </w:r>
      <w:r>
        <w:rPr>
          <w:color w:val="FF0000"/>
        </w:rPr>
        <mc:AlternateContent>
          <mc:Choice Requires="wps">
            <w:drawing>
              <wp:anchor distT="0" distB="0" distL="85723" distR="85723" simplePos="0" relativeHeight="2089" behindDoc="0" locked="0" layoutInCell="1" hidden="0" allowOverlap="1">
                <wp:simplePos x="0" y="0"/>
                <wp:positionH relativeFrom="character">
                  <wp:posOffset>324100</wp:posOffset>
                </wp:positionH>
                <wp:positionV relativeFrom="line">
                  <wp:posOffset>426560</wp:posOffset>
                </wp:positionV>
                <wp:extent cx="46744" cy="189374"/>
                <wp:effectExtent l="0" t="0" r="0" b="0"/>
                <wp:wrapNone/>
                <wp:docPr id="769" name="对象 769"/>
                <wp:cNvGraphicFramePr>
                  <a:graphicFrameLocks noChangeAspect="0" noSelect="1"/>
                </wp:cNvGraphicFramePr>
                <a:graphic>
                  <a:graphicData uri="http://schemas.microsoft.com/office/word/2010/wordprocessingInk">
                    <w14:contentPart bwMode="auto" r:id="rId495">
                      <w14:nvContentPartPr>
                        <w14:cNvContentPartPr/>
                      </w14:nvContentPartPr>
                      <w14:xfrm>
                        <a:off x="0" y="0"/>
                        <a:ext cx="46744" cy="189374"/>
                      </w14:xfrm>
                    </w14:contentPart>
                  </a:graphicData>
                </a:graphic>
              </wp:anchor>
            </w:drawing>
          </mc:Choice>
          <mc:Fallback>
            <w:pict>
              <v:shape type="#_x0000_t75" id="对象 770" o:spid="_x0000_s770" fillcolor="#FFFFFF" stroked="t" strokeweight="1.0pt" style="position:absolute;&#10;margin-left:25.519688pt;&#10;margin-top:33.58748pt;&#10;width:3.68063pt;&#10;height:14.911342pt;&#10;z-index:2089;&#10;mso-position-horizontal:absolute;&#10;mso-position-horizontal-relative:char;&#10;mso-position-vertical:absolute;&#10;mso-position-vertical-relative:line;&#10;mso-wrap-distance-left:6.7498426pt;&#10;mso-wrap-distance-right:6.7498426pt;">
                <v:stroke color="#000000"/>
                <v:imagedata r:id="rId496"/>
                <o:lock selection="t"/>
              </v:shape>
            </w:pict>
          </mc:Fallback>
        </mc:AlternateContent>
      </w:r>
      <w:r>
        <w:rPr>
          <w:color w:val="FF0000"/>
        </w:rPr>
        <mc:AlternateContent>
          <mc:Choice Requires="wps">
            <w:drawing>
              <wp:anchor distT="0" distB="0" distL="85723" distR="85723" simplePos="0" relativeHeight="2090" behindDoc="0" locked="0" layoutInCell="1" hidden="0" allowOverlap="1">
                <wp:simplePos x="0" y="0"/>
                <wp:positionH relativeFrom="character">
                  <wp:posOffset>682361</wp:posOffset>
                </wp:positionH>
                <wp:positionV relativeFrom="line">
                  <wp:posOffset>387442</wp:posOffset>
                </wp:positionV>
                <wp:extent cx="38052" cy="242010"/>
                <wp:effectExtent l="0" t="0" r="0" b="0"/>
                <wp:wrapNone/>
                <wp:docPr id="772" name="对象 772"/>
                <wp:cNvGraphicFramePr>
                  <a:graphicFrameLocks noChangeAspect="0" noSelect="1"/>
                </wp:cNvGraphicFramePr>
                <a:graphic>
                  <a:graphicData uri="http://schemas.microsoft.com/office/word/2010/wordprocessingInk">
                    <w14:contentPart bwMode="auto" r:id="rId497">
                      <w14:nvContentPartPr>
                        <w14:cNvContentPartPr/>
                      </w14:nvContentPartPr>
                      <w14:xfrm>
                        <a:off x="0" y="0"/>
                        <a:ext cx="38052" cy="242010"/>
                      </w14:xfrm>
                    </w14:contentPart>
                  </a:graphicData>
                </a:graphic>
              </wp:anchor>
            </w:drawing>
          </mc:Choice>
          <mc:Fallback>
            <w:pict>
              <v:shape type="#_x0000_t75" id="对象 773" o:spid="_x0000_s773" fillcolor="#FFFFFF" stroked="t" strokeweight="1.0pt" style="position:absolute;&#10;margin-left:53.729218pt;&#10;margin-top:30.50732pt;&#10;width:2.996298pt;&#10;height:19.055908pt;&#10;z-index:2090;&#10;mso-position-horizontal:absolute;&#10;mso-position-horizontal-relative:char;&#10;mso-position-vertical:absolute;&#10;mso-position-vertical-relative:line;&#10;mso-wrap-distance-left:6.7498426pt;&#10;mso-wrap-distance-right:6.7498426pt;">
                <v:stroke color="#000000"/>
                <v:imagedata r:id="rId498"/>
                <o:lock selection="t"/>
              </v:shape>
            </w:pict>
          </mc:Fallback>
        </mc:AlternateContent>
      </w:r>
      <w:r>
        <w:rPr>
          <w:color w:val="FF0000"/>
        </w:rPr>
        <mc:AlternateContent>
          <mc:Choice Requires="wps">
            <w:drawing>
              <wp:anchor distT="0" distB="0" distL="85723" distR="85723" simplePos="0" relativeHeight="2091" behindDoc="0" locked="0" layoutInCell="1" hidden="0" allowOverlap="1">
                <wp:simplePos x="0" y="0"/>
                <wp:positionH relativeFrom="character">
                  <wp:posOffset>725389</wp:posOffset>
                </wp:positionH>
                <wp:positionV relativeFrom="line">
                  <wp:posOffset>383211</wp:posOffset>
                </wp:positionV>
                <wp:extent cx="132162" cy="209474"/>
                <wp:effectExtent l="0" t="0" r="0" b="0"/>
                <wp:wrapNone/>
                <wp:docPr id="775" name="对象 775"/>
                <wp:cNvGraphicFramePr>
                  <a:graphicFrameLocks noChangeAspect="0" noSelect="1"/>
                </wp:cNvGraphicFramePr>
                <a:graphic>
                  <a:graphicData uri="http://schemas.microsoft.com/office/word/2010/wordprocessingInk">
                    <w14:contentPart bwMode="auto" r:id="rId499">
                      <w14:nvContentPartPr>
                        <w14:cNvContentPartPr/>
                      </w14:nvContentPartPr>
                      <w14:xfrm>
                        <a:off x="0" y="0"/>
                        <a:ext cx="132162" cy="209474"/>
                      </w14:xfrm>
                    </w14:contentPart>
                  </a:graphicData>
                </a:graphic>
              </wp:anchor>
            </w:drawing>
          </mc:Choice>
          <mc:Fallback>
            <w:pict>
              <v:shape type="#_x0000_t75" id="对象 776" o:spid="_x0000_s776" fillcolor="#FFFFFF" stroked="t" strokeweight="1.0pt" style="position:absolute;&#10;margin-left:57.117317pt;&#10;margin-top:30.174095pt;&#10;width:10.406458pt;&#10;height:16.494019pt;&#10;z-index:2091;&#10;mso-position-horizontal:absolute;&#10;mso-position-horizontal-relative:char;&#10;mso-position-vertical:absolute;&#10;mso-position-vertical-relative:line;&#10;mso-wrap-distance-left:6.7498426pt;&#10;mso-wrap-distance-right:6.7498426pt;">
                <v:stroke color="#000000"/>
                <v:imagedata r:id="rId500"/>
                <o:lock selection="t"/>
              </v:shape>
            </w:pict>
          </mc:Fallback>
        </mc:AlternateContent>
      </w:r>
      <w:r>
        <w:rPr>
          <w:color w:val="FF0000"/>
        </w:rPr>
        <mc:AlternateContent>
          <mc:Choice Requires="wps">
            <w:drawing>
              <wp:anchor distT="0" distB="0" distL="85723" distR="85723" simplePos="0" relativeHeight="2092" behindDoc="0" locked="0" layoutInCell="1" hidden="0" allowOverlap="1">
                <wp:simplePos x="0" y="0"/>
                <wp:positionH relativeFrom="character">
                  <wp:posOffset>465134</wp:posOffset>
                </wp:positionH>
                <wp:positionV relativeFrom="line">
                  <wp:posOffset>342651</wp:posOffset>
                </wp:positionV>
                <wp:extent cx="136495" cy="300841"/>
                <wp:effectExtent l="0" t="0" r="0" b="0"/>
                <wp:wrapNone/>
                <wp:docPr id="778" name="对象 778"/>
                <wp:cNvGraphicFramePr>
                  <a:graphicFrameLocks noChangeAspect="0" noSelect="1"/>
                </wp:cNvGraphicFramePr>
                <a:graphic>
                  <a:graphicData uri="http://schemas.microsoft.com/office/word/2010/wordprocessingInk">
                    <w14:contentPart bwMode="auto" r:id="rId501">
                      <w14:nvContentPartPr>
                        <w14:cNvContentPartPr/>
                      </w14:nvContentPartPr>
                      <w14:xfrm>
                        <a:off x="0" y="0"/>
                        <a:ext cx="136495" cy="300841"/>
                      </w14:xfrm>
                    </w14:contentPart>
                  </a:graphicData>
                </a:graphic>
              </wp:anchor>
            </w:drawing>
          </mc:Choice>
          <mc:Fallback>
            <w:pict>
              <v:shape type="#_x0000_t75" id="对象 779" o:spid="_x0000_s779" fillcolor="#FFFFFF" stroked="t" strokeweight="1.0pt" style="position:absolute;&#10;margin-left:36.624725pt;&#10;margin-top:26.980394pt;&#10;width:10.747638pt;&#10;height:23.688345pt;&#10;z-index:2092;&#10;mso-position-horizontal:absolute;&#10;mso-position-horizontal-relative:char;&#10;mso-position-vertical:absolute;&#10;mso-position-vertical-relative:line;&#10;mso-wrap-distance-left:6.7498426pt;&#10;mso-wrap-distance-right:6.7498426pt;">
                <v:stroke color="#000000"/>
                <v:imagedata r:id="rId502"/>
                <o:lock selection="t"/>
              </v:shape>
            </w:pict>
          </mc:Fallback>
        </mc:AlternateContent>
      </w:r>
      <w:r>
        <w:rPr>
          <w:color w:val="FF0000"/>
        </w:rPr>
        <mc:AlternateContent>
          <mc:Choice Requires="wps">
            <w:drawing>
              <wp:anchor distT="0" distB="0" distL="85723" distR="85723" simplePos="0" relativeHeight="2093" behindDoc="0" locked="0" layoutInCell="1" hidden="0" allowOverlap="1">
                <wp:simplePos x="0" y="0"/>
                <wp:positionH relativeFrom="character">
                  <wp:posOffset>720974</wp:posOffset>
                </wp:positionH>
                <wp:positionV relativeFrom="line">
                  <wp:posOffset>341247</wp:posOffset>
                </wp:positionV>
                <wp:extent cx="118159" cy="70576"/>
                <wp:effectExtent l="0" t="0" r="0" b="0"/>
                <wp:wrapNone/>
                <wp:docPr id="781" name="对象 781"/>
                <wp:cNvGraphicFramePr>
                  <a:graphicFrameLocks noChangeAspect="0" noSelect="1"/>
                </wp:cNvGraphicFramePr>
                <a:graphic>
                  <a:graphicData uri="http://schemas.microsoft.com/office/word/2010/wordprocessingInk">
                    <w14:contentPart bwMode="auto" r:id="rId503">
                      <w14:nvContentPartPr>
                        <w14:cNvContentPartPr/>
                      </w14:nvContentPartPr>
                      <w14:xfrm>
                        <a:off x="0" y="0"/>
                        <a:ext cx="118159" cy="70576"/>
                      </w14:xfrm>
                    </w14:contentPart>
                  </a:graphicData>
                </a:graphic>
              </wp:anchor>
            </w:drawing>
          </mc:Choice>
          <mc:Fallback>
            <w:pict>
              <v:shape type="#_x0000_t75" id="对象 782" o:spid="_x0000_s782" fillcolor="#FFFFFF" stroked="t" strokeweight="1.0pt" style="position:absolute;&#10;margin-left:56.769608pt;&#10;margin-top:26.869843pt;&#10;width:9.303859pt;&#10;height:5.557244pt;&#10;z-index:2093;&#10;mso-position-horizontal:absolute;&#10;mso-position-horizontal-relative:char;&#10;mso-position-vertical:absolute;&#10;mso-position-vertical-relative:line;&#10;mso-wrap-distance-left:6.7498426pt;&#10;mso-wrap-distance-right:6.7498426pt;">
                <v:stroke color="#000000"/>
                <v:imagedata r:id="rId504"/>
                <o:lock selection="t"/>
              </v:shape>
            </w:pict>
          </mc:Fallback>
        </mc:AlternateContent>
      </w:r>
      <w:r>
        <w:rPr>
          <w:color w:val="FF0000"/>
        </w:rPr>
        <mc:AlternateContent>
          <mc:Choice Requires="wps">
            <w:drawing>
              <wp:anchor distT="0" distB="0" distL="85723" distR="85723" simplePos="0" relativeHeight="2094" behindDoc="0" locked="0" layoutInCell="1" hidden="0" allowOverlap="1">
                <wp:simplePos x="0" y="0"/>
                <wp:positionH relativeFrom="character">
                  <wp:posOffset>747536</wp:posOffset>
                </wp:positionH>
                <wp:positionV relativeFrom="line">
                  <wp:posOffset>330178</wp:posOffset>
                </wp:positionV>
                <wp:extent cx="36993" cy="84313"/>
                <wp:effectExtent l="0" t="0" r="0" b="0"/>
                <wp:wrapNone/>
                <wp:docPr id="784" name="对象 784"/>
                <wp:cNvGraphicFramePr>
                  <a:graphicFrameLocks noChangeAspect="0" noSelect="1"/>
                </wp:cNvGraphicFramePr>
                <a:graphic>
                  <a:graphicData uri="http://schemas.microsoft.com/office/word/2010/wordprocessingInk">
                    <w14:contentPart bwMode="auto" r:id="rId505">
                      <w14:nvContentPartPr>
                        <w14:cNvContentPartPr/>
                      </w14:nvContentPartPr>
                      <w14:xfrm>
                        <a:off x="0" y="0"/>
                        <a:ext cx="36993" cy="84313"/>
                      </w14:xfrm>
                    </w14:contentPart>
                  </a:graphicData>
                </a:graphic>
              </wp:anchor>
            </w:drawing>
          </mc:Choice>
          <mc:Fallback>
            <w:pict>
              <v:shape type="#_x0000_t75" id="对象 785" o:spid="_x0000_s785" fillcolor="#FFFFFF" stroked="t" strokeweight="1.0pt" style="position:absolute;&#10;margin-left:58.86118pt;&#10;margin-top:25.998268pt;&#10;width:2.912912pt;&#10;height:6.6388197pt;&#10;z-index:2094;&#10;mso-position-horizontal:absolute;&#10;mso-position-horizontal-relative:char;&#10;mso-position-vertical:absolute;&#10;mso-position-vertical-relative:line;&#10;mso-wrap-distance-left:6.7498426pt;&#10;mso-wrap-distance-right:6.7498426pt;">
                <v:stroke color="#000000"/>
                <v:imagedata r:id="rId506"/>
                <o:lock selection="t"/>
              </v:shape>
            </w:pict>
          </mc:Fallback>
        </mc:AlternateContent>
      </w:r>
      <w:r>
        <w:rPr>
          <w:color w:val="FF0000"/>
        </w:rPr>
        <mc:AlternateContent>
          <mc:Choice Requires="wps">
            <w:drawing>
              <wp:anchor distT="0" distB="0" distL="85723" distR="85723" simplePos="0" relativeHeight="2095" behindDoc="0" locked="0" layoutInCell="1" hidden="0" allowOverlap="1">
                <wp:simplePos x="0" y="0"/>
                <wp:positionH relativeFrom="character">
                  <wp:posOffset>654357</wp:posOffset>
                </wp:positionH>
                <wp:positionV relativeFrom="line">
                  <wp:posOffset>328759</wp:posOffset>
                </wp:positionV>
                <wp:extent cx="83342" cy="100057"/>
                <wp:effectExtent l="0" t="0" r="0" b="0"/>
                <wp:wrapNone/>
                <wp:docPr id="787" name="对象 787"/>
                <wp:cNvGraphicFramePr>
                  <a:graphicFrameLocks noChangeAspect="0" noSelect="1"/>
                </wp:cNvGraphicFramePr>
                <a:graphic>
                  <a:graphicData uri="http://schemas.microsoft.com/office/word/2010/wordprocessingInk">
                    <w14:contentPart bwMode="auto" r:id="rId507">
                      <w14:nvContentPartPr>
                        <w14:cNvContentPartPr/>
                      </w14:nvContentPartPr>
                      <w14:xfrm>
                        <a:off x="0" y="0"/>
                        <a:ext cx="83342" cy="100057"/>
                      </w14:xfrm>
                    </w14:contentPart>
                  </a:graphicData>
                </a:graphic>
              </wp:anchor>
            </w:drawing>
          </mc:Choice>
          <mc:Fallback>
            <w:pict>
              <v:shape type="#_x0000_t75" id="对象 788" o:spid="_x0000_s788" fillcolor="#FFFFFF" stroked="t" strokeweight="1.0pt" style="position:absolute;&#10;margin-left:51.524174pt;&#10;margin-top:25.886536pt;&#10;width:6.56244pt;&#10;height:7.878582pt;&#10;z-index:2095;&#10;mso-position-horizontal:absolute;&#10;mso-position-horizontal-relative:char;&#10;mso-position-vertical:absolute;&#10;mso-position-vertical-relative:line;&#10;mso-wrap-distance-left:6.7498426pt;&#10;mso-wrap-distance-right:6.7498426pt;">
                <v:stroke color="#000000"/>
                <v:imagedata r:id="rId508"/>
                <o:lock selection="t"/>
              </v:shape>
            </w:pict>
          </mc:Fallback>
        </mc:AlternateContent>
      </w:r>
      <w:r>
        <w:rPr>
          <w:color w:val="FF0000"/>
        </w:rPr>
        <mc:AlternateContent>
          <mc:Choice Requires="wps">
            <w:drawing>
              <wp:anchor distT="0" distB="0" distL="85723" distR="85723" simplePos="0" relativeHeight="2096" behindDoc="0" locked="0" layoutInCell="1" hidden="0" allowOverlap="1">
                <wp:simplePos x="0" y="0"/>
                <wp:positionH relativeFrom="character">
                  <wp:posOffset>160333</wp:posOffset>
                </wp:positionH>
                <wp:positionV relativeFrom="line">
                  <wp:posOffset>261062</wp:posOffset>
                </wp:positionV>
                <wp:extent cx="246036" cy="249542"/>
                <wp:effectExtent l="0" t="0" r="0" b="0"/>
                <wp:wrapNone/>
                <wp:docPr id="790" name="对象 790"/>
                <wp:cNvGraphicFramePr>
                  <a:graphicFrameLocks noChangeAspect="0" noSelect="1"/>
                </wp:cNvGraphicFramePr>
                <a:graphic>
                  <a:graphicData uri="http://schemas.microsoft.com/office/word/2010/wordprocessingInk">
                    <w14:contentPart bwMode="auto" r:id="rId509">
                      <w14:nvContentPartPr>
                        <w14:cNvContentPartPr/>
                      </w14:nvContentPartPr>
                      <w14:xfrm>
                        <a:off x="0" y="0"/>
                        <a:ext cx="246036" cy="249542"/>
                      </w14:xfrm>
                    </w14:contentPart>
                  </a:graphicData>
                </a:graphic>
              </wp:anchor>
            </w:drawing>
          </mc:Choice>
          <mc:Fallback>
            <w:pict>
              <v:shape type="#_x0000_t75" id="对象 791" o:spid="_x0000_s791" fillcolor="#FFFFFF" stroked="t" strokeweight="1.0pt" style="position:absolute;&#10;margin-left:12.624723pt;&#10;margin-top:20.556063pt;&#10;width:19.372913pt;&#10;height:19.648977pt;&#10;z-index:2096;&#10;mso-position-horizontal:absolute;&#10;mso-position-horizontal-relative:char;&#10;mso-position-vertical:absolute;&#10;mso-position-vertical-relative:line;&#10;mso-wrap-distance-left:6.7498426pt;&#10;mso-wrap-distance-right:6.7498426pt;">
                <v:stroke color="#000000"/>
                <v:imagedata r:id="rId510"/>
                <o:lock selection="t"/>
              </v:shape>
            </w:pict>
          </mc:Fallback>
        </mc:AlternateContent>
      </w:r>
      <w:r>
        <w:rPr>
          <w:color w:val="FF0000"/>
        </w:rPr>
        <mc:AlternateContent>
          <mc:Choice Requires="wps">
            <w:drawing>
              <wp:anchor distT="0" distB="0" distL="85723" distR="85723" simplePos="0" relativeHeight="2097" behindDoc="0" locked="0" layoutInCell="1" hidden="0" allowOverlap="1">
                <wp:simplePos x="0" y="0"/>
                <wp:positionH relativeFrom="character">
                  <wp:posOffset>475197</wp:posOffset>
                </wp:positionH>
                <wp:positionV relativeFrom="line">
                  <wp:posOffset>82662</wp:posOffset>
                </wp:positionV>
                <wp:extent cx="129341" cy="67512"/>
                <wp:effectExtent l="0" t="0" r="0" b="0"/>
                <wp:wrapNone/>
                <wp:docPr id="793" name="对象 793"/>
                <wp:cNvGraphicFramePr>
                  <a:graphicFrameLocks noChangeAspect="0" noSelect="1"/>
                </wp:cNvGraphicFramePr>
                <a:graphic>
                  <a:graphicData uri="http://schemas.microsoft.com/office/word/2010/wordprocessingInk">
                    <w14:contentPart bwMode="auto" r:id="rId511">
                      <w14:nvContentPartPr>
                        <w14:cNvContentPartPr/>
                      </w14:nvContentPartPr>
                      <w14:xfrm>
                        <a:off x="0" y="0"/>
                        <a:ext cx="129341" cy="67512"/>
                      </w14:xfrm>
                    </w14:contentPart>
                  </a:graphicData>
                </a:graphic>
              </wp:anchor>
            </w:drawing>
          </mc:Choice>
          <mc:Fallback>
            <w:pict>
              <v:shape type="#_x0000_t75" id="对象 794" o:spid="_x0000_s794" fillcolor="#FFFFFF" stroked="t" strokeweight="1.0pt" style="position:absolute;&#10;margin-left:37.417164pt;&#10;margin-top:6.508819pt;&#10;width:10.184408pt;&#10;height:5.3159056pt;&#10;z-index:2097;&#10;mso-position-horizontal:absolute;&#10;mso-position-horizontal-relative:char;&#10;mso-position-vertical:absolute;&#10;mso-position-vertical-relative:line;&#10;mso-wrap-distance-left:6.7498426pt;&#10;mso-wrap-distance-right:6.7498426pt;">
                <v:stroke color="#000000"/>
                <v:imagedata r:id="rId512"/>
                <o:lock selection="t"/>
              </v:shape>
            </w:pict>
          </mc:Fallback>
        </mc:AlternateContent>
      </w:r>
      <w:r>
        <w:rPr>
          <w:color w:val="FF0000"/>
        </w:rPr>
        <mc:AlternateContent>
          <mc:Choice Requires="wps">
            <w:drawing>
              <wp:anchor distT="0" distB="0" distL="85723" distR="85723" simplePos="0" relativeHeight="2098" behindDoc="0" locked="0" layoutInCell="1" hidden="0" allowOverlap="1">
                <wp:simplePos x="0" y="0"/>
                <wp:positionH relativeFrom="character">
                  <wp:posOffset>233848</wp:posOffset>
                </wp:positionH>
                <wp:positionV relativeFrom="line">
                  <wp:posOffset>36493</wp:posOffset>
                </wp:positionV>
                <wp:extent cx="29223" cy="136554"/>
                <wp:effectExtent l="0" t="0" r="0" b="0"/>
                <wp:wrapNone/>
                <wp:docPr id="796" name="对象 796"/>
                <wp:cNvGraphicFramePr>
                  <a:graphicFrameLocks noChangeAspect="0" noSelect="1"/>
                </wp:cNvGraphicFramePr>
                <a:graphic>
                  <a:graphicData uri="http://schemas.microsoft.com/office/word/2010/wordprocessingInk">
                    <w14:contentPart bwMode="auto" r:id="rId513">
                      <w14:nvContentPartPr>
                        <w14:cNvContentPartPr/>
                      </w14:nvContentPartPr>
                      <w14:xfrm>
                        <a:off x="0" y="0"/>
                        <a:ext cx="29223" cy="136554"/>
                      </w14:xfrm>
                    </w14:contentPart>
                  </a:graphicData>
                </a:graphic>
              </wp:anchor>
            </w:drawing>
          </mc:Choice>
          <mc:Fallback>
            <w:pict>
              <v:shape type="#_x0000_t75" id="对象 797" o:spid="_x0000_s797" fillcolor="#FFFFFF" stroked="t" strokeweight="1.0pt" style="position:absolute;&#10;margin-left:18.413229pt;&#10;margin-top:2.8734646pt;&#10;width:2.3010242pt;&#10;height:10.752361pt;&#10;z-index:2098;&#10;mso-position-horizontal:absolute;&#10;mso-position-horizontal-relative:char;&#10;mso-position-vertical:absolute;&#10;mso-position-vertical-relative:line;&#10;mso-wrap-distance-left:6.7498426pt;&#10;mso-wrap-distance-right:6.7498426pt;">
                <v:stroke color="#000000"/>
                <v:imagedata r:id="rId514"/>
                <o:lock selection="t"/>
              </v:shape>
            </w:pict>
          </mc:Fallback>
        </mc:AlternateContent>
      </w:r>
      <w:r>
        <w:rPr>
          <w:color w:val="FF0000"/>
        </w:rPr>
        <mc:AlternateContent>
          <mc:Choice Requires="wps">
            <w:drawing>
              <wp:anchor distT="0" distB="0" distL="85723" distR="85723" simplePos="0" relativeHeight="2099" behindDoc="0" locked="0" layoutInCell="1" hidden="0" allowOverlap="1">
                <wp:simplePos x="0" y="0"/>
                <wp:positionH relativeFrom="character">
                  <wp:posOffset>654990</wp:posOffset>
                </wp:positionH>
                <wp:positionV relativeFrom="line">
                  <wp:posOffset>27707</wp:posOffset>
                </wp:positionV>
                <wp:extent cx="176607" cy="160962"/>
                <wp:effectExtent l="0" t="0" r="0" b="0"/>
                <wp:wrapNone/>
                <wp:docPr id="799" name="对象 799"/>
                <wp:cNvGraphicFramePr>
                  <a:graphicFrameLocks noChangeAspect="0" noSelect="1"/>
                </wp:cNvGraphicFramePr>
                <a:graphic>
                  <a:graphicData uri="http://schemas.microsoft.com/office/word/2010/wordprocessingInk">
                    <w14:contentPart bwMode="auto" r:id="rId515">
                      <w14:nvContentPartPr>
                        <w14:cNvContentPartPr/>
                      </w14:nvContentPartPr>
                      <w14:xfrm>
                        <a:off x="0" y="0"/>
                        <a:ext cx="176607" cy="160962"/>
                      </w14:xfrm>
                    </w14:contentPart>
                  </a:graphicData>
                </a:graphic>
              </wp:anchor>
            </w:drawing>
          </mc:Choice>
          <mc:Fallback>
            <w:pict>
              <v:shape type="#_x0000_t75" id="对象 800" o:spid="_x0000_s800" fillcolor="#FFFFFF" stroked="t" strokeweight="1.0pt" style="position:absolute;&#10;margin-left:51.574017pt;&#10;margin-top:2.1817322pt;&#10;width:13.906065pt;&#10;height:12.674173pt;&#10;z-index:2099;&#10;mso-position-horizontal:absolute;&#10;mso-position-horizontal-relative:char;&#10;mso-position-vertical:absolute;&#10;mso-position-vertical-relative:line;&#10;mso-wrap-distance-left:6.7498426pt;&#10;mso-wrap-distance-right:6.7498426pt;">
                <v:stroke color="#000000"/>
                <v:imagedata r:id="rId516"/>
                <o:lock selection="t"/>
              </v:shape>
            </w:pict>
          </mc:Fallback>
        </mc:AlternateContent>
      </w:r>
      <w:r>
        <w:rPr>
          <w:color w:val="FF0000"/>
        </w:rPr>
        <mc:AlternateContent>
          <mc:Choice Requires="wps">
            <w:drawing>
              <wp:anchor distT="0" distB="0" distL="85723" distR="85723" simplePos="0" relativeHeight="2100" behindDoc="0" locked="0" layoutInCell="1" hidden="0" allowOverlap="1">
                <wp:simplePos x="0" y="0"/>
                <wp:positionH relativeFrom="character">
                  <wp:posOffset>234889</wp:posOffset>
                </wp:positionH>
                <wp:positionV relativeFrom="line">
                  <wp:posOffset>25121</wp:posOffset>
                </wp:positionV>
                <wp:extent cx="190770" cy="186834"/>
                <wp:effectExtent l="0" t="0" r="0" b="0"/>
                <wp:wrapNone/>
                <wp:docPr id="802" name="对象 802"/>
                <wp:cNvGraphicFramePr>
                  <a:graphicFrameLocks noChangeAspect="0" noSelect="1"/>
                </wp:cNvGraphicFramePr>
                <a:graphic>
                  <a:graphicData uri="http://schemas.microsoft.com/office/word/2010/wordprocessingInk">
                    <w14:contentPart bwMode="auto" r:id="rId517">
                      <w14:nvContentPartPr>
                        <w14:cNvContentPartPr/>
                      </w14:nvContentPartPr>
                      <w14:xfrm>
                        <a:off x="0" y="0"/>
                        <a:ext cx="190770" cy="186834"/>
                      </w14:xfrm>
                    </w14:contentPart>
                  </a:graphicData>
                </a:graphic>
              </wp:anchor>
            </w:drawing>
          </mc:Choice>
          <mc:Fallback>
            <w:pict>
              <v:shape type="#_x0000_t75" id="对象 803" o:spid="_x0000_s803" fillcolor="#FFFFFF" stroked="t" strokeweight="1.0pt" style="position:absolute;&#10;margin-left:18.495197pt;&#10;margin-top:1.9781101pt;&#10;width:15.021262pt;&#10;height:14.711339pt;&#10;z-index:2100;&#10;mso-position-horizontal:absolute;&#10;mso-position-horizontal-relative:char;&#10;mso-position-vertical:absolute;&#10;mso-position-vertical-relative:line;&#10;mso-wrap-distance-left:6.7498426pt;&#10;mso-wrap-distance-right:6.7498426pt;">
                <v:stroke color="#000000"/>
                <v:imagedata r:id="rId518"/>
                <o:lock selection="t"/>
              </v:shape>
            </w:pict>
          </mc:Fallback>
        </mc:AlternateContent>
      </w:r>
      <w:r>
        <w:rPr>
          <w:color w:val="FF0000"/>
        </w:rPr>
        <mc:AlternateContent>
          <mc:Choice Requires="wps">
            <w:drawing>
              <wp:anchor distT="0" distB="0" distL="85723" distR="85723" simplePos="0" relativeHeight="2101" behindDoc="0" locked="0" layoutInCell="1" hidden="0" allowOverlap="1">
                <wp:simplePos x="0" y="0"/>
                <wp:positionH relativeFrom="character">
                  <wp:posOffset>300799</wp:posOffset>
                </wp:positionH>
                <wp:positionV relativeFrom="line">
                  <wp:posOffset>7300</wp:posOffset>
                </wp:positionV>
                <wp:extent cx="35420" cy="186309"/>
                <wp:effectExtent l="0" t="0" r="0" b="0"/>
                <wp:wrapNone/>
                <wp:docPr id="805" name="对象 805"/>
                <wp:cNvGraphicFramePr>
                  <a:graphicFrameLocks noChangeAspect="0" noSelect="1"/>
                </wp:cNvGraphicFramePr>
                <a:graphic>
                  <a:graphicData uri="http://schemas.microsoft.com/office/word/2010/wordprocessingInk">
                    <w14:contentPart bwMode="auto" r:id="rId519">
                      <w14:nvContentPartPr>
                        <w14:cNvContentPartPr/>
                      </w14:nvContentPartPr>
                      <w14:xfrm>
                        <a:off x="0" y="0"/>
                        <a:ext cx="35420" cy="186309"/>
                      </w14:xfrm>
                    </w14:contentPart>
                  </a:graphicData>
                </a:graphic>
              </wp:anchor>
            </w:drawing>
          </mc:Choice>
          <mc:Fallback>
            <w:pict>
              <v:shape type="#_x0000_t75" id="对象 806" o:spid="_x0000_s806" fillcolor="#FFFFFF" stroked="t" strokeweight="1.0pt" style="position:absolute;&#10;margin-left:23.684961pt;&#10;margin-top:0.5748032pt;&#10;width:2.7890544pt;&#10;height:14.670001pt;&#10;z-index:2101;&#10;mso-position-horizontal:absolute;&#10;mso-position-horizontal-relative:char;&#10;mso-position-vertical:absolute;&#10;mso-position-vertical-relative:line;&#10;mso-wrap-distance-left:6.7498426pt;&#10;mso-wrap-distance-right:6.7498426pt;">
                <v:stroke color="#000000"/>
                <v:imagedata r:id="rId520"/>
                <o:lock selection="t"/>
              </v:shape>
            </w:pict>
          </mc:Fallback>
        </mc:AlternateContent>
      </w:r>
      <w:r>
        <w:rPr>
          <w:color w:val="FF0000"/>
        </w:rPr>
        <mc:AlternateContent>
          <mc:Choice Requires="wps">
            <w:drawing>
              <wp:anchor distT="0" distB="0" distL="85723" distR="85723" simplePos="0" relativeHeight="2102" behindDoc="0" locked="0" layoutInCell="1" hidden="0" allowOverlap="1">
                <wp:simplePos x="0" y="0"/>
                <wp:positionH relativeFrom="character">
                  <wp:posOffset>440898</wp:posOffset>
                </wp:positionH>
                <wp:positionV relativeFrom="line">
                  <wp:posOffset>-16372</wp:posOffset>
                </wp:positionV>
                <wp:extent cx="110182" cy="59107"/>
                <wp:effectExtent l="0" t="0" r="0" b="0"/>
                <wp:wrapNone/>
                <wp:docPr id="808" name="对象 808"/>
                <wp:cNvGraphicFramePr>
                  <a:graphicFrameLocks noChangeAspect="0" noSelect="1"/>
                </wp:cNvGraphicFramePr>
                <a:graphic>
                  <a:graphicData uri="http://schemas.microsoft.com/office/word/2010/wordprocessingInk">
                    <w14:contentPart bwMode="auto" r:id="rId521">
                      <w14:nvContentPartPr>
                        <w14:cNvContentPartPr/>
                      </w14:nvContentPartPr>
                      <w14:xfrm>
                        <a:off x="0" y="0"/>
                        <a:ext cx="110182" cy="59107"/>
                      </w14:xfrm>
                    </w14:contentPart>
                  </a:graphicData>
                </a:graphic>
              </wp:anchor>
            </w:drawing>
          </mc:Choice>
          <mc:Fallback>
            <w:pict>
              <v:shape type="#_x0000_t75" id="对象 809" o:spid="_x0000_s809" fillcolor="#FFFFFF" stroked="t" strokeweight="1.0pt" style="position:absolute;&#10;margin-left:34.716377pt;&#10;margin-top:-1.2891339pt;&#10;width:8.675748pt;&#10;height:4.6540947pt;&#10;z-index:2102;&#10;mso-position-horizontal:absolute;&#10;mso-position-horizontal-relative:char;&#10;mso-position-vertical:absolute;&#10;mso-position-vertical-relative:line;&#10;mso-wrap-distance-left:6.7498426pt;&#10;mso-wrap-distance-right:6.7498426pt;">
                <v:stroke color="#000000"/>
                <v:imagedata r:id="rId522"/>
                <o:lock selection="t"/>
              </v:shape>
            </w:pict>
          </mc:Fallback>
        </mc:AlternateContent>
      </w:r>
      <w:r>
        <w:rPr>
          <w:color w:val="FF0000"/>
        </w:rPr>
        <mc:AlternateContent>
          <mc:Choice Requires="wps">
            <w:drawing>
              <wp:anchor distT="0" distB="0" distL="85723" distR="85723" simplePos="0" relativeHeight="2103" behindDoc="0" locked="0" layoutInCell="1" hidden="0" allowOverlap="1">
                <wp:simplePos x="0" y="0"/>
                <wp:positionH relativeFrom="character">
                  <wp:posOffset>627970</wp:posOffset>
                </wp:positionH>
                <wp:positionV relativeFrom="line">
                  <wp:posOffset>-33803</wp:posOffset>
                </wp:positionV>
                <wp:extent cx="30327" cy="235143"/>
                <wp:effectExtent l="0" t="0" r="0" b="0"/>
                <wp:wrapNone/>
                <wp:docPr id="811" name="对象 811"/>
                <wp:cNvGraphicFramePr>
                  <a:graphicFrameLocks noChangeAspect="0" noSelect="1"/>
                </wp:cNvGraphicFramePr>
                <a:graphic>
                  <a:graphicData uri="http://schemas.microsoft.com/office/word/2010/wordprocessingInk">
                    <w14:contentPart bwMode="auto" r:id="rId523">
                      <w14:nvContentPartPr>
                        <w14:cNvContentPartPr/>
                      </w14:nvContentPartPr>
                      <w14:xfrm>
                        <a:off x="0" y="0"/>
                        <a:ext cx="30327" cy="235143"/>
                      </w14:xfrm>
                    </w14:contentPart>
                  </a:graphicData>
                </a:graphic>
              </wp:anchor>
            </w:drawing>
          </mc:Choice>
          <mc:Fallback>
            <w:pict>
              <v:shape type="#_x0000_t75" id="对象 812" o:spid="_x0000_s812" fillcolor="#FFFFFF" stroked="t" strokeweight="1.0pt" style="position:absolute;&#10;margin-left:49.446457pt;&#10;margin-top:-2.6616535pt;&#10;width:2.3880308pt;&#10;height:18.515198pt;&#10;z-index:2103;&#10;mso-position-horizontal:absolute;&#10;mso-position-horizontal-relative:char;&#10;mso-position-vertical:absolute;&#10;mso-position-vertical-relative:line;&#10;mso-wrap-distance-left:6.7498426pt;&#10;mso-wrap-distance-right:6.7498426pt;">
                <v:stroke color="#000000"/>
                <v:imagedata r:id="rId524"/>
                <o:lock selection="t"/>
              </v:shape>
            </w:pict>
          </mc:Fallback>
        </mc:AlternateContent>
      </w:r>
      <w:r>
        <w:rPr>
          <w:color w:val="FF0000"/>
        </w:rPr>
        <mc:AlternateContent>
          <mc:Choice Requires="wps">
            <w:drawing>
              <wp:anchor distT="0" distB="0" distL="85723" distR="85723" simplePos="0" relativeHeight="2104" behindDoc="0" locked="0" layoutInCell="1" hidden="0" allowOverlap="1">
                <wp:simplePos x="0" y="0"/>
                <wp:positionH relativeFrom="character">
                  <wp:posOffset>681525</wp:posOffset>
                </wp:positionH>
                <wp:positionV relativeFrom="line">
                  <wp:posOffset>-42309</wp:posOffset>
                </wp:positionV>
                <wp:extent cx="123584" cy="187104"/>
                <wp:effectExtent l="0" t="0" r="0" b="0"/>
                <wp:wrapNone/>
                <wp:docPr id="814" name="对象 814"/>
                <wp:cNvGraphicFramePr>
                  <a:graphicFrameLocks noChangeAspect="0" noSelect="1"/>
                </wp:cNvGraphicFramePr>
                <a:graphic>
                  <a:graphicData uri="http://schemas.microsoft.com/office/word/2010/wordprocessingInk">
                    <w14:contentPart bwMode="auto" r:id="rId525">
                      <w14:nvContentPartPr>
                        <w14:cNvContentPartPr/>
                      </w14:nvContentPartPr>
                      <w14:xfrm>
                        <a:off x="0" y="0"/>
                        <a:ext cx="123584" cy="187104"/>
                      </w14:xfrm>
                    </w14:contentPart>
                  </a:graphicData>
                </a:graphic>
              </wp:anchor>
            </w:drawing>
          </mc:Choice>
          <mc:Fallback>
            <w:pict>
              <v:shape type="#_x0000_t75" id="对象 815" o:spid="_x0000_s815" fillcolor="#FFFFFF" stroked="t" strokeweight="1.0pt" style="position:absolute;&#10;margin-left:53.663383pt;&#10;margin-top:-3.3314173pt;&#10;width:9.731101pt;&#10;height:14.732599pt;&#10;z-index:2104;&#10;mso-position-horizontal:absolute;&#10;mso-position-horizontal-relative:char;&#10;mso-position-vertical:absolute;&#10;mso-position-vertical-relative:line;&#10;mso-wrap-distance-left:6.7498426pt;&#10;mso-wrap-distance-right:6.7498426pt;">
                <v:stroke color="#000000"/>
                <v:imagedata r:id="rId526"/>
                <o:lock selection="t"/>
              </v:shape>
            </w:pict>
          </mc:Fallback>
        </mc:AlternateContent>
      </w:r>
      <w:r>
        <w:rPr>
          <w:color w:val="FF0000"/>
        </w:rPr>
        <mc:AlternateContent>
          <mc:Choice Requires="wps">
            <w:drawing>
              <wp:anchor distT="0" distB="0" distL="85723" distR="85723" simplePos="0" relativeHeight="2105" behindDoc="0" locked="0" layoutInCell="1" hidden="0" allowOverlap="1">
                <wp:simplePos x="0" y="0"/>
                <wp:positionH relativeFrom="character">
                  <wp:posOffset>425875</wp:posOffset>
                </wp:positionH>
                <wp:positionV relativeFrom="line">
                  <wp:posOffset>-60452</wp:posOffset>
                </wp:positionV>
                <wp:extent cx="85363" cy="230255"/>
                <wp:effectExtent l="0" t="0" r="0" b="0"/>
                <wp:wrapNone/>
                <wp:docPr id="817" name="对象 817"/>
                <wp:cNvGraphicFramePr>
                  <a:graphicFrameLocks noChangeAspect="0" noSelect="1"/>
                </wp:cNvGraphicFramePr>
                <a:graphic>
                  <a:graphicData uri="http://schemas.microsoft.com/office/word/2010/wordprocessingInk">
                    <w14:contentPart bwMode="auto" r:id="rId527">
                      <w14:nvContentPartPr>
                        <w14:cNvContentPartPr/>
                      </w14:nvContentPartPr>
                      <w14:xfrm>
                        <a:off x="0" y="0"/>
                        <a:ext cx="85363" cy="230255"/>
                      </w14:xfrm>
                    </w14:contentPart>
                  </a:graphicData>
                </a:graphic>
              </wp:anchor>
            </w:drawing>
          </mc:Choice>
          <mc:Fallback>
            <w:pict>
              <v:shape type="#_x0000_t75" id="对象 818" o:spid="_x0000_s818" fillcolor="#FFFFFF" stroked="t" strokeweight="1.0pt" style="position:absolute;&#10;margin-left:33.533466pt;&#10;margin-top:-4.76pt;&#10;width:6.7215734pt;&#10;height:18.130316pt;&#10;z-index:2105;&#10;mso-position-horizontal:absolute;&#10;mso-position-horizontal-relative:char;&#10;mso-position-vertical:absolute;&#10;mso-position-vertical-relative:line;&#10;mso-wrap-distance-left:6.7498426pt;&#10;mso-wrap-distance-right:6.7498426pt;">
                <v:stroke color="#000000"/>
                <v:imagedata r:id="rId528"/>
                <o:lock selection="t"/>
              </v:shape>
            </w:pict>
          </mc:Fallback>
        </mc:AlternateContent>
      </w:r>
      <w:r>
        <w:rPr>
          <w:color w:val="FF0000"/>
        </w:rPr>
        <mc:AlternateContent>
          <mc:Choice Requires="wps">
            <w:drawing>
              <wp:anchor distT="0" distB="0" distL="85723" distR="85723" simplePos="0" relativeHeight="2106" behindDoc="0" locked="0" layoutInCell="1" hidden="0" allowOverlap="1">
                <wp:simplePos x="0" y="0"/>
                <wp:positionH relativeFrom="character">
                  <wp:posOffset>666263</wp:posOffset>
                </wp:positionH>
                <wp:positionV relativeFrom="line">
                  <wp:posOffset>-95798</wp:posOffset>
                </wp:positionV>
                <wp:extent cx="119584" cy="88355"/>
                <wp:effectExtent l="0" t="0" r="0" b="0"/>
                <wp:wrapNone/>
                <wp:docPr id="820" name="对象 820"/>
                <wp:cNvGraphicFramePr>
                  <a:graphicFrameLocks noChangeAspect="0" noSelect="1"/>
                </wp:cNvGraphicFramePr>
                <a:graphic>
                  <a:graphicData uri="http://schemas.microsoft.com/office/word/2010/wordprocessingInk">
                    <w14:contentPart bwMode="auto" r:id="rId529">
                      <w14:nvContentPartPr>
                        <w14:cNvContentPartPr/>
                      </w14:nvContentPartPr>
                      <w14:xfrm>
                        <a:off x="0" y="0"/>
                        <a:ext cx="119584" cy="88355"/>
                      </w14:xfrm>
                    </w14:contentPart>
                  </a:graphicData>
                </a:graphic>
              </wp:anchor>
            </w:drawing>
          </mc:Choice>
          <mc:Fallback>
            <w:pict>
              <v:shape type="#_x0000_t75" id="对象 821" o:spid="_x0000_s821" fillcolor="#FFFFFF" stroked="t" strokeweight="1.0pt" style="position:absolute;&#10;margin-left:52.461655pt;&#10;margin-top:-7.5431495pt;&#10;width:9.4161415pt;&#10;height:6.9570866pt;&#10;z-index:2106;&#10;mso-position-horizontal:absolute;&#10;mso-position-horizontal-relative:char;&#10;mso-position-vertical:absolute;&#10;mso-position-vertical-relative:line;&#10;mso-wrap-distance-left:6.7498426pt;&#10;mso-wrap-distance-right:6.7498426pt;">
                <v:stroke color="#000000"/>
                <v:imagedata r:id="rId530"/>
                <o:lock selection="t"/>
              </v:shape>
            </w:pict>
          </mc:Fallback>
        </mc:AlternateContent>
      </w:r>
      <w:r>
        <w:rPr>
          <w:color w:val="FF0000"/>
        </w:rPr>
        <mc:AlternateContent>
          <mc:Choice Requires="wps">
            <w:drawing>
              <wp:anchor distT="0" distB="0" distL="85723" distR="85723" simplePos="0" relativeHeight="2107" behindDoc="0" locked="0" layoutInCell="1" hidden="0" allowOverlap="1">
                <wp:simplePos x="0" y="0"/>
                <wp:positionH relativeFrom="character">
                  <wp:posOffset>706518</wp:posOffset>
                </wp:positionH>
                <wp:positionV relativeFrom="line">
                  <wp:posOffset>-114029</wp:posOffset>
                </wp:positionV>
                <wp:extent cx="42027" cy="115090"/>
                <wp:effectExtent l="0" t="0" r="0" b="0"/>
                <wp:wrapNone/>
                <wp:docPr id="823" name="对象 823"/>
                <wp:cNvGraphicFramePr>
                  <a:graphicFrameLocks noChangeAspect="0" noSelect="1"/>
                </wp:cNvGraphicFramePr>
                <a:graphic>
                  <a:graphicData uri="http://schemas.microsoft.com/office/word/2010/wordprocessingInk">
                    <w14:contentPart bwMode="auto" r:id="rId531">
                      <w14:nvContentPartPr>
                        <w14:cNvContentPartPr/>
                      </w14:nvContentPartPr>
                      <w14:xfrm>
                        <a:off x="0" y="0"/>
                        <a:ext cx="42027" cy="115090"/>
                      </w14:xfrm>
                    </w14:contentPart>
                  </a:graphicData>
                </a:graphic>
              </wp:anchor>
            </w:drawing>
          </mc:Choice>
          <mc:Fallback>
            <w:pict>
              <v:shape type="#_x0000_t75" id="对象 824" o:spid="_x0000_s824" fillcolor="#FFFFFF" stroked="t" strokeweight="1.0pt" style="position:absolute;&#10;margin-left:55.631336pt;&#10;margin-top:-8.978662pt;&#10;width:3.3092892pt;&#10;height:9.062204pt;&#10;z-index:2107;&#10;mso-position-horizontal:absolute;&#10;mso-position-horizontal-relative:char;&#10;mso-position-vertical:absolute;&#10;mso-position-vertical-relative:line;&#10;mso-wrap-distance-left:6.7498426pt;&#10;mso-wrap-distance-right:6.7498426pt;">
                <v:stroke color="#000000"/>
                <v:imagedata r:id="rId532"/>
                <o:lock selection="t"/>
              </v:shape>
            </w:pict>
          </mc:Fallback>
        </mc:AlternateContent>
      </w:r>
      <w:r>
        <w:rPr>
          <w:color w:val="FF0000"/>
        </w:rPr>
        <mc:AlternateContent>
          <mc:Choice Requires="wps">
            <w:drawing>
              <wp:anchor distT="0" distB="0" distL="85723" distR="85723" simplePos="0" relativeHeight="2108" behindDoc="0" locked="0" layoutInCell="1" hidden="0" allowOverlap="1">
                <wp:simplePos x="0" y="0"/>
                <wp:positionH relativeFrom="character">
                  <wp:posOffset>600214</wp:posOffset>
                </wp:positionH>
                <wp:positionV relativeFrom="line">
                  <wp:posOffset>-124233</wp:posOffset>
                </wp:positionV>
                <wp:extent cx="98367" cy="123476"/>
                <wp:effectExtent l="0" t="0" r="0" b="0"/>
                <wp:wrapNone/>
                <wp:docPr id="826" name="对象 826"/>
                <wp:cNvGraphicFramePr>
                  <a:graphicFrameLocks noChangeAspect="0" noSelect="1"/>
                </wp:cNvGraphicFramePr>
                <a:graphic>
                  <a:graphicData uri="http://schemas.microsoft.com/office/word/2010/wordprocessingInk">
                    <w14:contentPart bwMode="auto" r:id="rId533">
                      <w14:nvContentPartPr>
                        <w14:cNvContentPartPr/>
                      </w14:nvContentPartPr>
                      <w14:xfrm>
                        <a:off x="0" y="0"/>
                        <a:ext cx="98367" cy="123476"/>
                      </w14:xfrm>
                    </w14:contentPart>
                  </a:graphicData>
                </a:graphic>
              </wp:anchor>
            </w:drawing>
          </mc:Choice>
          <mc:Fallback>
            <w:pict>
              <v:shape type="#_x0000_t75" id="对象 827" o:spid="_x0000_s827" fillcolor="#FFFFFF" stroked="t" strokeweight="1.0pt" style="position:absolute;&#10;margin-left:47.260944pt;&#10;margin-top:-9.782126pt;&#10;width:7.745435pt;&#10;height:9.72252pt;&#10;z-index:2108;&#10;mso-position-horizontal:absolute;&#10;mso-position-horizontal-relative:char;&#10;mso-position-vertical:absolute;&#10;mso-position-vertical-relative:line;&#10;mso-wrap-distance-left:6.7498426pt;&#10;mso-wrap-distance-right:6.7498426pt;">
                <v:stroke color="#000000"/>
                <v:imagedata r:id="rId534"/>
                <o:lock selection="t"/>
              </v:shape>
            </w:pict>
          </mc:Fallback>
        </mc:AlternateContent>
      </w:r>
      <w:r>
        <w:rPr>
          <w:color w:val="FF0000"/>
        </w:rPr>
        <mc:AlternateContent>
          <mc:Choice Requires="wps">
            <w:drawing>
              <wp:anchor distT="0" distB="0" distL="85723" distR="85723" simplePos="0" relativeHeight="2109" behindDoc="0" locked="0" layoutInCell="1" hidden="0" allowOverlap="1">
                <wp:simplePos x="0" y="0"/>
                <wp:positionH relativeFrom="character">
                  <wp:posOffset>139339</wp:posOffset>
                </wp:positionH>
                <wp:positionV relativeFrom="line">
                  <wp:posOffset>-151166</wp:posOffset>
                </wp:positionV>
                <wp:extent cx="248930" cy="228760"/>
                <wp:effectExtent l="0" t="0" r="0" b="0"/>
                <wp:wrapNone/>
                <wp:docPr id="829" name="对象 829"/>
                <wp:cNvGraphicFramePr>
                  <a:graphicFrameLocks noChangeAspect="0" noSelect="1"/>
                </wp:cNvGraphicFramePr>
                <a:graphic>
                  <a:graphicData uri="http://schemas.microsoft.com/office/word/2010/wordprocessingInk">
                    <w14:contentPart bwMode="auto" r:id="rId535">
                      <w14:nvContentPartPr>
                        <w14:cNvContentPartPr/>
                      </w14:nvContentPartPr>
                      <w14:xfrm>
                        <a:off x="0" y="0"/>
                        <a:ext cx="248930" cy="228760"/>
                      </w14:xfrm>
                    </w14:contentPart>
                  </a:graphicData>
                </a:graphic>
              </wp:anchor>
            </w:drawing>
          </mc:Choice>
          <mc:Fallback>
            <w:pict>
              <v:shape type="#_x0000_t75" id="对象 830" o:spid="_x0000_s830" fillcolor="#FFFFFF" stroked="t" strokeweight="1.0pt" style="position:absolute;&#10;margin-left:10.971575pt;&#10;margin-top:-11.902835pt;&#10;width:19.600864pt;&#10;height:18.012676pt;&#10;z-index:2109;&#10;mso-position-horizontal:absolute;&#10;mso-position-horizontal-relative:char;&#10;mso-position-vertical:absolute;&#10;mso-position-vertical-relative:line;&#10;mso-wrap-distance-left:6.7498426pt;&#10;mso-wrap-distance-right:6.7498426pt;">
                <v:stroke color="#000000"/>
                <v:imagedata r:id="rId536"/>
                <o:lock selection="t"/>
              </v:shape>
            </w:pict>
          </mc:Fallback>
        </mc:AlternateContent>
      </w:r>
      <w:r>
        <w:rPr>
          <w:color w:val="FF0000"/>
        </w:rPr>
        <mc:AlternateContent>
          <mc:Choice Requires="wps">
            <w:drawing>
              <wp:anchor distT="0" distB="0" distL="85723" distR="85723" simplePos="0" relativeHeight="2110" behindDoc="0" locked="0" layoutInCell="1" hidden="0" allowOverlap="1">
                <wp:simplePos x="0" y="0"/>
                <wp:positionH relativeFrom="character">
                  <wp:posOffset>416040</wp:posOffset>
                </wp:positionH>
                <wp:positionV relativeFrom="line">
                  <wp:posOffset>-416499</wp:posOffset>
                </wp:positionV>
                <wp:extent cx="191827" cy="172400"/>
                <wp:effectExtent l="0" t="0" r="0" b="0"/>
                <wp:wrapNone/>
                <wp:docPr id="832" name="对象 832"/>
                <wp:cNvGraphicFramePr>
                  <a:graphicFrameLocks noChangeAspect="0" noSelect="1"/>
                </wp:cNvGraphicFramePr>
                <a:graphic>
                  <a:graphicData uri="http://schemas.microsoft.com/office/word/2010/wordprocessingInk">
                    <w14:contentPart bwMode="auto" r:id="rId537">
                      <w14:nvContentPartPr>
                        <w14:cNvContentPartPr/>
                      </w14:nvContentPartPr>
                      <w14:xfrm>
                        <a:off x="0" y="0"/>
                        <a:ext cx="191827" cy="172400"/>
                      </w14:xfrm>
                    </w14:contentPart>
                  </a:graphicData>
                </a:graphic>
              </wp:anchor>
            </w:drawing>
          </mc:Choice>
          <mc:Fallback>
            <w:pict>
              <v:shape type="#_x0000_t75" id="对象 833" o:spid="_x0000_s833" fillcolor="#FFFFFF" stroked="t" strokeweight="1.0pt" style="position:absolute;&#10;margin-left:32.759056pt;&#10;margin-top:-32.795197pt;&#10;width:15.104489pt;&#10;height:13.574803pt;&#10;z-index:2110;&#10;mso-position-horizontal:absolute;&#10;mso-position-horizontal-relative:char;&#10;mso-position-vertical:absolute;&#10;mso-position-vertical-relative:line;&#10;mso-wrap-distance-left:6.7498426pt;&#10;mso-wrap-distance-right:6.7498426pt;">
                <v:stroke color="#000000"/>
                <v:imagedata r:id="rId538"/>
                <o:lock selection="t"/>
              </v:shape>
            </w:pict>
          </mc:Fallback>
        </mc:AlternateContent>
      </w:r>
      <w:r>
        <w:rPr>
          <w:color w:val="FF0000"/>
        </w:rPr>
        <mc:AlternateContent>
          <mc:Choice Requires="wps">
            <w:drawing>
              <wp:anchor distT="0" distB="0" distL="85723" distR="85723" simplePos="0" relativeHeight="2111" behindDoc="0" locked="0" layoutInCell="1" hidden="0" allowOverlap="1">
                <wp:simplePos x="0" y="0"/>
                <wp:positionH relativeFrom="character">
                  <wp:posOffset>432128</wp:posOffset>
                </wp:positionH>
                <wp:positionV relativeFrom="line">
                  <wp:posOffset>-504367</wp:posOffset>
                </wp:positionV>
                <wp:extent cx="135955" cy="200136"/>
                <wp:effectExtent l="0" t="0" r="0" b="0"/>
                <wp:wrapNone/>
                <wp:docPr id="835" name="对象 835"/>
                <wp:cNvGraphicFramePr>
                  <a:graphicFrameLocks noChangeAspect="0" noSelect="1"/>
                </wp:cNvGraphicFramePr>
                <a:graphic>
                  <a:graphicData uri="http://schemas.microsoft.com/office/word/2010/wordprocessingInk">
                    <w14:contentPart bwMode="auto" r:id="rId539">
                      <w14:nvContentPartPr>
                        <w14:cNvContentPartPr/>
                      </w14:nvContentPartPr>
                      <w14:xfrm>
                        <a:off x="0" y="0"/>
                        <a:ext cx="135955" cy="200136"/>
                      </w14:xfrm>
                    </w14:contentPart>
                  </a:graphicData>
                </a:graphic>
              </wp:anchor>
            </w:drawing>
          </mc:Choice>
          <mc:Fallback>
            <w:pict>
              <v:shape type="#_x0000_t75" id="对象 836" o:spid="_x0000_s836" fillcolor="#FFFFFF" stroked="t" strokeweight="1.0pt" style="position:absolute;&#10;margin-left:34.025826pt;&#10;margin-top:-39.713936pt;&#10;width:10.705118pt;&#10;height:15.758818pt;&#10;z-index:2111;&#10;mso-position-horizontal:absolute;&#10;mso-position-horizontal-relative:char;&#10;mso-position-vertical:absolute;&#10;mso-position-vertical-relative:line;&#10;mso-wrap-distance-left:6.7498426pt;&#10;mso-wrap-distance-right:6.7498426pt;">
                <v:stroke color="#000000"/>
                <v:imagedata r:id="rId540"/>
                <o:lock selection="t"/>
              </v:shape>
            </w:pict>
          </mc:Fallback>
        </mc:AlternateContent>
      </w:r>
      <w:r>
        <w:rPr>
          <w:color w:val="FF0000"/>
        </w:rPr>
        <mc:AlternateContent>
          <mc:Choice Requires="wps">
            <w:drawing>
              <wp:anchor distT="0" distB="0" distL="85723" distR="85723" simplePos="0" relativeHeight="2112" behindDoc="0" locked="0" layoutInCell="1" hidden="0" allowOverlap="1">
                <wp:simplePos x="0" y="0"/>
                <wp:positionH relativeFrom="character">
                  <wp:posOffset>364299</wp:posOffset>
                </wp:positionH>
                <wp:positionV relativeFrom="line">
                  <wp:posOffset>-516850</wp:posOffset>
                </wp:positionV>
                <wp:extent cx="53164" cy="279792"/>
                <wp:effectExtent l="0" t="0" r="0" b="0"/>
                <wp:wrapNone/>
                <wp:docPr id="838" name="对象 838"/>
                <wp:cNvGraphicFramePr>
                  <a:graphicFrameLocks noChangeAspect="0" noSelect="1"/>
                </wp:cNvGraphicFramePr>
                <a:graphic>
                  <a:graphicData uri="http://schemas.microsoft.com/office/word/2010/wordprocessingInk">
                    <w14:contentPart bwMode="auto" r:id="rId541">
                      <w14:nvContentPartPr>
                        <w14:cNvContentPartPr/>
                      </w14:nvContentPartPr>
                      <w14:xfrm>
                        <a:off x="0" y="0"/>
                        <a:ext cx="53164" cy="279792"/>
                      </w14:xfrm>
                    </w14:contentPart>
                  </a:graphicData>
                </a:graphic>
              </wp:anchor>
            </w:drawing>
          </mc:Choice>
          <mc:Fallback>
            <w:pict>
              <v:shape type="#_x0000_t75" id="对象 839" o:spid="_x0000_s839" fillcolor="#FFFFFF" stroked="t" strokeweight="1.0pt" style="position:absolute;&#10;margin-left:28.68496pt;&#10;margin-top:-40.69685pt;&#10;width:4.186142pt;&#10;height:22.030867pt;&#10;z-index:2112;&#10;mso-position-horizontal:absolute;&#10;mso-position-horizontal-relative:char;&#10;mso-position-vertical:absolute;&#10;mso-position-vertical-relative:line;&#10;mso-wrap-distance-left:6.7498426pt;&#10;mso-wrap-distance-right:6.7498426pt;">
                <v:stroke color="#000000"/>
                <v:imagedata r:id="rId542"/>
                <o:lock selection="t"/>
              </v:shape>
            </w:pict>
          </mc:Fallback>
        </mc:AlternateContent>
      </w:r>
      <w:r>
        <w:rPr>
          <w:color w:val="FF0000"/>
        </w:rPr>
        <mc:AlternateContent>
          <mc:Choice Requires="wps">
            <w:drawing>
              <wp:anchor distT="0" distB="0" distL="85723" distR="85723" simplePos="0" relativeHeight="2113" behindDoc="0" locked="0" layoutInCell="1" hidden="0" allowOverlap="1">
                <wp:simplePos x="0" y="0"/>
                <wp:positionH relativeFrom="character">
                  <wp:posOffset>352738</wp:posOffset>
                </wp:positionH>
                <wp:positionV relativeFrom="line">
                  <wp:posOffset>-555121</wp:posOffset>
                </wp:positionV>
                <wp:extent cx="77387" cy="87060"/>
                <wp:effectExtent l="0" t="0" r="0" b="0"/>
                <wp:wrapNone/>
                <wp:docPr id="841" name="对象 841"/>
                <wp:cNvGraphicFramePr>
                  <a:graphicFrameLocks noChangeAspect="0" noSelect="1"/>
                </wp:cNvGraphicFramePr>
                <a:graphic>
                  <a:graphicData uri="http://schemas.microsoft.com/office/word/2010/wordprocessingInk">
                    <w14:contentPart bwMode="auto" r:id="rId543">
                      <w14:nvContentPartPr>
                        <w14:cNvContentPartPr/>
                      </w14:nvContentPartPr>
                      <w14:xfrm>
                        <a:off x="0" y="0"/>
                        <a:ext cx="77387" cy="87060"/>
                      </w14:xfrm>
                    </w14:contentPart>
                  </a:graphicData>
                </a:graphic>
              </wp:anchor>
            </w:drawing>
          </mc:Choice>
          <mc:Fallback>
            <w:pict>
              <v:shape type="#_x0000_t75" id="对象 842" o:spid="_x0000_s842" fillcolor="#FFFFFF" stroked="t" strokeweight="1.0pt" style="position:absolute;&#10;margin-left:27.774645pt;&#10;margin-top:-43.710316pt;&#10;width:6.0935426pt;&#10;height:6.8551183pt;&#10;z-index:2113;&#10;mso-position-horizontal:absolute;&#10;mso-position-horizontal-relative:char;&#10;mso-position-vertical:absolute;&#10;mso-position-vertical-relative:line;&#10;mso-wrap-distance-left:6.7498426pt;&#10;mso-wrap-distance-right:6.7498426pt;">
                <v:stroke color="#000000"/>
                <v:imagedata r:id="rId544"/>
                <o:lock selection="t"/>
              </v:shape>
            </w:pict>
          </mc:Fallback>
        </mc:AlternateContent>
      </w:r>
      <w:r>
        <w:rPr>
          <w:color w:val="FF0000"/>
        </w:rPr>
        <mc:AlternateContent>
          <mc:Choice Requires="wps">
            <w:drawing>
              <wp:anchor distT="0" distB="0" distL="85723" distR="85723" simplePos="0" relativeHeight="2114" behindDoc="0" locked="0" layoutInCell="1" hidden="0" allowOverlap="1">
                <wp:simplePos x="0" y="0"/>
                <wp:positionH relativeFrom="character">
                  <wp:posOffset>427006</wp:posOffset>
                </wp:positionH>
                <wp:positionV relativeFrom="line">
                  <wp:posOffset>-555423</wp:posOffset>
                </wp:positionV>
                <wp:extent cx="98738" cy="69755"/>
                <wp:effectExtent l="0" t="0" r="0" b="0"/>
                <wp:wrapNone/>
                <wp:docPr id="844" name="对象 844"/>
                <wp:cNvGraphicFramePr>
                  <a:graphicFrameLocks noChangeAspect="0" noSelect="1"/>
                </wp:cNvGraphicFramePr>
                <a:graphic>
                  <a:graphicData uri="http://schemas.microsoft.com/office/word/2010/wordprocessingInk">
                    <w14:contentPart bwMode="auto" r:id="rId545">
                      <w14:nvContentPartPr>
                        <w14:cNvContentPartPr/>
                      </w14:nvContentPartPr>
                      <w14:xfrm>
                        <a:off x="0" y="0"/>
                        <a:ext cx="98738" cy="69755"/>
                      </w14:xfrm>
                    </w14:contentPart>
                  </a:graphicData>
                </a:graphic>
              </wp:anchor>
            </w:drawing>
          </mc:Choice>
          <mc:Fallback>
            <w:pict>
              <v:shape type="#_x0000_t75" id="对象 845" o:spid="_x0000_s845" fillcolor="#FFFFFF" stroked="t" strokeweight="1.0pt" style="position:absolute;&#10;margin-left:33.622597pt;&#10;margin-top:-43.734093pt;&#10;width:7.774723pt;&#10;height:5.49252pt;&#10;z-index:2114;&#10;mso-position-horizontal:absolute;&#10;mso-position-horizontal-relative:char;&#10;mso-position-vertical:absolute;&#10;mso-position-vertical-relative:line;&#10;mso-wrap-distance-left:6.7498426pt;&#10;mso-wrap-distance-right:6.7498426pt;">
                <v:stroke color="#000000"/>
                <v:imagedata r:id="rId546"/>
                <o:lock selection="t"/>
              </v:shape>
            </w:pict>
          </mc:Fallback>
        </mc:AlternateContent>
      </w:r>
      <w:r>
        <w:rPr>
          <w:color w:val="FF0000"/>
        </w:rPr>
        <mc:AlternateContent>
          <mc:Choice Requires="wps">
            <w:drawing>
              <wp:anchor distT="0" distB="0" distL="85723" distR="85723" simplePos="0" relativeHeight="2115" behindDoc="0" locked="0" layoutInCell="1" hidden="0" allowOverlap="1">
                <wp:simplePos x="0" y="0"/>
                <wp:positionH relativeFrom="character">
                  <wp:posOffset>448925</wp:posOffset>
                </wp:positionH>
                <wp:positionV relativeFrom="line">
                  <wp:posOffset>-565325</wp:posOffset>
                </wp:positionV>
                <wp:extent cx="38126" cy="132666"/>
                <wp:effectExtent l="0" t="0" r="0" b="0"/>
                <wp:wrapNone/>
                <wp:docPr id="847" name="对象 847"/>
                <wp:cNvGraphicFramePr>
                  <a:graphicFrameLocks noChangeAspect="0" noSelect="1"/>
                </wp:cNvGraphicFramePr>
                <a:graphic>
                  <a:graphicData uri="http://schemas.microsoft.com/office/word/2010/wordprocessingInk">
                    <w14:contentPart bwMode="auto" r:id="rId547">
                      <w14:nvContentPartPr>
                        <w14:cNvContentPartPr/>
                      </w14:nvContentPartPr>
                      <w14:xfrm>
                        <a:off x="0" y="0"/>
                        <a:ext cx="38126" cy="132666"/>
                      </w14:xfrm>
                    </w14:contentPart>
                  </a:graphicData>
                </a:graphic>
              </wp:anchor>
            </w:drawing>
          </mc:Choice>
          <mc:Fallback>
            <w:pict>
              <v:shape type="#_x0000_t75" id="对象 848" o:spid="_x0000_s848" fillcolor="#FFFFFF" stroked="t" strokeweight="1.0pt" style="position:absolute;&#10;margin-left:35.348503pt;&#10;margin-top:-44.51378pt;&#10;width:3.0021257pt;&#10;height:10.446219pt;&#10;z-index:2115;&#10;mso-position-horizontal:absolute;&#10;mso-position-horizontal-relative:char;&#10;mso-position-vertical:absolute;&#10;mso-position-vertical-relative:line;&#10;mso-wrap-distance-left:6.7498426pt;&#10;mso-wrap-distance-right:6.7498426pt;">
                <v:stroke color="#000000"/>
                <v:imagedata r:id="rId548"/>
                <o:lock selection="t"/>
              </v:shape>
            </w:pict>
          </mc:Fallback>
        </mc:AlternateContent>
      </w:r>
    </w:p>
    <w:p>
      <w:pPr>
        <w:ind w:firstLine="420"/>
        <w:rPr>
          <w:rFonts w:hint="eastAsia"/>
          <w:lang w:val="en-US" w:eastAsia="zh-CN"/>
        </w:rPr>
      </w:pPr>
      <w:r>
        <w:rPr>
          <w:rFonts w:hint="eastAsia"/>
          <w:lang w:val="en-US" w:eastAsia="zh-CN"/>
        </w:rPr>
        <w:t>非局部平滑滤波（非线性）</w:t>
      </w:r>
    </w:p>
    <w:p>
      <w:pPr>
        <w:rPr>
          <w:rFonts w:hint="eastAsia"/>
          <w:lang w:val="en-US" w:eastAsia="zh-CN"/>
        </w:rPr>
      </w:pPr>
      <w:r>
        <w:rPr>
          <w:rFonts w:hint="eastAsia"/>
          <w:lang w:val="en-US" w:eastAsia="zh-CN"/>
        </w:rPr>
        <w:t>中值滤波（非线性）</w:t>
      </w:r>
    </w:p>
    <w:p>
      <w:pPr>
        <w:ind w:firstLine="420"/>
        <w:rPr>
          <w:rFonts w:hint="eastAsia"/>
          <w:lang w:val="en-US" w:eastAsia="zh-CN"/>
        </w:rPr>
      </w:pPr>
      <w:r>
        <w:rPr>
          <w:rFonts w:hint="eastAsia"/>
          <w:lang w:val="en-US" w:eastAsia="zh-CN"/>
        </w:rPr>
        <w:t>统计排序滤波</w:t>
      </w:r>
    </w:p>
    <w:p>
      <w:pPr>
        <w:ind w:firstLine="420"/>
        <w:rPr>
          <w:rFonts w:hint="eastAsia"/>
          <w:lang w:val="en-US" w:eastAsia="zh-CN"/>
        </w:rPr>
      </w:pPr>
      <w:r>
        <w:rPr>
          <w:rFonts w:hint="eastAsia"/>
          <w:lang w:val="en-US" w:eastAsia="zh-CN"/>
        </w:rPr>
        <w:t>自适应中值滤波</w:t>
      </w:r>
    </w:p>
    <w:p>
      <w:pPr>
        <w:rPr>
          <w:rFonts w:hint="eastAsia"/>
          <w:lang w:val="en-US" w:eastAsia="zh-CN"/>
        </w:rPr>
      </w:pPr>
      <w:r>
        <w:rPr>
          <w:rFonts w:hint="eastAsia"/>
          <w:lang w:val="en-US" w:eastAsia="zh-CN"/>
        </w:rPr>
        <w:t xml:space="preserve"> </w:t>
        <w:tab/>
        <w:t>α裁剪均值滤波</w:t>
      </w:r>
    </w:p>
    <w:p>
      <w:pPr>
        <w:rPr>
          <w:rFonts w:hint="eastAsia"/>
          <w:lang w:val="en-US" w:eastAsia="zh-CN"/>
        </w:rPr>
      </w:pPr>
    </w:p>
    <w:p>
      <w:pPr>
        <w:rPr>
          <w:rFonts w:hint="eastAsia"/>
          <w:color w:val="FF0000"/>
        </w:rPr>
      </w:pPr>
      <w:r>
        <w:rPr>
          <w:rFonts w:hint="eastAsia"/>
          <w:color w:val="FF0000"/>
        </w:rPr>
        <w:t>练习9：空域平滑滤波器模版大小与平滑效果分析</w:t>
      </w:r>
    </w:p>
    <w:p>
      <w:pPr>
        <w:rPr>
          <w:rFonts w:hint="eastAsia"/>
          <w:color w:val="FF0000"/>
        </w:rPr>
      </w:pPr>
      <w:r>
        <w:rPr>
          <w:rFonts w:hint="eastAsia"/>
        </w:rPr>
        <w:t>均值平滑模板</w:t>
      </w:r>
      <w:r>
        <w:rPr>
          <w:rFonts w:hint="eastAsia"/>
          <w:lang w:val="en-US" w:eastAsia="zh-CN"/>
        </w:rPr>
        <w:t>(简单)/</w:t>
      </w:r>
      <w:r>
        <w:rPr>
          <w:rFonts w:hint="eastAsia"/>
        </w:rPr>
        <w:t>加权平均模板</w:t>
      </w:r>
      <w:r>
        <w:rPr>
          <w:rFonts w:hint="eastAsia"/>
          <w:lang w:val="en-US" w:eastAsia="zh-CN"/>
        </w:rPr>
        <w:t>(有效)/</w:t>
      </w:r>
      <w:r>
        <w:rPr>
          <w:rFonts w:hint="eastAsia"/>
        </w:rPr>
        <w:t>高斯平滑模板</w:t>
      </w:r>
      <w:r>
        <w:rPr>
          <w:rFonts w:hint="eastAsia"/>
          <w:lang w:val="en-US" w:eastAsia="zh-CN"/>
        </w:rPr>
        <w:t>(常用)/中值滤波</w:t>
      </w:r>
    </w:p>
    <w:p>
      <w:pPr>
        <w:rPr>
          <w:rFonts w:hint="eastAsia"/>
          <w:color w:val="FF0000"/>
        </w:rPr>
      </w:pPr>
      <w:r>
        <w:rPr>
          <w:rFonts w:hint="eastAsia"/>
          <w:color w:val="FF0000"/>
        </w:rPr>
        <w:t>练习10：中值滤波器定义（原理）、效果、优缺点</w:t>
      </w:r>
    </w:p>
    <w:p>
      <w:pPr>
        <w:rPr>
          <w:rFonts w:eastAsia="宋体" w:hint="eastAsia"/>
          <w:lang w:eastAsia="zh-CN"/>
        </w:rPr>
      </w:pPr>
      <w:r>
        <w:rPr>
          <w:rFonts w:eastAsia="宋体" w:hint="eastAsia"/>
          <w:lang w:eastAsia="zh-CN"/>
        </w:rPr>
        <w:drawing>
          <wp:inline distT="0" distB="0" distL="114300" distR="114300">
            <wp:extent cx="3215005" cy="1460499"/>
            <wp:effectExtent l="0" t="0" r="0" b="0"/>
            <wp:docPr id="850" name="图片 850" descr="f08130302c195feff4f93727a1ee220"/>
            <wp:cNvGraphicFramePr>
              <a:graphicFrameLocks noChangeAspect="1"/>
            </wp:cNvGraphicFramePr>
            <a:graphic>
              <a:graphicData uri="http://schemas.openxmlformats.org/drawingml/2006/picture">
                <pic:pic>
                  <pic:nvPicPr>
                    <pic:cNvPr id="852" name="图片 852"/>
                    <pic:cNvPicPr/>
                  </pic:nvPicPr>
                  <pic:blipFill>
                    <a:blip r:embed="rId549"/>
                    <a:stretch>
                      <a:fillRect/>
                    </a:stretch>
                  </pic:blipFill>
                  <pic:spPr>
                    <a:xfrm rot="0">
                      <a:off x="0" y="0"/>
                      <a:ext cx="3215005" cy="1460499"/>
                    </a:xfrm>
                    <a:prstGeom prst="rect"/>
                    <a:noFill/>
                    <a:ln w="12700" cmpd="sng" cap="flat">
                      <a:noFill/>
                      <a:prstDash val="solid"/>
                      <a:miter/>
                    </a:ln>
                  </pic:spPr>
                </pic:pic>
              </a:graphicData>
            </a:graphic>
          </wp:inline>
        </w:drawing>
      </w:r>
    </w:p>
    <w:p>
      <w:pPr>
        <w:rPr>
          <w:rFonts w:hint="eastAsia"/>
          <w:color w:val="FF0000"/>
        </w:rPr>
      </w:pPr>
      <w:r>
        <w:rPr>
          <w:rFonts w:hint="eastAsia"/>
          <w:color w:val="FF0000"/>
        </w:rPr>
        <w:t>练习1：锐化空间滤波器举例，效果</w:t>
      </w:r>
    </w:p>
    <w:p>
      <w:pPr>
        <w:rPr>
          <w:rFonts w:hint="eastAsia"/>
        </w:rPr>
      </w:pPr>
      <w:r>
        <w:rPr>
          <w:rFonts w:hint="eastAsia"/>
        </w:rPr>
        <w:t>平滑空间滤波器</w:t>
      </w:r>
    </w:p>
    <w:p>
      <w:pPr>
        <w:ind w:firstLine="420"/>
        <w:rPr>
          <w:rFonts w:hint="eastAsia"/>
        </w:rPr>
      </w:pPr>
      <w:r>
        <w:rPr>
          <w:rFonts w:hint="eastAsia"/>
        </w:rPr>
        <w:t>模糊图片，减弱</w:t>
      </w:r>
      <w:r>
        <w:rPr>
          <w:color w:val="FF0000"/>
        </w:rPr>
        <mc:AlternateContent>
          <mc:Choice Requires="wps">
            <w:drawing>
              <wp:anchor distT="0" distB="0" distL="85723" distR="85723" simplePos="0" relativeHeight="2082" behindDoc="0" locked="0" layoutInCell="1" hidden="0" allowOverlap="1">
                <wp:simplePos x="0" y="0"/>
                <wp:positionH relativeFrom="character">
                  <wp:posOffset>-936714</wp:posOffset>
                </wp:positionH>
                <wp:positionV relativeFrom="line">
                  <wp:posOffset>54522</wp:posOffset>
                </wp:positionV>
                <wp:extent cx="1947105" cy="89149"/>
                <wp:effectExtent l="0" t="0" r="0" b="0"/>
                <wp:wrapNone/>
                <wp:docPr id="853" name="对象 853"/>
                <wp:cNvGraphicFramePr>
                  <a:graphicFrameLocks noChangeAspect="0" noSelect="1"/>
                </wp:cNvGraphicFramePr>
                <a:graphic>
                  <a:graphicData uri="http://schemas.microsoft.com/office/word/2010/wordprocessingInk">
                    <w14:contentPart bwMode="auto" r:id="rId550">
                      <w14:nvContentPartPr>
                        <w14:cNvContentPartPr/>
                      </w14:nvContentPartPr>
                      <w14:xfrm>
                        <a:off x="0" y="0"/>
                        <a:ext cx="1947105" cy="89149"/>
                      </w14:xfrm>
                    </w14:contentPart>
                  </a:graphicData>
                </a:graphic>
              </wp:anchor>
            </w:drawing>
          </mc:Choice>
          <mc:Fallback>
            <w:pict>
              <v:shape type="#_x0000_t75" id="对象 854" o:spid="_x0000_s854" fillcolor="#FFFFFF" stroked="t" strokeweight="1.0pt" style="position:absolute;&#10;margin-left:-73.75701pt;&#10;margin-top:4.293071pt;&#10;width:153.31535pt;&#10;height:7.019606pt;&#10;z-index:2082;&#10;mso-position-horizontal:absolute;&#10;mso-position-horizontal-relative:char;&#10;mso-position-vertical:absolute;&#10;mso-position-vertical-relative:line;&#10;mso-wrap-distance-left:6.7498426pt;&#10;mso-wrap-distance-right:6.7498426pt;">
                <v:stroke color="#000000"/>
                <v:imagedata r:id="rId551"/>
                <o:lock selection="t"/>
              </v:shape>
            </w:pict>
          </mc:Fallback>
        </mc:AlternateContent>
      </w:r>
      <w:r>
        <w:rPr>
          <w:rFonts w:hint="eastAsia"/>
        </w:rPr>
        <w:t>图片中的灰度变化</w:t>
      </w:r>
    </w:p>
    <w:p>
      <w:pPr>
        <w:ind w:firstLine="420"/>
        <w:rPr>
          <w:rFonts w:hint="eastAsia"/>
        </w:rPr>
      </w:pPr>
      <w:r>
        <w:rPr>
          <w:rFonts w:hint="eastAsia"/>
        </w:rPr>
        <w:t>用空间平均求和的方法表示</w:t>
      </w:r>
    </w:p>
    <w:p>
      <w:pPr>
        <w:rPr>
          <w:rFonts w:hint="eastAsia"/>
        </w:rPr>
      </w:pPr>
      <w:r>
        <w:rPr>
          <w:rFonts w:hint="eastAsia"/>
        </w:rPr>
        <w:t>锐化空间滤波器</w:t>
      </w:r>
    </w:p>
    <w:p>
      <w:pPr>
        <w:ind w:firstLine="420"/>
        <w:rPr>
          <w:rFonts w:hint="eastAsia"/>
        </w:rPr>
      </w:pPr>
      <w:r>
        <w:rPr>
          <w:rFonts w:hint="eastAsia"/>
        </w:rPr>
        <w:t>突出图片中的</w:t>
      </w:r>
      <w:r>
        <w:rPr>
          <w:color w:val="FF0000"/>
        </w:rPr>
        <mc:AlternateContent>
          <mc:Choice Requires="wps">
            <w:drawing>
              <wp:anchor distT="0" distB="0" distL="85723" distR="85723" simplePos="0" relativeHeight="2081" behindDoc="0" locked="0" layoutInCell="1" hidden="0" allowOverlap="1">
                <wp:simplePos x="0" y="0"/>
                <wp:positionH relativeFrom="character">
                  <wp:posOffset>-813205</wp:posOffset>
                </wp:positionH>
                <wp:positionV relativeFrom="line">
                  <wp:posOffset>44958</wp:posOffset>
                </wp:positionV>
                <wp:extent cx="1643027" cy="84078"/>
                <wp:effectExtent l="0" t="0" r="0" b="0"/>
                <wp:wrapNone/>
                <wp:docPr id="856" name="对象 856"/>
                <wp:cNvGraphicFramePr>
                  <a:graphicFrameLocks noChangeAspect="0" noSelect="1"/>
                </wp:cNvGraphicFramePr>
                <a:graphic>
                  <a:graphicData uri="http://schemas.microsoft.com/office/word/2010/wordprocessingInk">
                    <w14:contentPart bwMode="auto" r:id="rId552">
                      <w14:nvContentPartPr>
                        <w14:cNvContentPartPr/>
                      </w14:nvContentPartPr>
                      <w14:xfrm>
                        <a:off x="0" y="0"/>
                        <a:ext cx="1643027" cy="84078"/>
                      </w14:xfrm>
                    </w14:contentPart>
                  </a:graphicData>
                </a:graphic>
              </wp:anchor>
            </w:drawing>
          </mc:Choice>
          <mc:Fallback>
            <w:pict>
              <v:shape type="#_x0000_t75" id="对象 857" o:spid="_x0000_s857" fillcolor="#FFFFFF" stroked="t" strokeweight="1.0pt" style="position:absolute;&#10;margin-left:-64.03197pt;&#10;margin-top:3.5400786pt;&#10;width:129.37221pt;&#10;height:6.620315pt;&#10;z-index:2081;&#10;mso-position-horizontal:absolute;&#10;mso-position-horizontal-relative:char;&#10;mso-position-vertical:absolute;&#10;mso-position-vertical-relative:line;&#10;mso-wrap-distance-left:6.7498426pt;&#10;mso-wrap-distance-right:6.7498426pt;">
                <v:stroke color="#000000"/>
                <v:imagedata r:id="rId553"/>
                <o:lock selection="t"/>
              </v:shape>
            </w:pict>
          </mc:Fallback>
        </mc:AlternateContent>
      </w:r>
      <w:r>
        <w:rPr>
          <w:rFonts w:hint="eastAsia"/>
        </w:rPr>
        <w:t>灰度过度部分</w:t>
      </w:r>
    </w:p>
    <w:p>
      <w:pPr>
        <w:ind w:firstLine="420"/>
        <w:rPr>
          <w:rFonts w:hint="eastAsia"/>
        </w:rPr>
      </w:pPr>
      <w:r>
        <w:rPr>
          <w:rFonts w:hint="eastAsia"/>
        </w:rPr>
        <w:t>用空间微分（求差值）的方法表示</w:t>
      </w:r>
    </w:p>
    <w:p>
      <w:pPr>
        <w:rPr>
          <w:rFonts w:hint="eastAsia"/>
        </w:rPr>
      </w:pPr>
      <w:r>
        <w:rPr>
          <w:rFonts w:hint="eastAsia"/>
        </w:rPr>
        <w:t>锐化滤波</w:t>
      </w:r>
    </w:p>
    <w:p>
      <w:pPr>
        <w:ind w:firstLine="420"/>
        <w:rPr>
          <w:rFonts w:hint="eastAsia"/>
        </w:rPr>
      </w:pPr>
      <w:r>
        <w:rPr>
          <w:rFonts w:hint="eastAsia"/>
        </w:rPr>
        <w:t>一阶差分滤波</w:t>
      </w:r>
    </w:p>
    <w:p>
      <w:pPr>
        <w:ind w:left="420" w:firstLine="420"/>
        <w:rPr>
          <w:rFonts w:hint="eastAsia"/>
        </w:rPr>
      </w:pPr>
      <w:r>
        <w:rPr>
          <w:rFonts w:hint="eastAsia"/>
        </w:rPr>
        <w:t>梯度算子</w:t>
      </w:r>
    </w:p>
    <w:p>
      <w:pPr>
        <w:ind w:firstLine="420"/>
        <w:rPr>
          <w:rFonts w:hint="eastAsia"/>
        </w:rPr>
      </w:pPr>
      <w:r>
        <w:rPr>
          <w:rFonts w:hint="eastAsia"/>
        </w:rPr>
        <w:t>二阶差分滤波</w:t>
      </w:r>
    </w:p>
    <w:p>
      <w:pPr>
        <w:ind w:left="420" w:firstLine="420"/>
        <w:rPr>
          <w:rFonts w:hint="eastAsia"/>
        </w:rPr>
      </w:pPr>
      <w:r>
        <w:rPr>
          <w:rFonts w:hint="eastAsia"/>
        </w:rPr>
        <w:t>拉普拉斯算子</w:t>
      </w:r>
    </w:p>
    <w:p>
      <w:pPr>
        <w:rPr>
          <w:rFonts w:hint="eastAsia"/>
          <w:color w:val="FF0000"/>
        </w:rPr>
      </w:pPr>
      <w:r>
        <w:rPr>
          <w:rFonts w:hint="eastAsia"/>
          <w:color w:val="FF0000"/>
        </w:rPr>
        <w:t>练习2：一维函数一阶差分与二阶差分效果、联系与区别</w:t>
      </w:r>
    </w:p>
    <w:p>
      <w:pPr>
        <w:rPr>
          <w:rFonts w:hint="eastAsia"/>
        </w:rPr>
      </w:pPr>
      <w:r>
        <w:rPr>
          <w:rFonts w:hint="eastAsia"/>
        </w:rPr>
        <w:t>一阶差分算子</w:t>
      </w:r>
    </w:p>
    <w:p>
      <w:pPr>
        <w:ind w:firstLine="420"/>
        <w:rPr>
          <w:rFonts w:hint="eastAsia"/>
        </w:rPr>
      </w:pPr>
      <w:r>
        <w:rPr>
          <w:rFonts w:hint="eastAsia"/>
        </w:rPr>
        <w:t>利用图像</w:t>
      </w:r>
      <w:r>
        <w:rPr>
          <w:color w:val="FF0000"/>
        </w:rPr>
        <mc:AlternateContent>
          <mc:Choice Requires="wps">
            <w:drawing>
              <wp:anchor distT="0" distB="0" distL="85723" distR="85723" simplePos="0" relativeHeight="2079" behindDoc="0" locked="0" layoutInCell="1" hidden="0" allowOverlap="1">
                <wp:simplePos x="0" y="0"/>
                <wp:positionH relativeFrom="character">
                  <wp:posOffset>-501259</wp:posOffset>
                </wp:positionH>
                <wp:positionV relativeFrom="line">
                  <wp:posOffset>234998</wp:posOffset>
                </wp:positionV>
                <wp:extent cx="1366101" cy="98126"/>
                <wp:effectExtent l="0" t="0" r="0" b="0"/>
                <wp:wrapNone/>
                <wp:docPr id="859" name="对象 859"/>
                <wp:cNvGraphicFramePr>
                  <a:graphicFrameLocks noChangeAspect="0" noSelect="1"/>
                </wp:cNvGraphicFramePr>
                <a:graphic>
                  <a:graphicData uri="http://schemas.microsoft.com/office/word/2010/wordprocessingInk">
                    <w14:contentPart bwMode="auto" r:id="rId554">
                      <w14:nvContentPartPr>
                        <w14:cNvContentPartPr/>
                      </w14:nvContentPartPr>
                      <w14:xfrm>
                        <a:off x="0" y="0"/>
                        <a:ext cx="1366101" cy="98126"/>
                      </w14:xfrm>
                    </w14:contentPart>
                  </a:graphicData>
                </a:graphic>
              </wp:anchor>
            </w:drawing>
          </mc:Choice>
          <mc:Fallback>
            <w:pict>
              <v:shape type="#_x0000_t75" id="对象 860" o:spid="_x0000_s860" fillcolor="#FFFFFF" stroked="t" strokeweight="1.0pt" style="position:absolute;&#10;margin-left:-39.46929pt;&#10;margin-top:18.50378pt;&#10;width:107.56701pt;&#10;height:7.7264566pt;&#10;z-index:2079;&#10;mso-position-horizontal:absolute;&#10;mso-position-horizontal-relative:char;&#10;mso-position-vertical:absolute;&#10;mso-position-vertical-relative:line;&#10;mso-wrap-distance-left:6.7498426pt;&#10;mso-wrap-distance-right:6.7498426pt;">
                <v:stroke color="#000000"/>
                <v:imagedata r:id="rId555"/>
                <o:lock selection="t"/>
              </v:shape>
            </w:pict>
          </mc:Fallback>
        </mc:AlternateContent>
      </w:r>
      <w:r>
        <w:rPr>
          <w:color w:val="FF0000"/>
        </w:rPr>
        <mc:AlternateContent>
          <mc:Choice Requires="wps">
            <w:drawing>
              <wp:anchor distT="0" distB="0" distL="85723" distR="85723" simplePos="0" relativeHeight="2080" behindDoc="0" locked="0" layoutInCell="1" hidden="0" allowOverlap="1">
                <wp:simplePos x="0" y="0"/>
                <wp:positionH relativeFrom="character">
                  <wp:posOffset>-789665</wp:posOffset>
                </wp:positionH>
                <wp:positionV relativeFrom="line">
                  <wp:posOffset>-218835</wp:posOffset>
                </wp:positionV>
                <wp:extent cx="808889" cy="138181"/>
                <wp:effectExtent l="0" t="0" r="0" b="0"/>
                <wp:wrapNone/>
                <wp:docPr id="862" name="对象 862"/>
                <wp:cNvGraphicFramePr>
                  <a:graphicFrameLocks noChangeAspect="0" noSelect="1"/>
                </wp:cNvGraphicFramePr>
                <a:graphic>
                  <a:graphicData uri="http://schemas.microsoft.com/office/word/2010/wordprocessingInk">
                    <w14:contentPart bwMode="auto" r:id="rId556">
                      <w14:nvContentPartPr>
                        <w14:cNvContentPartPr/>
                      </w14:nvContentPartPr>
                      <w14:xfrm>
                        <a:off x="0" y="0"/>
                        <a:ext cx="808889" cy="138181"/>
                      </w14:xfrm>
                    </w14:contentPart>
                  </a:graphicData>
                </a:graphic>
              </wp:anchor>
            </w:drawing>
          </mc:Choice>
          <mc:Fallback>
            <w:pict>
              <v:shape type="#_x0000_t75" id="对象 863" o:spid="_x0000_s863" fillcolor="#FFFFFF" stroked="t" strokeweight="1.0pt" style="position:absolute;&#10;margin-left:-62.178345pt;&#10;margin-top:-17.23118pt;&#10;width:63.69205pt;&#10;height:10.880394pt;&#10;z-index:2080;&#10;mso-position-horizontal:absolute;&#10;mso-position-horizontal-relative:char;&#10;mso-position-vertical:absolute;&#10;mso-position-vertical-relative:line;&#10;mso-wrap-distance-left:6.7498426pt;&#10;mso-wrap-distance-right:6.7498426pt;">
                <v:stroke color="#000000"/>
                <v:imagedata r:id="rId557"/>
                <o:lock selection="t"/>
              </v:shape>
            </w:pict>
          </mc:Fallback>
        </mc:AlternateContent>
      </w:r>
      <w:r>
        <w:rPr>
          <w:rFonts w:hint="eastAsia"/>
        </w:rPr>
        <w:t>梯度突出边缘和细节；</w:t>
      </w:r>
    </w:p>
    <w:p>
      <w:pPr>
        <w:ind w:firstLine="420"/>
        <w:rPr>
          <w:rFonts w:hint="eastAsia"/>
        </w:rPr>
      </w:pPr>
      <w:r>
        <w:rPr>
          <w:rFonts w:hint="eastAsia"/>
        </w:rPr>
        <w:t>主要用于图像的边缘检测；</w:t>
      </w:r>
    </w:p>
    <w:p>
      <w:pPr>
        <w:rPr>
          <w:rFonts w:hint="eastAsia"/>
        </w:rPr>
      </w:pPr>
      <w:r>
        <w:rPr>
          <w:rFonts w:hint="eastAsia"/>
        </w:rPr>
        <w:t>二阶差</w:t>
      </w:r>
      <w:r>
        <w:rPr>
          <w:color w:val="FF0000"/>
        </w:rPr>
        <mc:AlternateContent>
          <mc:Choice Requires="wps">
            <w:drawing>
              <wp:anchor distT="0" distB="0" distL="85723" distR="85723" simplePos="0" relativeHeight="2078" behindDoc="0" locked="0" layoutInCell="1" hidden="0" allowOverlap="1">
                <wp:simplePos x="0" y="0"/>
                <wp:positionH relativeFrom="character">
                  <wp:posOffset>-337120</wp:posOffset>
                </wp:positionH>
                <wp:positionV relativeFrom="line">
                  <wp:posOffset>46357</wp:posOffset>
                </wp:positionV>
                <wp:extent cx="707160" cy="75926"/>
                <wp:effectExtent l="0" t="0" r="0" b="0"/>
                <wp:wrapNone/>
                <wp:docPr id="865" name="对象 865"/>
                <wp:cNvGraphicFramePr>
                  <a:graphicFrameLocks noChangeAspect="0" noSelect="1"/>
                </wp:cNvGraphicFramePr>
                <a:graphic>
                  <a:graphicData uri="http://schemas.microsoft.com/office/word/2010/wordprocessingInk">
                    <w14:contentPart bwMode="auto" r:id="rId558">
                      <w14:nvContentPartPr>
                        <w14:cNvContentPartPr/>
                      </w14:nvContentPartPr>
                      <w14:xfrm>
                        <a:off x="0" y="0"/>
                        <a:ext cx="707160" cy="75926"/>
                      </w14:xfrm>
                    </w14:contentPart>
                  </a:graphicData>
                </a:graphic>
              </wp:anchor>
            </w:drawing>
          </mc:Choice>
          <mc:Fallback>
            <w:pict>
              <v:shape type="#_x0000_t75" id="对象 866" o:spid="_x0000_s866" fillcolor="#FFFFFF" stroked="t" strokeweight="1.0pt" style="position:absolute;&#10;margin-left:-26.544882pt;&#10;margin-top:3.6501572pt;&#10;width:55.681892pt;&#10;height:5.978425pt;&#10;z-index:2078;&#10;mso-position-horizontal:absolute;&#10;mso-position-horizontal-relative:char;&#10;mso-position-vertical:absolute;&#10;mso-position-vertical-relative:line;&#10;mso-wrap-distance-left:6.7498426pt;&#10;mso-wrap-distance-right:6.7498426pt;">
                <v:stroke color="#000000"/>
                <v:imagedata r:id="rId559"/>
                <o:lock selection="t"/>
              </v:shape>
            </w:pict>
          </mc:Fallback>
        </mc:AlternateContent>
      </w:r>
      <w:r>
        <w:rPr>
          <w:rFonts w:hint="eastAsia"/>
        </w:rPr>
        <w:t>分算子</w:t>
      </w:r>
    </w:p>
    <w:p>
      <w:pPr>
        <w:ind w:firstLine="420"/>
        <w:rPr>
          <w:rFonts w:hint="eastAsia"/>
        </w:rPr>
      </w:pPr>
      <w:r>
        <w:rPr>
          <w:rFonts w:hint="eastAsia"/>
        </w:rPr>
        <w:t>双响应，若取绝对值，则造成双边缘。</w:t>
      </w:r>
    </w:p>
    <w:p>
      <w:pPr>
        <w:ind w:firstLine="420"/>
        <w:rPr>
          <w:rFonts w:hint="eastAsia"/>
        </w:rPr>
      </w:pPr>
      <w:r>
        <w:rPr>
          <w:rFonts w:hint="eastAsia"/>
        </w:rPr>
        <w:t>过零点定位图像</w:t>
      </w:r>
      <w:r>
        <w:rPr>
          <w:color w:val="FF0000"/>
        </w:rPr>
        <mc:AlternateContent>
          <mc:Choice Requires="wps">
            <w:drawing>
              <wp:anchor distT="0" distB="0" distL="85723" distR="85723" simplePos="0" relativeHeight="2076" behindDoc="0" locked="0" layoutInCell="1" hidden="0" allowOverlap="1">
                <wp:simplePos x="0" y="0"/>
                <wp:positionH relativeFrom="character">
                  <wp:posOffset>-967496</wp:posOffset>
                </wp:positionH>
                <wp:positionV relativeFrom="line">
                  <wp:posOffset>44120</wp:posOffset>
                </wp:positionV>
                <wp:extent cx="452324" cy="95139"/>
                <wp:effectExtent l="0" t="0" r="0" b="0"/>
                <wp:wrapNone/>
                <wp:docPr id="868" name="对象 868"/>
                <wp:cNvGraphicFramePr>
                  <a:graphicFrameLocks noChangeAspect="0" noSelect="1"/>
                </wp:cNvGraphicFramePr>
                <a:graphic>
                  <a:graphicData uri="http://schemas.microsoft.com/office/word/2010/wordprocessingInk">
                    <w14:contentPart bwMode="auto" r:id="rId560">
                      <w14:nvContentPartPr>
                        <w14:cNvContentPartPr/>
                      </w14:nvContentPartPr>
                      <w14:xfrm>
                        <a:off x="0" y="0"/>
                        <a:ext cx="452324" cy="95139"/>
                      </w14:xfrm>
                    </w14:contentPart>
                  </a:graphicData>
                </a:graphic>
              </wp:anchor>
            </w:drawing>
          </mc:Choice>
          <mc:Fallback>
            <w:pict>
              <v:shape type="#_x0000_t75" id="对象 869" o:spid="_x0000_s869" fillcolor="#FFFFFF" stroked="t" strokeweight="1.0pt" style="position:absolute;&#10;margin-left:-76.18086pt;&#10;margin-top:3.4740157pt;&#10;width:35.616062pt;&#10;height:7.49126pt;&#10;z-index:2076;&#10;mso-position-horizontal:absolute;&#10;mso-position-horizontal-relative:char;&#10;mso-position-vertical:absolute;&#10;mso-position-vertical-relative:line;&#10;mso-wrap-distance-left:6.7498426pt;&#10;mso-wrap-distance-right:6.7498426pt;">
                <v:stroke color="#000000"/>
                <v:imagedata r:id="rId561"/>
                <o:lock selection="t"/>
              </v:shape>
            </w:pict>
          </mc:Fallback>
        </mc:AlternateContent>
      </w:r>
      <w:r>
        <w:rPr>
          <w:color w:val="FF0000"/>
        </w:rPr>
        <mc:AlternateContent>
          <mc:Choice Requires="wps">
            <w:drawing>
              <wp:anchor distT="0" distB="0" distL="85723" distR="85723" simplePos="0" relativeHeight="2077" behindDoc="0" locked="0" layoutInCell="1" hidden="0" allowOverlap="1">
                <wp:simplePos x="0" y="0"/>
                <wp:positionH relativeFrom="character">
                  <wp:posOffset>637381</wp:posOffset>
                </wp:positionH>
                <wp:positionV relativeFrom="line">
                  <wp:posOffset>30819</wp:posOffset>
                </wp:positionV>
                <wp:extent cx="1207915" cy="121862"/>
                <wp:effectExtent l="0" t="0" r="0" b="0"/>
                <wp:wrapNone/>
                <wp:docPr id="871" name="对象 871"/>
                <wp:cNvGraphicFramePr>
                  <a:graphicFrameLocks noChangeAspect="0" noSelect="1"/>
                </wp:cNvGraphicFramePr>
                <a:graphic>
                  <a:graphicData uri="http://schemas.microsoft.com/office/word/2010/wordprocessingInk">
                    <w14:contentPart bwMode="auto" r:id="rId562">
                      <w14:nvContentPartPr>
                        <w14:cNvContentPartPr/>
                      </w14:nvContentPartPr>
                      <w14:xfrm>
                        <a:off x="0" y="0"/>
                        <a:ext cx="1207915" cy="121862"/>
                      </w14:xfrm>
                    </w14:contentPart>
                  </a:graphicData>
                </a:graphic>
              </wp:anchor>
            </w:drawing>
          </mc:Choice>
          <mc:Fallback>
            <w:pict>
              <v:shape type="#_x0000_t75" id="对象 872" o:spid="_x0000_s872" fillcolor="#FFFFFF" stroked="t" strokeweight="1.0pt" style="position:absolute;&#10;margin-left:50.187557pt;&#10;margin-top:2.426693pt;&#10;width:95.11142pt;&#10;height:9.595433pt;&#10;z-index:2077;&#10;mso-position-horizontal:absolute;&#10;mso-position-horizontal-relative:char;&#10;mso-position-vertical:absolute;&#10;mso-position-vertical-relative:line;&#10;mso-wrap-distance-left:6.7498426pt;&#10;mso-wrap-distance-right:6.7498426pt;">
                <v:stroke color="#000000"/>
                <v:imagedata r:id="rId563"/>
                <o:lock selection="t"/>
              </v:shape>
            </w:pict>
          </mc:Fallback>
        </mc:AlternateContent>
      </w:r>
      <w:r>
        <w:rPr>
          <w:rFonts w:hint="eastAsia"/>
        </w:rPr>
        <w:t>中的边缘，一般不用于边缘检测；</w:t>
      </w:r>
    </w:p>
    <w:p>
      <w:pPr>
        <w:ind w:firstLine="420"/>
        <w:rPr>
          <w:rFonts w:hint="eastAsia"/>
        </w:rPr>
      </w:pPr>
      <w:r>
        <w:rPr>
          <w:rFonts w:hint="eastAsia"/>
        </w:rPr>
        <w:t>线性算子，通过线性算子提取的边缘和细节叠加在原图像上，主要用于图</w:t>
      </w:r>
      <w:r>
        <w:rPr>
          <w:color w:val="FF0000"/>
        </w:rPr>
        <mc:AlternateContent>
          <mc:Choice Requires="wps">
            <w:drawing>
              <wp:anchor distT="0" distB="0" distL="85723" distR="85723" simplePos="0" relativeHeight="2075" behindDoc="0" locked="0" layoutInCell="1" hidden="0" allowOverlap="1">
                <wp:simplePos x="0" y="0"/>
                <wp:positionH relativeFrom="character">
                  <wp:posOffset>-676616</wp:posOffset>
                </wp:positionH>
                <wp:positionV relativeFrom="line">
                  <wp:posOffset>23726</wp:posOffset>
                </wp:positionV>
                <wp:extent cx="1430018" cy="106365"/>
                <wp:effectExtent l="0" t="0" r="0" b="0"/>
                <wp:wrapNone/>
                <wp:docPr id="874" name="对象 874"/>
                <wp:cNvGraphicFramePr>
                  <a:graphicFrameLocks noChangeAspect="0" noSelect="1"/>
                </wp:cNvGraphicFramePr>
                <a:graphic>
                  <a:graphicData uri="http://schemas.microsoft.com/office/word/2010/wordprocessingInk">
                    <w14:contentPart bwMode="auto" r:id="rId564">
                      <w14:nvContentPartPr>
                        <w14:cNvContentPartPr/>
                      </w14:nvContentPartPr>
                      <w14:xfrm>
                        <a:off x="0" y="0"/>
                        <a:ext cx="1430018" cy="106365"/>
                      </w14:xfrm>
                    </w14:contentPart>
                  </a:graphicData>
                </a:graphic>
              </wp:anchor>
            </w:drawing>
          </mc:Choice>
          <mc:Fallback>
            <w:pict>
              <v:shape type="#_x0000_t75" id="对象 875" o:spid="_x0000_s875" fillcolor="#FFFFFF" stroked="t" strokeweight="1.0pt" style="position:absolute;&#10;margin-left:-53.276848pt;&#10;margin-top:1.868189pt;&#10;width:112.59985pt;&#10;height:8.375276pt;&#10;z-index:2075;&#10;mso-position-horizontal:absolute;&#10;mso-position-horizontal-relative:char;&#10;mso-position-vertical:absolute;&#10;mso-position-vertical-relative:line;&#10;mso-wrap-distance-left:6.7498426pt;&#10;mso-wrap-distance-right:6.7498426pt;">
                <v:stroke color="#000000"/>
                <v:imagedata r:id="rId565"/>
                <o:lock selection="t"/>
              </v:shape>
            </w:pict>
          </mc:Fallback>
        </mc:AlternateContent>
      </w:r>
      <w:r>
        <w:rPr>
          <w:rFonts w:hint="eastAsia"/>
        </w:rPr>
        <w:t>像的边缘增强。</w:t>
      </w:r>
    </w:p>
    <w:p>
      <w:pPr>
        <w:rPr>
          <w:rFonts w:hint="eastAsia"/>
          <w:color w:val="FF0000"/>
        </w:rPr>
      </w:pPr>
      <w:r>
        <w:rPr>
          <w:rFonts w:hint="eastAsia"/>
          <w:color w:val="FF0000"/>
        </w:rPr>
        <w:t>练习3:离散傅立叶变换的频谱分布特性</w:t>
      </w:r>
    </w:p>
    <w:p>
      <w:pPr>
        <w:rPr>
          <w:rFonts w:hint="eastAsia"/>
        </w:rPr>
      </w:pPr>
      <w:r>
        <w:rPr>
          <w:rFonts w:hint="eastAsia"/>
        </w:rPr>
        <w:t>频谱是信号在频域中的表示，反映图像的幅度和</w:t>
      </w:r>
      <w:r>
        <w:rPr>
          <w:color w:val="FF0000"/>
        </w:rPr>
        <mc:AlternateContent>
          <mc:Choice Requires="wps">
            <w:drawing>
              <wp:anchor distT="0" distB="0" distL="85723" distR="85723" simplePos="0" relativeHeight="2178" behindDoc="0" locked="0" layoutInCell="1" hidden="0" allowOverlap="1">
                <wp:simplePos x="0" y="0"/>
                <wp:positionH relativeFrom="character">
                  <wp:posOffset>-382681</wp:posOffset>
                </wp:positionH>
                <wp:positionV relativeFrom="line">
                  <wp:posOffset>44808</wp:posOffset>
                </wp:positionV>
                <wp:extent cx="690819" cy="97430"/>
                <wp:effectExtent l="0" t="0" r="0" b="0"/>
                <wp:wrapNone/>
                <wp:docPr id="877" name="对象 877"/>
                <wp:cNvGraphicFramePr>
                  <a:graphicFrameLocks noChangeAspect="0" noSelect="1"/>
                </wp:cNvGraphicFramePr>
                <a:graphic>
                  <a:graphicData uri="http://schemas.microsoft.com/office/word/2010/wordprocessingInk">
                    <w14:contentPart bwMode="auto" r:id="rId566">
                      <w14:nvContentPartPr>
                        <w14:cNvContentPartPr/>
                      </w14:nvContentPartPr>
                      <w14:xfrm>
                        <a:off x="0" y="0"/>
                        <a:ext cx="690819" cy="97430"/>
                      </w14:xfrm>
                    </w14:contentPart>
                  </a:graphicData>
                </a:graphic>
              </wp:anchor>
            </w:drawing>
          </mc:Choice>
          <mc:Fallback>
            <w:pict>
              <v:shape type="#_x0000_t75" id="对象 878" o:spid="_x0000_s878" fillcolor="#FFFFFF" stroked="t" strokeweight="1.0pt" style="position:absolute;&#10;margin-left:-30.13236pt;&#10;margin-top:3.5281892pt;&#10;width:54.395275pt;&#10;height:7.6716537pt;&#10;z-index:2178;&#10;mso-position-horizontal:absolute;&#10;mso-position-horizontal-relative:char;&#10;mso-position-vertical:absolute;&#10;mso-position-vertical-relative:line;&#10;mso-wrap-distance-left:6.7498426pt;&#10;mso-wrap-distance-right:6.7498426pt;">
                <v:stroke color="#000000"/>
                <v:imagedata r:id="rId567"/>
                <o:lock selection="t"/>
              </v:shape>
            </w:pict>
          </mc:Fallback>
        </mc:AlternateContent>
      </w:r>
      <w:r>
        <w:rPr>
          <w:rFonts w:hint="eastAsia"/>
        </w:rPr>
        <w:t>相位随频率的分布情况。</w:t>
      </w:r>
    </w:p>
    <w:p>
      <w:pPr>
        <w:rPr>
          <w:rFonts w:hint="eastAsia"/>
        </w:rPr>
      </w:pPr>
      <w:r>
        <w:rPr>
          <w:rFonts w:hint="eastAsia"/>
        </w:rPr>
        <w:t>图像的低频成分反映在</w:t>
      </w:r>
      <w:r>
        <w:rPr>
          <w:color w:val="FF0000"/>
        </w:rPr>
        <mc:AlternateContent>
          <mc:Choice Requires="wps">
            <w:drawing>
              <wp:anchor distT="0" distB="0" distL="85723" distR="85723" simplePos="0" relativeHeight="2177" behindDoc="0" locked="0" layoutInCell="1" hidden="0" allowOverlap="1">
                <wp:simplePos x="0" y="0"/>
                <wp:positionH relativeFrom="character">
                  <wp:posOffset>-1349541</wp:posOffset>
                </wp:positionH>
                <wp:positionV relativeFrom="line">
                  <wp:posOffset>34870</wp:posOffset>
                </wp:positionV>
                <wp:extent cx="2752860" cy="129753"/>
                <wp:effectExtent l="0" t="0" r="0" b="0"/>
                <wp:wrapNone/>
                <wp:docPr id="880" name="对象 880"/>
                <wp:cNvGraphicFramePr>
                  <a:graphicFrameLocks noChangeAspect="0" noSelect="1"/>
                </wp:cNvGraphicFramePr>
                <a:graphic>
                  <a:graphicData uri="http://schemas.microsoft.com/office/word/2010/wordprocessingInk">
                    <w14:contentPart bwMode="auto" r:id="rId568">
                      <w14:nvContentPartPr>
                        <w14:cNvContentPartPr/>
                      </w14:nvContentPartPr>
                      <w14:xfrm>
                        <a:off x="0" y="0"/>
                        <a:ext cx="2752860" cy="129753"/>
                      </w14:xfrm>
                    </w14:contentPart>
                  </a:graphicData>
                </a:graphic>
              </wp:anchor>
            </w:drawing>
          </mc:Choice>
          <mc:Fallback>
            <w:pict>
              <v:shape type="#_x0000_t75" id="对象 881" o:spid="_x0000_s881" fillcolor="#FFFFFF" stroked="t" strokeweight="1.0pt" style="position:absolute;&#10;margin-left:-106.26307pt;&#10;margin-top:2.7456694pt;&#10;width:216.76064pt;&#10;height:10.216772pt;&#10;z-index:2177;&#10;mso-position-horizontal:absolute;&#10;mso-position-horizontal-relative:char;&#10;mso-position-vertical:absolute;&#10;mso-position-vertical-relative:line;&#10;mso-wrap-distance-left:6.7498426pt;&#10;mso-wrap-distance-right:6.7498426pt;">
                <v:stroke color="#000000"/>
                <v:imagedata r:id="rId569"/>
                <o:lock selection="t"/>
              </v:shape>
            </w:pict>
          </mc:Fallback>
        </mc:AlternateContent>
      </w:r>
      <w:r>
        <w:rPr>
          <w:rFonts w:hint="eastAsia"/>
        </w:rPr>
        <w:t>傅里叶谱的4个角部分。</w:t>
      </w:r>
    </w:p>
    <w:p>
      <w:pPr>
        <w:rPr>
          <w:rFonts w:hint="eastAsia"/>
        </w:rPr>
      </w:pPr>
      <w:r>
        <w:rPr>
          <w:rFonts w:hint="eastAsia"/>
        </w:rPr>
        <w:t>由于图像具有很强的空域相</w:t>
      </w:r>
      <w:r>
        <w:rPr>
          <w:color w:val="FF0000"/>
        </w:rPr>
        <mc:AlternateContent>
          <mc:Choice Requires="wps">
            <w:drawing>
              <wp:anchor distT="0" distB="0" distL="85723" distR="85723" simplePos="0" relativeHeight="2176" behindDoc="0" locked="0" layoutInCell="1" hidden="0" allowOverlap="1">
                <wp:simplePos x="0" y="0"/>
                <wp:positionH relativeFrom="character">
                  <wp:posOffset>-392408</wp:posOffset>
                </wp:positionH>
                <wp:positionV relativeFrom="line">
                  <wp:posOffset>42618</wp:posOffset>
                </wp:positionV>
                <wp:extent cx="707106" cy="104867"/>
                <wp:effectExtent l="0" t="0" r="0" b="0"/>
                <wp:wrapNone/>
                <wp:docPr id="883" name="对象 883"/>
                <wp:cNvGraphicFramePr>
                  <a:graphicFrameLocks noChangeAspect="0" noSelect="1"/>
                </wp:cNvGraphicFramePr>
                <a:graphic>
                  <a:graphicData uri="http://schemas.microsoft.com/office/word/2010/wordprocessingInk">
                    <w14:contentPart bwMode="auto" r:id="rId570">
                      <w14:nvContentPartPr>
                        <w14:cNvContentPartPr/>
                      </w14:nvContentPartPr>
                      <w14:xfrm>
                        <a:off x="0" y="0"/>
                        <a:ext cx="707106" cy="104867"/>
                      </w14:xfrm>
                    </w14:contentPart>
                  </a:graphicData>
                </a:graphic>
              </wp:anchor>
            </w:drawing>
          </mc:Choice>
          <mc:Fallback>
            <w:pict>
              <v:shape type="#_x0000_t75" id="对象 884" o:spid="_x0000_s884" fillcolor="#FFFFFF" stroked="t" strokeweight="1.0pt" style="position:absolute;&#10;margin-left:-30.898268pt;&#10;margin-top:3.355748pt;&#10;width:55.677715pt;&#10;height:8.257244pt;&#10;z-index:2176;&#10;mso-position-horizontal:absolute;&#10;mso-position-horizontal-relative:char;&#10;mso-position-vertical:absolute;&#10;mso-position-vertical-relative:line;&#10;mso-wrap-distance-left:6.7498426pt;&#10;mso-wrap-distance-right:6.7498426pt;">
                <v:stroke color="#000000"/>
                <v:imagedata r:id="rId571"/>
                <o:lock selection="t"/>
              </v:shape>
            </w:pict>
          </mc:Fallback>
        </mc:AlternateContent>
      </w:r>
      <w:r>
        <w:rPr>
          <w:rFonts w:hint="eastAsia"/>
        </w:rPr>
        <w:t>关性，相邻像素一般具有相同或相近的灰度值，反映在频域中就是图像的能量主要</w:t>
      </w:r>
      <w:r>
        <w:rPr>
          <w:color w:val="FF0000"/>
        </w:rPr>
        <mc:AlternateContent>
          <mc:Choice Requires="wps">
            <w:drawing>
              <wp:anchor distT="0" distB="0" distL="85723" distR="85723" simplePos="0" relativeHeight="2175" behindDoc="0" locked="0" layoutInCell="1" hidden="0" allowOverlap="1">
                <wp:simplePos x="0" y="0"/>
                <wp:positionH relativeFrom="character">
                  <wp:posOffset>-935420</wp:posOffset>
                </wp:positionH>
                <wp:positionV relativeFrom="line">
                  <wp:posOffset>43018</wp:posOffset>
                </wp:positionV>
                <wp:extent cx="1926194" cy="97373"/>
                <wp:effectExtent l="0" t="0" r="0" b="0"/>
                <wp:wrapNone/>
                <wp:docPr id="886" name="对象 886"/>
                <wp:cNvGraphicFramePr>
                  <a:graphicFrameLocks noChangeAspect="0" noSelect="1"/>
                </wp:cNvGraphicFramePr>
                <a:graphic>
                  <a:graphicData uri="http://schemas.microsoft.com/office/word/2010/wordprocessingInk">
                    <w14:contentPart bwMode="auto" r:id="rId572">
                      <w14:nvContentPartPr>
                        <w14:cNvContentPartPr/>
                      </w14:nvContentPartPr>
                      <w14:xfrm>
                        <a:off x="0" y="0"/>
                        <a:ext cx="1926194" cy="97373"/>
                      </w14:xfrm>
                    </w14:contentPart>
                  </a:graphicData>
                </a:graphic>
              </wp:anchor>
            </w:drawing>
          </mc:Choice>
          <mc:Fallback>
            <w:pict>
              <v:shape type="#_x0000_t75" id="对象 887" o:spid="_x0000_s887" fillcolor="#FFFFFF" stroked="t" strokeweight="1.0pt" style="position:absolute;&#10;margin-left:-73.65512pt;&#10;margin-top:3.387244pt;&#10;width:151.66882pt;&#10;height:7.6671658pt;&#10;z-index:2175;&#10;mso-position-horizontal:absolute;&#10;mso-position-horizontal-relative:char;&#10;mso-position-vertical:absolute;&#10;mso-position-vertical-relative:line;&#10;mso-wrap-distance-left:6.7498426pt;&#10;mso-wrap-distance-right:6.7498426pt;">
                <v:stroke color="#000000"/>
                <v:imagedata r:id="rId573"/>
                <o:lock selection="t"/>
              </v:shape>
            </w:pict>
          </mc:Fallback>
        </mc:AlternateContent>
      </w:r>
      <w:r>
        <w:rPr>
          <w:rFonts w:hint="eastAsia"/>
        </w:rPr>
        <w:t>集中于低频成分，4个角部分的幅度较大。</w:t>
      </w:r>
    </w:p>
    <w:p>
      <w:pPr>
        <w:rPr>
          <w:rFonts w:eastAsia="宋体" w:hint="eastAsia"/>
          <w:lang w:eastAsia="zh-CN"/>
        </w:rPr>
      </w:pPr>
      <w:r>
        <w:drawing>
          <wp:inline distT="0" distB="0" distL="114300" distR="114300">
            <wp:extent cx="2232025" cy="1478915"/>
            <wp:effectExtent l="0" t="0" r="0" b="0"/>
            <wp:docPr id="889" name="图片 889"/>
            <wp:cNvGraphicFramePr>
              <a:graphicFrameLocks noChangeAspect="1"/>
            </wp:cNvGraphicFramePr>
            <a:graphic>
              <a:graphicData uri="http://schemas.openxmlformats.org/drawingml/2006/picture">
                <pic:pic>
                  <pic:nvPicPr>
                    <pic:cNvPr id="891" name="图片 891"/>
                    <pic:cNvPicPr/>
                  </pic:nvPicPr>
                  <pic:blipFill>
                    <a:blip r:embed="rId574"/>
                    <a:stretch>
                      <a:fillRect/>
                    </a:stretch>
                  </pic:blipFill>
                  <pic:spPr>
                    <a:xfrm rot="0">
                      <a:off x="0" y="0"/>
                      <a:ext cx="2232025" cy="1478915"/>
                    </a:xfrm>
                    <a:prstGeom prst="rect"/>
                    <a:noFill/>
                    <a:ln w="12700" cmpd="sng" cap="flat">
                      <a:noFill/>
                      <a:prstDash val="solid"/>
                      <a:miter/>
                    </a:ln>
                  </pic:spPr>
                </pic:pic>
              </a:graphicData>
            </a:graphic>
          </wp:inline>
        </w:drawing>
      </w:r>
      <w:r>
        <w:rPr>
          <w:rFonts w:eastAsia="宋体" w:hint="eastAsia"/>
          <w:lang w:eastAsia="zh-CN"/>
        </w:rPr>
        <w:drawing>
          <wp:inline distT="0" distB="0" distL="114300" distR="114300">
            <wp:extent cx="3882390" cy="2329815"/>
            <wp:effectExtent l="0" t="0" r="0" b="0"/>
            <wp:docPr id="892" name="图片 892" descr="f631123751676ddf8520f0e85d5a788"/>
            <wp:cNvGraphicFramePr>
              <a:graphicFrameLocks noChangeAspect="1"/>
            </wp:cNvGraphicFramePr>
            <a:graphic>
              <a:graphicData uri="http://schemas.openxmlformats.org/drawingml/2006/picture">
                <pic:pic>
                  <pic:nvPicPr>
                    <pic:cNvPr id="894" name="图片 894"/>
                    <pic:cNvPicPr/>
                  </pic:nvPicPr>
                  <pic:blipFill>
                    <a:blip r:embed="rId575"/>
                    <a:stretch>
                      <a:fillRect/>
                    </a:stretch>
                  </pic:blipFill>
                  <pic:spPr>
                    <a:xfrm rot="0">
                      <a:off x="0" y="0"/>
                      <a:ext cx="3882390" cy="2329815"/>
                    </a:xfrm>
                    <a:prstGeom prst="rect"/>
                    <a:noFill/>
                    <a:ln w="12700" cmpd="sng" cap="flat">
                      <a:noFill/>
                      <a:prstDash val="solid"/>
                      <a:miter/>
                    </a:ln>
                  </pic:spPr>
                </pic:pic>
              </a:graphicData>
            </a:graphic>
          </wp:inline>
        </w:drawing>
      </w:r>
    </w:p>
    <w:p>
      <w:pPr>
        <w:rPr>
          <w:rFonts w:eastAsia="宋体" w:hint="eastAsia"/>
          <w:lang w:eastAsia="zh-CN"/>
        </w:rPr>
      </w:pPr>
      <w:r>
        <w:rPr>
          <w:color w:val="FF0000"/>
        </w:rPr>
        <mc:AlternateContent>
          <mc:Choice Requires="wps">
            <w:drawing>
              <wp:anchor distT="0" distB="0" distL="85723" distR="85723" simplePos="0" relativeHeight="2179" behindDoc="0" locked="0" layoutInCell="1" hidden="0" allowOverlap="1">
                <wp:simplePos x="0" y="0"/>
                <wp:positionH relativeFrom="character">
                  <wp:posOffset>-188378</wp:posOffset>
                </wp:positionH>
                <wp:positionV relativeFrom="line">
                  <wp:posOffset>-106027</wp:posOffset>
                </wp:positionV>
                <wp:extent cx="415899" cy="508671"/>
                <wp:effectExtent l="0" t="0" r="0" b="0"/>
                <wp:wrapNone/>
                <wp:docPr id="895" name="对象 895"/>
                <wp:cNvGraphicFramePr>
                  <a:graphicFrameLocks noChangeAspect="0" noSelect="1"/>
                </wp:cNvGraphicFramePr>
                <a:graphic>
                  <a:graphicData uri="http://schemas.microsoft.com/office/word/2010/wordprocessingInk">
                    <w14:contentPart bwMode="auto" r:id="rId576">
                      <w14:nvContentPartPr>
                        <w14:cNvContentPartPr/>
                      </w14:nvContentPartPr>
                      <w14:xfrm>
                        <a:off x="0" y="0"/>
                        <a:ext cx="415899" cy="508671"/>
                      </w14:xfrm>
                    </w14:contentPart>
                  </a:graphicData>
                </a:graphic>
              </wp:anchor>
            </w:drawing>
          </mc:Choice>
          <mc:Fallback>
            <w:pict>
              <v:shape type="#_x0000_t75" id="对象 896" o:spid="_x0000_s896" fillcolor="#FFFFFF" stroked="t" strokeweight="1.0pt" style="position:absolute;&#10;margin-left:-14.832913pt;&#10;margin-top:-8.348582pt;&#10;width:32.74803pt;&#10;height:40.052837pt;&#10;z-index:2179;&#10;mso-position-horizontal:absolute;&#10;mso-position-horizontal-relative:char;&#10;mso-position-vertical:absolute;&#10;mso-position-vertical-relative:line;&#10;mso-wrap-distance-left:6.7498426pt;&#10;mso-wrap-distance-right:6.7498426pt;">
                <v:stroke color="#000000"/>
                <v:imagedata r:id="rId577"/>
                <o:lock selection="t"/>
              </v:shape>
            </w:pict>
          </mc:Fallback>
        </mc:AlternateContent>
      </w:r>
      <w:r>
        <w:rPr>
          <w:rFonts w:eastAsia="宋体" w:hint="eastAsia"/>
          <w:lang w:eastAsia="zh-CN"/>
        </w:rPr>
        <w:t>傅里叶变换的频率成分与图像的灰度变化率的关系</w:t>
      </w:r>
    </w:p>
    <w:p>
      <w:pPr>
        <w:ind w:firstLine="420"/>
        <w:rPr>
          <w:rFonts w:eastAsia="宋体" w:hint="eastAsia"/>
          <w:lang w:eastAsia="zh-CN"/>
        </w:rPr>
      </w:pPr>
      <w:r>
        <w:rPr>
          <w:rFonts w:eastAsia="宋体" w:hint="eastAsia"/>
          <w:lang w:eastAsia="zh-CN"/>
        </w:rPr>
        <w:t>图像中灰度平坦或灰度变化缓慢的区域，对应频谱的低频成分，频谱的低频成分取决于</w:t>
      </w:r>
      <w:r>
        <w:rPr>
          <w:rFonts w:hint="eastAsia"/>
          <w:lang w:val="en-US" w:eastAsia="zh-CN"/>
        </w:rPr>
        <w:tab/>
      </w:r>
      <w:r>
        <w:rPr>
          <w:rFonts w:eastAsia="宋体" w:hint="eastAsia"/>
          <w:lang w:eastAsia="zh-CN"/>
        </w:rPr>
        <w:t>图像中灰度的总体分布；</w:t>
      </w:r>
    </w:p>
    <w:p>
      <w:pPr>
        <w:ind w:firstLine="420"/>
        <w:rPr>
          <w:rFonts w:eastAsia="宋体" w:hint="eastAsia"/>
          <w:lang w:eastAsia="zh-CN"/>
        </w:rPr>
      </w:pPr>
      <w:r>
        <w:rPr>
          <w:rFonts w:eastAsia="宋体" w:hint="eastAsia"/>
          <w:lang w:eastAsia="zh-CN"/>
        </w:rPr>
        <w:t>图像中灰度突变或灰度变化快速的区域，对应频谱的高频成分，频谱的高频成分取决于</w:t>
      </w:r>
      <w:r>
        <w:rPr>
          <w:rFonts w:hint="eastAsia"/>
          <w:lang w:val="en-US" w:eastAsia="zh-CN"/>
        </w:rPr>
        <w:tab/>
      </w:r>
      <w:r>
        <w:rPr>
          <w:rFonts w:eastAsia="宋体" w:hint="eastAsia"/>
          <w:lang w:eastAsia="zh-CN"/>
        </w:rPr>
        <w:t>图像中的边缘和细节。</w:t>
      </w:r>
    </w:p>
    <w:p>
      <w:pPr>
        <w:rPr>
          <w:rFonts w:hint="eastAsia"/>
          <w:color w:val="FF0000"/>
        </w:rPr>
      </w:pPr>
      <w:r>
        <w:rPr>
          <w:rFonts w:hint="eastAsia"/>
          <w:color w:val="FF0000"/>
        </w:rPr>
        <w:t>练习4:频率域数字图像处理的流程</w:t>
      </w:r>
    </w:p>
    <w:p>
      <w:pPr>
        <w:rPr>
          <w:rFonts w:eastAsia="宋体" w:hint="eastAsia"/>
          <w:lang w:eastAsia="zh-CN"/>
        </w:rPr>
      </w:pPr>
      <w:r>
        <w:rPr>
          <w:rFonts w:eastAsia="宋体" w:hint="eastAsia"/>
          <w:lang w:eastAsia="zh-CN"/>
        </w:rPr>
        <w:drawing>
          <wp:inline distT="0" distB="0" distL="114300" distR="114300">
            <wp:extent cx="3408043" cy="1923414"/>
            <wp:effectExtent l="0" t="0" r="0" b="0"/>
            <wp:docPr id="898" name="图片 898" descr="fc4efa0beacc6c3506225391163e330"/>
            <wp:cNvGraphicFramePr>
              <a:graphicFrameLocks noChangeAspect="1"/>
            </wp:cNvGraphicFramePr>
            <a:graphic>
              <a:graphicData uri="http://schemas.openxmlformats.org/drawingml/2006/picture">
                <pic:pic>
                  <pic:nvPicPr>
                    <pic:cNvPr id="900" name="图片 900"/>
                    <pic:cNvPicPr/>
                  </pic:nvPicPr>
                  <pic:blipFill>
                    <a:blip r:embed="rId578"/>
                    <a:stretch>
                      <a:fillRect/>
                    </a:stretch>
                  </pic:blipFill>
                  <pic:spPr>
                    <a:xfrm rot="0">
                      <a:off x="0" y="0"/>
                      <a:ext cx="3408043" cy="1923414"/>
                    </a:xfrm>
                    <a:prstGeom prst="rect"/>
                    <a:noFill/>
                    <a:ln w="12700" cmpd="sng" cap="flat">
                      <a:noFill/>
                      <a:prstDash val="solid"/>
                      <a:miter/>
                    </a:ln>
                  </pic:spPr>
                </pic:pic>
              </a:graphicData>
            </a:graphic>
          </wp:inline>
        </w:drawing>
      </w:r>
    </w:p>
    <w:p>
      <w:pPr>
        <w:rPr>
          <w:rFonts w:hint="eastAsia"/>
          <w:color w:val="FF0000"/>
        </w:rPr>
      </w:pPr>
      <w:r>
        <w:rPr>
          <w:rFonts w:hint="eastAsia"/>
          <w:color w:val="FF0000"/>
        </w:rPr>
        <w:t>练习5:低通滤波器和高通滤波器原理和效果</w:t>
      </w:r>
    </w:p>
    <w:p>
      <w:pPr>
        <w:rPr>
          <w:rFonts w:hint="eastAsia"/>
        </w:rPr>
      </w:pPr>
    </w:p>
    <w:p>
      <w:pPr>
        <w:rPr>
          <w:rFonts w:hint="eastAsia"/>
          <w:color w:val="FF0000"/>
        </w:rPr>
      </w:pPr>
      <w:r>
        <w:rPr>
          <w:rFonts w:hint="eastAsia"/>
          <w:color w:val="FF0000"/>
        </w:rPr>
        <w:t>练习6:图像增强与图像复原的区别</w:t>
      </w:r>
    </w:p>
    <w:p>
      <w:pPr>
        <w:rPr>
          <w:rFonts w:hint="eastAsia"/>
        </w:rPr>
      </w:pPr>
      <w:r>
        <mc:AlternateContent>
          <mc:Choice Requires="wps">
            <w:drawing>
              <wp:anchor distT="0" distB="0" distL="85723" distR="85723" simplePos="0" relativeHeight="2758" behindDoc="0" locked="0" layoutInCell="1" hidden="0" allowOverlap="1">
                <wp:simplePos x="0" y="0"/>
                <wp:positionH relativeFrom="character">
                  <wp:posOffset>-139202</wp:posOffset>
                </wp:positionH>
                <wp:positionV relativeFrom="line">
                  <wp:posOffset>456846</wp:posOffset>
                </wp:positionV>
                <wp:extent cx="308749" cy="318298"/>
                <wp:effectExtent l="0" t="0" r="0" b="0"/>
                <wp:wrapNone/>
                <wp:docPr id="901" name="平板用户 901"/>
                <wp:cNvGraphicFramePr>
                  <a:graphicFrameLocks noChangeAspect="0" noSelect="1"/>
                </wp:cNvGraphicFramePr>
                <a:graphic>
                  <a:graphicData uri="http://schemas.microsoft.com/office/word/2010/wordprocessingInk">
                    <w14:contentPart bwMode="auto" r:id="rId579">
                      <w14:nvContentPartPr>
                        <w14:cNvContentPartPr/>
                      </w14:nvContentPartPr>
                      <w14:xfrm>
                        <a:off x="0" y="0"/>
                        <a:ext cx="308749" cy="318298"/>
                      </w14:xfrm>
                    </w14:contentPart>
                  </a:graphicData>
                </a:graphic>
              </wp:anchor>
            </w:drawing>
          </mc:Choice>
          <mc:Fallback>
            <w:pict>
              <v:shape type="#_x0000_t75" id="平板用户 902" o:spid="_x0000_s902" filled="f" stroked="f" strokeweight="1.0pt" style="position:absolute;&#10;margin-left:-10.96079pt;&#10;margin-top:35.972168pt;&#10;width:24.310966pt;&#10;height:25.062866pt;&#10;z-index:2758;&#10;mso-position-horizontal:absolute;&#10;mso-position-horizontal-relative:char;&#10;mso-position-vertical:absolute;&#10;mso-position-vertical-relative:line;&#10;mso-wrap-distance-left:6.749897pt;&#10;mso-wrap-distance-right:6.749897pt;">
                <v:stroke color="#000000"/>
                <v:imagedata r:id="rId580"/>
                <o:lock selection="t"/>
              </v:shape>
            </w:pict>
          </mc:Fallback>
        </mc:AlternateContent>
      </w:r>
      <w:r>
        <mc:AlternateContent>
          <mc:Choice Requires="wps">
            <w:drawing>
              <wp:anchor distT="0" distB="0" distL="85723" distR="85723" simplePos="0" relativeHeight="2759" behindDoc="0" locked="0" layoutInCell="1" hidden="0" allowOverlap="1">
                <wp:simplePos x="0" y="0"/>
                <wp:positionH relativeFrom="character">
                  <wp:posOffset>-116888</wp:posOffset>
                </wp:positionH>
                <wp:positionV relativeFrom="line">
                  <wp:posOffset>20805</wp:posOffset>
                </wp:positionV>
                <wp:extent cx="340561" cy="374955"/>
                <wp:effectExtent l="0" t="0" r="0" b="0"/>
                <wp:wrapNone/>
                <wp:docPr id="904" name="平板用户 904"/>
                <wp:cNvGraphicFramePr>
                  <a:graphicFrameLocks noChangeAspect="0" noSelect="1"/>
                </wp:cNvGraphicFramePr>
                <a:graphic>
                  <a:graphicData uri="http://schemas.microsoft.com/office/word/2010/wordprocessingInk">
                    <w14:contentPart bwMode="auto" r:id="rId581">
                      <w14:nvContentPartPr>
                        <w14:cNvContentPartPr/>
                      </w14:nvContentPartPr>
                      <w14:xfrm>
                        <a:off x="0" y="0"/>
                        <a:ext cx="340561" cy="374955"/>
                      </w14:xfrm>
                    </w14:contentPart>
                  </a:graphicData>
                </a:graphic>
              </wp:anchor>
            </w:drawing>
          </mc:Choice>
          <mc:Fallback>
            <w:pict>
              <v:shape type="#_x0000_t75" id="平板用户 905" o:spid="_x0000_s905" filled="f" stroked="f" strokeweight="1.0pt" style="position:absolute;&#10;margin-left:-9.203839pt;&#10;margin-top:1.6382197pt;&#10;width:26.815845pt;&#10;height:29.52407pt;&#10;z-index:2759;&#10;mso-position-horizontal:absolute;&#10;mso-position-horizontal-relative:char;&#10;mso-position-vertical:absolute;&#10;mso-position-vertical-relative:line;&#10;mso-wrap-distance-left:6.749897pt;&#10;mso-wrap-distance-right:6.749897pt;">
                <v:stroke color="#000000"/>
                <v:imagedata r:id="rId582"/>
                <o:lock selection="t"/>
              </v:shape>
            </w:pict>
          </mc:Fallback>
        </mc:AlternateContent>
      </w:r>
      <w:r>
        <mc:AlternateContent>
          <mc:Choice Requires="wps">
            <w:drawing>
              <wp:anchor distT="0" distB="0" distL="85723" distR="85723" simplePos="0" relativeHeight="2760" behindDoc="0" locked="0" layoutInCell="1" hidden="0" allowOverlap="1">
                <wp:simplePos x="0" y="0"/>
                <wp:positionH relativeFrom="character">
                  <wp:posOffset>-171858</wp:posOffset>
                </wp:positionH>
                <wp:positionV relativeFrom="line">
                  <wp:posOffset>-378810</wp:posOffset>
                </wp:positionV>
                <wp:extent cx="381043" cy="316544"/>
                <wp:effectExtent l="0" t="0" r="0" b="0"/>
                <wp:wrapNone/>
                <wp:docPr id="907" name="平板用户 907"/>
                <wp:cNvGraphicFramePr>
                  <a:graphicFrameLocks noChangeAspect="0" noSelect="1"/>
                </wp:cNvGraphicFramePr>
                <a:graphic>
                  <a:graphicData uri="http://schemas.microsoft.com/office/word/2010/wordprocessingInk">
                    <w14:contentPart bwMode="auto" r:id="rId583">
                      <w14:nvContentPartPr>
                        <w14:cNvContentPartPr/>
                      </w14:nvContentPartPr>
                      <w14:xfrm>
                        <a:off x="0" y="0"/>
                        <a:ext cx="381043" cy="316544"/>
                      </w14:xfrm>
                    </w14:contentPart>
                  </a:graphicData>
                </a:graphic>
              </wp:anchor>
            </w:drawing>
          </mc:Choice>
          <mc:Fallback>
            <w:pict>
              <v:shape type="#_x0000_t75" id="平板用户 908" o:spid="_x0000_s908" filled="f" stroked="f" strokeweight="1.0pt" style="position:absolute;&#10;margin-left:-13.532175pt;&#10;margin-top:-29.82761pt;&#10;width:30.003416pt;&#10;height:24.92476pt;&#10;z-index:2760;&#10;mso-position-horizontal:absolute;&#10;mso-position-horizontal-relative:char;&#10;mso-position-vertical:absolute;&#10;mso-position-vertical-relative:line;&#10;mso-wrap-distance-left:6.749897pt;&#10;mso-wrap-distance-right:6.749897pt;">
                <v:stroke color="#000000"/>
                <v:imagedata r:id="rId584"/>
                <o:lock selection="t"/>
              </v:shape>
            </w:pict>
          </mc:Fallback>
        </mc:AlternateContent>
      </w:r>
    </w:p>
    <w:p>
      <w:pPr>
        <w:rPr>
          <w:rFonts w:hint="eastAsia"/>
          <w:color w:val="FF0000"/>
        </w:rPr>
      </w:pPr>
      <w:r>
        <w:rPr>
          <w:rFonts w:hint="eastAsia"/>
          <w:color w:val="FF0000"/>
        </w:rPr>
        <w:t>练习7:图像降质的原因有哪些</w:t>
      </w:r>
    </w:p>
    <w:p>
      <w:pPr>
        <w:rPr>
          <w:rFonts w:hint="eastAsia"/>
        </w:rPr>
      </w:pPr>
    </w:p>
    <w:p>
      <w:pPr>
        <w:rPr>
          <w:rFonts w:hint="eastAsia"/>
          <w:color w:val="FF0000"/>
        </w:rPr>
      </w:pPr>
      <w:r>
        <w:rPr>
          <w:rFonts w:hint="eastAsia"/>
          <w:color w:val="FF0000"/>
        </w:rPr>
        <w:t>练习8:图像退化/复原模型，框图和数学表达</w:t>
      </w:r>
    </w:p>
    <w:p>
      <w:pPr>
        <w:rPr>
          <w:rFonts w:hint="eastAsia"/>
        </w:rPr>
      </w:pPr>
      <w:r>
        <mc:AlternateContent>
          <mc:Choice Requires="wps">
            <w:drawing>
              <wp:anchor distT="0" distB="0" distL="85723" distR="85723" simplePos="0" relativeHeight="2748" behindDoc="0" locked="0" layoutInCell="1" hidden="0" allowOverlap="1">
                <wp:simplePos x="0" y="0"/>
                <wp:positionH relativeFrom="character">
                  <wp:posOffset>3748421</wp:posOffset>
                </wp:positionH>
                <wp:positionV relativeFrom="line">
                  <wp:posOffset>87628</wp:posOffset>
                </wp:positionV>
                <wp:extent cx="131864" cy="63538"/>
                <wp:effectExtent l="0" t="0" r="0" b="0"/>
                <wp:wrapNone/>
                <wp:docPr id="910" name="平板用户 910"/>
                <wp:cNvGraphicFramePr>
                  <a:graphicFrameLocks noChangeAspect="0" noSelect="1"/>
                </wp:cNvGraphicFramePr>
                <a:graphic>
                  <a:graphicData uri="http://schemas.microsoft.com/office/word/2010/wordprocessingInk">
                    <w14:contentPart bwMode="auto" r:id="rId585">
                      <w14:nvContentPartPr>
                        <w14:cNvContentPartPr/>
                      </w14:nvContentPartPr>
                      <w14:xfrm>
                        <a:off x="0" y="0"/>
                        <a:ext cx="131864" cy="63538"/>
                      </w14:xfrm>
                    </w14:contentPart>
                  </a:graphicData>
                </a:graphic>
              </wp:anchor>
            </w:drawing>
          </mc:Choice>
          <mc:Fallback>
            <w:pict>
              <v:shape type="#_x0000_t75" id="平板用户 911" o:spid="_x0000_s911" filled="f" stroked="f" strokeweight="1.0pt" style="position:absolute;&#10;margin-left:295.15128pt;&#10;margin-top:6.8998585pt;&#10;width:10.38302pt;&#10;height:5.003006pt;&#10;z-index:2748;&#10;mso-position-horizontal:absolute;&#10;mso-position-horizontal-relative:char;&#10;mso-position-vertical:absolute;&#10;mso-position-vertical-relative:line;&#10;mso-wrap-distance-left:6.749897pt;&#10;mso-wrap-distance-right:6.749897pt;">
                <v:stroke color="#000000"/>
                <v:imagedata r:id="rId586"/>
                <o:lock selection="t"/>
              </v:shape>
            </w:pict>
          </mc:Fallback>
        </mc:AlternateContent>
      </w:r>
      <w:r>
        <mc:AlternateContent>
          <mc:Choice Requires="wps">
            <w:drawing>
              <wp:anchor distT="0" distB="0" distL="85723" distR="85723" simplePos="0" relativeHeight="2749" behindDoc="0" locked="0" layoutInCell="1" hidden="0" allowOverlap="1">
                <wp:simplePos x="0" y="0"/>
                <wp:positionH relativeFrom="character">
                  <wp:posOffset>4037976</wp:posOffset>
                </wp:positionH>
                <wp:positionV relativeFrom="line">
                  <wp:posOffset>45366</wp:posOffset>
                </wp:positionV>
                <wp:extent cx="42590" cy="34903"/>
                <wp:effectExtent l="0" t="0" r="0" b="0"/>
                <wp:wrapNone/>
                <wp:docPr id="913" name="平板用户 913"/>
                <wp:cNvGraphicFramePr>
                  <a:graphicFrameLocks noChangeAspect="0" noSelect="1"/>
                </wp:cNvGraphicFramePr>
                <a:graphic>
                  <a:graphicData uri="http://schemas.microsoft.com/office/word/2010/wordprocessingInk">
                    <w14:contentPart bwMode="auto" r:id="rId587">
                      <w14:nvContentPartPr>
                        <w14:cNvContentPartPr/>
                      </w14:nvContentPartPr>
                      <w14:xfrm>
                        <a:off x="0" y="0"/>
                        <a:ext cx="42590" cy="34903"/>
                      </w14:xfrm>
                    </w14:contentPart>
                  </a:graphicData>
                </a:graphic>
              </wp:anchor>
            </w:drawing>
          </mc:Choice>
          <mc:Fallback>
            <w:pict>
              <v:shape type="#_x0000_t75" id="平板用户 914" o:spid="_x0000_s914" filled="f" stroked="f" strokeweight="1.0pt" style="position:absolute;&#10;margin-left:317.9509pt;&#10;margin-top:3.5721502pt;&#10;width:3.3536172pt;&#10;height:2.7483253pt;&#10;z-index:2749;&#10;mso-position-horizontal:absolute;&#10;mso-position-horizontal-relative:char;&#10;mso-position-vertical:absolute;&#10;mso-position-vertical-relative:line;&#10;mso-wrap-distance-left:6.749897pt;&#10;mso-wrap-distance-right:6.749897pt;">
                <v:stroke color="#000000"/>
                <v:imagedata r:id="rId588"/>
                <o:lock selection="t"/>
              </v:shape>
            </w:pict>
          </mc:Fallback>
        </mc:AlternateContent>
      </w:r>
      <w:r>
        <mc:AlternateContent>
          <mc:Choice Requires="wps">
            <w:drawing>
              <wp:anchor distT="0" distB="0" distL="85723" distR="85723" simplePos="0" relativeHeight="2750" behindDoc="0" locked="0" layoutInCell="1" hidden="0" allowOverlap="1">
                <wp:simplePos x="0" y="0"/>
                <wp:positionH relativeFrom="character">
                  <wp:posOffset>3941911</wp:posOffset>
                </wp:positionH>
                <wp:positionV relativeFrom="line">
                  <wp:posOffset>43519</wp:posOffset>
                </wp:positionV>
                <wp:extent cx="29254" cy="22897"/>
                <wp:effectExtent l="0" t="0" r="0" b="0"/>
                <wp:wrapNone/>
                <wp:docPr id="916" name="平板用户 916"/>
                <wp:cNvGraphicFramePr>
                  <a:graphicFrameLocks noChangeAspect="0" noSelect="1"/>
                </wp:cNvGraphicFramePr>
                <a:graphic>
                  <a:graphicData uri="http://schemas.microsoft.com/office/word/2010/wordprocessingInk">
                    <w14:contentPart bwMode="auto" r:id="rId589">
                      <w14:nvContentPartPr>
                        <w14:cNvContentPartPr/>
                      </w14:nvContentPartPr>
                      <w14:xfrm>
                        <a:off x="0" y="0"/>
                        <a:ext cx="29254" cy="22897"/>
                      </w14:xfrm>
                    </w14:contentPart>
                  </a:graphicData>
                </a:graphic>
              </wp:anchor>
            </w:drawing>
          </mc:Choice>
          <mc:Fallback>
            <w:pict>
              <v:shape type="#_x0000_t75" id="平板用户 917" o:spid="_x0000_s917" filled="f" stroked="f" strokeweight="1.0pt" style="position:absolute;&#10;margin-left:310.38675pt;&#10;margin-top:3.4267666pt;&#10;width:2.3035233pt;&#10;height:1.8029664pt;&#10;z-index:2750;&#10;mso-position-horizontal:absolute;&#10;mso-position-horizontal-relative:char;&#10;mso-position-vertical:absolute;&#10;mso-position-vertical-relative:line;&#10;mso-wrap-distance-left:6.749897pt;&#10;mso-wrap-distance-right:6.749897pt;">
                <v:stroke color="#000000"/>
                <v:imagedata r:id="rId590"/>
                <o:lock selection="t"/>
              </v:shape>
            </w:pict>
          </mc:Fallback>
        </mc:AlternateContent>
      </w:r>
      <w:r>
        <mc:AlternateContent>
          <mc:Choice Requires="wps">
            <w:drawing>
              <wp:anchor distT="0" distB="0" distL="85723" distR="85723" simplePos="0" relativeHeight="2751" behindDoc="0" locked="0" layoutInCell="1" hidden="0" allowOverlap="1">
                <wp:simplePos x="0" y="0"/>
                <wp:positionH relativeFrom="character">
                  <wp:posOffset>3612808</wp:posOffset>
                </wp:positionH>
                <wp:positionV relativeFrom="line">
                  <wp:posOffset>834</wp:posOffset>
                </wp:positionV>
                <wp:extent cx="139993" cy="110785"/>
                <wp:effectExtent l="0" t="0" r="0" b="0"/>
                <wp:wrapNone/>
                <wp:docPr id="919" name="平板用户 919"/>
                <wp:cNvGraphicFramePr>
                  <a:graphicFrameLocks noChangeAspect="0" noSelect="1"/>
                </wp:cNvGraphicFramePr>
                <a:graphic>
                  <a:graphicData uri="http://schemas.microsoft.com/office/word/2010/wordprocessingInk">
                    <w14:contentPart bwMode="auto" r:id="rId591">
                      <w14:nvContentPartPr>
                        <w14:cNvContentPartPr/>
                      </w14:nvContentPartPr>
                      <w14:xfrm>
                        <a:off x="0" y="0"/>
                        <a:ext cx="139993" cy="110785"/>
                      </w14:xfrm>
                    </w14:contentPart>
                  </a:graphicData>
                </a:graphic>
              </wp:anchor>
            </w:drawing>
          </mc:Choice>
          <mc:Fallback>
            <w:pict>
              <v:shape type="#_x0000_t75" id="平板用户 920" o:spid="_x0000_s920" filled="f" stroked="f" strokeweight="1.0pt" style="position:absolute;&#10;margin-left:284.47314pt;&#10;margin-top:0.065733865pt;&#10;width:11.023102pt;&#10;height:8.723241pt;&#10;z-index:2751;&#10;mso-position-horizontal:absolute;&#10;mso-position-horizontal-relative:char;&#10;mso-position-vertical:absolute;&#10;mso-position-vertical-relative:line;&#10;mso-wrap-distance-left:6.749897pt;&#10;mso-wrap-distance-right:6.749897pt;">
                <v:stroke color="#000000"/>
                <v:imagedata r:id="rId592"/>
                <o:lock selection="t"/>
              </v:shape>
            </w:pict>
          </mc:Fallback>
        </mc:AlternateContent>
      </w:r>
      <w:r>
        <mc:AlternateContent>
          <mc:Choice Requires="wps">
            <w:drawing>
              <wp:anchor distT="0" distB="0" distL="85723" distR="85723" simplePos="0" relativeHeight="2752" behindDoc="0" locked="0" layoutInCell="1" hidden="0" allowOverlap="1">
                <wp:simplePos x="0" y="0"/>
                <wp:positionH relativeFrom="character">
                  <wp:posOffset>3665664</wp:posOffset>
                </wp:positionH>
                <wp:positionV relativeFrom="line">
                  <wp:posOffset>-16605</wp:posOffset>
                </wp:positionV>
                <wp:extent cx="188016" cy="185899"/>
                <wp:effectExtent l="0" t="0" r="0" b="0"/>
                <wp:wrapNone/>
                <wp:docPr id="922" name="平板用户 922"/>
                <wp:cNvGraphicFramePr>
                  <a:graphicFrameLocks noChangeAspect="0" noSelect="1"/>
                </wp:cNvGraphicFramePr>
                <a:graphic>
                  <a:graphicData uri="http://schemas.microsoft.com/office/word/2010/wordprocessingInk">
                    <w14:contentPart bwMode="auto" r:id="rId593">
                      <w14:nvContentPartPr>
                        <w14:cNvContentPartPr/>
                      </w14:nvContentPartPr>
                      <w14:xfrm>
                        <a:off x="0" y="0"/>
                        <a:ext cx="188016" cy="185899"/>
                      </w14:xfrm>
                    </w14:contentPart>
                  </a:graphicData>
                </a:graphic>
              </wp:anchor>
            </w:drawing>
          </mc:Choice>
          <mc:Fallback>
            <w:pict>
              <v:shape type="#_x0000_t75" id="平板用户 923" o:spid="_x0000_s923" filled="f" stroked="f" strokeweight="1.0pt" style="position:absolute;&#10;margin-left:288.63498pt;&#10;margin-top:-1.3075362pt;&#10;width:14.804424pt;&#10;height:14.637777pt;&#10;z-index:2752;&#10;mso-position-horizontal:absolute;&#10;mso-position-horizontal-relative:char;&#10;mso-position-vertical:absolute;&#10;mso-position-vertical-relative:line;&#10;mso-wrap-distance-left:6.749897pt;&#10;mso-wrap-distance-right:6.749897pt;">
                <v:stroke color="#000000"/>
                <v:imagedata r:id="rId594"/>
                <o:lock selection="t"/>
              </v:shape>
            </w:pict>
          </mc:Fallback>
        </mc:AlternateContent>
      </w:r>
      <w:r>
        <mc:AlternateContent>
          <mc:Choice Requires="wps">
            <w:drawing>
              <wp:anchor distT="0" distB="0" distL="85723" distR="85723" simplePos="0" relativeHeight="2753" behindDoc="0" locked="0" layoutInCell="1" hidden="0" allowOverlap="1">
                <wp:simplePos x="0" y="0"/>
                <wp:positionH relativeFrom="character">
                  <wp:posOffset>3451517</wp:posOffset>
                </wp:positionH>
                <wp:positionV relativeFrom="line">
                  <wp:posOffset>-27469</wp:posOffset>
                </wp:positionV>
                <wp:extent cx="88190" cy="57279"/>
                <wp:effectExtent l="0" t="0" r="0" b="0"/>
                <wp:wrapNone/>
                <wp:docPr id="925" name="平板用户 925"/>
                <wp:cNvGraphicFramePr>
                  <a:graphicFrameLocks noChangeAspect="0" noSelect="1"/>
                </wp:cNvGraphicFramePr>
                <a:graphic>
                  <a:graphicData uri="http://schemas.microsoft.com/office/word/2010/wordprocessingInk">
                    <w14:contentPart bwMode="auto" r:id="rId595">
                      <w14:nvContentPartPr>
                        <w14:cNvContentPartPr/>
                      </w14:nvContentPartPr>
                      <w14:xfrm>
                        <a:off x="0" y="0"/>
                        <a:ext cx="88190" cy="57279"/>
                      </w14:xfrm>
                    </w14:contentPart>
                  </a:graphicData>
                </a:graphic>
              </wp:anchor>
            </w:drawing>
          </mc:Choice>
          <mc:Fallback>
            <w:pict>
              <v:shape type="#_x0000_t75" id="平板用户 926" o:spid="_x0000_s926" filled="f" stroked="f" strokeweight="1.0pt" style="position:absolute;&#10;margin-left:271.773pt;&#10;margin-top:-2.162992pt;&#10;width:6.944169pt;&#10;height:4.5101852pt;&#10;z-index:2753;&#10;mso-position-horizontal:absolute;&#10;mso-position-horizontal-relative:char;&#10;mso-position-vertical:absolute;&#10;mso-position-vertical-relative:line;&#10;mso-wrap-distance-left:6.749897pt;&#10;mso-wrap-distance-right:6.749897pt;">
                <v:stroke color="#000000"/>
                <v:imagedata r:id="rId596"/>
                <o:lock selection="t"/>
              </v:shape>
            </w:pict>
          </mc:Fallback>
        </mc:AlternateContent>
      </w:r>
      <w:r>
        <mc:AlternateContent>
          <mc:Choice Requires="wps">
            <w:drawing>
              <wp:anchor distT="0" distB="0" distL="85723" distR="85723" simplePos="0" relativeHeight="2754" behindDoc="0" locked="0" layoutInCell="1" hidden="0" allowOverlap="1">
                <wp:simplePos x="0" y="0"/>
                <wp:positionH relativeFrom="character">
                  <wp:posOffset>3536689</wp:posOffset>
                </wp:positionH>
                <wp:positionV relativeFrom="line">
                  <wp:posOffset>30748</wp:posOffset>
                </wp:positionV>
                <wp:extent cx="89144" cy="153506"/>
                <wp:effectExtent l="0" t="0" r="0" b="0"/>
                <wp:wrapNone/>
                <wp:docPr id="928" name="平板用户 928"/>
                <wp:cNvGraphicFramePr>
                  <a:graphicFrameLocks noChangeAspect="0" noSelect="1"/>
                </wp:cNvGraphicFramePr>
                <a:graphic>
                  <a:graphicData uri="http://schemas.microsoft.com/office/word/2010/wordprocessingInk">
                    <w14:contentPart bwMode="auto" r:id="rId597">
                      <w14:nvContentPartPr>
                        <w14:cNvContentPartPr/>
                      </w14:nvContentPartPr>
                      <w14:xfrm>
                        <a:off x="0" y="0"/>
                        <a:ext cx="89144" cy="153506"/>
                      </w14:xfrm>
                    </w14:contentPart>
                  </a:graphicData>
                </a:graphic>
              </wp:anchor>
            </w:drawing>
          </mc:Choice>
          <mc:Fallback>
            <w:pict>
              <v:shape type="#_x0000_t75" id="平板用户 929" o:spid="_x0000_s929" filled="f" stroked="f" strokeweight="1.0pt" style="position:absolute;&#10;margin-left:278.4795pt;&#10;margin-top:2.4211667pt;&#10;width:7.019287pt;&#10;height:12.087157pt;&#10;z-index:2754;&#10;mso-position-horizontal:absolute;&#10;mso-position-horizontal-relative:char;&#10;mso-position-vertical:absolute;&#10;mso-position-vertical-relative:line;&#10;mso-wrap-distance-left:6.749897pt;&#10;mso-wrap-distance-right:6.749897pt;">
                <v:stroke color="#000000"/>
                <v:imagedata r:id="rId598"/>
                <o:lock selection="t"/>
              </v:shape>
            </w:pict>
          </mc:Fallback>
        </mc:AlternateContent>
      </w:r>
      <w:r>
        <mc:AlternateContent>
          <mc:Choice Requires="wps">
            <w:drawing>
              <wp:anchor distT="0" distB="0" distL="85723" distR="85723" simplePos="0" relativeHeight="2755" behindDoc="0" locked="0" layoutInCell="1" hidden="0" allowOverlap="1">
                <wp:simplePos x="0" y="0"/>
                <wp:positionH relativeFrom="character">
                  <wp:posOffset>3525491</wp:posOffset>
                </wp:positionH>
                <wp:positionV relativeFrom="line">
                  <wp:posOffset>-33474</wp:posOffset>
                </wp:positionV>
                <wp:extent cx="85470" cy="65276"/>
                <wp:effectExtent l="0" t="0" r="0" b="0"/>
                <wp:wrapNone/>
                <wp:docPr id="931" name="平板用户 931"/>
                <wp:cNvGraphicFramePr>
                  <a:graphicFrameLocks noChangeAspect="0" noSelect="1"/>
                </wp:cNvGraphicFramePr>
                <a:graphic>
                  <a:graphicData uri="http://schemas.microsoft.com/office/word/2010/wordprocessingInk">
                    <w14:contentPart bwMode="auto" r:id="rId599">
                      <w14:nvContentPartPr>
                        <w14:cNvContentPartPr/>
                      </w14:nvContentPartPr>
                      <w14:xfrm>
                        <a:off x="0" y="0"/>
                        <a:ext cx="85470" cy="65276"/>
                      </w14:xfrm>
                    </w14:contentPart>
                  </a:graphicData>
                </a:graphic>
              </wp:anchor>
            </w:drawing>
          </mc:Choice>
          <mc:Fallback>
            <w:pict>
              <v:shape type="#_x0000_t75" id="平板用户 932" o:spid="_x0000_s932" filled="f" stroked="f" strokeweight="1.0pt" style="position:absolute;&#10;margin-left:277.59772pt;&#10;margin-top:-2.6357632pt;&#10;width:6.729962pt;&#10;height:5.1398754pt;&#10;z-index:2755;&#10;mso-position-horizontal:absolute;&#10;mso-position-horizontal-relative:char;&#10;mso-position-vertical:absolute;&#10;mso-position-vertical-relative:line;&#10;mso-wrap-distance-left:6.749897pt;&#10;mso-wrap-distance-right:6.749897pt;">
                <v:stroke color="#000000"/>
                <v:imagedata r:id="rId600"/>
                <o:lock selection="t"/>
              </v:shape>
            </w:pict>
          </mc:Fallback>
        </mc:AlternateContent>
      </w:r>
      <w:r>
        <mc:AlternateContent>
          <mc:Choice Requires="wps">
            <w:drawing>
              <wp:anchor distT="0" distB="0" distL="85723" distR="85723" simplePos="0" relativeHeight="2756" behindDoc="0" locked="0" layoutInCell="1" hidden="0" allowOverlap="1">
                <wp:simplePos x="0" y="0"/>
                <wp:positionH relativeFrom="character">
                  <wp:posOffset>3556622</wp:posOffset>
                </wp:positionH>
                <wp:positionV relativeFrom="line">
                  <wp:posOffset>-36604</wp:posOffset>
                </wp:positionV>
                <wp:extent cx="34502" cy="50345"/>
                <wp:effectExtent l="0" t="0" r="0" b="0"/>
                <wp:wrapNone/>
                <wp:docPr id="934" name="平板用户 934"/>
                <wp:cNvGraphicFramePr>
                  <a:graphicFrameLocks noChangeAspect="0" noSelect="1"/>
                </wp:cNvGraphicFramePr>
                <a:graphic>
                  <a:graphicData uri="http://schemas.microsoft.com/office/word/2010/wordprocessingInk">
                    <w14:contentPart bwMode="auto" r:id="rId601">
                      <w14:nvContentPartPr>
                        <w14:cNvContentPartPr/>
                      </w14:nvContentPartPr>
                      <w14:xfrm>
                        <a:off x="0" y="0"/>
                        <a:ext cx="34502" cy="50345"/>
                      </w14:xfrm>
                    </w14:contentPart>
                  </a:graphicData>
                </a:graphic>
              </wp:anchor>
            </w:drawing>
          </mc:Choice>
          <mc:Fallback>
            <w:pict>
              <v:shape type="#_x0000_t75" id="平板用户 935" o:spid="_x0000_s935" filled="f" stroked="f" strokeweight="1.0pt" style="position:absolute;&#10;margin-left:280.049pt;&#10;margin-top:-2.8822193pt;&#10;width:2.716763pt;&#10;height:3.9642189pt;&#10;z-index:2756;&#10;mso-position-horizontal:absolute;&#10;mso-position-horizontal-relative:char;&#10;mso-position-vertical:absolute;&#10;mso-position-vertical-relative:line;&#10;mso-wrap-distance-left:6.749897pt;&#10;mso-wrap-distance-right:6.749897pt;">
                <v:stroke color="#000000"/>
                <v:imagedata r:id="rId602"/>
                <o:lock selection="t"/>
              </v:shape>
            </w:pict>
          </mc:Fallback>
        </mc:AlternateContent>
      </w:r>
      <w:r>
        <mc:AlternateContent>
          <mc:Choice Requires="wps">
            <w:drawing>
              <wp:anchor distT="0" distB="0" distL="85723" distR="85723" simplePos="0" relativeHeight="2757" behindDoc="0" locked="0" layoutInCell="1" hidden="0" allowOverlap="1">
                <wp:simplePos x="0" y="0"/>
                <wp:positionH relativeFrom="character">
                  <wp:posOffset>3433910</wp:posOffset>
                </wp:positionH>
                <wp:positionV relativeFrom="line">
                  <wp:posOffset>-39194</wp:posOffset>
                </wp:positionV>
                <wp:extent cx="111904" cy="211178"/>
                <wp:effectExtent l="0" t="0" r="0" b="0"/>
                <wp:wrapNone/>
                <wp:docPr id="937" name="平板用户 937"/>
                <wp:cNvGraphicFramePr>
                  <a:graphicFrameLocks noChangeAspect="0" noSelect="1"/>
                </wp:cNvGraphicFramePr>
                <a:graphic>
                  <a:graphicData uri="http://schemas.microsoft.com/office/word/2010/wordprocessingInk">
                    <w14:contentPart bwMode="auto" r:id="rId603">
                      <w14:nvContentPartPr>
                        <w14:cNvContentPartPr/>
                      </w14:nvContentPartPr>
                      <w14:xfrm>
                        <a:off x="0" y="0"/>
                        <a:ext cx="111904" cy="211178"/>
                      </w14:xfrm>
                    </w14:contentPart>
                  </a:graphicData>
                </a:graphic>
              </wp:anchor>
            </w:drawing>
          </mc:Choice>
          <mc:Fallback>
            <w:pict>
              <v:shape type="#_x0000_t75" id="平板用户 938" o:spid="_x0000_s938" filled="f" stroked="f" strokeweight="1.0pt" style="position:absolute;&#10;margin-left:270.3866pt;&#10;margin-top:-3.0861957pt;&#10;width:8.811381pt;&#10;height:16.628195pt;&#10;z-index:2757;&#10;mso-position-horizontal:absolute;&#10;mso-position-horizontal-relative:char;&#10;mso-position-vertical:absolute;&#10;mso-position-vertical-relative:line;&#10;mso-wrap-distance-left:6.749897pt;&#10;mso-wrap-distance-right:6.749897pt;">
                <v:stroke color="#000000"/>
                <v:imagedata r:id="rId604"/>
                <o:lock selection="t"/>
              </v:shape>
            </w:pict>
          </mc:Fallback>
        </mc:AlternateContent>
      </w:r>
    </w:p>
    <w:p>
      <w:pPr>
        <w:rPr>
          <w:rFonts w:hint="eastAsia"/>
          <w:color w:val="FF0000"/>
        </w:rPr>
      </w:pPr>
      <w:r>
        <w:rPr>
          <w:rFonts w:hint="eastAsia"/>
          <w:color w:val="FF0000"/>
        </w:rPr>
        <w:t>练习9:经典噪声的概率密度函数有哪些，</w:t>
      </w:r>
      <w:r>
        <mc:AlternateContent>
          <mc:Choice Requires="wps">
            <w:drawing>
              <wp:anchor distT="0" distB="0" distL="85723" distR="85723" simplePos="0" relativeHeight="2735" behindDoc="0" locked="0" layoutInCell="1" hidden="0" allowOverlap="1">
                <wp:simplePos x="0" y="0"/>
                <wp:positionH relativeFrom="character">
                  <wp:posOffset>1259036</wp:posOffset>
                </wp:positionH>
                <wp:positionV relativeFrom="line">
                  <wp:posOffset>233668</wp:posOffset>
                </wp:positionV>
                <wp:extent cx="93344" cy="59489"/>
                <wp:effectExtent l="0" t="0" r="0" b="0"/>
                <wp:wrapNone/>
                <wp:docPr id="940" name="平板用户 940"/>
                <wp:cNvGraphicFramePr>
                  <a:graphicFrameLocks noChangeAspect="0" noSelect="1"/>
                </wp:cNvGraphicFramePr>
                <a:graphic>
                  <a:graphicData uri="http://schemas.microsoft.com/office/word/2010/wordprocessingInk">
                    <w14:contentPart bwMode="auto" r:id="rId605">
                      <w14:nvContentPartPr>
                        <w14:cNvContentPartPr/>
                      </w14:nvContentPartPr>
                      <w14:xfrm>
                        <a:off x="0" y="0"/>
                        <a:ext cx="93344" cy="59489"/>
                      </w14:xfrm>
                    </w14:contentPart>
                  </a:graphicData>
                </a:graphic>
              </wp:anchor>
            </w:drawing>
          </mc:Choice>
          <mc:Fallback>
            <w:pict>
              <v:shape type="#_x0000_t75" id="平板用户 941" o:spid="_x0000_s941" filled="f" stroked="f" strokeweight="1.0pt" style="position:absolute;&#10;margin-left:99.136734pt;&#10;margin-top:18.399073pt;&#10;width:7.3499475pt;&#10;height:4.684224pt;&#10;z-index:2735;&#10;mso-position-horizontal:absolute;&#10;mso-position-horizontal-relative:char;&#10;mso-position-vertical:absolute;&#10;mso-position-vertical-relative:line;&#10;mso-wrap-distance-left:6.749897pt;&#10;mso-wrap-distance-right:6.749897pt;">
                <v:stroke color="#000000"/>
                <v:imagedata r:id="rId606"/>
                <o:lock selection="t"/>
              </v:shape>
            </w:pict>
          </mc:Fallback>
        </mc:AlternateContent>
      </w:r>
      <w:r>
        <mc:AlternateContent>
          <mc:Choice Requires="wps">
            <w:drawing>
              <wp:anchor distT="0" distB="0" distL="85723" distR="85723" simplePos="0" relativeHeight="2736" behindDoc="0" locked="0" layoutInCell="1" hidden="0" allowOverlap="1">
                <wp:simplePos x="0" y="0"/>
                <wp:positionH relativeFrom="character">
                  <wp:posOffset>1422665</wp:posOffset>
                </wp:positionH>
                <wp:positionV relativeFrom="line">
                  <wp:posOffset>206140</wp:posOffset>
                </wp:positionV>
                <wp:extent cx="150827" cy="124988"/>
                <wp:effectExtent l="0" t="0" r="0" b="0"/>
                <wp:wrapNone/>
                <wp:docPr id="943" name="平板用户 943"/>
                <wp:cNvGraphicFramePr>
                  <a:graphicFrameLocks noChangeAspect="0" noSelect="1"/>
                </wp:cNvGraphicFramePr>
                <a:graphic>
                  <a:graphicData uri="http://schemas.microsoft.com/office/word/2010/wordprocessingInk">
                    <w14:contentPart bwMode="auto" r:id="rId607">
                      <w14:nvContentPartPr>
                        <w14:cNvContentPartPr/>
                      </w14:nvContentPartPr>
                      <w14:xfrm>
                        <a:off x="0" y="0"/>
                        <a:ext cx="150827" cy="124988"/>
                      </w14:xfrm>
                    </w14:contentPart>
                  </a:graphicData>
                </a:graphic>
              </wp:anchor>
            </w:drawing>
          </mc:Choice>
          <mc:Fallback>
            <w:pict>
              <v:shape type="#_x0000_t75" id="平板用户 944" o:spid="_x0000_s944" filled="f" stroked="f" strokeweight="1.0pt" style="position:absolute;&#10;margin-left:112.020935pt;&#10;margin-top:16.231503pt;&#10;width:11.876177pt;&#10;height:9.841586pt;&#10;z-index:2736;&#10;mso-position-horizontal:absolute;&#10;mso-position-horizontal-relative:char;&#10;mso-position-vertical:absolute;&#10;mso-position-vertical-relative:line;&#10;mso-wrap-distance-left:6.749897pt;&#10;mso-wrap-distance-right:6.749897pt;">
                <v:stroke color="#000000"/>
                <v:imagedata r:id="rId608"/>
                <o:lock selection="t"/>
              </v:shape>
            </w:pict>
          </mc:Fallback>
        </mc:AlternateContent>
      </w:r>
      <w:r>
        <mc:AlternateContent>
          <mc:Choice Requires="wps">
            <w:drawing>
              <wp:anchor distT="0" distB="0" distL="85723" distR="85723" simplePos="0" relativeHeight="2737" behindDoc="0" locked="0" layoutInCell="1" hidden="0" allowOverlap="1">
                <wp:simplePos x="0" y="0"/>
                <wp:positionH relativeFrom="character">
                  <wp:posOffset>1668333</wp:posOffset>
                </wp:positionH>
                <wp:positionV relativeFrom="line">
                  <wp:posOffset>186434</wp:posOffset>
                </wp:positionV>
                <wp:extent cx="24492" cy="23073"/>
                <wp:effectExtent l="0" t="0" r="0" b="0"/>
                <wp:wrapNone/>
                <wp:docPr id="946" name="平板用户 946"/>
                <wp:cNvGraphicFramePr>
                  <a:graphicFrameLocks noChangeAspect="0" noSelect="1"/>
                </wp:cNvGraphicFramePr>
                <a:graphic>
                  <a:graphicData uri="http://schemas.microsoft.com/office/word/2010/wordprocessingInk">
                    <w14:contentPart bwMode="auto" r:id="rId609">
                      <w14:nvContentPartPr>
                        <w14:cNvContentPartPr/>
                      </w14:nvContentPartPr>
                      <w14:xfrm>
                        <a:off x="0" y="0"/>
                        <a:ext cx="24492" cy="23073"/>
                      </w14:xfrm>
                    </w14:contentPart>
                  </a:graphicData>
                </a:graphic>
              </wp:anchor>
            </w:drawing>
          </mc:Choice>
          <mc:Fallback>
            <w:pict>
              <v:shape type="#_x0000_t75" id="平板用户 947" o:spid="_x0000_s947" filled="f" stroked="f" strokeweight="1.0pt" style="position:absolute;&#10;margin-left:131.36482pt;&#10;margin-top:14.679892pt;&#10;width:1.928529pt;&#10;height:1.8167906pt;&#10;z-index:2737;&#10;mso-position-horizontal:absolute;&#10;mso-position-horizontal-relative:char;&#10;mso-position-vertical:absolute;&#10;mso-position-vertical-relative:line;&#10;mso-wrap-distance-left:6.749897pt;&#10;mso-wrap-distance-right:6.749897pt;">
                <v:stroke color="#000000"/>
                <v:imagedata r:id="rId610"/>
                <o:lock selection="t"/>
              </v:shape>
            </w:pict>
          </mc:Fallback>
        </mc:AlternateContent>
      </w:r>
      <w:r>
        <mc:AlternateContent>
          <mc:Choice Requires="wps">
            <w:drawing>
              <wp:anchor distT="0" distB="0" distL="85723" distR="85723" simplePos="0" relativeHeight="2738" behindDoc="0" locked="0" layoutInCell="1" hidden="0" allowOverlap="1">
                <wp:simplePos x="0" y="0"/>
                <wp:positionH relativeFrom="character">
                  <wp:posOffset>1136166</wp:posOffset>
                </wp:positionH>
                <wp:positionV relativeFrom="line">
                  <wp:posOffset>184499</wp:posOffset>
                </wp:positionV>
                <wp:extent cx="54962" cy="70084"/>
                <wp:effectExtent l="0" t="0" r="0" b="0"/>
                <wp:wrapNone/>
                <wp:docPr id="949" name="平板用户 949"/>
                <wp:cNvGraphicFramePr>
                  <a:graphicFrameLocks noChangeAspect="0" noSelect="1"/>
                </wp:cNvGraphicFramePr>
                <a:graphic>
                  <a:graphicData uri="http://schemas.microsoft.com/office/word/2010/wordprocessingInk">
                    <w14:contentPart bwMode="auto" r:id="rId611">
                      <w14:nvContentPartPr>
                        <w14:cNvContentPartPr/>
                      </w14:nvContentPartPr>
                      <w14:xfrm>
                        <a:off x="0" y="0"/>
                        <a:ext cx="54962" cy="70084"/>
                      </w14:xfrm>
                    </w14:contentPart>
                  </a:graphicData>
                </a:graphic>
              </wp:anchor>
            </w:drawing>
          </mc:Choice>
          <mc:Fallback>
            <w:pict>
              <v:shape type="#_x0000_t75" id="平板用户 950" o:spid="_x0000_s950" filled="f" stroked="f" strokeweight="1.0pt" style="position:absolute;&#10;margin-left:89.46191pt;&#10;margin-top:14.52755pt;&#10;width:4.3277693pt;&#10;height:5.5184402pt;&#10;z-index:2738;&#10;mso-position-horizontal:absolute;&#10;mso-position-horizontal-relative:char;&#10;mso-position-vertical:absolute;&#10;mso-position-vertical-relative:line;&#10;mso-wrap-distance-left:6.749897pt;&#10;mso-wrap-distance-right:6.749897pt;">
                <v:stroke color="#000000"/>
                <v:imagedata r:id="rId612"/>
                <o:lock selection="t"/>
              </v:shape>
            </w:pict>
          </mc:Fallback>
        </mc:AlternateContent>
      </w:r>
      <w:r>
        <mc:AlternateContent>
          <mc:Choice Requires="wps">
            <w:drawing>
              <wp:anchor distT="0" distB="0" distL="85723" distR="85723" simplePos="0" relativeHeight="2739" behindDoc="0" locked="0" layoutInCell="1" hidden="0" allowOverlap="1">
                <wp:simplePos x="0" y="0"/>
                <wp:positionH relativeFrom="character">
                  <wp:posOffset>1588324</wp:posOffset>
                </wp:positionH>
                <wp:positionV relativeFrom="line">
                  <wp:posOffset>181918</wp:posOffset>
                </wp:positionV>
                <wp:extent cx="25853" cy="26669"/>
                <wp:effectExtent l="0" t="0" r="0" b="0"/>
                <wp:wrapNone/>
                <wp:docPr id="952" name="平板用户 952"/>
                <wp:cNvGraphicFramePr>
                  <a:graphicFrameLocks noChangeAspect="0" noSelect="1"/>
                </wp:cNvGraphicFramePr>
                <a:graphic>
                  <a:graphicData uri="http://schemas.microsoft.com/office/word/2010/wordprocessingInk">
                    <w14:contentPart bwMode="auto" r:id="rId613">
                      <w14:nvContentPartPr>
                        <w14:cNvContentPartPr/>
                      </w14:nvContentPartPr>
                      <w14:xfrm>
                        <a:off x="0" y="0"/>
                        <a:ext cx="25853" cy="26669"/>
                      </w14:xfrm>
                    </w14:contentPart>
                  </a:graphicData>
                </a:graphic>
              </wp:anchor>
            </w:drawing>
          </mc:Choice>
          <mc:Fallback>
            <w:pict>
              <v:shape type="#_x0000_t75" id="平板用户 953" o:spid="_x0000_s953" filled="f" stroked="f" strokeweight="1.0pt" style="position:absolute;&#10;margin-left:125.064896pt;&#10;margin-top:14.324306pt;&#10;width:2.0356898pt;&#10;height:2.099959pt;&#10;z-index:2739;&#10;mso-position-horizontal:absolute;&#10;mso-position-horizontal-relative:char;&#10;mso-position-vertical:absolute;&#10;mso-position-vertical-relative:line;&#10;mso-wrap-distance-left:6.749897pt;&#10;mso-wrap-distance-right:6.749897pt;">
                <v:stroke color="#000000"/>
                <v:imagedata r:id="rId614"/>
                <o:lock selection="t"/>
              </v:shape>
            </w:pict>
          </mc:Fallback>
        </mc:AlternateContent>
      </w:r>
      <w:r>
        <mc:AlternateContent>
          <mc:Choice Requires="wps">
            <w:drawing>
              <wp:anchor distT="0" distB="0" distL="85723" distR="85723" simplePos="0" relativeHeight="2740" behindDoc="0" locked="0" layoutInCell="1" hidden="0" allowOverlap="1">
                <wp:simplePos x="0" y="0"/>
                <wp:positionH relativeFrom="character">
                  <wp:posOffset>1341903</wp:posOffset>
                </wp:positionH>
                <wp:positionV relativeFrom="line">
                  <wp:posOffset>158585</wp:posOffset>
                </wp:positionV>
                <wp:extent cx="207662" cy="152158"/>
                <wp:effectExtent l="0" t="0" r="0" b="0"/>
                <wp:wrapNone/>
                <wp:docPr id="955" name="平板用户 955"/>
                <wp:cNvGraphicFramePr>
                  <a:graphicFrameLocks noChangeAspect="0" noSelect="1"/>
                </wp:cNvGraphicFramePr>
                <a:graphic>
                  <a:graphicData uri="http://schemas.microsoft.com/office/word/2010/wordprocessingInk">
                    <w14:contentPart bwMode="auto" r:id="rId615">
                      <w14:nvContentPartPr>
                        <w14:cNvContentPartPr/>
                      </w14:nvContentPartPr>
                      <w14:xfrm>
                        <a:off x="0" y="0"/>
                        <a:ext cx="207662" cy="152158"/>
                      </w14:xfrm>
                    </w14:contentPart>
                  </a:graphicData>
                </a:graphic>
              </wp:anchor>
            </w:drawing>
          </mc:Choice>
          <mc:Fallback>
            <w:pict>
              <v:shape type="#_x0000_t75" id="平板用户 956" o:spid="_x0000_s956" filled="f" stroked="f" strokeweight="1.0pt" style="position:absolute;&#10;margin-left:105.66169pt;&#10;margin-top:12.487054pt;&#10;width:16.351389pt;&#10;height:11.981004pt;&#10;z-index:2740;&#10;mso-position-horizontal:absolute;&#10;mso-position-horizontal-relative:char;&#10;mso-position-vertical:absolute;&#10;mso-position-vertical-relative:line;&#10;mso-wrap-distance-left:6.749897pt;&#10;mso-wrap-distance-right:6.749897pt;">
                <v:stroke color="#000000"/>
                <v:imagedata r:id="rId616"/>
                <o:lock selection="t"/>
              </v:shape>
            </w:pict>
          </mc:Fallback>
        </mc:AlternateContent>
      </w:r>
      <w:r>
        <mc:AlternateContent>
          <mc:Choice Requires="wps">
            <w:drawing>
              <wp:anchor distT="0" distB="0" distL="85723" distR="85723" simplePos="0" relativeHeight="2741" behindDoc="0" locked="0" layoutInCell="1" hidden="0" allowOverlap="1">
                <wp:simplePos x="0" y="0"/>
                <wp:positionH relativeFrom="character">
                  <wp:posOffset>1077247</wp:posOffset>
                </wp:positionH>
                <wp:positionV relativeFrom="line">
                  <wp:posOffset>152255</wp:posOffset>
                </wp:positionV>
                <wp:extent cx="63582" cy="132765"/>
                <wp:effectExtent l="0" t="0" r="0" b="0"/>
                <wp:wrapNone/>
                <wp:docPr id="958" name="平板用户 958"/>
                <wp:cNvGraphicFramePr>
                  <a:graphicFrameLocks noChangeAspect="0" noSelect="1"/>
                </wp:cNvGraphicFramePr>
                <a:graphic>
                  <a:graphicData uri="http://schemas.microsoft.com/office/word/2010/wordprocessingInk">
                    <w14:contentPart bwMode="auto" r:id="rId617">
                      <w14:nvContentPartPr>
                        <w14:cNvContentPartPr/>
                      </w14:nvContentPartPr>
                      <w14:xfrm>
                        <a:off x="0" y="0"/>
                        <a:ext cx="63582" cy="132765"/>
                      </w14:xfrm>
                    </w14:contentPart>
                  </a:graphicData>
                </a:graphic>
              </wp:anchor>
            </w:drawing>
          </mc:Choice>
          <mc:Fallback>
            <w:pict>
              <v:shape type="#_x0000_t75" id="平板用户 959" o:spid="_x0000_s959" filled="f" stroked="f" strokeweight="1.0pt" style="position:absolute;&#10;margin-left:84.82264pt;&#10;margin-top:11.988648pt;&#10;width:5.006485pt;&#10;height:10.453973pt;&#10;z-index:2741;&#10;mso-position-horizontal:absolute;&#10;mso-position-horizontal-relative:char;&#10;mso-position-vertical:absolute;&#10;mso-position-vertical-relative:line;&#10;mso-wrap-distance-left:6.749897pt;&#10;mso-wrap-distance-right:6.749897pt;">
                <v:stroke color="#000000"/>
                <v:imagedata r:id="rId618"/>
                <o:lock selection="t"/>
              </v:shape>
            </w:pict>
          </mc:Fallback>
        </mc:AlternateContent>
      </w:r>
      <w:r>
        <mc:AlternateContent>
          <mc:Choice Requires="wps">
            <w:drawing>
              <wp:anchor distT="0" distB="0" distL="85723" distR="85723" simplePos="0" relativeHeight="2742" behindDoc="0" locked="0" layoutInCell="1" hidden="0" allowOverlap="1">
                <wp:simplePos x="0" y="0"/>
                <wp:positionH relativeFrom="character">
                  <wp:posOffset>1168170</wp:posOffset>
                </wp:positionH>
                <wp:positionV relativeFrom="line">
                  <wp:posOffset>89553</wp:posOffset>
                </wp:positionV>
                <wp:extent cx="153569" cy="264519"/>
                <wp:effectExtent l="0" t="0" r="0" b="0"/>
                <wp:wrapNone/>
                <wp:docPr id="961" name="平板用户 961"/>
                <wp:cNvGraphicFramePr>
                  <a:graphicFrameLocks noChangeAspect="0" noSelect="1"/>
                </wp:cNvGraphicFramePr>
                <a:graphic>
                  <a:graphicData uri="http://schemas.microsoft.com/office/word/2010/wordprocessingInk">
                    <w14:contentPart bwMode="auto" r:id="rId619">
                      <w14:nvContentPartPr>
                        <w14:cNvContentPartPr/>
                      </w14:nvContentPartPr>
                      <w14:xfrm>
                        <a:off x="0" y="0"/>
                        <a:ext cx="153569" cy="264519"/>
                      </w14:xfrm>
                    </w14:contentPart>
                  </a:graphicData>
                </a:graphic>
              </wp:anchor>
            </w:drawing>
          </mc:Choice>
          <mc:Fallback>
            <w:pict>
              <v:shape type="#_x0000_t75" id="平板用户 962" o:spid="_x0000_s962" filled="f" stroked="f" strokeweight="1.0pt" style="position:absolute;&#10;margin-left:91.9819pt;&#10;margin-top:7.0514674pt;&#10;width:12.092101pt;&#10;height:20.828342pt;&#10;z-index:2742;&#10;mso-position-horizontal:absolute;&#10;mso-position-horizontal-relative:char;&#10;mso-position-vertical:absolute;&#10;mso-position-vertical-relative:line;&#10;mso-wrap-distance-left:6.749897pt;&#10;mso-wrap-distance-right:6.749897pt;">
                <v:stroke color="#000000"/>
                <v:imagedata r:id="rId620"/>
                <o:lock selection="t"/>
              </v:shape>
            </w:pict>
          </mc:Fallback>
        </mc:AlternateContent>
      </w:r>
      <w:r>
        <mc:AlternateContent>
          <mc:Choice Requires="wps">
            <w:drawing>
              <wp:anchor distT="0" distB="0" distL="85723" distR="85723" simplePos="0" relativeHeight="2743" behindDoc="0" locked="0" layoutInCell="1" hidden="0" allowOverlap="1">
                <wp:simplePos x="0" y="0"/>
                <wp:positionH relativeFrom="character">
                  <wp:posOffset>1105686</wp:posOffset>
                </wp:positionH>
                <wp:positionV relativeFrom="line">
                  <wp:posOffset>73182</wp:posOffset>
                </wp:positionV>
                <wp:extent cx="116467" cy="58078"/>
                <wp:effectExtent l="0" t="0" r="0" b="0"/>
                <wp:wrapNone/>
                <wp:docPr id="964" name="平板用户 964"/>
                <wp:cNvGraphicFramePr>
                  <a:graphicFrameLocks noChangeAspect="0" noSelect="1"/>
                </wp:cNvGraphicFramePr>
                <a:graphic>
                  <a:graphicData uri="http://schemas.microsoft.com/office/word/2010/wordprocessingInk">
                    <w14:contentPart bwMode="auto" r:id="rId621">
                      <w14:nvContentPartPr>
                        <w14:cNvContentPartPr/>
                      </w14:nvContentPartPr>
                      <w14:xfrm>
                        <a:off x="0" y="0"/>
                        <a:ext cx="116467" cy="58078"/>
                      </w14:xfrm>
                    </w14:contentPart>
                  </a:graphicData>
                </a:graphic>
              </wp:anchor>
            </w:drawing>
          </mc:Choice>
          <mc:Fallback>
            <w:pict>
              <v:shape type="#_x0000_t75" id="平板用户 965" o:spid="_x0000_s965" filled="f" stroked="f" strokeweight="1.0pt" style="position:absolute;&#10;margin-left:87.06191pt;&#10;margin-top:5.7624245pt;&#10;width:9.170675pt;&#10;height:4.573081pt;&#10;z-index:2743;&#10;mso-position-horizontal:absolute;&#10;mso-position-horizontal-relative:char;&#10;mso-position-vertical:absolute;&#10;mso-position-vertical-relative:line;&#10;mso-wrap-distance-left:6.749897pt;&#10;mso-wrap-distance-right:6.749897pt;">
                <v:stroke color="#000000"/>
                <v:imagedata r:id="rId622"/>
                <o:lock selection="t"/>
              </v:shape>
            </w:pict>
          </mc:Fallback>
        </mc:AlternateContent>
      </w:r>
      <w:r>
        <mc:AlternateContent>
          <mc:Choice Requires="wps">
            <w:drawing>
              <wp:anchor distT="0" distB="0" distL="85723" distR="85723" simplePos="0" relativeHeight="2744" behindDoc="0" locked="0" layoutInCell="1" hidden="0" allowOverlap="1">
                <wp:simplePos x="0" y="0"/>
                <wp:positionH relativeFrom="character">
                  <wp:posOffset>1342991</wp:posOffset>
                </wp:positionH>
                <wp:positionV relativeFrom="line">
                  <wp:posOffset>72824</wp:posOffset>
                </wp:positionV>
                <wp:extent cx="83002" cy="46015"/>
                <wp:effectExtent l="0" t="0" r="0" b="0"/>
                <wp:wrapNone/>
                <wp:docPr id="967" name="平板用户 967"/>
                <wp:cNvGraphicFramePr>
                  <a:graphicFrameLocks noChangeAspect="0" noSelect="1"/>
                </wp:cNvGraphicFramePr>
                <a:graphic>
                  <a:graphicData uri="http://schemas.microsoft.com/office/word/2010/wordprocessingInk">
                    <w14:contentPart bwMode="auto" r:id="rId623">
                      <w14:nvContentPartPr>
                        <w14:cNvContentPartPr/>
                      </w14:nvContentPartPr>
                      <w14:xfrm>
                        <a:off x="0" y="0"/>
                        <a:ext cx="83002" cy="46015"/>
                      </w14:xfrm>
                    </w14:contentPart>
                  </a:graphicData>
                </a:graphic>
              </wp:anchor>
            </w:drawing>
          </mc:Choice>
          <mc:Fallback>
            <w:pict>
              <v:shape type="#_x0000_t75" id="平板用户 968" o:spid="_x0000_s968" filled="f" stroked="f" strokeweight="1.0pt" style="position:absolute;&#10;margin-left:105.74738pt;&#10;margin-top:5.7342267pt;&#10;width:6.535621pt;&#10;height:3.623236pt;&#10;z-index:2744;&#10;mso-position-horizontal:absolute;&#10;mso-position-horizontal-relative:char;&#10;mso-position-vertical:absolute;&#10;mso-position-vertical-relative:line;&#10;mso-wrap-distance-left:6.749897pt;&#10;mso-wrap-distance-right:6.749897pt;">
                <v:stroke color="#000000"/>
                <v:imagedata r:id="rId624"/>
                <o:lock selection="t"/>
              </v:shape>
            </w:pict>
          </mc:Fallback>
        </mc:AlternateContent>
      </w:r>
      <w:r>
        <mc:AlternateContent>
          <mc:Choice Requires="wps">
            <w:drawing>
              <wp:anchor distT="0" distB="0" distL="85723" distR="85723" simplePos="0" relativeHeight="2745" behindDoc="0" locked="0" layoutInCell="1" hidden="0" allowOverlap="1">
                <wp:simplePos x="0" y="0"/>
                <wp:positionH relativeFrom="character">
                  <wp:posOffset>1199107</wp:posOffset>
                </wp:positionH>
                <wp:positionV relativeFrom="line">
                  <wp:posOffset>53333</wp:posOffset>
                </wp:positionV>
                <wp:extent cx="33461" cy="118788"/>
                <wp:effectExtent l="0" t="0" r="0" b="0"/>
                <wp:wrapNone/>
                <wp:docPr id="970" name="平板用户 970"/>
                <wp:cNvGraphicFramePr>
                  <a:graphicFrameLocks noChangeAspect="0" noSelect="1"/>
                </wp:cNvGraphicFramePr>
                <a:graphic>
                  <a:graphicData uri="http://schemas.microsoft.com/office/word/2010/wordprocessingInk">
                    <w14:contentPart bwMode="auto" r:id="rId625">
                      <w14:nvContentPartPr>
                        <w14:cNvContentPartPr/>
                      </w14:nvContentPartPr>
                      <w14:xfrm>
                        <a:off x="0" y="0"/>
                        <a:ext cx="33461" cy="118788"/>
                      </w14:xfrm>
                    </w14:contentPart>
                  </a:graphicData>
                </a:graphic>
              </wp:anchor>
            </w:drawing>
          </mc:Choice>
          <mc:Fallback>
            <w:pict>
              <v:shape type="#_x0000_t75" id="平板用户 971" o:spid="_x0000_s971" filled="f" stroked="f" strokeweight="1.0pt" style="position:absolute;&#10;margin-left:94.41793pt;&#10;margin-top:4.19946pt;&#10;width:2.6347332pt;&#10;height:9.353389pt;&#10;z-index:2745;&#10;mso-position-horizontal:absolute;&#10;mso-position-horizontal-relative:char;&#10;mso-position-vertical:absolute;&#10;mso-position-vertical-relative:line;&#10;mso-wrap-distance-left:6.749897pt;&#10;mso-wrap-distance-right:6.749897pt;">
                <v:stroke color="#000000"/>
                <v:imagedata r:id="rId626"/>
                <o:lock selection="t"/>
              </v:shape>
            </w:pict>
          </mc:Fallback>
        </mc:AlternateContent>
      </w:r>
      <w:r>
        <mc:AlternateContent>
          <mc:Choice Requires="wps">
            <w:drawing>
              <wp:anchor distT="0" distB="0" distL="85723" distR="85723" simplePos="0" relativeHeight="2746" behindDoc="0" locked="0" layoutInCell="1" hidden="0" allowOverlap="1">
                <wp:simplePos x="0" y="0"/>
                <wp:positionH relativeFrom="character">
                  <wp:posOffset>1143051</wp:posOffset>
                </wp:positionH>
                <wp:positionV relativeFrom="line">
                  <wp:posOffset>46798</wp:posOffset>
                </wp:positionV>
                <wp:extent cx="31599" cy="289827"/>
                <wp:effectExtent l="0" t="0" r="0" b="0"/>
                <wp:wrapNone/>
                <wp:docPr id="973" name="平板用户 973"/>
                <wp:cNvGraphicFramePr>
                  <a:graphicFrameLocks noChangeAspect="0" noSelect="1"/>
                </wp:cNvGraphicFramePr>
                <a:graphic>
                  <a:graphicData uri="http://schemas.microsoft.com/office/word/2010/wordprocessingInk">
                    <w14:contentPart bwMode="auto" r:id="rId627">
                      <w14:nvContentPartPr>
                        <w14:cNvContentPartPr/>
                      </w14:nvContentPartPr>
                      <w14:xfrm>
                        <a:off x="0" y="0"/>
                        <a:ext cx="31599" cy="289827"/>
                      </w14:xfrm>
                    </w14:contentPart>
                  </a:graphicData>
                </a:graphic>
              </wp:anchor>
            </w:drawing>
          </mc:Choice>
          <mc:Fallback>
            <w:pict>
              <v:shape type="#_x0000_t75" id="平板用户 974" o:spid="_x0000_s974" filled="f" stroked="f" strokeweight="1.0pt" style="position:absolute;&#10;margin-left:90.00405pt;&#10;margin-top:3.6849415pt;&#10;width:2.4881823pt;&#10;height:22.821095pt;&#10;z-index:2746;&#10;mso-position-horizontal:absolute;&#10;mso-position-horizontal-relative:char;&#10;mso-position-vertical:absolute;&#10;mso-position-vertical-relative:line;&#10;mso-wrap-distance-left:6.749897pt;&#10;mso-wrap-distance-right:6.749897pt;">
                <v:stroke color="#000000"/>
                <v:imagedata r:id="rId628"/>
                <o:lock selection="t"/>
              </v:shape>
            </w:pict>
          </mc:Fallback>
        </mc:AlternateContent>
      </w:r>
      <w:r>
        <mc:AlternateContent>
          <mc:Choice Requires="wps">
            <w:drawing>
              <wp:anchor distT="0" distB="0" distL="85723" distR="85723" simplePos="0" relativeHeight="2747" behindDoc="0" locked="0" layoutInCell="1" hidden="0" allowOverlap="1">
                <wp:simplePos x="0" y="0"/>
                <wp:positionH relativeFrom="character">
                  <wp:posOffset>1366984</wp:posOffset>
                </wp:positionH>
                <wp:positionV relativeFrom="line">
                  <wp:posOffset>29567</wp:posOffset>
                </wp:positionV>
                <wp:extent cx="129618" cy="158604"/>
                <wp:effectExtent l="0" t="0" r="0" b="0"/>
                <wp:wrapNone/>
                <wp:docPr id="976" name="平板用户 976"/>
                <wp:cNvGraphicFramePr>
                  <a:graphicFrameLocks noChangeAspect="0" noSelect="1"/>
                </wp:cNvGraphicFramePr>
                <a:graphic>
                  <a:graphicData uri="http://schemas.microsoft.com/office/word/2010/wordprocessingInk">
                    <w14:contentPart bwMode="auto" r:id="rId629">
                      <w14:nvContentPartPr>
                        <w14:cNvContentPartPr/>
                      </w14:nvContentPartPr>
                      <w14:xfrm>
                        <a:off x="0" y="0"/>
                        <a:ext cx="129618" cy="158604"/>
                      </w14:xfrm>
                    </w14:contentPart>
                  </a:graphicData>
                </a:graphic>
              </wp:anchor>
            </w:drawing>
          </mc:Choice>
          <mc:Fallback>
            <w:pict>
              <v:shape type="#_x0000_t75" id="平板用户 977" o:spid="_x0000_s977" filled="f" stroked="f" strokeweight="1.0pt" style="position:absolute;&#10;margin-left:107.63659pt;&#10;margin-top:2.3281505pt;&#10;width:10.206189pt;&#10;height:12.488519pt;&#10;z-index:2747;&#10;mso-position-horizontal:absolute;&#10;mso-position-horizontal-relative:char;&#10;mso-position-vertical:absolute;&#10;mso-position-vertical-relative:line;&#10;mso-wrap-distance-left:6.749897pt;&#10;mso-wrap-distance-right:6.749897pt;">
                <v:stroke color="#000000"/>
                <v:imagedata r:id="rId630"/>
                <o:lock selection="t"/>
              </v:shape>
            </w:pict>
          </mc:Fallback>
        </mc:AlternateContent>
      </w:r>
    </w:p>
    <w:p>
      <w:pPr>
        <w:rPr>
          <w:rFonts w:hint="eastAsia"/>
        </w:rPr>
      </w:pPr>
      <w:r>
        <mc:AlternateContent>
          <mc:Choice Requires="wps">
            <w:drawing>
              <wp:anchor distT="0" distB="0" distL="85723" distR="85723" simplePos="0" relativeHeight="2683" behindDoc="0" locked="0" layoutInCell="1" hidden="0" allowOverlap="1">
                <wp:simplePos x="0" y="0"/>
                <wp:positionH relativeFrom="character">
                  <wp:posOffset>2269430</wp:posOffset>
                </wp:positionH>
                <wp:positionV relativeFrom="line">
                  <wp:posOffset>-160706</wp:posOffset>
                </wp:positionV>
                <wp:extent cx="53936" cy="767158"/>
                <wp:effectExtent l="0" t="0" r="0" b="0"/>
                <wp:wrapNone/>
                <wp:docPr id="979" name="平板用户 979"/>
                <wp:cNvGraphicFramePr>
                  <a:graphicFrameLocks noChangeAspect="0" noSelect="1"/>
                </wp:cNvGraphicFramePr>
                <a:graphic>
                  <a:graphicData uri="http://schemas.microsoft.com/office/word/2010/wordprocessingInk">
                    <w14:contentPart bwMode="auto" r:id="rId631">
                      <w14:nvContentPartPr>
                        <w14:cNvContentPartPr/>
                      </w14:nvContentPartPr>
                      <w14:xfrm>
                        <a:off x="0" y="0"/>
                        <a:ext cx="53936" cy="767158"/>
                      </w14:xfrm>
                    </w14:contentPart>
                  </a:graphicData>
                </a:graphic>
              </wp:anchor>
            </w:drawing>
          </mc:Choice>
          <mc:Fallback>
            <w:pict>
              <v:shape type="#_x0000_t75" id="平板用户 980" o:spid="_x0000_s980" filled="f" stroked="f" strokeweight="1.0pt" style="position:absolute;&#10;margin-left:178.69528pt;&#10;margin-top:-12.654043pt;&#10;width:4.246998pt;&#10;height:60.406216pt;&#10;z-index:2683;&#10;mso-position-horizontal:absolute;&#10;mso-position-horizontal-relative:char;&#10;mso-position-vertical:absolute;&#10;mso-position-vertical-relative:line;&#10;mso-wrap-distance-left:6.749897pt;&#10;mso-wrap-distance-right:6.749897pt;">
                <v:stroke color="#000000"/>
                <v:imagedata r:id="rId632"/>
                <o:lock selection="t"/>
              </v:shape>
            </w:pict>
          </mc:Fallback>
        </mc:AlternateContent>
      </w:r>
      <w:r>
        <mc:AlternateContent>
          <mc:Choice Requires="wps">
            <w:drawing>
              <wp:anchor distT="0" distB="0" distL="85723" distR="85723" simplePos="0" relativeHeight="2684" behindDoc="0" locked="0" layoutInCell="1" hidden="0" allowOverlap="1">
                <wp:simplePos x="0" y="0"/>
                <wp:positionH relativeFrom="character">
                  <wp:posOffset>2252096</wp:posOffset>
                </wp:positionH>
                <wp:positionV relativeFrom="line">
                  <wp:posOffset>-423318</wp:posOffset>
                </wp:positionV>
                <wp:extent cx="80121" cy="287987"/>
                <wp:effectExtent l="0" t="0" r="0" b="0"/>
                <wp:wrapNone/>
                <wp:docPr id="982" name="平板用户 982"/>
                <wp:cNvGraphicFramePr>
                  <a:graphicFrameLocks noChangeAspect="0" noSelect="1"/>
                </wp:cNvGraphicFramePr>
                <a:graphic>
                  <a:graphicData uri="http://schemas.microsoft.com/office/word/2010/wordprocessingInk">
                    <w14:contentPart bwMode="auto" r:id="rId633">
                      <w14:nvContentPartPr>
                        <w14:cNvContentPartPr/>
                      </w14:nvContentPartPr>
                      <w14:xfrm>
                        <a:off x="0" y="0"/>
                        <a:ext cx="80121" cy="287987"/>
                      </w14:xfrm>
                    </w14:contentPart>
                  </a:graphicData>
                </a:graphic>
              </wp:anchor>
            </w:drawing>
          </mc:Choice>
          <mc:Fallback>
            <w:pict>
              <v:shape type="#_x0000_t75" id="平板用户 983" o:spid="_x0000_s983" filled="f" stroked="f" strokeweight="1.0pt" style="position:absolute;&#10;margin-left:177.33046pt;&#10;margin-top:-33.332195pt;&#10;width:6.30878pt;&#10;height:22.676214pt;&#10;z-index:2684;&#10;mso-position-horizontal:absolute;&#10;mso-position-horizontal-relative:char;&#10;mso-position-vertical:absolute;&#10;mso-position-vertical-relative:line;&#10;mso-wrap-distance-left:6.749897pt;&#10;mso-wrap-distance-right:6.749897pt;">
                <v:stroke color="#000000"/>
                <v:imagedata r:id="rId634"/>
                <o:lock selection="t"/>
              </v:shape>
            </w:pict>
          </mc:Fallback>
        </mc:AlternateContent>
      </w:r>
      <w:r>
        <mc:AlternateContent>
          <mc:Choice Requires="wps">
            <w:drawing>
              <wp:anchor distT="0" distB="0" distL="85723" distR="85723" simplePos="0" relativeHeight="2687" behindDoc="0" locked="0" layoutInCell="1" hidden="0" allowOverlap="1">
                <wp:simplePos x="0" y="0"/>
                <wp:positionH relativeFrom="character">
                  <wp:posOffset>2665036</wp:posOffset>
                </wp:positionH>
                <wp:positionV relativeFrom="line">
                  <wp:posOffset>550667</wp:posOffset>
                </wp:positionV>
                <wp:extent cx="56468" cy="51162"/>
                <wp:effectExtent l="0" t="0" r="0" b="0"/>
                <wp:wrapNone/>
                <wp:docPr id="985" name="平板用户 985"/>
                <wp:cNvGraphicFramePr>
                  <a:graphicFrameLocks noChangeAspect="0" noSelect="1"/>
                </wp:cNvGraphicFramePr>
                <a:graphic>
                  <a:graphicData uri="http://schemas.microsoft.com/office/word/2010/wordprocessingInk">
                    <w14:contentPart bwMode="auto" r:id="rId635">
                      <w14:nvContentPartPr>
                        <w14:cNvContentPartPr/>
                      </w14:nvContentPartPr>
                      <w14:xfrm>
                        <a:off x="0" y="0"/>
                        <a:ext cx="56468" cy="51162"/>
                      </w14:xfrm>
                    </w14:contentPart>
                  </a:graphicData>
                </a:graphic>
              </wp:anchor>
            </w:drawing>
          </mc:Choice>
          <mc:Fallback>
            <w:pict>
              <v:shape type="#_x0000_t75" id="平板用户 986" o:spid="_x0000_s986" filled="f" stroked="f" strokeweight="1.0pt" style="position:absolute;&#10;margin-left:209.8454pt;&#10;margin-top:43.35963pt;&#10;width:4.446351pt;&#10;height:4.028579pt;&#10;z-index:2687;&#10;mso-position-horizontal:absolute;&#10;mso-position-horizontal-relative:char;&#10;mso-position-vertical:absolute;&#10;mso-position-vertical-relative:line;&#10;mso-wrap-distance-left:6.749897pt;&#10;mso-wrap-distance-right:6.749897pt;">
                <v:stroke color="#000000"/>
                <v:imagedata r:id="rId636"/>
                <o:lock selection="t"/>
              </v:shape>
            </w:pict>
          </mc:Fallback>
        </mc:AlternateContent>
      </w:r>
      <w:r>
        <mc:AlternateContent>
          <mc:Choice Requires="wps">
            <w:drawing>
              <wp:anchor distT="0" distB="0" distL="85723" distR="85723" simplePos="0" relativeHeight="2688" behindDoc="0" locked="0" layoutInCell="1" hidden="0" allowOverlap="1">
                <wp:simplePos x="0" y="0"/>
                <wp:positionH relativeFrom="character">
                  <wp:posOffset>2507333</wp:posOffset>
                </wp:positionH>
                <wp:positionV relativeFrom="line">
                  <wp:posOffset>534468</wp:posOffset>
                </wp:positionV>
                <wp:extent cx="50208" cy="73000"/>
                <wp:effectExtent l="0" t="0" r="0" b="0"/>
                <wp:wrapNone/>
                <wp:docPr id="988" name="平板用户 988"/>
                <wp:cNvGraphicFramePr>
                  <a:graphicFrameLocks noChangeAspect="0" noSelect="1"/>
                </wp:cNvGraphicFramePr>
                <a:graphic>
                  <a:graphicData uri="http://schemas.microsoft.com/office/word/2010/wordprocessingInk">
                    <w14:contentPart bwMode="auto" r:id="rId637">
                      <w14:nvContentPartPr>
                        <w14:cNvContentPartPr/>
                      </w14:nvContentPartPr>
                      <w14:xfrm>
                        <a:off x="0" y="0"/>
                        <a:ext cx="50208" cy="73000"/>
                      </w14:xfrm>
                    </w14:contentPart>
                  </a:graphicData>
                </a:graphic>
              </wp:anchor>
            </w:drawing>
          </mc:Choice>
          <mc:Fallback>
            <w:pict>
              <v:shape type="#_x0000_t75" id="平板用户 989" o:spid="_x0000_s989" filled="f" stroked="f" strokeweight="1.0pt" style="position:absolute;&#10;margin-left:197.42778pt;&#10;margin-top:42.084137pt;&#10;width:3.9534385pt;&#10;height:5.7480965pt;&#10;z-index:2688;&#10;mso-position-horizontal:absolute;&#10;mso-position-horizontal-relative:char;&#10;mso-position-vertical:absolute;&#10;mso-position-vertical-relative:line;&#10;mso-wrap-distance-left:6.749897pt;&#10;mso-wrap-distance-right:6.749897pt;">
                <v:stroke color="#000000"/>
                <v:imagedata r:id="rId638"/>
                <o:lock selection="t"/>
              </v:shape>
            </w:pict>
          </mc:Fallback>
        </mc:AlternateContent>
      </w:r>
      <w:r>
        <mc:AlternateContent>
          <mc:Choice Requires="wps">
            <w:drawing>
              <wp:anchor distT="0" distB="0" distL="85723" distR="85723" simplePos="0" relativeHeight="2689" behindDoc="0" locked="0" layoutInCell="1" hidden="0" allowOverlap="1">
                <wp:simplePos x="0" y="0"/>
                <wp:positionH relativeFrom="character">
                  <wp:posOffset>2658642</wp:posOffset>
                </wp:positionH>
                <wp:positionV relativeFrom="line">
                  <wp:posOffset>524078</wp:posOffset>
                </wp:positionV>
                <wp:extent cx="45640" cy="29171"/>
                <wp:effectExtent l="0" t="0" r="0" b="0"/>
                <wp:wrapNone/>
                <wp:docPr id="991" name="平板用户 991"/>
                <wp:cNvGraphicFramePr>
                  <a:graphicFrameLocks noChangeAspect="0" noSelect="1"/>
                </wp:cNvGraphicFramePr>
                <a:graphic>
                  <a:graphicData uri="http://schemas.microsoft.com/office/word/2010/wordprocessingInk">
                    <w14:contentPart bwMode="auto" r:id="rId639">
                      <w14:nvContentPartPr>
                        <w14:cNvContentPartPr/>
                      </w14:nvContentPartPr>
                      <w14:xfrm>
                        <a:off x="0" y="0"/>
                        <a:ext cx="45640" cy="29171"/>
                      </w14:xfrm>
                    </w14:contentPart>
                  </a:graphicData>
                </a:graphic>
              </wp:anchor>
            </w:drawing>
          </mc:Choice>
          <mc:Fallback>
            <w:pict>
              <v:shape type="#_x0000_t75" id="平板用户 992" o:spid="_x0000_s992" filled="f" stroked="f" strokeweight="1.0pt" style="position:absolute;&#10;margin-left:209.34192pt;&#10;margin-top:41.266033pt;&#10;width:3.593779pt;&#10;height:2.2969315pt;&#10;z-index:2689;&#10;mso-position-horizontal:absolute;&#10;mso-position-horizontal-relative:char;&#10;mso-position-vertical:absolute;&#10;mso-position-vertical-relative:line;&#10;mso-wrap-distance-left:6.749897pt;&#10;mso-wrap-distance-right:6.749897pt;">
                <v:stroke color="#000000"/>
                <v:imagedata r:id="rId640"/>
                <o:lock selection="t"/>
              </v:shape>
            </w:pict>
          </mc:Fallback>
        </mc:AlternateContent>
      </w:r>
      <w:r>
        <mc:AlternateContent>
          <mc:Choice Requires="wps">
            <w:drawing>
              <wp:anchor distT="0" distB="0" distL="85723" distR="85723" simplePos="0" relativeHeight="2690" behindDoc="0" locked="0" layoutInCell="1" hidden="0" allowOverlap="1">
                <wp:simplePos x="0" y="0"/>
                <wp:positionH relativeFrom="character">
                  <wp:posOffset>3061815</wp:posOffset>
                </wp:positionH>
                <wp:positionV relativeFrom="line">
                  <wp:posOffset>486574</wp:posOffset>
                </wp:positionV>
                <wp:extent cx="47514" cy="33269"/>
                <wp:effectExtent l="0" t="0" r="0" b="0"/>
                <wp:wrapNone/>
                <wp:docPr id="994" name="平板用户 994"/>
                <wp:cNvGraphicFramePr>
                  <a:graphicFrameLocks noChangeAspect="0" noSelect="1"/>
                </wp:cNvGraphicFramePr>
                <a:graphic>
                  <a:graphicData uri="http://schemas.microsoft.com/office/word/2010/wordprocessingInk">
                    <w14:contentPart bwMode="auto" r:id="rId641">
                      <w14:nvContentPartPr>
                        <w14:cNvContentPartPr/>
                      </w14:nvContentPartPr>
                      <w14:xfrm>
                        <a:off x="0" y="0"/>
                        <a:ext cx="47514" cy="33269"/>
                      </w14:xfrm>
                    </w14:contentPart>
                  </a:graphicData>
                </a:graphic>
              </wp:anchor>
            </w:drawing>
          </mc:Choice>
          <mc:Fallback>
            <w:pict>
              <v:shape type="#_x0000_t75" id="平板用户 995" o:spid="_x0000_s995" filled="f" stroked="f" strokeweight="1.0pt" style="position:absolute;&#10;margin-left:241.08784pt;&#10;margin-top:38.312954pt;&#10;width:3.741337pt;&#10;height:2.6196501pt;&#10;z-index:2690;&#10;mso-position-horizontal:absolute;&#10;mso-position-horizontal-relative:char;&#10;mso-position-vertical:absolute;&#10;mso-position-vertical-relative:line;&#10;mso-wrap-distance-left:6.749897pt;&#10;mso-wrap-distance-right:6.749897pt;">
                <v:stroke color="#000000"/>
                <v:imagedata r:id="rId642"/>
                <o:lock selection="t"/>
              </v:shape>
            </w:pict>
          </mc:Fallback>
        </mc:AlternateContent>
      </w:r>
      <w:r>
        <mc:AlternateContent>
          <mc:Choice Requires="wps">
            <w:drawing>
              <wp:anchor distT="0" distB="0" distL="85723" distR="85723" simplePos="0" relativeHeight="2691" behindDoc="0" locked="0" layoutInCell="1" hidden="0" allowOverlap="1">
                <wp:simplePos x="0" y="0"/>
                <wp:positionH relativeFrom="character">
                  <wp:posOffset>2418751</wp:posOffset>
                </wp:positionH>
                <wp:positionV relativeFrom="line">
                  <wp:posOffset>477951</wp:posOffset>
                </wp:positionV>
                <wp:extent cx="61921" cy="39781"/>
                <wp:effectExtent l="0" t="0" r="0" b="0"/>
                <wp:wrapNone/>
                <wp:docPr id="997" name="平板用户 997"/>
                <wp:cNvGraphicFramePr>
                  <a:graphicFrameLocks noChangeAspect="0" noSelect="1"/>
                </wp:cNvGraphicFramePr>
                <a:graphic>
                  <a:graphicData uri="http://schemas.microsoft.com/office/word/2010/wordprocessingInk">
                    <w14:contentPart bwMode="auto" r:id="rId643">
                      <w14:nvContentPartPr>
                        <w14:cNvContentPartPr/>
                      </w14:nvContentPartPr>
                      <w14:xfrm>
                        <a:off x="0" y="0"/>
                        <a:ext cx="61921" cy="39781"/>
                      </w14:xfrm>
                    </w14:contentPart>
                  </a:graphicData>
                </a:graphic>
              </wp:anchor>
            </w:drawing>
          </mc:Choice>
          <mc:Fallback>
            <w:pict>
              <v:shape type="#_x0000_t75" id="平板用户 998" o:spid="_x0000_s998" filled="f" stroked="f" strokeweight="1.0pt" style="position:absolute;&#10;margin-left:190.45284pt;&#10;margin-top:37.63401pt;&#10;width:4.8757267pt;&#10;height:3.1324291pt;&#10;z-index:2691;&#10;mso-position-horizontal:absolute;&#10;mso-position-horizontal-relative:char;&#10;mso-position-vertical:absolute;&#10;mso-position-vertical-relative:line;&#10;mso-wrap-distance-left:6.749897pt;&#10;mso-wrap-distance-right:6.749897pt;">
                <v:stroke color="#000000"/>
                <v:imagedata r:id="rId644"/>
                <o:lock selection="t"/>
              </v:shape>
            </w:pict>
          </mc:Fallback>
        </mc:AlternateContent>
      </w:r>
      <w:r>
        <mc:AlternateContent>
          <mc:Choice Requires="wps">
            <w:drawing>
              <wp:anchor distT="0" distB="0" distL="85723" distR="85723" simplePos="0" relativeHeight="2692" behindDoc="0" locked="0" layoutInCell="1" hidden="0" allowOverlap="1">
                <wp:simplePos x="0" y="0"/>
                <wp:positionH relativeFrom="character">
                  <wp:posOffset>2912002</wp:posOffset>
                </wp:positionH>
                <wp:positionV relativeFrom="line">
                  <wp:posOffset>476877</wp:posOffset>
                </wp:positionV>
                <wp:extent cx="149984" cy="25097"/>
                <wp:effectExtent l="0" t="0" r="0" b="0"/>
                <wp:wrapNone/>
                <wp:docPr id="1000" name="平板用户 1000"/>
                <wp:cNvGraphicFramePr>
                  <a:graphicFrameLocks noChangeAspect="0" noSelect="1"/>
                </wp:cNvGraphicFramePr>
                <a:graphic>
                  <a:graphicData uri="http://schemas.microsoft.com/office/word/2010/wordprocessingInk">
                    <w14:contentPart bwMode="auto" r:id="rId645">
                      <w14:nvContentPartPr>
                        <w14:cNvContentPartPr/>
                      </w14:nvContentPartPr>
                      <w14:xfrm>
                        <a:off x="0" y="0"/>
                        <a:ext cx="149984" cy="25097"/>
                      </w14:xfrm>
                    </w14:contentPart>
                  </a:graphicData>
                </a:graphic>
              </wp:anchor>
            </w:drawing>
          </mc:Choice>
          <mc:Fallback>
            <w:pict>
              <v:shape type="#_x0000_t75" id="平板用户 1001" o:spid="_x0000_s1001" filled="f" stroked="f" strokeweight="1.0pt" style="position:absolute;&#10;margin-left:229.29152pt;&#10;margin-top:37.549416pt;&#10;width:11.809802pt;&#10;height:1.9761815pt;&#10;z-index:2692;&#10;mso-position-horizontal:absolute;&#10;mso-position-horizontal-relative:char;&#10;mso-position-vertical:absolute;&#10;mso-position-vertical-relative:line;&#10;mso-wrap-distance-left:6.749897pt;&#10;mso-wrap-distance-right:6.749897pt;">
                <v:stroke color="#000000"/>
                <v:imagedata r:id="rId646"/>
                <o:lock selection="t"/>
              </v:shape>
            </w:pict>
          </mc:Fallback>
        </mc:AlternateContent>
      </w:r>
      <w:r>
        <mc:AlternateContent>
          <mc:Choice Requires="wps">
            <w:drawing>
              <wp:anchor distT="0" distB="0" distL="85723" distR="85723" simplePos="0" relativeHeight="2693" behindDoc="0" locked="0" layoutInCell="1" hidden="0" allowOverlap="1">
                <wp:simplePos x="0" y="0"/>
                <wp:positionH relativeFrom="character">
                  <wp:posOffset>2631522</wp:posOffset>
                </wp:positionH>
                <wp:positionV relativeFrom="line">
                  <wp:posOffset>433099</wp:posOffset>
                </wp:positionV>
                <wp:extent cx="136994" cy="221563"/>
                <wp:effectExtent l="0" t="0" r="0" b="0"/>
                <wp:wrapNone/>
                <wp:docPr id="1003" name="平板用户 1003"/>
                <wp:cNvGraphicFramePr>
                  <a:graphicFrameLocks noChangeAspect="0" noSelect="1"/>
                </wp:cNvGraphicFramePr>
                <a:graphic>
                  <a:graphicData uri="http://schemas.microsoft.com/office/word/2010/wordprocessingInk">
                    <w14:contentPart bwMode="auto" r:id="rId647">
                      <w14:nvContentPartPr>
                        <w14:cNvContentPartPr/>
                      </w14:nvContentPartPr>
                      <w14:xfrm>
                        <a:off x="0" y="0"/>
                        <a:ext cx="136994" cy="221563"/>
                      </w14:xfrm>
                    </w14:contentPart>
                  </a:graphicData>
                </a:graphic>
              </wp:anchor>
            </w:drawing>
          </mc:Choice>
          <mc:Fallback>
            <w:pict>
              <v:shape type="#_x0000_t75" id="平板用户 1004" o:spid="_x0000_s1004" filled="f" stroked="f" strokeweight="1.0pt" style="position:absolute;&#10;margin-left:207.20645pt;&#10;margin-top:34.102325pt;&#10;width:10.786968pt;&#10;height:17.445932pt;&#10;z-index:2693;&#10;mso-position-horizontal:absolute;&#10;mso-position-horizontal-relative:char;&#10;mso-position-vertical:absolute;&#10;mso-position-vertical-relative:line;&#10;mso-wrap-distance-left:6.749897pt;&#10;mso-wrap-distance-right:6.749897pt;">
                <v:stroke color="#000000"/>
                <v:imagedata r:id="rId648"/>
                <o:lock selection="t"/>
              </v:shape>
            </w:pict>
          </mc:Fallback>
        </mc:AlternateContent>
      </w:r>
      <w:r>
        <mc:AlternateContent>
          <mc:Choice Requires="wps">
            <w:drawing>
              <wp:anchor distT="0" distB="0" distL="85723" distR="85723" simplePos="0" relativeHeight="2694" behindDoc="0" locked="0" layoutInCell="1" hidden="0" allowOverlap="1">
                <wp:simplePos x="0" y="0"/>
                <wp:positionH relativeFrom="character">
                  <wp:posOffset>2418572</wp:posOffset>
                </wp:positionH>
                <wp:positionV relativeFrom="line">
                  <wp:posOffset>432397</wp:posOffset>
                </wp:positionV>
                <wp:extent cx="181768" cy="233560"/>
                <wp:effectExtent l="0" t="0" r="0" b="0"/>
                <wp:wrapNone/>
                <wp:docPr id="1006" name="平板用户 1006"/>
                <wp:cNvGraphicFramePr>
                  <a:graphicFrameLocks noChangeAspect="0" noSelect="1"/>
                </wp:cNvGraphicFramePr>
                <a:graphic>
                  <a:graphicData uri="http://schemas.microsoft.com/office/word/2010/wordprocessingInk">
                    <w14:contentPart bwMode="auto" r:id="rId649">
                      <w14:nvContentPartPr>
                        <w14:cNvContentPartPr/>
                      </w14:nvContentPartPr>
                      <w14:xfrm>
                        <a:off x="0" y="0"/>
                        <a:ext cx="181768" cy="233560"/>
                      </w14:xfrm>
                    </w14:contentPart>
                  </a:graphicData>
                </a:graphic>
              </wp:anchor>
            </w:drawing>
          </mc:Choice>
          <mc:Fallback>
            <w:pict>
              <v:shape type="#_x0000_t75" id="平板用户 1007" o:spid="_x0000_s1007" filled="f" stroked="f" strokeweight="1.0pt" style="position:absolute;&#10;margin-left:190.43874pt;&#10;margin-top:34.047028pt;&#10;width:14.312449pt;&#10;height:18.390604pt;&#10;z-index:2694;&#10;mso-position-horizontal:absolute;&#10;mso-position-horizontal-relative:char;&#10;mso-position-vertical:absolute;&#10;mso-position-vertical-relative:line;&#10;mso-wrap-distance-left:6.749897pt;&#10;mso-wrap-distance-right:6.749897pt;">
                <v:stroke color="#000000"/>
                <v:imagedata r:id="rId650"/>
                <o:lock selection="t"/>
              </v:shape>
            </w:pict>
          </mc:Fallback>
        </mc:AlternateContent>
      </w:r>
      <w:r>
        <mc:AlternateContent>
          <mc:Choice Requires="wps">
            <w:drawing>
              <wp:anchor distT="0" distB="0" distL="85723" distR="85723" simplePos="0" relativeHeight="2695" behindDoc="0" locked="0" layoutInCell="1" hidden="0" allowOverlap="1">
                <wp:simplePos x="0" y="0"/>
                <wp:positionH relativeFrom="character">
                  <wp:posOffset>2540117</wp:posOffset>
                </wp:positionH>
                <wp:positionV relativeFrom="line">
                  <wp:posOffset>241788</wp:posOffset>
                </wp:positionV>
                <wp:extent cx="21785" cy="51883"/>
                <wp:effectExtent l="0" t="0" r="0" b="0"/>
                <wp:wrapNone/>
                <wp:docPr id="1009" name="平板用户 1009"/>
                <wp:cNvGraphicFramePr>
                  <a:graphicFrameLocks noChangeAspect="0" noSelect="1"/>
                </wp:cNvGraphicFramePr>
                <a:graphic>
                  <a:graphicData uri="http://schemas.microsoft.com/office/word/2010/wordprocessingInk">
                    <w14:contentPart bwMode="auto" r:id="rId651">
                      <w14:nvContentPartPr>
                        <w14:cNvContentPartPr/>
                      </w14:nvContentPartPr>
                      <w14:xfrm>
                        <a:off x="0" y="0"/>
                        <a:ext cx="21785" cy="51883"/>
                      </w14:xfrm>
                    </w14:contentPart>
                  </a:graphicData>
                </a:graphic>
              </wp:anchor>
            </w:drawing>
          </mc:Choice>
          <mc:Fallback>
            <w:pict>
              <v:shape type="#_x0000_t75" id="平板用户 1010" o:spid="_x0000_s1010" filled="f" stroked="f" strokeweight="1.0pt" style="position:absolute;&#10;margin-left:200.00926pt;&#10;margin-top:19.038467pt;&#10;width:1.7154204pt;&#10;height:4.0853415pt;&#10;z-index:2695;&#10;mso-position-horizontal:absolute;&#10;mso-position-horizontal-relative:char;&#10;mso-position-vertical:absolute;&#10;mso-position-vertical-relative:line;&#10;mso-wrap-distance-left:6.749897pt;&#10;mso-wrap-distance-right:6.749897pt;">
                <v:stroke color="#000000"/>
                <v:imagedata r:id="rId652"/>
                <o:lock selection="t"/>
              </v:shape>
            </w:pict>
          </mc:Fallback>
        </mc:AlternateContent>
      </w:r>
      <w:r>
        <mc:AlternateContent>
          <mc:Choice Requires="wps">
            <w:drawing>
              <wp:anchor distT="0" distB="0" distL="85723" distR="85723" simplePos="0" relativeHeight="2696" behindDoc="0" locked="0" layoutInCell="1" hidden="0" allowOverlap="1">
                <wp:simplePos x="0" y="0"/>
                <wp:positionH relativeFrom="character">
                  <wp:posOffset>2572072</wp:posOffset>
                </wp:positionH>
                <wp:positionV relativeFrom="line">
                  <wp:posOffset>233756</wp:posOffset>
                </wp:positionV>
                <wp:extent cx="34221" cy="134028"/>
                <wp:effectExtent l="0" t="0" r="0" b="0"/>
                <wp:wrapNone/>
                <wp:docPr id="1012" name="平板用户 1012"/>
                <wp:cNvGraphicFramePr>
                  <a:graphicFrameLocks noChangeAspect="0" noSelect="1"/>
                </wp:cNvGraphicFramePr>
                <a:graphic>
                  <a:graphicData uri="http://schemas.microsoft.com/office/word/2010/wordprocessingInk">
                    <w14:contentPart bwMode="auto" r:id="rId653">
                      <w14:nvContentPartPr>
                        <w14:cNvContentPartPr/>
                      </w14:nvContentPartPr>
                      <w14:xfrm>
                        <a:off x="0" y="0"/>
                        <a:ext cx="34221" cy="134028"/>
                      </w14:xfrm>
                    </w14:contentPart>
                  </a:graphicData>
                </a:graphic>
              </wp:anchor>
            </w:drawing>
          </mc:Choice>
          <mc:Fallback>
            <w:pict>
              <v:shape type="#_x0000_t75" id="平板用户 1013" o:spid="_x0000_s1013" filled="f" stroked="f" strokeweight="1.0pt" style="position:absolute;&#10;margin-left:202.52536pt;&#10;margin-top:18.40603pt;&#10;width:2.6945848pt;&#10;height:10.553397pt;&#10;z-index:2696;&#10;mso-position-horizontal:absolute;&#10;mso-position-horizontal-relative:char;&#10;mso-position-vertical:absolute;&#10;mso-position-vertical-relative:line;&#10;mso-wrap-distance-left:6.749897pt;&#10;mso-wrap-distance-right:6.749897pt;">
                <v:stroke color="#000000"/>
                <v:imagedata r:id="rId654"/>
                <o:lock selection="t"/>
              </v:shape>
            </w:pict>
          </mc:Fallback>
        </mc:AlternateContent>
      </w:r>
      <w:r>
        <mc:AlternateContent>
          <mc:Choice Requires="wps">
            <w:drawing>
              <wp:anchor distT="0" distB="0" distL="85723" distR="85723" simplePos="0" relativeHeight="2697" behindDoc="0" locked="0" layoutInCell="1" hidden="0" allowOverlap="1">
                <wp:simplePos x="0" y="0"/>
                <wp:positionH relativeFrom="character">
                  <wp:posOffset>2885605</wp:posOffset>
                </wp:positionH>
                <wp:positionV relativeFrom="line">
                  <wp:posOffset>226566</wp:posOffset>
                </wp:positionV>
                <wp:extent cx="75637" cy="25454"/>
                <wp:effectExtent l="0" t="0" r="0" b="0"/>
                <wp:wrapNone/>
                <wp:docPr id="1015" name="平板用户 1015"/>
                <wp:cNvGraphicFramePr>
                  <a:graphicFrameLocks noChangeAspect="0" noSelect="1"/>
                </wp:cNvGraphicFramePr>
                <a:graphic>
                  <a:graphicData uri="http://schemas.microsoft.com/office/word/2010/wordprocessingInk">
                    <w14:contentPart bwMode="auto" r:id="rId655">
                      <w14:nvContentPartPr>
                        <w14:cNvContentPartPr/>
                      </w14:nvContentPartPr>
                      <w14:xfrm>
                        <a:off x="0" y="0"/>
                        <a:ext cx="75637" cy="25454"/>
                      </w14:xfrm>
                    </w14:contentPart>
                  </a:graphicData>
                </a:graphic>
              </wp:anchor>
            </w:drawing>
          </mc:Choice>
          <mc:Fallback>
            <w:pict>
              <v:shape type="#_x0000_t75" id="平板用户 1016" o:spid="_x0000_s1016" filled="f" stroked="f" strokeweight="1.0pt" style="position:absolute;&#10;margin-left:227.21306pt;&#10;margin-top:17.839878pt;&#10;width:5.9557123pt;&#10;height:2.0042877pt;&#10;z-index:2697;&#10;mso-position-horizontal:absolute;&#10;mso-position-horizontal-relative:char;&#10;mso-position-vertical:absolute;&#10;mso-position-vertical-relative:line;&#10;mso-wrap-distance-left:6.749897pt;&#10;mso-wrap-distance-right:6.749897pt;">
                <v:stroke color="#000000"/>
                <v:imagedata r:id="rId656"/>
                <o:lock selection="t"/>
              </v:shape>
            </w:pict>
          </mc:Fallback>
        </mc:AlternateContent>
      </w:r>
      <w:r>
        <mc:AlternateContent>
          <mc:Choice Requires="wps">
            <w:drawing>
              <wp:anchor distT="0" distB="0" distL="85723" distR="85723" simplePos="0" relativeHeight="2698" behindDoc="0" locked="0" layoutInCell="1" hidden="0" allowOverlap="1">
                <wp:simplePos x="0" y="0"/>
                <wp:positionH relativeFrom="character">
                  <wp:posOffset>3057461</wp:posOffset>
                </wp:positionH>
                <wp:positionV relativeFrom="line">
                  <wp:posOffset>226003</wp:posOffset>
                </wp:positionV>
                <wp:extent cx="41909" cy="33243"/>
                <wp:effectExtent l="0" t="0" r="0" b="0"/>
                <wp:wrapNone/>
                <wp:docPr id="1018" name="平板用户 1018"/>
                <wp:cNvGraphicFramePr>
                  <a:graphicFrameLocks noChangeAspect="0" noSelect="1"/>
                </wp:cNvGraphicFramePr>
                <a:graphic>
                  <a:graphicData uri="http://schemas.microsoft.com/office/word/2010/wordprocessingInk">
                    <w14:contentPart bwMode="auto" r:id="rId657">
                      <w14:nvContentPartPr>
                        <w14:cNvContentPartPr/>
                      </w14:nvContentPartPr>
                      <w14:xfrm>
                        <a:off x="0" y="0"/>
                        <a:ext cx="41909" cy="33243"/>
                      </w14:xfrm>
                    </w14:contentPart>
                  </a:graphicData>
                </a:graphic>
              </wp:anchor>
            </w:drawing>
          </mc:Choice>
          <mc:Fallback>
            <w:pict>
              <v:shape type="#_x0000_t75" id="平板用户 1019" o:spid="_x0000_s1019" filled="f" stroked="f" strokeweight="1.0pt" style="position:absolute;&#10;margin-left:240.74496pt;&#10;margin-top:17.795567pt;&#10;width:3.2999222pt;&#10;height:2.6175902pt;&#10;z-index:2698;&#10;mso-position-horizontal:absolute;&#10;mso-position-horizontal-relative:char;&#10;mso-position-vertical:absolute;&#10;mso-position-vertical-relative:line;&#10;mso-wrap-distance-left:6.749897pt;&#10;mso-wrap-distance-right:6.749897pt;">
                <v:stroke color="#000000"/>
                <v:imagedata r:id="rId658"/>
                <o:lock selection="t"/>
              </v:shape>
            </w:pict>
          </mc:Fallback>
        </mc:AlternateContent>
      </w:r>
      <w:r>
        <mc:AlternateContent>
          <mc:Choice Requires="wps">
            <w:drawing>
              <wp:anchor distT="0" distB="0" distL="85723" distR="85723" simplePos="0" relativeHeight="2699" behindDoc="0" locked="0" layoutInCell="1" hidden="0" allowOverlap="1">
                <wp:simplePos x="0" y="0"/>
                <wp:positionH relativeFrom="character">
                  <wp:posOffset>2639472</wp:posOffset>
                </wp:positionH>
                <wp:positionV relativeFrom="line">
                  <wp:posOffset>214846</wp:posOffset>
                </wp:positionV>
                <wp:extent cx="67618" cy="97165"/>
                <wp:effectExtent l="0" t="0" r="0" b="0"/>
                <wp:wrapNone/>
                <wp:docPr id="1021" name="平板用户 1021"/>
                <wp:cNvGraphicFramePr>
                  <a:graphicFrameLocks noChangeAspect="0" noSelect="1"/>
                </wp:cNvGraphicFramePr>
                <a:graphic>
                  <a:graphicData uri="http://schemas.microsoft.com/office/word/2010/wordprocessingInk">
                    <w14:contentPart bwMode="auto" r:id="rId659">
                      <w14:nvContentPartPr>
                        <w14:cNvContentPartPr/>
                      </w14:nvContentPartPr>
                      <w14:xfrm>
                        <a:off x="0" y="0"/>
                        <a:ext cx="67618" cy="97165"/>
                      </w14:xfrm>
                    </w14:contentPart>
                  </a:graphicData>
                </a:graphic>
              </wp:anchor>
            </w:drawing>
          </mc:Choice>
          <mc:Fallback>
            <w:pict>
              <v:shape type="#_x0000_t75" id="平板用户 1022" o:spid="_x0000_s1022" filled="f" stroked="f" strokeweight="1.0pt" style="position:absolute;&#10;margin-left:207.83246pt;&#10;margin-top:16.91704pt;&#10;width:5.3242826pt;&#10;height:7.6508083pt;&#10;z-index:2699;&#10;mso-position-horizontal:absolute;&#10;mso-position-horizontal-relative:char;&#10;mso-position-vertical:absolute;&#10;mso-position-vertical-relative:line;&#10;mso-wrap-distance-left:6.749897pt;&#10;mso-wrap-distance-right:6.749897pt;">
                <v:stroke color="#000000"/>
                <v:imagedata r:id="rId660"/>
                <o:lock selection="t"/>
              </v:shape>
            </w:pict>
          </mc:Fallback>
        </mc:AlternateContent>
      </w:r>
      <w:r>
        <mc:AlternateContent>
          <mc:Choice Requires="wps">
            <w:drawing>
              <wp:anchor distT="0" distB="0" distL="85723" distR="85723" simplePos="0" relativeHeight="2700" behindDoc="0" locked="0" layoutInCell="1" hidden="0" allowOverlap="1">
                <wp:simplePos x="0" y="0"/>
                <wp:positionH relativeFrom="character">
                  <wp:posOffset>2392626</wp:posOffset>
                </wp:positionH>
                <wp:positionV relativeFrom="line">
                  <wp:posOffset>206349</wp:posOffset>
                </wp:positionV>
                <wp:extent cx="78457" cy="37627"/>
                <wp:effectExtent l="0" t="0" r="0" b="0"/>
                <wp:wrapNone/>
                <wp:docPr id="1024" name="平板用户 1024"/>
                <wp:cNvGraphicFramePr>
                  <a:graphicFrameLocks noChangeAspect="0" noSelect="1"/>
                </wp:cNvGraphicFramePr>
                <a:graphic>
                  <a:graphicData uri="http://schemas.microsoft.com/office/word/2010/wordprocessingInk">
                    <w14:contentPart bwMode="auto" r:id="rId661">
                      <w14:nvContentPartPr>
                        <w14:cNvContentPartPr/>
                      </w14:nvContentPartPr>
                      <w14:xfrm>
                        <a:off x="0" y="0"/>
                        <a:ext cx="78457" cy="37627"/>
                      </w14:xfrm>
                    </w14:contentPart>
                  </a:graphicData>
                </a:graphic>
              </wp:anchor>
            </w:drawing>
          </mc:Choice>
          <mc:Fallback>
            <w:pict>
              <v:shape type="#_x0000_t75" id="平板用户 1025" o:spid="_x0000_s1025" filled="f" stroked="f" strokeweight="1.0pt" style="position:absolute;&#10;margin-left:188.39578pt;&#10;margin-top:16.247982pt;&#10;width:6.1777472pt;&#10;height:2.9627845pt;&#10;z-index:2700;&#10;mso-position-horizontal:absolute;&#10;mso-position-horizontal-relative:char;&#10;mso-position-vertical:absolute;&#10;mso-position-vertical-relative:line;&#10;mso-wrap-distance-left:6.749897pt;&#10;mso-wrap-distance-right:6.749897pt;">
                <v:stroke color="#000000"/>
                <v:imagedata r:id="rId662"/>
                <o:lock selection="t"/>
              </v:shape>
            </w:pict>
          </mc:Fallback>
        </mc:AlternateContent>
      </w:r>
      <w:r>
        <mc:AlternateContent>
          <mc:Choice Requires="wps">
            <w:drawing>
              <wp:anchor distT="0" distB="0" distL="85723" distR="85723" simplePos="0" relativeHeight="2701" behindDoc="0" locked="0" layoutInCell="1" hidden="0" allowOverlap="1">
                <wp:simplePos x="0" y="0"/>
                <wp:positionH relativeFrom="character">
                  <wp:posOffset>2406616</wp:posOffset>
                </wp:positionH>
                <wp:positionV relativeFrom="line">
                  <wp:posOffset>191034</wp:posOffset>
                </wp:positionV>
                <wp:extent cx="102903" cy="136550"/>
                <wp:effectExtent l="0" t="0" r="0" b="0"/>
                <wp:wrapNone/>
                <wp:docPr id="1027" name="平板用户 1027"/>
                <wp:cNvGraphicFramePr>
                  <a:graphicFrameLocks noChangeAspect="0" noSelect="1"/>
                </wp:cNvGraphicFramePr>
                <a:graphic>
                  <a:graphicData uri="http://schemas.microsoft.com/office/word/2010/wordprocessingInk">
                    <w14:contentPart bwMode="auto" r:id="rId663">
                      <w14:nvContentPartPr>
                        <w14:cNvContentPartPr/>
                      </w14:nvContentPartPr>
                      <w14:xfrm>
                        <a:off x="0" y="0"/>
                        <a:ext cx="102903" cy="136550"/>
                      </w14:xfrm>
                    </w14:contentPart>
                  </a:graphicData>
                </a:graphic>
              </wp:anchor>
            </w:drawing>
          </mc:Choice>
          <mc:Fallback>
            <w:pict>
              <v:shape type="#_x0000_t75" id="平板用户 1028" o:spid="_x0000_s1028" filled="f" stroked="f" strokeweight="1.0pt" style="position:absolute;&#10;margin-left:189.49733pt;&#10;margin-top:15.0420685pt;&#10;width:8.102614pt;&#10;height:10.751972pt;&#10;z-index:2701;&#10;mso-position-horizontal:absolute;&#10;mso-position-horizontal-relative:char;&#10;mso-position-vertical:absolute;&#10;mso-position-vertical-relative:line;&#10;mso-wrap-distance-left:6.749897pt;&#10;mso-wrap-distance-right:6.749897pt;">
                <v:stroke color="#000000"/>
                <v:imagedata r:id="rId664"/>
                <o:lock selection="t"/>
              </v:shape>
            </w:pict>
          </mc:Fallback>
        </mc:AlternateContent>
      </w:r>
      <w:r>
        <mc:AlternateContent>
          <mc:Choice Requires="wps">
            <w:drawing>
              <wp:anchor distT="0" distB="0" distL="85723" distR="85723" simplePos="0" relativeHeight="2702" behindDoc="0" locked="0" layoutInCell="1" hidden="0" allowOverlap="1">
                <wp:simplePos x="0" y="0"/>
                <wp:positionH relativeFrom="character">
                  <wp:posOffset>2648164</wp:posOffset>
                </wp:positionH>
                <wp:positionV relativeFrom="line">
                  <wp:posOffset>172486</wp:posOffset>
                </wp:positionV>
                <wp:extent cx="116769" cy="56532"/>
                <wp:effectExtent l="0" t="0" r="0" b="0"/>
                <wp:wrapNone/>
                <wp:docPr id="1030" name="平板用户 1030"/>
                <wp:cNvGraphicFramePr>
                  <a:graphicFrameLocks noChangeAspect="0" noSelect="1"/>
                </wp:cNvGraphicFramePr>
                <a:graphic>
                  <a:graphicData uri="http://schemas.microsoft.com/office/word/2010/wordprocessingInk">
                    <w14:contentPart bwMode="auto" r:id="rId665">
                      <w14:nvContentPartPr>
                        <w14:cNvContentPartPr/>
                      </w14:nvContentPartPr>
                      <w14:xfrm>
                        <a:off x="0" y="0"/>
                        <a:ext cx="116769" cy="56532"/>
                      </w14:xfrm>
                    </w14:contentPart>
                  </a:graphicData>
                </a:graphic>
              </wp:anchor>
            </w:drawing>
          </mc:Choice>
          <mc:Fallback>
            <w:pict>
              <v:shape type="#_x0000_t75" id="平板用户 1031" o:spid="_x0000_s1031" filled="f" stroked="f" strokeweight="1.0pt" style="position:absolute;&#10;margin-left:208.51689pt;&#10;margin-top:13.581641pt;&#10;width:9.194409pt;&#10;height:4.4513636pt;&#10;z-index:2702;&#10;mso-position-horizontal:absolute;&#10;mso-position-horizontal-relative:char;&#10;mso-position-vertical:absolute;&#10;mso-position-vertical-relative:line;&#10;mso-wrap-distance-left:6.749897pt;&#10;mso-wrap-distance-right:6.749897pt;">
                <v:stroke color="#000000"/>
                <v:imagedata r:id="rId666"/>
                <o:lock selection="t"/>
              </v:shape>
            </w:pict>
          </mc:Fallback>
        </mc:AlternateContent>
      </w:r>
      <w:r>
        <mc:AlternateContent>
          <mc:Choice Requires="wps">
            <w:drawing>
              <wp:anchor distT="0" distB="0" distL="85723" distR="85723" simplePos="0" relativeHeight="2703" behindDoc="0" locked="0" layoutInCell="1" hidden="0" allowOverlap="1">
                <wp:simplePos x="0" y="0"/>
                <wp:positionH relativeFrom="character">
                  <wp:posOffset>2698608</wp:posOffset>
                </wp:positionH>
                <wp:positionV relativeFrom="line">
                  <wp:posOffset>162050</wp:posOffset>
                </wp:positionV>
                <wp:extent cx="38519" cy="163709"/>
                <wp:effectExtent l="0" t="0" r="0" b="0"/>
                <wp:wrapNone/>
                <wp:docPr id="1033" name="平板用户 1033"/>
                <wp:cNvGraphicFramePr>
                  <a:graphicFrameLocks noChangeAspect="0" noSelect="1"/>
                </wp:cNvGraphicFramePr>
                <a:graphic>
                  <a:graphicData uri="http://schemas.microsoft.com/office/word/2010/wordprocessingInk">
                    <w14:contentPart bwMode="auto" r:id="rId667">
                      <w14:nvContentPartPr>
                        <w14:cNvContentPartPr/>
                      </w14:nvContentPartPr>
                      <w14:xfrm>
                        <a:off x="0" y="0"/>
                        <a:ext cx="38519" cy="163709"/>
                      </w14:xfrm>
                    </w14:contentPart>
                  </a:graphicData>
                </a:graphic>
              </wp:anchor>
            </w:drawing>
          </mc:Choice>
          <mc:Fallback>
            <w:pict>
              <v:shape type="#_x0000_t75" id="平板用户 1034" o:spid="_x0000_s1034" filled="f" stroked="f" strokeweight="1.0pt" style="position:absolute;&#10;margin-left:212.48885pt;&#10;margin-top:12.759876pt;&#10;width:3.03305pt;&#10;height:12.89052pt;&#10;z-index:2703;&#10;mso-position-horizontal:absolute;&#10;mso-position-horizontal-relative:char;&#10;mso-position-vertical:absolute;&#10;mso-position-vertical-relative:line;&#10;mso-wrap-distance-left:6.749897pt;&#10;mso-wrap-distance-right:6.749897pt;">
                <v:stroke color="#000000"/>
                <v:imagedata r:id="rId668"/>
                <o:lock selection="t"/>
              </v:shape>
            </w:pict>
          </mc:Fallback>
        </mc:AlternateContent>
      </w:r>
      <w:r>
        <mc:AlternateContent>
          <mc:Choice Requires="wps">
            <w:drawing>
              <wp:anchor distT="0" distB="0" distL="85723" distR="85723" simplePos="0" relativeHeight="2704" behindDoc="0" locked="0" layoutInCell="1" hidden="0" allowOverlap="1">
                <wp:simplePos x="0" y="0"/>
                <wp:positionH relativeFrom="character">
                  <wp:posOffset>2708443</wp:posOffset>
                </wp:positionH>
                <wp:positionV relativeFrom="line">
                  <wp:posOffset>141591</wp:posOffset>
                </wp:positionV>
                <wp:extent cx="116482" cy="305395"/>
                <wp:effectExtent l="0" t="0" r="0" b="0"/>
                <wp:wrapNone/>
                <wp:docPr id="1036" name="平板用户 1036"/>
                <wp:cNvGraphicFramePr>
                  <a:graphicFrameLocks noChangeAspect="0" noSelect="1"/>
                </wp:cNvGraphicFramePr>
                <a:graphic>
                  <a:graphicData uri="http://schemas.microsoft.com/office/word/2010/wordprocessingInk">
                    <w14:contentPart bwMode="auto" r:id="rId669">
                      <w14:nvContentPartPr>
                        <w14:cNvContentPartPr/>
                      </w14:nvContentPartPr>
                      <w14:xfrm>
                        <a:off x="0" y="0"/>
                        <a:ext cx="116482" cy="305395"/>
                      </w14:xfrm>
                    </w14:contentPart>
                  </a:graphicData>
                </a:graphic>
              </wp:anchor>
            </w:drawing>
          </mc:Choice>
          <mc:Fallback>
            <w:pict>
              <v:shape type="#_x0000_t75" id="平板用户 1037" o:spid="_x0000_s1037" filled="f" stroked="f" strokeweight="1.0pt" style="position:absolute;&#10;margin-left:213.26324pt;&#10;margin-top:11.148939pt;&#10;width:9.171865pt;&#10;height:24.04692pt;&#10;z-index:2704;&#10;mso-position-horizontal:absolute;&#10;mso-position-horizontal-relative:char;&#10;mso-position-vertical:absolute;&#10;mso-position-vertical-relative:line;&#10;mso-wrap-distance-left:6.749897pt;&#10;mso-wrap-distance-right:6.749897pt;">
                <v:stroke color="#000000"/>
                <v:imagedata r:id="rId670"/>
                <o:lock selection="t"/>
              </v:shape>
            </w:pict>
          </mc:Fallback>
        </mc:AlternateContent>
      </w:r>
      <w:r>
        <mc:AlternateContent>
          <mc:Choice Requires="wps">
            <w:drawing>
              <wp:anchor distT="0" distB="0" distL="85723" distR="85723" simplePos="0" relativeHeight="2705" behindDoc="0" locked="0" layoutInCell="1" hidden="0" allowOverlap="1">
                <wp:simplePos x="0" y="0"/>
                <wp:positionH relativeFrom="character">
                  <wp:posOffset>2412356</wp:posOffset>
                </wp:positionH>
                <wp:positionV relativeFrom="line">
                  <wp:posOffset>133029</wp:posOffset>
                </wp:positionV>
                <wp:extent cx="53747" cy="32209"/>
                <wp:effectExtent l="0" t="0" r="0" b="0"/>
                <wp:wrapNone/>
                <wp:docPr id="1039" name="平板用户 1039"/>
                <wp:cNvGraphicFramePr>
                  <a:graphicFrameLocks noChangeAspect="0" noSelect="1"/>
                </wp:cNvGraphicFramePr>
                <a:graphic>
                  <a:graphicData uri="http://schemas.microsoft.com/office/word/2010/wordprocessingInk">
                    <w14:contentPart bwMode="auto" r:id="rId671">
                      <w14:nvContentPartPr>
                        <w14:cNvContentPartPr/>
                      </w14:nvContentPartPr>
                      <w14:xfrm>
                        <a:off x="0" y="0"/>
                        <a:ext cx="53747" cy="32209"/>
                      </w14:xfrm>
                    </w14:contentPart>
                  </a:graphicData>
                </a:graphic>
              </wp:anchor>
            </w:drawing>
          </mc:Choice>
          <mc:Fallback>
            <w:pict>
              <v:shape type="#_x0000_t75" id="平板用户 1040" o:spid="_x0000_s1040" filled="f" stroked="f" strokeweight="1.0pt" style="position:absolute;&#10;margin-left:189.94934pt;&#10;margin-top:10.474755pt;&#10;width:4.232075pt;&#10;height:2.536201pt;&#10;z-index:2705;&#10;mso-position-horizontal:absolute;&#10;mso-position-horizontal-relative:char;&#10;mso-position-vertical:absolute;&#10;mso-position-vertical-relative:line;&#10;mso-wrap-distance-left:6.749897pt;&#10;mso-wrap-distance-right:6.749897pt;">
                <v:stroke color="#000000"/>
                <v:imagedata r:id="rId672"/>
                <o:lock selection="t"/>
              </v:shape>
            </w:pict>
          </mc:Fallback>
        </mc:AlternateContent>
      </w:r>
      <w:r>
        <mc:AlternateContent>
          <mc:Choice Requires="wps">
            <w:drawing>
              <wp:anchor distT="0" distB="0" distL="85723" distR="85723" simplePos="0" relativeHeight="2706" behindDoc="0" locked="0" layoutInCell="1" hidden="0" allowOverlap="1">
                <wp:simplePos x="0" y="0"/>
                <wp:positionH relativeFrom="character">
                  <wp:posOffset>2458523</wp:posOffset>
                </wp:positionH>
                <wp:positionV relativeFrom="line">
                  <wp:posOffset>126713</wp:posOffset>
                </wp:positionV>
                <wp:extent cx="204498" cy="195335"/>
                <wp:effectExtent l="0" t="0" r="0" b="0"/>
                <wp:wrapNone/>
                <wp:docPr id="1042" name="平板用户 1042"/>
                <wp:cNvGraphicFramePr>
                  <a:graphicFrameLocks noChangeAspect="0" noSelect="1"/>
                </wp:cNvGraphicFramePr>
                <a:graphic>
                  <a:graphicData uri="http://schemas.microsoft.com/office/word/2010/wordprocessingInk">
                    <w14:contentPart bwMode="auto" r:id="rId673">
                      <w14:nvContentPartPr>
                        <w14:cNvContentPartPr/>
                      </w14:nvContentPartPr>
                      <w14:xfrm>
                        <a:off x="0" y="0"/>
                        <a:ext cx="204498" cy="195335"/>
                      </w14:xfrm>
                    </w14:contentPart>
                  </a:graphicData>
                </a:graphic>
              </wp:anchor>
            </w:drawing>
          </mc:Choice>
          <mc:Fallback>
            <w:pict>
              <v:shape type="#_x0000_t75" id="平板用户 1043" o:spid="_x0000_s1043" filled="f" stroked="f" strokeweight="1.0pt" style="position:absolute;&#10;margin-left:193.5845pt;&#10;margin-top:9.977448pt;&#10;width:16.10221pt;&#10;height:15.380762pt;&#10;z-index:2706;&#10;mso-position-horizontal:absolute;&#10;mso-position-horizontal-relative:char;&#10;mso-position-vertical:absolute;&#10;mso-position-vertical-relative:line;&#10;mso-wrap-distance-left:6.749897pt;&#10;mso-wrap-distance-right:6.749897pt;">
                <v:stroke color="#000000"/>
                <v:imagedata r:id="rId674"/>
                <o:lock selection="t"/>
              </v:shape>
            </w:pict>
          </mc:Fallback>
        </mc:AlternateContent>
      </w:r>
      <w:r>
        <mc:AlternateContent>
          <mc:Choice Requires="wps">
            <w:drawing>
              <wp:anchor distT="0" distB="0" distL="85723" distR="85723" simplePos="0" relativeHeight="2707" behindDoc="0" locked="0" layoutInCell="1" hidden="0" allowOverlap="1">
                <wp:simplePos x="0" y="0"/>
                <wp:positionH relativeFrom="character">
                  <wp:posOffset>2682725</wp:posOffset>
                </wp:positionH>
                <wp:positionV relativeFrom="line">
                  <wp:posOffset>117797</wp:posOffset>
                </wp:positionV>
                <wp:extent cx="55429" cy="47774"/>
                <wp:effectExtent l="0" t="0" r="0" b="0"/>
                <wp:wrapNone/>
                <wp:docPr id="1045" name="平板用户 1045"/>
                <wp:cNvGraphicFramePr>
                  <a:graphicFrameLocks noChangeAspect="0" noSelect="1"/>
                </wp:cNvGraphicFramePr>
                <a:graphic>
                  <a:graphicData uri="http://schemas.microsoft.com/office/word/2010/wordprocessingInk">
                    <w14:contentPart bwMode="auto" r:id="rId675">
                      <w14:nvContentPartPr>
                        <w14:cNvContentPartPr/>
                      </w14:nvContentPartPr>
                      <w14:xfrm>
                        <a:off x="0" y="0"/>
                        <a:ext cx="55429" cy="47774"/>
                      </w14:xfrm>
                    </w14:contentPart>
                  </a:graphicData>
                </a:graphic>
              </wp:anchor>
            </w:drawing>
          </mc:Choice>
          <mc:Fallback>
            <w:pict>
              <v:shape type="#_x0000_t75" id="平板用户 1046" o:spid="_x0000_s1046" filled="f" stroked="f" strokeweight="1.0pt" style="position:absolute;&#10;margin-left:211.23822pt;&#10;margin-top:9.275433pt;&#10;width:4.36455pt;&#10;height:3.7617989pt;&#10;z-index:2707;&#10;mso-position-horizontal:absolute;&#10;mso-position-horizontal-relative:char;&#10;mso-position-vertical:absolute;&#10;mso-position-vertical-relative:line;&#10;mso-wrap-distance-left:6.749897pt;&#10;mso-wrap-distance-right:6.749897pt;">
                <v:stroke color="#000000"/>
                <v:imagedata r:id="rId676"/>
                <o:lock selection="t"/>
              </v:shape>
            </w:pict>
          </mc:Fallback>
        </mc:AlternateContent>
      </w:r>
      <w:r>
        <mc:AlternateContent>
          <mc:Choice Requires="wps">
            <w:drawing>
              <wp:anchor distT="0" distB="0" distL="85723" distR="85723" simplePos="0" relativeHeight="2708" behindDoc="0" locked="0" layoutInCell="1" hidden="0" allowOverlap="1">
                <wp:simplePos x="0" y="0"/>
                <wp:positionH relativeFrom="character">
                  <wp:posOffset>2501166</wp:posOffset>
                </wp:positionH>
                <wp:positionV relativeFrom="line">
                  <wp:posOffset>104492</wp:posOffset>
                </wp:positionV>
                <wp:extent cx="29659" cy="97235"/>
                <wp:effectExtent l="0" t="0" r="0" b="0"/>
                <wp:wrapNone/>
                <wp:docPr id="1048" name="平板用户 1048"/>
                <wp:cNvGraphicFramePr>
                  <a:graphicFrameLocks noChangeAspect="0" noSelect="1"/>
                </wp:cNvGraphicFramePr>
                <a:graphic>
                  <a:graphicData uri="http://schemas.microsoft.com/office/word/2010/wordprocessingInk">
                    <w14:contentPart bwMode="auto" r:id="rId677">
                      <w14:nvContentPartPr>
                        <w14:cNvContentPartPr/>
                      </w14:nvContentPartPr>
                      <w14:xfrm>
                        <a:off x="0" y="0"/>
                        <a:ext cx="29659" cy="97235"/>
                      </w14:xfrm>
                    </w14:contentPart>
                  </a:graphicData>
                </a:graphic>
              </wp:anchor>
            </w:drawing>
          </mc:Choice>
          <mc:Fallback>
            <w:pict>
              <v:shape type="#_x0000_t75" id="平板用户 1049" o:spid="_x0000_s1049" filled="f" stroked="f" strokeweight="1.0pt" style="position:absolute;&#10;margin-left:196.94225pt;&#10;margin-top:8.227719pt;&#10;width:2.335406pt;&#10;height:7.656347pt;&#10;z-index:2708;&#10;mso-position-horizontal:absolute;&#10;mso-position-horizontal-relative:char;&#10;mso-position-vertical:absolute;&#10;mso-position-vertical-relative:line;&#10;mso-wrap-distance-left:6.749897pt;&#10;mso-wrap-distance-right:6.749897pt;">
                <v:stroke color="#000000"/>
                <v:imagedata r:id="rId678"/>
                <o:lock selection="t"/>
              </v:shape>
            </w:pict>
          </mc:Fallback>
        </mc:AlternateContent>
      </w:r>
      <w:r>
        <mc:AlternateContent>
          <mc:Choice Requires="wps">
            <w:drawing>
              <wp:anchor distT="0" distB="0" distL="85723" distR="85723" simplePos="0" relativeHeight="2709" behindDoc="0" locked="0" layoutInCell="1" hidden="0" allowOverlap="1">
                <wp:simplePos x="0" y="0"/>
                <wp:positionH relativeFrom="character">
                  <wp:posOffset>2390168</wp:posOffset>
                </wp:positionH>
                <wp:positionV relativeFrom="line">
                  <wp:posOffset>-65867</wp:posOffset>
                </wp:positionV>
                <wp:extent cx="30686" cy="151834"/>
                <wp:effectExtent l="0" t="0" r="0" b="0"/>
                <wp:wrapNone/>
                <wp:docPr id="1051" name="平板用户 1051"/>
                <wp:cNvGraphicFramePr>
                  <a:graphicFrameLocks noChangeAspect="0" noSelect="1"/>
                </wp:cNvGraphicFramePr>
                <a:graphic>
                  <a:graphicData uri="http://schemas.microsoft.com/office/word/2010/wordprocessingInk">
                    <w14:contentPart bwMode="auto" r:id="rId679">
                      <w14:nvContentPartPr>
                        <w14:cNvContentPartPr/>
                      </w14:nvContentPartPr>
                      <w14:xfrm>
                        <a:off x="0" y="0"/>
                        <a:ext cx="30686" cy="151834"/>
                      </w14:xfrm>
                    </w14:contentPart>
                  </a:graphicData>
                </a:graphic>
              </wp:anchor>
            </w:drawing>
          </mc:Choice>
          <mc:Fallback>
            <w:pict>
              <v:shape type="#_x0000_t75" id="平板用户 1052" o:spid="_x0000_s1052" filled="f" stroked="f" strokeweight="1.0pt" style="position:absolute;&#10;margin-left:188.20221pt;&#10;margin-top:-5.1863832pt;&#10;width:2.4162688pt;&#10;height:11.955461pt;&#10;z-index:2709;&#10;mso-position-horizontal:absolute;&#10;mso-position-horizontal-relative:char;&#10;mso-position-vertical:absolute;&#10;mso-position-vertical-relative:line;&#10;mso-wrap-distance-left:6.749897pt;&#10;mso-wrap-distance-right:6.749897pt;">
                <v:stroke color="#000000"/>
                <v:imagedata r:id="rId680"/>
                <o:lock selection="t"/>
              </v:shape>
            </w:pict>
          </mc:Fallback>
        </mc:AlternateContent>
      </w:r>
      <w:r>
        <mc:AlternateContent>
          <mc:Choice Requires="wps">
            <w:drawing>
              <wp:anchor distT="0" distB="0" distL="85723" distR="85723" simplePos="0" relativeHeight="2710" behindDoc="0" locked="0" layoutInCell="1" hidden="0" allowOverlap="1">
                <wp:simplePos x="0" y="0"/>
                <wp:positionH relativeFrom="character">
                  <wp:posOffset>2411676</wp:posOffset>
                </wp:positionH>
                <wp:positionV relativeFrom="line">
                  <wp:posOffset>-69973</wp:posOffset>
                </wp:positionV>
                <wp:extent cx="123476" cy="138652"/>
                <wp:effectExtent l="0" t="0" r="0" b="0"/>
                <wp:wrapNone/>
                <wp:docPr id="1054" name="平板用户 1054"/>
                <wp:cNvGraphicFramePr>
                  <a:graphicFrameLocks noChangeAspect="0" noSelect="1"/>
                </wp:cNvGraphicFramePr>
                <a:graphic>
                  <a:graphicData uri="http://schemas.microsoft.com/office/word/2010/wordprocessingInk">
                    <w14:contentPart bwMode="auto" r:id="rId681">
                      <w14:nvContentPartPr>
                        <w14:cNvContentPartPr/>
                      </w14:nvContentPartPr>
                      <w14:xfrm>
                        <a:off x="0" y="0"/>
                        <a:ext cx="123476" cy="138652"/>
                      </w14:xfrm>
                    </w14:contentPart>
                  </a:graphicData>
                </a:graphic>
              </wp:anchor>
            </w:drawing>
          </mc:Choice>
          <mc:Fallback>
            <w:pict>
              <v:shape type="#_x0000_t75" id="平板用户 1055" o:spid="_x0000_s1055" filled="f" stroked="f" strokeweight="1.0pt" style="position:absolute;&#10;margin-left:189.89577pt;&#10;margin-top:-5.5097427pt;&#10;width:9.722569pt;&#10;height:10.917498pt;&#10;z-index:2710;&#10;mso-position-horizontal:absolute;&#10;mso-position-horizontal-relative:char;&#10;mso-position-vertical:absolute;&#10;mso-position-vertical-relative:line;&#10;mso-wrap-distance-left:6.749897pt;&#10;mso-wrap-distance-right:6.749897pt;">
                <v:stroke color="#000000"/>
                <v:imagedata r:id="rId682"/>
                <o:lock selection="t"/>
              </v:shape>
            </w:pict>
          </mc:Fallback>
        </mc:AlternateContent>
      </w:r>
      <w:r>
        <mc:AlternateContent>
          <mc:Choice Requires="wps">
            <w:drawing>
              <wp:anchor distT="0" distB="0" distL="85723" distR="85723" simplePos="0" relativeHeight="2711" behindDoc="0" locked="0" layoutInCell="1" hidden="0" allowOverlap="1">
                <wp:simplePos x="0" y="0"/>
                <wp:positionH relativeFrom="character">
                  <wp:posOffset>2978676</wp:posOffset>
                </wp:positionH>
                <wp:positionV relativeFrom="line">
                  <wp:posOffset>-77433</wp:posOffset>
                </wp:positionV>
                <wp:extent cx="41501" cy="35513"/>
                <wp:effectExtent l="0" t="0" r="0" b="0"/>
                <wp:wrapNone/>
                <wp:docPr id="1057" name="平板用户 1057"/>
                <wp:cNvGraphicFramePr>
                  <a:graphicFrameLocks noChangeAspect="0" noSelect="1"/>
                </wp:cNvGraphicFramePr>
                <a:graphic>
                  <a:graphicData uri="http://schemas.microsoft.com/office/word/2010/wordprocessingInk">
                    <w14:contentPart bwMode="auto" r:id="rId683">
                      <w14:nvContentPartPr>
                        <w14:cNvContentPartPr/>
                      </w14:nvContentPartPr>
                      <w14:xfrm>
                        <a:off x="0" y="0"/>
                        <a:ext cx="41501" cy="35513"/>
                      </w14:xfrm>
                    </w14:contentPart>
                  </a:graphicData>
                </a:graphic>
              </wp:anchor>
            </w:drawing>
          </mc:Choice>
          <mc:Fallback>
            <w:pict>
              <v:shape type="#_x0000_t75" id="平板用户 1058" o:spid="_x0000_s1058" filled="f" stroked="f" strokeweight="1.0pt" style="position:absolute;&#10;margin-left:234.54144pt;&#10;margin-top:-6.097136pt;&#10;width:3.2678106pt;&#10;height:2.796344pt;&#10;z-index:2711;&#10;mso-position-horizontal:absolute;&#10;mso-position-horizontal-relative:char;&#10;mso-position-vertical:absolute;&#10;mso-position-vertical-relative:line;&#10;mso-wrap-distance-left:6.749897pt;&#10;mso-wrap-distance-right:6.749897pt;">
                <v:stroke color="#000000"/>
                <v:imagedata r:id="rId684"/>
                <o:lock selection="t"/>
              </v:shape>
            </w:pict>
          </mc:Fallback>
        </mc:AlternateContent>
      </w:r>
      <w:r>
        <mc:AlternateContent>
          <mc:Choice Requires="wps">
            <w:drawing>
              <wp:anchor distT="0" distB="0" distL="85723" distR="85723" simplePos="0" relativeHeight="2712" behindDoc="0" locked="0" layoutInCell="1" hidden="0" allowOverlap="1">
                <wp:simplePos x="0" y="0"/>
                <wp:positionH relativeFrom="character">
                  <wp:posOffset>2515412</wp:posOffset>
                </wp:positionH>
                <wp:positionV relativeFrom="line">
                  <wp:posOffset>-79335</wp:posOffset>
                </wp:positionV>
                <wp:extent cx="87062" cy="113944"/>
                <wp:effectExtent l="0" t="0" r="0" b="0"/>
                <wp:wrapNone/>
                <wp:docPr id="1060" name="平板用户 1060"/>
                <wp:cNvGraphicFramePr>
                  <a:graphicFrameLocks noChangeAspect="0" noSelect="1"/>
                </wp:cNvGraphicFramePr>
                <a:graphic>
                  <a:graphicData uri="http://schemas.microsoft.com/office/word/2010/wordprocessingInk">
                    <w14:contentPart bwMode="auto" r:id="rId685">
                      <w14:nvContentPartPr>
                        <w14:cNvContentPartPr/>
                      </w14:nvContentPartPr>
                      <w14:xfrm>
                        <a:off x="0" y="0"/>
                        <a:ext cx="87062" cy="113944"/>
                      </w14:xfrm>
                    </w14:contentPart>
                  </a:graphicData>
                </a:graphic>
              </wp:anchor>
            </w:drawing>
          </mc:Choice>
          <mc:Fallback>
            <w:pict>
              <v:shape type="#_x0000_t75" id="平板用户 1061" o:spid="_x0000_s1061" filled="f" stroked="f" strokeweight="1.0pt" style="position:absolute;&#10;margin-left:198.06398pt;&#10;margin-top:-6.246914pt;&#10;width:6.8552957pt;&#10;height:8.971986pt;&#10;z-index:2712;&#10;mso-position-horizontal:absolute;&#10;mso-position-horizontal-relative:char;&#10;mso-position-vertical:absolute;&#10;mso-position-vertical-relative:line;&#10;mso-wrap-distance-left:6.749897pt;&#10;mso-wrap-distance-right:6.749897pt;">
                <v:stroke color="#000000"/>
                <v:imagedata r:id="rId686"/>
                <o:lock selection="t"/>
              </v:shape>
            </w:pict>
          </mc:Fallback>
        </mc:AlternateContent>
      </w:r>
      <w:r>
        <mc:AlternateContent>
          <mc:Choice Requires="wps">
            <w:drawing>
              <wp:anchor distT="0" distB="0" distL="85723" distR="85723" simplePos="0" relativeHeight="2713" behindDoc="0" locked="0" layoutInCell="1" hidden="0" allowOverlap="1">
                <wp:simplePos x="0" y="0"/>
                <wp:positionH relativeFrom="character">
                  <wp:posOffset>2835668</wp:posOffset>
                </wp:positionH>
                <wp:positionV relativeFrom="line">
                  <wp:posOffset>-83033</wp:posOffset>
                </wp:positionV>
                <wp:extent cx="87642" cy="24330"/>
                <wp:effectExtent l="0" t="0" r="0" b="0"/>
                <wp:wrapNone/>
                <wp:docPr id="1063" name="平板用户 1063"/>
                <wp:cNvGraphicFramePr>
                  <a:graphicFrameLocks noChangeAspect="0" noSelect="1"/>
                </wp:cNvGraphicFramePr>
                <a:graphic>
                  <a:graphicData uri="http://schemas.microsoft.com/office/word/2010/wordprocessingInk">
                    <w14:contentPart bwMode="auto" r:id="rId687">
                      <w14:nvContentPartPr>
                        <w14:cNvContentPartPr/>
                      </w14:nvContentPartPr>
                      <w14:xfrm>
                        <a:off x="0" y="0"/>
                        <a:ext cx="87642" cy="24330"/>
                      </w14:xfrm>
                    </w14:contentPart>
                  </a:graphicData>
                </a:graphic>
              </wp:anchor>
            </w:drawing>
          </mc:Choice>
          <mc:Fallback>
            <w:pict>
              <v:shape type="#_x0000_t75" id="平板用户 1064" o:spid="_x0000_s1064" filled="f" stroked="f" strokeweight="1.0pt" style="position:absolute;&#10;margin-left:223.28094pt;&#10;margin-top:-6.5380473pt;&#10;width:6.900957pt;&#10;height:1.9157575pt;&#10;z-index:2713;&#10;mso-position-horizontal:absolute;&#10;mso-position-horizontal-relative:char;&#10;mso-position-vertical:absolute;&#10;mso-position-vertical-relative:line;&#10;mso-wrap-distance-left:6.749897pt;&#10;mso-wrap-distance-right:6.749897pt;">
                <v:stroke color="#000000"/>
                <v:imagedata r:id="rId688"/>
                <o:lock selection="t"/>
              </v:shape>
            </w:pict>
          </mc:Fallback>
        </mc:AlternateContent>
      </w:r>
      <w:r>
        <mc:AlternateContent>
          <mc:Choice Requires="wps">
            <w:drawing>
              <wp:anchor distT="0" distB="0" distL="85723" distR="85723" simplePos="0" relativeHeight="2714" behindDoc="0" locked="0" layoutInCell="1" hidden="0" allowOverlap="1">
                <wp:simplePos x="0" y="0"/>
                <wp:positionH relativeFrom="character">
                  <wp:posOffset>2632788</wp:posOffset>
                </wp:positionH>
                <wp:positionV relativeFrom="line">
                  <wp:posOffset>-89135</wp:posOffset>
                </wp:positionV>
                <wp:extent cx="105192" cy="154220"/>
                <wp:effectExtent l="0" t="0" r="0" b="0"/>
                <wp:wrapNone/>
                <wp:docPr id="1066" name="平板用户 1066"/>
                <wp:cNvGraphicFramePr>
                  <a:graphicFrameLocks noChangeAspect="0" noSelect="1"/>
                </wp:cNvGraphicFramePr>
                <a:graphic>
                  <a:graphicData uri="http://schemas.microsoft.com/office/word/2010/wordprocessingInk">
                    <w14:contentPart bwMode="auto" r:id="rId689">
                      <w14:nvContentPartPr>
                        <w14:cNvContentPartPr/>
                      </w14:nvContentPartPr>
                      <w14:xfrm>
                        <a:off x="0" y="0"/>
                        <a:ext cx="105192" cy="154220"/>
                      </w14:xfrm>
                    </w14:contentPart>
                  </a:graphicData>
                </a:graphic>
              </wp:anchor>
            </w:drawing>
          </mc:Choice>
          <mc:Fallback>
            <w:pict>
              <v:shape type="#_x0000_t75" id="平板用户 1067" o:spid="_x0000_s1067" filled="f" stroked="f" strokeweight="1.0pt" style="position:absolute;&#10;margin-left:207.30618pt;&#10;margin-top:-7.018509pt;&#10;width:8.282902pt;&#10;height:12.14337pt;&#10;z-index:2714;&#10;mso-position-horizontal:absolute;&#10;mso-position-horizontal-relative:char;&#10;mso-position-vertical:absolute;&#10;mso-position-vertical-relative:line;&#10;mso-wrap-distance-left:6.749897pt;&#10;mso-wrap-distance-right:6.749897pt;">
                <v:stroke color="#000000"/>
                <v:imagedata r:id="rId690"/>
                <o:lock selection="t"/>
              </v:shape>
            </w:pict>
          </mc:Fallback>
        </mc:AlternateContent>
      </w:r>
      <w:r>
        <mc:AlternateContent>
          <mc:Choice Requires="wps">
            <w:drawing>
              <wp:anchor distT="0" distB="0" distL="85723" distR="85723" simplePos="0" relativeHeight="2715" behindDoc="0" locked="0" layoutInCell="1" hidden="0" allowOverlap="1">
                <wp:simplePos x="0" y="0"/>
                <wp:positionH relativeFrom="character">
                  <wp:posOffset>2445143</wp:posOffset>
                </wp:positionH>
                <wp:positionV relativeFrom="line">
                  <wp:posOffset>-91176</wp:posOffset>
                </wp:positionV>
                <wp:extent cx="35483" cy="141647"/>
                <wp:effectExtent l="0" t="0" r="0" b="0"/>
                <wp:wrapNone/>
                <wp:docPr id="1069" name="平板用户 1069"/>
                <wp:cNvGraphicFramePr>
                  <a:graphicFrameLocks noChangeAspect="0" noSelect="1"/>
                </wp:cNvGraphicFramePr>
                <a:graphic>
                  <a:graphicData uri="http://schemas.microsoft.com/office/word/2010/wordprocessingInk">
                    <w14:contentPart bwMode="auto" r:id="rId691">
                      <w14:nvContentPartPr>
                        <w14:cNvContentPartPr/>
                      </w14:nvContentPartPr>
                      <w14:xfrm>
                        <a:off x="0" y="0"/>
                        <a:ext cx="35483" cy="141647"/>
                      </w14:xfrm>
                    </w14:contentPart>
                  </a:graphicData>
                </a:graphic>
              </wp:anchor>
            </w:drawing>
          </mc:Choice>
          <mc:Fallback>
            <w:pict>
              <v:shape type="#_x0000_t75" id="平板用户 1070" o:spid="_x0000_s1070" filled="f" stroked="f" strokeweight="1.0pt" style="position:absolute;&#10;margin-left:192.53093pt;&#10;margin-top:-7.179273pt;&#10;width:2.7940097pt;&#10;height:11.153379pt;&#10;z-index:2715;&#10;mso-position-horizontal:absolute;&#10;mso-position-horizontal-relative:char;&#10;mso-position-vertical:absolute;&#10;mso-position-vertical-relative:line;&#10;mso-wrap-distance-left:6.749897pt;&#10;mso-wrap-distance-right:6.749897pt;">
                <v:stroke color="#000000"/>
                <v:imagedata r:id="rId692"/>
                <o:lock selection="t"/>
              </v:shape>
            </w:pict>
          </mc:Fallback>
        </mc:AlternateContent>
      </w:r>
      <w:r>
        <mc:AlternateContent>
          <mc:Choice Requires="wps">
            <w:drawing>
              <wp:anchor distT="0" distB="0" distL="85723" distR="85723" simplePos="0" relativeHeight="2716" behindDoc="0" locked="0" layoutInCell="1" hidden="0" allowOverlap="1">
                <wp:simplePos x="0" y="0"/>
                <wp:positionH relativeFrom="character">
                  <wp:posOffset>2353904</wp:posOffset>
                </wp:positionH>
                <wp:positionV relativeFrom="line">
                  <wp:posOffset>-131996</wp:posOffset>
                </wp:positionV>
                <wp:extent cx="78290" cy="113186"/>
                <wp:effectExtent l="0" t="0" r="0" b="0"/>
                <wp:wrapNone/>
                <wp:docPr id="1072" name="平板用户 1072"/>
                <wp:cNvGraphicFramePr>
                  <a:graphicFrameLocks noChangeAspect="0" noSelect="1"/>
                </wp:cNvGraphicFramePr>
                <a:graphic>
                  <a:graphicData uri="http://schemas.microsoft.com/office/word/2010/wordprocessingInk">
                    <w14:contentPart bwMode="auto" r:id="rId693">
                      <w14:nvContentPartPr>
                        <w14:cNvContentPartPr/>
                      </w14:nvContentPartPr>
                      <w14:xfrm>
                        <a:off x="0" y="0"/>
                        <a:ext cx="78290" cy="113186"/>
                      </w14:xfrm>
                    </w14:contentPart>
                  </a:graphicData>
                </a:graphic>
              </wp:anchor>
            </w:drawing>
          </mc:Choice>
          <mc:Fallback>
            <w:pict>
              <v:shape type="#_x0000_t75" id="平板用户 1073" o:spid="_x0000_s1073" filled="f" stroked="f" strokeweight="1.0pt" style="position:absolute;&#10;margin-left:185.34683pt;&#10;margin-top:-10.393457pt;&#10;width:6.1646323pt;&#10;height:8.912294pt;&#10;z-index:2716;&#10;mso-position-horizontal:absolute;&#10;mso-position-horizontal-relative:char;&#10;mso-position-vertical:absolute;&#10;mso-position-vertical-relative:line;&#10;mso-wrap-distance-left:6.749897pt;&#10;mso-wrap-distance-right:6.749897pt;">
                <v:stroke color="#000000"/>
                <v:imagedata r:id="rId694"/>
                <o:lock selection="t"/>
              </v:shape>
            </w:pict>
          </mc:Fallback>
        </mc:AlternateContent>
      </w:r>
      <w:r>
        <mc:AlternateContent>
          <mc:Choice Requires="wps">
            <w:drawing>
              <wp:anchor distT="0" distB="0" distL="85723" distR="85723" simplePos="0" relativeHeight="2717" behindDoc="0" locked="0" layoutInCell="1" hidden="0" allowOverlap="1">
                <wp:simplePos x="0" y="0"/>
                <wp:positionH relativeFrom="character">
                  <wp:posOffset>2628026</wp:posOffset>
                </wp:positionH>
                <wp:positionV relativeFrom="line">
                  <wp:posOffset>-153032</wp:posOffset>
                </wp:positionV>
                <wp:extent cx="84080" cy="81265"/>
                <wp:effectExtent l="0" t="0" r="0" b="0"/>
                <wp:wrapNone/>
                <wp:docPr id="1075" name="平板用户 1075"/>
                <wp:cNvGraphicFramePr>
                  <a:graphicFrameLocks noChangeAspect="0" noSelect="1"/>
                </wp:cNvGraphicFramePr>
                <a:graphic>
                  <a:graphicData uri="http://schemas.microsoft.com/office/word/2010/wordprocessingInk">
                    <w14:contentPart bwMode="auto" r:id="rId695">
                      <w14:nvContentPartPr>
                        <w14:cNvContentPartPr/>
                      </w14:nvContentPartPr>
                      <w14:xfrm>
                        <a:off x="0" y="0"/>
                        <a:ext cx="84080" cy="81265"/>
                      </w14:xfrm>
                    </w14:contentPart>
                  </a:graphicData>
                </a:graphic>
              </wp:anchor>
            </w:drawing>
          </mc:Choice>
          <mc:Fallback>
            <w:pict>
              <v:shape type="#_x0000_t75" id="平板用户 1076" o:spid="_x0000_s1076" filled="f" stroked="f" strokeweight="1.0pt" style="position:absolute;&#10;margin-left:206.93123pt;&#10;margin-top:-12.049805pt;&#10;width:6.6205125pt;&#10;height:6.398844pt;&#10;z-index:2717;&#10;mso-position-horizontal:absolute;&#10;mso-position-horizontal-relative:char;&#10;mso-position-vertical:absolute;&#10;mso-position-vertical-relative:line;&#10;mso-wrap-distance-left:6.749897pt;&#10;mso-wrap-distance-right:6.749897pt;">
                <v:stroke color="#000000"/>
                <v:imagedata r:id="rId696"/>
                <o:lock selection="t"/>
              </v:shape>
            </w:pict>
          </mc:Fallback>
        </mc:AlternateContent>
      </w:r>
      <w:r>
        <mc:AlternateContent>
          <mc:Choice Requires="wps">
            <w:drawing>
              <wp:anchor distT="0" distB="0" distL="85723" distR="85723" simplePos="0" relativeHeight="2718" behindDoc="0" locked="0" layoutInCell="1" hidden="0" allowOverlap="1">
                <wp:simplePos x="0" y="0"/>
                <wp:positionH relativeFrom="character">
                  <wp:posOffset>2429787</wp:posOffset>
                </wp:positionH>
                <wp:positionV relativeFrom="line">
                  <wp:posOffset>-255685</wp:posOffset>
                </wp:positionV>
                <wp:extent cx="58538" cy="53737"/>
                <wp:effectExtent l="0" t="0" r="0" b="0"/>
                <wp:wrapNone/>
                <wp:docPr id="1078" name="平板用户 1078"/>
                <wp:cNvGraphicFramePr>
                  <a:graphicFrameLocks noChangeAspect="0" noSelect="1"/>
                </wp:cNvGraphicFramePr>
                <a:graphic>
                  <a:graphicData uri="http://schemas.microsoft.com/office/word/2010/wordprocessingInk">
                    <w14:contentPart bwMode="auto" r:id="rId697">
                      <w14:nvContentPartPr>
                        <w14:cNvContentPartPr/>
                      </w14:nvContentPartPr>
                      <w14:xfrm>
                        <a:off x="0" y="0"/>
                        <a:ext cx="58538" cy="53737"/>
                      </w14:xfrm>
                    </w14:contentPart>
                  </a:graphicData>
                </a:graphic>
              </wp:anchor>
            </w:drawing>
          </mc:Choice>
          <mc:Fallback>
            <w:pict>
              <v:shape type="#_x0000_t75" id="平板用户 1079" o:spid="_x0000_s1079" filled="f" stroked="f" strokeweight="1.0pt" style="position:absolute;&#10;margin-left:191.32184pt;&#10;margin-top:-20.132689pt;&#10;width:4.6093125pt;&#10;height:4.231274pt;&#10;z-index:2718;&#10;mso-position-horizontal:absolute;&#10;mso-position-horizontal-relative:char;&#10;mso-position-vertical:absolute;&#10;mso-position-vertical-relative:line;&#10;mso-wrap-distance-left:6.749897pt;&#10;mso-wrap-distance-right:6.749897pt;">
                <v:stroke color="#000000"/>
                <v:imagedata r:id="rId698"/>
                <o:lock selection="t"/>
              </v:shape>
            </w:pict>
          </mc:Fallback>
        </mc:AlternateContent>
      </w:r>
      <w:r>
        <mc:AlternateContent>
          <mc:Choice Requires="wps">
            <w:drawing>
              <wp:anchor distT="0" distB="0" distL="85723" distR="85723" simplePos="0" relativeHeight="2719" behindDoc="0" locked="0" layoutInCell="1" hidden="0" allowOverlap="1">
                <wp:simplePos x="0" y="0"/>
                <wp:positionH relativeFrom="character">
                  <wp:posOffset>2605165</wp:posOffset>
                </wp:positionH>
                <wp:positionV relativeFrom="line">
                  <wp:posOffset>-262749</wp:posOffset>
                </wp:positionV>
                <wp:extent cx="68484" cy="42200"/>
                <wp:effectExtent l="0" t="0" r="0" b="0"/>
                <wp:wrapNone/>
                <wp:docPr id="1081" name="平板用户 1081"/>
                <wp:cNvGraphicFramePr>
                  <a:graphicFrameLocks noChangeAspect="0" noSelect="1"/>
                </wp:cNvGraphicFramePr>
                <a:graphic>
                  <a:graphicData uri="http://schemas.microsoft.com/office/word/2010/wordprocessingInk">
                    <w14:contentPart bwMode="auto" r:id="rId699">
                      <w14:nvContentPartPr>
                        <w14:cNvContentPartPr/>
                      </w14:nvContentPartPr>
                      <w14:xfrm>
                        <a:off x="0" y="0"/>
                        <a:ext cx="68484" cy="42200"/>
                      </w14:xfrm>
                    </w14:contentPart>
                  </a:graphicData>
                </a:graphic>
              </wp:anchor>
            </w:drawing>
          </mc:Choice>
          <mc:Fallback>
            <w:pict>
              <v:shape type="#_x0000_t75" id="平板用户 1082" o:spid="_x0000_s1082" filled="f" stroked="f" strokeweight="1.0pt" style="position:absolute;&#10;margin-left:205.13116pt;&#10;margin-top:-20.688955pt;&#10;width:5.3924885pt;&#10;height:3.322856pt;&#10;z-index:2719;&#10;mso-position-horizontal:absolute;&#10;mso-position-horizontal-relative:char;&#10;mso-position-vertical:absolute;&#10;mso-position-vertical-relative:line;&#10;mso-wrap-distance-left:6.749897pt;&#10;mso-wrap-distance-right:6.749897pt;">
                <v:stroke color="#000000"/>
                <v:imagedata r:id="rId700"/>
                <o:lock selection="t"/>
              </v:shape>
            </w:pict>
          </mc:Fallback>
        </mc:AlternateContent>
      </w:r>
      <w:r>
        <mc:AlternateContent>
          <mc:Choice Requires="wps">
            <w:drawing>
              <wp:anchor distT="0" distB="0" distL="85723" distR="85723" simplePos="0" relativeHeight="2720" behindDoc="0" locked="0" layoutInCell="1" hidden="0" allowOverlap="1">
                <wp:simplePos x="0" y="0"/>
                <wp:positionH relativeFrom="character">
                  <wp:posOffset>2518095</wp:posOffset>
                </wp:positionH>
                <wp:positionV relativeFrom="line">
                  <wp:posOffset>-304741</wp:posOffset>
                </wp:positionV>
                <wp:extent cx="102063" cy="106291"/>
                <wp:effectExtent l="0" t="0" r="0" b="0"/>
                <wp:wrapNone/>
                <wp:docPr id="1084" name="平板用户 1084"/>
                <wp:cNvGraphicFramePr>
                  <a:graphicFrameLocks noChangeAspect="0" noSelect="1"/>
                </wp:cNvGraphicFramePr>
                <a:graphic>
                  <a:graphicData uri="http://schemas.microsoft.com/office/word/2010/wordprocessingInk">
                    <w14:contentPart bwMode="auto" r:id="rId701">
                      <w14:nvContentPartPr>
                        <w14:cNvContentPartPr/>
                      </w14:nvContentPartPr>
                      <w14:xfrm>
                        <a:off x="0" y="0"/>
                        <a:ext cx="102063" cy="106291"/>
                      </w14:xfrm>
                    </w14:contentPart>
                  </a:graphicData>
                </a:graphic>
              </wp:anchor>
            </w:drawing>
          </mc:Choice>
          <mc:Fallback>
            <w:pict>
              <v:shape type="#_x0000_t75" id="平板用户 1085" o:spid="_x0000_s1085" filled="f" stroked="f" strokeweight="1.0pt" style="position:absolute;&#10;margin-left:198.27525pt;&#10;margin-top:-23.995422pt;&#10;width:8.036491pt;&#10;height:8.36944pt;&#10;z-index:2720;&#10;mso-position-horizontal:absolute;&#10;mso-position-horizontal-relative:char;&#10;mso-position-vertical:absolute;&#10;mso-position-vertical-relative:line;&#10;mso-wrap-distance-left:6.749897pt;&#10;mso-wrap-distance-right:6.749897pt;">
                <v:stroke color="#000000"/>
                <v:imagedata r:id="rId702"/>
                <o:lock selection="t"/>
              </v:shape>
            </w:pict>
          </mc:Fallback>
        </mc:AlternateContent>
      </w:r>
      <w:r>
        <mc:AlternateContent>
          <mc:Choice Requires="wps">
            <w:drawing>
              <wp:anchor distT="0" distB="0" distL="85723" distR="85723" simplePos="0" relativeHeight="2721" behindDoc="0" locked="0" layoutInCell="1" hidden="0" allowOverlap="1">
                <wp:simplePos x="0" y="0"/>
                <wp:positionH relativeFrom="character">
                  <wp:posOffset>2357248</wp:posOffset>
                </wp:positionH>
                <wp:positionV relativeFrom="line">
                  <wp:posOffset>-311541</wp:posOffset>
                </wp:positionV>
                <wp:extent cx="201234" cy="138002"/>
                <wp:effectExtent l="0" t="0" r="0" b="0"/>
                <wp:wrapNone/>
                <wp:docPr id="1087" name="平板用户 1087"/>
                <wp:cNvGraphicFramePr>
                  <a:graphicFrameLocks noChangeAspect="0" noSelect="1"/>
                </wp:cNvGraphicFramePr>
                <a:graphic>
                  <a:graphicData uri="http://schemas.microsoft.com/office/word/2010/wordprocessingInk">
                    <w14:contentPart bwMode="auto" r:id="rId703">
                      <w14:nvContentPartPr>
                        <w14:cNvContentPartPr/>
                      </w14:nvContentPartPr>
                      <w14:xfrm>
                        <a:off x="0" y="0"/>
                        <a:ext cx="201234" cy="138002"/>
                      </w14:xfrm>
                    </w14:contentPart>
                  </a:graphicData>
                </a:graphic>
              </wp:anchor>
            </w:drawing>
          </mc:Choice>
          <mc:Fallback>
            <w:pict>
              <v:shape type="#_x0000_t75" id="平板用户 1088" o:spid="_x0000_s1088" filled="f" stroked="f" strokeweight="1.0pt" style="position:absolute;&#10;margin-left:185.61014pt;&#10;margin-top:-24.530815pt;&#10;width:15.845248pt;&#10;height:10.86632pt;&#10;z-index:2721;&#10;mso-position-horizontal:absolute;&#10;mso-position-horizontal-relative:char;&#10;mso-position-vertical:absolute;&#10;mso-position-vertical-relative:line;&#10;mso-wrap-distance-left:6.749897pt;&#10;mso-wrap-distance-right:6.749897pt;">
                <v:stroke color="#000000"/>
                <v:imagedata r:id="rId704"/>
                <o:lock selection="t"/>
              </v:shape>
            </w:pict>
          </mc:Fallback>
        </mc:AlternateContent>
      </w:r>
      <w:r>
        <mc:AlternateContent>
          <mc:Choice Requires="wps">
            <w:drawing>
              <wp:anchor distT="0" distB="0" distL="85723" distR="85723" simplePos="0" relativeHeight="2722" behindDoc="0" locked="0" layoutInCell="1" hidden="0" allowOverlap="1">
                <wp:simplePos x="0" y="0"/>
                <wp:positionH relativeFrom="character">
                  <wp:posOffset>2856894</wp:posOffset>
                </wp:positionH>
                <wp:positionV relativeFrom="line">
                  <wp:posOffset>-318996</wp:posOffset>
                </wp:positionV>
                <wp:extent cx="41910" cy="23266"/>
                <wp:effectExtent l="0" t="0" r="0" b="0"/>
                <wp:wrapNone/>
                <wp:docPr id="1090" name="平板用户 1090"/>
                <wp:cNvGraphicFramePr>
                  <a:graphicFrameLocks noChangeAspect="0" noSelect="1"/>
                </wp:cNvGraphicFramePr>
                <a:graphic>
                  <a:graphicData uri="http://schemas.microsoft.com/office/word/2010/wordprocessingInk">
                    <w14:contentPart bwMode="auto" r:id="rId705">
                      <w14:nvContentPartPr>
                        <w14:cNvContentPartPr/>
                      </w14:nvContentPartPr>
                      <w14:xfrm>
                        <a:off x="0" y="0"/>
                        <a:ext cx="41910" cy="23266"/>
                      </w14:xfrm>
                    </w14:contentPart>
                  </a:graphicData>
                </a:graphic>
              </wp:anchor>
            </w:drawing>
          </mc:Choice>
          <mc:Fallback>
            <w:pict>
              <v:shape type="#_x0000_t75" id="平板用户 1091" o:spid="_x0000_s1091" filled="f" stroked="f" strokeweight="1.0pt" style="position:absolute;&#10;margin-left:224.9523pt;&#10;margin-top:-25.117842pt;&#10;width:3.3000367pt;&#10;height:1.8319881pt;&#10;z-index:2722;&#10;mso-position-horizontal:absolute;&#10;mso-position-horizontal-relative:char;&#10;mso-position-vertical:absolute;&#10;mso-position-vertical-relative:line;&#10;mso-wrap-distance-left:6.749897pt;&#10;mso-wrap-distance-right:6.749897pt;">
                <v:stroke color="#000000"/>
                <v:imagedata r:id="rId706"/>
                <o:lock selection="t"/>
              </v:shape>
            </w:pict>
          </mc:Fallback>
        </mc:AlternateContent>
      </w:r>
      <w:r>
        <mc:AlternateContent>
          <mc:Choice Requires="wps">
            <w:drawing>
              <wp:anchor distT="0" distB="0" distL="85723" distR="85723" simplePos="0" relativeHeight="2723" behindDoc="0" locked="0" layoutInCell="1" hidden="0" allowOverlap="1">
                <wp:simplePos x="0" y="0"/>
                <wp:positionH relativeFrom="character">
                  <wp:posOffset>2560263</wp:posOffset>
                </wp:positionH>
                <wp:positionV relativeFrom="line">
                  <wp:posOffset>-321894</wp:posOffset>
                </wp:positionV>
                <wp:extent cx="52802" cy="30083"/>
                <wp:effectExtent l="0" t="0" r="0" b="0"/>
                <wp:wrapNone/>
                <wp:docPr id="1093" name="平板用户 1093"/>
                <wp:cNvGraphicFramePr>
                  <a:graphicFrameLocks noChangeAspect="0" noSelect="1"/>
                </wp:cNvGraphicFramePr>
                <a:graphic>
                  <a:graphicData uri="http://schemas.microsoft.com/office/word/2010/wordprocessingInk">
                    <w14:contentPart bwMode="auto" r:id="rId707">
                      <w14:nvContentPartPr>
                        <w14:cNvContentPartPr/>
                      </w14:nvContentPartPr>
                      <w14:xfrm>
                        <a:off x="0" y="0"/>
                        <a:ext cx="52802" cy="30083"/>
                      </w14:xfrm>
                    </w14:contentPart>
                  </a:graphicData>
                </a:graphic>
              </wp:anchor>
            </w:drawing>
          </mc:Choice>
          <mc:Fallback>
            <w:pict>
              <v:shape type="#_x0000_t75" id="平板用户 1094" o:spid="_x0000_s1094" filled="f" stroked="f" strokeweight="1.0pt" style="position:absolute;&#10;margin-left:201.59552pt;&#10;margin-top:-25.34599pt;&#10;width:4.1576667pt;&#10;height:2.3687537pt;&#10;z-index:2723;&#10;mso-position-horizontal:absolute;&#10;mso-position-horizontal-relative:char;&#10;mso-position-vertical:absolute;&#10;mso-position-vertical-relative:line;&#10;mso-wrap-distance-left:6.749897pt;&#10;mso-wrap-distance-right:6.749897pt;">
                <v:stroke color="#000000"/>
                <v:imagedata r:id="rId708"/>
                <o:lock selection="t"/>
              </v:shape>
            </w:pict>
          </mc:Fallback>
        </mc:AlternateContent>
      </w:r>
      <w:r>
        <mc:AlternateContent>
          <mc:Choice Requires="wps">
            <w:drawing>
              <wp:anchor distT="0" distB="0" distL="85723" distR="85723" simplePos="0" relativeHeight="2724" behindDoc="0" locked="0" layoutInCell="1" hidden="0" allowOverlap="1">
                <wp:simplePos x="0" y="0"/>
                <wp:positionH relativeFrom="character">
                  <wp:posOffset>2969560</wp:posOffset>
                </wp:positionH>
                <wp:positionV relativeFrom="line">
                  <wp:posOffset>-325079</wp:posOffset>
                </wp:positionV>
                <wp:extent cx="23539" cy="38372"/>
                <wp:effectExtent l="0" t="0" r="0" b="0"/>
                <wp:wrapNone/>
                <wp:docPr id="1096" name="平板用户 1096"/>
                <wp:cNvGraphicFramePr>
                  <a:graphicFrameLocks noChangeAspect="0" noSelect="1"/>
                </wp:cNvGraphicFramePr>
                <a:graphic>
                  <a:graphicData uri="http://schemas.microsoft.com/office/word/2010/wordprocessingInk">
                    <w14:contentPart bwMode="auto" r:id="rId709">
                      <w14:nvContentPartPr>
                        <w14:cNvContentPartPr/>
                      </w14:nvContentPartPr>
                      <w14:xfrm>
                        <a:off x="0" y="0"/>
                        <a:ext cx="23539" cy="38372"/>
                      </w14:xfrm>
                    </w14:contentPart>
                  </a:graphicData>
                </a:graphic>
              </wp:anchor>
            </w:drawing>
          </mc:Choice>
          <mc:Fallback>
            <w:pict>
              <v:shape type="#_x0000_t75" id="平板用户 1097" o:spid="_x0000_s1097" filled="f" stroked="f" strokeweight="1.0pt" style="position:absolute;&#10;margin-left:233.82368pt;&#10;margin-top:-25.59684pt;&#10;width:1.8535255pt;&#10;height:3.021423pt;&#10;z-index:2724;&#10;mso-position-horizontal:absolute;&#10;mso-position-horizontal-relative:char;&#10;mso-position-vertical:absolute;&#10;mso-position-vertical-relative:line;&#10;mso-wrap-distance-left:6.749897pt;&#10;mso-wrap-distance-right:6.749897pt;">
                <v:stroke color="#000000"/>
                <v:imagedata r:id="rId710"/>
                <o:lock selection="t"/>
              </v:shape>
            </w:pict>
          </mc:Fallback>
        </mc:AlternateContent>
      </w:r>
      <w:r>
        <mc:AlternateContent>
          <mc:Choice Requires="wps">
            <w:drawing>
              <wp:anchor distT="0" distB="0" distL="85723" distR="85723" simplePos="0" relativeHeight="2725" behindDoc="0" locked="0" layoutInCell="1" hidden="0" allowOverlap="1">
                <wp:simplePos x="0" y="0"/>
                <wp:positionH relativeFrom="character">
                  <wp:posOffset>2691434</wp:posOffset>
                </wp:positionH>
                <wp:positionV relativeFrom="line">
                  <wp:posOffset>-353049</wp:posOffset>
                </wp:positionV>
                <wp:extent cx="91119" cy="367429"/>
                <wp:effectExtent l="0" t="0" r="0" b="0"/>
                <wp:wrapNone/>
                <wp:docPr id="1099" name="平板用户 1099"/>
                <wp:cNvGraphicFramePr>
                  <a:graphicFrameLocks noChangeAspect="0" noSelect="1"/>
                </wp:cNvGraphicFramePr>
                <a:graphic>
                  <a:graphicData uri="http://schemas.microsoft.com/office/word/2010/wordprocessingInk">
                    <w14:contentPart bwMode="auto" r:id="rId711">
                      <w14:nvContentPartPr>
                        <w14:cNvContentPartPr/>
                      </w14:nvContentPartPr>
                      <w14:xfrm>
                        <a:off x="0" y="0"/>
                        <a:ext cx="91119" cy="367429"/>
                      </w14:xfrm>
                    </w14:contentPart>
                  </a:graphicData>
                </a:graphic>
              </wp:anchor>
            </w:drawing>
          </mc:Choice>
          <mc:Fallback>
            <w:pict>
              <v:shape type="#_x0000_t75" id="平板用户 1100" o:spid="_x0000_s1100" filled="f" stroked="f" strokeweight="1.0pt" style="position:absolute;&#10;margin-left:211.92398pt;&#10;margin-top:-27.799198pt;&#10;width:7.174764pt;&#10;height:28.93146pt;&#10;z-index:2725;&#10;mso-position-horizontal:absolute;&#10;mso-position-horizontal-relative:char;&#10;mso-position-vertical:absolute;&#10;mso-position-vertical-relative:line;&#10;mso-wrap-distance-left:6.749897pt;&#10;mso-wrap-distance-right:6.749897pt;">
                <v:stroke color="#000000"/>
                <v:imagedata r:id="rId712"/>
                <o:lock selection="t"/>
              </v:shape>
            </w:pict>
          </mc:Fallback>
        </mc:AlternateContent>
      </w:r>
      <w:r>
        <mc:AlternateContent>
          <mc:Choice Requires="wps">
            <w:drawing>
              <wp:anchor distT="0" distB="0" distL="85723" distR="85723" simplePos="0" relativeHeight="2726" behindDoc="0" locked="0" layoutInCell="1" hidden="0" allowOverlap="1">
                <wp:simplePos x="0" y="0"/>
                <wp:positionH relativeFrom="character">
                  <wp:posOffset>2566931</wp:posOffset>
                </wp:positionH>
                <wp:positionV relativeFrom="line">
                  <wp:posOffset>-356891</wp:posOffset>
                </wp:positionV>
                <wp:extent cx="50649" cy="33514"/>
                <wp:effectExtent l="0" t="0" r="0" b="0"/>
                <wp:wrapNone/>
                <wp:docPr id="1102" name="平板用户 1102"/>
                <wp:cNvGraphicFramePr>
                  <a:graphicFrameLocks noChangeAspect="0" noSelect="1"/>
                </wp:cNvGraphicFramePr>
                <a:graphic>
                  <a:graphicData uri="http://schemas.microsoft.com/office/word/2010/wordprocessingInk">
                    <w14:contentPart bwMode="auto" r:id="rId713">
                      <w14:nvContentPartPr>
                        <w14:cNvContentPartPr/>
                      </w14:nvContentPartPr>
                      <w14:xfrm>
                        <a:off x="0" y="0"/>
                        <a:ext cx="50649" cy="33514"/>
                      </w14:xfrm>
                    </w14:contentPart>
                  </a:graphicData>
                </a:graphic>
              </wp:anchor>
            </w:drawing>
          </mc:Choice>
          <mc:Fallback>
            <w:pict>
              <v:shape type="#_x0000_t75" id="平板用户 1103" o:spid="_x0000_s1103" filled="f" stroked="f" strokeweight="1.0pt" style="position:absolute;&#10;margin-left:202.12054pt;&#10;margin-top:-28.101685pt;&#10;width:3.9881365pt;&#10;height:2.6389673pt;&#10;z-index:2726;&#10;mso-position-horizontal:absolute;&#10;mso-position-horizontal-relative:char;&#10;mso-position-vertical:absolute;&#10;mso-position-vertical-relative:line;&#10;mso-wrap-distance-left:6.749897pt;&#10;mso-wrap-distance-right:6.749897pt;">
                <v:stroke color="#000000"/>
                <v:imagedata r:id="rId714"/>
                <o:lock selection="t"/>
              </v:shape>
            </w:pict>
          </mc:Fallback>
        </mc:AlternateContent>
      </w:r>
      <w:r>
        <mc:AlternateContent>
          <mc:Choice Requires="wps">
            <w:drawing>
              <wp:anchor distT="0" distB="0" distL="85723" distR="85723" simplePos="0" relativeHeight="2727" behindDoc="0" locked="0" layoutInCell="1" hidden="0" allowOverlap="1">
                <wp:simplePos x="0" y="0"/>
                <wp:positionH relativeFrom="character">
                  <wp:posOffset>2390572</wp:posOffset>
                </wp:positionH>
                <wp:positionV relativeFrom="line">
                  <wp:posOffset>-359095</wp:posOffset>
                </wp:positionV>
                <wp:extent cx="37440" cy="82288"/>
                <wp:effectExtent l="0" t="0" r="0" b="0"/>
                <wp:wrapNone/>
                <wp:docPr id="1105" name="平板用户 1105"/>
                <wp:cNvGraphicFramePr>
                  <a:graphicFrameLocks noChangeAspect="0" noSelect="1"/>
                </wp:cNvGraphicFramePr>
                <a:graphic>
                  <a:graphicData uri="http://schemas.microsoft.com/office/word/2010/wordprocessingInk">
                    <w14:contentPart bwMode="auto" r:id="rId715">
                      <w14:nvContentPartPr>
                        <w14:cNvContentPartPr/>
                      </w14:nvContentPartPr>
                      <w14:xfrm>
                        <a:off x="0" y="0"/>
                        <a:ext cx="37440" cy="82288"/>
                      </w14:xfrm>
                    </w14:contentPart>
                  </a:graphicData>
                </a:graphic>
              </wp:anchor>
            </w:drawing>
          </mc:Choice>
          <mc:Fallback>
            <w:pict>
              <v:shape type="#_x0000_t75" id="平板用户 1106" o:spid="_x0000_s1106" filled="f" stroked="f" strokeweight="1.0pt" style="position:absolute;&#10;margin-left:188.23409pt;&#10;margin-top:-28.275265pt;&#10;width:2.9480677pt;&#10;height:6.4794087pt;&#10;z-index:2727;&#10;mso-position-horizontal:absolute;&#10;mso-position-horizontal-relative:char;&#10;mso-position-vertical:absolute;&#10;mso-position-vertical-relative:line;&#10;mso-wrap-distance-left:6.749897pt;&#10;mso-wrap-distance-right:6.749897pt;">
                <v:stroke color="#000000"/>
                <v:imagedata r:id="rId716"/>
                <o:lock selection="t"/>
              </v:shape>
            </w:pict>
          </mc:Fallback>
        </mc:AlternateContent>
      </w:r>
      <w:r>
        <mc:AlternateContent>
          <mc:Choice Requires="wps">
            <w:drawing>
              <wp:anchor distT="0" distB="0" distL="85723" distR="85723" simplePos="0" relativeHeight="2728" behindDoc="0" locked="0" layoutInCell="1" hidden="0" allowOverlap="1">
                <wp:simplePos x="0" y="0"/>
                <wp:positionH relativeFrom="character">
                  <wp:posOffset>2409810</wp:posOffset>
                </wp:positionH>
                <wp:positionV relativeFrom="line">
                  <wp:posOffset>-364039</wp:posOffset>
                </wp:positionV>
                <wp:extent cx="62535" cy="83886"/>
                <wp:effectExtent l="0" t="0" r="0" b="0"/>
                <wp:wrapNone/>
                <wp:docPr id="1108" name="平板用户 1108"/>
                <wp:cNvGraphicFramePr>
                  <a:graphicFrameLocks noChangeAspect="0" noSelect="1"/>
                </wp:cNvGraphicFramePr>
                <a:graphic>
                  <a:graphicData uri="http://schemas.microsoft.com/office/word/2010/wordprocessingInk">
                    <w14:contentPart bwMode="auto" r:id="rId717">
                      <w14:nvContentPartPr>
                        <w14:cNvContentPartPr/>
                      </w14:nvContentPartPr>
                      <w14:xfrm>
                        <a:off x="0" y="0"/>
                        <a:ext cx="62535" cy="83886"/>
                      </w14:xfrm>
                    </w14:contentPart>
                  </a:graphicData>
                </a:graphic>
              </wp:anchor>
            </w:drawing>
          </mc:Choice>
          <mc:Fallback>
            <w:pict>
              <v:shape type="#_x0000_t75" id="平板用户 1109" o:spid="_x0000_s1109" filled="f" stroked="f" strokeweight="1.0pt" style="position:absolute;&#10;margin-left:189.74887pt;&#10;margin-top:-28.664541pt;&#10;width:4.924043pt;&#10;height:6.605246pt;&#10;z-index:2728;&#10;mso-position-horizontal:absolute;&#10;mso-position-horizontal-relative:char;&#10;mso-position-vertical:absolute;&#10;mso-position-vertical-relative:line;&#10;mso-wrap-distance-left:6.749897pt;&#10;mso-wrap-distance-right:6.749897pt;">
                <v:stroke color="#000000"/>
                <v:imagedata r:id="rId718"/>
                <o:lock selection="t"/>
              </v:shape>
            </w:pict>
          </mc:Fallback>
        </mc:AlternateContent>
      </w:r>
      <w:r>
        <mc:AlternateContent>
          <mc:Choice Requires="wps">
            <w:drawing>
              <wp:anchor distT="0" distB="0" distL="85723" distR="85723" simplePos="0" relativeHeight="2729" behindDoc="0" locked="0" layoutInCell="1" hidden="0" allowOverlap="1">
                <wp:simplePos x="0" y="0"/>
                <wp:positionH relativeFrom="character">
                  <wp:posOffset>2645443</wp:posOffset>
                </wp:positionH>
                <wp:positionV relativeFrom="line">
                  <wp:posOffset>-403711</wp:posOffset>
                </wp:positionV>
                <wp:extent cx="97550" cy="157147"/>
                <wp:effectExtent l="0" t="0" r="0" b="0"/>
                <wp:wrapNone/>
                <wp:docPr id="1111" name="平板用户 1111"/>
                <wp:cNvGraphicFramePr>
                  <a:graphicFrameLocks noChangeAspect="0" noSelect="1"/>
                </wp:cNvGraphicFramePr>
                <a:graphic>
                  <a:graphicData uri="http://schemas.microsoft.com/office/word/2010/wordprocessingInk">
                    <w14:contentPart bwMode="auto" r:id="rId719">
                      <w14:nvContentPartPr>
                        <w14:cNvContentPartPr/>
                      </w14:nvContentPartPr>
                      <w14:xfrm>
                        <a:off x="0" y="0"/>
                        <a:ext cx="97550" cy="157147"/>
                      </w14:xfrm>
                    </w14:contentPart>
                  </a:graphicData>
                </a:graphic>
              </wp:anchor>
            </w:drawing>
          </mc:Choice>
          <mc:Fallback>
            <w:pict>
              <v:shape type="#_x0000_t75" id="平板用户 1112" o:spid="_x0000_s1112" filled="f" stroked="f" strokeweight="1.0pt" style="position:absolute;&#10;margin-left:208.30263pt;&#10;margin-top:-31.788273pt;&#10;width:7.6811347pt;&#10;height:12.373804pt;&#10;z-index:2729;&#10;mso-position-horizontal:absolute;&#10;mso-position-horizontal-relative:char;&#10;mso-position-vertical:absolute;&#10;mso-position-vertical-relative:line;&#10;mso-wrap-distance-left:6.749897pt;&#10;mso-wrap-distance-right:6.749897pt;">
                <v:stroke color="#000000"/>
                <v:imagedata r:id="rId720"/>
                <o:lock selection="t"/>
              </v:shape>
            </w:pict>
          </mc:Fallback>
        </mc:AlternateContent>
      </w:r>
      <w:r>
        <mc:AlternateContent>
          <mc:Choice Requires="wps">
            <w:drawing>
              <wp:anchor distT="0" distB="0" distL="85723" distR="85723" simplePos="0" relativeHeight="2730" behindDoc="0" locked="0" layoutInCell="1" hidden="0" allowOverlap="1">
                <wp:simplePos x="0" y="0"/>
                <wp:positionH relativeFrom="character">
                  <wp:posOffset>2538644</wp:posOffset>
                </wp:positionH>
                <wp:positionV relativeFrom="line">
                  <wp:posOffset>-411622</wp:posOffset>
                </wp:positionV>
                <wp:extent cx="34797" cy="145397"/>
                <wp:effectExtent l="0" t="0" r="0" b="0"/>
                <wp:wrapNone/>
                <wp:docPr id="1114" name="平板用户 1114"/>
                <wp:cNvGraphicFramePr>
                  <a:graphicFrameLocks noChangeAspect="0" noSelect="1"/>
                </wp:cNvGraphicFramePr>
                <a:graphic>
                  <a:graphicData uri="http://schemas.microsoft.com/office/word/2010/wordprocessingInk">
                    <w14:contentPart bwMode="auto" r:id="rId721">
                      <w14:nvContentPartPr>
                        <w14:cNvContentPartPr/>
                      </w14:nvContentPartPr>
                      <w14:xfrm>
                        <a:off x="0" y="0"/>
                        <a:ext cx="34797" cy="145397"/>
                      </w14:xfrm>
                    </w14:contentPart>
                  </a:graphicData>
                </a:graphic>
              </wp:anchor>
            </w:drawing>
          </mc:Choice>
          <mc:Fallback>
            <w:pict>
              <v:shape type="#_x0000_t75" id="平板用户 1115" o:spid="_x0000_s1115" filled="f" stroked="f" strokeweight="1.0pt" style="position:absolute;&#10;margin-left:199.89328pt;&#10;margin-top:-32.41119pt;&#10;width:2.7399485pt;&#10;height:11.448586pt;&#10;z-index:2730;&#10;mso-position-horizontal:absolute;&#10;mso-position-horizontal-relative:char;&#10;mso-position-vertical:absolute;&#10;mso-position-vertical-relative:line;&#10;mso-wrap-distance-left:6.749897pt;&#10;mso-wrap-distance-right:6.749897pt;">
                <v:stroke color="#000000"/>
                <v:imagedata r:id="rId722"/>
                <o:lock selection="t"/>
              </v:shape>
            </w:pict>
          </mc:Fallback>
        </mc:AlternateContent>
      </w:r>
      <w:r>
        <mc:AlternateContent>
          <mc:Choice Requires="wps">
            <w:drawing>
              <wp:anchor distT="0" distB="0" distL="85723" distR="85723" simplePos="0" relativeHeight="2731" behindDoc="0" locked="0" layoutInCell="1" hidden="0" allowOverlap="1">
                <wp:simplePos x="0" y="0"/>
                <wp:positionH relativeFrom="character">
                  <wp:posOffset>2528831</wp:posOffset>
                </wp:positionH>
                <wp:positionV relativeFrom="line">
                  <wp:posOffset>-419212</wp:posOffset>
                </wp:positionV>
                <wp:extent cx="137111" cy="73042"/>
                <wp:effectExtent l="0" t="0" r="0" b="0"/>
                <wp:wrapNone/>
                <wp:docPr id="1117" name="平板用户 1117"/>
                <wp:cNvGraphicFramePr>
                  <a:graphicFrameLocks noChangeAspect="0" noSelect="1"/>
                </wp:cNvGraphicFramePr>
                <a:graphic>
                  <a:graphicData uri="http://schemas.microsoft.com/office/word/2010/wordprocessingInk">
                    <w14:contentPart bwMode="auto" r:id="rId723">
                      <w14:nvContentPartPr>
                        <w14:cNvContentPartPr/>
                      </w14:nvContentPartPr>
                      <w14:xfrm>
                        <a:off x="0" y="0"/>
                        <a:ext cx="137111" cy="73042"/>
                      </w14:xfrm>
                    </w14:contentPart>
                  </a:graphicData>
                </a:graphic>
              </wp:anchor>
            </w:drawing>
          </mc:Choice>
          <mc:Fallback>
            <w:pict>
              <v:shape type="#_x0000_t75" id="平板用户 1118" o:spid="_x0000_s1118" filled="f" stroked="f" strokeweight="1.0pt" style="position:absolute;&#10;margin-left:199.12059pt;&#10;margin-top:-33.008835pt;&#10;width:10.796192pt;&#10;height:5.7513466pt;&#10;z-index:2731;&#10;mso-position-horizontal:absolute;&#10;mso-position-horizontal-relative:char;&#10;mso-position-vertical:absolute;&#10;mso-position-vertical-relative:line;&#10;mso-wrap-distance-left:6.749897pt;&#10;mso-wrap-distance-right:6.749897pt;">
                <v:stroke color="#000000"/>
                <v:imagedata r:id="rId724"/>
                <o:lock selection="t"/>
              </v:shape>
            </w:pict>
          </mc:Fallback>
        </mc:AlternateContent>
      </w:r>
      <w:r>
        <mc:AlternateContent>
          <mc:Choice Requires="wps">
            <w:drawing>
              <wp:anchor distT="0" distB="0" distL="85723" distR="85723" simplePos="0" relativeHeight="2732" behindDoc="0" locked="0" layoutInCell="1" hidden="0" allowOverlap="1">
                <wp:simplePos x="0" y="0"/>
                <wp:positionH relativeFrom="character">
                  <wp:posOffset>2363779</wp:posOffset>
                </wp:positionH>
                <wp:positionV relativeFrom="line">
                  <wp:posOffset>-424500</wp:posOffset>
                </wp:positionV>
                <wp:extent cx="141743" cy="68219"/>
                <wp:effectExtent l="0" t="0" r="0" b="0"/>
                <wp:wrapNone/>
                <wp:docPr id="1120" name="平板用户 1120"/>
                <wp:cNvGraphicFramePr>
                  <a:graphicFrameLocks noChangeAspect="0" noSelect="1"/>
                </wp:cNvGraphicFramePr>
                <a:graphic>
                  <a:graphicData uri="http://schemas.microsoft.com/office/word/2010/wordprocessingInk">
                    <w14:contentPart bwMode="auto" r:id="rId725">
                      <w14:nvContentPartPr>
                        <w14:cNvContentPartPr/>
                      </w14:nvContentPartPr>
                      <w14:xfrm>
                        <a:off x="0" y="0"/>
                        <a:ext cx="141743" cy="68219"/>
                      </w14:xfrm>
                    </w14:contentPart>
                  </a:graphicData>
                </a:graphic>
              </wp:anchor>
            </w:drawing>
          </mc:Choice>
          <mc:Fallback>
            <w:pict>
              <v:shape type="#_x0000_t75" id="平板用户 1121" o:spid="_x0000_s1121" filled="f" stroked="f" strokeweight="1.0pt" style="position:absolute;&#10;margin-left:186.12437pt;&#10;margin-top:-33.425213pt;&#10;width:11.160887pt;&#10;height:5.3715916pt;&#10;z-index:2732;&#10;mso-position-horizontal:absolute;&#10;mso-position-horizontal-relative:char;&#10;mso-position-vertical:absolute;&#10;mso-position-vertical-relative:line;&#10;mso-wrap-distance-left:6.749897pt;&#10;mso-wrap-distance-right:6.749897pt;">
                <v:stroke color="#000000"/>
                <v:imagedata r:id="rId726"/>
                <o:lock selection="t"/>
              </v:shape>
            </w:pict>
          </mc:Fallback>
        </mc:AlternateContent>
      </w:r>
      <w:r>
        <mc:AlternateContent>
          <mc:Choice Requires="wps">
            <w:drawing>
              <wp:anchor distT="0" distB="0" distL="85723" distR="85723" simplePos="0" relativeHeight="2733" behindDoc="0" locked="0" layoutInCell="1" hidden="0" allowOverlap="1">
                <wp:simplePos x="0" y="0"/>
                <wp:positionH relativeFrom="character">
                  <wp:posOffset>2589508</wp:posOffset>
                </wp:positionH>
                <wp:positionV relativeFrom="line">
                  <wp:posOffset>-439517</wp:posOffset>
                </wp:positionV>
                <wp:extent cx="42444" cy="186932"/>
                <wp:effectExtent l="0" t="0" r="0" b="0"/>
                <wp:wrapNone/>
                <wp:docPr id="1123" name="平板用户 1123"/>
                <wp:cNvGraphicFramePr>
                  <a:graphicFrameLocks noChangeAspect="0" noSelect="1"/>
                </wp:cNvGraphicFramePr>
                <a:graphic>
                  <a:graphicData uri="http://schemas.microsoft.com/office/word/2010/wordprocessingInk">
                    <w14:contentPart bwMode="auto" r:id="rId727">
                      <w14:nvContentPartPr>
                        <w14:cNvContentPartPr/>
                      </w14:nvContentPartPr>
                      <w14:xfrm>
                        <a:off x="0" y="0"/>
                        <a:ext cx="42444" cy="186932"/>
                      </w14:xfrm>
                    </w14:contentPart>
                  </a:graphicData>
                </a:graphic>
              </wp:anchor>
            </w:drawing>
          </mc:Choice>
          <mc:Fallback>
            <w:pict>
              <v:shape type="#_x0000_t75" id="平板用户 1124" o:spid="_x0000_s1124" filled="f" stroked="f" strokeweight="1.0pt" style="position:absolute;&#10;margin-left:203.89832pt;&#10;margin-top:-34.60769pt;&#10;width:3.342059pt;&#10;height:14.719121pt;&#10;z-index:2733;&#10;mso-position-horizontal:absolute;&#10;mso-position-horizontal-relative:char;&#10;mso-position-vertical:absolute;&#10;mso-position-vertical-relative:line;&#10;mso-wrap-distance-left:6.749897pt;&#10;mso-wrap-distance-right:6.749897pt;">
                <v:stroke color="#000000"/>
                <v:imagedata r:id="rId728"/>
                <o:lock selection="t"/>
              </v:shape>
            </w:pict>
          </mc:Fallback>
        </mc:AlternateContent>
      </w:r>
      <w:r>
        <mc:AlternateContent>
          <mc:Choice Requires="wps">
            <w:drawing>
              <wp:anchor distT="0" distB="0" distL="85723" distR="85723" simplePos="0" relativeHeight="2734" behindDoc="0" locked="0" layoutInCell="1" hidden="0" allowOverlap="1">
                <wp:simplePos x="0" y="0"/>
                <wp:positionH relativeFrom="character">
                  <wp:posOffset>2408818</wp:posOffset>
                </wp:positionH>
                <wp:positionV relativeFrom="line">
                  <wp:posOffset>-444391</wp:posOffset>
                </wp:positionV>
                <wp:extent cx="51868" cy="37877"/>
                <wp:effectExtent l="0" t="0" r="0" b="0"/>
                <wp:wrapNone/>
                <wp:docPr id="1126" name="平板用户 1126"/>
                <wp:cNvGraphicFramePr>
                  <a:graphicFrameLocks noChangeAspect="0" noSelect="1"/>
                </wp:cNvGraphicFramePr>
                <a:graphic>
                  <a:graphicData uri="http://schemas.microsoft.com/office/word/2010/wordprocessingInk">
                    <w14:contentPart bwMode="auto" r:id="rId729">
                      <w14:nvContentPartPr>
                        <w14:cNvContentPartPr/>
                      </w14:nvContentPartPr>
                      <w14:xfrm>
                        <a:off x="0" y="0"/>
                        <a:ext cx="51868" cy="37877"/>
                      </w14:xfrm>
                    </w14:contentPart>
                  </a:graphicData>
                </a:graphic>
              </wp:anchor>
            </w:drawing>
          </mc:Choice>
          <mc:Fallback>
            <w:pict>
              <v:shape type="#_x0000_t75" id="平板用户 1127" o:spid="_x0000_s1127" filled="f" stroked="f" strokeweight="1.0pt" style="position:absolute;&#10;margin-left:189.67072pt;&#10;margin-top:-34.99147pt;&#10;width:4.0841055pt;&#10;height:2.982468pt;&#10;z-index:2734;&#10;mso-position-horizontal:absolute;&#10;mso-position-horizontal-relative:char;&#10;mso-position-vertical:absolute;&#10;mso-position-vertical-relative:line;&#10;mso-wrap-distance-left:6.749897pt;&#10;mso-wrap-distance-right:6.749897pt;">
                <v:stroke color="#000000"/>
                <v:imagedata r:id="rId730"/>
                <o:lock selection="t"/>
              </v:shape>
            </w:pict>
          </mc:Fallback>
        </mc:AlternateContent>
      </w:r>
    </w:p>
    <w:p>
      <w:pPr>
        <w:rPr>
          <w:rFonts w:hint="eastAsia"/>
          <w:color w:val="FF0000"/>
        </w:rPr>
      </w:pPr>
      <w:r>
        <w:rPr>
          <w:rFonts w:hint="eastAsia"/>
          <w:color w:val="FF0000"/>
        </w:rPr>
        <w:t>练习10:常见噪声复原方法举例</w:t>
      </w:r>
    </w:p>
    <w:p>
      <w:r>
        <mc:AlternateContent>
          <mc:Choice Requires="wps">
            <w:drawing>
              <wp:anchor distT="0" distB="0" distL="85723" distR="85723" simplePos="0" relativeHeight="2809" behindDoc="0" locked="0" layoutInCell="1" hidden="0" allowOverlap="1">
                <wp:simplePos x="0" y="0"/>
                <wp:positionH relativeFrom="character">
                  <wp:posOffset>1159583</wp:posOffset>
                </wp:positionH>
                <wp:positionV relativeFrom="line">
                  <wp:posOffset>66671</wp:posOffset>
                </wp:positionV>
                <wp:extent cx="135168" cy="144555"/>
                <wp:effectExtent l="0" t="0" r="0" b="0"/>
                <wp:wrapNone/>
                <wp:docPr id="1129" name="平板用户 1129"/>
                <wp:cNvGraphicFramePr>
                  <a:graphicFrameLocks noChangeAspect="0" noSelect="1"/>
                </wp:cNvGraphicFramePr>
                <a:graphic>
                  <a:graphicData uri="http://schemas.microsoft.com/office/word/2010/wordprocessingInk">
                    <w14:contentPart bwMode="auto" r:id="rId731">
                      <w14:nvContentPartPr>
                        <w14:cNvContentPartPr/>
                      </w14:nvContentPartPr>
                      <w14:xfrm>
                        <a:off x="0" y="0"/>
                        <a:ext cx="135168" cy="144555"/>
                      </w14:xfrm>
                    </w14:contentPart>
                  </a:graphicData>
                </a:graphic>
              </wp:anchor>
            </w:drawing>
          </mc:Choice>
          <mc:Fallback>
            <w:pict>
              <v:shape type="#_x0000_t75" id="平板用户 1130" o:spid="_x0000_s1130" filled="f" stroked="f" strokeweight="1.0pt" style="position:absolute;&#10;margin-left:91.30581pt;&#10;margin-top:5.249737pt;&#10;width:10.643209pt;&#10;height:11.382303pt;&#10;z-index:2809;&#10;mso-position-horizontal:absolute;&#10;mso-position-horizontal-relative:char;&#10;mso-position-vertical:absolute;&#10;mso-position-vertical-relative:line;&#10;mso-wrap-distance-left:6.749897pt;&#10;mso-wrap-distance-right:6.749897pt;">
                <v:stroke color="#000000"/>
                <v:imagedata r:id="rId732"/>
                <o:lock selection="t"/>
              </v:shape>
            </w:pict>
          </mc:Fallback>
        </mc:AlternateContent>
      </w:r>
      <w:r>
        <mc:AlternateContent>
          <mc:Choice Requires="wps">
            <w:drawing>
              <wp:anchor distT="0" distB="0" distL="85723" distR="85723" simplePos="0" relativeHeight="2810" behindDoc="0" locked="0" layoutInCell="1" hidden="0" allowOverlap="1">
                <wp:simplePos x="0" y="0"/>
                <wp:positionH relativeFrom="character">
                  <wp:posOffset>2193828</wp:posOffset>
                </wp:positionH>
                <wp:positionV relativeFrom="line">
                  <wp:posOffset>230896</wp:posOffset>
                </wp:positionV>
                <wp:extent cx="38779" cy="36195"/>
                <wp:effectExtent l="0" t="0" r="0" b="0"/>
                <wp:wrapNone/>
                <wp:docPr id="1132" name="平板用户 1132"/>
                <wp:cNvGraphicFramePr>
                  <a:graphicFrameLocks noChangeAspect="0" noSelect="1"/>
                </wp:cNvGraphicFramePr>
                <a:graphic>
                  <a:graphicData uri="http://schemas.microsoft.com/office/word/2010/wordprocessingInk">
                    <w14:contentPart bwMode="auto" r:id="rId733">
                      <w14:nvContentPartPr>
                        <w14:cNvContentPartPr/>
                      </w14:nvContentPartPr>
                      <w14:xfrm>
                        <a:off x="0" y="0"/>
                        <a:ext cx="38779" cy="36195"/>
                      </w14:xfrm>
                    </w14:contentPart>
                  </a:graphicData>
                </a:graphic>
              </wp:anchor>
            </w:drawing>
          </mc:Choice>
          <mc:Fallback>
            <w:pict>
              <v:shape type="#_x0000_t75" id="平板用户 1133" o:spid="_x0000_s1133" filled="f" stroked="f" strokeweight="1.0pt" style="position:absolute;&#10;margin-left:172.74242pt;&#10;margin-top:18.180815pt;&#10;width:3.0535347pt;&#10;height:2.850039pt;&#10;z-index:2810;&#10;mso-position-horizontal:absolute;&#10;mso-position-horizontal-relative:char;&#10;mso-position-vertical:absolute;&#10;mso-position-vertical-relative:line;&#10;mso-wrap-distance-left:6.749897pt;&#10;mso-wrap-distance-right:6.749897pt;">
                <v:stroke color="#000000"/>
                <v:imagedata r:id="rId734"/>
                <o:lock selection="t"/>
              </v:shape>
            </w:pict>
          </mc:Fallback>
        </mc:AlternateContent>
      </w:r>
      <w:r>
        <mc:AlternateContent>
          <mc:Choice Requires="wps">
            <w:drawing>
              <wp:anchor distT="0" distB="0" distL="85723" distR="85723" simplePos="0" relativeHeight="2811" behindDoc="0" locked="0" layoutInCell="1" hidden="0" allowOverlap="1">
                <wp:simplePos x="0" y="0"/>
                <wp:positionH relativeFrom="character">
                  <wp:posOffset>2352349</wp:posOffset>
                </wp:positionH>
                <wp:positionV relativeFrom="line">
                  <wp:posOffset>225473</wp:posOffset>
                </wp:positionV>
                <wp:extent cx="110072" cy="70378"/>
                <wp:effectExtent l="0" t="0" r="0" b="0"/>
                <wp:wrapNone/>
                <wp:docPr id="1135" name="平板用户 1135"/>
                <wp:cNvGraphicFramePr>
                  <a:graphicFrameLocks noChangeAspect="0" noSelect="1"/>
                </wp:cNvGraphicFramePr>
                <a:graphic>
                  <a:graphicData uri="http://schemas.microsoft.com/office/word/2010/wordprocessingInk">
                    <w14:contentPart bwMode="auto" r:id="rId735">
                      <w14:nvContentPartPr>
                        <w14:cNvContentPartPr/>
                      </w14:nvContentPartPr>
                      <w14:xfrm>
                        <a:off x="0" y="0"/>
                        <a:ext cx="110072" cy="70378"/>
                      </w14:xfrm>
                    </w14:contentPart>
                  </a:graphicData>
                </a:graphic>
              </wp:anchor>
            </w:drawing>
          </mc:Choice>
          <mc:Fallback>
            <w:pict>
              <v:shape type="#_x0000_t75" id="平板用户 1136" o:spid="_x0000_s1136" filled="f" stroked="f" strokeweight="1.0pt" style="position:absolute;&#10;margin-left:185.22437pt;&#10;margin-top:17.753819pt;&#10;width:8.667097pt;&#10;height:5.5416026pt;&#10;z-index:2811;&#10;mso-position-horizontal:absolute;&#10;mso-position-horizontal-relative:char;&#10;mso-position-vertical:absolute;&#10;mso-position-vertical-relative:line;&#10;mso-wrap-distance-left:6.749897pt;&#10;mso-wrap-distance-right:6.749897pt;">
                <v:stroke color="#000000"/>
                <v:imagedata r:id="rId736"/>
                <o:lock selection="t"/>
              </v:shape>
            </w:pict>
          </mc:Fallback>
        </mc:AlternateContent>
      </w:r>
      <w:r>
        <mc:AlternateContent>
          <mc:Choice Requires="wps">
            <w:drawing>
              <wp:anchor distT="0" distB="0" distL="85723" distR="85723" simplePos="0" relativeHeight="2812" behindDoc="0" locked="0" layoutInCell="1" hidden="0" allowOverlap="1">
                <wp:simplePos x="0" y="0"/>
                <wp:positionH relativeFrom="character">
                  <wp:posOffset>2191924</wp:posOffset>
                </wp:positionH>
                <wp:positionV relativeFrom="line">
                  <wp:posOffset>200996</wp:posOffset>
                </wp:positionV>
                <wp:extent cx="53913" cy="29633"/>
                <wp:effectExtent l="0" t="0" r="0" b="0"/>
                <wp:wrapNone/>
                <wp:docPr id="1138" name="平板用户 1138"/>
                <wp:cNvGraphicFramePr>
                  <a:graphicFrameLocks noChangeAspect="0" noSelect="1"/>
                </wp:cNvGraphicFramePr>
                <a:graphic>
                  <a:graphicData uri="http://schemas.microsoft.com/office/word/2010/wordprocessingInk">
                    <w14:contentPart bwMode="auto" r:id="rId737">
                      <w14:nvContentPartPr>
                        <w14:cNvContentPartPr/>
                      </w14:nvContentPartPr>
                      <w14:xfrm>
                        <a:off x="0" y="0"/>
                        <a:ext cx="53913" cy="29633"/>
                      </w14:xfrm>
                    </w14:contentPart>
                  </a:graphicData>
                </a:graphic>
              </wp:anchor>
            </w:drawing>
          </mc:Choice>
          <mc:Fallback>
            <w:pict>
              <v:shape type="#_x0000_t75" id="平板用户 1139" o:spid="_x0000_s1139" filled="f" stroked="f" strokeweight="1.0pt" style="position:absolute;&#10;margin-left:172.59247pt;&#10;margin-top:15.82648pt;&#10;width:4.245167pt;&#10;height:2.333369pt;&#10;z-index:2812;&#10;mso-position-horizontal:absolute;&#10;mso-position-horizontal-relative:char;&#10;mso-position-vertical:absolute;&#10;mso-position-vertical-relative:line;&#10;mso-wrap-distance-left:6.749897pt;&#10;mso-wrap-distance-right:6.749897pt;">
                <v:stroke color="#000000"/>
                <v:imagedata r:id="rId738"/>
                <o:lock selection="t"/>
              </v:shape>
            </w:pict>
          </mc:Fallback>
        </mc:AlternateContent>
      </w:r>
      <w:r>
        <mc:AlternateContent>
          <mc:Choice Requires="wps">
            <w:drawing>
              <wp:anchor distT="0" distB="0" distL="85723" distR="85723" simplePos="0" relativeHeight="2813" behindDoc="0" locked="0" layoutInCell="1" hidden="0" allowOverlap="1">
                <wp:simplePos x="0" y="0"/>
                <wp:positionH relativeFrom="character">
                  <wp:posOffset>2280777</wp:posOffset>
                </wp:positionH>
                <wp:positionV relativeFrom="line">
                  <wp:posOffset>182183</wp:posOffset>
                </wp:positionV>
                <wp:extent cx="46535" cy="70348"/>
                <wp:effectExtent l="0" t="0" r="0" b="0"/>
                <wp:wrapNone/>
                <wp:docPr id="1141" name="平板用户 1141"/>
                <wp:cNvGraphicFramePr>
                  <a:graphicFrameLocks noChangeAspect="0" noSelect="1"/>
                </wp:cNvGraphicFramePr>
                <a:graphic>
                  <a:graphicData uri="http://schemas.microsoft.com/office/word/2010/wordprocessingInk">
                    <w14:contentPart bwMode="auto" r:id="rId739">
                      <w14:nvContentPartPr>
                        <w14:cNvContentPartPr/>
                      </w14:nvContentPartPr>
                      <w14:xfrm>
                        <a:off x="0" y="0"/>
                        <a:ext cx="46535" cy="70348"/>
                      </w14:xfrm>
                    </w14:contentPart>
                  </a:graphicData>
                </a:graphic>
              </wp:anchor>
            </w:drawing>
          </mc:Choice>
          <mc:Fallback>
            <w:pict>
              <v:shape type="#_x0000_t75" id="平板用户 1142" o:spid="_x0000_s1142" filled="f" stroked="f" strokeweight="1.0pt" style="position:absolute;&#10;margin-left:179.58878pt;&#10;margin-top:14.34518pt;&#10;width:3.6642509pt;&#10;height:5.5392222pt;&#10;z-index:2813;&#10;mso-position-horizontal:absolute;&#10;mso-position-horizontal-relative:char;&#10;mso-position-vertical:absolute;&#10;mso-position-vertical-relative:line;&#10;mso-wrap-distance-left:6.749897pt;&#10;mso-wrap-distance-right:6.749897pt;">
                <v:stroke color="#000000"/>
                <v:imagedata r:id="rId740"/>
                <o:lock selection="t"/>
              </v:shape>
            </w:pict>
          </mc:Fallback>
        </mc:AlternateContent>
      </w:r>
      <w:r>
        <mc:AlternateContent>
          <mc:Choice Requires="wps">
            <w:drawing>
              <wp:anchor distT="0" distB="0" distL="85723" distR="85723" simplePos="0" relativeHeight="2814" behindDoc="0" locked="0" layoutInCell="1" hidden="0" allowOverlap="1">
                <wp:simplePos x="0" y="0"/>
                <wp:positionH relativeFrom="character">
                  <wp:posOffset>2274246</wp:posOffset>
                </wp:positionH>
                <wp:positionV relativeFrom="line">
                  <wp:posOffset>160543</wp:posOffset>
                </wp:positionV>
                <wp:extent cx="51132" cy="31029"/>
                <wp:effectExtent l="0" t="0" r="0" b="0"/>
                <wp:wrapNone/>
                <wp:docPr id="1144" name="平板用户 1144"/>
                <wp:cNvGraphicFramePr>
                  <a:graphicFrameLocks noChangeAspect="0" noSelect="1"/>
                </wp:cNvGraphicFramePr>
                <a:graphic>
                  <a:graphicData uri="http://schemas.microsoft.com/office/word/2010/wordprocessingInk">
                    <w14:contentPart bwMode="auto" r:id="rId741">
                      <w14:nvContentPartPr>
                        <w14:cNvContentPartPr/>
                      </w14:nvContentPartPr>
                      <w14:xfrm>
                        <a:off x="0" y="0"/>
                        <a:ext cx="51132" cy="31029"/>
                      </w14:xfrm>
                    </w14:contentPart>
                  </a:graphicData>
                </a:graphic>
              </wp:anchor>
            </w:drawing>
          </mc:Choice>
          <mc:Fallback>
            <w:pict>
              <v:shape type="#_x0000_t75" id="平板用户 1145" o:spid="_x0000_s1145" filled="f" stroked="f" strokeweight="1.0pt" style="position:absolute;&#10;margin-left:179.07451pt;&#10;margin-top:12.641226pt;&#10;width:4.026199pt;&#10;height:2.4432764pt;&#10;z-index:2814;&#10;mso-position-horizontal:absolute;&#10;mso-position-horizontal-relative:char;&#10;mso-position-vertical:absolute;&#10;mso-position-vertical-relative:line;&#10;mso-wrap-distance-left:6.749897pt;&#10;mso-wrap-distance-right:6.749897pt;">
                <v:stroke color="#000000"/>
                <v:imagedata r:id="rId742"/>
                <o:lock selection="t"/>
              </v:shape>
            </w:pict>
          </mc:Fallback>
        </mc:AlternateContent>
      </w:r>
      <w:r>
        <mc:AlternateContent>
          <mc:Choice Requires="wps">
            <w:drawing>
              <wp:anchor distT="0" distB="0" distL="85723" distR="85723" simplePos="0" relativeHeight="2815" behindDoc="0" locked="0" layoutInCell="1" hidden="0" allowOverlap="1">
                <wp:simplePos x="0" y="0"/>
                <wp:positionH relativeFrom="character">
                  <wp:posOffset>2075585</wp:posOffset>
                </wp:positionH>
                <wp:positionV relativeFrom="line">
                  <wp:posOffset>150855</wp:posOffset>
                </wp:positionV>
                <wp:extent cx="98439" cy="119536"/>
                <wp:effectExtent l="0" t="0" r="0" b="0"/>
                <wp:wrapNone/>
                <wp:docPr id="1147" name="平板用户 1147"/>
                <wp:cNvGraphicFramePr>
                  <a:graphicFrameLocks noChangeAspect="0" noSelect="1"/>
                </wp:cNvGraphicFramePr>
                <a:graphic>
                  <a:graphicData uri="http://schemas.microsoft.com/office/word/2010/wordprocessingInk">
                    <w14:contentPart bwMode="auto" r:id="rId743">
                      <w14:nvContentPartPr>
                        <w14:cNvContentPartPr/>
                      </w14:nvContentPartPr>
                      <w14:xfrm>
                        <a:off x="0" y="0"/>
                        <a:ext cx="98439" cy="119536"/>
                      </w14:xfrm>
                    </w14:contentPart>
                  </a:graphicData>
                </a:graphic>
              </wp:anchor>
            </w:drawing>
          </mc:Choice>
          <mc:Fallback>
            <w:pict>
              <v:shape type="#_x0000_t75" id="平板用户 1148" o:spid="_x0000_s1148" filled="f" stroked="f" strokeweight="1.0pt" style="position:absolute;&#10;margin-left:163.43188pt;&#10;margin-top:11.87842pt;&#10;width:7.7511024pt;&#10;height:9.412348pt;&#10;z-index:2815;&#10;mso-position-horizontal:absolute;&#10;mso-position-horizontal-relative:char;&#10;mso-position-vertical:absolute;&#10;mso-position-vertical-relative:line;&#10;mso-wrap-distance-left:6.749897pt;&#10;mso-wrap-distance-right:6.749897pt;">
                <v:stroke color="#000000"/>
                <v:imagedata r:id="rId744"/>
                <o:lock selection="t"/>
              </v:shape>
            </w:pict>
          </mc:Fallback>
        </mc:AlternateContent>
      </w:r>
      <w:r>
        <mc:AlternateContent>
          <mc:Choice Requires="wps">
            <w:drawing>
              <wp:anchor distT="0" distB="0" distL="85723" distR="85723" simplePos="0" relativeHeight="2816" behindDoc="0" locked="0" layoutInCell="1" hidden="0" allowOverlap="1">
                <wp:simplePos x="0" y="0"/>
                <wp:positionH relativeFrom="character">
                  <wp:posOffset>2154158</wp:posOffset>
                </wp:positionH>
                <wp:positionV relativeFrom="line">
                  <wp:posOffset>143242</wp:posOffset>
                </wp:positionV>
                <wp:extent cx="120856" cy="128183"/>
                <wp:effectExtent l="0" t="0" r="0" b="0"/>
                <wp:wrapNone/>
                <wp:docPr id="1150" name="平板用户 1150"/>
                <wp:cNvGraphicFramePr>
                  <a:graphicFrameLocks noChangeAspect="0" noSelect="1"/>
                </wp:cNvGraphicFramePr>
                <a:graphic>
                  <a:graphicData uri="http://schemas.microsoft.com/office/word/2010/wordprocessingInk">
                    <w14:contentPart bwMode="auto" r:id="rId745">
                      <w14:nvContentPartPr>
                        <w14:cNvContentPartPr/>
                      </w14:nvContentPartPr>
                      <w14:xfrm>
                        <a:off x="0" y="0"/>
                        <a:ext cx="120856" cy="128183"/>
                      </w14:xfrm>
                    </w14:contentPart>
                  </a:graphicData>
                </a:graphic>
              </wp:anchor>
            </w:drawing>
          </mc:Choice>
          <mc:Fallback>
            <w:pict>
              <v:shape type="#_x0000_t75" id="平板用户 1151" o:spid="_x0000_s1151" filled="f" stroked="f" strokeweight="1.0pt" style="position:absolute;&#10;margin-left:169.61873pt;&#10;margin-top:11.278942pt;&#10;width:9.516258pt;&#10;height:10.093169pt;&#10;z-index:2816;&#10;mso-position-horizontal:absolute;&#10;mso-position-horizontal-relative:char;&#10;mso-position-vertical:absolute;&#10;mso-position-vertical-relative:line;&#10;mso-wrap-distance-left:6.749897pt;&#10;mso-wrap-distance-right:6.749897pt;">
                <v:stroke color="#000000"/>
                <v:imagedata r:id="rId746"/>
                <o:lock selection="t"/>
              </v:shape>
            </w:pict>
          </mc:Fallback>
        </mc:AlternateContent>
      </w:r>
      <w:r>
        <mc:AlternateContent>
          <mc:Choice Requires="wps">
            <w:drawing>
              <wp:anchor distT="0" distB="0" distL="85723" distR="85723" simplePos="0" relativeHeight="2817" behindDoc="0" locked="0" layoutInCell="1" hidden="0" allowOverlap="1">
                <wp:simplePos x="0" y="0"/>
                <wp:positionH relativeFrom="character">
                  <wp:posOffset>2151919</wp:posOffset>
                </wp:positionH>
                <wp:positionV relativeFrom="line">
                  <wp:posOffset>139731</wp:posOffset>
                </wp:positionV>
                <wp:extent cx="60440" cy="44605"/>
                <wp:effectExtent l="0" t="0" r="0" b="0"/>
                <wp:wrapNone/>
                <wp:docPr id="1153" name="平板用户 1153"/>
                <wp:cNvGraphicFramePr>
                  <a:graphicFrameLocks noChangeAspect="0" noSelect="1"/>
                </wp:cNvGraphicFramePr>
                <a:graphic>
                  <a:graphicData uri="http://schemas.microsoft.com/office/word/2010/wordprocessingInk">
                    <w14:contentPart bwMode="auto" r:id="rId747">
                      <w14:nvContentPartPr>
                        <w14:cNvContentPartPr/>
                      </w14:nvContentPartPr>
                      <w14:xfrm>
                        <a:off x="0" y="0"/>
                        <a:ext cx="60440" cy="44605"/>
                      </w14:xfrm>
                    </w14:contentPart>
                  </a:graphicData>
                </a:graphic>
              </wp:anchor>
            </w:drawing>
          </mc:Choice>
          <mc:Fallback>
            <w:pict>
              <v:shape type="#_x0000_t75" id="平板用户 1154" o:spid="_x0000_s1154" filled="f" stroked="f" strokeweight="1.0pt" style="position:absolute;&#10;margin-left:169.44246pt;&#10;margin-top:11.002457pt;&#10;width:4.7590675pt;&#10;height:3.5122757pt;&#10;z-index:2817;&#10;mso-position-horizontal:absolute;&#10;mso-position-horizontal-relative:char;&#10;mso-position-vertical:absolute;&#10;mso-position-vertical-relative:line;&#10;mso-wrap-distance-left:6.749897pt;&#10;mso-wrap-distance-right:6.749897pt;">
                <v:stroke color="#000000"/>
                <v:imagedata r:id="rId748"/>
                <o:lock selection="t"/>
              </v:shape>
            </w:pict>
          </mc:Fallback>
        </mc:AlternateContent>
      </w:r>
      <w:r>
        <mc:AlternateContent>
          <mc:Choice Requires="wps">
            <w:drawing>
              <wp:anchor distT="0" distB="0" distL="85723" distR="85723" simplePos="0" relativeHeight="2818" behindDoc="0" locked="0" layoutInCell="1" hidden="0" allowOverlap="1">
                <wp:simplePos x="0" y="0"/>
                <wp:positionH relativeFrom="character">
                  <wp:posOffset>2290845</wp:posOffset>
                </wp:positionH>
                <wp:positionV relativeFrom="line">
                  <wp:posOffset>139182</wp:posOffset>
                </wp:positionV>
                <wp:extent cx="22818" cy="14287"/>
                <wp:effectExtent l="0" t="0" r="0" b="0"/>
                <wp:wrapNone/>
                <wp:docPr id="1156" name="平板用户 1156"/>
                <wp:cNvGraphicFramePr>
                  <a:graphicFrameLocks noChangeAspect="0" noSelect="1"/>
                </wp:cNvGraphicFramePr>
                <a:graphic>
                  <a:graphicData uri="http://schemas.microsoft.com/office/word/2010/wordprocessingInk">
                    <w14:contentPart bwMode="auto" r:id="rId749">
                      <w14:nvContentPartPr>
                        <w14:cNvContentPartPr/>
                      </w14:nvContentPartPr>
                      <w14:xfrm>
                        <a:off x="0" y="0"/>
                        <a:ext cx="22818" cy="14287"/>
                      </w14:xfrm>
                    </w14:contentPart>
                  </a:graphicData>
                </a:graphic>
              </wp:anchor>
            </w:drawing>
          </mc:Choice>
          <mc:Fallback>
            <w:pict>
              <v:shape type="#_x0000_t75" id="平板用户 1157" o:spid="_x0000_s1157" filled="f" stroked="f" strokeweight="1.0pt" style="position:absolute;&#10;margin-left:180.38155pt;&#10;margin-top:10.959245pt;&#10;width:1.7967637pt;&#10;height:1.1249828pt;&#10;z-index:2818;&#10;mso-position-horizontal:absolute;&#10;mso-position-horizontal-relative:char;&#10;mso-position-vertical:absolute;&#10;mso-position-vertical-relative:line;&#10;mso-wrap-distance-left:6.749897pt;&#10;mso-wrap-distance-right:6.749897pt;">
                <v:stroke color="#000000"/>
                <v:imagedata r:id="rId750"/>
                <o:lock selection="t"/>
              </v:shape>
            </w:pict>
          </mc:Fallback>
        </mc:AlternateContent>
      </w:r>
      <w:r>
        <mc:AlternateContent>
          <mc:Choice Requires="wps">
            <w:drawing>
              <wp:anchor distT="0" distB="0" distL="85723" distR="85723" simplePos="0" relativeHeight="2819" behindDoc="0" locked="0" layoutInCell="1" hidden="0" allowOverlap="1">
                <wp:simplePos x="0" y="0"/>
                <wp:positionH relativeFrom="character">
                  <wp:posOffset>2316538</wp:posOffset>
                </wp:positionH>
                <wp:positionV relativeFrom="line">
                  <wp:posOffset>121630</wp:posOffset>
                </wp:positionV>
                <wp:extent cx="38695" cy="161840"/>
                <wp:effectExtent l="0" t="0" r="0" b="0"/>
                <wp:wrapNone/>
                <wp:docPr id="1159" name="平板用户 1159"/>
                <wp:cNvGraphicFramePr>
                  <a:graphicFrameLocks noChangeAspect="0" noSelect="1"/>
                </wp:cNvGraphicFramePr>
                <a:graphic>
                  <a:graphicData uri="http://schemas.microsoft.com/office/word/2010/wordprocessingInk">
                    <w14:contentPart bwMode="auto" r:id="rId751">
                      <w14:nvContentPartPr>
                        <w14:cNvContentPartPr/>
                      </w14:nvContentPartPr>
                      <w14:xfrm>
                        <a:off x="0" y="0"/>
                        <a:ext cx="38695" cy="161840"/>
                      </w14:xfrm>
                    </w14:contentPart>
                  </a:graphicData>
                </a:graphic>
              </wp:anchor>
            </w:drawing>
          </mc:Choice>
          <mc:Fallback>
            <w:pict>
              <v:shape type="#_x0000_t75" id="平板用户 1160" o:spid="_x0000_s1160" filled="f" stroked="f" strokeweight="1.0pt" style="position:absolute;&#10;margin-left:182.40462pt;&#10;margin-top:9.577186pt;&#10;width:3.04692pt;&#10;height:12.743352pt;&#10;z-index:2819;&#10;mso-position-horizontal:absolute;&#10;mso-position-horizontal-relative:char;&#10;mso-position-vertical:absolute;&#10;mso-position-vertical-relative:line;&#10;mso-wrap-distance-left:6.749897pt;&#10;mso-wrap-distance-right:6.749897pt;">
                <v:stroke color="#000000"/>
                <v:imagedata r:id="rId752"/>
                <o:lock selection="t"/>
              </v:shape>
            </w:pict>
          </mc:Fallback>
        </mc:AlternateContent>
      </w:r>
      <w:r>
        <mc:AlternateContent>
          <mc:Choice Requires="wps">
            <w:drawing>
              <wp:anchor distT="0" distB="0" distL="85723" distR="85723" simplePos="0" relativeHeight="2820" behindDoc="0" locked="0" layoutInCell="1" hidden="0" allowOverlap="1">
                <wp:simplePos x="0" y="0"/>
                <wp:positionH relativeFrom="character">
                  <wp:posOffset>2090688</wp:posOffset>
                </wp:positionH>
                <wp:positionV relativeFrom="line">
                  <wp:posOffset>112998</wp:posOffset>
                </wp:positionV>
                <wp:extent cx="54531" cy="26620"/>
                <wp:effectExtent l="0" t="0" r="0" b="0"/>
                <wp:wrapNone/>
                <wp:docPr id="1162" name="平板用户 1162"/>
                <wp:cNvGraphicFramePr>
                  <a:graphicFrameLocks noChangeAspect="0" noSelect="1"/>
                </wp:cNvGraphicFramePr>
                <a:graphic>
                  <a:graphicData uri="http://schemas.microsoft.com/office/word/2010/wordprocessingInk">
                    <w14:contentPart bwMode="auto" r:id="rId753">
                      <w14:nvContentPartPr>
                        <w14:cNvContentPartPr/>
                      </w14:nvContentPartPr>
                      <w14:xfrm>
                        <a:off x="0" y="0"/>
                        <a:ext cx="54531" cy="26620"/>
                      </w14:xfrm>
                    </w14:contentPart>
                  </a:graphicData>
                </a:graphic>
              </wp:anchor>
            </w:drawing>
          </mc:Choice>
          <mc:Fallback>
            <w:pict>
              <v:shape type="#_x0000_t75" id="平板用户 1163" o:spid="_x0000_s1163" filled="f" stroked="f" strokeweight="1.0pt" style="position:absolute;&#10;margin-left:164.62112pt;&#10;margin-top:8.897509pt;&#10;width:4.2938495pt;&#10;height:2.0961137pt;&#10;z-index:2820;&#10;mso-position-horizontal:absolute;&#10;mso-position-horizontal-relative:char;&#10;mso-position-vertical:absolute;&#10;mso-position-vertical-relative:line;&#10;mso-wrap-distance-left:6.749897pt;&#10;mso-wrap-distance-right:6.749897pt;">
                <v:stroke color="#000000"/>
                <v:imagedata r:id="rId754"/>
                <o:lock selection="t"/>
              </v:shape>
            </w:pict>
          </mc:Fallback>
        </mc:AlternateContent>
      </w:r>
      <w:r>
        <mc:AlternateContent>
          <mc:Choice Requires="wps">
            <w:drawing>
              <wp:anchor distT="0" distB="0" distL="85723" distR="85723" simplePos="0" relativeHeight="2821" behindDoc="0" locked="0" layoutInCell="1" hidden="0" allowOverlap="1">
                <wp:simplePos x="0" y="0"/>
                <wp:positionH relativeFrom="character">
                  <wp:posOffset>2333572</wp:posOffset>
                </wp:positionH>
                <wp:positionV relativeFrom="line">
                  <wp:posOffset>94302</wp:posOffset>
                </wp:positionV>
                <wp:extent cx="95729" cy="79945"/>
                <wp:effectExtent l="0" t="0" r="0" b="0"/>
                <wp:wrapNone/>
                <wp:docPr id="1165" name="平板用户 1165"/>
                <wp:cNvGraphicFramePr>
                  <a:graphicFrameLocks noChangeAspect="0" noSelect="1"/>
                </wp:cNvGraphicFramePr>
                <a:graphic>
                  <a:graphicData uri="http://schemas.microsoft.com/office/word/2010/wordprocessingInk">
                    <w14:contentPart bwMode="auto" r:id="rId755">
                      <w14:nvContentPartPr>
                        <w14:cNvContentPartPr/>
                      </w14:nvContentPartPr>
                      <w14:xfrm>
                        <a:off x="0" y="0"/>
                        <a:ext cx="95729" cy="79945"/>
                      </w14:xfrm>
                    </w14:contentPart>
                  </a:graphicData>
                </a:graphic>
              </wp:anchor>
            </w:drawing>
          </mc:Choice>
          <mc:Fallback>
            <w:pict>
              <v:shape type="#_x0000_t75" id="平板用户 1166" o:spid="_x0000_s1166" filled="f" stroked="f" strokeweight="1.0pt" style="position:absolute;&#10;margin-left:183.74583pt;&#10;margin-top:7.425363pt;&#10;width:7.537788pt;&#10;height:6.294887pt;&#10;z-index:2821;&#10;mso-position-horizontal:absolute;&#10;mso-position-horizontal-relative:char;&#10;mso-position-vertical:absolute;&#10;mso-position-vertical-relative:line;&#10;mso-wrap-distance-left:6.749897pt;&#10;mso-wrap-distance-right:6.749897pt;">
                <v:stroke color="#000000"/>
                <v:imagedata r:id="rId756"/>
                <o:lock selection="t"/>
              </v:shape>
            </w:pict>
          </mc:Fallback>
        </mc:AlternateContent>
      </w:r>
      <w:r>
        <mc:AlternateContent>
          <mc:Choice Requires="wps">
            <w:drawing>
              <wp:anchor distT="0" distB="0" distL="85723" distR="85723" simplePos="0" relativeHeight="2822" behindDoc="0" locked="0" layoutInCell="1" hidden="0" allowOverlap="1">
                <wp:simplePos x="0" y="0"/>
                <wp:positionH relativeFrom="character">
                  <wp:posOffset>2331542</wp:posOffset>
                </wp:positionH>
                <wp:positionV relativeFrom="line">
                  <wp:posOffset>79447</wp:posOffset>
                </wp:positionV>
                <wp:extent cx="95046" cy="197297"/>
                <wp:effectExtent l="0" t="0" r="0" b="0"/>
                <wp:wrapNone/>
                <wp:docPr id="1168" name="平板用户 1168"/>
                <wp:cNvGraphicFramePr>
                  <a:graphicFrameLocks noChangeAspect="0" noSelect="1"/>
                </wp:cNvGraphicFramePr>
                <a:graphic>
                  <a:graphicData uri="http://schemas.microsoft.com/office/word/2010/wordprocessingInk">
                    <w14:contentPart bwMode="auto" r:id="rId757">
                      <w14:nvContentPartPr>
                        <w14:cNvContentPartPr/>
                      </w14:nvContentPartPr>
                      <w14:xfrm>
                        <a:off x="0" y="0"/>
                        <a:ext cx="95046" cy="197297"/>
                      </w14:xfrm>
                    </w14:contentPart>
                  </a:graphicData>
                </a:graphic>
              </wp:anchor>
            </w:drawing>
          </mc:Choice>
          <mc:Fallback>
            <w:pict>
              <v:shape type="#_x0000_t75" id="平板用户 1169" o:spid="_x0000_s1169" filled="f" stroked="f" strokeweight="1.0pt" style="position:absolute;&#10;margin-left:183.58604pt;&#10;margin-top:6.255703pt;&#10;width:7.4840016pt;&#10;height:15.535255pt;&#10;z-index:2822;&#10;mso-position-horizontal:absolute;&#10;mso-position-horizontal-relative:char;&#10;mso-position-vertical:absolute;&#10;mso-position-vertical-relative:line;&#10;mso-wrap-distance-left:6.749897pt;&#10;mso-wrap-distance-right:6.749897pt;">
                <v:stroke color="#000000"/>
                <v:imagedata r:id="rId758"/>
                <o:lock selection="t"/>
              </v:shape>
            </w:pict>
          </mc:Fallback>
        </mc:AlternateContent>
      </w:r>
      <w:r>
        <mc:AlternateContent>
          <mc:Choice Requires="wps">
            <w:drawing>
              <wp:anchor distT="0" distB="0" distL="85723" distR="85723" simplePos="0" relativeHeight="2823" behindDoc="0" locked="0" layoutInCell="1" hidden="0" allowOverlap="1">
                <wp:simplePos x="0" y="0"/>
                <wp:positionH relativeFrom="character">
                  <wp:posOffset>2171193</wp:posOffset>
                </wp:positionH>
                <wp:positionV relativeFrom="line">
                  <wp:posOffset>74005</wp:posOffset>
                </wp:positionV>
                <wp:extent cx="33793" cy="36720"/>
                <wp:effectExtent l="0" t="0" r="0" b="0"/>
                <wp:wrapNone/>
                <wp:docPr id="1171" name="平板用户 1171"/>
                <wp:cNvGraphicFramePr>
                  <a:graphicFrameLocks noChangeAspect="0" noSelect="1"/>
                </wp:cNvGraphicFramePr>
                <a:graphic>
                  <a:graphicData uri="http://schemas.microsoft.com/office/word/2010/wordprocessingInk">
                    <w14:contentPart bwMode="auto" r:id="rId759">
                      <w14:nvContentPartPr>
                        <w14:cNvContentPartPr/>
                      </w14:nvContentPartPr>
                      <w14:xfrm>
                        <a:off x="0" y="0"/>
                        <a:ext cx="33793" cy="36720"/>
                      </w14:xfrm>
                    </w14:contentPart>
                  </a:graphicData>
                </a:graphic>
              </wp:anchor>
            </w:drawing>
          </mc:Choice>
          <mc:Fallback>
            <w:pict>
              <v:shape type="#_x0000_t75" id="平板用户 1172" o:spid="_x0000_s1172" filled="f" stroked="f" strokeweight="1.0pt" style="position:absolute;&#10;margin-left:170.96013pt;&#10;margin-top:5.827243pt;&#10;width:2.660871pt;&#10;height:2.8913743pt;&#10;z-index:2823;&#10;mso-position-horizontal:absolute;&#10;mso-position-horizontal-relative:char;&#10;mso-position-vertical:absolute;&#10;mso-position-vertical-relative:line;&#10;mso-wrap-distance-left:6.749897pt;&#10;mso-wrap-distance-right:6.749897pt;">
                <v:stroke color="#000000"/>
                <v:imagedata r:id="rId760"/>
                <o:lock selection="t"/>
              </v:shape>
            </w:pict>
          </mc:Fallback>
        </mc:AlternateContent>
      </w:r>
      <w:r>
        <mc:AlternateContent>
          <mc:Choice Requires="wps">
            <w:drawing>
              <wp:anchor distT="0" distB="0" distL="85723" distR="85723" simplePos="0" relativeHeight="2824" behindDoc="0" locked="0" layoutInCell="1" hidden="0" allowOverlap="1">
                <wp:simplePos x="0" y="0"/>
                <wp:positionH relativeFrom="character">
                  <wp:posOffset>2220498</wp:posOffset>
                </wp:positionH>
                <wp:positionV relativeFrom="line">
                  <wp:posOffset>66522</wp:posOffset>
                </wp:positionV>
                <wp:extent cx="27301" cy="35039"/>
                <wp:effectExtent l="0" t="0" r="0" b="0"/>
                <wp:wrapNone/>
                <wp:docPr id="1174" name="平板用户 1174"/>
                <wp:cNvGraphicFramePr>
                  <a:graphicFrameLocks noChangeAspect="0" noSelect="1"/>
                </wp:cNvGraphicFramePr>
                <a:graphic>
                  <a:graphicData uri="http://schemas.microsoft.com/office/word/2010/wordprocessingInk">
                    <w14:contentPart bwMode="auto" r:id="rId761">
                      <w14:nvContentPartPr>
                        <w14:cNvContentPartPr/>
                      </w14:nvContentPartPr>
                      <w14:xfrm>
                        <a:off x="0" y="0"/>
                        <a:ext cx="27301" cy="35039"/>
                      </w14:xfrm>
                    </w14:contentPart>
                  </a:graphicData>
                </a:graphic>
              </wp:anchor>
            </w:drawing>
          </mc:Choice>
          <mc:Fallback>
            <w:pict>
              <v:shape type="#_x0000_t75" id="平板用户 1175" o:spid="_x0000_s1175" filled="f" stroked="f" strokeweight="1.0pt" style="position:absolute;&#10;margin-left:174.84244pt;&#10;margin-top:5.2380185pt;&#10;width:2.1497629pt;&#10;height:2.759037pt;&#10;z-index:2824;&#10;mso-position-horizontal:absolute;&#10;mso-position-horizontal-relative:char;&#10;mso-position-vertical:absolute;&#10;mso-position-vertical-relative:line;&#10;mso-wrap-distance-left:6.749897pt;&#10;mso-wrap-distance-right:6.749897pt;">
                <v:stroke color="#000000"/>
                <v:imagedata r:id="rId762"/>
                <o:lock selection="t"/>
              </v:shape>
            </w:pict>
          </mc:Fallback>
        </mc:AlternateContent>
      </w:r>
      <w:r>
        <mc:AlternateContent>
          <mc:Choice Requires="wps">
            <w:drawing>
              <wp:anchor distT="0" distB="0" distL="85723" distR="85723" simplePos="0" relativeHeight="2825" behindDoc="0" locked="0" layoutInCell="1" hidden="0" allowOverlap="1">
                <wp:simplePos x="0" y="0"/>
                <wp:positionH relativeFrom="character">
                  <wp:posOffset>2149348</wp:posOffset>
                </wp:positionH>
                <wp:positionV relativeFrom="line">
                  <wp:posOffset>63941</wp:posOffset>
                </wp:positionV>
                <wp:extent cx="52916" cy="99822"/>
                <wp:effectExtent l="0" t="0" r="0" b="0"/>
                <wp:wrapNone/>
                <wp:docPr id="1177" name="平板用户 1177"/>
                <wp:cNvGraphicFramePr>
                  <a:graphicFrameLocks noChangeAspect="0" noSelect="1"/>
                </wp:cNvGraphicFramePr>
                <a:graphic>
                  <a:graphicData uri="http://schemas.microsoft.com/office/word/2010/wordprocessingInk">
                    <w14:contentPart bwMode="auto" r:id="rId763">
                      <w14:nvContentPartPr>
                        <w14:cNvContentPartPr/>
                      </w14:nvContentPartPr>
                      <w14:xfrm>
                        <a:off x="0" y="0"/>
                        <a:ext cx="52916" cy="99822"/>
                      </w14:xfrm>
                    </w14:contentPart>
                  </a:graphicData>
                </a:graphic>
              </wp:anchor>
            </w:drawing>
          </mc:Choice>
          <mc:Fallback>
            <w:pict>
              <v:shape type="#_x0000_t75" id="平板用户 1178" o:spid="_x0000_s1178" filled="f" stroked="f" strokeweight="1.0pt" style="position:absolute;&#10;margin-left:169.24005pt;&#10;margin-top:5.0347743pt;&#10;width:4.1666617pt;&#10;height:7.860049pt;&#10;z-index:2825;&#10;mso-position-horizontal:absolute;&#10;mso-position-horizontal-relative:char;&#10;mso-position-vertical:absolute;&#10;mso-position-vertical-relative:line;&#10;mso-wrap-distance-left:6.749897pt;&#10;mso-wrap-distance-right:6.749897pt;">
                <v:stroke color="#000000"/>
                <v:imagedata r:id="rId764"/>
                <o:lock selection="t"/>
              </v:shape>
            </w:pict>
          </mc:Fallback>
        </mc:AlternateContent>
      </w:r>
      <w:r>
        <mc:AlternateContent>
          <mc:Choice Requires="wps">
            <w:drawing>
              <wp:anchor distT="0" distB="0" distL="85723" distR="85723" simplePos="0" relativeHeight="2826" behindDoc="0" locked="0" layoutInCell="1" hidden="0" allowOverlap="1">
                <wp:simplePos x="0" y="0"/>
                <wp:positionH relativeFrom="character">
                  <wp:posOffset>2199750</wp:posOffset>
                </wp:positionH>
                <wp:positionV relativeFrom="line">
                  <wp:posOffset>45975</wp:posOffset>
                </wp:positionV>
                <wp:extent cx="52588" cy="85346"/>
                <wp:effectExtent l="0" t="0" r="0" b="0"/>
                <wp:wrapNone/>
                <wp:docPr id="1180" name="平板用户 1180"/>
                <wp:cNvGraphicFramePr>
                  <a:graphicFrameLocks noChangeAspect="0" noSelect="1"/>
                </wp:cNvGraphicFramePr>
                <a:graphic>
                  <a:graphicData uri="http://schemas.microsoft.com/office/word/2010/wordprocessingInk">
                    <w14:contentPart bwMode="auto" r:id="rId765">
                      <w14:nvContentPartPr>
                        <w14:cNvContentPartPr/>
                      </w14:nvContentPartPr>
                      <w14:xfrm>
                        <a:off x="0" y="0"/>
                        <a:ext cx="52588" cy="85346"/>
                      </w14:xfrm>
                    </w14:contentPart>
                  </a:graphicData>
                </a:graphic>
              </wp:anchor>
            </w:drawing>
          </mc:Choice>
          <mc:Fallback>
            <w:pict>
              <v:shape type="#_x0000_t75" id="平板用户 1181" o:spid="_x0000_s1181" filled="f" stroked="f" strokeweight="1.0pt" style="position:absolute;&#10;margin-left:173.20866pt;&#10;margin-top:3.6201231pt;&#10;width:4.1408215pt;&#10;height:6.7201886pt;&#10;z-index:2826;&#10;mso-position-horizontal:absolute;&#10;mso-position-horizontal-relative:char;&#10;mso-position-vertical:absolute;&#10;mso-position-vertical-relative:line;&#10;mso-wrap-distance-left:6.749897pt;&#10;mso-wrap-distance-right:6.749897pt;">
                <v:stroke color="#000000"/>
                <v:imagedata r:id="rId766"/>
                <o:lock selection="t"/>
              </v:shape>
            </w:pict>
          </mc:Fallback>
        </mc:AlternateContent>
      </w:r>
      <w:r>
        <mc:AlternateContent>
          <mc:Choice Requires="wps">
            <w:drawing>
              <wp:anchor distT="0" distB="0" distL="85723" distR="85723" simplePos="0" relativeHeight="2830" behindDoc="0" locked="0" layoutInCell="1" hidden="0" allowOverlap="1">
                <wp:simplePos x="0" y="0"/>
                <wp:positionH relativeFrom="character">
                  <wp:posOffset>1271971</wp:posOffset>
                </wp:positionH>
                <wp:positionV relativeFrom="line">
                  <wp:posOffset>54007</wp:posOffset>
                </wp:positionV>
                <wp:extent cx="31333" cy="163317"/>
                <wp:effectExtent l="0" t="0" r="0" b="0"/>
                <wp:wrapNone/>
                <wp:docPr id="1183" name="平板用户 1183"/>
                <wp:cNvGraphicFramePr>
                  <a:graphicFrameLocks noChangeAspect="0" noSelect="1"/>
                </wp:cNvGraphicFramePr>
                <a:graphic>
                  <a:graphicData uri="http://schemas.microsoft.com/office/word/2010/wordprocessingInk">
                    <w14:contentPart bwMode="auto" r:id="rId767">
                      <w14:nvContentPartPr>
                        <w14:cNvContentPartPr/>
                      </w14:nvContentPartPr>
                      <w14:xfrm>
                        <a:off x="0" y="0"/>
                        <a:ext cx="31333" cy="163317"/>
                      </w14:xfrm>
                    </w14:contentPart>
                  </a:graphicData>
                </a:graphic>
              </wp:anchor>
            </w:drawing>
          </mc:Choice>
          <mc:Fallback>
            <w:pict>
              <v:shape type="#_x0000_t75" id="平板用户 1184" o:spid="_x0000_s1184" filled="f" stroked="f" strokeweight="1.0pt" style="position:absolute;&#10;margin-left:100.155266pt;&#10;margin-top:4.2525597pt;&#10;width:2.4672399pt;&#10;height:12.859668pt;&#10;z-index:2830;&#10;mso-position-horizontal:absolute;&#10;mso-position-horizontal-relative:char;&#10;mso-position-vertical:absolute;&#10;mso-position-vertical-relative:line;&#10;mso-wrap-distance-left:6.749897pt;&#10;mso-wrap-distance-right:6.749897pt;">
                <v:stroke color="#000000"/>
                <v:imagedata r:id="rId768"/>
                <o:lock selection="t"/>
              </v:shape>
            </w:pict>
          </mc:Fallback>
        </mc:AlternateContent>
      </w:r>
      <w:r>
        <mc:AlternateContent>
          <mc:Choice Requires="wps">
            <w:drawing>
              <wp:anchor distT="0" distB="0" distL="85723" distR="85723" simplePos="0" relativeHeight="2831" behindDoc="0" locked="0" layoutInCell="1" hidden="0" allowOverlap="1">
                <wp:simplePos x="0" y="0"/>
                <wp:positionH relativeFrom="character">
                  <wp:posOffset>1257127</wp:posOffset>
                </wp:positionH>
                <wp:positionV relativeFrom="line">
                  <wp:posOffset>19307</wp:posOffset>
                </wp:positionV>
                <wp:extent cx="56604" cy="57846"/>
                <wp:effectExtent l="0" t="0" r="0" b="0"/>
                <wp:wrapNone/>
                <wp:docPr id="1186" name="平板用户 1186"/>
                <wp:cNvGraphicFramePr>
                  <a:graphicFrameLocks noChangeAspect="0" noSelect="1"/>
                </wp:cNvGraphicFramePr>
                <a:graphic>
                  <a:graphicData uri="http://schemas.microsoft.com/office/word/2010/wordprocessingInk">
                    <w14:contentPart bwMode="auto" r:id="rId769">
                      <w14:nvContentPartPr>
                        <w14:cNvContentPartPr/>
                      </w14:nvContentPartPr>
                      <w14:xfrm>
                        <a:off x="0" y="0"/>
                        <a:ext cx="56604" cy="57846"/>
                      </w14:xfrm>
                    </w14:contentPart>
                  </a:graphicData>
                </a:graphic>
              </wp:anchor>
            </w:drawing>
          </mc:Choice>
          <mc:Fallback>
            <w:pict>
              <v:shape type="#_x0000_t75" id="平板用户 1187" o:spid="_x0000_s1187" filled="f" stroked="f" strokeweight="1.0pt" style="position:absolute;&#10;margin-left:98.98644pt;&#10;margin-top:1.5203016pt;&#10;width:4.4570284pt;&#10;height:4.5548625pt;&#10;z-index:2831;&#10;mso-position-horizontal:absolute;&#10;mso-position-horizontal-relative:char;&#10;mso-position-vertical:absolute;&#10;mso-position-vertical-relative:line;&#10;mso-wrap-distance-left:6.749897pt;&#10;mso-wrap-distance-right:6.749897pt;">
                <v:stroke color="#000000"/>
                <v:imagedata r:id="rId770"/>
                <o:lock selection="t"/>
              </v:shape>
            </w:pict>
          </mc:Fallback>
        </mc:AlternateContent>
      </w:r>
      <w:r>
        <mc:AlternateContent>
          <mc:Choice Requires="wps">
            <w:drawing>
              <wp:anchor distT="0" distB="0" distL="85723" distR="85723" simplePos="0" relativeHeight="2832" behindDoc="0" locked="0" layoutInCell="1" hidden="0" allowOverlap="1">
                <wp:simplePos x="0" y="0"/>
                <wp:positionH relativeFrom="character">
                  <wp:posOffset>1323665</wp:posOffset>
                </wp:positionH>
                <wp:positionV relativeFrom="line">
                  <wp:posOffset>-7959</wp:posOffset>
                </wp:positionV>
                <wp:extent cx="93866" cy="42506"/>
                <wp:effectExtent l="0" t="0" r="0" b="0"/>
                <wp:wrapNone/>
                <wp:docPr id="1189" name="平板用户 1189"/>
                <wp:cNvGraphicFramePr>
                  <a:graphicFrameLocks noChangeAspect="0" noSelect="1"/>
                </wp:cNvGraphicFramePr>
                <a:graphic>
                  <a:graphicData uri="http://schemas.microsoft.com/office/word/2010/wordprocessingInk">
                    <w14:contentPart bwMode="auto" r:id="rId771">
                      <w14:nvContentPartPr>
                        <w14:cNvContentPartPr/>
                      </w14:nvContentPartPr>
                      <w14:xfrm>
                        <a:off x="0" y="0"/>
                        <a:ext cx="93866" cy="42506"/>
                      </w14:xfrm>
                    </w14:contentPart>
                  </a:graphicData>
                </a:graphic>
              </wp:anchor>
            </w:drawing>
          </mc:Choice>
          <mc:Fallback>
            <w:pict>
              <v:shape type="#_x0000_t75" id="平板用户 1190" o:spid="_x0000_s1190" filled="f" stroked="f" strokeweight="1.0pt" style="position:absolute;&#10;margin-left:104.22559pt;&#10;margin-top:-0.6267605pt;&#10;width:7.3911pt;&#10;height:3.3469338pt;&#10;z-index:2832;&#10;mso-position-horizontal:absolute;&#10;mso-position-horizontal-relative:char;&#10;mso-position-vertical:absolute;&#10;mso-position-vertical-relative:line;&#10;mso-wrap-distance-left:6.749897pt;&#10;mso-wrap-distance-right:6.749897pt;">
                <v:stroke color="#000000"/>
                <v:imagedata r:id="rId772"/>
                <o:lock selection="t"/>
              </v:shape>
            </w:pict>
          </mc:Fallback>
        </mc:AlternateContent>
      </w:r>
      <w:r>
        <mc:AlternateContent>
          <mc:Choice Requires="wps">
            <w:drawing>
              <wp:anchor distT="0" distB="0" distL="85723" distR="85723" simplePos="0" relativeHeight="2848" behindDoc="0" locked="0" layoutInCell="1" hidden="0" allowOverlap="1">
                <wp:simplePos x="0" y="0"/>
                <wp:positionH relativeFrom="character">
                  <wp:posOffset>2008920</wp:posOffset>
                </wp:positionH>
                <wp:positionV relativeFrom="line">
                  <wp:posOffset>169798</wp:posOffset>
                </wp:positionV>
                <wp:extent cx="45927" cy="70587"/>
                <wp:effectExtent l="0" t="0" r="0" b="0"/>
                <wp:wrapNone/>
                <wp:docPr id="1192" name="平板用户 1192"/>
                <wp:cNvGraphicFramePr>
                  <a:graphicFrameLocks noChangeAspect="0" noSelect="1"/>
                </wp:cNvGraphicFramePr>
                <a:graphic>
                  <a:graphicData uri="http://schemas.microsoft.com/office/word/2010/wordprocessingInk">
                    <w14:contentPart bwMode="auto" r:id="rId773">
                      <w14:nvContentPartPr>
                        <w14:cNvContentPartPr/>
                      </w14:nvContentPartPr>
                      <w14:xfrm>
                        <a:off x="0" y="0"/>
                        <a:ext cx="45927" cy="70587"/>
                      </w14:xfrm>
                    </w14:contentPart>
                  </a:graphicData>
                </a:graphic>
              </wp:anchor>
            </w:drawing>
          </mc:Choice>
          <mc:Fallback>
            <w:pict>
              <v:shape type="#_x0000_t75" id="平板用户 1193" o:spid="_x0000_s1193" filled="f" stroked="f" strokeweight="1.0pt" style="position:absolute;&#10;margin-left:158.18268pt;&#10;margin-top:13.369974pt;&#10;width:3.6163008pt;&#10;height:5.558036pt;&#10;z-index:2848;&#10;mso-position-horizontal:absolute;&#10;mso-position-horizontal-relative:char;&#10;mso-position-vertical:absolute;&#10;mso-position-vertical-relative:line;&#10;mso-wrap-distance-left:6.749897pt;&#10;mso-wrap-distance-right:6.749897pt;">
                <v:stroke color="#000000"/>
                <v:imagedata r:id="rId774"/>
                <o:lock selection="t"/>
              </v:shape>
            </w:pict>
          </mc:Fallback>
        </mc:AlternateContent>
      </w:r>
      <w:r>
        <mc:AlternateContent>
          <mc:Choice Requires="wps">
            <w:drawing>
              <wp:anchor distT="0" distB="0" distL="85723" distR="85723" simplePos="0" relativeHeight="2849" behindDoc="0" locked="0" layoutInCell="1" hidden="0" allowOverlap="1">
                <wp:simplePos x="0" y="0"/>
                <wp:positionH relativeFrom="character">
                  <wp:posOffset>1654586</wp:posOffset>
                </wp:positionH>
                <wp:positionV relativeFrom="line">
                  <wp:posOffset>167273</wp:posOffset>
                </wp:positionV>
                <wp:extent cx="169406" cy="66161"/>
                <wp:effectExtent l="0" t="0" r="0" b="0"/>
                <wp:wrapNone/>
                <wp:docPr id="1195" name="平板用户 1195"/>
                <wp:cNvGraphicFramePr>
                  <a:graphicFrameLocks noChangeAspect="0" noSelect="1"/>
                </wp:cNvGraphicFramePr>
                <a:graphic>
                  <a:graphicData uri="http://schemas.microsoft.com/office/word/2010/wordprocessingInk">
                    <w14:contentPart bwMode="auto" r:id="rId775">
                      <w14:nvContentPartPr>
                        <w14:cNvContentPartPr/>
                      </w14:nvContentPartPr>
                      <w14:xfrm>
                        <a:off x="0" y="0"/>
                        <a:ext cx="169406" cy="66161"/>
                      </w14:xfrm>
                    </w14:contentPart>
                  </a:graphicData>
                </a:graphic>
              </wp:anchor>
            </w:drawing>
          </mc:Choice>
          <mc:Fallback>
            <w:pict>
              <v:shape type="#_x0000_t75" id="平板用户 1196" o:spid="_x0000_s1196" filled="f" stroked="f" strokeweight="1.0pt" style="position:absolute;&#10;margin-left:130.28236pt;&#10;margin-top:13.171125pt;&#10;width:13.339076pt;&#10;height:5.209546pt;&#10;z-index:2849;&#10;mso-position-horizontal:absolute;&#10;mso-position-horizontal-relative:char;&#10;mso-position-vertical:absolute;&#10;mso-position-vertical-relative:line;&#10;mso-wrap-distance-left:6.749897pt;&#10;mso-wrap-distance-right:6.749897pt;">
                <v:stroke color="#000000"/>
                <v:imagedata r:id="rId776"/>
                <o:lock selection="t"/>
              </v:shape>
            </w:pict>
          </mc:Fallback>
        </mc:AlternateContent>
      </w:r>
      <w:r>
        <mc:AlternateContent>
          <mc:Choice Requires="wps">
            <w:drawing>
              <wp:anchor distT="0" distB="0" distL="85723" distR="85723" simplePos="0" relativeHeight="2850" behindDoc="0" locked="0" layoutInCell="1" hidden="0" allowOverlap="1">
                <wp:simplePos x="0" y="0"/>
                <wp:positionH relativeFrom="character">
                  <wp:posOffset>1687787</wp:posOffset>
                </wp:positionH>
                <wp:positionV relativeFrom="line">
                  <wp:posOffset>142512</wp:posOffset>
                </wp:positionV>
                <wp:extent cx="61183" cy="30612"/>
                <wp:effectExtent l="0" t="0" r="0" b="0"/>
                <wp:wrapNone/>
                <wp:docPr id="1198" name="平板用户 1198"/>
                <wp:cNvGraphicFramePr>
                  <a:graphicFrameLocks noChangeAspect="0" noSelect="1"/>
                </wp:cNvGraphicFramePr>
                <a:graphic>
                  <a:graphicData uri="http://schemas.microsoft.com/office/word/2010/wordprocessingInk">
                    <w14:contentPart bwMode="auto" r:id="rId777">
                      <w14:nvContentPartPr>
                        <w14:cNvContentPartPr/>
                      </w14:nvContentPartPr>
                      <w14:xfrm>
                        <a:off x="0" y="0"/>
                        <a:ext cx="61183" cy="30612"/>
                      </w14:xfrm>
                    </w14:contentPart>
                  </a:graphicData>
                </a:graphic>
              </wp:anchor>
            </w:drawing>
          </mc:Choice>
          <mc:Fallback>
            <w:pict>
              <v:shape type="#_x0000_t75" id="平板用户 1199" o:spid="_x0000_s1199" filled="f" stroked="f" strokeweight="1.0pt" style="position:absolute;&#10;margin-left:132.89664pt;&#10;margin-top:11.221448pt;&#10;width:4.8176146pt;&#10;height:2.4104095pt;&#10;z-index:2850;&#10;mso-position-horizontal:absolute;&#10;mso-position-horizontal-relative:char;&#10;mso-position-vertical:absolute;&#10;mso-position-vertical-relative:line;&#10;mso-wrap-distance-left:6.749897pt;&#10;mso-wrap-distance-right:6.749897pt;">
                <v:stroke color="#000000"/>
                <v:imagedata r:id="rId778"/>
                <o:lock selection="t"/>
              </v:shape>
            </w:pict>
          </mc:Fallback>
        </mc:AlternateContent>
      </w:r>
      <w:r>
        <mc:AlternateContent>
          <mc:Choice Requires="wps">
            <w:drawing>
              <wp:anchor distT="0" distB="0" distL="85723" distR="85723" simplePos="0" relativeHeight="2851" behindDoc="0" locked="0" layoutInCell="1" hidden="0" allowOverlap="1">
                <wp:simplePos x="0" y="0"/>
                <wp:positionH relativeFrom="character">
                  <wp:posOffset>1823447</wp:posOffset>
                </wp:positionH>
                <wp:positionV relativeFrom="line">
                  <wp:posOffset>137949</wp:posOffset>
                </wp:positionV>
                <wp:extent cx="48849" cy="30498"/>
                <wp:effectExtent l="0" t="0" r="0" b="0"/>
                <wp:wrapNone/>
                <wp:docPr id="1201" name="平板用户 1201"/>
                <wp:cNvGraphicFramePr>
                  <a:graphicFrameLocks noChangeAspect="0" noSelect="1"/>
                </wp:cNvGraphicFramePr>
                <a:graphic>
                  <a:graphicData uri="http://schemas.microsoft.com/office/word/2010/wordprocessingInk">
                    <w14:contentPart bwMode="auto" r:id="rId779">
                      <w14:nvContentPartPr>
                        <w14:cNvContentPartPr/>
                      </w14:nvContentPartPr>
                      <w14:xfrm>
                        <a:off x="0" y="0"/>
                        <a:ext cx="48849" cy="30498"/>
                      </w14:xfrm>
                    </w14:contentPart>
                  </a:graphicData>
                </a:graphic>
              </wp:anchor>
            </w:drawing>
          </mc:Choice>
          <mc:Fallback>
            <w:pict>
              <v:shape type="#_x0000_t75" id="平板用户 1202" o:spid="_x0000_s1202" filled="f" stroked="f" strokeweight="1.0pt" style="position:absolute;&#10;margin-left:143.57855pt;&#10;margin-top:10.862201pt;&#10;width:3.846415pt;&#10;height:2.4014375pt;&#10;z-index:2851;&#10;mso-position-horizontal:absolute;&#10;mso-position-horizontal-relative:char;&#10;mso-position-vertical:absolute;&#10;mso-position-vertical-relative:line;&#10;mso-wrap-distance-left:6.749897pt;&#10;mso-wrap-distance-right:6.749897pt;">
                <v:stroke color="#000000"/>
                <v:imagedata r:id="rId780"/>
                <o:lock selection="t"/>
              </v:shape>
            </w:pict>
          </mc:Fallback>
        </mc:AlternateContent>
      </w:r>
      <w:r>
        <mc:AlternateContent>
          <mc:Choice Requires="wps">
            <w:drawing>
              <wp:anchor distT="0" distB="0" distL="85723" distR="85723" simplePos="0" relativeHeight="2852" behindDoc="0" locked="0" layoutInCell="1" hidden="0" allowOverlap="1">
                <wp:simplePos x="0" y="0"/>
                <wp:positionH relativeFrom="character">
                  <wp:posOffset>1985234</wp:posOffset>
                </wp:positionH>
                <wp:positionV relativeFrom="line">
                  <wp:posOffset>132075</wp:posOffset>
                </wp:positionV>
                <wp:extent cx="32656" cy="23469"/>
                <wp:effectExtent l="0" t="0" r="0" b="0"/>
                <wp:wrapNone/>
                <wp:docPr id="1204" name="平板用户 1204"/>
                <wp:cNvGraphicFramePr>
                  <a:graphicFrameLocks noChangeAspect="0" noSelect="1"/>
                </wp:cNvGraphicFramePr>
                <a:graphic>
                  <a:graphicData uri="http://schemas.microsoft.com/office/word/2010/wordprocessingInk">
                    <w14:contentPart bwMode="auto" r:id="rId781">
                      <w14:nvContentPartPr>
                        <w14:cNvContentPartPr/>
                      </w14:nvContentPartPr>
                      <w14:xfrm>
                        <a:off x="0" y="0"/>
                        <a:ext cx="32656" cy="23469"/>
                      </w14:xfrm>
                    </w14:contentPart>
                  </a:graphicData>
                </a:graphic>
              </wp:anchor>
            </w:drawing>
          </mc:Choice>
          <mc:Fallback>
            <w:pict>
              <v:shape type="#_x0000_t75" id="平板用户 1205" o:spid="_x0000_s1205" filled="f" stroked="f" strokeweight="1.0pt" style="position:absolute;&#10;margin-left:156.31766pt;&#10;margin-top:10.399683pt;&#10;width:2.5713797pt;&#10;height:1.8480096pt;&#10;z-index:2852;&#10;mso-position-horizontal:absolute;&#10;mso-position-horizontal-relative:char;&#10;mso-position-vertical:absolute;&#10;mso-position-vertical-relative:line;&#10;mso-wrap-distance-left:6.749897pt;&#10;mso-wrap-distance-right:6.749897pt;">
                <v:stroke color="#000000"/>
                <v:imagedata r:id="rId782"/>
                <o:lock selection="t"/>
              </v:shape>
            </w:pict>
          </mc:Fallback>
        </mc:AlternateContent>
      </w:r>
      <w:r>
        <mc:AlternateContent>
          <mc:Choice Requires="wps">
            <w:drawing>
              <wp:anchor distT="0" distB="0" distL="85723" distR="85723" simplePos="0" relativeHeight="2853" behindDoc="0" locked="0" layoutInCell="1" hidden="0" allowOverlap="1">
                <wp:simplePos x="0" y="0"/>
                <wp:positionH relativeFrom="character">
                  <wp:posOffset>1901824</wp:posOffset>
                </wp:positionH>
                <wp:positionV relativeFrom="line">
                  <wp:posOffset>132010</wp:posOffset>
                </wp:positionV>
                <wp:extent cx="55788" cy="26674"/>
                <wp:effectExtent l="0" t="0" r="0" b="0"/>
                <wp:wrapNone/>
                <wp:docPr id="1207" name="平板用户 1207"/>
                <wp:cNvGraphicFramePr>
                  <a:graphicFrameLocks noChangeAspect="0" noSelect="1"/>
                </wp:cNvGraphicFramePr>
                <a:graphic>
                  <a:graphicData uri="http://schemas.microsoft.com/office/word/2010/wordprocessingInk">
                    <w14:contentPart bwMode="auto" r:id="rId783">
                      <w14:nvContentPartPr>
                        <w14:cNvContentPartPr/>
                      </w14:nvContentPartPr>
                      <w14:xfrm>
                        <a:off x="0" y="0"/>
                        <a:ext cx="55788" cy="26674"/>
                      </w14:xfrm>
                    </w14:contentPart>
                  </a:graphicData>
                </a:graphic>
              </wp:anchor>
            </w:drawing>
          </mc:Choice>
          <mc:Fallback>
            <w:pict>
              <v:shape type="#_x0000_t75" id="平板用户 1208" o:spid="_x0000_s1208" filled="f" stroked="f" strokeweight="1.0pt" style="position:absolute;&#10;margin-left:149.74994pt;&#10;margin-top:10.394556pt;&#10;width:4.3927937pt;&#10;height:2.100325pt;&#10;z-index:2853;&#10;mso-position-horizontal:absolute;&#10;mso-position-horizontal-relative:char;&#10;mso-position-vertical:absolute;&#10;mso-position-vertical-relative:line;&#10;mso-wrap-distance-left:6.749897pt;&#10;mso-wrap-distance-right:6.749897pt;">
                <v:stroke color="#000000"/>
                <v:imagedata r:id="rId784"/>
                <o:lock selection="t"/>
              </v:shape>
            </w:pict>
          </mc:Fallback>
        </mc:AlternateContent>
      </w:r>
      <w:r>
        <mc:AlternateContent>
          <mc:Choice Requires="wps">
            <w:drawing>
              <wp:anchor distT="0" distB="0" distL="85723" distR="85723" simplePos="0" relativeHeight="2854" behindDoc="0" locked="0" layoutInCell="1" hidden="0" allowOverlap="1">
                <wp:simplePos x="0" y="0"/>
                <wp:positionH relativeFrom="character">
                  <wp:posOffset>1686697</wp:posOffset>
                </wp:positionH>
                <wp:positionV relativeFrom="line">
                  <wp:posOffset>116788</wp:posOffset>
                </wp:positionV>
                <wp:extent cx="48304" cy="31594"/>
                <wp:effectExtent l="0" t="0" r="0" b="0"/>
                <wp:wrapNone/>
                <wp:docPr id="1210" name="平板用户 1210"/>
                <wp:cNvGraphicFramePr>
                  <a:graphicFrameLocks noChangeAspect="0" noSelect="1"/>
                </wp:cNvGraphicFramePr>
                <a:graphic>
                  <a:graphicData uri="http://schemas.microsoft.com/office/word/2010/wordprocessingInk">
                    <w14:contentPart bwMode="auto" r:id="rId785">
                      <w14:nvContentPartPr>
                        <w14:cNvContentPartPr/>
                      </w14:nvContentPartPr>
                      <w14:xfrm>
                        <a:off x="0" y="0"/>
                        <a:ext cx="48304" cy="31594"/>
                      </w14:xfrm>
                    </w14:contentPart>
                  </a:graphicData>
                </a:graphic>
              </wp:anchor>
            </w:drawing>
          </mc:Choice>
          <mc:Fallback>
            <w:pict>
              <v:shape type="#_x0000_t75" id="平板用户 1211" o:spid="_x0000_s1211" filled="f" stroked="f" strokeweight="1.0pt" style="position:absolute;&#10;margin-left:132.81085pt;&#10;margin-top:9.195966pt;&#10;width:3.8035233pt;&#10;height:2.4877245pt;&#10;z-index:2854;&#10;mso-position-horizontal:absolute;&#10;mso-position-horizontal-relative:char;&#10;mso-position-vertical:absolute;&#10;mso-position-vertical-relative:line;&#10;mso-wrap-distance-left:6.749897pt;&#10;mso-wrap-distance-right:6.749897pt;">
                <v:stroke color="#000000"/>
                <v:imagedata r:id="rId786"/>
                <o:lock selection="t"/>
              </v:shape>
            </w:pict>
          </mc:Fallback>
        </mc:AlternateContent>
      </w:r>
      <w:r>
        <mc:AlternateContent>
          <mc:Choice Requires="wps">
            <w:drawing>
              <wp:anchor distT="0" distB="0" distL="85723" distR="85723" simplePos="0" relativeHeight="2855" behindDoc="0" locked="0" layoutInCell="1" hidden="0" allowOverlap="1">
                <wp:simplePos x="0" y="0"/>
                <wp:positionH relativeFrom="character">
                  <wp:posOffset>1686834</wp:posOffset>
                </wp:positionH>
                <wp:positionV relativeFrom="line">
                  <wp:posOffset>92167</wp:posOffset>
                </wp:positionV>
                <wp:extent cx="52386" cy="36204"/>
                <wp:effectExtent l="0" t="0" r="0" b="0"/>
                <wp:wrapNone/>
                <wp:docPr id="1213" name="平板用户 1213"/>
                <wp:cNvGraphicFramePr>
                  <a:graphicFrameLocks noChangeAspect="0" noSelect="1"/>
                </wp:cNvGraphicFramePr>
                <a:graphic>
                  <a:graphicData uri="http://schemas.microsoft.com/office/word/2010/wordprocessingInk">
                    <w14:contentPart bwMode="auto" r:id="rId787">
                      <w14:nvContentPartPr>
                        <w14:cNvContentPartPr/>
                      </w14:nvContentPartPr>
                      <w14:xfrm>
                        <a:off x="0" y="0"/>
                        <a:ext cx="52386" cy="36204"/>
                      </w14:xfrm>
                    </w14:contentPart>
                  </a:graphicData>
                </a:graphic>
              </wp:anchor>
            </w:drawing>
          </mc:Choice>
          <mc:Fallback>
            <w:pict>
              <v:shape type="#_x0000_t75" id="平板用户 1214" o:spid="_x0000_s1214" filled="f" stroked="f" strokeweight="1.0pt" style="position:absolute;&#10;margin-left:132.82162pt;&#10;margin-top:7.2572746pt;&#10;width:4.124937pt;&#10;height:2.8507257pt;&#10;z-index:2855;&#10;mso-position-horizontal:absolute;&#10;mso-position-horizontal-relative:char;&#10;mso-position-vertical:absolute;&#10;mso-position-vertical-relative:line;&#10;mso-wrap-distance-left:6.749897pt;&#10;mso-wrap-distance-right:6.749897pt;">
                <v:stroke color="#000000"/>
                <v:imagedata r:id="rId788"/>
                <o:lock selection="t"/>
              </v:shape>
            </w:pict>
          </mc:Fallback>
        </mc:AlternateContent>
      </w:r>
      <w:r>
        <mc:AlternateContent>
          <mc:Choice Requires="wps">
            <w:drawing>
              <wp:anchor distT="0" distB="0" distL="85723" distR="85723" simplePos="0" relativeHeight="2856" behindDoc="0" locked="0" layoutInCell="1" hidden="0" allowOverlap="1">
                <wp:simplePos x="0" y="0"/>
                <wp:positionH relativeFrom="character">
                  <wp:posOffset>1513247</wp:posOffset>
                </wp:positionH>
                <wp:positionV relativeFrom="line">
                  <wp:posOffset>89632</wp:posOffset>
                </wp:positionV>
                <wp:extent cx="66271" cy="84742"/>
                <wp:effectExtent l="0" t="0" r="0" b="0"/>
                <wp:wrapNone/>
                <wp:docPr id="1216" name="平板用户 1216"/>
                <wp:cNvGraphicFramePr>
                  <a:graphicFrameLocks noChangeAspect="0" noSelect="1"/>
                </wp:cNvGraphicFramePr>
                <a:graphic>
                  <a:graphicData uri="http://schemas.microsoft.com/office/word/2010/wordprocessingInk">
                    <w14:contentPart bwMode="auto" r:id="rId789">
                      <w14:nvContentPartPr>
                        <w14:cNvContentPartPr/>
                      </w14:nvContentPartPr>
                      <w14:xfrm>
                        <a:off x="0" y="0"/>
                        <a:ext cx="66271" cy="84742"/>
                      </w14:xfrm>
                    </w14:contentPart>
                  </a:graphicData>
                </a:graphic>
              </wp:anchor>
            </w:drawing>
          </mc:Choice>
          <mc:Fallback>
            <w:pict>
              <v:shape type="#_x0000_t75" id="平板用户 1217" o:spid="_x0000_s1217" filled="f" stroked="f" strokeweight="1.0pt" style="position:absolute;&#10;margin-left:119.15338pt;&#10;margin-top:7.057693pt;&#10;width:5.21822pt;&#10;height:6.672628pt;&#10;z-index:2856;&#10;mso-position-horizontal:absolute;&#10;mso-position-horizontal-relative:char;&#10;mso-position-vertical:absolute;&#10;mso-position-vertical-relative:line;&#10;mso-wrap-distance-left:6.749897pt;&#10;mso-wrap-distance-right:6.749897pt;">
                <v:stroke color="#000000"/>
                <v:imagedata r:id="rId790"/>
                <o:lock selection="t"/>
              </v:shape>
            </w:pict>
          </mc:Fallback>
        </mc:AlternateContent>
      </w:r>
      <w:r>
        <mc:AlternateContent>
          <mc:Choice Requires="wps">
            <w:drawing>
              <wp:anchor distT="0" distB="0" distL="85723" distR="85723" simplePos="0" relativeHeight="2857" behindDoc="0" locked="0" layoutInCell="1" hidden="0" allowOverlap="1">
                <wp:simplePos x="0" y="0"/>
                <wp:positionH relativeFrom="character">
                  <wp:posOffset>1407892</wp:posOffset>
                </wp:positionH>
                <wp:positionV relativeFrom="line">
                  <wp:posOffset>63071</wp:posOffset>
                </wp:positionV>
                <wp:extent cx="79811" cy="45254"/>
                <wp:effectExtent l="0" t="0" r="0" b="0"/>
                <wp:wrapNone/>
                <wp:docPr id="1219" name="平板用户 1219"/>
                <wp:cNvGraphicFramePr>
                  <a:graphicFrameLocks noChangeAspect="0" noSelect="1"/>
                </wp:cNvGraphicFramePr>
                <a:graphic>
                  <a:graphicData uri="http://schemas.microsoft.com/office/word/2010/wordprocessingInk">
                    <w14:contentPart bwMode="auto" r:id="rId791">
                      <w14:nvContentPartPr>
                        <w14:cNvContentPartPr/>
                      </w14:nvContentPartPr>
                      <w14:xfrm>
                        <a:off x="0" y="0"/>
                        <a:ext cx="79811" cy="45254"/>
                      </w14:xfrm>
                    </w14:contentPart>
                  </a:graphicData>
                </a:graphic>
              </wp:anchor>
            </w:drawing>
          </mc:Choice>
          <mc:Fallback>
            <w:pict>
              <v:shape type="#_x0000_t75" id="平板用户 1220" o:spid="_x0000_s1220" filled="f" stroked="f" strokeweight="1.0pt" style="position:absolute;&#10;margin-left:110.857666pt;&#10;margin-top:4.966294pt;&#10;width:6.2843814pt;&#10;height:3.5633612pt;&#10;z-index:2857;&#10;mso-position-horizontal:absolute;&#10;mso-position-horizontal-relative:char;&#10;mso-position-vertical:absolute;&#10;mso-position-vertical-relative:line;&#10;mso-wrap-distance-left:6.749897pt;&#10;mso-wrap-distance-right:6.749897pt;">
                <v:stroke color="#000000"/>
                <v:imagedata r:id="rId792"/>
                <o:lock selection="t"/>
              </v:shape>
            </w:pict>
          </mc:Fallback>
        </mc:AlternateContent>
      </w:r>
      <w:r>
        <mc:AlternateContent>
          <mc:Choice Requires="wps">
            <w:drawing>
              <wp:anchor distT="0" distB="0" distL="85723" distR="85723" simplePos="0" relativeHeight="2858" behindDoc="0" locked="0" layoutInCell="1" hidden="0" allowOverlap="1">
                <wp:simplePos x="0" y="0"/>
                <wp:positionH relativeFrom="character">
                  <wp:posOffset>1304483</wp:posOffset>
                </wp:positionH>
                <wp:positionV relativeFrom="line">
                  <wp:posOffset>42780</wp:posOffset>
                </wp:positionV>
                <wp:extent cx="88079" cy="255061"/>
                <wp:effectExtent l="0" t="0" r="0" b="0"/>
                <wp:wrapNone/>
                <wp:docPr id="1222" name="平板用户 1222"/>
                <wp:cNvGraphicFramePr>
                  <a:graphicFrameLocks noChangeAspect="0" noSelect="1"/>
                </wp:cNvGraphicFramePr>
                <a:graphic>
                  <a:graphicData uri="http://schemas.microsoft.com/office/word/2010/wordprocessingInk">
                    <w14:contentPart bwMode="auto" r:id="rId793">
                      <w14:nvContentPartPr>
                        <w14:cNvContentPartPr/>
                      </w14:nvContentPartPr>
                      <w14:xfrm>
                        <a:off x="0" y="0"/>
                        <a:ext cx="88079" cy="255061"/>
                      </w14:xfrm>
                    </w14:contentPart>
                  </a:graphicData>
                </a:graphic>
              </wp:anchor>
            </w:drawing>
          </mc:Choice>
          <mc:Fallback>
            <w:pict>
              <v:shape type="#_x0000_t75" id="平板用户 1223" o:spid="_x0000_s1223" filled="f" stroked="f" strokeweight="1.0pt" style="position:absolute;&#10;margin-left:102.7152pt;&#10;margin-top:3.36854pt;&#10;width:6.9354033pt;&#10;height:20.083572pt;&#10;z-index:2858;&#10;mso-position-horizontal:absolute;&#10;mso-position-horizontal-relative:char;&#10;mso-position-vertical:absolute;&#10;mso-position-vertical-relative:line;&#10;mso-wrap-distance-left:6.749897pt;&#10;mso-wrap-distance-right:6.749897pt;">
                <v:stroke color="#000000"/>
                <v:imagedata r:id="rId794"/>
                <o:lock selection="t"/>
              </v:shape>
            </w:pict>
          </mc:Fallback>
        </mc:AlternateContent>
      </w:r>
      <w:r>
        <mc:AlternateContent>
          <mc:Choice Requires="wps">
            <w:drawing>
              <wp:anchor distT="0" distB="0" distL="85723" distR="85723" simplePos="0" relativeHeight="2859" behindDoc="0" locked="0" layoutInCell="1" hidden="0" allowOverlap="1">
                <wp:simplePos x="0" y="0"/>
                <wp:positionH relativeFrom="character">
                  <wp:posOffset>1617177</wp:posOffset>
                </wp:positionH>
                <wp:positionV relativeFrom="line">
                  <wp:posOffset>40668</wp:posOffset>
                </wp:positionV>
                <wp:extent cx="32872" cy="209331"/>
                <wp:effectExtent l="0" t="0" r="0" b="0"/>
                <wp:wrapNone/>
                <wp:docPr id="1225" name="平板用户 1225"/>
                <wp:cNvGraphicFramePr>
                  <a:graphicFrameLocks noChangeAspect="0" noSelect="1"/>
                </wp:cNvGraphicFramePr>
                <a:graphic>
                  <a:graphicData uri="http://schemas.microsoft.com/office/word/2010/wordprocessingInk">
                    <w14:contentPart bwMode="auto" r:id="rId795">
                      <w14:nvContentPartPr>
                        <w14:cNvContentPartPr/>
                      </w14:nvContentPartPr>
                      <w14:xfrm>
                        <a:off x="0" y="0"/>
                        <a:ext cx="32872" cy="209331"/>
                      </w14:xfrm>
                    </w14:contentPart>
                  </a:graphicData>
                </a:graphic>
              </wp:anchor>
            </w:drawing>
          </mc:Choice>
          <mc:Fallback>
            <w:pict>
              <v:shape type="#_x0000_t75" id="平板用户 1226" o:spid="_x0000_s1226" filled="f" stroked="f" strokeweight="1.0pt" style="position:absolute;&#10;margin-left:127.336815pt;&#10;margin-top:3.2022827pt;&#10;width:2.5883625pt;&#10;height:16.482811pt;&#10;z-index:2859;&#10;mso-position-horizontal:absolute;&#10;mso-position-horizontal-relative:char;&#10;mso-position-vertical:absolute;&#10;mso-position-vertical-relative:line;&#10;mso-wrap-distance-left:6.749897pt;&#10;mso-wrap-distance-right:6.749897pt;">
                <v:stroke color="#000000"/>
                <v:imagedata r:id="rId796"/>
                <o:lock selection="t"/>
              </v:shape>
            </w:pict>
          </mc:Fallback>
        </mc:AlternateContent>
      </w:r>
      <w:r>
        <mc:AlternateContent>
          <mc:Choice Requires="wps">
            <w:drawing>
              <wp:anchor distT="0" distB="0" distL="85723" distR="85723" simplePos="0" relativeHeight="2860" behindDoc="0" locked="0" layoutInCell="1" hidden="0" allowOverlap="1">
                <wp:simplePos x="0" y="0"/>
                <wp:positionH relativeFrom="character">
                  <wp:posOffset>1653437</wp:posOffset>
                </wp:positionH>
                <wp:positionV relativeFrom="line">
                  <wp:posOffset>26897</wp:posOffset>
                </wp:positionV>
                <wp:extent cx="116716" cy="186845"/>
                <wp:effectExtent l="0" t="0" r="0" b="0"/>
                <wp:wrapNone/>
                <wp:docPr id="1228" name="平板用户 1228"/>
                <wp:cNvGraphicFramePr>
                  <a:graphicFrameLocks noChangeAspect="0" noSelect="1"/>
                </wp:cNvGraphicFramePr>
                <a:graphic>
                  <a:graphicData uri="http://schemas.microsoft.com/office/word/2010/wordprocessingInk">
                    <w14:contentPart bwMode="auto" r:id="rId797">
                      <w14:nvContentPartPr>
                        <w14:cNvContentPartPr/>
                      </w14:nvContentPartPr>
                      <w14:xfrm>
                        <a:off x="0" y="0"/>
                        <a:ext cx="116716" cy="186845"/>
                      </w14:xfrm>
                    </w14:contentPart>
                  </a:graphicData>
                </a:graphic>
              </wp:anchor>
            </w:drawing>
          </mc:Choice>
          <mc:Fallback>
            <w:pict>
              <v:shape type="#_x0000_t75" id="平板用户 1229" o:spid="_x0000_s1229" filled="f" stroked="f" strokeweight="1.0pt" style="position:absolute;&#10;margin-left:130.19191pt;&#10;margin-top:2.1179488pt;&#10;width:9.190312pt;&#10;height:14.712255pt;&#10;z-index:2860;&#10;mso-position-horizontal:absolute;&#10;mso-position-horizontal-relative:char;&#10;mso-position-vertical:absolute;&#10;mso-position-vertical-relative:line;&#10;mso-wrap-distance-left:6.749897pt;&#10;mso-wrap-distance-right:6.749897pt;">
                <v:stroke color="#000000"/>
                <v:imagedata r:id="rId798"/>
                <o:lock selection="t"/>
              </v:shape>
            </w:pict>
          </mc:Fallback>
        </mc:AlternateContent>
      </w:r>
      <w:r>
        <mc:AlternateContent>
          <mc:Choice Requires="wps">
            <w:drawing>
              <wp:anchor distT="0" distB="0" distL="85723" distR="85723" simplePos="0" relativeHeight="2861" behindDoc="0" locked="0" layoutInCell="1" hidden="0" allowOverlap="1">
                <wp:simplePos x="0" y="0"/>
                <wp:positionH relativeFrom="character">
                  <wp:posOffset>1495789</wp:posOffset>
                </wp:positionH>
                <wp:positionV relativeFrom="line">
                  <wp:posOffset>15973</wp:posOffset>
                </wp:positionV>
                <wp:extent cx="121697" cy="216263"/>
                <wp:effectExtent l="0" t="0" r="0" b="0"/>
                <wp:wrapNone/>
                <wp:docPr id="1231" name="平板用户 1231"/>
                <wp:cNvGraphicFramePr>
                  <a:graphicFrameLocks noChangeAspect="0" noSelect="1"/>
                </wp:cNvGraphicFramePr>
                <a:graphic>
                  <a:graphicData uri="http://schemas.microsoft.com/office/word/2010/wordprocessingInk">
                    <w14:contentPart bwMode="auto" r:id="rId799">
                      <w14:nvContentPartPr>
                        <w14:cNvContentPartPr/>
                      </w14:nvContentPartPr>
                      <w14:xfrm>
                        <a:off x="0" y="0"/>
                        <a:ext cx="121697" cy="216263"/>
                      </w14:xfrm>
                    </w14:contentPart>
                  </a:graphicData>
                </a:graphic>
              </wp:anchor>
            </w:drawing>
          </mc:Choice>
          <mc:Fallback>
            <w:pict>
              <v:shape type="#_x0000_t75" id="平板用户 1232" o:spid="_x0000_s1232" filled="f" stroked="f" strokeweight="1.0pt" style="position:absolute;&#10;margin-left:117.77872pt;&#10;margin-top:1.2577323pt;&#10;width:9.582496pt;&#10;height:17.028595pt;&#10;z-index:2861;&#10;mso-position-horizontal:absolute;&#10;mso-position-horizontal-relative:char;&#10;mso-position-vertical:absolute;&#10;mso-position-vertical-relative:line;&#10;mso-wrap-distance-left:6.749897pt;&#10;mso-wrap-distance-right:6.749897pt;">
                <v:stroke color="#000000"/>
                <v:imagedata r:id="rId800"/>
                <o:lock selection="t"/>
              </v:shape>
            </w:pict>
          </mc:Fallback>
        </mc:AlternateContent>
      </w:r>
      <w:r>
        <mc:AlternateContent>
          <mc:Choice Requires="wps">
            <w:drawing>
              <wp:anchor distT="0" distB="0" distL="85723" distR="85723" simplePos="0" relativeHeight="2862" behindDoc="0" locked="0" layoutInCell="1" hidden="0" allowOverlap="1">
                <wp:simplePos x="0" y="0"/>
                <wp:positionH relativeFrom="character">
                  <wp:posOffset>1652272</wp:posOffset>
                </wp:positionH>
                <wp:positionV relativeFrom="line">
                  <wp:posOffset>1188</wp:posOffset>
                </wp:positionV>
                <wp:extent cx="102911" cy="46830"/>
                <wp:effectExtent l="0" t="0" r="0" b="0"/>
                <wp:wrapNone/>
                <wp:docPr id="1234" name="平板用户 1234"/>
                <wp:cNvGraphicFramePr>
                  <a:graphicFrameLocks noChangeAspect="0" noSelect="1"/>
                </wp:cNvGraphicFramePr>
                <a:graphic>
                  <a:graphicData uri="http://schemas.microsoft.com/office/word/2010/wordprocessingInk">
                    <w14:contentPart bwMode="auto" r:id="rId801">
                      <w14:nvContentPartPr>
                        <w14:cNvContentPartPr/>
                      </w14:nvContentPartPr>
                      <w14:xfrm>
                        <a:off x="0" y="0"/>
                        <a:ext cx="102911" cy="46830"/>
                      </w14:xfrm>
                    </w14:contentPart>
                  </a:graphicData>
                </a:graphic>
              </wp:anchor>
            </w:drawing>
          </mc:Choice>
          <mc:Fallback>
            <w:pict>
              <v:shape type="#_x0000_t75" id="平板用户 1235" o:spid="_x0000_s1235" filled="f" stroked="f" strokeweight="1.0pt" style="position:absolute;&#10;margin-left:130.1002pt;&#10;margin-top:0.09356547pt;&#10;width:8.103255pt;&#10;height:3.6874132pt;&#10;z-index:2862;&#10;mso-position-horizontal:absolute;&#10;mso-position-horizontal-relative:char;&#10;mso-position-vertical:absolute;&#10;mso-position-vertical-relative:line;&#10;mso-wrap-distance-left:6.749897pt;&#10;mso-wrap-distance-right:6.749897pt;">
                <v:stroke color="#000000"/>
                <v:imagedata r:id="rId802"/>
                <o:lock selection="t"/>
              </v:shape>
            </w:pict>
          </mc:Fallback>
        </mc:AlternateContent>
      </w:r>
      <w:r>
        <mc:AlternateContent>
          <mc:Choice Requires="wps">
            <w:drawing>
              <wp:anchor distT="0" distB="0" distL="85723" distR="85723" simplePos="0" relativeHeight="2863" behindDoc="0" locked="0" layoutInCell="1" hidden="0" allowOverlap="1">
                <wp:simplePos x="0" y="0"/>
                <wp:positionH relativeFrom="character">
                  <wp:posOffset>1428454</wp:posOffset>
                </wp:positionH>
                <wp:positionV relativeFrom="line">
                  <wp:posOffset>-3732</wp:posOffset>
                </wp:positionV>
                <wp:extent cx="109372" cy="234585"/>
                <wp:effectExtent l="0" t="0" r="0" b="0"/>
                <wp:wrapNone/>
                <wp:docPr id="1237" name="平板用户 1237"/>
                <wp:cNvGraphicFramePr>
                  <a:graphicFrameLocks noChangeAspect="0" noSelect="1"/>
                </wp:cNvGraphicFramePr>
                <a:graphic>
                  <a:graphicData uri="http://schemas.microsoft.com/office/word/2010/wordprocessingInk">
                    <w14:contentPart bwMode="auto" r:id="rId803">
                      <w14:nvContentPartPr>
                        <w14:cNvContentPartPr/>
                      </w14:nvContentPartPr>
                      <w14:xfrm>
                        <a:off x="0" y="0"/>
                        <a:ext cx="109372" cy="234585"/>
                      </w14:xfrm>
                    </w14:contentPart>
                  </a:graphicData>
                </a:graphic>
              </wp:anchor>
            </w:drawing>
          </mc:Choice>
          <mc:Fallback>
            <w:pict>
              <v:shape type="#_x0000_t75" id="平板用户 1238" o:spid="_x0000_s1238" filled="f" stroked="f" strokeweight="1.0pt" style="position:absolute;&#10;margin-left:112.47672pt;&#10;margin-top:-0.2938798pt;&#10;width:8.612028pt;&#10;height:18.471262pt;&#10;z-index:2863;&#10;mso-position-horizontal:absolute;&#10;mso-position-horizontal-relative:char;&#10;mso-position-vertical:absolute;&#10;mso-position-vertical-relative:line;&#10;mso-wrap-distance-left:6.749897pt;&#10;mso-wrap-distance-right:6.749897pt;">
                <v:stroke color="#000000"/>
                <v:imagedata r:id="rId804"/>
                <o:lock selection="t"/>
              </v:shape>
            </w:pict>
          </mc:Fallback>
        </mc:AlternateContent>
      </w:r>
      <w:r>
        <mc:AlternateContent>
          <mc:Choice Requires="wps">
            <w:drawing>
              <wp:anchor distT="0" distB="0" distL="85723" distR="85723" simplePos="0" relativeHeight="2864" behindDoc="0" locked="0" layoutInCell="1" hidden="0" allowOverlap="1">
                <wp:simplePos x="0" y="0"/>
                <wp:positionH relativeFrom="character">
                  <wp:posOffset>1608867</wp:posOffset>
                </wp:positionH>
                <wp:positionV relativeFrom="line">
                  <wp:posOffset>-17568</wp:posOffset>
                </wp:positionV>
                <wp:extent cx="67200" cy="80415"/>
                <wp:effectExtent l="0" t="0" r="0" b="0"/>
                <wp:wrapNone/>
                <wp:docPr id="1240" name="平板用户 1240"/>
                <wp:cNvGraphicFramePr>
                  <a:graphicFrameLocks noChangeAspect="0" noSelect="1"/>
                </wp:cNvGraphicFramePr>
                <a:graphic>
                  <a:graphicData uri="http://schemas.microsoft.com/office/word/2010/wordprocessingInk">
                    <w14:contentPart bwMode="auto" r:id="rId805">
                      <w14:nvContentPartPr>
                        <w14:cNvContentPartPr/>
                      </w14:nvContentPartPr>
                      <w14:xfrm>
                        <a:off x="0" y="0"/>
                        <a:ext cx="67200" cy="80415"/>
                      </w14:xfrm>
                    </w14:contentPart>
                  </a:graphicData>
                </a:graphic>
              </wp:anchor>
            </w:drawing>
          </mc:Choice>
          <mc:Fallback>
            <w:pict>
              <v:shape type="#_x0000_t75" id="平板用户 1241" o:spid="_x0000_s1241" filled="f" stroked="f" strokeweight="1.0pt" style="position:absolute;&#10;margin-left:126.68245pt;&#10;margin-top:-1.3833407pt;&#10;width:5.291393pt;&#10;height:6.3319197pt;&#10;z-index:2864;&#10;mso-position-horizontal:absolute;&#10;mso-position-horizontal-relative:char;&#10;mso-position-vertical:absolute;&#10;mso-position-vertical-relative:line;&#10;mso-wrap-distance-left:6.749897pt;&#10;mso-wrap-distance-right:6.749897pt;">
                <v:stroke color="#000000"/>
                <v:imagedata r:id="rId806"/>
                <o:lock selection="t"/>
              </v:shape>
            </w:pict>
          </mc:Fallback>
        </mc:AlternateContent>
      </w:r>
      <w:r>
        <mc:AlternateContent>
          <mc:Choice Requires="wps">
            <w:drawing>
              <wp:anchor distT="0" distB="0" distL="85723" distR="85723" simplePos="0" relativeHeight="2865" behindDoc="0" locked="0" layoutInCell="1" hidden="0" allowOverlap="1">
                <wp:simplePos x="0" y="0"/>
                <wp:positionH relativeFrom="character">
                  <wp:posOffset>1670476</wp:posOffset>
                </wp:positionH>
                <wp:positionV relativeFrom="line">
                  <wp:posOffset>-20289</wp:posOffset>
                </wp:positionV>
                <wp:extent cx="38953" cy="90007"/>
                <wp:effectExtent l="0" t="0" r="0" b="0"/>
                <wp:wrapNone/>
                <wp:docPr id="1243" name="平板用户 1243"/>
                <wp:cNvGraphicFramePr>
                  <a:graphicFrameLocks noChangeAspect="0" noSelect="1"/>
                </wp:cNvGraphicFramePr>
                <a:graphic>
                  <a:graphicData uri="http://schemas.microsoft.com/office/word/2010/wordprocessingInk">
                    <w14:contentPart bwMode="auto" r:id="rId807">
                      <w14:nvContentPartPr>
                        <w14:cNvContentPartPr/>
                      </w14:nvContentPartPr>
                      <w14:xfrm>
                        <a:off x="0" y="0"/>
                        <a:ext cx="38953" cy="90007"/>
                      </w14:xfrm>
                    </w14:contentPart>
                  </a:graphicData>
                </a:graphic>
              </wp:anchor>
            </w:drawing>
          </mc:Choice>
          <mc:Fallback>
            <w:pict>
              <v:shape type="#_x0000_t75" id="平板用户 1244" o:spid="_x0000_s1244" filled="f" stroked="f" strokeweight="1.0pt" style="position:absolute;&#10;margin-left:131.5336pt;&#10;margin-top:-1.5975709pt;&#10;width:3.0671988pt;&#10;height:7.0871725pt;&#10;z-index:2865;&#10;mso-position-horizontal:absolute;&#10;mso-position-horizontal-relative:char;&#10;mso-position-vertical:absolute;&#10;mso-position-vertical-relative:line;&#10;mso-wrap-distance-left:6.749897pt;&#10;mso-wrap-distance-right:6.749897pt;">
                <v:stroke color="#000000"/>
                <v:imagedata r:id="rId808"/>
                <o:lock selection="t"/>
              </v:shape>
            </w:pict>
          </mc:Fallback>
        </mc:AlternateContent>
      </w:r>
      <w:r>
        <mc:AlternateContent>
          <mc:Choice Requires="wps">
            <w:drawing>
              <wp:anchor distT="0" distB="0" distL="85723" distR="85723" simplePos="0" relativeHeight="2866" behindDoc="0" locked="0" layoutInCell="1" hidden="0" allowOverlap="1">
                <wp:simplePos x="0" y="0"/>
                <wp:positionH relativeFrom="character">
                  <wp:posOffset>417850</wp:posOffset>
                </wp:positionH>
                <wp:positionV relativeFrom="line">
                  <wp:posOffset>128741</wp:posOffset>
                </wp:positionV>
                <wp:extent cx="73886" cy="46055"/>
                <wp:effectExtent l="0" t="0" r="0" b="0"/>
                <wp:wrapNone/>
                <wp:docPr id="1246" name="平板用户 1246"/>
                <wp:cNvGraphicFramePr>
                  <a:graphicFrameLocks noChangeAspect="0" noSelect="1"/>
                </wp:cNvGraphicFramePr>
                <a:graphic>
                  <a:graphicData uri="http://schemas.microsoft.com/office/word/2010/wordprocessingInk">
                    <w14:contentPart bwMode="auto" r:id="rId809">
                      <w14:nvContentPartPr>
                        <w14:cNvContentPartPr/>
                      </w14:nvContentPartPr>
                      <w14:xfrm>
                        <a:off x="0" y="0"/>
                        <a:ext cx="73886" cy="46055"/>
                      </w14:xfrm>
                    </w14:contentPart>
                  </a:graphicData>
                </a:graphic>
              </wp:anchor>
            </w:drawing>
          </mc:Choice>
          <mc:Fallback>
            <w:pict>
              <v:shape type="#_x0000_t75" id="平板用户 1247" o:spid="_x0000_s1247" filled="f" stroked="f" strokeweight="1.0pt" style="position:absolute;&#10;margin-left:32.901653pt;&#10;margin-top:10.137114pt;&#10;width:5.8178473pt;&#10;height:3.62644pt;&#10;z-index:2866;&#10;mso-position-horizontal:absolute;&#10;mso-position-horizontal-relative:char;&#10;mso-position-vertical:absolute;&#10;mso-position-vertical-relative:line;&#10;mso-wrap-distance-left:6.749897pt;&#10;mso-wrap-distance-right:6.749897pt;">
                <v:stroke color="#000000"/>
                <v:imagedata r:id="rId810"/>
                <o:lock selection="t"/>
              </v:shape>
            </w:pict>
          </mc:Fallback>
        </mc:AlternateContent>
      </w:r>
      <w:r>
        <mc:AlternateContent>
          <mc:Choice Requires="wps">
            <w:drawing>
              <wp:anchor distT="0" distB="0" distL="85723" distR="85723" simplePos="0" relativeHeight="2867" behindDoc="0" locked="0" layoutInCell="1" hidden="0" allowOverlap="1">
                <wp:simplePos x="0" y="0"/>
                <wp:positionH relativeFrom="character">
                  <wp:posOffset>426152</wp:posOffset>
                </wp:positionH>
                <wp:positionV relativeFrom="line">
                  <wp:posOffset>86391</wp:posOffset>
                </wp:positionV>
                <wp:extent cx="53430" cy="29620"/>
                <wp:effectExtent l="0" t="0" r="0" b="0"/>
                <wp:wrapNone/>
                <wp:docPr id="1249" name="平板用户 1249"/>
                <wp:cNvGraphicFramePr>
                  <a:graphicFrameLocks noChangeAspect="0" noSelect="1"/>
                </wp:cNvGraphicFramePr>
                <a:graphic>
                  <a:graphicData uri="http://schemas.microsoft.com/office/word/2010/wordprocessingInk">
                    <w14:contentPart bwMode="auto" r:id="rId811">
                      <w14:nvContentPartPr>
                        <w14:cNvContentPartPr/>
                      </w14:nvContentPartPr>
                      <w14:xfrm>
                        <a:off x="0" y="0"/>
                        <a:ext cx="53430" cy="29620"/>
                      </w14:xfrm>
                    </w14:contentPart>
                  </a:graphicData>
                </a:graphic>
              </wp:anchor>
            </w:drawing>
          </mc:Choice>
          <mc:Fallback>
            <w:pict>
              <v:shape type="#_x0000_t75" id="平板用户 1250" o:spid="_x0000_s1250" filled="f" stroked="f" strokeweight="1.0pt" style="position:absolute;&#10;margin-left:33.555283pt;&#10;margin-top:6.802448pt;&#10;width:4.2071047pt;&#10;height:2.3323162pt;&#10;z-index:2867;&#10;mso-position-horizontal:absolute;&#10;mso-position-horizontal-relative:char;&#10;mso-position-vertical:absolute;&#10;mso-position-vertical-relative:line;&#10;mso-wrap-distance-left:6.749897pt;&#10;mso-wrap-distance-right:6.749897pt;">
                <v:stroke color="#000000"/>
                <v:imagedata r:id="rId812"/>
                <o:lock selection="t"/>
              </v:shape>
            </w:pict>
          </mc:Fallback>
        </mc:AlternateContent>
      </w:r>
      <w:r>
        <mc:AlternateContent>
          <mc:Choice Requires="wps">
            <w:drawing>
              <wp:anchor distT="0" distB="0" distL="85723" distR="85723" simplePos="0" relativeHeight="2868" behindDoc="0" locked="0" layoutInCell="1" hidden="0" allowOverlap="1">
                <wp:simplePos x="0" y="0"/>
                <wp:positionH relativeFrom="character">
                  <wp:posOffset>347639</wp:posOffset>
                </wp:positionH>
                <wp:positionV relativeFrom="line">
                  <wp:posOffset>67066</wp:posOffset>
                </wp:positionV>
                <wp:extent cx="73495" cy="44358"/>
                <wp:effectExtent l="0" t="0" r="0" b="0"/>
                <wp:wrapNone/>
                <wp:docPr id="1252" name="平板用户 1252"/>
                <wp:cNvGraphicFramePr>
                  <a:graphicFrameLocks noChangeAspect="0" noSelect="1"/>
                </wp:cNvGraphicFramePr>
                <a:graphic>
                  <a:graphicData uri="http://schemas.microsoft.com/office/word/2010/wordprocessingInk">
                    <w14:contentPart bwMode="auto" r:id="rId813">
                      <w14:nvContentPartPr>
                        <w14:cNvContentPartPr/>
                      </w14:nvContentPartPr>
                      <w14:xfrm>
                        <a:off x="0" y="0"/>
                        <a:ext cx="73495" cy="44358"/>
                      </w14:xfrm>
                    </w14:contentPart>
                  </a:graphicData>
                </a:graphic>
              </wp:anchor>
            </w:drawing>
          </mc:Choice>
          <mc:Fallback>
            <w:pict>
              <v:shape type="#_x0000_t75" id="平板用户 1253" o:spid="_x0000_s1253" filled="f" stroked="f" strokeweight="1.0pt" style="position:absolute;&#10;margin-left:27.373209pt;&#10;margin-top:5.2808642pt;&#10;width:5.7870746pt;&#10;height:3.4927752pt;&#10;z-index:2868;&#10;mso-position-horizontal:absolute;&#10;mso-position-horizontal-relative:char;&#10;mso-position-vertical:absolute;&#10;mso-position-vertical-relative:line;&#10;mso-wrap-distance-left:6.749897pt;&#10;mso-wrap-distance-right:6.749897pt;">
                <v:stroke color="#000000"/>
                <v:imagedata r:id="rId814"/>
                <o:lock selection="t"/>
              </v:shape>
            </w:pict>
          </mc:Fallback>
        </mc:AlternateContent>
      </w:r>
      <w:r>
        <mc:AlternateContent>
          <mc:Choice Requires="wps">
            <w:drawing>
              <wp:anchor distT="0" distB="0" distL="85723" distR="85723" simplePos="0" relativeHeight="2869" behindDoc="0" locked="0" layoutInCell="1" hidden="0" allowOverlap="1">
                <wp:simplePos x="0" y="0"/>
                <wp:positionH relativeFrom="character">
                  <wp:posOffset>209743</wp:posOffset>
                </wp:positionH>
                <wp:positionV relativeFrom="line">
                  <wp:posOffset>39580</wp:posOffset>
                </wp:positionV>
                <wp:extent cx="156897" cy="135099"/>
                <wp:effectExtent l="0" t="0" r="0" b="0"/>
                <wp:wrapNone/>
                <wp:docPr id="1255" name="平板用户 1255"/>
                <wp:cNvGraphicFramePr>
                  <a:graphicFrameLocks noChangeAspect="0" noSelect="1"/>
                </wp:cNvGraphicFramePr>
                <a:graphic>
                  <a:graphicData uri="http://schemas.microsoft.com/office/word/2010/wordprocessingInk">
                    <w14:contentPart bwMode="auto" r:id="rId815">
                      <w14:nvContentPartPr>
                        <w14:cNvContentPartPr/>
                      </w14:nvContentPartPr>
                      <w14:xfrm>
                        <a:off x="0" y="0"/>
                        <a:ext cx="156897" cy="135099"/>
                      </w14:xfrm>
                    </w14:contentPart>
                  </a:graphicData>
                </a:graphic>
              </wp:anchor>
            </w:drawing>
          </mc:Choice>
          <mc:Fallback>
            <w:pict>
              <v:shape type="#_x0000_t75" id="平板用户 1256" o:spid="_x0000_s1256" filled="f" stroked="f" strokeweight="1.0pt" style="position:absolute;&#10;margin-left:16.515232pt;&#10;margin-top:3.1165907pt;&#10;width:12.354133pt;&#10;height:10.637762pt;&#10;z-index:2869;&#10;mso-position-horizontal:absolute;&#10;mso-position-horizontal-relative:char;&#10;mso-position-vertical:absolute;&#10;mso-position-vertical-relative:line;&#10;mso-wrap-distance-left:6.749897pt;&#10;mso-wrap-distance-right:6.749897pt;">
                <v:stroke color="#000000"/>
                <v:imagedata r:id="rId816"/>
                <o:lock selection="t"/>
              </v:shape>
            </w:pict>
          </mc:Fallback>
        </mc:AlternateContent>
      </w:r>
      <w:r>
        <mc:AlternateContent>
          <mc:Choice Requires="wps">
            <w:drawing>
              <wp:anchor distT="0" distB="0" distL="85723" distR="85723" simplePos="0" relativeHeight="2870" behindDoc="0" locked="0" layoutInCell="1" hidden="0" allowOverlap="1">
                <wp:simplePos x="0" y="0"/>
                <wp:positionH relativeFrom="character">
                  <wp:posOffset>243853</wp:posOffset>
                </wp:positionH>
                <wp:positionV relativeFrom="line">
                  <wp:posOffset>35367</wp:posOffset>
                </wp:positionV>
                <wp:extent cx="32350" cy="83622"/>
                <wp:effectExtent l="0" t="0" r="0" b="0"/>
                <wp:wrapNone/>
                <wp:docPr id="1258" name="平板用户 1258"/>
                <wp:cNvGraphicFramePr>
                  <a:graphicFrameLocks noChangeAspect="0" noSelect="1"/>
                </wp:cNvGraphicFramePr>
                <a:graphic>
                  <a:graphicData uri="http://schemas.microsoft.com/office/word/2010/wordprocessingInk">
                    <w14:contentPart bwMode="auto" r:id="rId817">
                      <w14:nvContentPartPr>
                        <w14:cNvContentPartPr/>
                      </w14:nvContentPartPr>
                      <w14:xfrm>
                        <a:off x="0" y="0"/>
                        <a:ext cx="32350" cy="83622"/>
                      </w14:xfrm>
                    </w14:contentPart>
                  </a:graphicData>
                </a:graphic>
              </wp:anchor>
            </w:drawing>
          </mc:Choice>
          <mc:Fallback>
            <w:pict>
              <v:shape type="#_x0000_t75" id="平板用户 1259" o:spid="_x0000_s1259" filled="f" stroked="f" strokeweight="1.0pt" style="position:absolute;&#10;margin-left:19.20104pt;&#10;margin-top:2.7848086pt;&#10;width:2.5472672pt;&#10;height:6.5844183pt;&#10;z-index:2870;&#10;mso-position-horizontal:absolute;&#10;mso-position-horizontal-relative:char;&#10;mso-position-vertical:absolute;&#10;mso-position-vertical-relative:line;&#10;mso-wrap-distance-left:6.749897pt;&#10;mso-wrap-distance-right:6.749897pt;">
                <v:stroke color="#000000"/>
                <v:imagedata r:id="rId818"/>
                <o:lock selection="t"/>
              </v:shape>
            </w:pict>
          </mc:Fallback>
        </mc:AlternateContent>
      </w:r>
      <w:r>
        <mc:AlternateContent>
          <mc:Choice Requires="wps">
            <w:drawing>
              <wp:anchor distT="0" distB="0" distL="85723" distR="85723" simplePos="0" relativeHeight="2871" behindDoc="0" locked="0" layoutInCell="1" hidden="0" allowOverlap="1">
                <wp:simplePos x="0" y="0"/>
                <wp:positionH relativeFrom="character">
                  <wp:posOffset>274088</wp:posOffset>
                </wp:positionH>
                <wp:positionV relativeFrom="line">
                  <wp:posOffset>32232</wp:posOffset>
                </wp:positionV>
                <wp:extent cx="28994" cy="247782"/>
                <wp:effectExtent l="0" t="0" r="0" b="0"/>
                <wp:wrapNone/>
                <wp:docPr id="1261" name="平板用户 1261"/>
                <wp:cNvGraphicFramePr>
                  <a:graphicFrameLocks noChangeAspect="0" noSelect="1"/>
                </wp:cNvGraphicFramePr>
                <a:graphic>
                  <a:graphicData uri="http://schemas.microsoft.com/office/word/2010/wordprocessingInk">
                    <w14:contentPart bwMode="auto" r:id="rId819">
                      <w14:nvContentPartPr>
                        <w14:cNvContentPartPr/>
                      </w14:nvContentPartPr>
                      <w14:xfrm>
                        <a:off x="0" y="0"/>
                        <a:ext cx="28994" cy="247782"/>
                      </w14:xfrm>
                    </w14:contentPart>
                  </a:graphicData>
                </a:graphic>
              </wp:anchor>
            </w:drawing>
          </mc:Choice>
          <mc:Fallback>
            <w:pict>
              <v:shape type="#_x0000_t75" id="平板用户 1262" o:spid="_x0000_s1262" filled="f" stroked="f" strokeweight="1.0pt" style="position:absolute;&#10;margin-left:21.581741pt;&#10;margin-top:2.5379863pt;&#10;width:2.28305pt;&#10;height:19.51046pt;&#10;z-index:2871;&#10;mso-position-horizontal:absolute;&#10;mso-position-horizontal-relative:char;&#10;mso-position-vertical:absolute;&#10;mso-position-vertical-relative:line;&#10;mso-wrap-distance-left:6.749897pt;&#10;mso-wrap-distance-right:6.749897pt;">
                <v:stroke color="#000000"/>
                <v:imagedata r:id="rId820"/>
                <o:lock selection="t"/>
              </v:shape>
            </w:pict>
          </mc:Fallback>
        </mc:AlternateContent>
      </w:r>
      <w:r>
        <mc:AlternateContent>
          <mc:Choice Requires="wps">
            <w:drawing>
              <wp:anchor distT="0" distB="0" distL="85723" distR="85723" simplePos="0" relativeHeight="2872" behindDoc="0" locked="0" layoutInCell="1" hidden="0" allowOverlap="1">
                <wp:simplePos x="0" y="0"/>
                <wp:positionH relativeFrom="character">
                  <wp:posOffset>353026</wp:posOffset>
                </wp:positionH>
                <wp:positionV relativeFrom="line">
                  <wp:posOffset>27744</wp:posOffset>
                </wp:positionV>
                <wp:extent cx="85288" cy="187865"/>
                <wp:effectExtent l="0" t="0" r="0" b="0"/>
                <wp:wrapNone/>
                <wp:docPr id="1264" name="平板用户 1264"/>
                <wp:cNvGraphicFramePr>
                  <a:graphicFrameLocks noChangeAspect="0" noSelect="1"/>
                </wp:cNvGraphicFramePr>
                <a:graphic>
                  <a:graphicData uri="http://schemas.microsoft.com/office/word/2010/wordprocessingInk">
                    <w14:contentPart bwMode="auto" r:id="rId821">
                      <w14:nvContentPartPr>
                        <w14:cNvContentPartPr/>
                      </w14:nvContentPartPr>
                      <w14:xfrm>
                        <a:off x="0" y="0"/>
                        <a:ext cx="85288" cy="187865"/>
                      </w14:xfrm>
                    </w14:contentPart>
                  </a:graphicData>
                </a:graphic>
              </wp:anchor>
            </w:drawing>
          </mc:Choice>
          <mc:Fallback>
            <w:pict>
              <v:shape type="#_x0000_t75" id="平板用户 1265" o:spid="_x0000_s1265" filled="f" stroked="f" strokeweight="1.0pt" style="position:absolute;&#10;margin-left:27.797344pt;&#10;margin-top:2.184598pt;&#10;width:6.715657pt;&#10;height:14.792545pt;&#10;z-index:2872;&#10;mso-position-horizontal:absolute;&#10;mso-position-horizontal-relative:char;&#10;mso-position-vertical:absolute;&#10;mso-position-vertical-relative:line;&#10;mso-wrap-distance-left:6.749897pt;&#10;mso-wrap-distance-right:6.749897pt;">
                <v:stroke color="#000000"/>
                <v:imagedata r:id="rId822"/>
                <o:lock selection="t"/>
              </v:shape>
            </w:pict>
          </mc:Fallback>
        </mc:AlternateContent>
      </w:r>
      <w:r>
        <mc:AlternateContent>
          <mc:Choice Requires="wps">
            <w:drawing>
              <wp:anchor distT="0" distB="0" distL="85723" distR="85723" simplePos="0" relativeHeight="2873" behindDoc="0" locked="0" layoutInCell="1" hidden="0" allowOverlap="1">
                <wp:simplePos x="0" y="0"/>
                <wp:positionH relativeFrom="character">
                  <wp:posOffset>408852</wp:posOffset>
                </wp:positionH>
                <wp:positionV relativeFrom="line">
                  <wp:posOffset>-3416</wp:posOffset>
                </wp:positionV>
                <wp:extent cx="109497" cy="233111"/>
                <wp:effectExtent l="0" t="0" r="0" b="0"/>
                <wp:wrapNone/>
                <wp:docPr id="1267" name="平板用户 1267"/>
                <wp:cNvGraphicFramePr>
                  <a:graphicFrameLocks noChangeAspect="0" noSelect="1"/>
                </wp:cNvGraphicFramePr>
                <a:graphic>
                  <a:graphicData uri="http://schemas.microsoft.com/office/word/2010/wordprocessingInk">
                    <w14:contentPart bwMode="auto" r:id="rId823">
                      <w14:nvContentPartPr>
                        <w14:cNvContentPartPr/>
                      </w14:nvContentPartPr>
                      <w14:xfrm>
                        <a:off x="0" y="0"/>
                        <a:ext cx="109497" cy="233111"/>
                      </w14:xfrm>
                    </w14:contentPart>
                  </a:graphicData>
                </a:graphic>
              </wp:anchor>
            </w:drawing>
          </mc:Choice>
          <mc:Fallback>
            <w:pict>
              <v:shape type="#_x0000_t75" id="平板用户 1268" o:spid="_x0000_s1268" filled="f" stroked="f" strokeweight="1.0pt" style="position:absolute;&#10;margin-left:32.193077pt;&#10;margin-top:-0.26897785pt;&#10;width:8.6218815pt;&#10;height:18.355265pt;&#10;z-index:2873;&#10;mso-position-horizontal:absolute;&#10;mso-position-horizontal-relative:char;&#10;mso-position-vertical:absolute;&#10;mso-position-vertical-relative:line;&#10;mso-wrap-distance-left:6.749897pt;&#10;mso-wrap-distance-right:6.749897pt;">
                <v:stroke color="#000000"/>
                <v:imagedata r:id="rId824"/>
                <o:lock selection="t"/>
              </v:shape>
            </w:pict>
          </mc:Fallback>
        </mc:AlternateContent>
      </w:r>
      <w:r>
        <mc:AlternateContent>
          <mc:Choice Requires="wps">
            <w:drawing>
              <wp:anchor distT="0" distB="0" distL="85723" distR="85723" simplePos="0" relativeHeight="2874" behindDoc="0" locked="0" layoutInCell="1" hidden="0" allowOverlap="1">
                <wp:simplePos x="0" y="0"/>
                <wp:positionH relativeFrom="character">
                  <wp:posOffset>246948</wp:posOffset>
                </wp:positionH>
                <wp:positionV relativeFrom="line">
                  <wp:posOffset>-22600</wp:posOffset>
                </wp:positionV>
                <wp:extent cx="84413" cy="36500"/>
                <wp:effectExtent l="0" t="0" r="0" b="0"/>
                <wp:wrapNone/>
                <wp:docPr id="1270" name="平板用户 1270"/>
                <wp:cNvGraphicFramePr>
                  <a:graphicFrameLocks noChangeAspect="0" noSelect="1"/>
                </wp:cNvGraphicFramePr>
                <a:graphic>
                  <a:graphicData uri="http://schemas.microsoft.com/office/word/2010/wordprocessingInk">
                    <w14:contentPart bwMode="auto" r:id="rId825">
                      <w14:nvContentPartPr>
                        <w14:cNvContentPartPr/>
                      </w14:nvContentPartPr>
                      <w14:xfrm>
                        <a:off x="0" y="0"/>
                        <a:ext cx="84413" cy="36500"/>
                      </w14:xfrm>
                    </w14:contentPart>
                  </a:graphicData>
                </a:graphic>
              </wp:anchor>
            </w:drawing>
          </mc:Choice>
          <mc:Fallback>
            <w:pict>
              <v:shape type="#_x0000_t75" id="平板用户 1271" o:spid="_x0000_s1271" filled="f" stroked="f" strokeweight="1.0pt" style="position:absolute;&#10;margin-left:19.444761pt;&#10;margin-top:-1.779575pt;&#10;width:6.646696pt;&#10;height:2.8740711pt;&#10;z-index:2874;&#10;mso-position-horizontal:absolute;&#10;mso-position-horizontal-relative:char;&#10;mso-position-vertical:absolute;&#10;mso-position-vertical-relative:line;&#10;mso-wrap-distance-left:6.749897pt;&#10;mso-wrap-distance-right:6.749897pt;">
                <v:stroke color="#000000"/>
                <v:imagedata r:id="rId826"/>
                <o:lock selection="t"/>
              </v:shape>
            </w:pict>
          </mc:Fallback>
        </mc:AlternateContent>
      </w:r>
      <w:r>
        <mc:AlternateContent>
          <mc:Choice Requires="wps">
            <w:drawing>
              <wp:anchor distT="0" distB="0" distL="85723" distR="85723" simplePos="0" relativeHeight="2912" behindDoc="0" locked="0" layoutInCell="1" hidden="0" allowOverlap="1">
                <wp:simplePos x="0" y="0"/>
                <wp:positionH relativeFrom="character">
                  <wp:posOffset>162313</wp:posOffset>
                </wp:positionH>
                <wp:positionV relativeFrom="line">
                  <wp:posOffset>143126</wp:posOffset>
                </wp:positionV>
                <wp:extent cx="58875" cy="34942"/>
                <wp:effectExtent l="0" t="0" r="0" b="0"/>
                <wp:wrapNone/>
                <wp:docPr id="1273" name="平板用户 1273"/>
                <wp:cNvGraphicFramePr>
                  <a:graphicFrameLocks noChangeAspect="0" noSelect="1"/>
                </wp:cNvGraphicFramePr>
                <a:graphic>
                  <a:graphicData uri="http://schemas.microsoft.com/office/word/2010/wordprocessingInk">
                    <w14:contentPart bwMode="auto" r:id="rId827">
                      <w14:nvContentPartPr>
                        <w14:cNvContentPartPr/>
                      </w14:nvContentPartPr>
                      <w14:xfrm>
                        <a:off x="0" y="0"/>
                        <a:ext cx="58875" cy="34942"/>
                      </w14:xfrm>
                    </w14:contentPart>
                  </a:graphicData>
                </a:graphic>
              </wp:anchor>
            </w:drawing>
          </mc:Choice>
          <mc:Fallback>
            <w:pict>
              <v:shape type="#_x0000_t75" id="平板用户 1274" o:spid="_x0000_s1274" filled="f" stroked="f" strokeweight="1.0pt" style="position:absolute;&#10;margin-left:12.780556pt;&#10;margin-top:11.269787pt;&#10;width:4.635874pt;&#10;height:2.7513466pt;&#10;z-index:2912;&#10;mso-position-horizontal:absolute;&#10;mso-position-horizontal-relative:char;&#10;mso-position-vertical:absolute;&#10;mso-position-vertical-relative:line;&#10;mso-wrap-distance-left:6.749897pt;&#10;mso-wrap-distance-right:6.749897pt;">
                <v:stroke color="#000000"/>
                <v:imagedata r:id="rId828"/>
                <o:lock selection="t"/>
              </v:shape>
            </w:pict>
          </mc:Fallback>
        </mc:AlternateContent>
      </w:r>
      <w:r>
        <mc:AlternateContent>
          <mc:Choice Requires="wps">
            <w:drawing>
              <wp:anchor distT="0" distB="0" distL="85723" distR="85723" simplePos="0" relativeHeight="2913" behindDoc="0" locked="0" layoutInCell="1" hidden="0" allowOverlap="1">
                <wp:simplePos x="0" y="0"/>
                <wp:positionH relativeFrom="character">
                  <wp:posOffset>21369</wp:posOffset>
                </wp:positionH>
                <wp:positionV relativeFrom="line">
                  <wp:posOffset>131564</wp:posOffset>
                </wp:positionV>
                <wp:extent cx="23334" cy="69896"/>
                <wp:effectExtent l="0" t="0" r="0" b="0"/>
                <wp:wrapNone/>
                <wp:docPr id="1276" name="平板用户 1276"/>
                <wp:cNvGraphicFramePr>
                  <a:graphicFrameLocks noChangeAspect="0" noSelect="1"/>
                </wp:cNvGraphicFramePr>
                <a:graphic>
                  <a:graphicData uri="http://schemas.microsoft.com/office/word/2010/wordprocessingInk">
                    <w14:contentPart bwMode="auto" r:id="rId829">
                      <w14:nvContentPartPr>
                        <w14:cNvContentPartPr/>
                      </w14:nvContentPartPr>
                      <w14:xfrm>
                        <a:off x="0" y="0"/>
                        <a:ext cx="23334" cy="69896"/>
                      </w14:xfrm>
                    </w14:contentPart>
                  </a:graphicData>
                </a:graphic>
              </wp:anchor>
            </w:drawing>
          </mc:Choice>
          <mc:Fallback>
            <w:pict>
              <v:shape type="#_x0000_t75" id="平板用户 1277" o:spid="_x0000_s1277" filled="f" stroked="f" strokeweight="1.0pt" style="position:absolute;&#10;margin-left:1.6826335pt;&#10;margin-top:10.359401pt;&#10;width:1.8373438pt;&#10;height:5.5036545pt;&#10;z-index:2913;&#10;mso-position-horizontal:absolute;&#10;mso-position-horizontal-relative:char;&#10;mso-position-vertical:absolute;&#10;mso-position-vertical-relative:line;&#10;mso-wrap-distance-left:6.749897pt;&#10;mso-wrap-distance-right:6.749897pt;">
                <v:stroke color="#000000"/>
                <v:imagedata r:id="rId830"/>
                <o:lock selection="t"/>
              </v:shape>
            </w:pict>
          </mc:Fallback>
        </mc:AlternateContent>
      </w:r>
      <w:r>
        <mc:AlternateContent>
          <mc:Choice Requires="wps">
            <w:drawing>
              <wp:anchor distT="0" distB="0" distL="85723" distR="85723" simplePos="0" relativeHeight="2914" behindDoc="0" locked="0" layoutInCell="1" hidden="0" allowOverlap="1">
                <wp:simplePos x="0" y="0"/>
                <wp:positionH relativeFrom="character">
                  <wp:posOffset>62007</wp:posOffset>
                </wp:positionH>
                <wp:positionV relativeFrom="line">
                  <wp:posOffset>120811</wp:posOffset>
                </wp:positionV>
                <wp:extent cx="27332" cy="118924"/>
                <wp:effectExtent l="0" t="0" r="0" b="0"/>
                <wp:wrapNone/>
                <wp:docPr id="1279" name="平板用户 1279"/>
                <wp:cNvGraphicFramePr>
                  <a:graphicFrameLocks noChangeAspect="0" noSelect="1"/>
                </wp:cNvGraphicFramePr>
                <a:graphic>
                  <a:graphicData uri="http://schemas.microsoft.com/office/word/2010/wordprocessingInk">
                    <w14:contentPart bwMode="auto" r:id="rId831">
                      <w14:nvContentPartPr>
                        <w14:cNvContentPartPr/>
                      </w14:nvContentPartPr>
                      <w14:xfrm>
                        <a:off x="0" y="0"/>
                        <a:ext cx="27332" cy="118924"/>
                      </w14:xfrm>
                    </w14:contentPart>
                  </a:graphicData>
                </a:graphic>
              </wp:anchor>
            </w:drawing>
          </mc:Choice>
          <mc:Fallback>
            <w:pict>
              <v:shape type="#_x0000_t75" id="平板用户 1280" o:spid="_x0000_s1280" filled="f" stroked="f" strokeweight="1.0pt" style="position:absolute;&#10;margin-left:4.8824673pt;&#10;margin-top:9.512733pt;&#10;width:2.1522005pt;&#10;height:9.3640995pt;&#10;z-index:2914;&#10;mso-position-horizontal:absolute;&#10;mso-position-horizontal-relative:char;&#10;mso-position-vertical:absolute;&#10;mso-position-vertical-relative:line;&#10;mso-wrap-distance-left:6.749897pt;&#10;mso-wrap-distance-right:6.749897pt;">
                <v:stroke color="#000000"/>
                <v:imagedata r:id="rId832"/>
                <o:lock selection="t"/>
              </v:shape>
            </w:pict>
          </mc:Fallback>
        </mc:AlternateContent>
      </w:r>
      <w:r>
        <mc:AlternateContent>
          <mc:Choice Requires="wps">
            <w:drawing>
              <wp:anchor distT="0" distB="0" distL="85723" distR="85723" simplePos="0" relativeHeight="2915" behindDoc="0" locked="0" layoutInCell="1" hidden="0" allowOverlap="1">
                <wp:simplePos x="0" y="0"/>
                <wp:positionH relativeFrom="character">
                  <wp:posOffset>97407</wp:posOffset>
                </wp:positionH>
                <wp:positionV relativeFrom="line">
                  <wp:posOffset>94688</wp:posOffset>
                </wp:positionV>
                <wp:extent cx="57137" cy="103117"/>
                <wp:effectExtent l="0" t="0" r="0" b="0"/>
                <wp:wrapNone/>
                <wp:docPr id="1282" name="平板用户 1282"/>
                <wp:cNvGraphicFramePr>
                  <a:graphicFrameLocks noChangeAspect="0" noSelect="1"/>
                </wp:cNvGraphicFramePr>
                <a:graphic>
                  <a:graphicData uri="http://schemas.microsoft.com/office/word/2010/wordprocessingInk">
                    <w14:contentPart bwMode="auto" r:id="rId833">
                      <w14:nvContentPartPr>
                        <w14:cNvContentPartPr/>
                      </w14:nvContentPartPr>
                      <w14:xfrm>
                        <a:off x="0" y="0"/>
                        <a:ext cx="57137" cy="103117"/>
                      </w14:xfrm>
                    </w14:contentPart>
                  </a:graphicData>
                </a:graphic>
              </wp:anchor>
            </w:drawing>
          </mc:Choice>
          <mc:Fallback>
            <w:pict>
              <v:shape type="#_x0000_t75" id="平板用户 1283" o:spid="_x0000_s1283" filled="f" stroked="f" strokeweight="1.0pt" style="position:absolute;&#10;margin-left:7.6698966pt;&#10;margin-top:7.455758pt;&#10;width:4.4990044pt;&#10;height:8.119505pt;&#10;z-index:2915;&#10;mso-position-horizontal:absolute;&#10;mso-position-horizontal-relative:char;&#10;mso-position-vertical:absolute;&#10;mso-position-vertical-relative:line;&#10;mso-wrap-distance-left:6.749897pt;&#10;mso-wrap-distance-right:6.749897pt;">
                <v:stroke color="#000000"/>
                <v:imagedata r:id="rId834"/>
                <o:lock selection="t"/>
              </v:shape>
            </w:pict>
          </mc:Fallback>
        </mc:AlternateContent>
      </w:r>
      <w:r>
        <mc:AlternateContent>
          <mc:Choice Requires="wps">
            <w:drawing>
              <wp:anchor distT="0" distB="0" distL="85723" distR="85723" simplePos="0" relativeHeight="2916" behindDoc="0" locked="0" layoutInCell="1" hidden="0" allowOverlap="1">
                <wp:simplePos x="0" y="0"/>
                <wp:positionH relativeFrom="character">
                  <wp:posOffset>-10182</wp:posOffset>
                </wp:positionH>
                <wp:positionV relativeFrom="line">
                  <wp:posOffset>61620</wp:posOffset>
                </wp:positionV>
                <wp:extent cx="29214" cy="47351"/>
                <wp:effectExtent l="0" t="0" r="0" b="0"/>
                <wp:wrapNone/>
                <wp:docPr id="1285" name="平板用户 1285"/>
                <wp:cNvGraphicFramePr>
                  <a:graphicFrameLocks noChangeAspect="0" noSelect="1"/>
                </wp:cNvGraphicFramePr>
                <a:graphic>
                  <a:graphicData uri="http://schemas.microsoft.com/office/word/2010/wordprocessingInk">
                    <w14:contentPart bwMode="auto" r:id="rId835">
                      <w14:nvContentPartPr>
                        <w14:cNvContentPartPr/>
                      </w14:nvContentPartPr>
                      <w14:xfrm>
                        <a:off x="0" y="0"/>
                        <a:ext cx="29214" cy="47351"/>
                      </w14:xfrm>
                    </w14:contentPart>
                  </a:graphicData>
                </a:graphic>
              </wp:anchor>
            </w:drawing>
          </mc:Choice>
          <mc:Fallback>
            <w:pict>
              <v:shape type="#_x0000_t75" id="平板用户 1286" o:spid="_x0000_s1286" filled="f" stroked="f" strokeweight="1.0pt" style="position:absolute;&#10;margin-left:-0.80176085pt;&#10;margin-top:4.852038pt;&#10;width:2.3003533pt;&#10;height:3.7284741pt;&#10;z-index:2916;&#10;mso-position-horizontal:absolute;&#10;mso-position-horizontal-relative:char;&#10;mso-position-vertical:absolute;&#10;mso-position-vertical-relative:line;&#10;mso-wrap-distance-left:6.749897pt;&#10;mso-wrap-distance-right:6.749897pt;">
                <v:stroke color="#000000"/>
                <v:imagedata r:id="rId836"/>
                <o:lock selection="t"/>
              </v:shape>
            </w:pict>
          </mc:Fallback>
        </mc:AlternateContent>
      </w:r>
      <w:r>
        <mc:AlternateContent>
          <mc:Choice Requires="wps">
            <w:drawing>
              <wp:anchor distT="0" distB="0" distL="85723" distR="85723" simplePos="0" relativeHeight="2917" behindDoc="0" locked="0" layoutInCell="1" hidden="0" allowOverlap="1">
                <wp:simplePos x="0" y="0"/>
                <wp:positionH relativeFrom="character">
                  <wp:posOffset>-79881</wp:posOffset>
                </wp:positionH>
                <wp:positionV relativeFrom="line">
                  <wp:posOffset>49491</wp:posOffset>
                </wp:positionV>
                <wp:extent cx="205131" cy="189389"/>
                <wp:effectExtent l="0" t="0" r="0" b="0"/>
                <wp:wrapNone/>
                <wp:docPr id="1288" name="平板用户 1288"/>
                <wp:cNvGraphicFramePr>
                  <a:graphicFrameLocks noChangeAspect="0" noSelect="1"/>
                </wp:cNvGraphicFramePr>
                <a:graphic>
                  <a:graphicData uri="http://schemas.microsoft.com/office/word/2010/wordprocessingInk">
                    <w14:contentPart bwMode="auto" r:id="rId837">
                      <w14:nvContentPartPr>
                        <w14:cNvContentPartPr/>
                      </w14:nvContentPartPr>
                      <w14:xfrm>
                        <a:off x="0" y="0"/>
                        <a:ext cx="205131" cy="189389"/>
                      </w14:xfrm>
                    </w14:contentPart>
                  </a:graphicData>
                </a:graphic>
              </wp:anchor>
            </w:drawing>
          </mc:Choice>
          <mc:Fallback>
            <w:pict>
              <v:shape type="#_x0000_t75" id="平板用户 1289" o:spid="_x0000_s1289" filled="f" stroked="f" strokeweight="1.0pt" style="position:absolute;&#10;margin-left:-6.289903pt;&#10;margin-top:3.8969743pt;&#10;width:16.152088pt;&#10;height:14.912569pt;&#10;z-index:2917;&#10;mso-position-horizontal:absolute;&#10;mso-position-horizontal-relative:char;&#10;mso-position-vertical:absolute;&#10;mso-position-vertical-relative:line;&#10;mso-wrap-distance-left:6.749897pt;&#10;mso-wrap-distance-right:6.749897pt;">
                <v:stroke color="#000000"/>
                <v:imagedata r:id="rId838"/>
                <o:lock selection="t"/>
              </v:shape>
            </w:pict>
          </mc:Fallback>
        </mc:AlternateContent>
      </w:r>
      <w:r>
        <mc:AlternateContent>
          <mc:Choice Requires="wps">
            <w:drawing>
              <wp:anchor distT="0" distB="0" distL="85723" distR="85723" simplePos="0" relativeHeight="2918" behindDoc="0" locked="0" layoutInCell="1" hidden="0" allowOverlap="1">
                <wp:simplePos x="0" y="0"/>
                <wp:positionH relativeFrom="character">
                  <wp:posOffset>117137</wp:posOffset>
                </wp:positionH>
                <wp:positionV relativeFrom="line">
                  <wp:posOffset>37306</wp:posOffset>
                </wp:positionV>
                <wp:extent cx="91194" cy="55888"/>
                <wp:effectExtent l="0" t="0" r="0" b="0"/>
                <wp:wrapNone/>
                <wp:docPr id="1291" name="平板用户 1291"/>
                <wp:cNvGraphicFramePr>
                  <a:graphicFrameLocks noChangeAspect="0" noSelect="1"/>
                </wp:cNvGraphicFramePr>
                <a:graphic>
                  <a:graphicData uri="http://schemas.microsoft.com/office/word/2010/wordprocessingInk">
                    <w14:contentPart bwMode="auto" r:id="rId839">
                      <w14:nvContentPartPr>
                        <w14:cNvContentPartPr/>
                      </w14:nvContentPartPr>
                      <w14:xfrm>
                        <a:off x="0" y="0"/>
                        <a:ext cx="91194" cy="55888"/>
                      </w14:xfrm>
                    </w14:contentPart>
                  </a:graphicData>
                </a:graphic>
              </wp:anchor>
            </w:drawing>
          </mc:Choice>
          <mc:Fallback>
            <w:pict>
              <v:shape type="#_x0000_t75" id="平板用户 1292" o:spid="_x0000_s1292" filled="f" stroked="f" strokeweight="1.0pt" style="position:absolute;&#10;margin-left:9.223443pt;&#10;margin-top:2.9375162pt;&#10;width:7.1806693pt;&#10;height:4.400644pt;&#10;z-index:2918;&#10;mso-position-horizontal:absolute;&#10;mso-position-horizontal-relative:char;&#10;mso-position-vertical:absolute;&#10;mso-position-vertical-relative:line;&#10;mso-wrap-distance-left:6.749897pt;&#10;mso-wrap-distance-right:6.749897pt;">
                <v:stroke color="#000000"/>
                <v:imagedata r:id="rId840"/>
                <o:lock selection="t"/>
              </v:shape>
            </w:pict>
          </mc:Fallback>
        </mc:AlternateContent>
      </w:r>
      <w:r>
        <mc:AlternateContent>
          <mc:Choice Requires="wps">
            <w:drawing>
              <wp:anchor distT="0" distB="0" distL="85723" distR="85723" simplePos="0" relativeHeight="2919" behindDoc="0" locked="0" layoutInCell="1" hidden="0" allowOverlap="1">
                <wp:simplePos x="0" y="0"/>
                <wp:positionH relativeFrom="character">
                  <wp:posOffset>23522</wp:posOffset>
                </wp:positionH>
                <wp:positionV relativeFrom="line">
                  <wp:posOffset>6234</wp:posOffset>
                </wp:positionV>
                <wp:extent cx="84447" cy="85930"/>
                <wp:effectExtent l="0" t="0" r="0" b="0"/>
                <wp:wrapNone/>
                <wp:docPr id="1294" name="平板用户 1294"/>
                <wp:cNvGraphicFramePr>
                  <a:graphicFrameLocks noChangeAspect="0" noSelect="1"/>
                </wp:cNvGraphicFramePr>
                <a:graphic>
                  <a:graphicData uri="http://schemas.microsoft.com/office/word/2010/wordprocessingInk">
                    <w14:contentPart bwMode="auto" r:id="rId841">
                      <w14:nvContentPartPr>
                        <w14:cNvContentPartPr/>
                      </w14:nvContentPartPr>
                      <w14:xfrm>
                        <a:off x="0" y="0"/>
                        <a:ext cx="84447" cy="85930"/>
                      </w14:xfrm>
                    </w14:contentPart>
                  </a:graphicData>
                </a:graphic>
              </wp:anchor>
            </w:drawing>
          </mc:Choice>
          <mc:Fallback>
            <w:pict>
              <v:shape type="#_x0000_t75" id="平板用户 1295" o:spid="_x0000_s1295" filled="f" stroked="f" strokeweight="1.0pt" style="position:absolute;&#10;margin-left:1.8521465pt;&#10;margin-top:0.49089828pt;&#10;width:6.6494026pt;&#10;height:6.7661934pt;&#10;z-index:2919;&#10;mso-position-horizontal:absolute;&#10;mso-position-horizontal-relative:char;&#10;mso-position-vertical:absolute;&#10;mso-position-vertical-relative:line;&#10;mso-wrap-distance-left:6.749897pt;&#10;mso-wrap-distance-right:6.749897pt;">
                <v:stroke color="#000000"/>
                <v:imagedata r:id="rId842"/>
                <o:lock selection="t"/>
              </v:shape>
            </w:pict>
          </mc:Fallback>
        </mc:AlternateContent>
      </w:r>
      <w:r>
        <mc:AlternateContent>
          <mc:Choice Requires="wps">
            <w:drawing>
              <wp:anchor distT="0" distB="0" distL="85723" distR="85723" simplePos="0" relativeHeight="2920" behindDoc="0" locked="0" layoutInCell="1" hidden="0" allowOverlap="1">
                <wp:simplePos x="0" y="0"/>
                <wp:positionH relativeFrom="character">
                  <wp:posOffset>-668</wp:posOffset>
                </wp:positionH>
                <wp:positionV relativeFrom="line">
                  <wp:posOffset>-695</wp:posOffset>
                </wp:positionV>
                <wp:extent cx="22805" cy="40153"/>
                <wp:effectExtent l="0" t="0" r="0" b="0"/>
                <wp:wrapNone/>
                <wp:docPr id="1297" name="平板用户 1297"/>
                <wp:cNvGraphicFramePr>
                  <a:graphicFrameLocks noChangeAspect="0" noSelect="1"/>
                </wp:cNvGraphicFramePr>
                <a:graphic>
                  <a:graphicData uri="http://schemas.microsoft.com/office/word/2010/wordprocessingInk">
                    <w14:contentPart bwMode="auto" r:id="rId843">
                      <w14:nvContentPartPr>
                        <w14:cNvContentPartPr/>
                      </w14:nvContentPartPr>
                      <w14:xfrm>
                        <a:off x="0" y="0"/>
                        <a:ext cx="22805" cy="40153"/>
                      </w14:xfrm>
                    </w14:contentPart>
                  </a:graphicData>
                </a:graphic>
              </wp:anchor>
            </w:drawing>
          </mc:Choice>
          <mc:Fallback>
            <w:pict>
              <v:shape type="#_x0000_t75" id="平板用户 1298" o:spid="_x0000_s1298" filled="f" stroked="f" strokeweight="1.0pt" style="position:absolute;&#10;margin-left:-0.05264202pt;&#10;margin-top:-0.0547477pt;&#10;width:1.7957395pt;&#10;height:3.1617255pt;&#10;z-index:2920;&#10;mso-position-horizontal:absolute;&#10;mso-position-horizontal-relative:char;&#10;mso-position-vertical:absolute;&#10;mso-position-vertical-relative:line;&#10;mso-wrap-distance-left:6.749897pt;&#10;mso-wrap-distance-right:6.749897pt;">
                <v:stroke color="#000000"/>
                <v:imagedata r:id="rId844"/>
                <o:lock selection="t"/>
              </v:shape>
            </w:pict>
          </mc:Fallback>
        </mc:AlternateContent>
      </w:r>
      <w:r>
        <mc:AlternateContent>
          <mc:Choice Requires="wps">
            <w:drawing>
              <wp:anchor distT="0" distB="0" distL="85723" distR="85723" simplePos="0" relativeHeight="2921" behindDoc="0" locked="0" layoutInCell="1" hidden="0" allowOverlap="1">
                <wp:simplePos x="0" y="0"/>
                <wp:positionH relativeFrom="character">
                  <wp:posOffset>145304</wp:posOffset>
                </wp:positionH>
                <wp:positionV relativeFrom="line">
                  <wp:posOffset>-9406</wp:posOffset>
                </wp:positionV>
                <wp:extent cx="37299" cy="305883"/>
                <wp:effectExtent l="0" t="0" r="0" b="0"/>
                <wp:wrapNone/>
                <wp:docPr id="1300" name="平板用户 1300"/>
                <wp:cNvGraphicFramePr>
                  <a:graphicFrameLocks noChangeAspect="0" noSelect="1"/>
                </wp:cNvGraphicFramePr>
                <a:graphic>
                  <a:graphicData uri="http://schemas.microsoft.com/office/word/2010/wordprocessingInk">
                    <w14:contentPart bwMode="auto" r:id="rId845">
                      <w14:nvContentPartPr>
                        <w14:cNvContentPartPr/>
                      </w14:nvContentPartPr>
                      <w14:xfrm>
                        <a:off x="0" y="0"/>
                        <a:ext cx="37299" cy="305883"/>
                      </w14:xfrm>
                    </w14:contentPart>
                  </a:graphicData>
                </a:graphic>
              </wp:anchor>
            </w:drawing>
          </mc:Choice>
          <mc:Fallback>
            <w:pict>
              <v:shape type="#_x0000_t75" id="平板用户 1301" o:spid="_x0000_s1301" filled="f" stroked="f" strokeweight="1.0pt" style="position:absolute;&#10;margin-left:11.441285pt;&#10;margin-top:-0.74065036pt;&#10;width:2.936944pt;&#10;height:24.085281pt;&#10;z-index:2921;&#10;mso-position-horizontal:absolute;&#10;mso-position-horizontal-relative:char;&#10;mso-position-vertical:absolute;&#10;mso-position-vertical-relative:line;&#10;mso-wrap-distance-left:6.749897pt;&#10;mso-wrap-distance-right:6.749897pt;">
                <v:stroke color="#000000"/>
                <v:imagedata r:id="rId846"/>
                <o:lock selection="t"/>
              </v:shape>
            </w:pict>
          </mc:Fallback>
        </mc:AlternateContent>
      </w:r>
      <w:r>
        <mc:AlternateContent>
          <mc:Choice Requires="wps">
            <w:drawing>
              <wp:anchor distT="0" distB="0" distL="85723" distR="85723" simplePos="0" relativeHeight="2922" behindDoc="0" locked="0" layoutInCell="1" hidden="0" allowOverlap="1">
                <wp:simplePos x="0" y="0"/>
                <wp:positionH relativeFrom="character">
                  <wp:posOffset>57760</wp:posOffset>
                </wp:positionH>
                <wp:positionV relativeFrom="line">
                  <wp:posOffset>-12666</wp:posOffset>
                </wp:positionV>
                <wp:extent cx="18608" cy="19049"/>
                <wp:effectExtent l="0" t="0" r="0" b="0"/>
                <wp:wrapNone/>
                <wp:docPr id="1303" name="平板用户 1303"/>
                <wp:cNvGraphicFramePr>
                  <a:graphicFrameLocks noChangeAspect="0" noSelect="1"/>
                </wp:cNvGraphicFramePr>
                <a:graphic>
                  <a:graphicData uri="http://schemas.microsoft.com/office/word/2010/wordprocessingInk">
                    <w14:contentPart bwMode="auto" r:id="rId847">
                      <w14:nvContentPartPr>
                        <w14:cNvContentPartPr/>
                      </w14:nvContentPartPr>
                      <w14:xfrm>
                        <a:off x="0" y="0"/>
                        <a:ext cx="18608" cy="19049"/>
                      </w14:xfrm>
                    </w14:contentPart>
                  </a:graphicData>
                </a:graphic>
              </wp:anchor>
            </w:drawing>
          </mc:Choice>
          <mc:Fallback>
            <w:pict>
              <v:shape type="#_x0000_t75" id="平板用户 1304" o:spid="_x0000_s1304" filled="f" stroked="f" strokeweight="1.0pt" style="position:absolute;&#10;margin-left:4.5480533pt;&#10;margin-top:-0.9973603pt;&#10;width:1.465222pt;&#10;height:1.4999771pt;&#10;z-index:2922;&#10;mso-position-horizontal:absolute;&#10;mso-position-horizontal-relative:char;&#10;mso-position-vertical:absolute;&#10;mso-position-vertical-relative:line;&#10;mso-wrap-distance-left:6.749897pt;&#10;mso-wrap-distance-right:6.749897pt;">
                <v:stroke color="#000000"/>
                <v:imagedata r:id="rId848"/>
                <o:lock selection="t"/>
              </v:shape>
            </w:pict>
          </mc:Fallback>
        </mc:AlternateContent>
      </w:r>
      <w:r>
        <mc:AlternateContent>
          <mc:Choice Requires="wps">
            <w:drawing>
              <wp:anchor distT="0" distB="0" distL="85723" distR="85723" simplePos="0" relativeHeight="2923" behindDoc="0" locked="0" layoutInCell="1" hidden="0" allowOverlap="1">
                <wp:simplePos x="0" y="0"/>
                <wp:positionH relativeFrom="character">
                  <wp:posOffset>191295</wp:posOffset>
                </wp:positionH>
                <wp:positionV relativeFrom="line">
                  <wp:posOffset>-22191</wp:posOffset>
                </wp:positionV>
                <wp:extent cx="34503" cy="31976"/>
                <wp:effectExtent l="0" t="0" r="0" b="0"/>
                <wp:wrapNone/>
                <wp:docPr id="1306" name="平板用户 1306"/>
                <wp:cNvGraphicFramePr>
                  <a:graphicFrameLocks noChangeAspect="0" noSelect="1"/>
                </wp:cNvGraphicFramePr>
                <a:graphic>
                  <a:graphicData uri="http://schemas.microsoft.com/office/word/2010/wordprocessingInk">
                    <w14:contentPart bwMode="auto" r:id="rId849">
                      <w14:nvContentPartPr>
                        <w14:cNvContentPartPr/>
                      </w14:nvContentPartPr>
                      <w14:xfrm>
                        <a:off x="0" y="0"/>
                        <a:ext cx="34503" cy="31976"/>
                      </w14:xfrm>
                    </w14:contentPart>
                  </a:graphicData>
                </a:graphic>
              </wp:anchor>
            </w:drawing>
          </mc:Choice>
          <mc:Fallback>
            <w:pict>
              <v:shape type="#_x0000_t75" id="平板用户 1307" o:spid="_x0000_s1307" filled="f" stroked="f" strokeweight="1.0pt" style="position:absolute;&#10;margin-left:15.062644pt;&#10;margin-top:-1.7473489pt;&#10;width:2.7167745pt;&#10;height:2.5177991pt;&#10;z-index:2923;&#10;mso-position-horizontal:absolute;&#10;mso-position-horizontal-relative:char;&#10;mso-position-vertical:absolute;&#10;mso-position-vertical-relative:line;&#10;mso-wrap-distance-left:6.749897pt;&#10;mso-wrap-distance-right:6.749897pt;">
                <v:stroke color="#000000"/>
                <v:imagedata r:id="rId850"/>
                <o:lock selection="t"/>
              </v:shape>
            </w:pict>
          </mc:Fallback>
        </mc:AlternateContent>
      </w:r>
      <w:r>
        <mc:AlternateContent>
          <mc:Choice Requires="wps">
            <w:drawing>
              <wp:anchor distT="0" distB="0" distL="85723" distR="85723" simplePos="0" relativeHeight="2924" behindDoc="0" locked="0" layoutInCell="1" hidden="0" allowOverlap="1">
                <wp:simplePos x="0" y="0"/>
                <wp:positionH relativeFrom="character">
                  <wp:posOffset>-32266</wp:posOffset>
                </wp:positionH>
                <wp:positionV relativeFrom="line">
                  <wp:posOffset>-41515</wp:posOffset>
                </wp:positionV>
                <wp:extent cx="44903" cy="99059"/>
                <wp:effectExtent l="0" t="0" r="0" b="0"/>
                <wp:wrapNone/>
                <wp:docPr id="1309" name="平板用户 1309"/>
                <wp:cNvGraphicFramePr>
                  <a:graphicFrameLocks noChangeAspect="0" noSelect="1"/>
                </wp:cNvGraphicFramePr>
                <a:graphic>
                  <a:graphicData uri="http://schemas.microsoft.com/office/word/2010/wordprocessingInk">
                    <w14:contentPart bwMode="auto" r:id="rId851">
                      <w14:nvContentPartPr>
                        <w14:cNvContentPartPr/>
                      </w14:nvContentPartPr>
                      <w14:xfrm>
                        <a:off x="0" y="0"/>
                        <a:ext cx="44903" cy="99059"/>
                      </w14:xfrm>
                    </w14:contentPart>
                  </a:graphicData>
                </a:graphic>
              </wp:anchor>
            </w:drawing>
          </mc:Choice>
          <mc:Fallback>
            <w:pict>
              <v:shape type="#_x0000_t75" id="平板用户 1310" o:spid="_x0000_s1310" filled="f" stroked="f" strokeweight="1.0pt" style="position:absolute;&#10;margin-left:-2.5406413pt;&#10;margin-top:-3.268932pt;&#10;width:3.5357356pt;&#10;height:7.7999454pt;&#10;z-index:2924;&#10;mso-position-horizontal:absolute;&#10;mso-position-horizontal-relative:char;&#10;mso-position-vertical:absolute;&#10;mso-position-vertical-relative:line;&#10;mso-wrap-distance-left:6.749897pt;&#10;mso-wrap-distance-right:6.749897pt;">
                <v:stroke color="#000000"/>
                <v:imagedata r:id="rId852"/>
                <o:lock selection="t"/>
              </v:shape>
            </w:pict>
          </mc:Fallback>
        </mc:AlternateContent>
      </w:r>
      <w:r>
        <mc:AlternateContent>
          <mc:Choice Requires="wps">
            <w:drawing>
              <wp:anchor distT="0" distB="0" distL="85723" distR="85723" simplePos="0" relativeHeight="2925" behindDoc="0" locked="0" layoutInCell="1" hidden="0" allowOverlap="1">
                <wp:simplePos x="0" y="0"/>
                <wp:positionH relativeFrom="character">
                  <wp:posOffset>-3964</wp:posOffset>
                </wp:positionH>
                <wp:positionV relativeFrom="line">
                  <wp:posOffset>-46728</wp:posOffset>
                </wp:positionV>
                <wp:extent cx="46451" cy="43445"/>
                <wp:effectExtent l="0" t="0" r="0" b="0"/>
                <wp:wrapNone/>
                <wp:docPr id="1312" name="平板用户 1312"/>
                <wp:cNvGraphicFramePr>
                  <a:graphicFrameLocks noChangeAspect="0" noSelect="1"/>
                </wp:cNvGraphicFramePr>
                <a:graphic>
                  <a:graphicData uri="http://schemas.microsoft.com/office/word/2010/wordprocessingInk">
                    <w14:contentPart bwMode="auto" r:id="rId853">
                      <w14:nvContentPartPr>
                        <w14:cNvContentPartPr/>
                      </w14:nvContentPartPr>
                      <w14:xfrm>
                        <a:off x="0" y="0"/>
                        <a:ext cx="46451" cy="43445"/>
                      </w14:xfrm>
                    </w14:contentPart>
                  </a:graphicData>
                </a:graphic>
              </wp:anchor>
            </w:drawing>
          </mc:Choice>
          <mc:Fallback>
            <w:pict>
              <v:shape type="#_x0000_t75" id="平板用户 1313" o:spid="_x0000_s1313" filled="f" stroked="f" strokeweight="1.0pt" style="position:absolute;&#10;margin-left:-0.31212714pt;&#10;margin-top:-3.6794484pt;&#10;width:3.657619pt;&#10;height:3.4209073pt;&#10;z-index:2925;&#10;mso-position-horizontal:absolute;&#10;mso-position-horizontal-relative:char;&#10;mso-position-vertical:absolute;&#10;mso-position-vertical-relative:line;&#10;mso-wrap-distance-left:6.749897pt;&#10;mso-wrap-distance-right:6.749897pt;">
                <v:stroke color="#000000"/>
                <v:imagedata r:id="rId854"/>
                <o:lock selection="t"/>
              </v:shape>
            </w:pict>
          </mc:Fallback>
        </mc:AlternateContent>
      </w:r>
      <w:r>
        <mc:AlternateContent>
          <mc:Choice Requires="wps">
            <w:drawing>
              <wp:anchor distT="0" distB="0" distL="85723" distR="85723" simplePos="0" relativeHeight="2926" behindDoc="0" locked="0" layoutInCell="1" hidden="0" allowOverlap="1">
                <wp:simplePos x="0" y="0"/>
                <wp:positionH relativeFrom="character">
                  <wp:posOffset>23282</wp:posOffset>
                </wp:positionH>
                <wp:positionV relativeFrom="line">
                  <wp:posOffset>-46956</wp:posOffset>
                </wp:positionV>
                <wp:extent cx="69207" cy="67522"/>
                <wp:effectExtent l="0" t="0" r="0" b="0"/>
                <wp:wrapNone/>
                <wp:docPr id="1315" name="平板用户 1315"/>
                <wp:cNvGraphicFramePr>
                  <a:graphicFrameLocks noChangeAspect="0" noSelect="1"/>
                </wp:cNvGraphicFramePr>
                <a:graphic>
                  <a:graphicData uri="http://schemas.microsoft.com/office/word/2010/wordprocessingInk">
                    <w14:contentPart bwMode="auto" r:id="rId855">
                      <w14:nvContentPartPr>
                        <w14:cNvContentPartPr/>
                      </w14:nvContentPartPr>
                      <w14:xfrm>
                        <a:off x="0" y="0"/>
                        <a:ext cx="69207" cy="67522"/>
                      </w14:xfrm>
                    </w14:contentPart>
                  </a:graphicData>
                </a:graphic>
              </wp:anchor>
            </w:drawing>
          </mc:Choice>
          <mc:Fallback>
            <w:pict>
              <v:shape type="#_x0000_t75" id="平板用户 1316" o:spid="_x0000_s1316" filled="f" stroked="f" strokeweight="1.0pt" style="position:absolute;&#10;margin-left:1.8332756pt;&#10;margin-top:-3.6973925pt;&#10;width:5.449439pt;&#10;height:5.3167524pt;&#10;z-index:2926;&#10;mso-position-horizontal:absolute;&#10;mso-position-horizontal-relative:char;&#10;mso-position-vertical:absolute;&#10;mso-position-vertical-relative:line;&#10;mso-wrap-distance-left:6.749897pt;&#10;mso-wrap-distance-right:6.749897pt;">
                <v:stroke color="#000000"/>
                <v:imagedata r:id="rId856"/>
                <o:lock selection="t"/>
              </v:shape>
            </w:pict>
          </mc:Fallback>
        </mc:AlternateContent>
      </w:r>
      <w:r>
        <mc:AlternateContent>
          <mc:Choice Requires="wps">
            <w:drawing>
              <wp:anchor distT="0" distB="0" distL="85723" distR="85723" simplePos="0" relativeHeight="2927" behindDoc="0" locked="0" layoutInCell="1" hidden="0" allowOverlap="1">
                <wp:simplePos x="0" y="0"/>
                <wp:positionH relativeFrom="character">
                  <wp:posOffset>1039391</wp:posOffset>
                </wp:positionH>
                <wp:positionV relativeFrom="line">
                  <wp:posOffset>182723</wp:posOffset>
                </wp:positionV>
                <wp:extent cx="82208" cy="109293"/>
                <wp:effectExtent l="0" t="0" r="0" b="0"/>
                <wp:wrapNone/>
                <wp:docPr id="1318" name="平板用户 1318"/>
                <wp:cNvGraphicFramePr>
                  <a:graphicFrameLocks noChangeAspect="0" noSelect="1"/>
                </wp:cNvGraphicFramePr>
                <a:graphic>
                  <a:graphicData uri="http://schemas.microsoft.com/office/word/2010/wordprocessingInk">
                    <w14:contentPart bwMode="auto" r:id="rId857">
                      <w14:nvContentPartPr>
                        <w14:cNvContentPartPr/>
                      </w14:nvContentPartPr>
                      <w14:xfrm>
                        <a:off x="0" y="0"/>
                        <a:ext cx="82208" cy="109293"/>
                      </w14:xfrm>
                    </w14:contentPart>
                  </a:graphicData>
                </a:graphic>
              </wp:anchor>
            </w:drawing>
          </mc:Choice>
          <mc:Fallback>
            <w:pict>
              <v:shape type="#_x0000_t75" id="平板用户 1319" o:spid="_x0000_s1319" filled="f" stroked="f" strokeweight="1.0pt" style="position:absolute;&#10;margin-left:81.84187pt;&#10;margin-top:14.387659pt;&#10;width:6.47308pt;&#10;height:8.605826pt;&#10;z-index:2927;&#10;mso-position-horizontal:absolute;&#10;mso-position-horizontal-relative:char;&#10;mso-position-vertical:absolute;&#10;mso-position-vertical-relative:line;&#10;mso-wrap-distance-left:6.749897pt;&#10;mso-wrap-distance-right:6.749897pt;">
                <v:stroke color="#000000"/>
                <v:imagedata r:id="rId858"/>
                <o:lock selection="t"/>
              </v:shape>
            </w:pict>
          </mc:Fallback>
        </mc:AlternateContent>
      </w:r>
      <w:r>
        <mc:AlternateContent>
          <mc:Choice Requires="wps">
            <w:drawing>
              <wp:anchor distT="0" distB="0" distL="85723" distR="85723" simplePos="0" relativeHeight="2928" behindDoc="0" locked="0" layoutInCell="1" hidden="0" allowOverlap="1">
                <wp:simplePos x="0" y="0"/>
                <wp:positionH relativeFrom="character">
                  <wp:posOffset>819664</wp:posOffset>
                </wp:positionH>
                <wp:positionV relativeFrom="line">
                  <wp:posOffset>163906</wp:posOffset>
                </wp:positionV>
                <wp:extent cx="117214" cy="64851"/>
                <wp:effectExtent l="0" t="0" r="0" b="0"/>
                <wp:wrapNone/>
                <wp:docPr id="1321" name="平板用户 1321"/>
                <wp:cNvGraphicFramePr>
                  <a:graphicFrameLocks noChangeAspect="0" noSelect="1"/>
                </wp:cNvGraphicFramePr>
                <a:graphic>
                  <a:graphicData uri="http://schemas.microsoft.com/office/word/2010/wordprocessingInk">
                    <w14:contentPart bwMode="auto" r:id="rId859">
                      <w14:nvContentPartPr>
                        <w14:cNvContentPartPr/>
                      </w14:nvContentPartPr>
                      <w14:xfrm>
                        <a:off x="0" y="0"/>
                        <a:ext cx="117214" cy="64851"/>
                      </w14:xfrm>
                    </w14:contentPart>
                  </a:graphicData>
                </a:graphic>
              </wp:anchor>
            </w:drawing>
          </mc:Choice>
          <mc:Fallback>
            <w:pict>
              <v:shape type="#_x0000_t75" id="平板用户 1322" o:spid="_x0000_s1322" filled="f" stroked="f" strokeweight="1.0pt" style="position:absolute;&#10;margin-left:64.54055pt;&#10;margin-top:12.9059925pt;&#10;width:9.229463pt;&#10;height:5.1064134pt;&#10;z-index:2928;&#10;mso-position-horizontal:absolute;&#10;mso-position-horizontal-relative:char;&#10;mso-position-vertical:absolute;&#10;mso-position-vertical-relative:line;&#10;mso-wrap-distance-left:6.749897pt;&#10;mso-wrap-distance-right:6.749897pt;">
                <v:stroke color="#000000"/>
                <v:imagedata r:id="rId860"/>
                <o:lock selection="t"/>
              </v:shape>
            </w:pict>
          </mc:Fallback>
        </mc:AlternateContent>
      </w:r>
      <w:r>
        <mc:AlternateContent>
          <mc:Choice Requires="wps">
            <w:drawing>
              <wp:anchor distT="0" distB="0" distL="85723" distR="85723" simplePos="0" relativeHeight="2929" behindDoc="0" locked="0" layoutInCell="1" hidden="0" allowOverlap="1">
                <wp:simplePos x="0" y="0"/>
                <wp:positionH relativeFrom="character">
                  <wp:posOffset>637859</wp:posOffset>
                </wp:positionH>
                <wp:positionV relativeFrom="line">
                  <wp:posOffset>148437</wp:posOffset>
                </wp:positionV>
                <wp:extent cx="80865" cy="77815"/>
                <wp:effectExtent l="0" t="0" r="0" b="0"/>
                <wp:wrapNone/>
                <wp:docPr id="1324" name="平板用户 1324"/>
                <wp:cNvGraphicFramePr>
                  <a:graphicFrameLocks noChangeAspect="0" noSelect="1"/>
                </wp:cNvGraphicFramePr>
                <a:graphic>
                  <a:graphicData uri="http://schemas.microsoft.com/office/word/2010/wordprocessingInk">
                    <w14:contentPart bwMode="auto" r:id="rId861">
                      <w14:nvContentPartPr>
                        <w14:cNvContentPartPr/>
                      </w14:nvContentPartPr>
                      <w14:xfrm>
                        <a:off x="0" y="0"/>
                        <a:ext cx="80865" cy="77815"/>
                      </w14:xfrm>
                    </w14:contentPart>
                  </a:graphicData>
                </a:graphic>
              </wp:anchor>
            </w:drawing>
          </mc:Choice>
          <mc:Fallback>
            <w:pict>
              <v:shape type="#_x0000_t75" id="平板用户 1325" o:spid="_x0000_s1325" filled="f" stroked="f" strokeweight="1.0pt" style="position:absolute;&#10;margin-left:50.225132pt;&#10;margin-top:11.687993pt;&#10;width:6.3673615pt;&#10;height:6.1272106pt;&#10;z-index:2929;&#10;mso-position-horizontal:absolute;&#10;mso-position-horizontal-relative:char;&#10;mso-position-vertical:absolute;&#10;mso-position-vertical-relative:line;&#10;mso-wrap-distance-left:6.749897pt;&#10;mso-wrap-distance-right:6.749897pt;">
                <v:stroke color="#000000"/>
                <v:imagedata r:id="rId862"/>
                <o:lock selection="t"/>
              </v:shape>
            </w:pict>
          </mc:Fallback>
        </mc:AlternateContent>
      </w:r>
      <w:r>
        <mc:AlternateContent>
          <mc:Choice Requires="wps">
            <w:drawing>
              <wp:anchor distT="0" distB="0" distL="85723" distR="85723" simplePos="0" relativeHeight="2930" behindDoc="0" locked="0" layoutInCell="1" hidden="0" allowOverlap="1">
                <wp:simplePos x="0" y="0"/>
                <wp:positionH relativeFrom="character">
                  <wp:posOffset>923161</wp:posOffset>
                </wp:positionH>
                <wp:positionV relativeFrom="line">
                  <wp:posOffset>144544</wp:posOffset>
                </wp:positionV>
                <wp:extent cx="89788" cy="72191"/>
                <wp:effectExtent l="0" t="0" r="0" b="0"/>
                <wp:wrapNone/>
                <wp:docPr id="1327" name="平板用户 1327"/>
                <wp:cNvGraphicFramePr>
                  <a:graphicFrameLocks noChangeAspect="0" noSelect="1"/>
                </wp:cNvGraphicFramePr>
                <a:graphic>
                  <a:graphicData uri="http://schemas.microsoft.com/office/word/2010/wordprocessingInk">
                    <w14:contentPart bwMode="auto" r:id="rId863">
                      <w14:nvContentPartPr>
                        <w14:cNvContentPartPr/>
                      </w14:nvContentPartPr>
                      <w14:xfrm>
                        <a:off x="0" y="0"/>
                        <a:ext cx="89788" cy="72191"/>
                      </w14:xfrm>
                    </w14:contentPart>
                  </a:graphicData>
                </a:graphic>
              </wp:anchor>
            </w:drawing>
          </mc:Choice>
          <mc:Fallback>
            <w:pict>
              <v:shape type="#_x0000_t75" id="平板用户 1328" o:spid="_x0000_s1328" filled="f" stroked="f" strokeweight="1.0pt" style="position:absolute;&#10;margin-left:72.689865pt;&#10;margin-top:11.381479pt;&#10;width:7.069995pt;&#10;height:5.684331pt;&#10;z-index:2930;&#10;mso-position-horizontal:absolute;&#10;mso-position-horizontal-relative:char;&#10;mso-position-vertical:absolute;&#10;mso-position-vertical-relative:line;&#10;mso-wrap-distance-left:6.749897pt;&#10;mso-wrap-distance-right:6.749897pt;">
                <v:stroke color="#000000"/>
                <v:imagedata r:id="rId864"/>
                <o:lock selection="t"/>
              </v:shape>
            </w:pict>
          </mc:Fallback>
        </mc:AlternateContent>
      </w:r>
      <w:r>
        <mc:AlternateContent>
          <mc:Choice Requires="wps">
            <w:drawing>
              <wp:anchor distT="0" distB="0" distL="85723" distR="85723" simplePos="0" relativeHeight="2931" behindDoc="0" locked="0" layoutInCell="1" hidden="0" allowOverlap="1">
                <wp:simplePos x="0" y="0"/>
                <wp:positionH relativeFrom="character">
                  <wp:posOffset>655292</wp:posOffset>
                </wp:positionH>
                <wp:positionV relativeFrom="line">
                  <wp:posOffset>131015</wp:posOffset>
                </wp:positionV>
                <wp:extent cx="33871" cy="26185"/>
                <wp:effectExtent l="0" t="0" r="0" b="0"/>
                <wp:wrapNone/>
                <wp:docPr id="1330" name="平板用户 1330"/>
                <wp:cNvGraphicFramePr>
                  <a:graphicFrameLocks noChangeAspect="0" noSelect="1"/>
                </wp:cNvGraphicFramePr>
                <a:graphic>
                  <a:graphicData uri="http://schemas.microsoft.com/office/word/2010/wordprocessingInk">
                    <w14:contentPart bwMode="auto" r:id="rId865">
                      <w14:nvContentPartPr>
                        <w14:cNvContentPartPr/>
                      </w14:nvContentPartPr>
                      <w14:xfrm>
                        <a:off x="0" y="0"/>
                        <a:ext cx="33871" cy="26185"/>
                      </w14:xfrm>
                    </w14:contentPart>
                  </a:graphicData>
                </a:graphic>
              </wp:anchor>
            </w:drawing>
          </mc:Choice>
          <mc:Fallback>
            <w:pict>
              <v:shape type="#_x0000_t75" id="平板用户 1331" o:spid="_x0000_s1331" filled="f" stroked="f" strokeweight="1.0pt" style="position:absolute;&#10;margin-left:51.597797pt;&#10;margin-top:10.316188pt;&#10;width:2.6670165pt;&#10;height:2.0618277pt;&#10;z-index:2931;&#10;mso-position-horizontal:absolute;&#10;mso-position-horizontal-relative:char;&#10;mso-position-vertical:absolute;&#10;mso-position-vertical-relative:line;&#10;mso-wrap-distance-left:6.749897pt;&#10;mso-wrap-distance-right:6.749897pt;">
                <v:stroke color="#000000"/>
                <v:imagedata r:id="rId866"/>
                <o:lock selection="t"/>
              </v:shape>
            </w:pict>
          </mc:Fallback>
        </mc:AlternateContent>
      </w:r>
      <w:r>
        <mc:AlternateContent>
          <mc:Choice Requires="wps">
            <w:drawing>
              <wp:anchor distT="0" distB="0" distL="85723" distR="85723" simplePos="0" relativeHeight="2932" behindDoc="0" locked="0" layoutInCell="1" hidden="0" allowOverlap="1">
                <wp:simplePos x="0" y="0"/>
                <wp:positionH relativeFrom="character">
                  <wp:posOffset>998696</wp:posOffset>
                </wp:positionH>
                <wp:positionV relativeFrom="line">
                  <wp:posOffset>128978</wp:posOffset>
                </wp:positionV>
                <wp:extent cx="91004" cy="82919"/>
                <wp:effectExtent l="0" t="0" r="0" b="0"/>
                <wp:wrapNone/>
                <wp:docPr id="1333" name="平板用户 1333"/>
                <wp:cNvGraphicFramePr>
                  <a:graphicFrameLocks noChangeAspect="0" noSelect="1"/>
                </wp:cNvGraphicFramePr>
                <a:graphic>
                  <a:graphicData uri="http://schemas.microsoft.com/office/word/2010/wordprocessingInk">
                    <w14:contentPart bwMode="auto" r:id="rId867">
                      <w14:nvContentPartPr>
                        <w14:cNvContentPartPr/>
                      </w14:nvContentPartPr>
                      <w14:xfrm>
                        <a:off x="0" y="0"/>
                        <a:ext cx="91004" cy="82919"/>
                      </w14:xfrm>
                    </w14:contentPart>
                  </a:graphicData>
                </a:graphic>
              </wp:anchor>
            </w:drawing>
          </mc:Choice>
          <mc:Fallback>
            <w:pict>
              <v:shape type="#_x0000_t75" id="平板用户 1334" o:spid="_x0000_s1334" filled="f" stroked="f" strokeweight="1.0pt" style="position:absolute;&#10;margin-left:78.6375pt;&#10;margin-top:10.15579pt;&#10;width:7.165712pt;&#10;height:6.529075pt;&#10;z-index:2932;&#10;mso-position-horizontal:absolute;&#10;mso-position-horizontal-relative:char;&#10;mso-position-vertical:absolute;&#10;mso-position-vertical-relative:line;&#10;mso-wrap-distance-left:6.749897pt;&#10;mso-wrap-distance-right:6.749897pt;">
                <v:stroke color="#000000"/>
                <v:imagedata r:id="rId868"/>
                <o:lock selection="t"/>
              </v:shape>
            </w:pict>
          </mc:Fallback>
        </mc:AlternateContent>
      </w:r>
      <w:r>
        <mc:AlternateContent>
          <mc:Choice Requires="wps">
            <w:drawing>
              <wp:anchor distT="0" distB="0" distL="85723" distR="85723" simplePos="0" relativeHeight="2933" behindDoc="0" locked="0" layoutInCell="1" hidden="0" allowOverlap="1">
                <wp:simplePos x="0" y="0"/>
                <wp:positionH relativeFrom="character">
                  <wp:posOffset>705027</wp:posOffset>
                </wp:positionH>
                <wp:positionV relativeFrom="line">
                  <wp:posOffset>121769</wp:posOffset>
                </wp:positionV>
                <wp:extent cx="38166" cy="32175"/>
                <wp:effectExtent l="0" t="0" r="0" b="0"/>
                <wp:wrapNone/>
                <wp:docPr id="1336" name="平板用户 1336"/>
                <wp:cNvGraphicFramePr>
                  <a:graphicFrameLocks noChangeAspect="0" noSelect="1"/>
                </wp:cNvGraphicFramePr>
                <a:graphic>
                  <a:graphicData uri="http://schemas.microsoft.com/office/word/2010/wordprocessingInk">
                    <w14:contentPart bwMode="auto" r:id="rId869">
                      <w14:nvContentPartPr>
                        <w14:cNvContentPartPr/>
                      </w14:nvContentPartPr>
                      <w14:xfrm>
                        <a:off x="0" y="0"/>
                        <a:ext cx="38166" cy="32175"/>
                      </w14:xfrm>
                    </w14:contentPart>
                  </a:graphicData>
                </a:graphic>
              </wp:anchor>
            </w:drawing>
          </mc:Choice>
          <mc:Fallback>
            <w:pict>
              <v:shape type="#_x0000_t75" id="平板用户 1337" o:spid="_x0000_s1337" filled="f" stroked="f" strokeweight="1.0pt" style="position:absolute;&#10;margin-left:55.51395pt;&#10;margin-top:9.588172pt;&#10;width:3.0052414pt;&#10;height:2.5335002pt;&#10;z-index:2933;&#10;mso-position-horizontal:absolute;&#10;mso-position-horizontal-relative:char;&#10;mso-position-vertical:absolute;&#10;mso-position-vertical-relative:line;&#10;mso-wrap-distance-left:6.749897pt;&#10;mso-wrap-distance-right:6.749897pt;">
                <v:stroke color="#000000"/>
                <v:imagedata r:id="rId870"/>
                <o:lock selection="t"/>
              </v:shape>
            </w:pict>
          </mc:Fallback>
        </mc:AlternateContent>
      </w:r>
      <w:r>
        <mc:AlternateContent>
          <mc:Choice Requires="wps">
            <w:drawing>
              <wp:anchor distT="0" distB="0" distL="85723" distR="85723" simplePos="0" relativeHeight="2934" behindDoc="0" locked="0" layoutInCell="1" hidden="0" allowOverlap="1">
                <wp:simplePos x="0" y="0"/>
                <wp:positionH relativeFrom="character">
                  <wp:posOffset>606303</wp:posOffset>
                </wp:positionH>
                <wp:positionV relativeFrom="line">
                  <wp:posOffset>110747</wp:posOffset>
                </wp:positionV>
                <wp:extent cx="37327" cy="112779"/>
                <wp:effectExtent l="0" t="0" r="0" b="0"/>
                <wp:wrapNone/>
                <wp:docPr id="1339" name="平板用户 1339"/>
                <wp:cNvGraphicFramePr>
                  <a:graphicFrameLocks noChangeAspect="0" noSelect="1"/>
                </wp:cNvGraphicFramePr>
                <a:graphic>
                  <a:graphicData uri="http://schemas.microsoft.com/office/word/2010/wordprocessingInk">
                    <w14:contentPart bwMode="auto" r:id="rId871">
                      <w14:nvContentPartPr>
                        <w14:cNvContentPartPr/>
                      </w14:nvContentPartPr>
                      <w14:xfrm>
                        <a:off x="0" y="0"/>
                        <a:ext cx="37327" cy="112779"/>
                      </w14:xfrm>
                    </w14:contentPart>
                  </a:graphicData>
                </a:graphic>
              </wp:anchor>
            </w:drawing>
          </mc:Choice>
          <mc:Fallback>
            <w:pict>
              <v:shape type="#_x0000_t75" id="平板用户 1340" o:spid="_x0000_s1340" filled="f" stroked="f" strokeweight="1.0pt" style="position:absolute;&#10;margin-left:47.740395pt;&#10;margin-top:8.720265pt;&#10;width:2.9391413pt;&#10;height:8.880251pt;&#10;z-index:2934;&#10;mso-position-horizontal:absolute;&#10;mso-position-horizontal-relative:char;&#10;mso-position-vertical:absolute;&#10;mso-position-vertical-relative:line;&#10;mso-wrap-distance-left:6.749897pt;&#10;mso-wrap-distance-right:6.749897pt;">
                <v:stroke color="#000000"/>
                <v:imagedata r:id="rId872"/>
                <o:lock selection="t"/>
              </v:shape>
            </w:pict>
          </mc:Fallback>
        </mc:AlternateContent>
      </w:r>
      <w:r>
        <mc:AlternateContent>
          <mc:Choice Requires="wps">
            <w:drawing>
              <wp:anchor distT="0" distB="0" distL="85723" distR="85723" simplePos="0" relativeHeight="2935" behindDoc="0" locked="0" layoutInCell="1" hidden="0" allowOverlap="1">
                <wp:simplePos x="0" y="0"/>
                <wp:positionH relativeFrom="character">
                  <wp:posOffset>728498</wp:posOffset>
                </wp:positionH>
                <wp:positionV relativeFrom="line">
                  <wp:posOffset>98473</wp:posOffset>
                </wp:positionV>
                <wp:extent cx="63405" cy="34024"/>
                <wp:effectExtent l="0" t="0" r="0" b="0"/>
                <wp:wrapNone/>
                <wp:docPr id="1342" name="平板用户 1342"/>
                <wp:cNvGraphicFramePr>
                  <a:graphicFrameLocks noChangeAspect="0" noSelect="1"/>
                </wp:cNvGraphicFramePr>
                <a:graphic>
                  <a:graphicData uri="http://schemas.microsoft.com/office/word/2010/wordprocessingInk">
                    <w14:contentPart bwMode="auto" r:id="rId873">
                      <w14:nvContentPartPr>
                        <w14:cNvContentPartPr/>
                      </w14:nvContentPartPr>
                      <w14:xfrm>
                        <a:off x="0" y="0"/>
                        <a:ext cx="63405" cy="34024"/>
                      </w14:xfrm>
                    </w14:contentPart>
                  </a:graphicData>
                </a:graphic>
              </wp:anchor>
            </w:drawing>
          </mc:Choice>
          <mc:Fallback>
            <w:pict>
              <v:shape type="#_x0000_t75" id="平板用户 1343" o:spid="_x0000_s1343" filled="f" stroked="f" strokeweight="1.0pt" style="position:absolute;&#10;margin-left:57.362076pt;&#10;margin-top:7.753849pt;&#10;width:4.992558pt;&#10;height:2.679067pt;&#10;z-index:2935;&#10;mso-position-horizontal:absolute;&#10;mso-position-horizontal-relative:char;&#10;mso-position-vertical:absolute;&#10;mso-position-vertical-relative:line;&#10;mso-wrap-distance-left:6.749897pt;&#10;mso-wrap-distance-right:6.749897pt;">
                <v:stroke color="#000000"/>
                <v:imagedata r:id="rId874"/>
                <o:lock selection="t"/>
              </v:shape>
            </w:pict>
          </mc:Fallback>
        </mc:AlternateContent>
      </w:r>
      <w:r>
        <mc:AlternateContent>
          <mc:Choice Requires="wps">
            <w:drawing>
              <wp:anchor distT="0" distB="0" distL="85723" distR="85723" simplePos="0" relativeHeight="2936" behindDoc="0" locked="0" layoutInCell="1" hidden="0" allowOverlap="1">
                <wp:simplePos x="0" y="0"/>
                <wp:positionH relativeFrom="character">
                  <wp:posOffset>980497</wp:posOffset>
                </wp:positionH>
                <wp:positionV relativeFrom="line">
                  <wp:posOffset>94330</wp:posOffset>
                </wp:positionV>
                <wp:extent cx="46912" cy="44952"/>
                <wp:effectExtent l="0" t="0" r="0" b="0"/>
                <wp:wrapNone/>
                <wp:docPr id="1345" name="平板用户 1345"/>
                <wp:cNvGraphicFramePr>
                  <a:graphicFrameLocks noChangeAspect="0" noSelect="1"/>
                </wp:cNvGraphicFramePr>
                <a:graphic>
                  <a:graphicData uri="http://schemas.microsoft.com/office/word/2010/wordprocessingInk">
                    <w14:contentPart bwMode="auto" r:id="rId875">
                      <w14:nvContentPartPr>
                        <w14:cNvContentPartPr/>
                      </w14:nvContentPartPr>
                      <w14:xfrm>
                        <a:off x="0" y="0"/>
                        <a:ext cx="46912" cy="44952"/>
                      </w14:xfrm>
                    </w14:contentPart>
                  </a:graphicData>
                </a:graphic>
              </wp:anchor>
            </w:drawing>
          </mc:Choice>
          <mc:Fallback>
            <w:pict>
              <v:shape type="#_x0000_t75" id="平板用户 1346" o:spid="_x0000_s1346" filled="f" stroked="f" strokeweight="1.0pt" style="position:absolute;&#10;margin-left:77.204544pt;&#10;margin-top:7.4275603pt;&#10;width:3.6938677pt;&#10;height:3.539558pt;&#10;z-index:2936;&#10;mso-position-horizontal:absolute;&#10;mso-position-horizontal-relative:char;&#10;mso-position-vertical:absolute;&#10;mso-position-vertical-relative:line;&#10;mso-wrap-distance-left:6.749897pt;&#10;mso-wrap-distance-right:6.749897pt;">
                <v:stroke color="#000000"/>
                <v:imagedata r:id="rId876"/>
                <o:lock selection="t"/>
              </v:shape>
            </w:pict>
          </mc:Fallback>
        </mc:AlternateContent>
      </w:r>
      <w:r>
        <mc:AlternateContent>
          <mc:Choice Requires="wps">
            <w:drawing>
              <wp:anchor distT="0" distB="0" distL="85723" distR="85723" simplePos="0" relativeHeight="2937" behindDoc="0" locked="0" layoutInCell="1" hidden="0" allowOverlap="1">
                <wp:simplePos x="0" y="0"/>
                <wp:positionH relativeFrom="character">
                  <wp:posOffset>522353</wp:posOffset>
                </wp:positionH>
                <wp:positionV relativeFrom="line">
                  <wp:posOffset>64592</wp:posOffset>
                </wp:positionV>
                <wp:extent cx="79187" cy="40498"/>
                <wp:effectExtent l="0" t="0" r="0" b="0"/>
                <wp:wrapNone/>
                <wp:docPr id="1348" name="平板用户 1348"/>
                <wp:cNvGraphicFramePr>
                  <a:graphicFrameLocks noChangeAspect="0" noSelect="1"/>
                </wp:cNvGraphicFramePr>
                <a:graphic>
                  <a:graphicData uri="http://schemas.microsoft.com/office/word/2010/wordprocessingInk">
                    <w14:contentPart bwMode="auto" r:id="rId877">
                      <w14:nvContentPartPr>
                        <w14:cNvContentPartPr/>
                      </w14:nvContentPartPr>
                      <w14:xfrm>
                        <a:off x="0" y="0"/>
                        <a:ext cx="79187" cy="40498"/>
                      </w14:xfrm>
                    </w14:contentPart>
                  </a:graphicData>
                </a:graphic>
              </wp:anchor>
            </w:drawing>
          </mc:Choice>
          <mc:Fallback>
            <w:pict>
              <v:shape type="#_x0000_t75" id="平板用户 1349" o:spid="_x0000_s1349" filled="f" stroked="f" strokeweight="1.0pt" style="position:absolute;&#10;margin-left:41.130184pt;&#10;margin-top:5.0860434pt;&#10;width:6.235207pt;&#10;height:3.1888247pt;&#10;z-index:2937;&#10;mso-position-horizontal:absolute;&#10;mso-position-horizontal-relative:char;&#10;mso-position-vertical:absolute;&#10;mso-position-vertical-relative:line;&#10;mso-wrap-distance-left:6.749897pt;&#10;mso-wrap-distance-right:6.749897pt;">
                <v:stroke color="#000000"/>
                <v:imagedata r:id="rId878"/>
                <o:lock selection="t"/>
              </v:shape>
            </w:pict>
          </mc:Fallback>
        </mc:AlternateContent>
      </w:r>
      <w:r>
        <mc:AlternateContent>
          <mc:Choice Requires="wps">
            <w:drawing>
              <wp:anchor distT="0" distB="0" distL="85723" distR="85723" simplePos="0" relativeHeight="2938" behindDoc="0" locked="0" layoutInCell="1" hidden="0" allowOverlap="1">
                <wp:simplePos x="0" y="0"/>
                <wp:positionH relativeFrom="character">
                  <wp:posOffset>930591</wp:posOffset>
                </wp:positionH>
                <wp:positionV relativeFrom="line">
                  <wp:posOffset>43664</wp:posOffset>
                </wp:positionV>
                <wp:extent cx="62445" cy="121744"/>
                <wp:effectExtent l="0" t="0" r="0" b="0"/>
                <wp:wrapNone/>
                <wp:docPr id="1351" name="平板用户 1351"/>
                <wp:cNvGraphicFramePr>
                  <a:graphicFrameLocks noChangeAspect="0" noSelect="1"/>
                </wp:cNvGraphicFramePr>
                <a:graphic>
                  <a:graphicData uri="http://schemas.microsoft.com/office/word/2010/wordprocessingInk">
                    <w14:contentPart bwMode="auto" r:id="rId879">
                      <w14:nvContentPartPr>
                        <w14:cNvContentPartPr/>
                      </w14:nvContentPartPr>
                      <w14:xfrm>
                        <a:off x="0" y="0"/>
                        <a:ext cx="62445" cy="121744"/>
                      </w14:xfrm>
                    </w14:contentPart>
                  </a:graphicData>
                </a:graphic>
              </wp:anchor>
            </w:drawing>
          </mc:Choice>
          <mc:Fallback>
            <w:pict>
              <v:shape type="#_x0000_t75" id="平板用户 1352" o:spid="_x0000_s1352" filled="f" stroked="f" strokeweight="1.0pt" style="position:absolute;&#10;margin-left:73.27491pt;&#10;margin-top:3.438119pt;&#10;width:4.917005pt;&#10;height:9.586204pt;&#10;z-index:2938;&#10;mso-position-horizontal:absolute;&#10;mso-position-horizontal-relative:char;&#10;mso-position-vertical:absolute;&#10;mso-position-vertical-relative:line;&#10;mso-wrap-distance-left:6.749897pt;&#10;mso-wrap-distance-right:6.749897pt;">
                <v:stroke color="#000000"/>
                <v:imagedata r:id="rId880"/>
                <o:lock selection="t"/>
              </v:shape>
            </w:pict>
          </mc:Fallback>
        </mc:AlternateContent>
      </w:r>
      <w:r>
        <mc:AlternateContent>
          <mc:Choice Requires="wps">
            <w:drawing>
              <wp:anchor distT="0" distB="0" distL="85723" distR="85723" simplePos="0" relativeHeight="2939" behindDoc="0" locked="0" layoutInCell="1" hidden="0" allowOverlap="1">
                <wp:simplePos x="0" y="0"/>
                <wp:positionH relativeFrom="character">
                  <wp:posOffset>586156</wp:posOffset>
                </wp:positionH>
                <wp:positionV relativeFrom="line">
                  <wp:posOffset>42571</wp:posOffset>
                </wp:positionV>
                <wp:extent cx="49614" cy="199966"/>
                <wp:effectExtent l="0" t="0" r="0" b="0"/>
                <wp:wrapNone/>
                <wp:docPr id="1354" name="平板用户 1354"/>
                <wp:cNvGraphicFramePr>
                  <a:graphicFrameLocks noChangeAspect="0" noSelect="1"/>
                </wp:cNvGraphicFramePr>
                <a:graphic>
                  <a:graphicData uri="http://schemas.microsoft.com/office/word/2010/wordprocessingInk">
                    <w14:contentPart bwMode="auto" r:id="rId881">
                      <w14:nvContentPartPr>
                        <w14:cNvContentPartPr/>
                      </w14:nvContentPartPr>
                      <w14:xfrm>
                        <a:off x="0" y="0"/>
                        <a:ext cx="49614" cy="199966"/>
                      </w14:xfrm>
                    </w14:contentPart>
                  </a:graphicData>
                </a:graphic>
              </wp:anchor>
            </w:drawing>
          </mc:Choice>
          <mc:Fallback>
            <w:pict>
              <v:shape type="#_x0000_t75" id="平板用户 1355" o:spid="_x0000_s1355" filled="f" stroked="f" strokeweight="1.0pt" style="position:absolute;&#10;margin-left:46.154076pt;&#10;margin-top:3.3520608pt;&#10;width:3.9066672pt;&#10;height:15.745366pt;&#10;z-index:2939;&#10;mso-position-horizontal:absolute;&#10;mso-position-horizontal-relative:char;&#10;mso-position-vertical:absolute;&#10;mso-position-vertical-relative:line;&#10;mso-wrap-distance-left:6.749897pt;&#10;mso-wrap-distance-right:6.749897pt;">
                <v:stroke color="#000000"/>
                <v:imagedata r:id="rId882"/>
                <o:lock selection="t"/>
              </v:shape>
            </w:pict>
          </mc:Fallback>
        </mc:AlternateContent>
      </w:r>
      <w:r>
        <mc:AlternateContent>
          <mc:Choice Requires="wps">
            <w:drawing>
              <wp:anchor distT="0" distB="0" distL="85723" distR="85723" simplePos="0" relativeHeight="2940" behindDoc="0" locked="0" layoutInCell="1" hidden="0" allowOverlap="1">
                <wp:simplePos x="0" y="0"/>
                <wp:positionH relativeFrom="character">
                  <wp:posOffset>617872</wp:posOffset>
                </wp:positionH>
                <wp:positionV relativeFrom="line">
                  <wp:posOffset>42101</wp:posOffset>
                </wp:positionV>
                <wp:extent cx="66724" cy="54631"/>
                <wp:effectExtent l="0" t="0" r="0" b="0"/>
                <wp:wrapNone/>
                <wp:docPr id="1357" name="平板用户 1357"/>
                <wp:cNvGraphicFramePr>
                  <a:graphicFrameLocks noChangeAspect="0" noSelect="1"/>
                </wp:cNvGraphicFramePr>
                <a:graphic>
                  <a:graphicData uri="http://schemas.microsoft.com/office/word/2010/wordprocessingInk">
                    <w14:contentPart bwMode="auto" r:id="rId883">
                      <w14:nvContentPartPr>
                        <w14:cNvContentPartPr/>
                      </w14:nvContentPartPr>
                      <w14:xfrm>
                        <a:off x="0" y="0"/>
                        <a:ext cx="66724" cy="54631"/>
                      </w14:xfrm>
                    </w14:contentPart>
                  </a:graphicData>
                </a:graphic>
              </wp:anchor>
            </w:drawing>
          </mc:Choice>
          <mc:Fallback>
            <w:pict>
              <v:shape type="#_x0000_t75" id="平板用户 1358" o:spid="_x0000_s1358" filled="f" stroked="f" strokeweight="1.0pt" style="position:absolute;&#10;margin-left:48.651413pt;&#10;margin-top:3.315074pt;&#10;width:5.253891pt;&#10;height:4.301677pt;&#10;z-index:2940;&#10;mso-position-horizontal:absolute;&#10;mso-position-horizontal-relative:char;&#10;mso-position-vertical:absolute;&#10;mso-position-vertical-relative:line;&#10;mso-wrap-distance-left:6.749897pt;&#10;mso-wrap-distance-right:6.749897pt;">
                <v:stroke color="#000000"/>
                <v:imagedata r:id="rId884"/>
                <o:lock selection="t"/>
              </v:shape>
            </w:pict>
          </mc:Fallback>
        </mc:AlternateContent>
      </w:r>
      <w:r>
        <mc:AlternateContent>
          <mc:Choice Requires="wps">
            <w:drawing>
              <wp:anchor distT="0" distB="0" distL="85723" distR="85723" simplePos="0" relativeHeight="2941" behindDoc="0" locked="0" layoutInCell="1" hidden="0" allowOverlap="1">
                <wp:simplePos x="0" y="0"/>
                <wp:positionH relativeFrom="character">
                  <wp:posOffset>788966</wp:posOffset>
                </wp:positionH>
                <wp:positionV relativeFrom="line">
                  <wp:posOffset>41757</wp:posOffset>
                </wp:positionV>
                <wp:extent cx="33258" cy="191878"/>
                <wp:effectExtent l="0" t="0" r="0" b="0"/>
                <wp:wrapNone/>
                <wp:docPr id="1360" name="平板用户 1360"/>
                <wp:cNvGraphicFramePr>
                  <a:graphicFrameLocks noChangeAspect="0" noSelect="1"/>
                </wp:cNvGraphicFramePr>
                <a:graphic>
                  <a:graphicData uri="http://schemas.microsoft.com/office/word/2010/wordprocessingInk">
                    <w14:contentPart bwMode="auto" r:id="rId885">
                      <w14:nvContentPartPr>
                        <w14:cNvContentPartPr/>
                      </w14:nvContentPartPr>
                      <w14:xfrm>
                        <a:off x="0" y="0"/>
                        <a:ext cx="33258" cy="191878"/>
                      </w14:xfrm>
                    </w14:contentPart>
                  </a:graphicData>
                </a:graphic>
              </wp:anchor>
            </w:drawing>
          </mc:Choice>
          <mc:Fallback>
            <w:pict>
              <v:shape type="#_x0000_t75" id="平板用户 1361" o:spid="_x0000_s1361" filled="f" stroked="f" strokeweight="1.0pt" style="position:absolute;&#10;margin-left:62.12334pt;&#10;margin-top:3.2879748pt;&#10;width:2.6187575pt;&#10;height:15.108581pt;&#10;z-index:2941;&#10;mso-position-horizontal:absolute;&#10;mso-position-horizontal-relative:char;&#10;mso-position-vertical:absolute;&#10;mso-position-vertical-relative:line;&#10;mso-wrap-distance-left:6.749897pt;&#10;mso-wrap-distance-right:6.749897pt;">
                <v:stroke color="#000000"/>
                <v:imagedata r:id="rId886"/>
                <o:lock selection="t"/>
              </v:shape>
            </w:pict>
          </mc:Fallback>
        </mc:AlternateContent>
      </w:r>
      <w:r>
        <mc:AlternateContent>
          <mc:Choice Requires="wps">
            <w:drawing>
              <wp:anchor distT="0" distB="0" distL="85723" distR="85723" simplePos="0" relativeHeight="2942" behindDoc="0" locked="0" layoutInCell="1" hidden="0" allowOverlap="1">
                <wp:simplePos x="0" y="0"/>
                <wp:positionH relativeFrom="character">
                  <wp:posOffset>733532</wp:posOffset>
                </wp:positionH>
                <wp:positionV relativeFrom="line">
                  <wp:posOffset>38831</wp:posOffset>
                </wp:positionV>
                <wp:extent cx="57927" cy="40888"/>
                <wp:effectExtent l="0" t="0" r="0" b="0"/>
                <wp:wrapNone/>
                <wp:docPr id="1363" name="平板用户 1363"/>
                <wp:cNvGraphicFramePr>
                  <a:graphicFrameLocks noChangeAspect="0" noSelect="1"/>
                </wp:cNvGraphicFramePr>
                <a:graphic>
                  <a:graphicData uri="http://schemas.microsoft.com/office/word/2010/wordprocessingInk">
                    <w14:contentPart bwMode="auto" r:id="rId887">
                      <w14:nvContentPartPr>
                        <w14:cNvContentPartPr/>
                      </w14:nvContentPartPr>
                      <w14:xfrm>
                        <a:off x="0" y="0"/>
                        <a:ext cx="57927" cy="40888"/>
                      </w14:xfrm>
                    </w14:contentPart>
                  </a:graphicData>
                </a:graphic>
              </wp:anchor>
            </w:drawing>
          </mc:Choice>
          <mc:Fallback>
            <w:pict>
              <v:shape type="#_x0000_t75" id="平板用户 1364" o:spid="_x0000_s1364" filled="f" stroked="f" strokeweight="1.0pt" style="position:absolute;&#10;margin-left:57.758423pt;&#10;margin-top:3.0576317pt;&#10;width:4.5612135pt;&#10;height:3.219586pt;&#10;z-index:2942;&#10;mso-position-horizontal:absolute;&#10;mso-position-horizontal-relative:char;&#10;mso-position-vertical:absolute;&#10;mso-position-vertical-relative:line;&#10;mso-wrap-distance-left:6.749897pt;&#10;mso-wrap-distance-right:6.749897pt;">
                <v:stroke color="#000000"/>
                <v:imagedata r:id="rId888"/>
                <o:lock selection="t"/>
              </v:shape>
            </w:pict>
          </mc:Fallback>
        </mc:AlternateContent>
      </w:r>
      <w:r>
        <mc:AlternateContent>
          <mc:Choice Requires="wps">
            <w:drawing>
              <wp:anchor distT="0" distB="0" distL="85723" distR="85723" simplePos="0" relativeHeight="2943" behindDoc="0" locked="0" layoutInCell="1" hidden="0" allowOverlap="1">
                <wp:simplePos x="0" y="0"/>
                <wp:positionH relativeFrom="character">
                  <wp:posOffset>625834</wp:posOffset>
                </wp:positionH>
                <wp:positionV relativeFrom="line">
                  <wp:posOffset>31962</wp:posOffset>
                </wp:positionV>
                <wp:extent cx="71604" cy="80318"/>
                <wp:effectExtent l="0" t="0" r="0" b="0"/>
                <wp:wrapNone/>
                <wp:docPr id="1366" name="平板用户 1366"/>
                <wp:cNvGraphicFramePr>
                  <a:graphicFrameLocks noChangeAspect="0" noSelect="1"/>
                </wp:cNvGraphicFramePr>
                <a:graphic>
                  <a:graphicData uri="http://schemas.microsoft.com/office/word/2010/wordprocessingInk">
                    <w14:contentPart bwMode="auto" r:id="rId889">
                      <w14:nvContentPartPr>
                        <w14:cNvContentPartPr/>
                      </w14:nvContentPartPr>
                      <w14:xfrm>
                        <a:off x="0" y="0"/>
                        <a:ext cx="71604" cy="80318"/>
                      </w14:xfrm>
                    </w14:contentPart>
                  </a:graphicData>
                </a:graphic>
              </wp:anchor>
            </w:drawing>
          </mc:Choice>
          <mc:Fallback>
            <w:pict>
              <v:shape type="#_x0000_t75" id="平板用户 1367" o:spid="_x0000_s1367" filled="f" stroked="f" strokeweight="1.0pt" style="position:absolute;&#10;margin-left:49.278263pt;&#10;margin-top:2.5167463pt;&#10;width:5.638178pt;&#10;height:6.324275pt;&#10;z-index:2943;&#10;mso-position-horizontal:absolute;&#10;mso-position-horizontal-relative:char;&#10;mso-position-vertical:absolute;&#10;mso-position-vertical-relative:line;&#10;mso-wrap-distance-left:6.749897pt;&#10;mso-wrap-distance-right:6.749897pt;">
                <v:stroke color="#000000"/>
                <v:imagedata r:id="rId890"/>
                <o:lock selection="t"/>
              </v:shape>
            </w:pict>
          </mc:Fallback>
        </mc:AlternateContent>
      </w:r>
      <w:r>
        <mc:AlternateContent>
          <mc:Choice Requires="wps">
            <w:drawing>
              <wp:anchor distT="0" distB="0" distL="85723" distR="85723" simplePos="0" relativeHeight="2944" behindDoc="0" locked="0" layoutInCell="1" hidden="0" allowOverlap="1">
                <wp:simplePos x="0" y="0"/>
                <wp:positionH relativeFrom="character">
                  <wp:posOffset>1038225</wp:posOffset>
                </wp:positionH>
                <wp:positionV relativeFrom="line">
                  <wp:posOffset>23521</wp:posOffset>
                </wp:positionV>
                <wp:extent cx="30584" cy="31703"/>
                <wp:effectExtent l="0" t="0" r="0" b="0"/>
                <wp:wrapNone/>
                <wp:docPr id="1369" name="平板用户 1369"/>
                <wp:cNvGraphicFramePr>
                  <a:graphicFrameLocks noChangeAspect="0" noSelect="1"/>
                </wp:cNvGraphicFramePr>
                <a:graphic>
                  <a:graphicData uri="http://schemas.microsoft.com/office/word/2010/wordprocessingInk">
                    <w14:contentPart bwMode="auto" r:id="rId891">
                      <w14:nvContentPartPr>
                        <w14:cNvContentPartPr/>
                      </w14:nvContentPartPr>
                      <w14:xfrm>
                        <a:off x="0" y="0"/>
                        <a:ext cx="30584" cy="31703"/>
                      </w14:xfrm>
                    </w14:contentPart>
                  </a:graphicData>
                </a:graphic>
              </wp:anchor>
            </w:drawing>
          </mc:Choice>
          <mc:Fallback>
            <w:pict>
              <v:shape type="#_x0000_t75" id="平板用户 1370" o:spid="_x0000_s1370" filled="f" stroked="f" strokeweight="1.0pt" style="position:absolute;&#10;margin-left:81.75007pt;&#10;margin-top:1.8520836pt;&#10;width:2.4082465pt;&#10;height:2.4963763pt;&#10;z-index:2944;&#10;mso-position-horizontal:absolute;&#10;mso-position-horizontal-relative:char;&#10;mso-position-vertical:absolute;&#10;mso-position-vertical-relative:line;&#10;mso-wrap-distance-left:6.749897pt;&#10;mso-wrap-distance-right:6.749897pt;">
                <v:stroke color="#000000"/>
                <v:imagedata r:id="rId892"/>
                <o:lock selection="t"/>
              </v:shape>
            </w:pict>
          </mc:Fallback>
        </mc:AlternateContent>
      </w:r>
      <w:r>
        <mc:AlternateContent>
          <mc:Choice Requires="wps">
            <w:drawing>
              <wp:anchor distT="0" distB="0" distL="85723" distR="85723" simplePos="0" relativeHeight="2945" behindDoc="0" locked="0" layoutInCell="1" hidden="0" allowOverlap="1">
                <wp:simplePos x="0" y="0"/>
                <wp:positionH relativeFrom="character">
                  <wp:posOffset>537864</wp:posOffset>
                </wp:positionH>
                <wp:positionV relativeFrom="line">
                  <wp:posOffset>16484</wp:posOffset>
                </wp:positionV>
                <wp:extent cx="49546" cy="36976"/>
                <wp:effectExtent l="0" t="0" r="0" b="0"/>
                <wp:wrapNone/>
                <wp:docPr id="1372" name="平板用户 1372"/>
                <wp:cNvGraphicFramePr>
                  <a:graphicFrameLocks noChangeAspect="0" noSelect="1"/>
                </wp:cNvGraphicFramePr>
                <a:graphic>
                  <a:graphicData uri="http://schemas.microsoft.com/office/word/2010/wordprocessingInk">
                    <w14:contentPart bwMode="auto" r:id="rId893">
                      <w14:nvContentPartPr>
                        <w14:cNvContentPartPr/>
                      </w14:nvContentPartPr>
                      <w14:xfrm>
                        <a:off x="0" y="0"/>
                        <a:ext cx="49546" cy="36976"/>
                      </w14:xfrm>
                    </w14:contentPart>
                  </a:graphicData>
                </a:graphic>
              </wp:anchor>
            </w:drawing>
          </mc:Choice>
          <mc:Fallback>
            <w:pict>
              <v:shape type="#_x0000_t75" id="平板用户 1373" o:spid="_x0000_s1373" filled="f" stroked="f" strokeweight="1.0pt" style="position:absolute;&#10;margin-left:42.351536pt;&#10;margin-top:1.2980149pt;&#10;width:3.9012659pt;&#10;height:2.9115157pt;&#10;z-index:2945;&#10;mso-position-horizontal:absolute;&#10;mso-position-horizontal-relative:char;&#10;mso-position-vertical:absolute;&#10;mso-position-vertical-relative:line;&#10;mso-wrap-distance-left:6.749897pt;&#10;mso-wrap-distance-right:6.749897pt;">
                <v:stroke color="#000000"/>
                <v:imagedata r:id="rId894"/>
                <o:lock selection="t"/>
              </v:shape>
            </w:pict>
          </mc:Fallback>
        </mc:AlternateContent>
      </w:r>
      <w:r>
        <mc:AlternateContent>
          <mc:Choice Requires="wps">
            <w:drawing>
              <wp:anchor distT="0" distB="0" distL="85723" distR="85723" simplePos="0" relativeHeight="2946" behindDoc="0" locked="0" layoutInCell="1" hidden="0" allowOverlap="1">
                <wp:simplePos x="0" y="0"/>
                <wp:positionH relativeFrom="character">
                  <wp:posOffset>547180</wp:posOffset>
                </wp:positionH>
                <wp:positionV relativeFrom="line">
                  <wp:posOffset>14508</wp:posOffset>
                </wp:positionV>
                <wp:extent cx="116446" cy="194749"/>
                <wp:effectExtent l="0" t="0" r="0" b="0"/>
                <wp:wrapNone/>
                <wp:docPr id="1375" name="平板用户 1375"/>
                <wp:cNvGraphicFramePr>
                  <a:graphicFrameLocks noChangeAspect="0" noSelect="1"/>
                </wp:cNvGraphicFramePr>
                <a:graphic>
                  <a:graphicData uri="http://schemas.microsoft.com/office/word/2010/wordprocessingInk">
                    <w14:contentPart bwMode="auto" r:id="rId895">
                      <w14:nvContentPartPr>
                        <w14:cNvContentPartPr/>
                      </w14:nvContentPartPr>
                      <w14:xfrm>
                        <a:off x="0" y="0"/>
                        <a:ext cx="116446" cy="194749"/>
                      </w14:xfrm>
                    </w14:contentPart>
                  </a:graphicData>
                </a:graphic>
              </wp:anchor>
            </w:drawing>
          </mc:Choice>
          <mc:Fallback>
            <w:pict>
              <v:shape type="#_x0000_t75" id="平板用户 1376" o:spid="_x0000_s1376" filled="f" stroked="f" strokeweight="1.0pt" style="position:absolute;&#10;margin-left:43.085068pt;&#10;margin-top:1.1423776pt;&#10;width:9.169004pt;&#10;height:15.33462pt;&#10;z-index:2946;&#10;mso-position-horizontal:absolute;&#10;mso-position-horizontal-relative:char;&#10;mso-position-vertical:absolute;&#10;mso-position-vertical-relative:line;&#10;mso-wrap-distance-left:6.749897pt;&#10;mso-wrap-distance-right:6.749897pt;">
                <v:stroke color="#000000"/>
                <v:imagedata r:id="rId896"/>
                <o:lock selection="t"/>
              </v:shape>
            </w:pict>
          </mc:Fallback>
        </mc:AlternateContent>
      </w:r>
      <w:r>
        <mc:AlternateContent>
          <mc:Choice Requires="wps">
            <w:drawing>
              <wp:anchor distT="0" distB="0" distL="85723" distR="85723" simplePos="0" relativeHeight="2947" behindDoc="0" locked="0" layoutInCell="1" hidden="0" allowOverlap="1">
                <wp:simplePos x="0" y="0"/>
                <wp:positionH relativeFrom="character">
                  <wp:posOffset>803880</wp:posOffset>
                </wp:positionH>
                <wp:positionV relativeFrom="line">
                  <wp:posOffset>12261</wp:posOffset>
                </wp:positionV>
                <wp:extent cx="100067" cy="86811"/>
                <wp:effectExtent l="0" t="0" r="0" b="0"/>
                <wp:wrapNone/>
                <wp:docPr id="1378" name="平板用户 1378"/>
                <wp:cNvGraphicFramePr>
                  <a:graphicFrameLocks noChangeAspect="0" noSelect="1"/>
                </wp:cNvGraphicFramePr>
                <a:graphic>
                  <a:graphicData uri="http://schemas.microsoft.com/office/word/2010/wordprocessingInk">
                    <w14:contentPart bwMode="auto" r:id="rId897">
                      <w14:nvContentPartPr>
                        <w14:cNvContentPartPr/>
                      </w14:nvContentPartPr>
                      <w14:xfrm>
                        <a:off x="0" y="0"/>
                        <a:ext cx="100067" cy="86811"/>
                      </w14:xfrm>
                    </w14:contentPart>
                  </a:graphicData>
                </a:graphic>
              </wp:anchor>
            </w:drawing>
          </mc:Choice>
          <mc:Fallback>
            <w:pict>
              <v:shape type="#_x0000_t75" id="平板用户 1379" o:spid="_x0000_s1379" filled="f" stroked="f" strokeweight="1.0pt" style="position:absolute;&#10;margin-left:63.297646pt;&#10;margin-top:0.9655004pt;&#10;width:7.879343pt;&#10;height:6.8355894pt;&#10;z-index:2947;&#10;mso-position-horizontal:absolute;&#10;mso-position-horizontal-relative:char;&#10;mso-position-vertical:absolute;&#10;mso-position-vertical-relative:line;&#10;mso-wrap-distance-left:6.749897pt;&#10;mso-wrap-distance-right:6.749897pt;">
                <v:stroke color="#000000"/>
                <v:imagedata r:id="rId898"/>
                <o:lock selection="t"/>
              </v:shape>
            </w:pict>
          </mc:Fallback>
        </mc:AlternateContent>
      </w:r>
      <w:r>
        <mc:AlternateContent>
          <mc:Choice Requires="wps">
            <w:drawing>
              <wp:anchor distT="0" distB="0" distL="85723" distR="85723" simplePos="0" relativeHeight="2948" behindDoc="0" locked="0" layoutInCell="1" hidden="0" allowOverlap="1">
                <wp:simplePos x="0" y="0"/>
                <wp:positionH relativeFrom="character">
                  <wp:posOffset>747020</wp:posOffset>
                </wp:positionH>
                <wp:positionV relativeFrom="line">
                  <wp:posOffset>10424</wp:posOffset>
                </wp:positionV>
                <wp:extent cx="95320" cy="191760"/>
                <wp:effectExtent l="0" t="0" r="0" b="0"/>
                <wp:wrapNone/>
                <wp:docPr id="1381" name="平板用户 1381"/>
                <wp:cNvGraphicFramePr>
                  <a:graphicFrameLocks noChangeAspect="0" noSelect="1"/>
                </wp:cNvGraphicFramePr>
                <a:graphic>
                  <a:graphicData uri="http://schemas.microsoft.com/office/word/2010/wordprocessingInk">
                    <w14:contentPart bwMode="auto" r:id="rId899">
                      <w14:nvContentPartPr>
                        <w14:cNvContentPartPr/>
                      </w14:nvContentPartPr>
                      <w14:xfrm>
                        <a:off x="0" y="0"/>
                        <a:ext cx="95320" cy="191760"/>
                      </w14:xfrm>
                    </w14:contentPart>
                  </a:graphicData>
                </a:graphic>
              </wp:anchor>
            </w:drawing>
          </mc:Choice>
          <mc:Fallback>
            <w:pict>
              <v:shape type="#_x0000_t75" id="平板用户 1382" o:spid="_x0000_s1382" filled="f" stroked="f" strokeweight="1.0pt" style="position:absolute;&#10;margin-left:58.820488pt;&#10;margin-top:0.8208493pt;&#10;width:7.5055275pt;&#10;height:15.099242pt;&#10;z-index:2948;&#10;mso-position-horizontal:absolute;&#10;mso-position-horizontal-relative:char;&#10;mso-position-vertical:absolute;&#10;mso-position-vertical-relative:line;&#10;mso-wrap-distance-left:6.749897pt;&#10;mso-wrap-distance-right:6.749897pt;">
                <v:stroke color="#000000"/>
                <v:imagedata r:id="rId900"/>
                <o:lock selection="t"/>
              </v:shape>
            </w:pict>
          </mc:Fallback>
        </mc:AlternateContent>
      </w:r>
      <w:r>
        <mc:AlternateContent>
          <mc:Choice Requires="wps">
            <w:drawing>
              <wp:anchor distT="0" distB="0" distL="85723" distR="85723" simplePos="0" relativeHeight="2949" behindDoc="0" locked="0" layoutInCell="1" hidden="0" allowOverlap="1">
                <wp:simplePos x="0" y="0"/>
                <wp:positionH relativeFrom="character">
                  <wp:posOffset>795622</wp:posOffset>
                </wp:positionH>
                <wp:positionV relativeFrom="line">
                  <wp:posOffset>-19340</wp:posOffset>
                </wp:positionV>
                <wp:extent cx="103552" cy="239265"/>
                <wp:effectExtent l="0" t="0" r="0" b="0"/>
                <wp:wrapNone/>
                <wp:docPr id="1384" name="平板用户 1384"/>
                <wp:cNvGraphicFramePr>
                  <a:graphicFrameLocks noChangeAspect="0" noSelect="1"/>
                </wp:cNvGraphicFramePr>
                <a:graphic>
                  <a:graphicData uri="http://schemas.microsoft.com/office/word/2010/wordprocessingInk">
                    <w14:contentPart bwMode="auto" r:id="rId901">
                      <w14:nvContentPartPr>
                        <w14:cNvContentPartPr/>
                      </w14:nvContentPartPr>
                      <w14:xfrm>
                        <a:off x="0" y="0"/>
                        <a:ext cx="103552" cy="239265"/>
                      </w14:xfrm>
                    </w14:contentPart>
                  </a:graphicData>
                </a:graphic>
              </wp:anchor>
            </w:drawing>
          </mc:Choice>
          <mc:Fallback>
            <w:pict>
              <v:shape type="#_x0000_t75" id="平板用户 1385" o:spid="_x0000_s1385" filled="f" stroked="f" strokeweight="1.0pt" style="position:absolute;&#10;margin-left:62.647472pt;&#10;margin-top:-1.5228649pt;&#10;width:8.153746pt;&#10;height:18.839802pt;&#10;z-index:2949;&#10;mso-position-horizontal:absolute;&#10;mso-position-horizontal-relative:char;&#10;mso-position-vertical:absolute;&#10;mso-position-vertical-relative:line;&#10;mso-wrap-distance-left:6.749897pt;&#10;mso-wrap-distance-right:6.749897pt;">
                <v:stroke color="#000000"/>
                <v:imagedata r:id="rId902"/>
                <o:lock selection="t"/>
              </v:shape>
            </w:pict>
          </mc:Fallback>
        </mc:AlternateContent>
      </w:r>
      <w:r>
        <mc:AlternateContent>
          <mc:Choice Requires="wps">
            <w:drawing>
              <wp:anchor distT="0" distB="0" distL="85723" distR="85723" simplePos="0" relativeHeight="2950" behindDoc="0" locked="0" layoutInCell="1" hidden="0" allowOverlap="1">
                <wp:simplePos x="0" y="0"/>
                <wp:positionH relativeFrom="character">
                  <wp:posOffset>650309</wp:posOffset>
                </wp:positionH>
                <wp:positionV relativeFrom="line">
                  <wp:posOffset>-20698</wp:posOffset>
                </wp:positionV>
                <wp:extent cx="16226" cy="25035"/>
                <wp:effectExtent l="0" t="0" r="0" b="0"/>
                <wp:wrapNone/>
                <wp:docPr id="1387" name="平板用户 1387"/>
                <wp:cNvGraphicFramePr>
                  <a:graphicFrameLocks noChangeAspect="0" noSelect="1"/>
                </wp:cNvGraphicFramePr>
                <a:graphic>
                  <a:graphicData uri="http://schemas.microsoft.com/office/word/2010/wordprocessingInk">
                    <w14:contentPart bwMode="auto" r:id="rId903">
                      <w14:nvContentPartPr>
                        <w14:cNvContentPartPr/>
                      </w14:nvContentPartPr>
                      <w14:xfrm>
                        <a:off x="0" y="0"/>
                        <a:ext cx="16226" cy="25035"/>
                      </w14:xfrm>
                    </w14:contentPart>
                  </a:graphicData>
                </a:graphic>
              </wp:anchor>
            </w:drawing>
          </mc:Choice>
          <mc:Fallback>
            <w:pict>
              <v:shape type="#_x0000_t75" id="平板用户 1388" o:spid="_x0000_s1388" filled="f" stroked="f" strokeweight="1.0pt" style="position:absolute;&#10;margin-left:51.205467pt;&#10;margin-top:-1.629797pt;&#10;width:1.277702pt;&#10;height:1.9713292pt;&#10;z-index:2950;&#10;mso-position-horizontal:absolute;&#10;mso-position-horizontal-relative:char;&#10;mso-position-vertical:absolute;&#10;mso-position-vertical-relative:line;&#10;mso-wrap-distance-left:6.749897pt;&#10;mso-wrap-distance-right:6.749897pt;">
                <v:stroke color="#000000"/>
                <v:imagedata r:id="rId904"/>
                <o:lock selection="t"/>
              </v:shape>
            </w:pict>
          </mc:Fallback>
        </mc:AlternateContent>
      </w:r>
      <w:r>
        <mc:AlternateContent>
          <mc:Choice Requires="wps">
            <w:drawing>
              <wp:anchor distT="0" distB="0" distL="85723" distR="85723" simplePos="0" relativeHeight="2951" behindDoc="0" locked="0" layoutInCell="1" hidden="0" allowOverlap="1">
                <wp:simplePos x="0" y="0"/>
                <wp:positionH relativeFrom="character">
                  <wp:posOffset>594470</wp:posOffset>
                </wp:positionH>
                <wp:positionV relativeFrom="line">
                  <wp:posOffset>-27507</wp:posOffset>
                </wp:positionV>
                <wp:extent cx="123902" cy="88390"/>
                <wp:effectExtent l="0" t="0" r="0" b="0"/>
                <wp:wrapNone/>
                <wp:docPr id="1390" name="平板用户 1390"/>
                <wp:cNvGraphicFramePr>
                  <a:graphicFrameLocks noChangeAspect="0" noSelect="1"/>
                </wp:cNvGraphicFramePr>
                <a:graphic>
                  <a:graphicData uri="http://schemas.microsoft.com/office/word/2010/wordprocessingInk">
                    <w14:contentPart bwMode="auto" r:id="rId905">
                      <w14:nvContentPartPr>
                        <w14:cNvContentPartPr/>
                      </w14:nvContentPartPr>
                      <w14:xfrm>
                        <a:off x="0" y="0"/>
                        <a:ext cx="123902" cy="88390"/>
                      </w14:xfrm>
                    </w14:contentPart>
                  </a:graphicData>
                </a:graphic>
              </wp:anchor>
            </w:drawing>
          </mc:Choice>
          <mc:Fallback>
            <w:pict>
              <v:shape type="#_x0000_t75" id="平板用户 1391" o:spid="_x0000_s1391" filled="f" stroked="f" strokeweight="1.0pt" style="position:absolute;&#10;margin-left:46.808666pt;&#10;margin-top:-2.1659217pt;&#10;width:9.756111pt;&#10;height:6.959916pt;&#10;z-index:2951;&#10;mso-position-horizontal:absolute;&#10;mso-position-horizontal-relative:char;&#10;mso-position-vertical:absolute;&#10;mso-position-vertical-relative:line;&#10;mso-wrap-distance-left:6.749897pt;&#10;mso-wrap-distance-right:6.749897pt;">
                <v:stroke color="#000000"/>
                <v:imagedata r:id="rId906"/>
                <o:lock selection="t"/>
              </v:shape>
            </w:pict>
          </mc:Fallback>
        </mc:AlternateContent>
      </w:r>
      <w:r>
        <mc:AlternateContent>
          <mc:Choice Requires="wps">
            <w:drawing>
              <wp:anchor distT="0" distB="0" distL="85723" distR="85723" simplePos="0" relativeHeight="2952" behindDoc="0" locked="0" layoutInCell="1" hidden="0" allowOverlap="1">
                <wp:simplePos x="0" y="0"/>
                <wp:positionH relativeFrom="character">
                  <wp:posOffset>929496</wp:posOffset>
                </wp:positionH>
                <wp:positionV relativeFrom="line">
                  <wp:posOffset>-34032</wp:posOffset>
                </wp:positionV>
                <wp:extent cx="70147" cy="98782"/>
                <wp:effectExtent l="0" t="0" r="0" b="0"/>
                <wp:wrapNone/>
                <wp:docPr id="1393" name="平板用户 1393"/>
                <wp:cNvGraphicFramePr>
                  <a:graphicFrameLocks noChangeAspect="0" noSelect="1"/>
                </wp:cNvGraphicFramePr>
                <a:graphic>
                  <a:graphicData uri="http://schemas.microsoft.com/office/word/2010/wordprocessingInk">
                    <w14:contentPart bwMode="auto" r:id="rId907">
                      <w14:nvContentPartPr>
                        <w14:cNvContentPartPr/>
                      </w14:nvContentPartPr>
                      <w14:xfrm>
                        <a:off x="0" y="0"/>
                        <a:ext cx="70147" cy="98782"/>
                      </w14:xfrm>
                    </w14:contentPart>
                  </a:graphicData>
                </a:graphic>
              </wp:anchor>
            </w:drawing>
          </mc:Choice>
          <mc:Fallback>
            <w:pict>
              <v:shape type="#_x0000_t75" id="平板用户 1394" o:spid="_x0000_s1394" filled="f" stroked="f" strokeweight="1.0pt" style="position:absolute;&#10;margin-left:73.18867pt;&#10;margin-top:-2.6797078pt;&#10;width:5.5233955pt;&#10;height:7.7781105pt;&#10;z-index:2952;&#10;mso-position-horizontal:absolute;&#10;mso-position-horizontal-relative:char;&#10;mso-position-vertical:absolute;&#10;mso-position-vertical-relative:line;&#10;mso-wrap-distance-left:6.749897pt;&#10;mso-wrap-distance-right:6.749897pt;">
                <v:stroke color="#000000"/>
                <v:imagedata r:id="rId908"/>
                <o:lock selection="t"/>
              </v:shape>
            </w:pict>
          </mc:Fallback>
        </mc:AlternateContent>
      </w:r>
      <w:r>
        <mc:AlternateContent>
          <mc:Choice Requires="wps">
            <w:drawing>
              <wp:anchor distT="0" distB="0" distL="85723" distR="85723" simplePos="0" relativeHeight="2953" behindDoc="0" locked="0" layoutInCell="1" hidden="0" allowOverlap="1">
                <wp:simplePos x="0" y="0"/>
                <wp:positionH relativeFrom="character">
                  <wp:posOffset>904372</wp:posOffset>
                </wp:positionH>
                <wp:positionV relativeFrom="line">
                  <wp:posOffset>-42743</wp:posOffset>
                </wp:positionV>
                <wp:extent cx="141851" cy="178612"/>
                <wp:effectExtent l="0" t="0" r="0" b="0"/>
                <wp:wrapNone/>
                <wp:docPr id="1396" name="平板用户 1396"/>
                <wp:cNvGraphicFramePr>
                  <a:graphicFrameLocks noChangeAspect="0" noSelect="1"/>
                </wp:cNvGraphicFramePr>
                <a:graphic>
                  <a:graphicData uri="http://schemas.microsoft.com/office/word/2010/wordprocessingInk">
                    <w14:contentPart bwMode="auto" r:id="rId909">
                      <w14:nvContentPartPr>
                        <w14:cNvContentPartPr/>
                      </w14:nvContentPartPr>
                      <w14:xfrm>
                        <a:off x="0" y="0"/>
                        <a:ext cx="141851" cy="178612"/>
                      </w14:xfrm>
                    </w14:contentPart>
                  </a:graphicData>
                </a:graphic>
              </wp:anchor>
            </w:drawing>
          </mc:Choice>
          <mc:Fallback>
            <w:pict>
              <v:shape type="#_x0000_t75" id="平板用户 1397" o:spid="_x0000_s1397" filled="f" stroked="f" strokeweight="1.0pt" style="position:absolute;&#10;margin-left:71.21043pt;&#10;margin-top:-3.3656104pt;&#10;width:11.16939pt;&#10;height:14.063979pt;&#10;z-index:2953;&#10;mso-position-horizontal:absolute;&#10;mso-position-horizontal-relative:char;&#10;mso-position-vertical:absolute;&#10;mso-position-vertical-relative:line;&#10;mso-wrap-distance-left:6.749897pt;&#10;mso-wrap-distance-right:6.749897pt;">
                <v:stroke color="#000000"/>
                <v:imagedata r:id="rId910"/>
                <o:lock selection="t"/>
              </v:shape>
            </w:pict>
          </mc:Fallback>
        </mc:AlternateContent>
      </w:r>
      <w:r>
        <mc:AlternateContent>
          <mc:Choice Requires="wps">
            <w:drawing>
              <wp:anchor distT="0" distB="0" distL="85723" distR="85723" simplePos="0" relativeHeight="2954" behindDoc="0" locked="0" layoutInCell="1" hidden="0" allowOverlap="1">
                <wp:simplePos x="0" y="0"/>
                <wp:positionH relativeFrom="character">
                  <wp:posOffset>628212</wp:posOffset>
                </wp:positionH>
                <wp:positionV relativeFrom="line">
                  <wp:posOffset>-64104</wp:posOffset>
                </wp:positionV>
                <wp:extent cx="29948" cy="87629"/>
                <wp:effectExtent l="0" t="0" r="0" b="0"/>
                <wp:wrapNone/>
                <wp:docPr id="1399" name="平板用户 1399"/>
                <wp:cNvGraphicFramePr>
                  <a:graphicFrameLocks noChangeAspect="0" noSelect="1"/>
                </wp:cNvGraphicFramePr>
                <a:graphic>
                  <a:graphicData uri="http://schemas.microsoft.com/office/word/2010/wordprocessingInk">
                    <w14:contentPart bwMode="auto" r:id="rId911">
                      <w14:nvContentPartPr>
                        <w14:cNvContentPartPr/>
                      </w14:nvContentPartPr>
                      <w14:xfrm>
                        <a:off x="0" y="0"/>
                        <a:ext cx="29948" cy="87629"/>
                      </w14:xfrm>
                    </w14:contentPart>
                  </a:graphicData>
                </a:graphic>
              </wp:anchor>
            </w:drawing>
          </mc:Choice>
          <mc:Fallback>
            <w:pict>
              <v:shape type="#_x0000_t75" id="平板用户 1400" o:spid="_x0000_s1400" filled="f" stroked="f" strokeweight="1.0pt" style="position:absolute;&#10;margin-left:49.465546pt;&#10;margin-top:-5.0475917pt;&#10;width:2.358122pt;&#10;height:6.89995pt;&#10;z-index:2954;&#10;mso-position-horizontal:absolute;&#10;mso-position-horizontal-relative:char;&#10;mso-position-vertical:absolute;&#10;mso-position-vertical-relative:line;&#10;mso-wrap-distance-left:6.749897pt;&#10;mso-wrap-distance-right:6.749897pt;">
                <v:stroke color="#000000"/>
                <v:imagedata r:id="rId912"/>
                <o:lock selection="t"/>
              </v:shape>
            </w:pict>
          </mc:Fallback>
        </mc:AlternateContent>
      </w:r>
    </w:p>
    <w:p>
      <w:pPr>
        <w:rPr>
          <w:rFonts w:hint="eastAsia"/>
          <w:color w:val="FF0000"/>
        </w:rPr>
      </w:pPr>
      <w:r>
        <w:rPr>
          <w:rFonts w:hint="eastAsia"/>
          <w:color w:val="FF0000"/>
        </w:rPr>
        <w:t>练习1：均值滤波器原理，效果，优缺点</w:t>
      </w:r>
      <w:r>
        <mc:AlternateContent>
          <mc:Choice Requires="wps">
            <w:drawing>
              <wp:anchor distT="0" distB="0" distL="85723" distR="85723" simplePos="0" relativeHeight="2761" behindDoc="0" locked="0" layoutInCell="1" hidden="0" allowOverlap="1">
                <wp:simplePos x="0" y="0"/>
                <wp:positionH relativeFrom="character">
                  <wp:posOffset>154099</wp:posOffset>
                </wp:positionH>
                <wp:positionV relativeFrom="line">
                  <wp:posOffset>155557</wp:posOffset>
                </wp:positionV>
                <wp:extent cx="86414" cy="53971"/>
                <wp:effectExtent l="0" t="0" r="0" b="0"/>
                <wp:wrapNone/>
                <wp:docPr id="1402" name="平板用户 1402"/>
                <wp:cNvGraphicFramePr>
                  <a:graphicFrameLocks noChangeAspect="0" noSelect="1"/>
                </wp:cNvGraphicFramePr>
                <a:graphic>
                  <a:graphicData uri="http://schemas.microsoft.com/office/word/2010/wordprocessingInk">
                    <w14:contentPart bwMode="auto" r:id="rId913">
                      <w14:nvContentPartPr>
                        <w14:cNvContentPartPr/>
                      </w14:nvContentPartPr>
                      <w14:xfrm>
                        <a:off x="0" y="0"/>
                        <a:ext cx="86414" cy="53971"/>
                      </w14:xfrm>
                    </w14:contentPart>
                  </a:graphicData>
                </a:graphic>
              </wp:anchor>
            </w:drawing>
          </mc:Choice>
          <mc:Fallback>
            <w:pict>
              <v:shape type="#_x0000_t75" id="平板用户 1403" o:spid="_x0000_s1403" filled="f" stroked="f" strokeweight="1.0pt" style="position:absolute;&#10;margin-left:12.133802pt;&#10;margin-top:12.248653pt;&#10;width:6.804279pt;&#10;height:4.2497215pt;&#10;z-index:2761;&#10;mso-position-horizontal:absolute;&#10;mso-position-horizontal-relative:char;&#10;mso-position-vertical:absolute;&#10;mso-position-vertical-relative:line;&#10;mso-wrap-distance-left:6.749897pt;&#10;mso-wrap-distance-right:6.749897pt;">
                <v:stroke color="#000000"/>
                <v:imagedata r:id="rId914"/>
                <o:lock selection="t"/>
              </v:shape>
            </w:pict>
          </mc:Fallback>
        </mc:AlternateContent>
      </w:r>
      <w:r>
        <mc:AlternateContent>
          <mc:Choice Requires="wps">
            <w:drawing>
              <wp:anchor distT="0" distB="0" distL="85723" distR="85723" simplePos="0" relativeHeight="2762" behindDoc="0" locked="0" layoutInCell="1" hidden="0" allowOverlap="1">
                <wp:simplePos x="0" y="0"/>
                <wp:positionH relativeFrom="character">
                  <wp:posOffset>44692</wp:posOffset>
                </wp:positionH>
                <wp:positionV relativeFrom="line">
                  <wp:posOffset>135099</wp:posOffset>
                </wp:positionV>
                <wp:extent cx="149713" cy="124818"/>
                <wp:effectExtent l="0" t="0" r="0" b="0"/>
                <wp:wrapNone/>
                <wp:docPr id="1405" name="平板用户 1405"/>
                <wp:cNvGraphicFramePr>
                  <a:graphicFrameLocks noChangeAspect="0" noSelect="1"/>
                </wp:cNvGraphicFramePr>
                <a:graphic>
                  <a:graphicData uri="http://schemas.microsoft.com/office/word/2010/wordprocessingInk">
                    <w14:contentPart bwMode="auto" r:id="rId915">
                      <w14:nvContentPartPr>
                        <w14:cNvContentPartPr/>
                      </w14:nvContentPartPr>
                      <w14:xfrm>
                        <a:off x="0" y="0"/>
                        <a:ext cx="149713" cy="124818"/>
                      </w14:xfrm>
                    </w14:contentPart>
                  </a:graphicData>
                </a:graphic>
              </wp:anchor>
            </w:drawing>
          </mc:Choice>
          <mc:Fallback>
            <w:pict>
              <v:shape type="#_x0000_t75" id="平板用户 1406" o:spid="_x0000_s1406" filled="f" stroked="f" strokeweight="1.0pt" style="position:absolute;&#10;margin-left:3.5190961pt;&#10;margin-top:10.637716pt;&#10;width:11.788448pt;&#10;height:9.828219pt;&#10;z-index:2762;&#10;mso-position-horizontal:absolute;&#10;mso-position-horizontal-relative:char;&#10;mso-position-vertical:absolute;&#10;mso-position-vertical-relative:line;&#10;mso-wrap-distance-left:6.749897pt;&#10;mso-wrap-distance-right:6.749897pt;">
                <v:stroke color="#000000"/>
                <v:imagedata r:id="rId916"/>
                <o:lock selection="t"/>
              </v:shape>
            </w:pict>
          </mc:Fallback>
        </mc:AlternateContent>
      </w:r>
      <w:r>
        <mc:AlternateContent>
          <mc:Choice Requires="wps">
            <w:drawing>
              <wp:anchor distT="0" distB="0" distL="85723" distR="85723" simplePos="0" relativeHeight="2763" behindDoc="0" locked="0" layoutInCell="1" hidden="0" allowOverlap="1">
                <wp:simplePos x="0" y="0"/>
                <wp:positionH relativeFrom="character">
                  <wp:posOffset>105551</wp:posOffset>
                </wp:positionH>
                <wp:positionV relativeFrom="line">
                  <wp:posOffset>125164</wp:posOffset>
                </wp:positionV>
                <wp:extent cx="29759" cy="233902"/>
                <wp:effectExtent l="0" t="0" r="0" b="0"/>
                <wp:wrapNone/>
                <wp:docPr id="1408" name="平板用户 1408"/>
                <wp:cNvGraphicFramePr>
                  <a:graphicFrameLocks noChangeAspect="0" noSelect="1"/>
                </wp:cNvGraphicFramePr>
                <a:graphic>
                  <a:graphicData uri="http://schemas.microsoft.com/office/word/2010/wordprocessingInk">
                    <w14:contentPart bwMode="auto" r:id="rId917">
                      <w14:nvContentPartPr>
                        <w14:cNvContentPartPr/>
                      </w14:nvContentPartPr>
                      <w14:xfrm>
                        <a:off x="0" y="0"/>
                        <a:ext cx="29759" cy="233902"/>
                      </w14:xfrm>
                    </w14:contentPart>
                  </a:graphicData>
                </a:graphic>
              </wp:anchor>
            </w:drawing>
          </mc:Choice>
          <mc:Fallback>
            <w:pict>
              <v:shape type="#_x0000_t75" id="平板用户 1409" o:spid="_x0000_s1409" filled="f" stroked="f" strokeweight="1.0pt" style="position:absolute;&#10;margin-left:8.311168pt;&#10;margin-top:9.855502pt;&#10;width:2.3432565pt;&#10;height:18.41752pt;&#10;z-index:2763;&#10;mso-position-horizontal:absolute;&#10;mso-position-horizontal-relative:char;&#10;mso-position-vertical:absolute;&#10;mso-position-vertical-relative:line;&#10;mso-wrap-distance-left:6.749897pt;&#10;mso-wrap-distance-right:6.749897pt;">
                <v:stroke color="#000000"/>
                <v:imagedata r:id="rId918"/>
                <o:lock selection="t"/>
              </v:shape>
            </w:pict>
          </mc:Fallback>
        </mc:AlternateContent>
      </w:r>
      <w:r>
        <mc:AlternateContent>
          <mc:Choice Requires="wps">
            <w:drawing>
              <wp:anchor distT="0" distB="0" distL="85723" distR="85723" simplePos="0" relativeHeight="2764" behindDoc="0" locked="0" layoutInCell="1" hidden="0" allowOverlap="1">
                <wp:simplePos x="0" y="0"/>
                <wp:positionH relativeFrom="character">
                  <wp:posOffset>70725</wp:posOffset>
                </wp:positionH>
                <wp:positionV relativeFrom="line">
                  <wp:posOffset>125843</wp:posOffset>
                </wp:positionV>
                <wp:extent cx="32212" cy="85627"/>
                <wp:effectExtent l="0" t="0" r="0" b="0"/>
                <wp:wrapNone/>
                <wp:docPr id="1411" name="平板用户 1411"/>
                <wp:cNvGraphicFramePr>
                  <a:graphicFrameLocks noChangeAspect="0" noSelect="1"/>
                </wp:cNvGraphicFramePr>
                <a:graphic>
                  <a:graphicData uri="http://schemas.microsoft.com/office/word/2010/wordprocessingInk">
                    <w14:contentPart bwMode="auto" r:id="rId919">
                      <w14:nvContentPartPr>
                        <w14:cNvContentPartPr/>
                      </w14:nvContentPartPr>
                      <w14:xfrm>
                        <a:off x="0" y="0"/>
                        <a:ext cx="32212" cy="85627"/>
                      </w14:xfrm>
                    </w14:contentPart>
                  </a:graphicData>
                </a:graphic>
              </wp:anchor>
            </w:drawing>
          </mc:Choice>
          <mc:Fallback>
            <w:pict>
              <v:shape type="#_x0000_t75" id="平板用户 1412" o:spid="_x0000_s1412" filled="f" stroked="f" strokeweight="1.0pt" style="position:absolute;&#10;margin-left:5.5689535pt;&#10;margin-top:9.908968pt;&#10;width:2.536384pt;&#10;height:6.7422986pt;&#10;z-index:2764;&#10;mso-position-horizontal:absolute;&#10;mso-position-horizontal-relative:char;&#10;mso-position-vertical:absolute;&#10;mso-position-vertical-relative:line;&#10;mso-wrap-distance-left:6.749897pt;&#10;mso-wrap-distance-right:6.749897pt;">
                <v:stroke color="#000000"/>
                <v:imagedata r:id="rId920"/>
                <o:lock selection="t"/>
              </v:shape>
            </w:pict>
          </mc:Fallback>
        </mc:AlternateContent>
      </w:r>
      <w:r>
        <mc:AlternateContent>
          <mc:Choice Requires="wps">
            <w:drawing>
              <wp:anchor distT="0" distB="0" distL="85723" distR="85723" simplePos="0" relativeHeight="2765" behindDoc="0" locked="0" layoutInCell="1" hidden="0" allowOverlap="1">
                <wp:simplePos x="0" y="0"/>
                <wp:positionH relativeFrom="character">
                  <wp:posOffset>79125</wp:posOffset>
                </wp:positionH>
                <wp:positionV relativeFrom="line">
                  <wp:posOffset>111696</wp:posOffset>
                </wp:positionV>
                <wp:extent cx="41023" cy="41024"/>
                <wp:effectExtent l="0" t="0" r="0" b="0"/>
                <wp:wrapNone/>
                <wp:docPr id="1414" name="平板用户 1414"/>
                <wp:cNvGraphicFramePr>
                  <a:graphicFrameLocks noChangeAspect="0" noSelect="1"/>
                </wp:cNvGraphicFramePr>
                <a:graphic>
                  <a:graphicData uri="http://schemas.microsoft.com/office/word/2010/wordprocessingInk">
                    <w14:contentPart bwMode="auto" r:id="rId921">
                      <w14:nvContentPartPr>
                        <w14:cNvContentPartPr/>
                      </w14:nvContentPartPr>
                      <w14:xfrm>
                        <a:off x="0" y="0"/>
                        <a:ext cx="41023" cy="41024"/>
                      </w14:xfrm>
                    </w14:contentPart>
                  </a:graphicData>
                </a:graphic>
              </wp:anchor>
            </w:drawing>
          </mc:Choice>
          <mc:Fallback>
            <w:pict>
              <v:shape type="#_x0000_t75" id="平板用户 1415" o:spid="_x0000_s1415" filled="f" stroked="f" strokeweight="1.0pt" style="position:absolute;&#10;margin-left:6.230366pt;&#10;margin-top:8.794971pt;&#10;width:3.230229pt;&#10;height:3.2302518pt;&#10;z-index:2765;&#10;mso-position-horizontal:absolute;&#10;mso-position-horizontal-relative:char;&#10;mso-position-vertical:absolute;&#10;mso-position-vertical-relative:line;&#10;mso-wrap-distance-left:6.749897pt;&#10;mso-wrap-distance-right:6.749897pt;">
                <v:stroke color="#000000"/>
                <v:imagedata r:id="rId922"/>
                <o:lock selection="t"/>
              </v:shape>
            </w:pict>
          </mc:Fallback>
        </mc:AlternateContent>
      </w:r>
      <w:r>
        <mc:AlternateContent>
          <mc:Choice Requires="wps">
            <w:drawing>
              <wp:anchor distT="0" distB="0" distL="85723" distR="85723" simplePos="0" relativeHeight="2766" behindDoc="0" locked="0" layoutInCell="1" hidden="0" allowOverlap="1">
                <wp:simplePos x="0" y="0"/>
                <wp:positionH relativeFrom="character">
                  <wp:posOffset>68375</wp:posOffset>
                </wp:positionH>
                <wp:positionV relativeFrom="line">
                  <wp:posOffset>75610</wp:posOffset>
                </wp:positionV>
                <wp:extent cx="91127" cy="43837"/>
                <wp:effectExtent l="0" t="0" r="0" b="0"/>
                <wp:wrapNone/>
                <wp:docPr id="1417" name="平板用户 1417"/>
                <wp:cNvGraphicFramePr>
                  <a:graphicFrameLocks noChangeAspect="0" noSelect="1"/>
                </wp:cNvGraphicFramePr>
                <a:graphic>
                  <a:graphicData uri="http://schemas.microsoft.com/office/word/2010/wordprocessingInk">
                    <w14:contentPart bwMode="auto" r:id="rId923">
                      <w14:nvContentPartPr>
                        <w14:cNvContentPartPr/>
                      </w14:nvContentPartPr>
                      <w14:xfrm>
                        <a:off x="0" y="0"/>
                        <a:ext cx="91127" cy="43837"/>
                      </w14:xfrm>
                    </w14:contentPart>
                  </a:graphicData>
                </a:graphic>
              </wp:anchor>
            </w:drawing>
          </mc:Choice>
          <mc:Fallback>
            <w:pict>
              <v:shape type="#_x0000_t75" id="平板用户 1418" o:spid="_x0000_s1418" filled="f" stroked="f" strokeweight="1.0pt" style="position:absolute;&#10;margin-left:5.3839054pt;&#10;margin-top:5.9535837pt;&#10;width:7.1753592pt;&#10;height:3.4517603pt;&#10;z-index:2766;&#10;mso-position-horizontal:absolute;&#10;mso-position-horizontal-relative:char;&#10;mso-position-vertical:absolute;&#10;mso-position-vertical-relative:line;&#10;mso-wrap-distance-left:6.749897pt;&#10;mso-wrap-distance-right:6.749897pt;">
                <v:stroke color="#000000"/>
                <v:imagedata r:id="rId924"/>
                <o:lock selection="t"/>
              </v:shape>
            </w:pict>
          </mc:Fallback>
        </mc:AlternateContent>
      </w:r>
      <w:r>
        <mc:AlternateContent>
          <mc:Choice Requires="wps">
            <w:drawing>
              <wp:anchor distT="0" distB="0" distL="85723" distR="85723" simplePos="0" relativeHeight="2767" behindDoc="0" locked="0" layoutInCell="1" hidden="0" allowOverlap="1">
                <wp:simplePos x="0" y="0"/>
                <wp:positionH relativeFrom="character">
                  <wp:posOffset>678103</wp:posOffset>
                </wp:positionH>
                <wp:positionV relativeFrom="line">
                  <wp:posOffset>64099</wp:posOffset>
                </wp:positionV>
                <wp:extent cx="67384" cy="37389"/>
                <wp:effectExtent l="0" t="0" r="0" b="0"/>
                <wp:wrapNone/>
                <wp:docPr id="1420" name="平板用户 1420"/>
                <wp:cNvGraphicFramePr>
                  <a:graphicFrameLocks noChangeAspect="0" noSelect="1"/>
                </wp:cNvGraphicFramePr>
                <a:graphic>
                  <a:graphicData uri="http://schemas.microsoft.com/office/word/2010/wordprocessingInk">
                    <w14:contentPart bwMode="auto" r:id="rId925">
                      <w14:nvContentPartPr>
                        <w14:cNvContentPartPr/>
                      </w14:nvContentPartPr>
                      <w14:xfrm>
                        <a:off x="0" y="0"/>
                        <a:ext cx="67384" cy="37389"/>
                      </w14:xfrm>
                    </w14:contentPart>
                  </a:graphicData>
                </a:graphic>
              </wp:anchor>
            </w:drawing>
          </mc:Choice>
          <mc:Fallback>
            <w:pict>
              <v:shape type="#_x0000_t75" id="平板用户 1421" o:spid="_x0000_s1421" filled="f" stroked="f" strokeweight="1.0pt" style="position:absolute;&#10;margin-left:53.393955pt;&#10;margin-top:5.0472255pt;&#10;width:5.305904pt;&#10;height:2.9440165pt;&#10;z-index:2767;&#10;mso-position-horizontal:absolute;&#10;mso-position-horizontal-relative:char;&#10;mso-position-vertical:absolute;&#10;mso-position-vertical-relative:line;&#10;mso-wrap-distance-left:6.749897pt;&#10;mso-wrap-distance-right:6.749897pt;">
                <v:stroke color="#000000"/>
                <v:imagedata r:id="rId926"/>
                <o:lock selection="t"/>
              </v:shape>
            </w:pict>
          </mc:Fallback>
        </mc:AlternateContent>
      </w:r>
      <w:r>
        <mc:AlternateContent>
          <mc:Choice Requires="wps">
            <w:drawing>
              <wp:anchor distT="0" distB="0" distL="85723" distR="85723" simplePos="0" relativeHeight="2768" behindDoc="0" locked="0" layoutInCell="1" hidden="0" allowOverlap="1">
                <wp:simplePos x="0" y="0"/>
                <wp:positionH relativeFrom="character">
                  <wp:posOffset>476786</wp:posOffset>
                </wp:positionH>
                <wp:positionV relativeFrom="line">
                  <wp:posOffset>221910</wp:posOffset>
                </wp:positionV>
                <wp:extent cx="33705" cy="59462"/>
                <wp:effectExtent l="0" t="0" r="0" b="0"/>
                <wp:wrapNone/>
                <wp:docPr id="1423" name="平板用户 1423"/>
                <wp:cNvGraphicFramePr>
                  <a:graphicFrameLocks noChangeAspect="0" noSelect="1"/>
                </wp:cNvGraphicFramePr>
                <a:graphic>
                  <a:graphicData uri="http://schemas.microsoft.com/office/word/2010/wordprocessingInk">
                    <w14:contentPart bwMode="auto" r:id="rId927">
                      <w14:nvContentPartPr>
                        <w14:cNvContentPartPr/>
                      </w14:nvContentPartPr>
                      <w14:xfrm>
                        <a:off x="0" y="0"/>
                        <a:ext cx="33705" cy="59462"/>
                      </w14:xfrm>
                    </w14:contentPart>
                  </a:graphicData>
                </a:graphic>
              </wp:anchor>
            </w:drawing>
          </mc:Choice>
          <mc:Fallback>
            <w:pict>
              <v:shape type="#_x0000_t75" id="平板用户 1424" o:spid="_x0000_s1424" filled="f" stroked="f" strokeweight="1.0pt" style="position:absolute;&#10;margin-left:37.54225pt;&#10;margin-top:17.473305pt;&#10;width:2.6540046pt;&#10;height:4.6820726pt;&#10;z-index:2768;&#10;mso-position-horizontal:absolute;&#10;mso-position-horizontal-relative:char;&#10;mso-position-vertical:absolute;&#10;mso-position-vertical-relative:line;&#10;mso-wrap-distance-left:6.749897pt;&#10;mso-wrap-distance-right:6.749897pt;">
                <v:stroke color="#000000"/>
                <v:imagedata r:id="rId928"/>
                <o:lock selection="t"/>
              </v:shape>
            </w:pict>
          </mc:Fallback>
        </mc:AlternateContent>
      </w:r>
      <w:r>
        <mc:AlternateContent>
          <mc:Choice Requires="wps">
            <w:drawing>
              <wp:anchor distT="0" distB="0" distL="85723" distR="85723" simplePos="0" relativeHeight="2769" behindDoc="0" locked="0" layoutInCell="1" hidden="0" allowOverlap="1">
                <wp:simplePos x="0" y="0"/>
                <wp:positionH relativeFrom="character">
                  <wp:posOffset>560403</wp:posOffset>
                </wp:positionH>
                <wp:positionV relativeFrom="line">
                  <wp:posOffset>215492</wp:posOffset>
                </wp:positionV>
                <wp:extent cx="106826" cy="59234"/>
                <wp:effectExtent l="0" t="0" r="0" b="0"/>
                <wp:wrapNone/>
                <wp:docPr id="1426" name="平板用户 1426"/>
                <wp:cNvGraphicFramePr>
                  <a:graphicFrameLocks noChangeAspect="0" noSelect="1"/>
                </wp:cNvGraphicFramePr>
                <a:graphic>
                  <a:graphicData uri="http://schemas.microsoft.com/office/word/2010/wordprocessingInk">
                    <w14:contentPart bwMode="auto" r:id="rId929">
                      <w14:nvContentPartPr>
                        <w14:cNvContentPartPr/>
                      </w14:nvContentPartPr>
                      <w14:xfrm>
                        <a:off x="0" y="0"/>
                        <a:ext cx="106826" cy="59234"/>
                      </w14:xfrm>
                    </w14:contentPart>
                  </a:graphicData>
                </a:graphic>
              </wp:anchor>
            </w:drawing>
          </mc:Choice>
          <mc:Fallback>
            <w:pict>
              <v:shape type="#_x0000_t75" id="平板用户 1427" o:spid="_x0000_s1427" filled="f" stroked="f" strokeweight="1.0pt" style="position:absolute;&#10;margin-left:44.126236pt;&#10;margin-top:16.967943pt;&#10;width:8.411531pt;&#10;height:4.664129pt;&#10;z-index:2769;&#10;mso-position-horizontal:absolute;&#10;mso-position-horizontal-relative:char;&#10;mso-position-vertical:absolute;&#10;mso-position-vertical-relative:line;&#10;mso-wrap-distance-left:6.749897pt;&#10;mso-wrap-distance-right:6.749897pt;">
                <v:stroke color="#000000"/>
                <v:imagedata r:id="rId930"/>
                <o:lock selection="t"/>
              </v:shape>
            </w:pict>
          </mc:Fallback>
        </mc:AlternateContent>
      </w:r>
      <w:r>
        <mc:AlternateContent>
          <mc:Choice Requires="wps">
            <w:drawing>
              <wp:anchor distT="0" distB="0" distL="85723" distR="85723" simplePos="0" relativeHeight="2770" behindDoc="0" locked="0" layoutInCell="1" hidden="0" allowOverlap="1">
                <wp:simplePos x="0" y="0"/>
                <wp:positionH relativeFrom="character">
                  <wp:posOffset>397663</wp:posOffset>
                </wp:positionH>
                <wp:positionV relativeFrom="line">
                  <wp:posOffset>189429</wp:posOffset>
                </wp:positionV>
                <wp:extent cx="36738" cy="19742"/>
                <wp:effectExtent l="0" t="0" r="0" b="0"/>
                <wp:wrapNone/>
                <wp:docPr id="1429" name="平板用户 1429"/>
                <wp:cNvGraphicFramePr>
                  <a:graphicFrameLocks noChangeAspect="0" noSelect="1"/>
                </wp:cNvGraphicFramePr>
                <a:graphic>
                  <a:graphicData uri="http://schemas.microsoft.com/office/word/2010/wordprocessingInk">
                    <w14:contentPart bwMode="auto" r:id="rId931">
                      <w14:nvContentPartPr>
                        <w14:cNvContentPartPr/>
                      </w14:nvContentPartPr>
                      <w14:xfrm>
                        <a:off x="0" y="0"/>
                        <a:ext cx="36738" cy="19742"/>
                      </w14:xfrm>
                    </w14:contentPart>
                  </a:graphicData>
                </a:graphic>
              </wp:anchor>
            </w:drawing>
          </mc:Choice>
          <mc:Fallback>
            <w:pict>
              <v:shape type="#_x0000_t75" id="平板用户 1430" o:spid="_x0000_s1430" filled="f" stroked="f" strokeweight="1.0pt" style="position:absolute;&#10;margin-left:31.312092pt;&#10;margin-top:14.915728pt;&#10;width:2.8928163pt;&#10;height:1.5544959pt;&#10;z-index:2770;&#10;mso-position-horizontal:absolute;&#10;mso-position-horizontal-relative:char;&#10;mso-position-vertical:absolute;&#10;mso-position-vertical-relative:line;&#10;mso-wrap-distance-left:6.749897pt;&#10;mso-wrap-distance-right:6.749897pt;">
                <v:stroke color="#000000"/>
                <v:imagedata r:id="rId932"/>
                <o:lock selection="t"/>
              </v:shape>
            </w:pict>
          </mc:Fallback>
        </mc:AlternateContent>
      </w:r>
      <w:r>
        <mc:AlternateContent>
          <mc:Choice Requires="wps">
            <w:drawing>
              <wp:anchor distT="0" distB="0" distL="85723" distR="85723" simplePos="0" relativeHeight="2771" behindDoc="0" locked="0" layoutInCell="1" hidden="0" allowOverlap="1">
                <wp:simplePos x="0" y="0"/>
                <wp:positionH relativeFrom="character">
                  <wp:posOffset>459984</wp:posOffset>
                </wp:positionH>
                <wp:positionV relativeFrom="line">
                  <wp:posOffset>188573</wp:posOffset>
                </wp:positionV>
                <wp:extent cx="51272" cy="32045"/>
                <wp:effectExtent l="0" t="0" r="0" b="0"/>
                <wp:wrapNone/>
                <wp:docPr id="1432" name="平板用户 1432"/>
                <wp:cNvGraphicFramePr>
                  <a:graphicFrameLocks noChangeAspect="0" noSelect="1"/>
                </wp:cNvGraphicFramePr>
                <a:graphic>
                  <a:graphicData uri="http://schemas.microsoft.com/office/word/2010/wordprocessingInk">
                    <w14:contentPart bwMode="auto" r:id="rId933">
                      <w14:nvContentPartPr>
                        <w14:cNvContentPartPr/>
                      </w14:nvContentPartPr>
                      <w14:xfrm>
                        <a:off x="0" y="0"/>
                        <a:ext cx="51272" cy="32045"/>
                      </w14:xfrm>
                    </w14:contentPart>
                  </a:graphicData>
                </a:graphic>
              </wp:anchor>
            </w:drawing>
          </mc:Choice>
          <mc:Fallback>
            <w:pict>
              <v:shape type="#_x0000_t75" id="平板用户 1433" o:spid="_x0000_s1433" filled="f" stroked="f" strokeweight="1.0pt" style="position:absolute;&#10;margin-left:36.219242pt;&#10;margin-top:14.848346pt;&#10;width:4.037231pt;&#10;height:2.5232923pt;&#10;z-index:2771;&#10;mso-position-horizontal:absolute;&#10;mso-position-horizontal-relative:char;&#10;mso-position-vertical:absolute;&#10;mso-position-vertical-relative:line;&#10;mso-wrap-distance-left:6.749897pt;&#10;mso-wrap-distance-right:6.749897pt;">
                <v:stroke color="#000000"/>
                <v:imagedata r:id="rId934"/>
                <o:lock selection="t"/>
              </v:shape>
            </w:pict>
          </mc:Fallback>
        </mc:AlternateContent>
      </w:r>
      <w:r>
        <mc:AlternateContent>
          <mc:Choice Requires="wps">
            <w:drawing>
              <wp:anchor distT="0" distB="0" distL="85723" distR="85723" simplePos="0" relativeHeight="2772" behindDoc="0" locked="0" layoutInCell="1" hidden="0" allowOverlap="1">
                <wp:simplePos x="0" y="0"/>
                <wp:positionH relativeFrom="character">
                  <wp:posOffset>336841</wp:posOffset>
                </wp:positionH>
                <wp:positionV relativeFrom="line">
                  <wp:posOffset>185881</wp:posOffset>
                </wp:positionV>
                <wp:extent cx="28574" cy="21742"/>
                <wp:effectExtent l="0" t="0" r="0" b="0"/>
                <wp:wrapNone/>
                <wp:docPr id="1435" name="平板用户 1435"/>
                <wp:cNvGraphicFramePr>
                  <a:graphicFrameLocks noChangeAspect="0" noSelect="1"/>
                </wp:cNvGraphicFramePr>
                <a:graphic>
                  <a:graphicData uri="http://schemas.microsoft.com/office/word/2010/wordprocessingInk">
                    <w14:contentPart bwMode="auto" r:id="rId935">
                      <w14:nvContentPartPr>
                        <w14:cNvContentPartPr/>
                      </w14:nvContentPartPr>
                      <w14:xfrm>
                        <a:off x="0" y="0"/>
                        <a:ext cx="28574" cy="21742"/>
                      </w14:xfrm>
                    </w14:contentPart>
                  </a:graphicData>
                </a:graphic>
              </wp:anchor>
            </w:drawing>
          </mc:Choice>
          <mc:Fallback>
            <w:pict>
              <v:shape type="#_x0000_t75" id="平板用户 1436" o:spid="_x0000_s1436" filled="f" stroked="f" strokeweight="1.0pt" style="position:absolute;&#10;margin-left:26.52295pt;&#10;margin-top:14.6363125pt;&#10;width:2.2499657pt;&#10;height:1.71201pt;&#10;z-index:2772;&#10;mso-position-horizontal:absolute;&#10;mso-position-horizontal-relative:char;&#10;mso-position-vertical:absolute;&#10;mso-position-vertical-relative:line;&#10;mso-wrap-distance-left:6.749897pt;&#10;mso-wrap-distance-right:6.749897pt;">
                <v:stroke color="#000000"/>
                <v:imagedata r:id="rId936"/>
                <o:lock selection="t"/>
              </v:shape>
            </w:pict>
          </mc:Fallback>
        </mc:AlternateContent>
      </w:r>
      <w:r>
        <mc:AlternateContent>
          <mc:Choice Requires="wps">
            <w:drawing>
              <wp:anchor distT="0" distB="0" distL="85723" distR="85723" simplePos="0" relativeHeight="2773" behindDoc="0" locked="0" layoutInCell="1" hidden="0" allowOverlap="1">
                <wp:simplePos x="0" y="0"/>
                <wp:positionH relativeFrom="character">
                  <wp:posOffset>242408</wp:posOffset>
                </wp:positionH>
                <wp:positionV relativeFrom="line">
                  <wp:posOffset>184099</wp:posOffset>
                </wp:positionV>
                <wp:extent cx="89906" cy="65467"/>
                <wp:effectExtent l="0" t="0" r="0" b="0"/>
                <wp:wrapNone/>
                <wp:docPr id="1438" name="平板用户 1438"/>
                <wp:cNvGraphicFramePr>
                  <a:graphicFrameLocks noChangeAspect="0" noSelect="1"/>
                </wp:cNvGraphicFramePr>
                <a:graphic>
                  <a:graphicData uri="http://schemas.microsoft.com/office/word/2010/wordprocessingInk">
                    <w14:contentPart bwMode="auto" r:id="rId937">
                      <w14:nvContentPartPr>
                        <w14:cNvContentPartPr/>
                      </w14:nvContentPartPr>
                      <w14:xfrm>
                        <a:off x="0" y="0"/>
                        <a:ext cx="89906" cy="65467"/>
                      </w14:xfrm>
                    </w14:contentPart>
                  </a:graphicData>
                </a:graphic>
              </wp:anchor>
            </w:drawing>
          </mc:Choice>
          <mc:Fallback>
            <w:pict>
              <v:shape type="#_x0000_t75" id="平板用户 1439" o:spid="_x0000_s1439" filled="f" stroked="f" strokeweight="1.0pt" style="position:absolute;&#10;margin-left:19.08731pt;&#10;margin-top:14.496057pt;&#10;width:7.079276pt;&#10;height:5.1549354pt;&#10;z-index:2773;&#10;mso-position-horizontal:absolute;&#10;mso-position-horizontal-relative:char;&#10;mso-position-vertical:absolute;&#10;mso-position-vertical-relative:line;&#10;mso-wrap-distance-left:6.749897pt;&#10;mso-wrap-distance-right:6.749897pt;">
                <v:stroke color="#000000"/>
                <v:imagedata r:id="rId938"/>
                <o:lock selection="t"/>
              </v:shape>
            </w:pict>
          </mc:Fallback>
        </mc:AlternateContent>
      </w:r>
      <w:r>
        <mc:AlternateContent>
          <mc:Choice Requires="wps">
            <w:drawing>
              <wp:anchor distT="0" distB="0" distL="85723" distR="85723" simplePos="0" relativeHeight="2774" behindDoc="0" locked="0" layoutInCell="1" hidden="0" allowOverlap="1">
                <wp:simplePos x="0" y="0"/>
                <wp:positionH relativeFrom="character">
                  <wp:posOffset>243634</wp:posOffset>
                </wp:positionH>
                <wp:positionV relativeFrom="line">
                  <wp:posOffset>159794</wp:posOffset>
                </wp:positionV>
                <wp:extent cx="53486" cy="34089"/>
                <wp:effectExtent l="0" t="0" r="0" b="0"/>
                <wp:wrapNone/>
                <wp:docPr id="1441" name="平板用户 1441"/>
                <wp:cNvGraphicFramePr>
                  <a:graphicFrameLocks noChangeAspect="0" noSelect="1"/>
                </wp:cNvGraphicFramePr>
                <a:graphic>
                  <a:graphicData uri="http://schemas.microsoft.com/office/word/2010/wordprocessingInk">
                    <w14:contentPart bwMode="auto" r:id="rId939">
                      <w14:nvContentPartPr>
                        <w14:cNvContentPartPr/>
                      </w14:nvContentPartPr>
                      <w14:xfrm>
                        <a:off x="0" y="0"/>
                        <a:ext cx="53486" cy="34089"/>
                      </w14:xfrm>
                    </w14:contentPart>
                  </a:graphicData>
                </a:graphic>
              </wp:anchor>
            </w:drawing>
          </mc:Choice>
          <mc:Fallback>
            <w:pict>
              <v:shape type="#_x0000_t75" id="平板用户 1442" o:spid="_x0000_s1442" filled="f" stroked="f" strokeweight="1.0pt" style="position:absolute;&#10;margin-left:19.183783pt;&#10;margin-top:12.582267pt;&#10;width:4.2115445pt;&#10;height:2.6842396pt;&#10;z-index:2774;&#10;mso-position-horizontal:absolute;&#10;mso-position-horizontal-relative:char;&#10;mso-position-vertical:absolute;&#10;mso-position-vertical-relative:line;&#10;mso-wrap-distance-left:6.749897pt;&#10;mso-wrap-distance-right:6.749897pt;">
                <v:stroke color="#000000"/>
                <v:imagedata r:id="rId940"/>
                <o:lock selection="t"/>
              </v:shape>
            </w:pict>
          </mc:Fallback>
        </mc:AlternateContent>
      </w:r>
      <w:r>
        <mc:AlternateContent>
          <mc:Choice Requires="wps">
            <w:drawing>
              <wp:anchor distT="0" distB="0" distL="85723" distR="85723" simplePos="0" relativeHeight="2775" behindDoc="0" locked="0" layoutInCell="1" hidden="0" allowOverlap="1">
                <wp:simplePos x="0" y="0"/>
                <wp:positionH relativeFrom="character">
                  <wp:posOffset>513370</wp:posOffset>
                </wp:positionH>
                <wp:positionV relativeFrom="line">
                  <wp:posOffset>99859</wp:posOffset>
                </wp:positionV>
                <wp:extent cx="137150" cy="208065"/>
                <wp:effectExtent l="0" t="0" r="0" b="0"/>
                <wp:wrapNone/>
                <wp:docPr id="1444" name="平板用户 1444"/>
                <wp:cNvGraphicFramePr>
                  <a:graphicFrameLocks noChangeAspect="0" noSelect="1"/>
                </wp:cNvGraphicFramePr>
                <a:graphic>
                  <a:graphicData uri="http://schemas.microsoft.com/office/word/2010/wordprocessingInk">
                    <w14:contentPart bwMode="auto" r:id="rId941">
                      <w14:nvContentPartPr>
                        <w14:cNvContentPartPr/>
                      </w14:nvContentPartPr>
                      <w14:xfrm>
                        <a:off x="0" y="0"/>
                        <a:ext cx="137150" cy="208065"/>
                      </w14:xfrm>
                    </w14:contentPart>
                  </a:graphicData>
                </a:graphic>
              </wp:anchor>
            </w:drawing>
          </mc:Choice>
          <mc:Fallback>
            <w:pict>
              <v:shape type="#_x0000_t75" id="平板用户 1445" o:spid="_x0000_s1445" filled="f" stroked="f" strokeweight="1.0pt" style="position:absolute;&#10;margin-left:40.42287pt;&#10;margin-top:7.8629785pt;&#10;width:10.799282pt;&#10;height:16.383112pt;&#10;z-index:2775;&#10;mso-position-horizontal:absolute;&#10;mso-position-horizontal-relative:char;&#10;mso-position-vertical:absolute;&#10;mso-position-vertical-relative:line;&#10;mso-wrap-distance-left:6.749897pt;&#10;mso-wrap-distance-right:6.749897pt;">
                <v:stroke color="#000000"/>
                <v:imagedata r:id="rId942"/>
                <o:lock selection="t"/>
              </v:shape>
            </w:pict>
          </mc:Fallback>
        </mc:AlternateContent>
      </w:r>
      <w:r>
        <mc:AlternateContent>
          <mc:Choice Requires="wps">
            <w:drawing>
              <wp:anchor distT="0" distB="0" distL="85723" distR="85723" simplePos="0" relativeHeight="2776" behindDoc="0" locked="0" layoutInCell="1" hidden="0" allowOverlap="1">
                <wp:simplePos x="0" y="0"/>
                <wp:positionH relativeFrom="character">
                  <wp:posOffset>171314</wp:posOffset>
                </wp:positionH>
                <wp:positionV relativeFrom="line">
                  <wp:posOffset>92013</wp:posOffset>
                </wp:positionV>
                <wp:extent cx="158850" cy="224684"/>
                <wp:effectExtent l="0" t="0" r="0" b="0"/>
                <wp:wrapNone/>
                <wp:docPr id="1447" name="平板用户 1447"/>
                <wp:cNvGraphicFramePr>
                  <a:graphicFrameLocks noChangeAspect="0" noSelect="1"/>
                </wp:cNvGraphicFramePr>
                <a:graphic>
                  <a:graphicData uri="http://schemas.microsoft.com/office/word/2010/wordprocessingInk">
                    <w14:contentPart bwMode="auto" r:id="rId943">
                      <w14:nvContentPartPr>
                        <w14:cNvContentPartPr/>
                      </w14:nvContentPartPr>
                      <w14:xfrm>
                        <a:off x="0" y="0"/>
                        <a:ext cx="158850" cy="224684"/>
                      </w14:xfrm>
                    </w14:contentPart>
                  </a:graphicData>
                </a:graphic>
              </wp:anchor>
            </w:drawing>
          </mc:Choice>
          <mc:Fallback>
            <w:pict>
              <v:shape type="#_x0000_t75" id="平板用户 1448" o:spid="_x0000_s1448" filled="f" stroked="f" strokeweight="1.0pt" style="position:absolute;&#10;margin-left:13.489335pt;&#10;margin-top:7.24519pt;&#10;width:12.507927pt;&#10;height:17.691702pt;&#10;z-index:2776;&#10;mso-position-horizontal:absolute;&#10;mso-position-horizontal-relative:char;&#10;mso-position-vertical:absolute;&#10;mso-position-vertical-relative:line;&#10;mso-wrap-distance-left:6.749897pt;&#10;mso-wrap-distance-right:6.749897pt;">
                <v:stroke color="#000000"/>
                <v:imagedata r:id="rId944"/>
                <o:lock selection="t"/>
              </v:shape>
            </w:pict>
          </mc:Fallback>
        </mc:AlternateContent>
      </w:r>
      <w:r>
        <mc:AlternateContent>
          <mc:Choice Requires="wps">
            <w:drawing>
              <wp:anchor distT="0" distB="0" distL="85723" distR="85723" simplePos="0" relativeHeight="2777" behindDoc="0" locked="0" layoutInCell="1" hidden="0" allowOverlap="1">
                <wp:simplePos x="0" y="0"/>
                <wp:positionH relativeFrom="character">
                  <wp:posOffset>521215</wp:posOffset>
                </wp:positionH>
                <wp:positionV relativeFrom="line">
                  <wp:posOffset>43524</wp:posOffset>
                </wp:positionV>
                <wp:extent cx="106154" cy="45756"/>
                <wp:effectExtent l="0" t="0" r="0" b="0"/>
                <wp:wrapNone/>
                <wp:docPr id="1450" name="平板用户 1450"/>
                <wp:cNvGraphicFramePr>
                  <a:graphicFrameLocks noChangeAspect="0" noSelect="1"/>
                </wp:cNvGraphicFramePr>
                <a:graphic>
                  <a:graphicData uri="http://schemas.microsoft.com/office/word/2010/wordprocessingInk">
                    <w14:contentPart bwMode="auto" r:id="rId945">
                      <w14:nvContentPartPr>
                        <w14:cNvContentPartPr/>
                      </w14:nvContentPartPr>
                      <w14:xfrm>
                        <a:off x="0" y="0"/>
                        <a:ext cx="106154" cy="45756"/>
                      </w14:xfrm>
                    </w14:contentPart>
                  </a:graphicData>
                </a:graphic>
              </wp:anchor>
            </w:drawing>
          </mc:Choice>
          <mc:Fallback>
            <w:pict>
              <v:shape type="#_x0000_t75" id="平板用户 1451" o:spid="_x0000_s1451" filled="f" stroked="f" strokeweight="1.0pt" style="position:absolute;&#10;margin-left:41.04059pt;&#10;margin-top:3.4271328pt;&#10;width:8.358615pt;&#10;height:3.6029115pt;&#10;z-index:2777;&#10;mso-position-horizontal:absolute;&#10;mso-position-horizontal-relative:char;&#10;mso-position-vertical:absolute;&#10;mso-position-vertical-relative:line;&#10;mso-wrap-distance-left:6.749897pt;&#10;mso-wrap-distance-right:6.749897pt;">
                <v:stroke color="#000000"/>
                <v:imagedata r:id="rId946"/>
                <o:lock selection="t"/>
              </v:shape>
            </w:pict>
          </mc:Fallback>
        </mc:AlternateContent>
      </w:r>
      <w:r>
        <mc:AlternateContent>
          <mc:Choice Requires="wps">
            <w:drawing>
              <wp:anchor distT="0" distB="0" distL="85723" distR="85723" simplePos="0" relativeHeight="2778" behindDoc="0" locked="0" layoutInCell="1" hidden="0" allowOverlap="1">
                <wp:simplePos x="0" y="0"/>
                <wp:positionH relativeFrom="character">
                  <wp:posOffset>669802</wp:posOffset>
                </wp:positionH>
                <wp:positionV relativeFrom="line">
                  <wp:posOffset>129992</wp:posOffset>
                </wp:positionV>
                <wp:extent cx="99451" cy="185212"/>
                <wp:effectExtent l="0" t="0" r="0" b="0"/>
                <wp:wrapNone/>
                <wp:docPr id="1453" name="平板用户 1453"/>
                <wp:cNvGraphicFramePr>
                  <a:graphicFrameLocks noChangeAspect="0" noSelect="1"/>
                </wp:cNvGraphicFramePr>
                <a:graphic>
                  <a:graphicData uri="http://schemas.microsoft.com/office/word/2010/wordprocessingInk">
                    <w14:contentPart bwMode="auto" r:id="rId947">
                      <w14:nvContentPartPr>
                        <w14:cNvContentPartPr/>
                      </w14:nvContentPartPr>
                      <w14:xfrm>
                        <a:off x="0" y="0"/>
                        <a:ext cx="99451" cy="185212"/>
                      </w14:xfrm>
                    </w14:contentPart>
                  </a:graphicData>
                </a:graphic>
              </wp:anchor>
            </w:drawing>
          </mc:Choice>
          <mc:Fallback>
            <w:pict>
              <v:shape type="#_x0000_t75" id="平板用户 1454" o:spid="_x0000_s1454" filled="f" stroked="f" strokeweight="1.0pt" style="position:absolute;&#10;margin-left:52.740322pt;&#10;margin-top:10.235623pt;&#10;width:7.830844pt;&#10;height:14.583671pt;&#10;z-index:2778;&#10;mso-position-horizontal:absolute;&#10;mso-position-horizontal-relative:char;&#10;mso-position-vertical:absolute;&#10;mso-position-vertical-relative:line;&#10;mso-wrap-distance-left:6.749897pt;&#10;mso-wrap-distance-right:6.749897pt;">
                <v:stroke color="#000000"/>
                <v:imagedata r:id="rId948"/>
                <o:lock selection="t"/>
              </v:shape>
            </w:pict>
          </mc:Fallback>
        </mc:AlternateContent>
      </w:r>
      <w:r>
        <mc:AlternateContent>
          <mc:Choice Requires="wps">
            <w:drawing>
              <wp:anchor distT="0" distB="0" distL="85723" distR="85723" simplePos="0" relativeHeight="2779" behindDoc="0" locked="0" layoutInCell="1" hidden="0" allowOverlap="1">
                <wp:simplePos x="0" y="0"/>
                <wp:positionH relativeFrom="character">
                  <wp:posOffset>774941</wp:posOffset>
                </wp:positionH>
                <wp:positionV relativeFrom="line">
                  <wp:posOffset>42840</wp:posOffset>
                </wp:positionV>
                <wp:extent cx="33243" cy="41093"/>
                <wp:effectExtent l="0" t="0" r="0" b="0"/>
                <wp:wrapNone/>
                <wp:docPr id="1456" name="平板用户 1456"/>
                <wp:cNvGraphicFramePr>
                  <a:graphicFrameLocks noChangeAspect="0" noSelect="1"/>
                </wp:cNvGraphicFramePr>
                <a:graphic>
                  <a:graphicData uri="http://schemas.microsoft.com/office/word/2010/wordprocessingInk">
                    <w14:contentPart bwMode="auto" r:id="rId949">
                      <w14:nvContentPartPr>
                        <w14:cNvContentPartPr/>
                      </w14:nvContentPartPr>
                      <w14:xfrm>
                        <a:off x="0" y="0"/>
                        <a:ext cx="33243" cy="41093"/>
                      </w14:xfrm>
                    </w14:contentPart>
                  </a:graphicData>
                </a:graphic>
              </wp:anchor>
            </w:drawing>
          </mc:Choice>
          <mc:Fallback>
            <w:pict>
              <v:shape type="#_x0000_t75" id="平板用户 1457" o:spid="_x0000_s1457" filled="f" stroked="f" strokeweight="1.0pt" style="position:absolute;&#10;margin-left:61.019035pt;&#10;margin-top:3.3733008pt;&#10;width:2.6175673pt;&#10;height:3.235699pt;&#10;z-index:2779;&#10;mso-position-horizontal:absolute;&#10;mso-position-horizontal-relative:char;&#10;mso-position-vertical:absolute;&#10;mso-position-vertical-relative:line;&#10;mso-wrap-distance-left:6.749897pt;&#10;mso-wrap-distance-right:6.749897pt;">
                <v:stroke color="#000000"/>
                <v:imagedata r:id="rId950"/>
                <o:lock selection="t"/>
              </v:shape>
            </w:pict>
          </mc:Fallback>
        </mc:AlternateContent>
      </w:r>
      <w:r>
        <mc:AlternateContent>
          <mc:Choice Requires="wps">
            <w:drawing>
              <wp:anchor distT="0" distB="0" distL="85723" distR="85723" simplePos="0" relativeHeight="2780" behindDoc="0" locked="0" layoutInCell="1" hidden="0" allowOverlap="1">
                <wp:simplePos x="0" y="0"/>
                <wp:positionH relativeFrom="character">
                  <wp:posOffset>828052</wp:posOffset>
                </wp:positionH>
                <wp:positionV relativeFrom="line">
                  <wp:posOffset>31823</wp:posOffset>
                </wp:positionV>
                <wp:extent cx="31589" cy="40910"/>
                <wp:effectExtent l="0" t="0" r="0" b="0"/>
                <wp:wrapNone/>
                <wp:docPr id="1459" name="平板用户 1459"/>
                <wp:cNvGraphicFramePr>
                  <a:graphicFrameLocks noChangeAspect="0" noSelect="1"/>
                </wp:cNvGraphicFramePr>
                <a:graphic>
                  <a:graphicData uri="http://schemas.microsoft.com/office/word/2010/wordprocessingInk">
                    <w14:contentPart bwMode="auto" r:id="rId951">
                      <w14:nvContentPartPr>
                        <w14:cNvContentPartPr/>
                      </w14:nvContentPartPr>
                      <w14:xfrm>
                        <a:off x="0" y="0"/>
                        <a:ext cx="31589" cy="40910"/>
                      </w14:xfrm>
                    </w14:contentPart>
                  </a:graphicData>
                </a:graphic>
              </wp:anchor>
            </w:drawing>
          </mc:Choice>
          <mc:Fallback>
            <w:pict>
              <v:shape type="#_x0000_t75" id="平板用户 1460" o:spid="_x0000_s1460" filled="f" stroked="f" strokeweight="1.0pt" style="position:absolute;&#10;margin-left:65.20094pt;&#10;margin-top:2.5057602pt;&#10;width:2.4873812pt;&#10;height:3.2212796pt;&#10;z-index:2780;&#10;mso-position-horizontal:absolute;&#10;mso-position-horizontal-relative:char;&#10;mso-position-vertical:absolute;&#10;mso-position-vertical-relative:line;&#10;mso-wrap-distance-left:6.749897pt;&#10;mso-wrap-distance-right:6.749897pt;">
                <v:stroke color="#000000"/>
                <v:imagedata r:id="rId952"/>
                <o:lock selection="t"/>
              </v:shape>
            </w:pict>
          </mc:Fallback>
        </mc:AlternateContent>
      </w:r>
      <w:r>
        <mc:AlternateContent>
          <mc:Choice Requires="wps">
            <w:drawing>
              <wp:anchor distT="0" distB="0" distL="85723" distR="85723" simplePos="0" relativeHeight="2781" behindDoc="0" locked="0" layoutInCell="1" hidden="0" allowOverlap="1">
                <wp:simplePos x="0" y="0"/>
                <wp:positionH relativeFrom="character">
                  <wp:posOffset>746571</wp:posOffset>
                </wp:positionH>
                <wp:positionV relativeFrom="line">
                  <wp:posOffset>17126</wp:posOffset>
                </wp:positionV>
                <wp:extent cx="67736" cy="139806"/>
                <wp:effectExtent l="0" t="0" r="0" b="0"/>
                <wp:wrapNone/>
                <wp:docPr id="1462" name="平板用户 1462"/>
                <wp:cNvGraphicFramePr>
                  <a:graphicFrameLocks noChangeAspect="0" noSelect="1"/>
                </wp:cNvGraphicFramePr>
                <a:graphic>
                  <a:graphicData uri="http://schemas.microsoft.com/office/word/2010/wordprocessingInk">
                    <w14:contentPart bwMode="auto" r:id="rId953">
                      <w14:nvContentPartPr>
                        <w14:cNvContentPartPr/>
                      </w14:nvContentPartPr>
                      <w14:xfrm>
                        <a:off x="0" y="0"/>
                        <a:ext cx="67736" cy="139806"/>
                      </w14:xfrm>
                    </w14:contentPart>
                  </a:graphicData>
                </a:graphic>
              </wp:anchor>
            </w:drawing>
          </mc:Choice>
          <mc:Fallback>
            <w:pict>
              <v:shape type="#_x0000_t75" id="平板用户 1463" o:spid="_x0000_s1463" filled="f" stroked="f" strokeweight="1.0pt" style="position:absolute;&#10;margin-left:58.78516pt;&#10;margin-top:1.3485513pt;&#10;width:5.333598pt;&#10;height:11.008408pt;&#10;z-index:2781;&#10;mso-position-horizontal:absolute;&#10;mso-position-horizontal-relative:char;&#10;mso-position-vertical:absolute;&#10;mso-position-vertical-relative:line;&#10;mso-wrap-distance-left:6.749897pt;&#10;mso-wrap-distance-right:6.749897pt;">
                <v:stroke color="#000000"/>
                <v:imagedata r:id="rId954"/>
                <o:lock selection="t"/>
              </v:shape>
            </w:pict>
          </mc:Fallback>
        </mc:AlternateContent>
      </w:r>
      <w:r>
        <mc:AlternateContent>
          <mc:Choice Requires="wps">
            <w:drawing>
              <wp:anchor distT="0" distB="0" distL="85723" distR="85723" simplePos="0" relativeHeight="2782" behindDoc="0" locked="0" layoutInCell="1" hidden="0" allowOverlap="1">
                <wp:simplePos x="0" y="0"/>
                <wp:positionH relativeFrom="character">
                  <wp:posOffset>1018412</wp:posOffset>
                </wp:positionH>
                <wp:positionV relativeFrom="line">
                  <wp:posOffset>194633</wp:posOffset>
                </wp:positionV>
                <wp:extent cx="121238" cy="57348"/>
                <wp:effectExtent l="0" t="0" r="0" b="0"/>
                <wp:wrapNone/>
                <wp:docPr id="1465" name="平板用户 1465"/>
                <wp:cNvGraphicFramePr>
                  <a:graphicFrameLocks noChangeAspect="0" noSelect="1"/>
                </wp:cNvGraphicFramePr>
                <a:graphic>
                  <a:graphicData uri="http://schemas.microsoft.com/office/word/2010/wordprocessingInk">
                    <w14:contentPart bwMode="auto" r:id="rId955">
                      <w14:nvContentPartPr>
                        <w14:cNvContentPartPr/>
                      </w14:nvContentPartPr>
                      <w14:xfrm>
                        <a:off x="0" y="0"/>
                        <a:ext cx="121238" cy="57348"/>
                      </w14:xfrm>
                    </w14:contentPart>
                  </a:graphicData>
                </a:graphic>
              </wp:anchor>
            </w:drawing>
          </mc:Choice>
          <mc:Fallback>
            <w:pict>
              <v:shape type="#_x0000_t75" id="平板用户 1466" o:spid="_x0000_s1466" filled="f" stroked="f" strokeweight="1.0pt" style="position:absolute;&#10;margin-left:80.18993pt;&#10;margin-top:15.325511pt;&#10;width:9.546356pt;&#10;height:4.5156326pt;&#10;z-index:2782;&#10;mso-position-horizontal:absolute;&#10;mso-position-horizontal-relative:char;&#10;mso-position-vertical:absolute;&#10;mso-position-vertical-relative:line;&#10;mso-wrap-distance-left:6.749897pt;&#10;mso-wrap-distance-right:6.749897pt;">
                <v:stroke color="#000000"/>
                <v:imagedata r:id="rId956"/>
                <o:lock selection="t"/>
              </v:shape>
            </w:pict>
          </mc:Fallback>
        </mc:AlternateContent>
      </w:r>
      <w:r>
        <mc:AlternateContent>
          <mc:Choice Requires="wps">
            <w:drawing>
              <wp:anchor distT="0" distB="0" distL="85723" distR="85723" simplePos="0" relativeHeight="2783" behindDoc="0" locked="0" layoutInCell="1" hidden="0" allowOverlap="1">
                <wp:simplePos x="0" y="0"/>
                <wp:positionH relativeFrom="character">
                  <wp:posOffset>814308</wp:posOffset>
                </wp:positionH>
                <wp:positionV relativeFrom="line">
                  <wp:posOffset>185076</wp:posOffset>
                </wp:positionV>
                <wp:extent cx="56060" cy="38212"/>
                <wp:effectExtent l="0" t="0" r="0" b="0"/>
                <wp:wrapNone/>
                <wp:docPr id="1468" name="平板用户 1468"/>
                <wp:cNvGraphicFramePr>
                  <a:graphicFrameLocks noChangeAspect="0" noSelect="1"/>
                </wp:cNvGraphicFramePr>
                <a:graphic>
                  <a:graphicData uri="http://schemas.microsoft.com/office/word/2010/wordprocessingInk">
                    <w14:contentPart bwMode="auto" r:id="rId957">
                      <w14:nvContentPartPr>
                        <w14:cNvContentPartPr/>
                      </w14:nvContentPartPr>
                      <w14:xfrm>
                        <a:off x="0" y="0"/>
                        <a:ext cx="56060" cy="38212"/>
                      </w14:xfrm>
                    </w14:contentPart>
                  </a:graphicData>
                </a:graphic>
              </wp:anchor>
            </w:drawing>
          </mc:Choice>
          <mc:Fallback>
            <w:pict>
              <v:shape type="#_x0000_t75" id="平板用户 1469" o:spid="_x0000_s1469" filled="f" stroked="f" strokeweight="1.0pt" style="position:absolute;&#10;margin-left:64.11876pt;&#10;margin-top:14.572959pt;&#10;width:4.4142394pt;&#10;height:3.0088348pt;&#10;z-index:2783;&#10;mso-position-horizontal:absolute;&#10;mso-position-horizontal-relative:char;&#10;mso-position-vertical:absolute;&#10;mso-position-vertical-relative:line;&#10;mso-wrap-distance-left:6.749897pt;&#10;mso-wrap-distance-right:6.749897pt;">
                <v:stroke color="#000000"/>
                <v:imagedata r:id="rId958"/>
                <o:lock selection="t"/>
              </v:shape>
            </w:pict>
          </mc:Fallback>
        </mc:AlternateContent>
      </w:r>
      <w:r>
        <mc:AlternateContent>
          <mc:Choice Requires="wps">
            <w:drawing>
              <wp:anchor distT="0" distB="0" distL="85723" distR="85723" simplePos="0" relativeHeight="2784" behindDoc="0" locked="0" layoutInCell="1" hidden="0" allowOverlap="1">
                <wp:simplePos x="0" y="0"/>
                <wp:positionH relativeFrom="character">
                  <wp:posOffset>821111</wp:posOffset>
                </wp:positionH>
                <wp:positionV relativeFrom="line">
                  <wp:posOffset>162887</wp:posOffset>
                </wp:positionV>
                <wp:extent cx="94968" cy="115492"/>
                <wp:effectExtent l="0" t="0" r="0" b="0"/>
                <wp:wrapNone/>
                <wp:docPr id="1471" name="平板用户 1471"/>
                <wp:cNvGraphicFramePr>
                  <a:graphicFrameLocks noChangeAspect="0" noSelect="1"/>
                </wp:cNvGraphicFramePr>
                <a:graphic>
                  <a:graphicData uri="http://schemas.microsoft.com/office/word/2010/wordprocessingInk">
                    <w14:contentPart bwMode="auto" r:id="rId959">
                      <w14:nvContentPartPr>
                        <w14:cNvContentPartPr/>
                      </w14:nvContentPartPr>
                      <w14:xfrm>
                        <a:off x="0" y="0"/>
                        <a:ext cx="94968" cy="115492"/>
                      </w14:xfrm>
                    </w14:contentPart>
                  </a:graphicData>
                </a:graphic>
              </wp:anchor>
            </w:drawing>
          </mc:Choice>
          <mc:Fallback>
            <w:pict>
              <v:shape type="#_x0000_t75" id="平板用户 1472" o:spid="_x0000_s1472" filled="f" stroked="f" strokeweight="1.0pt" style="position:absolute;&#10;margin-left:64.65445pt;&#10;margin-top:12.825793pt;&#10;width:7.4778447pt;&#10;height:9.093932pt;&#10;z-index:2784;&#10;mso-position-horizontal:absolute;&#10;mso-position-horizontal-relative:char;&#10;mso-position-vertical:absolute;&#10;mso-position-vertical-relative:line;&#10;mso-wrap-distance-left:6.749897pt;&#10;mso-wrap-distance-right:6.749897pt;">
                <v:stroke color="#000000"/>
                <v:imagedata r:id="rId960"/>
                <o:lock selection="t"/>
              </v:shape>
            </w:pict>
          </mc:Fallback>
        </mc:AlternateContent>
      </w:r>
      <w:r>
        <mc:AlternateContent>
          <mc:Choice Requires="wps">
            <w:drawing>
              <wp:anchor distT="0" distB="0" distL="85723" distR="85723" simplePos="0" relativeHeight="2785" behindDoc="0" locked="0" layoutInCell="1" hidden="0" allowOverlap="1">
                <wp:simplePos x="0" y="0"/>
                <wp:positionH relativeFrom="character">
                  <wp:posOffset>770400</wp:posOffset>
                </wp:positionH>
                <wp:positionV relativeFrom="line">
                  <wp:posOffset>156869</wp:posOffset>
                </wp:positionV>
                <wp:extent cx="26788" cy="133724"/>
                <wp:effectExtent l="0" t="0" r="0" b="0"/>
                <wp:wrapNone/>
                <wp:docPr id="1474" name="平板用户 1474"/>
                <wp:cNvGraphicFramePr>
                  <a:graphicFrameLocks noChangeAspect="0" noSelect="1"/>
                </wp:cNvGraphicFramePr>
                <a:graphic>
                  <a:graphicData uri="http://schemas.microsoft.com/office/word/2010/wordprocessingInk">
                    <w14:contentPart bwMode="auto" r:id="rId961">
                      <w14:nvContentPartPr>
                        <w14:cNvContentPartPr/>
                      </w14:nvContentPartPr>
                      <w14:xfrm>
                        <a:off x="0" y="0"/>
                        <a:ext cx="26788" cy="133724"/>
                      </w14:xfrm>
                    </w14:contentPart>
                  </a:graphicData>
                </a:graphic>
              </wp:anchor>
            </w:drawing>
          </mc:Choice>
          <mc:Fallback>
            <w:pict>
              <v:shape type="#_x0000_t75" id="平板用户 1475" o:spid="_x0000_s1475" filled="f" stroked="f" strokeweight="1.0pt" style="position:absolute;&#10;margin-left:60.66146pt;&#10;margin-top:12.351924pt;&#10;width:2.1093657pt;&#10;height:10.529457pt;&#10;z-index:2785;&#10;mso-position-horizontal:absolute;&#10;mso-position-horizontal-relative:char;&#10;mso-position-vertical:absolute;&#10;mso-position-vertical-relative:line;&#10;mso-wrap-distance-left:6.749897pt;&#10;mso-wrap-distance-right:6.749897pt;">
                <v:stroke color="#000000"/>
                <v:imagedata r:id="rId962"/>
                <o:lock selection="t"/>
              </v:shape>
            </w:pict>
          </mc:Fallback>
        </mc:AlternateContent>
      </w:r>
      <w:r>
        <mc:AlternateContent>
          <mc:Choice Requires="wps">
            <w:drawing>
              <wp:anchor distT="0" distB="0" distL="85723" distR="85723" simplePos="0" relativeHeight="2786" behindDoc="0" locked="0" layoutInCell="1" hidden="0" allowOverlap="1">
                <wp:simplePos x="0" y="0"/>
                <wp:positionH relativeFrom="character">
                  <wp:posOffset>1348652</wp:posOffset>
                </wp:positionH>
                <wp:positionV relativeFrom="line">
                  <wp:posOffset>152213</wp:posOffset>
                </wp:positionV>
                <wp:extent cx="86676" cy="65703"/>
                <wp:effectExtent l="0" t="0" r="0" b="0"/>
                <wp:wrapNone/>
                <wp:docPr id="1477" name="平板用户 1477"/>
                <wp:cNvGraphicFramePr>
                  <a:graphicFrameLocks noChangeAspect="0" noSelect="1"/>
                </wp:cNvGraphicFramePr>
                <a:graphic>
                  <a:graphicData uri="http://schemas.microsoft.com/office/word/2010/wordprocessingInk">
                    <w14:contentPart bwMode="auto" r:id="rId963">
                      <w14:nvContentPartPr>
                        <w14:cNvContentPartPr/>
                      </w14:nvContentPartPr>
                      <w14:xfrm>
                        <a:off x="0" y="0"/>
                        <a:ext cx="86676" cy="65703"/>
                      </w14:xfrm>
                    </w14:contentPart>
                  </a:graphicData>
                </a:graphic>
              </wp:anchor>
            </w:drawing>
          </mc:Choice>
          <mc:Fallback>
            <w:pict>
              <v:shape type="#_x0000_t75" id="平板用户 1478" o:spid="_x0000_s1478" filled="f" stroked="f" strokeweight="1.0pt" style="position:absolute;&#10;margin-left:106.19312pt;&#10;margin-top:11.9853525pt;&#10;width:6.8249006pt;&#10;height:5.173475pt;&#10;z-index:2786;&#10;mso-position-horizontal:absolute;&#10;mso-position-horizontal-relative:char;&#10;mso-position-vertical:absolute;&#10;mso-position-vertical-relative:line;&#10;mso-wrap-distance-left:6.749897pt;&#10;mso-wrap-distance-right:6.749897pt;">
                <v:stroke color="#000000"/>
                <v:imagedata r:id="rId964"/>
                <o:lock selection="t"/>
              </v:shape>
            </w:pict>
          </mc:Fallback>
        </mc:AlternateContent>
      </w:r>
      <w:r>
        <mc:AlternateContent>
          <mc:Choice Requires="wps">
            <w:drawing>
              <wp:anchor distT="0" distB="0" distL="85723" distR="85723" simplePos="0" relativeHeight="2787" behindDoc="0" locked="0" layoutInCell="1" hidden="0" allowOverlap="1">
                <wp:simplePos x="0" y="0"/>
                <wp:positionH relativeFrom="character">
                  <wp:posOffset>1664333</wp:posOffset>
                </wp:positionH>
                <wp:positionV relativeFrom="line">
                  <wp:posOffset>149581</wp:posOffset>
                </wp:positionV>
                <wp:extent cx="42385" cy="29556"/>
                <wp:effectExtent l="0" t="0" r="0" b="0"/>
                <wp:wrapNone/>
                <wp:docPr id="1480" name="平板用户 1480"/>
                <wp:cNvGraphicFramePr>
                  <a:graphicFrameLocks noChangeAspect="0" noSelect="1"/>
                </wp:cNvGraphicFramePr>
                <a:graphic>
                  <a:graphicData uri="http://schemas.microsoft.com/office/word/2010/wordprocessingInk">
                    <w14:contentPart bwMode="auto" r:id="rId965">
                      <w14:nvContentPartPr>
                        <w14:cNvContentPartPr/>
                      </w14:nvContentPartPr>
                      <w14:xfrm>
                        <a:off x="0" y="0"/>
                        <a:ext cx="42385" cy="29556"/>
                      </w14:xfrm>
                    </w14:contentPart>
                  </a:graphicData>
                </a:graphic>
              </wp:anchor>
            </w:drawing>
          </mc:Choice>
          <mc:Fallback>
            <w:pict>
              <v:shape type="#_x0000_t75" id="平板用户 1481" o:spid="_x0000_s1481" filled="f" stroked="f" strokeweight="1.0pt" style="position:absolute;&#10;margin-left:131.04988pt;&#10;margin-top:11.77808pt;&#10;width:3.3374126pt;&#10;height:2.3272808pt;&#10;z-index:2787;&#10;mso-position-horizontal:absolute;&#10;mso-position-horizontal-relative:char;&#10;mso-position-vertical:absolute;&#10;mso-position-vertical-relative:line;&#10;mso-wrap-distance-left:6.749897pt;&#10;mso-wrap-distance-right:6.749897pt;">
                <v:stroke color="#000000"/>
                <v:imagedata r:id="rId966"/>
                <o:lock selection="t"/>
              </v:shape>
            </w:pict>
          </mc:Fallback>
        </mc:AlternateContent>
      </w:r>
      <w:r>
        <mc:AlternateContent>
          <mc:Choice Requires="wps">
            <w:drawing>
              <wp:anchor distT="0" distB="0" distL="85723" distR="85723" simplePos="0" relativeHeight="2788" behindDoc="0" locked="0" layoutInCell="1" hidden="0" allowOverlap="1">
                <wp:simplePos x="0" y="0"/>
                <wp:positionH relativeFrom="character">
                  <wp:posOffset>1573847</wp:posOffset>
                </wp:positionH>
                <wp:positionV relativeFrom="line">
                  <wp:posOffset>143944</wp:posOffset>
                </wp:positionV>
                <wp:extent cx="35105" cy="18508"/>
                <wp:effectExtent l="0" t="0" r="0" b="0"/>
                <wp:wrapNone/>
                <wp:docPr id="1483" name="平板用户 1483"/>
                <wp:cNvGraphicFramePr>
                  <a:graphicFrameLocks noChangeAspect="0" noSelect="1"/>
                </wp:cNvGraphicFramePr>
                <a:graphic>
                  <a:graphicData uri="http://schemas.microsoft.com/office/word/2010/wordprocessingInk">
                    <w14:contentPart bwMode="auto" r:id="rId967">
                      <w14:nvContentPartPr>
                        <w14:cNvContentPartPr/>
                      </w14:nvContentPartPr>
                      <w14:xfrm>
                        <a:off x="0" y="0"/>
                        <a:ext cx="35105" cy="18508"/>
                      </w14:xfrm>
                    </w14:contentPart>
                  </a:graphicData>
                </a:graphic>
              </wp:anchor>
            </w:drawing>
          </mc:Choice>
          <mc:Fallback>
            <w:pict>
              <v:shape type="#_x0000_t75" id="平板用户 1484" o:spid="_x0000_s1484" filled="f" stroked="f" strokeweight="1.0pt" style="position:absolute;&#10;margin-left:123.924995pt;&#10;margin-top:11.334239pt;&#10;width:2.7642095pt;&#10;height:1.45736pt;&#10;z-index:2788;&#10;mso-position-horizontal:absolute;&#10;mso-position-horizontal-relative:char;&#10;mso-position-vertical:absolute;&#10;mso-position-vertical-relative:line;&#10;mso-wrap-distance-left:6.749897pt;&#10;mso-wrap-distance-right:6.749897pt;">
                <v:stroke color="#000000"/>
                <v:imagedata r:id="rId968"/>
                <o:lock selection="t"/>
              </v:shape>
            </w:pict>
          </mc:Fallback>
        </mc:AlternateContent>
      </w:r>
      <w:r>
        <mc:AlternateContent>
          <mc:Choice Requires="wps">
            <w:drawing>
              <wp:anchor distT="0" distB="0" distL="85723" distR="85723" simplePos="0" relativeHeight="2789" behindDoc="0" locked="0" layoutInCell="1" hidden="0" allowOverlap="1">
                <wp:simplePos x="0" y="0"/>
                <wp:positionH relativeFrom="character">
                  <wp:posOffset>911640</wp:posOffset>
                </wp:positionH>
                <wp:positionV relativeFrom="line">
                  <wp:posOffset>143535</wp:posOffset>
                </wp:positionV>
                <wp:extent cx="99968" cy="138274"/>
                <wp:effectExtent l="0" t="0" r="0" b="0"/>
                <wp:wrapNone/>
                <wp:docPr id="1486" name="平板用户 1486"/>
                <wp:cNvGraphicFramePr>
                  <a:graphicFrameLocks noChangeAspect="0" noSelect="1"/>
                </wp:cNvGraphicFramePr>
                <a:graphic>
                  <a:graphicData uri="http://schemas.microsoft.com/office/word/2010/wordprocessingInk">
                    <w14:contentPart bwMode="auto" r:id="rId969">
                      <w14:nvContentPartPr>
                        <w14:cNvContentPartPr/>
                      </w14:nvContentPartPr>
                      <w14:xfrm>
                        <a:off x="0" y="0"/>
                        <a:ext cx="99968" cy="138274"/>
                      </w14:xfrm>
                    </w14:contentPart>
                  </a:graphicData>
                </a:graphic>
              </wp:anchor>
            </w:drawing>
          </mc:Choice>
          <mc:Fallback>
            <w:pict>
              <v:shape type="#_x0000_t75" id="平板用户 1487" o:spid="_x0000_s1487" filled="f" stroked="f" strokeweight="1.0pt" style="position:absolute;&#10;margin-left:71.782684pt;&#10;margin-top:11.302013pt;&#10;width:7.8715615pt;&#10;height:10.887789pt;&#10;z-index:2789;&#10;mso-position-horizontal:absolute;&#10;mso-position-horizontal-relative:char;&#10;mso-position-vertical:absolute;&#10;mso-position-vertical-relative:line;&#10;mso-wrap-distance-left:6.749897pt;&#10;mso-wrap-distance-right:6.749897pt;">
                <v:stroke color="#000000"/>
                <v:imagedata r:id="rId970"/>
                <o:lock selection="t"/>
              </v:shape>
            </w:pict>
          </mc:Fallback>
        </mc:AlternateContent>
      </w:r>
      <w:r>
        <mc:AlternateContent>
          <mc:Choice Requires="wps">
            <w:drawing>
              <wp:anchor distT="0" distB="0" distL="85723" distR="85723" simplePos="0" relativeHeight="2790" behindDoc="0" locked="0" layoutInCell="1" hidden="0" allowOverlap="1">
                <wp:simplePos x="0" y="0"/>
                <wp:positionH relativeFrom="character">
                  <wp:posOffset>1494927</wp:posOffset>
                </wp:positionH>
                <wp:positionV relativeFrom="line">
                  <wp:posOffset>142861</wp:posOffset>
                </wp:positionV>
                <wp:extent cx="63000" cy="32081"/>
                <wp:effectExtent l="0" t="0" r="0" b="0"/>
                <wp:wrapNone/>
                <wp:docPr id="1489" name="平板用户 1489"/>
                <wp:cNvGraphicFramePr>
                  <a:graphicFrameLocks noChangeAspect="0" noSelect="1"/>
                </wp:cNvGraphicFramePr>
                <a:graphic>
                  <a:graphicData uri="http://schemas.microsoft.com/office/word/2010/wordprocessingInk">
                    <w14:contentPart bwMode="auto" r:id="rId971">
                      <w14:nvContentPartPr>
                        <w14:cNvContentPartPr/>
                      </w14:nvContentPartPr>
                      <w14:xfrm>
                        <a:off x="0" y="0"/>
                        <a:ext cx="63000" cy="32081"/>
                      </w14:xfrm>
                    </w14:contentPart>
                  </a:graphicData>
                </a:graphic>
              </wp:anchor>
            </w:drawing>
          </mc:Choice>
          <mc:Fallback>
            <w:pict>
              <v:shape type="#_x0000_t75" id="平板用户 1490" o:spid="_x0000_s1490" filled="f" stroked="f" strokeweight="1.0pt" style="position:absolute;&#10;margin-left:117.71081pt;&#10;margin-top:11.248913pt;&#10;width:4.960664pt;&#10;height:2.5260847pt;&#10;z-index:2790;&#10;mso-position-horizontal:absolute;&#10;mso-position-horizontal-relative:char;&#10;mso-position-vertical:absolute;&#10;mso-position-vertical-relative:line;&#10;mso-wrap-distance-left:6.749897pt;&#10;mso-wrap-distance-right:6.749897pt;">
                <v:stroke color="#000000"/>
                <v:imagedata r:id="rId972"/>
                <o:lock selection="t"/>
              </v:shape>
            </w:pict>
          </mc:Fallback>
        </mc:AlternateContent>
      </w:r>
      <w:r>
        <mc:AlternateContent>
          <mc:Choice Requires="wps">
            <w:drawing>
              <wp:anchor distT="0" distB="0" distL="85723" distR="85723" simplePos="0" relativeHeight="2791" behindDoc="0" locked="0" layoutInCell="1" hidden="0" allowOverlap="1">
                <wp:simplePos x="0" y="0"/>
                <wp:positionH relativeFrom="character">
                  <wp:posOffset>920579</wp:posOffset>
                </wp:positionH>
                <wp:positionV relativeFrom="line">
                  <wp:posOffset>142079</wp:posOffset>
                </wp:positionV>
                <wp:extent cx="62505" cy="36124"/>
                <wp:effectExtent l="0" t="0" r="0" b="0"/>
                <wp:wrapNone/>
                <wp:docPr id="1492" name="平板用户 1492"/>
                <wp:cNvGraphicFramePr>
                  <a:graphicFrameLocks noChangeAspect="0" noSelect="1"/>
                </wp:cNvGraphicFramePr>
                <a:graphic>
                  <a:graphicData uri="http://schemas.microsoft.com/office/word/2010/wordprocessingInk">
                    <w14:contentPart bwMode="auto" r:id="rId973">
                      <w14:nvContentPartPr>
                        <w14:cNvContentPartPr/>
                      </w14:nvContentPartPr>
                      <w14:xfrm>
                        <a:off x="0" y="0"/>
                        <a:ext cx="62505" cy="36124"/>
                      </w14:xfrm>
                    </w14:contentPart>
                  </a:graphicData>
                </a:graphic>
              </wp:anchor>
            </w:drawing>
          </mc:Choice>
          <mc:Fallback>
            <w:pict>
              <v:shape type="#_x0000_t75" id="平板用户 1493" o:spid="_x0000_s1493" filled="f" stroked="f" strokeweight="1.0pt" style="position:absolute;&#10;margin-left:72.48655pt;&#10;margin-top:11.18739pt;&#10;width:4.921663pt;&#10;height:2.8444543pt;&#10;z-index:2791;&#10;mso-position-horizontal:absolute;&#10;mso-position-horizontal-relative:char;&#10;mso-position-vertical:absolute;&#10;mso-position-vertical-relative:line;&#10;mso-wrap-distance-left:6.749897pt;&#10;mso-wrap-distance-right:6.749897pt;">
                <v:stroke color="#000000"/>
                <v:imagedata r:id="rId974"/>
                <o:lock selection="t"/>
              </v:shape>
            </w:pict>
          </mc:Fallback>
        </mc:AlternateContent>
      </w:r>
      <w:r>
        <mc:AlternateContent>
          <mc:Choice Requires="wps">
            <w:drawing>
              <wp:anchor distT="0" distB="0" distL="85723" distR="85723" simplePos="0" relativeHeight="2792" behindDoc="0" locked="0" layoutInCell="1" hidden="0" allowOverlap="1">
                <wp:simplePos x="0" y="0"/>
                <wp:positionH relativeFrom="character">
                  <wp:posOffset>756206</wp:posOffset>
                </wp:positionH>
                <wp:positionV relativeFrom="line">
                  <wp:posOffset>128704</wp:posOffset>
                </wp:positionV>
                <wp:extent cx="66130" cy="45026"/>
                <wp:effectExtent l="0" t="0" r="0" b="0"/>
                <wp:wrapNone/>
                <wp:docPr id="1495" name="平板用户 1495"/>
                <wp:cNvGraphicFramePr>
                  <a:graphicFrameLocks noChangeAspect="0" noSelect="1"/>
                </wp:cNvGraphicFramePr>
                <a:graphic>
                  <a:graphicData uri="http://schemas.microsoft.com/office/word/2010/wordprocessingInk">
                    <w14:contentPart bwMode="auto" r:id="rId975">
                      <w14:nvContentPartPr>
                        <w14:cNvContentPartPr/>
                      </w14:nvContentPartPr>
                      <w14:xfrm>
                        <a:off x="0" y="0"/>
                        <a:ext cx="66130" cy="45026"/>
                      </w14:xfrm>
                    </w14:contentPart>
                  </a:graphicData>
                </a:graphic>
              </wp:anchor>
            </w:drawing>
          </mc:Choice>
          <mc:Fallback>
            <w:pict>
              <v:shape type="#_x0000_t75" id="平板用户 1496" o:spid="_x0000_s1496" filled="f" stroked="f" strokeweight="1.0pt" style="position:absolute;&#10;margin-left:59.5438pt;&#10;margin-top:10.134184pt;&#10;width:5.20712pt;&#10;height:3.5453715pt;&#10;z-index:2792;&#10;mso-position-horizontal:absolute;&#10;mso-position-horizontal-relative:char;&#10;mso-position-vertical:absolute;&#10;mso-position-vertical-relative:line;&#10;mso-wrap-distance-left:6.749897pt;&#10;mso-wrap-distance-right:6.749897pt;">
                <v:stroke color="#000000"/>
                <v:imagedata r:id="rId976"/>
                <o:lock selection="t"/>
              </v:shape>
            </w:pict>
          </mc:Fallback>
        </mc:AlternateContent>
      </w:r>
      <w:r>
        <mc:AlternateContent>
          <mc:Choice Requires="wps">
            <w:drawing>
              <wp:anchor distT="0" distB="0" distL="85723" distR="85723" simplePos="0" relativeHeight="2793" behindDoc="0" locked="0" layoutInCell="1" hidden="0" allowOverlap="1">
                <wp:simplePos x="0" y="0"/>
                <wp:positionH relativeFrom="character">
                  <wp:posOffset>1343754</wp:posOffset>
                </wp:positionH>
                <wp:positionV relativeFrom="line">
                  <wp:posOffset>119960</wp:posOffset>
                </wp:positionV>
                <wp:extent cx="74103" cy="34732"/>
                <wp:effectExtent l="0" t="0" r="0" b="0"/>
                <wp:wrapNone/>
                <wp:docPr id="1498" name="平板用户 1498"/>
                <wp:cNvGraphicFramePr>
                  <a:graphicFrameLocks noChangeAspect="0" noSelect="1"/>
                </wp:cNvGraphicFramePr>
                <a:graphic>
                  <a:graphicData uri="http://schemas.microsoft.com/office/word/2010/wordprocessingInk">
                    <w14:contentPart bwMode="auto" r:id="rId977">
                      <w14:nvContentPartPr>
                        <w14:cNvContentPartPr/>
                      </w14:nvContentPartPr>
                      <w14:xfrm>
                        <a:off x="0" y="0"/>
                        <a:ext cx="74103" cy="34732"/>
                      </w14:xfrm>
                    </w14:contentPart>
                  </a:graphicData>
                </a:graphic>
              </wp:anchor>
            </w:drawing>
          </mc:Choice>
          <mc:Fallback>
            <w:pict>
              <v:shape type="#_x0000_t75" id="平板用户 1499" o:spid="_x0000_s1499" filled="f" stroked="f" strokeweight="1.0pt" style="position:absolute;&#10;margin-left:105.807465pt;&#10;margin-top:9.445718pt;&#10;width:5.8348875pt;&#10;height:2.7348673pt;&#10;z-index:2793;&#10;mso-position-horizontal:absolute;&#10;mso-position-horizontal-relative:char;&#10;mso-position-vertical:absolute;&#10;mso-position-vertical-relative:line;&#10;mso-wrap-distance-left:6.749897pt;&#10;mso-wrap-distance-right:6.749897pt;">
                <v:stroke color="#000000"/>
                <v:imagedata r:id="rId978"/>
                <o:lock selection="t"/>
              </v:shape>
            </w:pict>
          </mc:Fallback>
        </mc:AlternateContent>
      </w:r>
      <w:r>
        <mc:AlternateContent>
          <mc:Choice Requires="wps">
            <w:drawing>
              <wp:anchor distT="0" distB="0" distL="85723" distR="85723" simplePos="0" relativeHeight="2794" behindDoc="0" locked="0" layoutInCell="1" hidden="0" allowOverlap="1">
                <wp:simplePos x="0" y="0"/>
                <wp:positionH relativeFrom="character">
                  <wp:posOffset>795530</wp:posOffset>
                </wp:positionH>
                <wp:positionV relativeFrom="line">
                  <wp:posOffset>119597</wp:posOffset>
                </wp:positionV>
                <wp:extent cx="116927" cy="160547"/>
                <wp:effectExtent l="0" t="0" r="0" b="0"/>
                <wp:wrapNone/>
                <wp:docPr id="1501" name="平板用户 1501"/>
                <wp:cNvGraphicFramePr>
                  <a:graphicFrameLocks noChangeAspect="0" noSelect="1"/>
                </wp:cNvGraphicFramePr>
                <a:graphic>
                  <a:graphicData uri="http://schemas.microsoft.com/office/word/2010/wordprocessingInk">
                    <w14:contentPart bwMode="auto" r:id="rId979">
                      <w14:nvContentPartPr>
                        <w14:cNvContentPartPr/>
                      </w14:nvContentPartPr>
                      <w14:xfrm>
                        <a:off x="0" y="0"/>
                        <a:ext cx="116927" cy="160547"/>
                      </w14:xfrm>
                    </w14:contentPart>
                  </a:graphicData>
                </a:graphic>
              </wp:anchor>
            </w:drawing>
          </mc:Choice>
          <mc:Fallback>
            <w:pict>
              <v:shape type="#_x0000_t75" id="平板用户 1502" o:spid="_x0000_s1502" filled="f" stroked="f" strokeweight="1.0pt" style="position:absolute;&#10;margin-left:62.64023pt;&#10;margin-top:9.417154pt;&#10;width:9.206883pt;&#10;height:12.6415pt;&#10;z-index:2794;&#10;mso-position-horizontal:absolute;&#10;mso-position-horizontal-relative:char;&#10;mso-position-vertical:absolute;&#10;mso-position-vertical-relative:line;&#10;mso-wrap-distance-left:6.749897pt;&#10;mso-wrap-distance-right:6.749897pt;">
                <v:stroke color="#000000"/>
                <v:imagedata r:id="rId980"/>
                <o:lock selection="t"/>
              </v:shape>
            </w:pict>
          </mc:Fallback>
        </mc:AlternateContent>
      </w:r>
      <w:r>
        <mc:AlternateContent>
          <mc:Choice Requires="wps">
            <w:drawing>
              <wp:anchor distT="0" distB="0" distL="85723" distR="85723" simplePos="0" relativeHeight="2795" behindDoc="0" locked="0" layoutInCell="1" hidden="0" allowOverlap="1">
                <wp:simplePos x="0" y="0"/>
                <wp:positionH relativeFrom="character">
                  <wp:posOffset>985177</wp:posOffset>
                </wp:positionH>
                <wp:positionV relativeFrom="line">
                  <wp:posOffset>100943</wp:posOffset>
                </wp:positionV>
                <wp:extent cx="37833" cy="184749"/>
                <wp:effectExtent l="0" t="0" r="0" b="0"/>
                <wp:wrapNone/>
                <wp:docPr id="1504" name="平板用户 1504"/>
                <wp:cNvGraphicFramePr>
                  <a:graphicFrameLocks noChangeAspect="0" noSelect="1"/>
                </wp:cNvGraphicFramePr>
                <a:graphic>
                  <a:graphicData uri="http://schemas.microsoft.com/office/word/2010/wordprocessingInk">
                    <w14:contentPart bwMode="auto" r:id="rId981">
                      <w14:nvContentPartPr>
                        <w14:cNvContentPartPr/>
                      </w14:nvContentPartPr>
                      <w14:xfrm>
                        <a:off x="0" y="0"/>
                        <a:ext cx="37833" cy="184749"/>
                      </w14:xfrm>
                    </w14:contentPart>
                  </a:graphicData>
                </a:graphic>
              </wp:anchor>
            </w:drawing>
          </mc:Choice>
          <mc:Fallback>
            <w:pict>
              <v:shape type="#_x0000_t75" id="平板用户 1505" o:spid="_x0000_s1505" filled="f" stroked="f" strokeweight="1.0pt" style="position:absolute;&#10;margin-left:77.573006pt;&#10;margin-top:7.948304pt;&#10;width:2.9789891pt;&#10;height:14.547234pt;&#10;z-index:2795;&#10;mso-position-horizontal:absolute;&#10;mso-position-horizontal-relative:char;&#10;mso-position-vertical:absolute;&#10;mso-position-vertical-relative:line;&#10;mso-wrap-distance-left:6.749897pt;&#10;mso-wrap-distance-right:6.749897pt;">
                <v:stroke color="#000000"/>
                <v:imagedata r:id="rId982"/>
                <o:lock selection="t"/>
              </v:shape>
            </w:pict>
          </mc:Fallback>
        </mc:AlternateContent>
      </w:r>
      <w:r>
        <mc:AlternateContent>
          <mc:Choice Requires="wps">
            <w:drawing>
              <wp:anchor distT="0" distB="0" distL="85723" distR="85723" simplePos="0" relativeHeight="2796" behindDoc="0" locked="0" layoutInCell="1" hidden="0" allowOverlap="1">
                <wp:simplePos x="0" y="0"/>
                <wp:positionH relativeFrom="character">
                  <wp:posOffset>1243471</wp:posOffset>
                </wp:positionH>
                <wp:positionV relativeFrom="line">
                  <wp:posOffset>95111</wp:posOffset>
                </wp:positionV>
                <wp:extent cx="76842" cy="56860"/>
                <wp:effectExtent l="0" t="0" r="0" b="0"/>
                <wp:wrapNone/>
                <wp:docPr id="1507" name="平板用户 1507"/>
                <wp:cNvGraphicFramePr>
                  <a:graphicFrameLocks noChangeAspect="0" noSelect="1"/>
                </wp:cNvGraphicFramePr>
                <a:graphic>
                  <a:graphicData uri="http://schemas.microsoft.com/office/word/2010/wordprocessingInk">
                    <w14:contentPart bwMode="auto" r:id="rId983">
                      <w14:nvContentPartPr>
                        <w14:cNvContentPartPr/>
                      </w14:nvContentPartPr>
                      <w14:xfrm>
                        <a:off x="0" y="0"/>
                        <a:ext cx="76842" cy="56860"/>
                      </w14:xfrm>
                    </w14:contentPart>
                  </a:graphicData>
                </a:graphic>
              </wp:anchor>
            </w:drawing>
          </mc:Choice>
          <mc:Fallback>
            <w:pict>
              <v:shape type="#_x0000_t75" id="平板用户 1508" o:spid="_x0000_s1508" filled="f" stroked="f" strokeweight="1.0pt" style="position:absolute;&#10;margin-left:97.91114pt;&#10;margin-top:7.489083pt;&#10;width:6.0505595pt;&#10;height:4.4772267pt;&#10;z-index:2796;&#10;mso-position-horizontal:absolute;&#10;mso-position-horizontal-relative:char;&#10;mso-position-vertical:absolute;&#10;mso-position-vertical-relative:line;&#10;mso-wrap-distance-left:6.749897pt;&#10;mso-wrap-distance-right:6.749897pt;">
                <v:stroke color="#000000"/>
                <v:imagedata r:id="rId984"/>
                <o:lock selection="t"/>
              </v:shape>
            </w:pict>
          </mc:Fallback>
        </mc:AlternateContent>
      </w:r>
      <w:r>
        <mc:AlternateContent>
          <mc:Choice Requires="wps">
            <w:drawing>
              <wp:anchor distT="0" distB="0" distL="85723" distR="85723" simplePos="0" relativeHeight="2797" behindDoc="0" locked="0" layoutInCell="1" hidden="0" allowOverlap="1">
                <wp:simplePos x="0" y="0"/>
                <wp:positionH relativeFrom="character">
                  <wp:posOffset>929559</wp:posOffset>
                </wp:positionH>
                <wp:positionV relativeFrom="line">
                  <wp:posOffset>85284</wp:posOffset>
                </wp:positionV>
                <wp:extent cx="47469" cy="35797"/>
                <wp:effectExtent l="0" t="0" r="0" b="0"/>
                <wp:wrapNone/>
                <wp:docPr id="1510" name="平板用户 1510"/>
                <wp:cNvGraphicFramePr>
                  <a:graphicFrameLocks noChangeAspect="0" noSelect="1"/>
                </wp:cNvGraphicFramePr>
                <a:graphic>
                  <a:graphicData uri="http://schemas.microsoft.com/office/word/2010/wordprocessingInk">
                    <w14:contentPart bwMode="auto" r:id="rId985">
                      <w14:nvContentPartPr>
                        <w14:cNvContentPartPr/>
                      </w14:nvContentPartPr>
                      <w14:xfrm>
                        <a:off x="0" y="0"/>
                        <a:ext cx="47469" cy="35797"/>
                      </w14:xfrm>
                    </w14:contentPart>
                  </a:graphicData>
                </a:graphic>
              </wp:anchor>
            </w:drawing>
          </mc:Choice>
          <mc:Fallback>
            <w:pict>
              <v:shape type="#_x0000_t75" id="平板用户 1511" o:spid="_x0000_s1511" filled="f" stroked="f" strokeweight="1.0pt" style="position:absolute;&#10;margin-left:73.19363pt;&#10;margin-top:6.715291pt;&#10;width:3.7377894pt;&#10;height:2.8187284pt;&#10;z-index:2797;&#10;mso-position-horizontal:absolute;&#10;mso-position-horizontal-relative:char;&#10;mso-position-vertical:absolute;&#10;mso-position-vertical-relative:line;&#10;mso-wrap-distance-left:6.749897pt;&#10;mso-wrap-distance-right:6.749897pt;">
                <v:stroke color="#000000"/>
                <v:imagedata r:id="rId986"/>
                <o:lock selection="t"/>
              </v:shape>
            </w:pict>
          </mc:Fallback>
        </mc:AlternateContent>
      </w:r>
      <w:r>
        <mc:AlternateContent>
          <mc:Choice Requires="wps">
            <w:drawing>
              <wp:anchor distT="0" distB="0" distL="85723" distR="85723" simplePos="0" relativeHeight="2798" behindDoc="0" locked="0" layoutInCell="1" hidden="0" allowOverlap="1">
                <wp:simplePos x="0" y="0"/>
                <wp:positionH relativeFrom="character">
                  <wp:posOffset>1106633</wp:posOffset>
                </wp:positionH>
                <wp:positionV relativeFrom="line">
                  <wp:posOffset>84484</wp:posOffset>
                </wp:positionV>
                <wp:extent cx="151082" cy="139396"/>
                <wp:effectExtent l="0" t="0" r="0" b="0"/>
                <wp:wrapNone/>
                <wp:docPr id="1513" name="平板用户 1513"/>
                <wp:cNvGraphicFramePr>
                  <a:graphicFrameLocks noChangeAspect="0" noSelect="1"/>
                </wp:cNvGraphicFramePr>
                <a:graphic>
                  <a:graphicData uri="http://schemas.microsoft.com/office/word/2010/wordprocessingInk">
                    <w14:contentPart bwMode="auto" r:id="rId987">
                      <w14:nvContentPartPr>
                        <w14:cNvContentPartPr/>
                      </w14:nvContentPartPr>
                      <w14:xfrm>
                        <a:off x="0" y="0"/>
                        <a:ext cx="151082" cy="139396"/>
                      </w14:xfrm>
                    </w14:contentPart>
                  </a:graphicData>
                </a:graphic>
              </wp:anchor>
            </w:drawing>
          </mc:Choice>
          <mc:Fallback>
            <w:pict>
              <v:shape type="#_x0000_t75" id="平板用户 1514" o:spid="_x0000_s1514" filled="f" stroked="f" strokeweight="1.0pt" style="position:absolute;&#10;margin-left:87.136505pt;&#10;margin-top:6.6523037pt;&#10;width:11.896296pt;&#10;height:10.97609pt;&#10;z-index:2798;&#10;mso-position-horizontal:absolute;&#10;mso-position-horizontal-relative:char;&#10;mso-position-vertical:absolute;&#10;mso-position-vertical-relative:line;&#10;mso-wrap-distance-left:6.749897pt;&#10;mso-wrap-distance-right:6.749897pt;">
                <v:stroke color="#000000"/>
                <v:imagedata r:id="rId988"/>
                <o:lock selection="t"/>
              </v:shape>
            </w:pict>
          </mc:Fallback>
        </mc:AlternateContent>
      </w:r>
      <w:r>
        <mc:AlternateContent>
          <mc:Choice Requires="wps">
            <w:drawing>
              <wp:anchor distT="0" distB="0" distL="85723" distR="85723" simplePos="0" relativeHeight="2799" behindDoc="0" locked="0" layoutInCell="1" hidden="0" allowOverlap="1">
                <wp:simplePos x="0" y="0"/>
                <wp:positionH relativeFrom="character">
                  <wp:posOffset>1136922</wp:posOffset>
                </wp:positionH>
                <wp:positionV relativeFrom="line">
                  <wp:posOffset>77405</wp:posOffset>
                </wp:positionV>
                <wp:extent cx="37862" cy="99538"/>
                <wp:effectExtent l="0" t="0" r="0" b="0"/>
                <wp:wrapNone/>
                <wp:docPr id="1516" name="平板用户 1516"/>
                <wp:cNvGraphicFramePr>
                  <a:graphicFrameLocks noChangeAspect="0" noSelect="1"/>
                </wp:cNvGraphicFramePr>
                <a:graphic>
                  <a:graphicData uri="http://schemas.microsoft.com/office/word/2010/wordprocessingInk">
                    <w14:contentPart bwMode="auto" r:id="rId989">
                      <w14:nvContentPartPr>
                        <w14:cNvContentPartPr/>
                      </w14:nvContentPartPr>
                      <w14:xfrm>
                        <a:off x="0" y="0"/>
                        <a:ext cx="37862" cy="99538"/>
                      </w14:xfrm>
                    </w14:contentPart>
                  </a:graphicData>
                </a:graphic>
              </wp:anchor>
            </w:drawing>
          </mc:Choice>
          <mc:Fallback>
            <w:pict>
              <v:shape type="#_x0000_t75" id="平板用户 1517" o:spid="_x0000_s1517" filled="f" stroked="f" strokeweight="1.0pt" style="position:absolute;&#10;margin-left:89.521416pt;&#10;margin-top:6.0949388pt;&#10;width:2.981278pt;&#10;height:7.8376646pt;&#10;z-index:2799;&#10;mso-position-horizontal:absolute;&#10;mso-position-horizontal-relative:char;&#10;mso-position-vertical:absolute;&#10;mso-position-vertical-relative:line;&#10;mso-wrap-distance-left:6.749897pt;&#10;mso-wrap-distance-right:6.749897pt;">
                <v:stroke color="#000000"/>
                <v:imagedata r:id="rId990"/>
                <o:lock selection="t"/>
              </v:shape>
            </w:pict>
          </mc:Fallback>
        </mc:AlternateContent>
      </w:r>
      <w:r>
        <mc:AlternateContent>
          <mc:Choice Requires="wps">
            <w:drawing>
              <wp:anchor distT="0" distB="0" distL="85723" distR="85723" simplePos="0" relativeHeight="2800" behindDoc="0" locked="0" layoutInCell="1" hidden="0" allowOverlap="1">
                <wp:simplePos x="0" y="0"/>
                <wp:positionH relativeFrom="character">
                  <wp:posOffset>1171039</wp:posOffset>
                </wp:positionH>
                <wp:positionV relativeFrom="line">
                  <wp:posOffset>62983</wp:posOffset>
                </wp:positionV>
                <wp:extent cx="30368" cy="289147"/>
                <wp:effectExtent l="0" t="0" r="0" b="0"/>
                <wp:wrapNone/>
                <wp:docPr id="1519" name="平板用户 1519"/>
                <wp:cNvGraphicFramePr>
                  <a:graphicFrameLocks noChangeAspect="0" noSelect="1"/>
                </wp:cNvGraphicFramePr>
                <a:graphic>
                  <a:graphicData uri="http://schemas.microsoft.com/office/word/2010/wordprocessingInk">
                    <w14:contentPart bwMode="auto" r:id="rId991">
                      <w14:nvContentPartPr>
                        <w14:cNvContentPartPr/>
                      </w14:nvContentPartPr>
                      <w14:xfrm>
                        <a:off x="0" y="0"/>
                        <a:ext cx="30368" cy="289147"/>
                      </w14:xfrm>
                    </w14:contentPart>
                  </a:graphicData>
                </a:graphic>
              </wp:anchor>
            </w:drawing>
          </mc:Choice>
          <mc:Fallback>
            <w:pict>
              <v:shape type="#_x0000_t75" id="平板用户 1520" o:spid="_x0000_s1520" filled="f" stroked="f" strokeweight="1.0pt" style="position:absolute;&#10;margin-left:92.20781pt;&#10;margin-top:4.9593363pt;&#10;width:2.3912523pt;&#10;height:22.76749pt;&#10;z-index:2800;&#10;mso-position-horizontal:absolute;&#10;mso-position-horizontal-relative:char;&#10;mso-position-vertical:absolute;&#10;mso-position-vertical-relative:line;&#10;mso-wrap-distance-left:6.749897pt;&#10;mso-wrap-distance-right:6.749897pt;">
                <v:stroke color="#000000"/>
                <v:imagedata r:id="rId992"/>
                <o:lock selection="t"/>
              </v:shape>
            </w:pict>
          </mc:Fallback>
        </mc:AlternateContent>
      </w:r>
      <w:r>
        <mc:AlternateContent>
          <mc:Choice Requires="wps">
            <w:drawing>
              <wp:anchor distT="0" distB="0" distL="85723" distR="85723" simplePos="0" relativeHeight="2801" behindDoc="0" locked="0" layoutInCell="1" hidden="0" allowOverlap="1">
                <wp:simplePos x="0" y="0"/>
                <wp:positionH relativeFrom="character">
                  <wp:posOffset>1266583</wp:posOffset>
                </wp:positionH>
                <wp:positionV relativeFrom="line">
                  <wp:posOffset>56858</wp:posOffset>
                </wp:positionV>
                <wp:extent cx="94362" cy="200526"/>
                <wp:effectExtent l="0" t="0" r="0" b="0"/>
                <wp:wrapNone/>
                <wp:docPr id="1522" name="平板用户 1522"/>
                <wp:cNvGraphicFramePr>
                  <a:graphicFrameLocks noChangeAspect="0" noSelect="1"/>
                </wp:cNvGraphicFramePr>
                <a:graphic>
                  <a:graphicData uri="http://schemas.microsoft.com/office/word/2010/wordprocessingInk">
                    <w14:contentPart bwMode="auto" r:id="rId993">
                      <w14:nvContentPartPr>
                        <w14:cNvContentPartPr/>
                      </w14:nvContentPartPr>
                      <w14:xfrm>
                        <a:off x="0" y="0"/>
                        <a:ext cx="94362" cy="200526"/>
                      </w14:xfrm>
                    </w14:contentPart>
                  </a:graphicData>
                </a:graphic>
              </wp:anchor>
            </w:drawing>
          </mc:Choice>
          <mc:Fallback>
            <w:pict>
              <v:shape type="#_x0000_t75" id="平板用户 1523" o:spid="_x0000_s1523" filled="f" stroked="f" strokeweight="1.0pt" style="position:absolute;&#10;margin-left:99.730995pt;&#10;margin-top:4.4770436pt;&#10;width:7.430101pt;&#10;height:15.789494pt;&#10;z-index:2801;&#10;mso-position-horizontal:absolute;&#10;mso-position-horizontal-relative:char;&#10;mso-position-vertical:absolute;&#10;mso-position-vertical-relative:line;&#10;mso-wrap-distance-left:6.749897pt;&#10;mso-wrap-distance-right:6.749897pt;">
                <v:stroke color="#000000"/>
                <v:imagedata r:id="rId994"/>
                <o:lock selection="t"/>
              </v:shape>
            </w:pict>
          </mc:Fallback>
        </mc:AlternateContent>
      </w:r>
      <w:r>
        <mc:AlternateContent>
          <mc:Choice Requires="wps">
            <w:drawing>
              <wp:anchor distT="0" distB="0" distL="85723" distR="85723" simplePos="0" relativeHeight="2802" behindDoc="0" locked="0" layoutInCell="1" hidden="0" allowOverlap="1">
                <wp:simplePos x="0" y="0"/>
                <wp:positionH relativeFrom="character">
                  <wp:posOffset>993784</wp:posOffset>
                </wp:positionH>
                <wp:positionV relativeFrom="line">
                  <wp:posOffset>54091</wp:posOffset>
                </wp:positionV>
                <wp:extent cx="117472" cy="69716"/>
                <wp:effectExtent l="0" t="0" r="0" b="0"/>
                <wp:wrapNone/>
                <wp:docPr id="1525" name="平板用户 1525"/>
                <wp:cNvGraphicFramePr>
                  <a:graphicFrameLocks noChangeAspect="0" noSelect="1"/>
                </wp:cNvGraphicFramePr>
                <a:graphic>
                  <a:graphicData uri="http://schemas.microsoft.com/office/word/2010/wordprocessingInk">
                    <w14:contentPart bwMode="auto" r:id="rId995">
                      <w14:nvContentPartPr>
                        <w14:cNvContentPartPr/>
                      </w14:nvContentPartPr>
                      <w14:xfrm>
                        <a:off x="0" y="0"/>
                        <a:ext cx="117472" cy="69716"/>
                      </w14:xfrm>
                    </w14:contentPart>
                  </a:graphicData>
                </a:graphic>
              </wp:anchor>
            </w:drawing>
          </mc:Choice>
          <mc:Fallback>
            <w:pict>
              <v:shape type="#_x0000_t75" id="平板用户 1526" o:spid="_x0000_s1526" filled="f" stroked="f" strokeweight="1.0pt" style="position:absolute;&#10;margin-left:78.25072pt;&#10;margin-top:4.2591515pt;&#10;width:9.249775pt;&#10;height:5.4894643pt;&#10;z-index:2802;&#10;mso-position-horizontal:absolute;&#10;mso-position-horizontal-relative:char;&#10;mso-position-vertical:absolute;&#10;mso-position-vertical-relative:line;&#10;mso-wrap-distance-left:6.749897pt;&#10;mso-wrap-distance-right:6.749897pt;">
                <v:stroke color="#000000"/>
                <v:imagedata r:id="rId996"/>
                <o:lock selection="t"/>
              </v:shape>
            </w:pict>
          </mc:Fallback>
        </mc:AlternateContent>
      </w:r>
      <w:r>
        <mc:AlternateContent>
          <mc:Choice Requires="wps">
            <w:drawing>
              <wp:anchor distT="0" distB="0" distL="85723" distR="85723" simplePos="0" relativeHeight="2803" behindDoc="0" locked="0" layoutInCell="1" hidden="0" allowOverlap="1">
                <wp:simplePos x="0" y="0"/>
                <wp:positionH relativeFrom="character">
                  <wp:posOffset>1326313</wp:posOffset>
                </wp:positionH>
                <wp:positionV relativeFrom="line">
                  <wp:posOffset>41515</wp:posOffset>
                </wp:positionV>
                <wp:extent cx="131396" cy="236856"/>
                <wp:effectExtent l="0" t="0" r="0" b="0"/>
                <wp:wrapNone/>
                <wp:docPr id="1528" name="平板用户 1528"/>
                <wp:cNvGraphicFramePr>
                  <a:graphicFrameLocks noChangeAspect="0" noSelect="1"/>
                </wp:cNvGraphicFramePr>
                <a:graphic>
                  <a:graphicData uri="http://schemas.microsoft.com/office/word/2010/wordprocessingInk">
                    <w14:contentPart bwMode="auto" r:id="rId997">
                      <w14:nvContentPartPr>
                        <w14:cNvContentPartPr/>
                      </w14:nvContentPartPr>
                      <w14:xfrm>
                        <a:off x="0" y="0"/>
                        <a:ext cx="131396" cy="236856"/>
                      </w14:xfrm>
                    </w14:contentPart>
                  </a:graphicData>
                </a:graphic>
              </wp:anchor>
            </w:drawing>
          </mc:Choice>
          <mc:Fallback>
            <w:pict>
              <v:shape type="#_x0000_t75" id="平板用户 1529" o:spid="_x0000_s1529" filled="f" stroked="f" strokeweight="1.0pt" style="position:absolute;&#10;margin-left:104.434105pt;&#10;margin-top:3.268932pt;&#10;width:10.3461485pt;&#10;height:18.650152pt;&#10;z-index:2803;&#10;mso-position-horizontal:absolute;&#10;mso-position-horizontal-relative:char;&#10;mso-position-vertical:absolute;&#10;mso-position-vertical-relative:line;&#10;mso-wrap-distance-left:6.749897pt;&#10;mso-wrap-distance-right:6.749897pt;">
                <v:stroke color="#000000"/>
                <v:imagedata r:id="rId998"/>
                <o:lock selection="t"/>
              </v:shape>
            </w:pict>
          </mc:Fallback>
        </mc:AlternateContent>
      </w:r>
      <w:r>
        <mc:AlternateContent>
          <mc:Choice Requires="wps">
            <w:drawing>
              <wp:anchor distT="0" distB="0" distL="85723" distR="85723" simplePos="0" relativeHeight="2804" behindDoc="0" locked="0" layoutInCell="1" hidden="0" allowOverlap="1">
                <wp:simplePos x="0" y="0"/>
                <wp:positionH relativeFrom="character">
                  <wp:posOffset>1012561</wp:posOffset>
                </wp:positionH>
                <wp:positionV relativeFrom="line">
                  <wp:posOffset>25563</wp:posOffset>
                </wp:positionV>
                <wp:extent cx="99811" cy="215900"/>
                <wp:effectExtent l="0" t="0" r="0" b="0"/>
                <wp:wrapNone/>
                <wp:docPr id="1531" name="平板用户 1531"/>
                <wp:cNvGraphicFramePr>
                  <a:graphicFrameLocks noChangeAspect="0" noSelect="1"/>
                </wp:cNvGraphicFramePr>
                <a:graphic>
                  <a:graphicData uri="http://schemas.microsoft.com/office/word/2010/wordprocessingInk">
                    <w14:contentPart bwMode="auto" r:id="rId999">
                      <w14:nvContentPartPr>
                        <w14:cNvContentPartPr/>
                      </w14:nvContentPartPr>
                      <w14:xfrm>
                        <a:off x="0" y="0"/>
                        <a:ext cx="99811" cy="215900"/>
                      </w14:xfrm>
                    </w14:contentPart>
                  </a:graphicData>
                </a:graphic>
              </wp:anchor>
            </w:drawing>
          </mc:Choice>
          <mc:Fallback>
            <w:pict>
              <v:shape type="#_x0000_t75" id="平板用户 1532" o:spid="_x0000_s1532" filled="f" stroked="f" strokeweight="1.0pt" style="position:absolute;&#10;margin-left:79.72925pt;&#10;margin-top:2.0128477pt;&#10;width:7.859202pt;&#10;height:17.00003pt;&#10;z-index:2804;&#10;mso-position-horizontal:absolute;&#10;mso-position-horizontal-relative:char;&#10;mso-position-vertical:absolute;&#10;mso-position-vertical-relative:line;&#10;mso-wrap-distance-left:6.749897pt;&#10;mso-wrap-distance-right:6.749897pt;">
                <v:stroke color="#000000"/>
                <v:imagedata r:id="rId1000"/>
                <o:lock selection="t"/>
              </v:shape>
            </w:pict>
          </mc:Fallback>
        </mc:AlternateContent>
      </w:r>
      <w:r>
        <mc:AlternateContent>
          <mc:Choice Requires="wps">
            <w:drawing>
              <wp:anchor distT="0" distB="0" distL="85723" distR="85723" simplePos="0" relativeHeight="2805" behindDoc="0" locked="0" layoutInCell="1" hidden="0" allowOverlap="1">
                <wp:simplePos x="0" y="0"/>
                <wp:positionH relativeFrom="character">
                  <wp:posOffset>805587</wp:posOffset>
                </wp:positionH>
                <wp:positionV relativeFrom="line">
                  <wp:posOffset>17261</wp:posOffset>
                </wp:positionV>
                <wp:extent cx="58793" cy="105629"/>
                <wp:effectExtent l="0" t="0" r="0" b="0"/>
                <wp:wrapNone/>
                <wp:docPr id="1534" name="平板用户 1534"/>
                <wp:cNvGraphicFramePr>
                  <a:graphicFrameLocks noChangeAspect="0" noSelect="1"/>
                </wp:cNvGraphicFramePr>
                <a:graphic>
                  <a:graphicData uri="http://schemas.microsoft.com/office/word/2010/wordprocessingInk">
                    <w14:contentPart bwMode="auto" r:id="rId1001">
                      <w14:nvContentPartPr>
                        <w14:cNvContentPartPr/>
                      </w14:nvContentPartPr>
                      <w14:xfrm>
                        <a:off x="0" y="0"/>
                        <a:ext cx="58793" cy="105629"/>
                      </w14:xfrm>
                    </w14:contentPart>
                  </a:graphicData>
                </a:graphic>
              </wp:anchor>
            </w:drawing>
          </mc:Choice>
          <mc:Fallback>
            <w:pict>
              <v:shape type="#_x0000_t75" id="平板用户 1535" o:spid="_x0000_s1535" filled="f" stroked="f" strokeweight="1.0pt" style="position:absolute;&#10;margin-left:63.432125pt;&#10;margin-top:1.3591712pt;&#10;width:4.629408pt;&#10;height:8.317302pt;&#10;z-index:2805;&#10;mso-position-horizontal:absolute;&#10;mso-position-horizontal-relative:char;&#10;mso-position-vertical:absolute;&#10;mso-position-vertical-relative:line;&#10;mso-wrap-distance-left:6.749897pt;&#10;mso-wrap-distance-right:6.749897pt;">
                <v:stroke color="#000000"/>
                <v:imagedata r:id="rId1002"/>
                <o:lock selection="t"/>
              </v:shape>
            </w:pict>
          </mc:Fallback>
        </mc:AlternateContent>
      </w:r>
      <w:r>
        <mc:AlternateContent>
          <mc:Choice Requires="wps">
            <w:drawing>
              <wp:anchor distT="0" distB="0" distL="85723" distR="85723" simplePos="0" relativeHeight="2806" behindDoc="0" locked="0" layoutInCell="1" hidden="0" allowOverlap="1">
                <wp:simplePos x="0" y="0"/>
                <wp:positionH relativeFrom="character">
                  <wp:posOffset>1125634</wp:posOffset>
                </wp:positionH>
                <wp:positionV relativeFrom="line">
                  <wp:posOffset>14364</wp:posOffset>
                </wp:positionV>
                <wp:extent cx="127183" cy="48874"/>
                <wp:effectExtent l="0" t="0" r="0" b="0"/>
                <wp:wrapNone/>
                <wp:docPr id="1537" name="平板用户 1537"/>
                <wp:cNvGraphicFramePr>
                  <a:graphicFrameLocks noChangeAspect="0" noSelect="1"/>
                </wp:cNvGraphicFramePr>
                <a:graphic>
                  <a:graphicData uri="http://schemas.microsoft.com/office/word/2010/wordprocessingInk">
                    <w14:contentPart bwMode="auto" r:id="rId1003">
                      <w14:nvContentPartPr>
                        <w14:cNvContentPartPr/>
                      </w14:nvContentPartPr>
                      <w14:xfrm>
                        <a:off x="0" y="0"/>
                        <a:ext cx="127183" cy="48874"/>
                      </w14:xfrm>
                    </w14:contentPart>
                  </a:graphicData>
                </a:graphic>
              </wp:anchor>
            </w:drawing>
          </mc:Choice>
          <mc:Fallback>
            <w:pict>
              <v:shape type="#_x0000_t75" id="平板用户 1538" o:spid="_x0000_s1538" filled="f" stroked="f" strokeweight="1.0pt" style="position:absolute;&#10;margin-left:88.63264pt;&#10;margin-top:1.1310253pt;&#10;width:10.014412pt;&#10;height:3.8483605pt;&#10;z-index:2806;&#10;mso-position-horizontal:absolute;&#10;mso-position-horizontal-relative:char;&#10;mso-position-vertical:absolute;&#10;mso-position-vertical-relative:line;&#10;mso-wrap-distance-left:6.749897pt;&#10;mso-wrap-distance-right:6.749897pt;">
                <v:stroke color="#000000"/>
                <v:imagedata r:id="rId1004"/>
                <o:lock selection="t"/>
              </v:shape>
            </w:pict>
          </mc:Fallback>
        </mc:AlternateContent>
      </w:r>
    </w:p>
    <w:p>
      <w:pPr>
        <w:rPr>
          <w:rFonts w:hint="eastAsia"/>
        </w:rPr>
      </w:pPr>
    </w:p>
    <w:p>
      <w:pPr>
        <w:rPr>
          <w:rFonts w:hint="eastAsia"/>
          <w:color w:val="FF0000"/>
        </w:rPr>
      </w:pPr>
      <w:r>
        <w:rPr>
          <w:rFonts w:hint="eastAsia"/>
          <w:color w:val="FF0000"/>
        </w:rPr>
        <w:t>练习2：常见统计排序滤波器举例，优缺点</w:t>
      </w:r>
      <w:r>
        <mc:AlternateContent>
          <mc:Choice Requires="wps">
            <w:drawing>
              <wp:anchor distT="0" distB="0" distL="85723" distR="85723" simplePos="0" relativeHeight="2638" behindDoc="0" locked="0" layoutInCell="1" hidden="0" allowOverlap="1">
                <wp:simplePos x="0" y="0"/>
                <wp:positionH relativeFrom="character">
                  <wp:posOffset>-2287936</wp:posOffset>
                </wp:positionH>
                <wp:positionV relativeFrom="line">
                  <wp:posOffset>208972</wp:posOffset>
                </wp:positionV>
                <wp:extent cx="93107" cy="1443352"/>
                <wp:effectExtent l="0" t="0" r="0" b="0"/>
                <wp:wrapNone/>
                <wp:docPr id="1540" name="平板用户 1540"/>
                <wp:cNvGraphicFramePr>
                  <a:graphicFrameLocks noChangeAspect="0" noSelect="1"/>
                </wp:cNvGraphicFramePr>
                <a:graphic>
                  <a:graphicData uri="http://schemas.microsoft.com/office/word/2010/wordprocessingInk">
                    <w14:contentPart bwMode="auto" r:id="rId1005">
                      <w14:nvContentPartPr>
                        <w14:cNvContentPartPr/>
                      </w14:nvContentPartPr>
                      <w14:xfrm>
                        <a:off x="0" y="0"/>
                        <a:ext cx="93107" cy="1443352"/>
                      </w14:xfrm>
                    </w14:contentPart>
                  </a:graphicData>
                </a:graphic>
              </wp:anchor>
            </w:drawing>
          </mc:Choice>
          <mc:Fallback>
            <w:pict>
              <v:shape type="#_x0000_t75" id="平板用户 1541" o:spid="_x0000_s1541" filled="f" stroked="f" strokeweight="1.0pt" style="position:absolute;&#10;margin-left:-180.15247pt;&#10;margin-top:16.454523pt;&#10;width:7.3313284pt;&#10;height:113.64982pt;&#10;z-index:2638;&#10;mso-position-horizontal:absolute;&#10;mso-position-horizontal-relative:char;&#10;mso-position-vertical:absolute;&#10;mso-position-vertical-relative:line;&#10;mso-wrap-distance-left:6.749897pt;&#10;mso-wrap-distance-right:6.749897pt;">
                <v:stroke color="#000000"/>
                <v:imagedata r:id="rId1006"/>
                <o:lock selection="t"/>
              </v:shape>
            </w:pict>
          </mc:Fallback>
        </mc:AlternateContent>
      </w:r>
      <w:r>
        <mc:AlternateContent>
          <mc:Choice Requires="wps">
            <w:drawing>
              <wp:anchor distT="0" distB="0" distL="85723" distR="85723" simplePos="0" relativeHeight="2639" behindDoc="0" locked="0" layoutInCell="1" hidden="0" allowOverlap="1">
                <wp:simplePos x="0" y="0"/>
                <wp:positionH relativeFrom="character">
                  <wp:posOffset>-951771</wp:posOffset>
                </wp:positionH>
                <wp:positionV relativeFrom="line">
                  <wp:posOffset>1285871</wp:posOffset>
                </wp:positionV>
                <wp:extent cx="41023" cy="41023"/>
                <wp:effectExtent l="0" t="0" r="0" b="0"/>
                <wp:wrapNone/>
                <wp:docPr id="1543" name="平板用户 1543"/>
                <wp:cNvGraphicFramePr>
                  <a:graphicFrameLocks noChangeAspect="0" noSelect="1"/>
                </wp:cNvGraphicFramePr>
                <a:graphic>
                  <a:graphicData uri="http://schemas.microsoft.com/office/word/2010/wordprocessingInk">
                    <w14:contentPart bwMode="auto" r:id="rId1007">
                      <w14:nvContentPartPr>
                        <w14:cNvContentPartPr/>
                      </w14:nvContentPartPr>
                      <w14:xfrm>
                        <a:off x="0" y="0"/>
                        <a:ext cx="41023" cy="41023"/>
                      </w14:xfrm>
                    </w14:contentPart>
                  </a:graphicData>
                </a:graphic>
              </wp:anchor>
            </w:drawing>
          </mc:Choice>
          <mc:Fallback>
            <w:pict>
              <v:shape type="#_x0000_t75" id="平板用户 1544" o:spid="_x0000_s1544" filled="f" stroked="f" strokeweight="1.0pt" style="position:absolute;&#10;margin-left:-74.94262pt;&#10;margin-top:101.24974pt;&#10;width:3.230229pt;&#10;height:3.230206pt;&#10;z-index:2639;&#10;mso-position-horizontal:absolute;&#10;mso-position-horizontal-relative:char;&#10;mso-position-vertical:absolute;&#10;mso-position-vertical-relative:line;&#10;mso-wrap-distance-left:6.749897pt;&#10;mso-wrap-distance-right:6.749897pt;">
                <v:stroke color="#000000"/>
                <v:imagedata r:id="rId1008"/>
                <o:lock selection="t"/>
              </v:shape>
            </w:pict>
          </mc:Fallback>
        </mc:AlternateContent>
      </w:r>
      <w:r>
        <mc:AlternateContent>
          <mc:Choice Requires="wps">
            <w:drawing>
              <wp:anchor distT="0" distB="0" distL="85723" distR="85723" simplePos="0" relativeHeight="2640" behindDoc="0" locked="0" layoutInCell="1" hidden="0" allowOverlap="1">
                <wp:simplePos x="0" y="0"/>
                <wp:positionH relativeFrom="character">
                  <wp:posOffset>-1035662</wp:posOffset>
                </wp:positionH>
                <wp:positionV relativeFrom="line">
                  <wp:posOffset>1271040</wp:posOffset>
                </wp:positionV>
                <wp:extent cx="24779" cy="18306"/>
                <wp:effectExtent l="0" t="0" r="0" b="0"/>
                <wp:wrapNone/>
                <wp:docPr id="1546" name="平板用户 1546"/>
                <wp:cNvGraphicFramePr>
                  <a:graphicFrameLocks noChangeAspect="0" noSelect="1"/>
                </wp:cNvGraphicFramePr>
                <a:graphic>
                  <a:graphicData uri="http://schemas.microsoft.com/office/word/2010/wordprocessingInk">
                    <w14:contentPart bwMode="auto" r:id="rId1009">
                      <w14:nvContentPartPr>
                        <w14:cNvContentPartPr/>
                      </w14:nvContentPartPr>
                      <w14:xfrm>
                        <a:off x="0" y="0"/>
                        <a:ext cx="24779" cy="18306"/>
                      </w14:xfrm>
                    </w14:contentPart>
                  </a:graphicData>
                </a:graphic>
              </wp:anchor>
            </w:drawing>
          </mc:Choice>
          <mc:Fallback>
            <w:pict>
              <v:shape type="#_x0000_t75" id="平板用户 1547" o:spid="_x0000_s1547" filled="f" stroked="f" strokeweight="1.0pt" style="position:absolute;&#10;margin-left:-81.54821pt;&#10;margin-top:100.08191pt;&#10;width:1.9511193pt;&#10;height:1.4414759pt;&#10;z-index:2640;&#10;mso-position-horizontal:absolute;&#10;mso-position-horizontal-relative:char;&#10;mso-position-vertical:absolute;&#10;mso-position-vertical-relative:line;&#10;mso-wrap-distance-left:6.749897pt;&#10;mso-wrap-distance-right:6.749897pt;">
                <v:stroke color="#000000"/>
                <v:imagedata r:id="rId1010"/>
                <o:lock selection="t"/>
              </v:shape>
            </w:pict>
          </mc:Fallback>
        </mc:AlternateContent>
      </w:r>
      <w:r>
        <mc:AlternateContent>
          <mc:Choice Requires="wps">
            <w:drawing>
              <wp:anchor distT="0" distB="0" distL="85723" distR="85723" simplePos="0" relativeHeight="2641" behindDoc="0" locked="0" layoutInCell="1" hidden="0" allowOverlap="1">
                <wp:simplePos x="0" y="0"/>
                <wp:positionH relativeFrom="character">
                  <wp:posOffset>-1178665</wp:posOffset>
                </wp:positionH>
                <wp:positionV relativeFrom="line">
                  <wp:posOffset>1260362</wp:posOffset>
                </wp:positionV>
                <wp:extent cx="96797" cy="27989"/>
                <wp:effectExtent l="0" t="0" r="0" b="0"/>
                <wp:wrapNone/>
                <wp:docPr id="1549" name="平板用户 1549"/>
                <wp:cNvGraphicFramePr>
                  <a:graphicFrameLocks noChangeAspect="0" noSelect="1"/>
                </wp:cNvGraphicFramePr>
                <a:graphic>
                  <a:graphicData uri="http://schemas.microsoft.com/office/word/2010/wordprocessingInk">
                    <w14:contentPart bwMode="auto" r:id="rId1011">
                      <w14:nvContentPartPr>
                        <w14:cNvContentPartPr/>
                      </w14:nvContentPartPr>
                      <w14:xfrm>
                        <a:off x="0" y="0"/>
                        <a:ext cx="96797" cy="27989"/>
                      </w14:xfrm>
                    </w14:contentPart>
                  </a:graphicData>
                </a:graphic>
              </wp:anchor>
            </w:drawing>
          </mc:Choice>
          <mc:Fallback>
            <w:pict>
              <v:shape type="#_x0000_t75" id="平板用户 1550" o:spid="_x0000_s1550" filled="f" stroked="f" strokeweight="1.0pt" style="position:absolute;&#10;margin-left:-92.8083pt;&#10;margin-top:99.241104pt;&#10;width:7.6218324pt;&#10;height:2.2039154pt;&#10;z-index:2641;&#10;mso-position-horizontal:absolute;&#10;mso-position-horizontal-relative:char;&#10;mso-position-vertical:absolute;&#10;mso-position-vertical-relative:line;&#10;mso-wrap-distance-left:6.749897pt;&#10;mso-wrap-distance-right:6.749897pt;">
                <v:stroke color="#000000"/>
                <v:imagedata r:id="rId1012"/>
                <o:lock selection="t"/>
              </v:shape>
            </w:pict>
          </mc:Fallback>
        </mc:AlternateContent>
      </w:r>
      <w:r>
        <mc:AlternateContent>
          <mc:Choice Requires="wps">
            <w:drawing>
              <wp:anchor distT="0" distB="0" distL="85723" distR="85723" simplePos="0" relativeHeight="2642" behindDoc="0" locked="0" layoutInCell="1" hidden="0" allowOverlap="1">
                <wp:simplePos x="0" y="0"/>
                <wp:positionH relativeFrom="character">
                  <wp:posOffset>-1642001</wp:posOffset>
                </wp:positionH>
                <wp:positionV relativeFrom="line">
                  <wp:posOffset>1250344</wp:posOffset>
                </wp:positionV>
                <wp:extent cx="93442" cy="54327"/>
                <wp:effectExtent l="0" t="0" r="0" b="0"/>
                <wp:wrapNone/>
                <wp:docPr id="1552" name="平板用户 1552"/>
                <wp:cNvGraphicFramePr>
                  <a:graphicFrameLocks noChangeAspect="0" noSelect="1"/>
                </wp:cNvGraphicFramePr>
                <a:graphic>
                  <a:graphicData uri="http://schemas.microsoft.com/office/word/2010/wordprocessingInk">
                    <w14:contentPart bwMode="auto" r:id="rId1013">
                      <w14:nvContentPartPr>
                        <w14:cNvContentPartPr/>
                      </w14:nvContentPartPr>
                      <w14:xfrm>
                        <a:off x="0" y="0"/>
                        <a:ext cx="93442" cy="54327"/>
                      </w14:xfrm>
                    </w14:contentPart>
                  </a:graphicData>
                </a:graphic>
              </wp:anchor>
            </w:drawing>
          </mc:Choice>
          <mc:Fallback>
            <w:pict>
              <v:shape type="#_x0000_t75" id="平板用户 1553" o:spid="_x0000_s1553" filled="f" stroked="f" strokeweight="1.0pt" style="position:absolute;&#10;margin-left:-129.29147pt;&#10;margin-top:98.45229pt;&#10;width:7.3576493pt;&#10;height:4.277736pt;&#10;z-index:2642;&#10;mso-position-horizontal:absolute;&#10;mso-position-horizontal-relative:char;&#10;mso-position-vertical:absolute;&#10;mso-position-vertical-relative:line;&#10;mso-wrap-distance-left:6.749897pt;&#10;mso-wrap-distance-right:6.749897pt;">
                <v:stroke color="#000000"/>
                <v:imagedata r:id="rId1014"/>
                <o:lock selection="t"/>
              </v:shape>
            </w:pict>
          </mc:Fallback>
        </mc:AlternateContent>
      </w:r>
      <w:r>
        <mc:AlternateContent>
          <mc:Choice Requires="wps">
            <w:drawing>
              <wp:anchor distT="0" distB="0" distL="85723" distR="85723" simplePos="0" relativeHeight="2643" behindDoc="0" locked="0" layoutInCell="1" hidden="0" allowOverlap="1">
                <wp:simplePos x="0" y="0"/>
                <wp:positionH relativeFrom="character">
                  <wp:posOffset>-2085478</wp:posOffset>
                </wp:positionH>
                <wp:positionV relativeFrom="line">
                  <wp:posOffset>1222885</wp:posOffset>
                </wp:positionV>
                <wp:extent cx="28188" cy="133645"/>
                <wp:effectExtent l="0" t="0" r="0" b="0"/>
                <wp:wrapNone/>
                <wp:docPr id="1555" name="平板用户 1555"/>
                <wp:cNvGraphicFramePr>
                  <a:graphicFrameLocks noChangeAspect="0" noSelect="1"/>
                </wp:cNvGraphicFramePr>
                <a:graphic>
                  <a:graphicData uri="http://schemas.microsoft.com/office/word/2010/wordprocessingInk">
                    <w14:contentPart bwMode="auto" r:id="rId1015">
                      <w14:nvContentPartPr>
                        <w14:cNvContentPartPr/>
                      </w14:nvContentPartPr>
                      <w14:xfrm>
                        <a:off x="0" y="0"/>
                        <a:ext cx="28188" cy="133645"/>
                      </w14:xfrm>
                    </w14:contentPart>
                  </a:graphicData>
                </a:graphic>
              </wp:anchor>
            </w:drawing>
          </mc:Choice>
          <mc:Fallback>
            <w:pict>
              <v:shape type="#_x0000_t75" id="平板用户 1556" o:spid="_x0000_s1556" filled="f" stroked="f" strokeweight="1.0pt" style="position:absolute;&#10;margin-left:-164.21086pt;&#10;margin-top:96.29022pt;&#10;width:2.2195592pt;&#10;height:10.523277pt;&#10;z-index:2643;&#10;mso-position-horizontal:absolute;&#10;mso-position-horizontal-relative:char;&#10;mso-position-vertical:absolute;&#10;mso-position-vertical-relative:line;&#10;mso-wrap-distance-left:6.749897pt;&#10;mso-wrap-distance-right:6.749897pt;">
                <v:stroke color="#000000"/>
                <v:imagedata r:id="rId1016"/>
                <o:lock selection="t"/>
              </v:shape>
            </w:pict>
          </mc:Fallback>
        </mc:AlternateContent>
      </w:r>
      <w:r>
        <mc:AlternateContent>
          <mc:Choice Requires="wps">
            <w:drawing>
              <wp:anchor distT="0" distB="0" distL="85723" distR="85723" simplePos="0" relativeHeight="2644" behindDoc="0" locked="0" layoutInCell="1" hidden="0" allowOverlap="1">
                <wp:simplePos x="0" y="0"/>
                <wp:positionH relativeFrom="character">
                  <wp:posOffset>-2077155</wp:posOffset>
                </wp:positionH>
                <wp:positionV relativeFrom="line">
                  <wp:posOffset>1214491</wp:posOffset>
                </wp:positionV>
                <wp:extent cx="288281" cy="209164"/>
                <wp:effectExtent l="0" t="0" r="0" b="0"/>
                <wp:wrapNone/>
                <wp:docPr id="1558" name="平板用户 1558"/>
                <wp:cNvGraphicFramePr>
                  <a:graphicFrameLocks noChangeAspect="0" noSelect="1"/>
                </wp:cNvGraphicFramePr>
                <a:graphic>
                  <a:graphicData uri="http://schemas.microsoft.com/office/word/2010/wordprocessingInk">
                    <w14:contentPart bwMode="auto" r:id="rId1017">
                      <w14:nvContentPartPr>
                        <w14:cNvContentPartPr/>
                      </w14:nvContentPartPr>
                      <w14:xfrm>
                        <a:off x="0" y="0"/>
                        <a:ext cx="288281" cy="209164"/>
                      </w14:xfrm>
                    </w14:contentPart>
                  </a:graphicData>
                </a:graphic>
              </wp:anchor>
            </w:drawing>
          </mc:Choice>
          <mc:Fallback>
            <w:pict>
              <v:shape type="#_x0000_t75" id="平板用户 1559" o:spid="_x0000_s1559" filled="f" stroked="f" strokeweight="1.0pt" style="position:absolute;&#10;margin-left:-163.55557pt;&#10;margin-top:95.62922pt;&#10;width:22.699366pt;&#10;height:16.46963pt;&#10;z-index:2644;&#10;mso-position-horizontal:absolute;&#10;mso-position-horizontal-relative:char;&#10;mso-position-vertical:absolute;&#10;mso-position-vertical-relative:line;&#10;mso-wrap-distance-left:6.749897pt;&#10;mso-wrap-distance-right:6.749897pt;">
                <v:stroke color="#000000"/>
                <v:imagedata r:id="rId1018"/>
                <o:lock selection="t"/>
              </v:shape>
            </w:pict>
          </mc:Fallback>
        </mc:AlternateContent>
      </w:r>
      <w:r>
        <mc:AlternateContent>
          <mc:Choice Requires="wps">
            <w:drawing>
              <wp:anchor distT="0" distB="0" distL="85723" distR="85723" simplePos="0" relativeHeight="2645" behindDoc="0" locked="0" layoutInCell="1" hidden="0" allowOverlap="1">
                <wp:simplePos x="0" y="0"/>
                <wp:positionH relativeFrom="character">
                  <wp:posOffset>-1995623</wp:posOffset>
                </wp:positionH>
                <wp:positionV relativeFrom="line">
                  <wp:posOffset>1183395</wp:posOffset>
                </wp:positionV>
                <wp:extent cx="34858" cy="243018"/>
                <wp:effectExtent l="0" t="0" r="0" b="0"/>
                <wp:wrapNone/>
                <wp:docPr id="1561" name="平板用户 1561"/>
                <wp:cNvGraphicFramePr>
                  <a:graphicFrameLocks noChangeAspect="0" noSelect="1"/>
                </wp:cNvGraphicFramePr>
                <a:graphic>
                  <a:graphicData uri="http://schemas.microsoft.com/office/word/2010/wordprocessingInk">
                    <w14:contentPart bwMode="auto" r:id="rId1019">
                      <w14:nvContentPartPr>
                        <w14:cNvContentPartPr/>
                      </w14:nvContentPartPr>
                      <w14:xfrm>
                        <a:off x="0" y="0"/>
                        <a:ext cx="34858" cy="243018"/>
                      </w14:xfrm>
                    </w14:contentPart>
                  </a:graphicData>
                </a:graphic>
              </wp:anchor>
            </w:drawing>
          </mc:Choice>
          <mc:Fallback>
            <w:pict>
              <v:shape type="#_x0000_t75" id="平板用户 1562" o:spid="_x0000_s1562" filled="f" stroked="f" strokeweight="1.0pt" style="position:absolute;&#10;margin-left:-157.1357pt;&#10;margin-top:93.18077pt;&#10;width:2.744755pt;&#10;height:19.135328pt;&#10;z-index:2645;&#10;mso-position-horizontal:absolute;&#10;mso-position-horizontal-relative:char;&#10;mso-position-vertical:absolute;&#10;mso-position-vertical-relative:line;&#10;mso-wrap-distance-left:6.749897pt;&#10;mso-wrap-distance-right:6.749897pt;">
                <v:stroke color="#000000"/>
                <v:imagedata r:id="rId1020"/>
                <o:lock selection="t"/>
              </v:shape>
            </w:pict>
          </mc:Fallback>
        </mc:AlternateContent>
      </w:r>
      <w:r>
        <mc:AlternateContent>
          <mc:Choice Requires="wps">
            <w:drawing>
              <wp:anchor distT="0" distB="0" distL="85723" distR="85723" simplePos="0" relativeHeight="2646" behindDoc="0" locked="0" layoutInCell="1" hidden="0" allowOverlap="1">
                <wp:simplePos x="0" y="0"/>
                <wp:positionH relativeFrom="character">
                  <wp:posOffset>-1422395</wp:posOffset>
                </wp:positionH>
                <wp:positionV relativeFrom="line">
                  <wp:posOffset>1157328</wp:posOffset>
                </wp:positionV>
                <wp:extent cx="251991" cy="232935"/>
                <wp:effectExtent l="0" t="0" r="0" b="0"/>
                <wp:wrapNone/>
                <wp:docPr id="1564" name="平板用户 1564"/>
                <wp:cNvGraphicFramePr>
                  <a:graphicFrameLocks noChangeAspect="0" noSelect="1"/>
                </wp:cNvGraphicFramePr>
                <a:graphic>
                  <a:graphicData uri="http://schemas.microsoft.com/office/word/2010/wordprocessingInk">
                    <w14:contentPart bwMode="auto" r:id="rId1021">
                      <w14:nvContentPartPr>
                        <w14:cNvContentPartPr/>
                      </w14:nvContentPartPr>
                      <w14:xfrm>
                        <a:off x="0" y="0"/>
                        <a:ext cx="251991" cy="232935"/>
                      </w14:xfrm>
                    </w14:contentPart>
                  </a:graphicData>
                </a:graphic>
              </wp:anchor>
            </w:drawing>
          </mc:Choice>
          <mc:Fallback>
            <w:pict>
              <v:shape type="#_x0000_t75" id="平板用户 1565" o:spid="_x0000_s1565" filled="f" stroked="f" strokeweight="1.0pt" style="position:absolute;&#10;margin-left:-111.99967pt;&#10;margin-top:91.12819pt;&#10;width:19.84182pt;&#10;height:18.341396pt;&#10;z-index:2646;&#10;mso-position-horizontal:absolute;&#10;mso-position-horizontal-relative:char;&#10;mso-position-vertical:absolute;&#10;mso-position-vertical-relative:line;&#10;mso-wrap-distance-left:6.749897pt;&#10;mso-wrap-distance-right:6.749897pt;">
                <v:stroke color="#000000"/>
                <v:imagedata r:id="rId1022"/>
                <o:lock selection="t"/>
              </v:shape>
            </w:pict>
          </mc:Fallback>
        </mc:AlternateContent>
      </w:r>
      <w:r>
        <mc:AlternateContent>
          <mc:Choice Requires="wps">
            <w:drawing>
              <wp:anchor distT="0" distB="0" distL="85723" distR="85723" simplePos="0" relativeHeight="2647" behindDoc="0" locked="0" layoutInCell="1" hidden="0" allowOverlap="1">
                <wp:simplePos x="0" y="0"/>
                <wp:positionH relativeFrom="character">
                  <wp:posOffset>-1486349</wp:posOffset>
                </wp:positionH>
                <wp:positionV relativeFrom="line">
                  <wp:posOffset>1077045</wp:posOffset>
                </wp:positionV>
                <wp:extent cx="41366" cy="325525"/>
                <wp:effectExtent l="0" t="0" r="0" b="0"/>
                <wp:wrapNone/>
                <wp:docPr id="1567" name="平板用户 1567"/>
                <wp:cNvGraphicFramePr>
                  <a:graphicFrameLocks noChangeAspect="0" noSelect="1"/>
                </wp:cNvGraphicFramePr>
                <a:graphic>
                  <a:graphicData uri="http://schemas.microsoft.com/office/word/2010/wordprocessingInk">
                    <w14:contentPart bwMode="auto" r:id="rId1023">
                      <w14:nvContentPartPr>
                        <w14:cNvContentPartPr/>
                      </w14:nvContentPartPr>
                      <w14:xfrm>
                        <a:off x="0" y="0"/>
                        <a:ext cx="41366" cy="325525"/>
                      </w14:xfrm>
                    </w14:contentPart>
                  </a:graphicData>
                </a:graphic>
              </wp:anchor>
            </w:drawing>
          </mc:Choice>
          <mc:Fallback>
            <w:pict>
              <v:shape type="#_x0000_t75" id="平板用户 1568" o:spid="_x0000_s1568" filled="f" stroked="f" strokeweight="1.0pt" style="position:absolute;&#10;margin-left:-117.0354pt;&#10;margin-top:84.806755pt;&#10;width:3.2571678pt;&#10;height:25.631903pt;&#10;z-index:2647;&#10;mso-position-horizontal:absolute;&#10;mso-position-horizontal-relative:char;&#10;mso-position-vertical:absolute;&#10;mso-position-vertical-relative:line;&#10;mso-wrap-distance-left:6.749897pt;&#10;mso-wrap-distance-right:6.749897pt;">
                <v:stroke color="#000000"/>
                <v:imagedata r:id="rId1024"/>
                <o:lock selection="t"/>
              </v:shape>
            </w:pict>
          </mc:Fallback>
        </mc:AlternateContent>
      </w:r>
      <w:r>
        <mc:AlternateContent>
          <mc:Choice Requires="wps">
            <w:drawing>
              <wp:anchor distT="0" distB="0" distL="85723" distR="85723" simplePos="0" relativeHeight="2648" behindDoc="0" locked="0" layoutInCell="1" hidden="0" allowOverlap="1">
                <wp:simplePos x="0" y="0"/>
                <wp:positionH relativeFrom="character">
                  <wp:posOffset>-1415111</wp:posOffset>
                </wp:positionH>
                <wp:positionV relativeFrom="line">
                  <wp:posOffset>1053391</wp:posOffset>
                </wp:positionV>
                <wp:extent cx="162472" cy="304157"/>
                <wp:effectExtent l="0" t="0" r="0" b="0"/>
                <wp:wrapNone/>
                <wp:docPr id="1570" name="平板用户 1570"/>
                <wp:cNvGraphicFramePr>
                  <a:graphicFrameLocks noChangeAspect="0" noSelect="1"/>
                </wp:cNvGraphicFramePr>
                <a:graphic>
                  <a:graphicData uri="http://schemas.microsoft.com/office/word/2010/wordprocessingInk">
                    <w14:contentPart bwMode="auto" r:id="rId1025">
                      <w14:nvContentPartPr>
                        <w14:cNvContentPartPr/>
                      </w14:nvContentPartPr>
                      <w14:xfrm>
                        <a:off x="0" y="0"/>
                        <a:ext cx="162472" cy="304157"/>
                      </w14:xfrm>
                    </w14:contentPart>
                  </a:graphicData>
                </a:graphic>
              </wp:anchor>
            </w:drawing>
          </mc:Choice>
          <mc:Fallback>
            <w:pict>
              <v:shape type="#_x0000_t75" id="平板用户 1571" o:spid="_x0000_s1571" filled="f" stroked="f" strokeweight="1.0pt" style="position:absolute;&#10;margin-left:-111.42606pt;&#10;margin-top:82.94423pt;&#10;width:12.79311pt;&#10;height:23.949373pt;&#10;z-index:2648;&#10;mso-position-horizontal:absolute;&#10;mso-position-horizontal-relative:char;&#10;mso-position-vertical:absolute;&#10;mso-position-vertical-relative:line;&#10;mso-wrap-distance-left:6.749897pt;&#10;mso-wrap-distance-right:6.749897pt;">
                <v:stroke color="#000000"/>
                <v:imagedata r:id="rId1026"/>
                <o:lock selection="t"/>
              </v:shape>
            </w:pict>
          </mc:Fallback>
        </mc:AlternateContent>
      </w:r>
      <w:r>
        <mc:AlternateContent>
          <mc:Choice Requires="wps">
            <w:drawing>
              <wp:anchor distT="0" distB="0" distL="85723" distR="85723" simplePos="0" relativeHeight="2649" behindDoc="0" locked="0" layoutInCell="1" hidden="0" allowOverlap="1">
                <wp:simplePos x="0" y="0"/>
                <wp:positionH relativeFrom="character">
                  <wp:posOffset>-1788100</wp:posOffset>
                </wp:positionH>
                <wp:positionV relativeFrom="line">
                  <wp:posOffset>1050205</wp:posOffset>
                </wp:positionV>
                <wp:extent cx="144561" cy="396008"/>
                <wp:effectExtent l="0" t="0" r="0" b="0"/>
                <wp:wrapNone/>
                <wp:docPr id="1573" name="平板用户 1573"/>
                <wp:cNvGraphicFramePr>
                  <a:graphicFrameLocks noChangeAspect="0" noSelect="1"/>
                </wp:cNvGraphicFramePr>
                <a:graphic>
                  <a:graphicData uri="http://schemas.microsoft.com/office/word/2010/wordprocessingInk">
                    <w14:contentPart bwMode="auto" r:id="rId1027">
                      <w14:nvContentPartPr>
                        <w14:cNvContentPartPr/>
                      </w14:nvContentPartPr>
                      <w14:xfrm>
                        <a:off x="0" y="0"/>
                        <a:ext cx="144561" cy="396008"/>
                      </w14:xfrm>
                    </w14:contentPart>
                  </a:graphicData>
                </a:graphic>
              </wp:anchor>
            </w:drawing>
          </mc:Choice>
          <mc:Fallback>
            <w:pict>
              <v:shape type="#_x0000_t75" id="平板用户 1574" o:spid="_x0000_s1574" filled="f" stroked="f" strokeweight="1.0pt" style="position:absolute;&#10;margin-left:-140.79529pt;&#10;margin-top:82.69338pt;&#10;width:11.382807pt;&#10;height:31.181746pt;&#10;z-index:2649;&#10;mso-position-horizontal:absolute;&#10;mso-position-horizontal-relative:char;&#10;mso-position-vertical:absolute;&#10;mso-position-vertical-relative:line;&#10;mso-wrap-distance-left:6.749897pt;&#10;mso-wrap-distance-right:6.749897pt;">
                <v:stroke color="#000000"/>
                <v:imagedata r:id="rId1028"/>
                <o:lock selection="t"/>
              </v:shape>
            </w:pict>
          </mc:Fallback>
        </mc:AlternateContent>
      </w:r>
      <w:r>
        <mc:AlternateContent>
          <mc:Choice Requires="wps">
            <w:drawing>
              <wp:anchor distT="0" distB="0" distL="85723" distR="85723" simplePos="0" relativeHeight="2650" behindDoc="0" locked="0" layoutInCell="1" hidden="0" allowOverlap="1">
                <wp:simplePos x="0" y="0"/>
                <wp:positionH relativeFrom="character">
                  <wp:posOffset>-1421818</wp:posOffset>
                </wp:positionH>
                <wp:positionV relativeFrom="line">
                  <wp:posOffset>1028900</wp:posOffset>
                </wp:positionV>
                <wp:extent cx="128286" cy="42106"/>
                <wp:effectExtent l="0" t="0" r="0" b="0"/>
                <wp:wrapNone/>
                <wp:docPr id="1576" name="平板用户 1576"/>
                <wp:cNvGraphicFramePr>
                  <a:graphicFrameLocks noChangeAspect="0" noSelect="1"/>
                </wp:cNvGraphicFramePr>
                <a:graphic>
                  <a:graphicData uri="http://schemas.microsoft.com/office/word/2010/wordprocessingInk">
                    <w14:contentPart bwMode="auto" r:id="rId1029">
                      <w14:nvContentPartPr>
                        <w14:cNvContentPartPr/>
                      </w14:nvContentPartPr>
                      <w14:xfrm>
                        <a:off x="0" y="0"/>
                        <a:ext cx="128286" cy="42106"/>
                      </w14:xfrm>
                    </w14:contentPart>
                  </a:graphicData>
                </a:graphic>
              </wp:anchor>
            </w:drawing>
          </mc:Choice>
          <mc:Fallback>
            <w:pict>
              <v:shape type="#_x0000_t75" id="平板用户 1577" o:spid="_x0000_s1577" filled="f" stroked="f" strokeweight="1.0pt" style="position:absolute;&#10;margin-left:-111.954185pt;&#10;margin-top:81.01579pt;&#10;width:10.101317pt;&#10;height:3.3154402pt;&#10;z-index:2650;&#10;mso-position-horizontal:absolute;&#10;mso-position-horizontal-relative:char;&#10;mso-position-vertical:absolute;&#10;mso-position-vertical-relative:line;&#10;mso-wrap-distance-left:6.749897pt;&#10;mso-wrap-distance-right:6.749897pt;">
                <v:stroke color="#000000"/>
                <v:imagedata r:id="rId1030"/>
                <o:lock selection="t"/>
              </v:shape>
            </w:pict>
          </mc:Fallback>
        </mc:AlternateContent>
      </w:r>
      <w:r>
        <mc:AlternateContent>
          <mc:Choice Requires="wps">
            <w:drawing>
              <wp:anchor distT="0" distB="0" distL="85723" distR="85723" simplePos="0" relativeHeight="2651" behindDoc="0" locked="0" layoutInCell="1" hidden="0" allowOverlap="1">
                <wp:simplePos x="0" y="0"/>
                <wp:positionH relativeFrom="character">
                  <wp:posOffset>-2186717</wp:posOffset>
                </wp:positionH>
                <wp:positionV relativeFrom="line">
                  <wp:posOffset>1008404</wp:posOffset>
                </wp:positionV>
                <wp:extent cx="302361" cy="274512"/>
                <wp:effectExtent l="0" t="0" r="0" b="0"/>
                <wp:wrapNone/>
                <wp:docPr id="1579" name="平板用户 1579"/>
                <wp:cNvGraphicFramePr>
                  <a:graphicFrameLocks noChangeAspect="0" noSelect="1"/>
                </wp:cNvGraphicFramePr>
                <a:graphic>
                  <a:graphicData uri="http://schemas.microsoft.com/office/word/2010/wordprocessingInk">
                    <w14:contentPart bwMode="auto" r:id="rId1031">
                      <w14:nvContentPartPr>
                        <w14:cNvContentPartPr/>
                      </w14:nvContentPartPr>
                      <w14:xfrm>
                        <a:off x="0" y="0"/>
                        <a:ext cx="302361" cy="274512"/>
                      </w14:xfrm>
                    </w14:contentPart>
                  </a:graphicData>
                </a:graphic>
              </wp:anchor>
            </w:drawing>
          </mc:Choice>
          <mc:Fallback>
            <w:pict>
              <v:shape type="#_x0000_t75" id="平板用户 1580" o:spid="_x0000_s1580" filled="f" stroked="f" strokeweight="1.0pt" style="position:absolute;&#10;margin-left:-172.18248pt;&#10;margin-top:79.40193pt;&#10;width:23.807972pt;&#10;height:21.61518pt;&#10;z-index:2651;&#10;mso-position-horizontal:absolute;&#10;mso-position-horizontal-relative:char;&#10;mso-position-vertical:absolute;&#10;mso-position-vertical-relative:line;&#10;mso-wrap-distance-left:6.749897pt;&#10;mso-wrap-distance-right:6.749897pt;">
                <v:stroke color="#000000"/>
                <v:imagedata r:id="rId1032"/>
                <o:lock selection="t"/>
              </v:shape>
            </w:pict>
          </mc:Fallback>
        </mc:AlternateContent>
      </w:r>
      <w:r>
        <mc:AlternateContent>
          <mc:Choice Requires="wps">
            <w:drawing>
              <wp:anchor distT="0" distB="0" distL="85723" distR="85723" simplePos="0" relativeHeight="2652" behindDoc="0" locked="0" layoutInCell="1" hidden="0" allowOverlap="1">
                <wp:simplePos x="0" y="0"/>
                <wp:positionH relativeFrom="character">
                  <wp:posOffset>-1537569</wp:posOffset>
                </wp:positionH>
                <wp:positionV relativeFrom="line">
                  <wp:posOffset>1005548</wp:posOffset>
                </wp:positionV>
                <wp:extent cx="116008" cy="133523"/>
                <wp:effectExtent l="0" t="0" r="0" b="0"/>
                <wp:wrapNone/>
                <wp:docPr id="1582" name="平板用户 1582"/>
                <wp:cNvGraphicFramePr>
                  <a:graphicFrameLocks noChangeAspect="0" noSelect="1"/>
                </wp:cNvGraphicFramePr>
                <a:graphic>
                  <a:graphicData uri="http://schemas.microsoft.com/office/word/2010/wordprocessingInk">
                    <w14:contentPart bwMode="auto" r:id="rId1033">
                      <w14:nvContentPartPr>
                        <w14:cNvContentPartPr/>
                      </w14:nvContentPartPr>
                      <w14:xfrm>
                        <a:off x="0" y="0"/>
                        <a:ext cx="116008" cy="133523"/>
                      </w14:xfrm>
                    </w14:contentPart>
                  </a:graphicData>
                </a:graphic>
              </wp:anchor>
            </w:drawing>
          </mc:Choice>
          <mc:Fallback>
            <w:pict>
              <v:shape type="#_x0000_t75" id="平板用户 1583" o:spid="_x0000_s1583" filled="f" stroked="f" strokeweight="1.0pt" style="position:absolute;&#10;margin-left:-121.06849pt;&#10;margin-top:79.17708pt;&#10;width:9.134558pt;&#10;height:10.513664pt;&#10;z-index:2652;&#10;mso-position-horizontal:absolute;&#10;mso-position-horizontal-relative:char;&#10;mso-position-vertical:absolute;&#10;mso-position-vertical-relative:line;&#10;mso-wrap-distance-left:6.749897pt;&#10;mso-wrap-distance-right:6.749897pt;">
                <v:stroke color="#000000"/>
                <v:imagedata r:id="rId1034"/>
                <o:lock selection="t"/>
              </v:shape>
            </w:pict>
          </mc:Fallback>
        </mc:AlternateContent>
      </w:r>
      <w:r>
        <mc:AlternateContent>
          <mc:Choice Requires="wps">
            <w:drawing>
              <wp:anchor distT="0" distB="0" distL="85723" distR="85723" simplePos="0" relativeHeight="2653" behindDoc="0" locked="0" layoutInCell="1" hidden="0" allowOverlap="1">
                <wp:simplePos x="0" y="0"/>
                <wp:positionH relativeFrom="character">
                  <wp:posOffset>-1391089</wp:posOffset>
                </wp:positionH>
                <wp:positionV relativeFrom="line">
                  <wp:posOffset>999870</wp:posOffset>
                </wp:positionV>
                <wp:extent cx="50061" cy="104024"/>
                <wp:effectExtent l="0" t="0" r="0" b="0"/>
                <wp:wrapNone/>
                <wp:docPr id="1585" name="平板用户 1585"/>
                <wp:cNvGraphicFramePr>
                  <a:graphicFrameLocks noChangeAspect="0" noSelect="1"/>
                </wp:cNvGraphicFramePr>
                <a:graphic>
                  <a:graphicData uri="http://schemas.microsoft.com/office/word/2010/wordprocessingInk">
                    <w14:contentPart bwMode="auto" r:id="rId1035">
                      <w14:nvContentPartPr>
                        <w14:cNvContentPartPr/>
                      </w14:nvContentPartPr>
                      <w14:xfrm>
                        <a:off x="0" y="0"/>
                        <a:ext cx="50061" cy="104024"/>
                      </w14:xfrm>
                    </w14:contentPart>
                  </a:graphicData>
                </a:graphic>
              </wp:anchor>
            </w:drawing>
          </mc:Choice>
          <mc:Fallback>
            <w:pict>
              <v:shape type="#_x0000_t75" id="平板用户 1586" o:spid="_x0000_s1586" filled="f" stroked="f" strokeweight="1.0pt" style="position:absolute;&#10;margin-left:-109.534584pt;&#10;margin-top:78.72994pt;&#10;width:3.941846pt;&#10;height:8.190915pt;&#10;z-index:2653;&#10;mso-position-horizontal:absolute;&#10;mso-position-horizontal-relative:char;&#10;mso-position-vertical:absolute;&#10;mso-position-vertical-relative:line;&#10;mso-wrap-distance-left:6.749897pt;&#10;mso-wrap-distance-right:6.749897pt;">
                <v:stroke color="#000000"/>
                <v:imagedata r:id="rId1036"/>
                <o:lock selection="t"/>
              </v:shape>
            </w:pict>
          </mc:Fallback>
        </mc:AlternateContent>
      </w:r>
      <w:r>
        <mc:AlternateContent>
          <mc:Choice Requires="wps">
            <w:drawing>
              <wp:anchor distT="0" distB="0" distL="85723" distR="85723" simplePos="0" relativeHeight="2654" behindDoc="0" locked="0" layoutInCell="1" hidden="0" allowOverlap="1">
                <wp:simplePos x="0" y="0"/>
                <wp:positionH relativeFrom="character">
                  <wp:posOffset>-1782163</wp:posOffset>
                </wp:positionH>
                <wp:positionV relativeFrom="line">
                  <wp:posOffset>839947</wp:posOffset>
                </wp:positionV>
                <wp:extent cx="123353" cy="83284"/>
                <wp:effectExtent l="0" t="0" r="0" b="0"/>
                <wp:wrapNone/>
                <wp:docPr id="1588" name="平板用户 1588"/>
                <wp:cNvGraphicFramePr>
                  <a:graphicFrameLocks noChangeAspect="0" noSelect="1"/>
                </wp:cNvGraphicFramePr>
                <a:graphic>
                  <a:graphicData uri="http://schemas.microsoft.com/office/word/2010/wordprocessingInk">
                    <w14:contentPart bwMode="auto" r:id="rId1037">
                      <w14:nvContentPartPr>
                        <w14:cNvContentPartPr/>
                      </w14:nvContentPartPr>
                      <w14:xfrm>
                        <a:off x="0" y="0"/>
                        <a:ext cx="123353" cy="83284"/>
                      </w14:xfrm>
                    </w14:contentPart>
                  </a:graphicData>
                </a:graphic>
              </wp:anchor>
            </w:drawing>
          </mc:Choice>
          <mc:Fallback>
            <w:pict>
              <v:shape type="#_x0000_t75" id="平板用户 1589" o:spid="_x0000_s1589" filled="f" stroked="f" strokeweight="1.0pt" style="position:absolute;&#10;margin-left:-140.32785pt;&#10;margin-top:66.1376pt;&#10;width:9.712911pt;&#10;height:6.5578227pt;&#10;z-index:2654;&#10;mso-position-horizontal:absolute;&#10;mso-position-horizontal-relative:char;&#10;mso-position-vertical:absolute;&#10;mso-position-vertical-relative:line;&#10;mso-wrap-distance-left:6.749897pt;&#10;mso-wrap-distance-right:6.749897pt;">
                <v:stroke color="#000000"/>
                <v:imagedata r:id="rId1038"/>
                <o:lock selection="t"/>
              </v:shape>
            </w:pict>
          </mc:Fallback>
        </mc:AlternateContent>
      </w:r>
      <w:r>
        <mc:AlternateContent>
          <mc:Choice Requires="wps">
            <w:drawing>
              <wp:anchor distT="0" distB="0" distL="85723" distR="85723" simplePos="0" relativeHeight="2655" behindDoc="0" locked="0" layoutInCell="1" hidden="0" allowOverlap="1">
                <wp:simplePos x="0" y="0"/>
                <wp:positionH relativeFrom="character">
                  <wp:posOffset>-1285528</wp:posOffset>
                </wp:positionH>
                <wp:positionV relativeFrom="line">
                  <wp:posOffset>786760</wp:posOffset>
                </wp:positionV>
                <wp:extent cx="29941" cy="22407"/>
                <wp:effectExtent l="0" t="0" r="0" b="0"/>
                <wp:wrapNone/>
                <wp:docPr id="1591" name="平板用户 1591"/>
                <wp:cNvGraphicFramePr>
                  <a:graphicFrameLocks noChangeAspect="0" noSelect="1"/>
                </wp:cNvGraphicFramePr>
                <a:graphic>
                  <a:graphicData uri="http://schemas.microsoft.com/office/word/2010/wordprocessingInk">
                    <w14:contentPart bwMode="auto" r:id="rId1039">
                      <w14:nvContentPartPr>
                        <w14:cNvContentPartPr/>
                      </w14:nvContentPartPr>
                      <w14:xfrm>
                        <a:off x="0" y="0"/>
                        <a:ext cx="29941" cy="22407"/>
                      </w14:xfrm>
                    </w14:contentPart>
                  </a:graphicData>
                </a:graphic>
              </wp:anchor>
            </w:drawing>
          </mc:Choice>
          <mc:Fallback>
            <w:pict>
              <v:shape type="#_x0000_t75" id="平板用户 1592" o:spid="_x0000_s1592" filled="f" stroked="f" strokeweight="1.0pt" style="position:absolute;&#10;margin-left:-101.22267pt;&#10;margin-top:61.94968pt;&#10;width:2.3576071pt;&#10;height:1.7643775pt;&#10;z-index:2655;&#10;mso-position-horizontal:absolute;&#10;mso-position-horizontal-relative:char;&#10;mso-position-vertical:absolute;&#10;mso-position-vertical-relative:line;&#10;mso-wrap-distance-left:6.749897pt;&#10;mso-wrap-distance-right:6.749897pt;">
                <v:stroke color="#000000"/>
                <v:imagedata r:id="rId1040"/>
                <o:lock selection="t"/>
              </v:shape>
            </w:pict>
          </mc:Fallback>
        </mc:AlternateContent>
      </w:r>
      <w:r>
        <mc:AlternateContent>
          <mc:Choice Requires="wps">
            <w:drawing>
              <wp:anchor distT="0" distB="0" distL="85723" distR="85723" simplePos="0" relativeHeight="2656" behindDoc="0" locked="0" layoutInCell="1" hidden="0" allowOverlap="1">
                <wp:simplePos x="0" y="0"/>
                <wp:positionH relativeFrom="character">
                  <wp:posOffset>-2070629</wp:posOffset>
                </wp:positionH>
                <wp:positionV relativeFrom="line">
                  <wp:posOffset>768818</wp:posOffset>
                </wp:positionV>
                <wp:extent cx="229958" cy="228601"/>
                <wp:effectExtent l="0" t="0" r="0" b="0"/>
                <wp:wrapNone/>
                <wp:docPr id="1594" name="平板用户 1594"/>
                <wp:cNvGraphicFramePr>
                  <a:graphicFrameLocks noChangeAspect="0" noSelect="1"/>
                </wp:cNvGraphicFramePr>
                <a:graphic>
                  <a:graphicData uri="http://schemas.microsoft.com/office/word/2010/wordprocessingInk">
                    <w14:contentPart bwMode="auto" r:id="rId1041">
                      <w14:nvContentPartPr>
                        <w14:cNvContentPartPr/>
                      </w14:nvContentPartPr>
                      <w14:xfrm>
                        <a:off x="0" y="0"/>
                        <a:ext cx="229958" cy="228601"/>
                      </w14:xfrm>
                    </w14:contentPart>
                  </a:graphicData>
                </a:graphic>
              </wp:anchor>
            </w:drawing>
          </mc:Choice>
          <mc:Fallback>
            <w:pict>
              <v:shape type="#_x0000_t75" id="平板用户 1595" o:spid="_x0000_s1595" filled="f" stroked="f" strokeweight="1.0pt" style="position:absolute;&#10;margin-left:-163.04167pt;&#10;margin-top:60.536858pt;&#10;width:18.106932pt;&#10;height:18.000092pt;&#10;z-index:2656;&#10;mso-position-horizontal:absolute;&#10;mso-position-horizontal-relative:char;&#10;mso-position-vertical:absolute;&#10;mso-position-vertical-relative:line;&#10;mso-wrap-distance-left:6.749897pt;&#10;mso-wrap-distance-right:6.749897pt;">
                <v:stroke color="#000000"/>
                <v:imagedata r:id="rId1042"/>
                <o:lock selection="t"/>
              </v:shape>
            </w:pict>
          </mc:Fallback>
        </mc:AlternateContent>
      </w:r>
      <w:r>
        <mc:AlternateContent>
          <mc:Choice Requires="wps">
            <w:drawing>
              <wp:anchor distT="0" distB="0" distL="85723" distR="85723" simplePos="0" relativeHeight="2657" behindDoc="0" locked="0" layoutInCell="1" hidden="0" allowOverlap="1">
                <wp:simplePos x="0" y="0"/>
                <wp:positionH relativeFrom="character">
                  <wp:posOffset>-1202153</wp:posOffset>
                </wp:positionH>
                <wp:positionV relativeFrom="line">
                  <wp:posOffset>767804</wp:posOffset>
                </wp:positionV>
                <wp:extent cx="98088" cy="27156"/>
                <wp:effectExtent l="0" t="0" r="0" b="0"/>
                <wp:wrapNone/>
                <wp:docPr id="1597" name="平板用户 1597"/>
                <wp:cNvGraphicFramePr>
                  <a:graphicFrameLocks noChangeAspect="0" noSelect="1"/>
                </wp:cNvGraphicFramePr>
                <a:graphic>
                  <a:graphicData uri="http://schemas.microsoft.com/office/word/2010/wordprocessingInk">
                    <w14:contentPart bwMode="auto" r:id="rId1043">
                      <w14:nvContentPartPr>
                        <w14:cNvContentPartPr/>
                      </w14:nvContentPartPr>
                      <w14:xfrm>
                        <a:off x="0" y="0"/>
                        <a:ext cx="98088" cy="27156"/>
                      </w14:xfrm>
                    </w14:contentPart>
                  </a:graphicData>
                </a:graphic>
              </wp:anchor>
            </w:drawing>
          </mc:Choice>
          <mc:Fallback>
            <w:pict>
              <v:shape type="#_x0000_t75" id="平板用户 1598" o:spid="_x0000_s1598" filled="f" stroked="f" strokeweight="1.0pt" style="position:absolute;&#10;margin-left:-94.65778pt;&#10;margin-top:60.457027pt;&#10;width:7.7234654pt;&#10;height:2.138273pt;&#10;z-index:2657;&#10;mso-position-horizontal:absolute;&#10;mso-position-horizontal-relative:char;&#10;mso-position-vertical:absolute;&#10;mso-position-vertical-relative:line;&#10;mso-wrap-distance-left:6.749897pt;&#10;mso-wrap-distance-right:6.749897pt;">
                <v:stroke color="#000000"/>
                <v:imagedata r:id="rId1044"/>
                <o:lock selection="t"/>
              </v:shape>
            </w:pict>
          </mc:Fallback>
        </mc:AlternateContent>
      </w:r>
      <w:r>
        <mc:AlternateContent>
          <mc:Choice Requires="wps">
            <w:drawing>
              <wp:anchor distT="0" distB="0" distL="85723" distR="85723" simplePos="0" relativeHeight="2658" behindDoc="0" locked="0" layoutInCell="1" hidden="0" allowOverlap="1">
                <wp:simplePos x="0" y="0"/>
                <wp:positionH relativeFrom="character">
                  <wp:posOffset>-2008137</wp:posOffset>
                </wp:positionH>
                <wp:positionV relativeFrom="line">
                  <wp:posOffset>758781</wp:posOffset>
                </wp:positionV>
                <wp:extent cx="48092" cy="219242"/>
                <wp:effectExtent l="0" t="0" r="0" b="0"/>
                <wp:wrapNone/>
                <wp:docPr id="1600" name="平板用户 1600"/>
                <wp:cNvGraphicFramePr>
                  <a:graphicFrameLocks noChangeAspect="0" noSelect="1"/>
                </wp:cNvGraphicFramePr>
                <a:graphic>
                  <a:graphicData uri="http://schemas.microsoft.com/office/word/2010/wordprocessingInk">
                    <w14:contentPart bwMode="auto" r:id="rId1045">
                      <w14:nvContentPartPr>
                        <w14:cNvContentPartPr/>
                      </w14:nvContentPartPr>
                      <w14:xfrm>
                        <a:off x="0" y="0"/>
                        <a:ext cx="48092" cy="219242"/>
                      </w14:xfrm>
                    </w14:contentPart>
                  </a:graphicData>
                </a:graphic>
              </wp:anchor>
            </w:drawing>
          </mc:Choice>
          <mc:Fallback>
            <w:pict>
              <v:shape type="#_x0000_t75" id="平板用户 1601" o:spid="_x0000_s1601" filled="f" stroked="f" strokeweight="1.0pt" style="position:absolute;&#10;margin-left:-158.12106pt;&#10;margin-top:59.746586pt;&#10;width:3.7867808pt;&#10;height:17.263195pt;&#10;z-index:2658;&#10;mso-position-horizontal:absolute;&#10;mso-position-horizontal-relative:char;&#10;mso-position-vertical:absolute;&#10;mso-position-vertical-relative:line;&#10;mso-wrap-distance-left:6.749897pt;&#10;mso-wrap-distance-right:6.749897pt;">
                <v:stroke color="#000000"/>
                <v:imagedata r:id="rId1046"/>
                <o:lock selection="t"/>
              </v:shape>
            </w:pict>
          </mc:Fallback>
        </mc:AlternateContent>
      </w:r>
      <w:r>
        <mc:AlternateContent>
          <mc:Choice Requires="wps">
            <w:drawing>
              <wp:anchor distT="0" distB="0" distL="85723" distR="85723" simplePos="0" relativeHeight="2659" behindDoc="0" locked="0" layoutInCell="1" hidden="0" allowOverlap="1">
                <wp:simplePos x="0" y="0"/>
                <wp:positionH relativeFrom="character">
                  <wp:posOffset>-1527251</wp:posOffset>
                </wp:positionH>
                <wp:positionV relativeFrom="line">
                  <wp:posOffset>754391</wp:posOffset>
                </wp:positionV>
                <wp:extent cx="236561" cy="193759"/>
                <wp:effectExtent l="0" t="0" r="0" b="0"/>
                <wp:wrapNone/>
                <wp:docPr id="1603" name="平板用户 1603"/>
                <wp:cNvGraphicFramePr>
                  <a:graphicFrameLocks noChangeAspect="0" noSelect="1"/>
                </wp:cNvGraphicFramePr>
                <a:graphic>
                  <a:graphicData uri="http://schemas.microsoft.com/office/word/2010/wordprocessingInk">
                    <w14:contentPart bwMode="auto" r:id="rId1047">
                      <w14:nvContentPartPr>
                        <w14:cNvContentPartPr/>
                      </w14:nvContentPartPr>
                      <w14:xfrm>
                        <a:off x="0" y="0"/>
                        <a:ext cx="236561" cy="193759"/>
                      </w14:xfrm>
                    </w14:contentPart>
                  </a:graphicData>
                </a:graphic>
              </wp:anchor>
            </w:drawing>
          </mc:Choice>
          <mc:Fallback>
            <w:pict>
              <v:shape type="#_x0000_t75" id="平板用户 1604" o:spid="_x0000_s1604" filled="f" stroked="f" strokeweight="1.0pt" style="position:absolute;&#10;margin-left:-120.256035pt;&#10;margin-top:59.40089pt;&#10;width:18.626863pt;&#10;height:15.256664pt;&#10;z-index:2659;&#10;mso-position-horizontal:absolute;&#10;mso-position-horizontal-relative:char;&#10;mso-position-vertical:absolute;&#10;mso-position-vertical-relative:line;&#10;mso-wrap-distance-left:6.749897pt;&#10;mso-wrap-distance-right:6.749897pt;">
                <v:stroke color="#000000"/>
                <v:imagedata r:id="rId1048"/>
                <o:lock selection="t"/>
              </v:shape>
            </w:pict>
          </mc:Fallback>
        </mc:AlternateContent>
      </w:r>
      <w:r>
        <mc:AlternateContent>
          <mc:Choice Requires="wps">
            <w:drawing>
              <wp:anchor distT="0" distB="0" distL="85723" distR="85723" simplePos="0" relativeHeight="2660" behindDoc="0" locked="0" layoutInCell="1" hidden="0" allowOverlap="1">
                <wp:simplePos x="0" y="0"/>
                <wp:positionH relativeFrom="character">
                  <wp:posOffset>-2087197</wp:posOffset>
                </wp:positionH>
                <wp:positionV relativeFrom="line">
                  <wp:posOffset>735443</wp:posOffset>
                </wp:positionV>
                <wp:extent cx="76850" cy="208348"/>
                <wp:effectExtent l="0" t="0" r="0" b="0"/>
                <wp:wrapNone/>
                <wp:docPr id="1606" name="平板用户 1606"/>
                <wp:cNvGraphicFramePr>
                  <a:graphicFrameLocks noChangeAspect="0" noSelect="1"/>
                </wp:cNvGraphicFramePr>
                <a:graphic>
                  <a:graphicData uri="http://schemas.microsoft.com/office/word/2010/wordprocessingInk">
                    <w14:contentPart bwMode="auto" r:id="rId1049">
                      <w14:nvContentPartPr>
                        <w14:cNvContentPartPr/>
                      </w14:nvContentPartPr>
                      <w14:xfrm>
                        <a:off x="0" y="0"/>
                        <a:ext cx="76850" cy="208348"/>
                      </w14:xfrm>
                    </w14:contentPart>
                  </a:graphicData>
                </a:graphic>
              </wp:anchor>
            </w:drawing>
          </mc:Choice>
          <mc:Fallback>
            <w:pict>
              <v:shape type="#_x0000_t75" id="平板用户 1607" o:spid="_x0000_s1607" filled="f" stroked="f" strokeweight="1.0pt" style="position:absolute;&#10;margin-left:-164.34622pt;&#10;margin-top:57.90897pt;&#10;width:6.0512347pt;&#10;height:16.40536pt;&#10;z-index:2660;&#10;mso-position-horizontal:absolute;&#10;mso-position-horizontal-relative:char;&#10;mso-position-vertical:absolute;&#10;mso-position-vertical-relative:line;&#10;mso-wrap-distance-left:6.749897pt;&#10;mso-wrap-distance-right:6.749897pt;">
                <v:stroke color="#000000"/>
                <v:imagedata r:id="rId1050"/>
                <o:lock selection="t"/>
              </v:shape>
            </w:pict>
          </mc:Fallback>
        </mc:AlternateContent>
      </w:r>
      <w:r>
        <mc:AlternateContent>
          <mc:Choice Requires="wps">
            <w:drawing>
              <wp:anchor distT="0" distB="0" distL="85723" distR="85723" simplePos="0" relativeHeight="2661" behindDoc="0" locked="0" layoutInCell="1" hidden="0" allowOverlap="1">
                <wp:simplePos x="0" y="0"/>
                <wp:positionH relativeFrom="character">
                  <wp:posOffset>-1817784</wp:posOffset>
                </wp:positionH>
                <wp:positionV relativeFrom="line">
                  <wp:posOffset>703948</wp:posOffset>
                </wp:positionV>
                <wp:extent cx="153652" cy="93564"/>
                <wp:effectExtent l="0" t="0" r="0" b="0"/>
                <wp:wrapNone/>
                <wp:docPr id="1609" name="平板用户 1609"/>
                <wp:cNvGraphicFramePr>
                  <a:graphicFrameLocks noChangeAspect="0" noSelect="1"/>
                </wp:cNvGraphicFramePr>
                <a:graphic>
                  <a:graphicData uri="http://schemas.microsoft.com/office/word/2010/wordprocessingInk">
                    <w14:contentPart bwMode="auto" r:id="rId1051">
                      <w14:nvContentPartPr>
                        <w14:cNvContentPartPr/>
                      </w14:nvContentPartPr>
                      <w14:xfrm>
                        <a:off x="0" y="0"/>
                        <a:ext cx="153652" cy="93564"/>
                      </w14:xfrm>
                    </w14:contentPart>
                  </a:graphicData>
                </a:graphic>
              </wp:anchor>
            </w:drawing>
          </mc:Choice>
          <mc:Fallback>
            <w:pict>
              <v:shape type="#_x0000_t75" id="平板用户 1610" o:spid="_x0000_s1610" filled="f" stroked="f" strokeweight="1.0pt" style="position:absolute;&#10;margin-left:-143.13264pt;&#10;margin-top:55.429028pt;&#10;width:12.098659pt;&#10;height:7.3673196pt;&#10;z-index:2661;&#10;mso-position-horizontal:absolute;&#10;mso-position-horizontal-relative:char;&#10;mso-position-vertical:absolute;&#10;mso-position-vertical-relative:line;&#10;mso-wrap-distance-left:6.749897pt;&#10;mso-wrap-distance-right:6.749897pt;">
                <v:stroke color="#000000"/>
                <v:imagedata r:id="rId1052"/>
                <o:lock selection="t"/>
              </v:shape>
            </w:pict>
          </mc:Fallback>
        </mc:AlternateContent>
      </w:r>
      <w:r>
        <mc:AlternateContent>
          <mc:Choice Requires="wps">
            <w:drawing>
              <wp:anchor distT="0" distB="0" distL="85723" distR="85723" simplePos="0" relativeHeight="2662" behindDoc="0" locked="0" layoutInCell="1" hidden="0" allowOverlap="1">
                <wp:simplePos x="0" y="0"/>
                <wp:positionH relativeFrom="character">
                  <wp:posOffset>-1845661</wp:posOffset>
                </wp:positionH>
                <wp:positionV relativeFrom="line">
                  <wp:posOffset>687540</wp:posOffset>
                </wp:positionV>
                <wp:extent cx="91827" cy="240837"/>
                <wp:effectExtent l="0" t="0" r="0" b="0"/>
                <wp:wrapNone/>
                <wp:docPr id="1612" name="平板用户 1612"/>
                <wp:cNvGraphicFramePr>
                  <a:graphicFrameLocks noChangeAspect="0" noSelect="1"/>
                </wp:cNvGraphicFramePr>
                <a:graphic>
                  <a:graphicData uri="http://schemas.microsoft.com/office/word/2010/wordprocessingInk">
                    <w14:contentPart bwMode="auto" r:id="rId1053">
                      <w14:nvContentPartPr>
                        <w14:cNvContentPartPr/>
                      </w14:nvContentPartPr>
                      <w14:xfrm>
                        <a:off x="0" y="0"/>
                        <a:ext cx="91827" cy="240837"/>
                      </w14:xfrm>
                    </w14:contentPart>
                  </a:graphicData>
                </a:graphic>
              </wp:anchor>
            </w:drawing>
          </mc:Choice>
          <mc:Fallback>
            <w:pict>
              <v:shape type="#_x0000_t75" id="平板用户 1613" o:spid="_x0000_s1613" filled="f" stroked="f" strokeweight="1.0pt" style="position:absolute;&#10;margin-left:-145.3277pt;&#10;margin-top:54.137054pt;&#10;width:7.230519pt;&#10;height:18.96358pt;&#10;z-index:2662;&#10;mso-position-horizontal:absolute;&#10;mso-position-horizontal-relative:char;&#10;mso-position-vertical:absolute;&#10;mso-position-vertical-relative:line;&#10;mso-wrap-distance-left:6.749897pt;&#10;mso-wrap-distance-right:6.749897pt;">
                <v:stroke color="#000000"/>
                <v:imagedata r:id="rId1054"/>
                <o:lock selection="t"/>
              </v:shape>
            </w:pict>
          </mc:Fallback>
        </mc:AlternateContent>
      </w:r>
      <w:r>
        <mc:AlternateContent>
          <mc:Choice Requires="wps">
            <w:drawing>
              <wp:anchor distT="0" distB="0" distL="85723" distR="85723" simplePos="0" relativeHeight="2663" behindDoc="0" locked="0" layoutInCell="1" hidden="0" allowOverlap="1">
                <wp:simplePos x="0" y="0"/>
                <wp:positionH relativeFrom="character">
                  <wp:posOffset>-1598073</wp:posOffset>
                </wp:positionH>
                <wp:positionV relativeFrom="line">
                  <wp:posOffset>676178</wp:posOffset>
                </wp:positionV>
                <wp:extent cx="33023" cy="300703"/>
                <wp:effectExtent l="0" t="0" r="0" b="0"/>
                <wp:wrapNone/>
                <wp:docPr id="1615" name="平板用户 1615"/>
                <wp:cNvGraphicFramePr>
                  <a:graphicFrameLocks noChangeAspect="0" noSelect="1"/>
                </wp:cNvGraphicFramePr>
                <a:graphic>
                  <a:graphicData uri="http://schemas.microsoft.com/office/word/2010/wordprocessingInk">
                    <w14:contentPart bwMode="auto" r:id="rId1055">
                      <w14:nvContentPartPr>
                        <w14:cNvContentPartPr/>
                      </w14:nvContentPartPr>
                      <w14:xfrm>
                        <a:off x="0" y="0"/>
                        <a:ext cx="33023" cy="300703"/>
                      </w14:xfrm>
                    </w14:contentPart>
                  </a:graphicData>
                </a:graphic>
              </wp:anchor>
            </w:drawing>
          </mc:Choice>
          <mc:Fallback>
            <w:pict>
              <v:shape type="#_x0000_t75" id="平板用户 1616" o:spid="_x0000_s1616" filled="f" stroked="f" strokeweight="1.0pt" style="position:absolute;&#10;margin-left:-125.83256pt;&#10;margin-top:53.242413pt;&#10;width:2.6002526pt;&#10;height:23.677465pt;&#10;z-index:2663;&#10;mso-position-horizontal:absolute;&#10;mso-position-horizontal-relative:char;&#10;mso-position-vertical:absolute;&#10;mso-position-vertical-relative:line;&#10;mso-wrap-distance-left:6.749897pt;&#10;mso-wrap-distance-right:6.749897pt;">
                <v:stroke color="#000000"/>
                <v:imagedata r:id="rId1056"/>
                <o:lock selection="t"/>
              </v:shape>
            </w:pict>
          </mc:Fallback>
        </mc:AlternateContent>
      </w:r>
      <w:r>
        <mc:AlternateContent>
          <mc:Choice Requires="wps">
            <w:drawing>
              <wp:anchor distT="0" distB="0" distL="85723" distR="85723" simplePos="0" relativeHeight="2664" behindDoc="0" locked="0" layoutInCell="1" hidden="0" allowOverlap="1">
                <wp:simplePos x="0" y="0"/>
                <wp:positionH relativeFrom="character">
                  <wp:posOffset>-1528562</wp:posOffset>
                </wp:positionH>
                <wp:positionV relativeFrom="line">
                  <wp:posOffset>660728</wp:posOffset>
                </wp:positionV>
                <wp:extent cx="162326" cy="251385"/>
                <wp:effectExtent l="0" t="0" r="0" b="0"/>
                <wp:wrapNone/>
                <wp:docPr id="1618" name="平板用户 1618"/>
                <wp:cNvGraphicFramePr>
                  <a:graphicFrameLocks noChangeAspect="0" noSelect="1"/>
                </wp:cNvGraphicFramePr>
                <a:graphic>
                  <a:graphicData uri="http://schemas.microsoft.com/office/word/2010/wordprocessingInk">
                    <w14:contentPart bwMode="auto" r:id="rId1057">
                      <w14:nvContentPartPr>
                        <w14:cNvContentPartPr/>
                      </w14:nvContentPartPr>
                      <w14:xfrm>
                        <a:off x="0" y="0"/>
                        <a:ext cx="162326" cy="251385"/>
                      </w14:xfrm>
                    </w14:contentPart>
                  </a:graphicData>
                </a:graphic>
              </wp:anchor>
            </w:drawing>
          </mc:Choice>
          <mc:Fallback>
            <w:pict>
              <v:shape type="#_x0000_t75" id="平板用户 1619" o:spid="_x0000_s1619" filled="f" stroked="f" strokeweight="1.0pt" style="position:absolute;&#10;margin-left:-120.359215pt;&#10;margin-top:52.02588pt;&#10;width:12.781643pt;&#10;height:19.794132pt;&#10;z-index:2664;&#10;mso-position-horizontal:absolute;&#10;mso-position-horizontal-relative:char;&#10;mso-position-vertical:absolute;&#10;mso-position-vertical-relative:line;&#10;mso-wrap-distance-left:6.749897pt;&#10;mso-wrap-distance-right:6.749897pt;">
                <v:stroke color="#000000"/>
                <v:imagedata r:id="rId1058"/>
                <o:lock selection="t"/>
              </v:shape>
            </w:pict>
          </mc:Fallback>
        </mc:AlternateContent>
      </w:r>
      <w:r>
        <mc:AlternateContent>
          <mc:Choice Requires="wps">
            <w:drawing>
              <wp:anchor distT="0" distB="0" distL="85723" distR="85723" simplePos="0" relativeHeight="2665" behindDoc="0" locked="0" layoutInCell="1" hidden="0" allowOverlap="1">
                <wp:simplePos x="0" y="0"/>
                <wp:positionH relativeFrom="character">
                  <wp:posOffset>-1528166</wp:posOffset>
                </wp:positionH>
                <wp:positionV relativeFrom="line">
                  <wp:posOffset>622745</wp:posOffset>
                </wp:positionV>
                <wp:extent cx="127922" cy="56787"/>
                <wp:effectExtent l="0" t="0" r="0" b="0"/>
                <wp:wrapNone/>
                <wp:docPr id="1621" name="平板用户 1621"/>
                <wp:cNvGraphicFramePr>
                  <a:graphicFrameLocks noChangeAspect="0" noSelect="1"/>
                </wp:cNvGraphicFramePr>
                <a:graphic>
                  <a:graphicData uri="http://schemas.microsoft.com/office/word/2010/wordprocessingInk">
                    <w14:contentPart bwMode="auto" r:id="rId1059">
                      <w14:nvContentPartPr>
                        <w14:cNvContentPartPr/>
                      </w14:nvContentPartPr>
                      <w14:xfrm>
                        <a:off x="0" y="0"/>
                        <a:ext cx="127922" cy="56787"/>
                      </w14:xfrm>
                    </w14:contentPart>
                  </a:graphicData>
                </a:graphic>
              </wp:anchor>
            </w:drawing>
          </mc:Choice>
          <mc:Fallback>
            <w:pict>
              <v:shape type="#_x0000_t75" id="平板用户 1622" o:spid="_x0000_s1622" filled="f" stroked="f" strokeweight="1.0pt" style="position:absolute;&#10;margin-left:-120.32808pt;&#10;margin-top:49.03508pt;&#10;width:10.072616pt;&#10;height:4.471459pt;&#10;z-index:2665;&#10;mso-position-horizontal:absolute;&#10;mso-position-horizontal-relative:char;&#10;mso-position-vertical:absolute;&#10;mso-position-vertical-relative:line;&#10;mso-wrap-distance-left:6.749897pt;&#10;mso-wrap-distance-right:6.749897pt;">
                <v:stroke color="#000000"/>
                <v:imagedata r:id="rId1060"/>
                <o:lock selection="t"/>
              </v:shape>
            </w:pict>
          </mc:Fallback>
        </mc:AlternateContent>
      </w:r>
      <w:r>
        <mc:AlternateContent>
          <mc:Choice Requires="wps">
            <w:drawing>
              <wp:anchor distT="0" distB="0" distL="85723" distR="85723" simplePos="0" relativeHeight="2666" behindDoc="0" locked="0" layoutInCell="1" hidden="0" allowOverlap="1">
                <wp:simplePos x="0" y="0"/>
                <wp:positionH relativeFrom="character">
                  <wp:posOffset>-1506485</wp:posOffset>
                </wp:positionH>
                <wp:positionV relativeFrom="line">
                  <wp:posOffset>600547</wp:posOffset>
                </wp:positionV>
                <wp:extent cx="51853" cy="95765"/>
                <wp:effectExtent l="0" t="0" r="0" b="0"/>
                <wp:wrapNone/>
                <wp:docPr id="1624" name="平板用户 1624"/>
                <wp:cNvGraphicFramePr>
                  <a:graphicFrameLocks noChangeAspect="0" noSelect="1"/>
                </wp:cNvGraphicFramePr>
                <a:graphic>
                  <a:graphicData uri="http://schemas.microsoft.com/office/word/2010/wordprocessingInk">
                    <w14:contentPart bwMode="auto" r:id="rId1061">
                      <w14:nvContentPartPr>
                        <w14:cNvContentPartPr/>
                      </w14:nvContentPartPr>
                      <w14:xfrm>
                        <a:off x="0" y="0"/>
                        <a:ext cx="51853" cy="95765"/>
                      </w14:xfrm>
                    </w14:contentPart>
                  </a:graphicData>
                </a:graphic>
              </wp:anchor>
            </w:drawing>
          </mc:Choice>
          <mc:Fallback>
            <w:pict>
              <v:shape type="#_x0000_t75" id="平板用户 1625" o:spid="_x0000_s1625" filled="f" stroked="f" strokeweight="1.0pt" style="position:absolute;&#10;margin-left:-118.62091pt;&#10;margin-top:47.28718pt;&#10;width:4.0829153pt;&#10;height:7.540626pt;&#10;z-index:2666;&#10;mso-position-horizontal:absolute;&#10;mso-position-horizontal-relative:char;&#10;mso-position-vertical:absolute;&#10;mso-position-vertical-relative:line;&#10;mso-wrap-distance-left:6.749897pt;&#10;mso-wrap-distance-right:6.749897pt;">
                <v:stroke color="#000000"/>
                <v:imagedata r:id="rId1062"/>
                <o:lock selection="t"/>
              </v:shape>
            </w:pict>
          </mc:Fallback>
        </mc:AlternateContent>
      </w:r>
      <w:r>
        <mc:AlternateContent>
          <mc:Choice Requires="wps">
            <w:drawing>
              <wp:anchor distT="0" distB="0" distL="85723" distR="85723" simplePos="0" relativeHeight="2667" behindDoc="0" locked="0" layoutInCell="1" hidden="0" allowOverlap="1">
                <wp:simplePos x="0" y="0"/>
                <wp:positionH relativeFrom="character">
                  <wp:posOffset>-2211640</wp:posOffset>
                </wp:positionH>
                <wp:positionV relativeFrom="line">
                  <wp:posOffset>600472</wp:posOffset>
                </wp:positionV>
                <wp:extent cx="290237" cy="276903"/>
                <wp:effectExtent l="0" t="0" r="0" b="0"/>
                <wp:wrapNone/>
                <wp:docPr id="1627" name="平板用户 1627"/>
                <wp:cNvGraphicFramePr>
                  <a:graphicFrameLocks noChangeAspect="0" noSelect="1"/>
                </wp:cNvGraphicFramePr>
                <a:graphic>
                  <a:graphicData uri="http://schemas.microsoft.com/office/word/2010/wordprocessingInk">
                    <w14:contentPart bwMode="auto" r:id="rId1063">
                      <w14:nvContentPartPr>
                        <w14:cNvContentPartPr/>
                      </w14:nvContentPartPr>
                      <w14:xfrm>
                        <a:off x="0" y="0"/>
                        <a:ext cx="290237" cy="276903"/>
                      </w14:xfrm>
                    </w14:contentPart>
                  </a:graphicData>
                </a:graphic>
              </wp:anchor>
            </w:drawing>
          </mc:Choice>
          <mc:Fallback>
            <w:pict>
              <v:shape type="#_x0000_t75" id="平板用户 1628" o:spid="_x0000_s1628" filled="f" stroked="f" strokeweight="1.0pt" style="position:absolute;&#10;margin-left:-174.14488pt;&#10;margin-top:47.281322pt;&#10;width:22.853378pt;&#10;height:21.80341pt;&#10;z-index:2667;&#10;mso-position-horizontal:absolute;&#10;mso-position-horizontal-relative:char;&#10;mso-position-vertical:absolute;&#10;mso-position-vertical-relative:line;&#10;mso-wrap-distance-left:6.749897pt;&#10;mso-wrap-distance-right:6.749897pt;">
                <v:stroke color="#000000"/>
                <v:imagedata r:id="rId1064"/>
                <o:lock selection="t"/>
              </v:shape>
            </w:pict>
          </mc:Fallback>
        </mc:AlternateContent>
      </w:r>
      <w:r>
        <mc:AlternateContent>
          <mc:Choice Requires="wps">
            <w:drawing>
              <wp:anchor distT="0" distB="0" distL="85723" distR="85723" simplePos="0" relativeHeight="2668" behindDoc="0" locked="0" layoutInCell="1" hidden="0" allowOverlap="1">
                <wp:simplePos x="0" y="0"/>
                <wp:positionH relativeFrom="character">
                  <wp:posOffset>-1651866</wp:posOffset>
                </wp:positionH>
                <wp:positionV relativeFrom="line">
                  <wp:posOffset>592031</wp:posOffset>
                </wp:positionV>
                <wp:extent cx="112731" cy="130365"/>
                <wp:effectExtent l="0" t="0" r="0" b="0"/>
                <wp:wrapNone/>
                <wp:docPr id="1630" name="平板用户 1630"/>
                <wp:cNvGraphicFramePr>
                  <a:graphicFrameLocks noChangeAspect="0" noSelect="1"/>
                </wp:cNvGraphicFramePr>
                <a:graphic>
                  <a:graphicData uri="http://schemas.microsoft.com/office/word/2010/wordprocessingInk">
                    <w14:contentPart bwMode="auto" r:id="rId1065">
                      <w14:nvContentPartPr>
                        <w14:cNvContentPartPr/>
                      </w14:nvContentPartPr>
                      <w14:xfrm>
                        <a:off x="0" y="0"/>
                        <a:ext cx="112731" cy="130365"/>
                      </w14:xfrm>
                    </w14:contentPart>
                  </a:graphicData>
                </a:graphic>
              </wp:anchor>
            </w:drawing>
          </mc:Choice>
          <mc:Fallback>
            <w:pict>
              <v:shape type="#_x0000_t75" id="平板用户 1631" o:spid="_x0000_s1631" filled="f" stroked="f" strokeweight="1.0pt" style="position:absolute;&#10;margin-left:-130.06825pt;&#10;margin-top:46.61666pt;&#10;width:8.876509pt;&#10;height:10.265011pt;&#10;z-index:2668;&#10;mso-position-horizontal:absolute;&#10;mso-position-horizontal-relative:char;&#10;mso-position-vertical:absolute;&#10;mso-position-vertical-relative:line;&#10;mso-wrap-distance-left:6.749897pt;&#10;mso-wrap-distance-right:6.749897pt;">
                <v:stroke color="#000000"/>
                <v:imagedata r:id="rId1066"/>
                <o:lock selection="t"/>
              </v:shape>
            </w:pict>
          </mc:Fallback>
        </mc:AlternateContent>
      </w:r>
      <w:r>
        <mc:AlternateContent>
          <mc:Choice Requires="wps">
            <w:drawing>
              <wp:anchor distT="0" distB="0" distL="85723" distR="85723" simplePos="0" relativeHeight="2669" behindDoc="0" locked="0" layoutInCell="1" hidden="0" allowOverlap="1">
                <wp:simplePos x="0" y="0"/>
                <wp:positionH relativeFrom="character">
                  <wp:posOffset>-1809524</wp:posOffset>
                </wp:positionH>
                <wp:positionV relativeFrom="line">
                  <wp:posOffset>436829</wp:posOffset>
                </wp:positionV>
                <wp:extent cx="94492" cy="28723"/>
                <wp:effectExtent l="0" t="0" r="0" b="0"/>
                <wp:wrapNone/>
                <wp:docPr id="1633" name="平板用户 1633"/>
                <wp:cNvGraphicFramePr>
                  <a:graphicFrameLocks noChangeAspect="0" noSelect="1"/>
                </wp:cNvGraphicFramePr>
                <a:graphic>
                  <a:graphicData uri="http://schemas.microsoft.com/office/word/2010/wordprocessingInk">
                    <w14:contentPart bwMode="auto" r:id="rId1067">
                      <w14:nvContentPartPr>
                        <w14:cNvContentPartPr/>
                      </w14:nvContentPartPr>
                      <w14:xfrm>
                        <a:off x="0" y="0"/>
                        <a:ext cx="94492" cy="28723"/>
                      </w14:xfrm>
                    </w14:contentPart>
                  </a:graphicData>
                </a:graphic>
              </wp:anchor>
            </w:drawing>
          </mc:Choice>
          <mc:Fallback>
            <w:pict>
              <v:shape type="#_x0000_t75" id="平板用户 1634" o:spid="_x0000_s1634" filled="f" stroked="f" strokeweight="1.0pt" style="position:absolute;&#10;margin-left:-142.48221pt;&#10;margin-top:34.396023pt;&#10;width:7.440377pt;&#10;height:2.2616844pt;&#10;z-index:2669;&#10;mso-position-horizontal:absolute;&#10;mso-position-horizontal-relative:char;&#10;mso-position-vertical:absolute;&#10;mso-position-vertical-relative:line;&#10;mso-wrap-distance-left:6.749897pt;&#10;mso-wrap-distance-right:6.749897pt;">
                <v:stroke color="#000000"/>
                <v:imagedata r:id="rId1068"/>
                <o:lock selection="t"/>
              </v:shape>
            </w:pict>
          </mc:Fallback>
        </mc:AlternateContent>
      </w:r>
      <w:r>
        <mc:AlternateContent>
          <mc:Choice Requires="wps">
            <w:drawing>
              <wp:anchor distT="0" distB="0" distL="85723" distR="85723" simplePos="0" relativeHeight="2670" behindDoc="0" locked="0" layoutInCell="1" hidden="0" allowOverlap="1">
                <wp:simplePos x="0" y="0"/>
                <wp:positionH relativeFrom="character">
                  <wp:posOffset>-1807976</wp:posOffset>
                </wp:positionH>
                <wp:positionV relativeFrom="line">
                  <wp:posOffset>391642</wp:posOffset>
                </wp:positionV>
                <wp:extent cx="108654" cy="42386"/>
                <wp:effectExtent l="0" t="0" r="0" b="0"/>
                <wp:wrapNone/>
                <wp:docPr id="1636" name="平板用户 1636"/>
                <wp:cNvGraphicFramePr>
                  <a:graphicFrameLocks noChangeAspect="0" noSelect="1"/>
                </wp:cNvGraphicFramePr>
                <a:graphic>
                  <a:graphicData uri="http://schemas.microsoft.com/office/word/2010/wordprocessingInk">
                    <w14:contentPart bwMode="auto" r:id="rId1069">
                      <w14:nvContentPartPr>
                        <w14:cNvContentPartPr/>
                      </w14:nvContentPartPr>
                      <w14:xfrm>
                        <a:off x="0" y="0"/>
                        <a:ext cx="108654" cy="42386"/>
                      </w14:xfrm>
                    </w14:contentPart>
                  </a:graphicData>
                </a:graphic>
              </wp:anchor>
            </w:drawing>
          </mc:Choice>
          <mc:Fallback>
            <w:pict>
              <v:shape type="#_x0000_t75" id="平板用户 1637" o:spid="_x0000_s1637" filled="f" stroked="f" strokeweight="1.0pt" style="position:absolute;&#10;margin-left:-142.36034pt;&#10;margin-top:30.83797pt;&#10;width:8.5554495pt;&#10;height:3.33755pt;&#10;z-index:2670;&#10;mso-position-horizontal:absolute;&#10;mso-position-horizontal-relative:char;&#10;mso-position-vertical:absolute;&#10;mso-position-vertical-relative:line;&#10;mso-wrap-distance-left:6.749897pt;&#10;mso-wrap-distance-right:6.749897pt;">
                <v:stroke color="#000000"/>
                <v:imagedata r:id="rId1070"/>
                <o:lock selection="t"/>
              </v:shape>
            </w:pict>
          </mc:Fallback>
        </mc:AlternateContent>
      </w:r>
      <w:r>
        <mc:AlternateContent>
          <mc:Choice Requires="wps">
            <w:drawing>
              <wp:anchor distT="0" distB="0" distL="85723" distR="85723" simplePos="0" relativeHeight="2671" behindDoc="0" locked="0" layoutInCell="1" hidden="0" allowOverlap="1">
                <wp:simplePos x="0" y="0"/>
                <wp:positionH relativeFrom="character">
                  <wp:posOffset>-1585471</wp:posOffset>
                </wp:positionH>
                <wp:positionV relativeFrom="line">
                  <wp:posOffset>376727</wp:posOffset>
                </wp:positionV>
                <wp:extent cx="50334" cy="25303"/>
                <wp:effectExtent l="0" t="0" r="0" b="0"/>
                <wp:wrapNone/>
                <wp:docPr id="1639" name="平板用户 1639"/>
                <wp:cNvGraphicFramePr>
                  <a:graphicFrameLocks noChangeAspect="0" noSelect="1"/>
                </wp:cNvGraphicFramePr>
                <a:graphic>
                  <a:graphicData uri="http://schemas.microsoft.com/office/word/2010/wordprocessingInk">
                    <w14:contentPart bwMode="auto" r:id="rId1071">
                      <w14:nvContentPartPr>
                        <w14:cNvContentPartPr/>
                      </w14:nvContentPartPr>
                      <w14:xfrm>
                        <a:off x="0" y="0"/>
                        <a:ext cx="50334" cy="25303"/>
                      </w14:xfrm>
                    </w14:contentPart>
                  </a:graphicData>
                </a:graphic>
              </wp:anchor>
            </w:drawing>
          </mc:Choice>
          <mc:Fallback>
            <w:pict>
              <v:shape type="#_x0000_t75" id="平板用户 1640" o:spid="_x0000_s1640" filled="f" stroked="f" strokeweight="1.0pt" style="position:absolute;&#10;margin-left:-124.84024pt;&#10;margin-top:29.66355pt;&#10;width:3.963349pt;&#10;height:1.992386pt;&#10;z-index:2671;&#10;mso-position-horizontal:absolute;&#10;mso-position-horizontal-relative:char;&#10;mso-position-vertical:absolute;&#10;mso-position-vertical-relative:line;&#10;mso-wrap-distance-left:6.749897pt;&#10;mso-wrap-distance-right:6.749897pt;">
                <v:stroke color="#000000"/>
                <v:imagedata r:id="rId1072"/>
                <o:lock selection="t"/>
              </v:shape>
            </w:pict>
          </mc:Fallback>
        </mc:AlternateContent>
      </w:r>
      <w:r>
        <mc:AlternateContent>
          <mc:Choice Requires="wps">
            <w:drawing>
              <wp:anchor distT="0" distB="0" distL="85723" distR="85723" simplePos="0" relativeHeight="2672" behindDoc="0" locked="0" layoutInCell="1" hidden="0" allowOverlap="1">
                <wp:simplePos x="0" y="0"/>
                <wp:positionH relativeFrom="character">
                  <wp:posOffset>-1866571</wp:posOffset>
                </wp:positionH>
                <wp:positionV relativeFrom="line">
                  <wp:posOffset>370127</wp:posOffset>
                </wp:positionV>
                <wp:extent cx="520741" cy="173111"/>
                <wp:effectExtent l="0" t="0" r="0" b="0"/>
                <wp:wrapNone/>
                <wp:docPr id="1642" name="平板用户 1642"/>
                <wp:cNvGraphicFramePr>
                  <a:graphicFrameLocks noChangeAspect="0" noSelect="1"/>
                </wp:cNvGraphicFramePr>
                <a:graphic>
                  <a:graphicData uri="http://schemas.microsoft.com/office/word/2010/wordprocessingInk">
                    <w14:contentPart bwMode="auto" r:id="rId1073">
                      <w14:nvContentPartPr>
                        <w14:cNvContentPartPr/>
                      </w14:nvContentPartPr>
                      <w14:xfrm>
                        <a:off x="0" y="0"/>
                        <a:ext cx="520741" cy="173111"/>
                      </w14:xfrm>
                    </w14:contentPart>
                  </a:graphicData>
                </a:graphic>
              </wp:anchor>
            </w:drawing>
          </mc:Choice>
          <mc:Fallback>
            <w:pict>
              <v:shape type="#_x0000_t75" id="平板用户 1643" o:spid="_x0000_s1643" filled="f" stroked="f" strokeweight="1.0pt" style="position:absolute;&#10;margin-left:-146.97414pt;&#10;margin-top:29.143904pt;&#10;width:41.00327pt;&#10;height:13.630804pt;&#10;z-index:2672;&#10;mso-position-horizontal:absolute;&#10;mso-position-horizontal-relative:char;&#10;mso-position-vertical:absolute;&#10;mso-position-vertical-relative:line;&#10;mso-wrap-distance-left:6.749897pt;&#10;mso-wrap-distance-right:6.749897pt;">
                <v:stroke color="#000000"/>
                <v:imagedata r:id="rId1074"/>
                <o:lock selection="t"/>
              </v:shape>
            </w:pict>
          </mc:Fallback>
        </mc:AlternateContent>
      </w:r>
      <w:r>
        <mc:AlternateContent>
          <mc:Choice Requires="wps">
            <w:drawing>
              <wp:anchor distT="0" distB="0" distL="85723" distR="85723" simplePos="0" relativeHeight="2673" behindDoc="0" locked="0" layoutInCell="1" hidden="0" allowOverlap="1">
                <wp:simplePos x="0" y="0"/>
                <wp:positionH relativeFrom="character">
                  <wp:posOffset>-1306437</wp:posOffset>
                </wp:positionH>
                <wp:positionV relativeFrom="line">
                  <wp:posOffset>364128</wp:posOffset>
                </wp:positionV>
                <wp:extent cx="52538" cy="32832"/>
                <wp:effectExtent l="0" t="0" r="0" b="0"/>
                <wp:wrapNone/>
                <wp:docPr id="1645" name="平板用户 1645"/>
                <wp:cNvGraphicFramePr>
                  <a:graphicFrameLocks noChangeAspect="0" noSelect="1"/>
                </wp:cNvGraphicFramePr>
                <a:graphic>
                  <a:graphicData uri="http://schemas.microsoft.com/office/word/2010/wordprocessingInk">
                    <w14:contentPart bwMode="auto" r:id="rId1075">
                      <w14:nvContentPartPr>
                        <w14:cNvContentPartPr/>
                      </w14:nvContentPartPr>
                      <w14:xfrm>
                        <a:off x="0" y="0"/>
                        <a:ext cx="52538" cy="32832"/>
                      </w14:xfrm>
                    </w14:contentPart>
                  </a:graphicData>
                </a:graphic>
              </wp:anchor>
            </w:drawing>
          </mc:Choice>
          <mc:Fallback>
            <w:pict>
              <v:shape type="#_x0000_t75" id="平板用户 1646" o:spid="_x0000_s1646" filled="f" stroked="f" strokeweight="1.0pt" style="position:absolute;&#10;margin-left:-102.86911pt;&#10;margin-top:28.6715pt;&#10;width:4.1368732pt;&#10;height:2.5852268pt;&#10;z-index:2673;&#10;mso-position-horizontal:absolute;&#10;mso-position-horizontal-relative:char;&#10;mso-position-vertical:absolute;&#10;mso-position-vertical-relative:line;&#10;mso-wrap-distance-left:6.749897pt;&#10;mso-wrap-distance-right:6.749897pt;">
                <v:stroke color="#000000"/>
                <v:imagedata r:id="rId1076"/>
                <o:lock selection="t"/>
              </v:shape>
            </w:pict>
          </mc:Fallback>
        </mc:AlternateContent>
      </w:r>
      <w:r>
        <mc:AlternateContent>
          <mc:Choice Requires="wps">
            <w:drawing>
              <wp:anchor distT="0" distB="0" distL="85723" distR="85723" simplePos="0" relativeHeight="2674" behindDoc="0" locked="0" layoutInCell="1" hidden="0" allowOverlap="1">
                <wp:simplePos x="0" y="0"/>
                <wp:positionH relativeFrom="character">
                  <wp:posOffset>-1450471</wp:posOffset>
                </wp:positionH>
                <wp:positionV relativeFrom="line">
                  <wp:posOffset>357798</wp:posOffset>
                </wp:positionV>
                <wp:extent cx="56530" cy="26765"/>
                <wp:effectExtent l="0" t="0" r="0" b="0"/>
                <wp:wrapNone/>
                <wp:docPr id="1648" name="平板用户 1648"/>
                <wp:cNvGraphicFramePr>
                  <a:graphicFrameLocks noChangeAspect="0" noSelect="1"/>
                </wp:cNvGraphicFramePr>
                <a:graphic>
                  <a:graphicData uri="http://schemas.microsoft.com/office/word/2010/wordprocessingInk">
                    <w14:contentPart bwMode="auto" r:id="rId1077">
                      <w14:nvContentPartPr>
                        <w14:cNvContentPartPr/>
                      </w14:nvContentPartPr>
                      <w14:xfrm>
                        <a:off x="0" y="0"/>
                        <a:ext cx="56530" cy="26765"/>
                      </w14:xfrm>
                    </w14:contentPart>
                  </a:graphicData>
                </a:graphic>
              </wp:anchor>
            </w:drawing>
          </mc:Choice>
          <mc:Fallback>
            <w:pict>
              <v:shape type="#_x0000_t75" id="平板用户 1649" o:spid="_x0000_s1649" filled="f" stroked="f" strokeweight="1.0pt" style="position:absolute;&#10;margin-left:-114.210365pt;&#10;margin-top:28.173094pt;&#10;width:4.451226pt;&#10;height:2.1075118pt;&#10;z-index:2674;&#10;mso-position-horizontal:absolute;&#10;mso-position-horizontal-relative:char;&#10;mso-position-vertical:absolute;&#10;mso-position-vertical-relative:line;&#10;mso-wrap-distance-left:6.749897pt;&#10;mso-wrap-distance-right:6.749897pt;">
                <v:stroke color="#000000"/>
                <v:imagedata r:id="rId1078"/>
                <o:lock selection="t"/>
              </v:shape>
            </w:pict>
          </mc:Fallback>
        </mc:AlternateContent>
      </w:r>
      <w:r>
        <mc:AlternateContent>
          <mc:Choice Requires="wps">
            <w:drawing>
              <wp:anchor distT="0" distB="0" distL="85723" distR="85723" simplePos="0" relativeHeight="2675" behindDoc="0" locked="0" layoutInCell="1" hidden="0" allowOverlap="1">
                <wp:simplePos x="0" y="0"/>
                <wp:positionH relativeFrom="character">
                  <wp:posOffset>-1804621</wp:posOffset>
                </wp:positionH>
                <wp:positionV relativeFrom="line">
                  <wp:posOffset>337874</wp:posOffset>
                </wp:positionV>
                <wp:extent cx="103393" cy="53614"/>
                <wp:effectExtent l="0" t="0" r="0" b="0"/>
                <wp:wrapNone/>
                <wp:docPr id="1651" name="平板用户 1651"/>
                <wp:cNvGraphicFramePr>
                  <a:graphicFrameLocks noChangeAspect="0" noSelect="1"/>
                </wp:cNvGraphicFramePr>
                <a:graphic>
                  <a:graphicData uri="http://schemas.microsoft.com/office/word/2010/wordprocessingInk">
                    <w14:contentPart bwMode="auto" r:id="rId1079">
                      <w14:nvContentPartPr>
                        <w14:cNvContentPartPr/>
                      </w14:nvContentPartPr>
                      <w14:xfrm>
                        <a:off x="0" y="0"/>
                        <a:ext cx="103393" cy="53614"/>
                      </w14:xfrm>
                    </w14:contentPart>
                  </a:graphicData>
                </a:graphic>
              </wp:anchor>
            </w:drawing>
          </mc:Choice>
          <mc:Fallback>
            <w:pict>
              <v:shape type="#_x0000_t75" id="平板用户 1652" o:spid="_x0000_s1652" filled="f" stroked="f" strokeweight="1.0pt" style="position:absolute;&#10;margin-left:-142.09616pt;&#10;margin-top:26.60427pt;&#10;width:8.141214pt;&#10;height:4.2216153pt;&#10;z-index:2675;&#10;mso-position-horizontal:absolute;&#10;mso-position-horizontal-relative:char;&#10;mso-position-vertical:absolute;&#10;mso-position-vertical-relative:line;&#10;mso-wrap-distance-left:6.749897pt;&#10;mso-wrap-distance-right:6.749897pt;">
                <v:stroke color="#000000"/>
                <v:imagedata r:id="rId1080"/>
                <o:lock selection="t"/>
              </v:shape>
            </w:pict>
          </mc:Fallback>
        </mc:AlternateContent>
      </w:r>
      <w:r>
        <mc:AlternateContent>
          <mc:Choice Requires="wps">
            <w:drawing>
              <wp:anchor distT="0" distB="0" distL="85723" distR="85723" simplePos="0" relativeHeight="2676" behindDoc="0" locked="0" layoutInCell="1" hidden="0" allowOverlap="1">
                <wp:simplePos x="0" y="0"/>
                <wp:positionH relativeFrom="character">
                  <wp:posOffset>-1906586</wp:posOffset>
                </wp:positionH>
                <wp:positionV relativeFrom="line">
                  <wp:posOffset>282794</wp:posOffset>
                </wp:positionV>
                <wp:extent cx="30249" cy="254174"/>
                <wp:effectExtent l="0" t="0" r="0" b="0"/>
                <wp:wrapNone/>
                <wp:docPr id="1654" name="平板用户 1654"/>
                <wp:cNvGraphicFramePr>
                  <a:graphicFrameLocks noChangeAspect="0" noSelect="1"/>
                </wp:cNvGraphicFramePr>
                <a:graphic>
                  <a:graphicData uri="http://schemas.microsoft.com/office/word/2010/wordprocessingInk">
                    <w14:contentPart bwMode="auto" r:id="rId1081">
                      <w14:nvContentPartPr>
                        <w14:cNvContentPartPr/>
                      </w14:nvContentPartPr>
                      <w14:xfrm>
                        <a:off x="0" y="0"/>
                        <a:ext cx="30249" cy="254174"/>
                      </w14:xfrm>
                    </w14:contentPart>
                  </a:graphicData>
                </a:graphic>
              </wp:anchor>
            </w:drawing>
          </mc:Choice>
          <mc:Fallback>
            <w:pict>
              <v:shape type="#_x0000_t75" id="平板用户 1655" o:spid="_x0000_s1655" filled="f" stroked="f" strokeweight="1.0pt" style="position:absolute;&#10;margin-left:-150.12491pt;&#10;margin-top:22.2673pt;&#10;width:2.3818455pt;&#10;height:20.013763pt;&#10;z-index:2676;&#10;mso-position-horizontal:absolute;&#10;mso-position-horizontal-relative:char;&#10;mso-position-vertical:absolute;&#10;mso-position-vertical-relative:line;&#10;mso-wrap-distance-left:6.749897pt;&#10;mso-wrap-distance-right:6.749897pt;">
                <v:stroke color="#000000"/>
                <v:imagedata r:id="rId1082"/>
                <o:lock selection="t"/>
              </v:shape>
            </w:pict>
          </mc:Fallback>
        </mc:AlternateContent>
      </w:r>
      <w:r>
        <mc:AlternateContent>
          <mc:Choice Requires="wps">
            <w:drawing>
              <wp:anchor distT="0" distB="0" distL="85723" distR="85723" simplePos="0" relativeHeight="2677" behindDoc="0" locked="0" layoutInCell="1" hidden="0" allowOverlap="1">
                <wp:simplePos x="0" y="0"/>
                <wp:positionH relativeFrom="character">
                  <wp:posOffset>-1847147</wp:posOffset>
                </wp:positionH>
                <wp:positionV relativeFrom="line">
                  <wp:posOffset>252224</wp:posOffset>
                </wp:positionV>
                <wp:extent cx="162935" cy="259979"/>
                <wp:effectExtent l="0" t="0" r="0" b="0"/>
                <wp:wrapNone/>
                <wp:docPr id="1657" name="平板用户 1657"/>
                <wp:cNvGraphicFramePr>
                  <a:graphicFrameLocks noChangeAspect="0" noSelect="1"/>
                </wp:cNvGraphicFramePr>
                <a:graphic>
                  <a:graphicData uri="http://schemas.microsoft.com/office/word/2010/wordprocessingInk">
                    <w14:contentPart bwMode="auto" r:id="rId1083">
                      <w14:nvContentPartPr>
                        <w14:cNvContentPartPr/>
                      </w14:nvContentPartPr>
                      <w14:xfrm>
                        <a:off x="0" y="0"/>
                        <a:ext cx="162935" cy="259979"/>
                      </w14:xfrm>
                    </w14:contentPart>
                  </a:graphicData>
                </a:graphic>
              </wp:anchor>
            </w:drawing>
          </mc:Choice>
          <mc:Fallback>
            <w:pict>
              <v:shape type="#_x0000_t75" id="平板用户 1658" o:spid="_x0000_s1658" filled="f" stroked="f" strokeweight="1.0pt" style="position:absolute;&#10;margin-left:-145.44466pt;&#10;margin-top:19.860231pt;&#10;width:12.829604pt;&#10;height:20.470835pt;&#10;z-index:2677;&#10;mso-position-horizontal:absolute;&#10;mso-position-horizontal-relative:char;&#10;mso-position-vertical:absolute;&#10;mso-position-vertical-relative:line;&#10;mso-wrap-distance-left:6.749897pt;&#10;mso-wrap-distance-right:6.749897pt;">
                <v:stroke color="#000000"/>
                <v:imagedata r:id="rId1084"/>
                <o:lock selection="t"/>
              </v:shape>
            </w:pict>
          </mc:Fallback>
        </mc:AlternateContent>
      </w:r>
      <w:r>
        <mc:AlternateContent>
          <mc:Choice Requires="wps">
            <w:drawing>
              <wp:anchor distT="0" distB="0" distL="85723" distR="85723" simplePos="0" relativeHeight="2678" behindDoc="0" locked="0" layoutInCell="1" hidden="0" allowOverlap="1">
                <wp:simplePos x="0" y="0"/>
                <wp:positionH relativeFrom="character">
                  <wp:posOffset>-2127091</wp:posOffset>
                </wp:positionH>
                <wp:positionV relativeFrom="line">
                  <wp:posOffset>220259</wp:posOffset>
                </wp:positionV>
                <wp:extent cx="207434" cy="208031"/>
                <wp:effectExtent l="0" t="0" r="0" b="0"/>
                <wp:wrapNone/>
                <wp:docPr id="1660" name="平板用户 1660"/>
                <wp:cNvGraphicFramePr>
                  <a:graphicFrameLocks noChangeAspect="0" noSelect="1"/>
                </wp:cNvGraphicFramePr>
                <a:graphic>
                  <a:graphicData uri="http://schemas.microsoft.com/office/word/2010/wordprocessingInk">
                    <w14:contentPart bwMode="auto" r:id="rId1085">
                      <w14:nvContentPartPr>
                        <w14:cNvContentPartPr/>
                      </w14:nvContentPartPr>
                      <w14:xfrm>
                        <a:off x="0" y="0"/>
                        <a:ext cx="207434" cy="208031"/>
                      </w14:xfrm>
                    </w14:contentPart>
                  </a:graphicData>
                </a:graphic>
              </wp:anchor>
            </w:drawing>
          </mc:Choice>
          <mc:Fallback>
            <w:pict>
              <v:shape type="#_x0000_t75" id="平板用户 1661" o:spid="_x0000_s1661" filled="f" stroked="f" strokeweight="1.0pt" style="position:absolute;&#10;margin-left:-167.48749pt;&#10;margin-top:17.343304pt;&#10;width:16.333412pt;&#10;height:16.380411pt;&#10;z-index:2678;&#10;mso-position-horizontal:absolute;&#10;mso-position-horizontal-relative:char;&#10;mso-position-vertical:absolute;&#10;mso-position-vertical-relative:line;&#10;mso-wrap-distance-left:6.749897pt;&#10;mso-wrap-distance-right:6.749897pt;">
                <v:stroke color="#000000"/>
                <v:imagedata r:id="rId1086"/>
                <o:lock selection="t"/>
              </v:shape>
            </w:pict>
          </mc:Fallback>
        </mc:AlternateContent>
      </w:r>
      <w:r>
        <mc:AlternateContent>
          <mc:Choice Requires="wps">
            <w:drawing>
              <wp:anchor distT="0" distB="0" distL="85723" distR="85723" simplePos="0" relativeHeight="2679" behindDoc="0" locked="0" layoutInCell="1" hidden="0" allowOverlap="1">
                <wp:simplePos x="0" y="0"/>
                <wp:positionH relativeFrom="character">
                  <wp:posOffset>-1860892</wp:posOffset>
                </wp:positionH>
                <wp:positionV relativeFrom="line">
                  <wp:posOffset>204977</wp:posOffset>
                </wp:positionV>
                <wp:extent cx="148169" cy="76525"/>
                <wp:effectExtent l="0" t="0" r="0" b="0"/>
                <wp:wrapNone/>
                <wp:docPr id="1663" name="平板用户 1663"/>
                <wp:cNvGraphicFramePr>
                  <a:graphicFrameLocks noChangeAspect="0" noSelect="1"/>
                </wp:cNvGraphicFramePr>
                <a:graphic>
                  <a:graphicData uri="http://schemas.microsoft.com/office/word/2010/wordprocessingInk">
                    <w14:contentPart bwMode="auto" r:id="rId1087">
                      <w14:nvContentPartPr>
                        <w14:cNvContentPartPr/>
                      </w14:nvContentPartPr>
                      <w14:xfrm>
                        <a:off x="0" y="0"/>
                        <a:ext cx="148169" cy="76525"/>
                      </w14:xfrm>
                    </w14:contentPart>
                  </a:graphicData>
                </a:graphic>
              </wp:anchor>
            </w:drawing>
          </mc:Choice>
          <mc:Fallback>
            <w:pict>
              <v:shape type="#_x0000_t75" id="平板用户 1664" o:spid="_x0000_s1664" filled="f" stroked="f" strokeweight="1.0pt" style="position:absolute;&#10;margin-left:-146.52695pt;&#10;margin-top:16.139952pt;&#10;width:11.66688pt;&#10;height:6.025635pt;&#10;z-index:2679;&#10;mso-position-horizontal:absolute;&#10;mso-position-horizontal-relative:char;&#10;mso-position-vertical:absolute;&#10;mso-position-vertical-relative:line;&#10;mso-wrap-distance-left:6.749897pt;&#10;mso-wrap-distance-right:6.749897pt;">
                <v:stroke color="#000000"/>
                <v:imagedata r:id="rId1088"/>
                <o:lock selection="t"/>
              </v:shape>
            </w:pict>
          </mc:Fallback>
        </mc:AlternateContent>
      </w:r>
      <w:r>
        <mc:AlternateContent>
          <mc:Choice Requires="wps">
            <w:drawing>
              <wp:anchor distT="0" distB="0" distL="85723" distR="85723" simplePos="0" relativeHeight="2680" behindDoc="0" locked="0" layoutInCell="1" hidden="0" allowOverlap="1">
                <wp:simplePos x="0" y="0"/>
                <wp:positionH relativeFrom="character">
                  <wp:posOffset>-1825032</wp:posOffset>
                </wp:positionH>
                <wp:positionV relativeFrom="line">
                  <wp:posOffset>194257</wp:posOffset>
                </wp:positionV>
                <wp:extent cx="36238" cy="138354"/>
                <wp:effectExtent l="0" t="0" r="0" b="0"/>
                <wp:wrapNone/>
                <wp:docPr id="1666" name="平板用户 1666"/>
                <wp:cNvGraphicFramePr>
                  <a:graphicFrameLocks noChangeAspect="0" noSelect="1"/>
                </wp:cNvGraphicFramePr>
                <a:graphic>
                  <a:graphicData uri="http://schemas.microsoft.com/office/word/2010/wordprocessingInk">
                    <w14:contentPart bwMode="auto" r:id="rId1089">
                      <w14:nvContentPartPr>
                        <w14:cNvContentPartPr/>
                      </w14:nvContentPartPr>
                      <w14:xfrm>
                        <a:off x="0" y="0"/>
                        <a:ext cx="36238" cy="138354"/>
                      </w14:xfrm>
                    </w14:contentPart>
                  </a:graphicData>
                </a:graphic>
              </wp:anchor>
            </w:drawing>
          </mc:Choice>
          <mc:Fallback>
            <w:pict>
              <v:shape type="#_x0000_t75" id="平板用户 1667" o:spid="_x0000_s1667" filled="f" stroked="f" strokeweight="1.0pt" style="position:absolute;&#10;margin-left:-143.70335pt;&#10;margin-top:15.295849pt;&#10;width:2.8533921pt;&#10;height:10.89406pt;&#10;z-index:2680;&#10;mso-position-horizontal:absolute;&#10;mso-position-horizontal-relative:char;&#10;mso-position-vertical:absolute;&#10;mso-position-vertical-relative:line;&#10;mso-wrap-distance-left:6.749897pt;&#10;mso-wrap-distance-right:6.749897pt;">
                <v:stroke color="#000000"/>
                <v:imagedata r:id="rId1090"/>
                <o:lock selection="t"/>
              </v:shape>
            </w:pict>
          </mc:Fallback>
        </mc:AlternateContent>
      </w:r>
      <w:r>
        <mc:AlternateContent>
          <mc:Choice Requires="wps">
            <w:drawing>
              <wp:anchor distT="0" distB="0" distL="85723" distR="85723" simplePos="0" relativeHeight="2681" behindDoc="0" locked="0" layoutInCell="1" hidden="0" allowOverlap="1">
                <wp:simplePos x="0" y="0"/>
                <wp:positionH relativeFrom="character">
                  <wp:posOffset>-2048871</wp:posOffset>
                </wp:positionH>
                <wp:positionV relativeFrom="line">
                  <wp:posOffset>180579</wp:posOffset>
                </wp:positionV>
                <wp:extent cx="74632" cy="445007"/>
                <wp:effectExtent l="0" t="0" r="0" b="0"/>
                <wp:wrapNone/>
                <wp:docPr id="1669" name="平板用户 1669"/>
                <wp:cNvGraphicFramePr>
                  <a:graphicFrameLocks noChangeAspect="0" noSelect="1"/>
                </wp:cNvGraphicFramePr>
                <a:graphic>
                  <a:graphicData uri="http://schemas.microsoft.com/office/word/2010/wordprocessingInk">
                    <w14:contentPart bwMode="auto" r:id="rId1091">
                      <w14:nvContentPartPr>
                        <w14:cNvContentPartPr/>
                      </w14:nvContentPartPr>
                      <w14:xfrm>
                        <a:off x="0" y="0"/>
                        <a:ext cx="74632" cy="445007"/>
                      </w14:xfrm>
                    </w14:contentPart>
                  </a:graphicData>
                </a:graphic>
              </wp:anchor>
            </w:drawing>
          </mc:Choice>
          <mc:Fallback>
            <w:pict>
              <v:shape type="#_x0000_t75" id="平板用户 1670" o:spid="_x0000_s1670" filled="f" stroked="f" strokeweight="1.0pt" style="position:absolute;&#10;margin-left:-161.32849pt;&#10;margin-top:14.218839pt;&#10;width:5.8766003pt;&#10;height:35.039993pt;&#10;z-index:2681;&#10;mso-position-horizontal:absolute;&#10;mso-position-horizontal-relative:char;&#10;mso-position-vertical:absolute;&#10;mso-position-vertical-relative:line;&#10;mso-wrap-distance-left:6.749897pt;&#10;mso-wrap-distance-right:6.749897pt;">
                <v:stroke color="#000000"/>
                <v:imagedata r:id="rId1092"/>
                <o:lock selection="t"/>
              </v:shape>
            </w:pict>
          </mc:Fallback>
        </mc:AlternateContent>
      </w:r>
      <w:r>
        <mc:AlternateContent>
          <mc:Choice Requires="wps">
            <w:drawing>
              <wp:anchor distT="0" distB="0" distL="85723" distR="85723" simplePos="0" relativeHeight="2682" behindDoc="0" locked="0" layoutInCell="1" hidden="0" allowOverlap="1">
                <wp:simplePos x="0" y="0"/>
                <wp:positionH relativeFrom="character">
                  <wp:posOffset>-1950404</wp:posOffset>
                </wp:positionH>
                <wp:positionV relativeFrom="line">
                  <wp:posOffset>174895</wp:posOffset>
                </wp:positionV>
                <wp:extent cx="120747" cy="173600"/>
                <wp:effectExtent l="0" t="0" r="0" b="0"/>
                <wp:wrapNone/>
                <wp:docPr id="1672" name="平板用户 1672"/>
                <wp:cNvGraphicFramePr>
                  <a:graphicFrameLocks noChangeAspect="0" noSelect="1"/>
                </wp:cNvGraphicFramePr>
                <a:graphic>
                  <a:graphicData uri="http://schemas.microsoft.com/office/word/2010/wordprocessingInk">
                    <w14:contentPart bwMode="auto" r:id="rId1093">
                      <w14:nvContentPartPr>
                        <w14:cNvContentPartPr/>
                      </w14:nvContentPartPr>
                      <w14:xfrm>
                        <a:off x="0" y="0"/>
                        <a:ext cx="120747" cy="173600"/>
                      </w14:xfrm>
                    </w14:contentPart>
                  </a:graphicData>
                </a:graphic>
              </wp:anchor>
            </w:drawing>
          </mc:Choice>
          <mc:Fallback>
            <w:pict>
              <v:shape type="#_x0000_t75" id="平板用户 1673" o:spid="_x0000_s1673" filled="f" stroked="f" strokeweight="1.0pt" style="position:absolute;&#10;margin-left:-153.57518pt;&#10;margin-top:13.771336pt;&#10;width:9.507675pt;&#10;height:13.669302pt;&#10;z-index:2682;&#10;mso-position-horizontal:absolute;&#10;mso-position-horizontal-relative:char;&#10;mso-position-vertical:absolute;&#10;mso-position-vertical-relative:line;&#10;mso-wrap-distance-left:6.749897pt;&#10;mso-wrap-distance-right:6.749897pt;">
                <v:stroke color="#000000"/>
                <v:imagedata r:id="rId1094"/>
                <o:lock selection="t"/>
              </v:shape>
            </w:pict>
          </mc:Fallback>
        </mc:AlternateContent>
      </w:r>
    </w:p>
    <w:p>
      <w:pPr>
        <w:rPr>
          <w:rFonts w:hint="eastAsia"/>
        </w:rPr>
      </w:pPr>
    </w:p>
    <w:p>
      <w:pPr>
        <w:rPr>
          <w:rFonts w:hint="eastAsia"/>
          <w:color w:val="FF0000"/>
        </w:rPr>
      </w:pPr>
      <w:r>
        <w:rPr>
          <w:rFonts w:hint="eastAsia"/>
          <w:color w:val="FF0000"/>
        </w:rPr>
        <w:t>练习3:估计图像复原中的退化函数的三种方法</w:t>
      </w:r>
    </w:p>
    <w:p>
      <w:pPr>
        <w:rPr>
          <w:rFonts w:hint="eastAsia"/>
        </w:rPr>
      </w:pPr>
    </w:p>
    <w:p>
      <w:pPr>
        <w:rPr>
          <w:rFonts w:hint="eastAsia"/>
          <w:color w:val="FF0000"/>
        </w:rPr>
      </w:pPr>
      <w:r>
        <w:rPr>
          <w:rFonts w:hint="eastAsia"/>
          <w:color w:val="FF0000"/>
        </w:rPr>
        <w:t>练习4:常见的退化函数（模糊核）类型，对图像的影响</w:t>
      </w:r>
    </w:p>
    <w:p>
      <w:pPr>
        <w:rPr>
          <w:rFonts w:hint="eastAsia"/>
        </w:rPr>
      </w:pPr>
    </w:p>
    <w:p>
      <w:pPr>
        <w:rPr>
          <w:rFonts w:hint="eastAsia"/>
        </w:rPr>
      </w:pPr>
      <w:r>
        <w:rPr>
          <w:rFonts w:hint="eastAsia"/>
        </w:rPr>
        <w:t>练</w:t>
      </w:r>
      <w:r>
        <w:rPr>
          <w:color w:val="FF0000"/>
        </w:rPr>
        <mc:AlternateContent>
          <mc:Choice Requires="wps">
            <w:drawing>
              <wp:anchor distT="0" distB="0" distL="85723" distR="85723" simplePos="0" relativeHeight="1968" behindDoc="0" locked="0" layoutInCell="1" hidden="0" allowOverlap="1">
                <wp:simplePos x="0" y="0"/>
                <wp:positionH relativeFrom="character">
                  <wp:posOffset>-249923</wp:posOffset>
                </wp:positionH>
                <wp:positionV relativeFrom="line">
                  <wp:posOffset>-123572</wp:posOffset>
                </wp:positionV>
                <wp:extent cx="370087" cy="381416"/>
                <wp:effectExtent l="0" t="0" r="0" b="0"/>
                <wp:wrapNone/>
                <wp:docPr id="1675" name="对象 1675"/>
                <wp:cNvGraphicFramePr>
                  <a:graphicFrameLocks noChangeAspect="0" noSelect="1"/>
                </wp:cNvGraphicFramePr>
                <a:graphic>
                  <a:graphicData uri="http://schemas.microsoft.com/office/word/2010/wordprocessingInk">
                    <w14:contentPart bwMode="auto" r:id="rId1095">
                      <w14:nvContentPartPr>
                        <w14:cNvContentPartPr/>
                      </w14:nvContentPartPr>
                      <w14:xfrm>
                        <a:off x="0" y="0"/>
                        <a:ext cx="370087" cy="381416"/>
                      </w14:xfrm>
                    </w14:contentPart>
                  </a:graphicData>
                </a:graphic>
              </wp:anchor>
            </w:drawing>
          </mc:Choice>
          <mc:Fallback>
            <w:pict>
              <v:shape type="#_x0000_t75" id="对象 1676" o:spid="_x0000_s1676" fillcolor="#FFFFFF" stroked="t" strokeweight="1.0pt" style="position:absolute;&#10;margin-left:-19.678976pt;&#10;margin-top:-9.730079pt;&#10;width:29.140709pt;&#10;height:30.032757pt;&#10;z-index:1968;&#10;mso-position-horizontal:absolute;&#10;mso-position-horizontal-relative:char;&#10;mso-position-vertical:absolute;&#10;mso-position-vertical-relative:line;&#10;mso-wrap-distance-left:6.7498426pt;&#10;mso-wrap-distance-right:6.7498426pt;">
                <v:stroke color="#000000"/>
                <v:imagedata r:id="rId1096"/>
                <o:lock selection="t"/>
              </v:shape>
            </w:pict>
          </mc:Fallback>
        </mc:AlternateContent>
      </w:r>
      <w:r>
        <w:rPr>
          <w:rFonts w:hint="eastAsia"/>
        </w:rPr>
        <w:t>习5:颜色形成的条件</w:t>
      </w:r>
      <w:r>
        <w:rPr>
          <w:color w:val="FF0000"/>
        </w:rPr>
        <mc:AlternateContent>
          <mc:Choice Requires="wps">
            <w:drawing>
              <wp:anchor distT="0" distB="0" distL="85723" distR="85723" simplePos="0" relativeHeight="1921" behindDoc="0" locked="0" layoutInCell="1" hidden="0" allowOverlap="1">
                <wp:simplePos x="0" y="0"/>
                <wp:positionH relativeFrom="character">
                  <wp:posOffset>937479</wp:posOffset>
                </wp:positionH>
                <wp:positionV relativeFrom="line">
                  <wp:posOffset>-34970</wp:posOffset>
                </wp:positionV>
                <wp:extent cx="156624" cy="250800"/>
                <wp:effectExtent l="0" t="0" r="0" b="0"/>
                <wp:wrapNone/>
                <wp:docPr id="1678" name="对象 1678"/>
                <wp:cNvGraphicFramePr>
                  <a:graphicFrameLocks noChangeAspect="0" noSelect="1"/>
                </wp:cNvGraphicFramePr>
                <a:graphic>
                  <a:graphicData uri="http://schemas.microsoft.com/office/word/2010/wordprocessingInk">
                    <w14:contentPart bwMode="auto" r:id="rId1097">
                      <w14:nvContentPartPr>
                        <w14:cNvContentPartPr/>
                      </w14:nvContentPartPr>
                      <w14:xfrm>
                        <a:off x="0" y="0"/>
                        <a:ext cx="156624" cy="250800"/>
                      </w14:xfrm>
                    </w14:contentPart>
                  </a:graphicData>
                </a:graphic>
              </wp:anchor>
            </w:drawing>
          </mc:Choice>
          <mc:Fallback>
            <w:pict>
              <v:shape type="#_x0000_t75" id="对象 1679" o:spid="_x0000_s1679" fillcolor="#FFFFFF" stroked="t" strokeweight="1.0pt" style="position:absolute;&#10;margin-left:73.817245pt;&#10;margin-top:-2.7535434pt;&#10;width:12.332601pt;&#10;height:19.748032pt;&#10;z-index:1921;&#10;mso-position-horizontal:absolute;&#10;mso-position-horizontal-relative:char;&#10;mso-position-vertical:absolute;&#10;mso-position-vertical-relative:line;&#10;mso-wrap-distance-left:6.7498426pt;&#10;mso-wrap-distance-right:6.7498426pt;">
                <v:stroke color="#000000"/>
                <v:imagedata r:id="rId1098"/>
                <o:lock selection="t"/>
              </v:shape>
            </w:pict>
          </mc:Fallback>
        </mc:AlternateContent>
      </w:r>
      <w:r>
        <w:rPr>
          <w:color w:val="FF0000"/>
        </w:rPr>
        <mc:AlternateContent>
          <mc:Choice Requires="wps">
            <w:drawing>
              <wp:anchor distT="0" distB="0" distL="85723" distR="85723" simplePos="0" relativeHeight="1922" behindDoc="0" locked="0" layoutInCell="1" hidden="0" allowOverlap="1">
                <wp:simplePos x="0" y="0"/>
                <wp:positionH relativeFrom="character">
                  <wp:posOffset>1034572</wp:posOffset>
                </wp:positionH>
                <wp:positionV relativeFrom="line">
                  <wp:posOffset>121552</wp:posOffset>
                </wp:positionV>
                <wp:extent cx="115811" cy="85800"/>
                <wp:effectExtent l="0" t="0" r="0" b="0"/>
                <wp:wrapNone/>
                <wp:docPr id="1681" name="对象 1681"/>
                <wp:cNvGraphicFramePr>
                  <a:graphicFrameLocks noChangeAspect="0" noSelect="1"/>
                </wp:cNvGraphicFramePr>
                <a:graphic>
                  <a:graphicData uri="http://schemas.microsoft.com/office/word/2010/wordprocessingInk">
                    <w14:contentPart bwMode="auto" r:id="rId1099">
                      <w14:nvContentPartPr>
                        <w14:cNvContentPartPr/>
                      </w14:nvContentPartPr>
                      <w14:xfrm>
                        <a:off x="0" y="0"/>
                        <a:ext cx="115811" cy="85800"/>
                      </w14:xfrm>
                    </w14:contentPart>
                  </a:graphicData>
                </a:graphic>
              </wp:anchor>
            </w:drawing>
          </mc:Choice>
          <mc:Fallback>
            <w:pict>
              <v:shape type="#_x0000_t75" id="对象 1682" o:spid="_x0000_s1682" fillcolor="#FFFFFF" stroked="t" strokeweight="1.0pt" style="position:absolute;&#10;margin-left:81.462364pt;&#10;margin-top:9.571024pt;&#10;width:9.118977pt;&#10;height:6.755906pt;&#10;z-index:1922;&#10;mso-position-horizontal:absolute;&#10;mso-position-horizontal-relative:char;&#10;mso-position-vertical:absolute;&#10;mso-position-vertical-relative:line;&#10;mso-wrap-distance-left:6.7498426pt;&#10;mso-wrap-distance-right:6.7498426pt;">
                <v:stroke color="#000000"/>
                <v:imagedata r:id="rId1100"/>
                <o:lock selection="t"/>
              </v:shape>
            </w:pict>
          </mc:Fallback>
        </mc:AlternateContent>
      </w:r>
      <w:r>
        <w:rPr>
          <w:color w:val="FF0000"/>
        </w:rPr>
        <mc:AlternateContent>
          <mc:Choice Requires="wps">
            <w:drawing>
              <wp:anchor distT="0" distB="0" distL="85723" distR="85723" simplePos="0" relativeHeight="1923" behindDoc="0" locked="0" layoutInCell="1" hidden="0" allowOverlap="1">
                <wp:simplePos x="0" y="0"/>
                <wp:positionH relativeFrom="character">
                  <wp:posOffset>1206485</wp:posOffset>
                </wp:positionH>
                <wp:positionV relativeFrom="line">
                  <wp:posOffset>30698</wp:posOffset>
                </wp:positionV>
                <wp:extent cx="69767" cy="50201"/>
                <wp:effectExtent l="0" t="0" r="0" b="0"/>
                <wp:wrapNone/>
                <wp:docPr id="1684" name="对象 1684"/>
                <wp:cNvGraphicFramePr>
                  <a:graphicFrameLocks noChangeAspect="0" noSelect="1"/>
                </wp:cNvGraphicFramePr>
                <a:graphic>
                  <a:graphicData uri="http://schemas.microsoft.com/office/word/2010/wordprocessingInk">
                    <w14:contentPart bwMode="auto" r:id="rId1101">
                      <w14:nvContentPartPr>
                        <w14:cNvContentPartPr/>
                      </w14:nvContentPartPr>
                      <w14:xfrm>
                        <a:off x="0" y="0"/>
                        <a:ext cx="69767" cy="50201"/>
                      </w14:xfrm>
                    </w14:contentPart>
                  </a:graphicData>
                </a:graphic>
              </wp:anchor>
            </w:drawing>
          </mc:Choice>
          <mc:Fallback>
            <w:pict>
              <v:shape type="#_x0000_t75" id="对象 1685" o:spid="_x0000_s1685" fillcolor="#FFFFFF" stroked="t" strokeweight="1.0pt" style="position:absolute;&#10;margin-left:94.99882pt;&#10;margin-top:2.4171653pt;&#10;width:5.4934697pt;&#10;height:3.9528346pt;&#10;z-index:1923;&#10;mso-position-horizontal:absolute;&#10;mso-position-horizontal-relative:char;&#10;mso-position-vertical:absolute;&#10;mso-position-vertical-relative:line;&#10;mso-wrap-distance-left:6.7498426pt;&#10;mso-wrap-distance-right:6.7498426pt;">
                <v:stroke color="#000000"/>
                <v:imagedata r:id="rId1102"/>
                <o:lock selection="t"/>
              </v:shape>
            </w:pict>
          </mc:Fallback>
        </mc:AlternateContent>
      </w:r>
      <w:r>
        <w:rPr>
          <w:color w:val="FF0000"/>
        </w:rPr>
        <mc:AlternateContent>
          <mc:Choice Requires="wps">
            <w:drawing>
              <wp:anchor distT="0" distB="0" distL="85723" distR="85723" simplePos="0" relativeHeight="1924" behindDoc="0" locked="0" layoutInCell="1" hidden="0" allowOverlap="1">
                <wp:simplePos x="0" y="0"/>
                <wp:positionH relativeFrom="character">
                  <wp:posOffset>1153874</wp:posOffset>
                </wp:positionH>
                <wp:positionV relativeFrom="line">
                  <wp:posOffset>-14343</wp:posOffset>
                </wp:positionV>
                <wp:extent cx="31242" cy="202562"/>
                <wp:effectExtent l="0" t="0" r="0" b="0"/>
                <wp:wrapNone/>
                <wp:docPr id="1687" name="对象 1687"/>
                <wp:cNvGraphicFramePr>
                  <a:graphicFrameLocks noChangeAspect="0" noSelect="1"/>
                </wp:cNvGraphicFramePr>
                <a:graphic>
                  <a:graphicData uri="http://schemas.microsoft.com/office/word/2010/wordprocessingInk">
                    <w14:contentPart bwMode="auto" r:id="rId1103">
                      <w14:nvContentPartPr>
                        <w14:cNvContentPartPr/>
                      </w14:nvContentPartPr>
                      <w14:xfrm>
                        <a:off x="0" y="0"/>
                        <a:ext cx="31242" cy="202562"/>
                      </w14:xfrm>
                    </w14:contentPart>
                  </a:graphicData>
                </a:graphic>
              </wp:anchor>
            </w:drawing>
          </mc:Choice>
          <mc:Fallback>
            <w:pict>
              <v:shape type="#_x0000_t75" id="对象 1688" o:spid="_x0000_s1688" fillcolor="#FFFFFF" stroked="t" strokeweight="1.0pt" style="position:absolute;&#10;margin-left:90.856224pt;&#10;margin-top:-1.1293701pt;&#10;width:2.4600017pt;&#10;height:15.949764pt;&#10;z-index:1924;&#10;mso-position-horizontal:absolute;&#10;mso-position-horizontal-relative:char;&#10;mso-position-vertical:absolute;&#10;mso-position-vertical-relative:line;&#10;mso-wrap-distance-left:6.7498426pt;&#10;mso-wrap-distance-right:6.7498426pt;">
                <v:stroke color="#000000"/>
                <v:imagedata r:id="rId1104"/>
                <o:lock selection="t"/>
              </v:shape>
            </w:pict>
          </mc:Fallback>
        </mc:AlternateContent>
      </w:r>
      <w:r>
        <w:rPr>
          <w:color w:val="FF0000"/>
        </w:rPr>
        <mc:AlternateContent>
          <mc:Choice Requires="wps">
            <w:drawing>
              <wp:anchor distT="0" distB="0" distL="85723" distR="85723" simplePos="0" relativeHeight="1925" behindDoc="0" locked="0" layoutInCell="1" hidden="0" allowOverlap="1">
                <wp:simplePos x="0" y="0"/>
                <wp:positionH relativeFrom="character">
                  <wp:posOffset>1188480</wp:posOffset>
                </wp:positionH>
                <wp:positionV relativeFrom="line">
                  <wp:posOffset>-62846</wp:posOffset>
                </wp:positionV>
                <wp:extent cx="116770" cy="236563"/>
                <wp:effectExtent l="0" t="0" r="0" b="0"/>
                <wp:wrapNone/>
                <wp:docPr id="1690" name="对象 1690"/>
                <wp:cNvGraphicFramePr>
                  <a:graphicFrameLocks noChangeAspect="0" noSelect="1"/>
                </wp:cNvGraphicFramePr>
                <a:graphic>
                  <a:graphicData uri="http://schemas.microsoft.com/office/word/2010/wordprocessingInk">
                    <w14:contentPart bwMode="auto" r:id="rId1105">
                      <w14:nvContentPartPr>
                        <w14:cNvContentPartPr/>
                      </w14:nvContentPartPr>
                      <w14:xfrm>
                        <a:off x="0" y="0"/>
                        <a:ext cx="116770" cy="236563"/>
                      </w14:xfrm>
                    </w14:contentPart>
                  </a:graphicData>
                </a:graphic>
              </wp:anchor>
            </w:drawing>
          </mc:Choice>
          <mc:Fallback>
            <w:pict>
              <v:shape type="#_x0000_t75" id="对象 1691" o:spid="_x0000_s1691" fillcolor="#FFFFFF" stroked="t" strokeweight="1.0pt" style="position:absolute;&#10;margin-left:93.5811pt;&#10;margin-top:-4.948504pt;&#10;width:9.1944895pt;&#10;height:18.627008pt;&#10;z-index:1925;&#10;mso-position-horizontal:absolute;&#10;mso-position-horizontal-relative:char;&#10;mso-position-vertical:absolute;&#10;mso-position-vertical-relative:line;&#10;mso-wrap-distance-left:6.7498426pt;&#10;mso-wrap-distance-right:6.7498426pt;">
                <v:stroke color="#000000"/>
                <v:imagedata r:id="rId1106"/>
                <o:lock selection="t"/>
              </v:shape>
            </w:pict>
          </mc:Fallback>
        </mc:AlternateContent>
      </w:r>
      <w:r>
        <w:rPr>
          <w:color w:val="FF0000"/>
        </w:rPr>
        <mc:AlternateContent>
          <mc:Choice Requires="wps">
            <w:drawing>
              <wp:anchor distT="0" distB="0" distL="85723" distR="85723" simplePos="0" relativeHeight="1926" behindDoc="0" locked="0" layoutInCell="1" hidden="0" allowOverlap="1">
                <wp:simplePos x="0" y="0"/>
                <wp:positionH relativeFrom="character">
                  <wp:posOffset>1779428</wp:posOffset>
                </wp:positionH>
                <wp:positionV relativeFrom="line">
                  <wp:posOffset>94698</wp:posOffset>
                </wp:positionV>
                <wp:extent cx="138960" cy="72482"/>
                <wp:effectExtent l="0" t="0" r="0" b="0"/>
                <wp:wrapNone/>
                <wp:docPr id="1693" name="对象 1693"/>
                <wp:cNvGraphicFramePr>
                  <a:graphicFrameLocks noChangeAspect="0" noSelect="1"/>
                </wp:cNvGraphicFramePr>
                <a:graphic>
                  <a:graphicData uri="http://schemas.microsoft.com/office/word/2010/wordprocessingInk">
                    <w14:contentPart bwMode="auto" r:id="rId1107">
                      <w14:nvContentPartPr>
                        <w14:cNvContentPartPr/>
                      </w14:nvContentPartPr>
                      <w14:xfrm>
                        <a:off x="0" y="0"/>
                        <a:ext cx="138960" cy="72482"/>
                      </w14:xfrm>
                    </w14:contentPart>
                  </a:graphicData>
                </a:graphic>
              </wp:anchor>
            </w:drawing>
          </mc:Choice>
          <mc:Fallback>
            <w:pict>
              <v:shape type="#_x0000_t75" id="对象 1694" o:spid="_x0000_s1694" fillcolor="#FFFFFF" stroked="t" strokeweight="1.0pt" style="position:absolute;&#10;margin-left:140.11244pt;&#10;margin-top:7.4565353pt;&#10;width:10.941735pt;&#10;height:5.707244pt;&#10;z-index:1926;&#10;mso-position-horizontal:absolute;&#10;mso-position-horizontal-relative:char;&#10;mso-position-vertical:absolute;&#10;mso-position-vertical-relative:line;&#10;mso-wrap-distance-left:6.7498426pt;&#10;mso-wrap-distance-right:6.7498426pt;">
                <v:stroke color="#000000"/>
                <v:imagedata r:id="rId1108"/>
                <o:lock selection="t"/>
              </v:shape>
            </w:pict>
          </mc:Fallback>
        </mc:AlternateContent>
      </w:r>
      <w:r>
        <w:rPr>
          <w:color w:val="FF0000"/>
        </w:rPr>
        <mc:AlternateContent>
          <mc:Choice Requires="wps">
            <w:drawing>
              <wp:anchor distT="0" distB="0" distL="85723" distR="85723" simplePos="0" relativeHeight="1927" behindDoc="0" locked="0" layoutInCell="1" hidden="0" allowOverlap="1">
                <wp:simplePos x="0" y="0"/>
                <wp:positionH relativeFrom="character">
                  <wp:posOffset>2155120</wp:posOffset>
                </wp:positionH>
                <wp:positionV relativeFrom="line">
                  <wp:posOffset>82936</wp:posOffset>
                </wp:positionV>
                <wp:extent cx="35474" cy="101929"/>
                <wp:effectExtent l="0" t="0" r="0" b="0"/>
                <wp:wrapNone/>
                <wp:docPr id="1696" name="对象 1696"/>
                <wp:cNvGraphicFramePr>
                  <a:graphicFrameLocks noChangeAspect="0" noSelect="1"/>
                </wp:cNvGraphicFramePr>
                <a:graphic>
                  <a:graphicData uri="http://schemas.microsoft.com/office/word/2010/wordprocessingInk">
                    <w14:contentPart bwMode="auto" r:id="rId1109">
                      <w14:nvContentPartPr>
                        <w14:cNvContentPartPr/>
                      </w14:nvContentPartPr>
                      <w14:xfrm>
                        <a:off x="0" y="0"/>
                        <a:ext cx="35474" cy="101929"/>
                      </w14:xfrm>
                    </w14:contentPart>
                  </a:graphicData>
                </a:graphic>
              </wp:anchor>
            </w:drawing>
          </mc:Choice>
          <mc:Fallback>
            <w:pict>
              <v:shape type="#_x0000_t75" id="对象 1697" o:spid="_x0000_s1697" fillcolor="#FFFFFF" stroked="t" strokeweight="1.0pt" style="position:absolute;&#10;margin-left:169.69449pt;&#10;margin-top:6.5303936pt;&#10;width:2.7932315pt;&#10;height:8.025907pt;&#10;z-index:1927;&#10;mso-position-horizontal:absolute;&#10;mso-position-horizontal-relative:char;&#10;mso-position-vertical:absolute;&#10;mso-position-vertical-relative:line;&#10;mso-wrap-distance-left:6.7498426pt;&#10;mso-wrap-distance-right:6.7498426pt;">
                <v:stroke color="#000000"/>
                <v:imagedata r:id="rId1110"/>
                <o:lock selection="t"/>
              </v:shape>
            </w:pict>
          </mc:Fallback>
        </mc:AlternateContent>
      </w:r>
      <w:r>
        <w:rPr>
          <w:color w:val="FF0000"/>
        </w:rPr>
        <mc:AlternateContent>
          <mc:Choice Requires="wps">
            <w:drawing>
              <wp:anchor distT="0" distB="0" distL="85723" distR="85723" simplePos="0" relativeHeight="1928" behindDoc="0" locked="0" layoutInCell="1" hidden="0" allowOverlap="1">
                <wp:simplePos x="0" y="0"/>
                <wp:positionH relativeFrom="character">
                  <wp:posOffset>2024024</wp:posOffset>
                </wp:positionH>
                <wp:positionV relativeFrom="line">
                  <wp:posOffset>77416</wp:posOffset>
                </wp:positionV>
                <wp:extent cx="136651" cy="94957"/>
                <wp:effectExtent l="0" t="0" r="0" b="0"/>
                <wp:wrapNone/>
                <wp:docPr id="1699" name="对象 1699"/>
                <wp:cNvGraphicFramePr>
                  <a:graphicFrameLocks noChangeAspect="0" noSelect="1"/>
                </wp:cNvGraphicFramePr>
                <a:graphic>
                  <a:graphicData uri="http://schemas.microsoft.com/office/word/2010/wordprocessingInk">
                    <w14:contentPart bwMode="auto" r:id="rId1111">
                      <w14:nvContentPartPr>
                        <w14:cNvContentPartPr/>
                      </w14:nvContentPartPr>
                      <w14:xfrm>
                        <a:off x="0" y="0"/>
                        <a:ext cx="136651" cy="94957"/>
                      </w14:xfrm>
                    </w14:contentPart>
                  </a:graphicData>
                </a:graphic>
              </wp:anchor>
            </w:drawing>
          </mc:Choice>
          <mc:Fallback>
            <w:pict>
              <v:shape type="#_x0000_t75" id="对象 1700" o:spid="_x0000_s1700" fillcolor="#FFFFFF" stroked="t" strokeweight="1.0pt" style="position:absolute;&#10;margin-left:159.37196pt;&#10;margin-top:6.095748pt;&#10;width:10.7599945pt;&#10;height:7.47693pt;&#10;z-index:1928;&#10;mso-position-horizontal:absolute;&#10;mso-position-horizontal-relative:char;&#10;mso-position-vertical:absolute;&#10;mso-position-vertical-relative:line;&#10;mso-wrap-distance-left:6.7498426pt;&#10;mso-wrap-distance-right:6.7498426pt;">
                <v:stroke color="#000000"/>
                <v:imagedata r:id="rId1112"/>
                <o:lock selection="t"/>
              </v:shape>
            </w:pict>
          </mc:Fallback>
        </mc:AlternateContent>
      </w:r>
      <w:r>
        <w:rPr>
          <w:color w:val="FF0000"/>
        </w:rPr>
        <mc:AlternateContent>
          <mc:Choice Requires="wps">
            <w:drawing>
              <wp:anchor distT="0" distB="0" distL="85723" distR="85723" simplePos="0" relativeHeight="1929" behindDoc="0" locked="0" layoutInCell="1" hidden="0" allowOverlap="1">
                <wp:simplePos x="0" y="0"/>
                <wp:positionH relativeFrom="character">
                  <wp:posOffset>1523301</wp:posOffset>
                </wp:positionH>
                <wp:positionV relativeFrom="line">
                  <wp:posOffset>77021</wp:posOffset>
                </wp:positionV>
                <wp:extent cx="74478" cy="63296"/>
                <wp:effectExtent l="0" t="0" r="0" b="0"/>
                <wp:wrapNone/>
                <wp:docPr id="1702" name="对象 1702"/>
                <wp:cNvGraphicFramePr>
                  <a:graphicFrameLocks noChangeAspect="0" noSelect="1"/>
                </wp:cNvGraphicFramePr>
                <a:graphic>
                  <a:graphicData uri="http://schemas.microsoft.com/office/word/2010/wordprocessingInk">
                    <w14:contentPart bwMode="auto" r:id="rId1113">
                      <w14:nvContentPartPr>
                        <w14:cNvContentPartPr/>
                      </w14:nvContentPartPr>
                      <w14:xfrm>
                        <a:off x="0" y="0"/>
                        <a:ext cx="74478" cy="63296"/>
                      </w14:xfrm>
                    </w14:contentPart>
                  </a:graphicData>
                </a:graphic>
              </wp:anchor>
            </w:drawing>
          </mc:Choice>
          <mc:Fallback>
            <w:pict>
              <v:shape type="#_x0000_t75" id="对象 1703" o:spid="_x0000_s1703" fillcolor="#FFFFFF" stroked="t" strokeweight="1.0pt" style="position:absolute;&#10;margin-left:119.94496pt;&#10;margin-top:6.0646453pt;&#10;width:5.864413pt;&#10;height:4.983937pt;&#10;z-index:1929;&#10;mso-position-horizontal:absolute;&#10;mso-position-horizontal-relative:char;&#10;mso-position-vertical:absolute;&#10;mso-position-vertical-relative:line;&#10;mso-wrap-distance-left:6.7498426pt;&#10;mso-wrap-distance-right:6.7498426pt;">
                <v:stroke color="#000000"/>
                <v:imagedata r:id="rId1114"/>
                <o:lock selection="t"/>
              </v:shape>
            </w:pict>
          </mc:Fallback>
        </mc:AlternateContent>
      </w:r>
      <w:r>
        <w:rPr>
          <w:color w:val="FF0000"/>
        </w:rPr>
        <mc:AlternateContent>
          <mc:Choice Requires="wps">
            <w:drawing>
              <wp:anchor distT="0" distB="0" distL="85723" distR="85723" simplePos="0" relativeHeight="1930" behindDoc="0" locked="0" layoutInCell="1" hidden="0" allowOverlap="1">
                <wp:simplePos x="0" y="0"/>
                <wp:positionH relativeFrom="character">
                  <wp:posOffset>1449651</wp:posOffset>
                </wp:positionH>
                <wp:positionV relativeFrom="line">
                  <wp:posOffset>67542</wp:posOffset>
                </wp:positionV>
                <wp:extent cx="92141" cy="136907"/>
                <wp:effectExtent l="0" t="0" r="0" b="0"/>
                <wp:wrapNone/>
                <wp:docPr id="1705" name="对象 1705"/>
                <wp:cNvGraphicFramePr>
                  <a:graphicFrameLocks noChangeAspect="0" noSelect="1"/>
                </wp:cNvGraphicFramePr>
                <a:graphic>
                  <a:graphicData uri="http://schemas.microsoft.com/office/word/2010/wordprocessingInk">
                    <w14:contentPart bwMode="auto" r:id="rId1115">
                      <w14:nvContentPartPr>
                        <w14:cNvContentPartPr/>
                      </w14:nvContentPartPr>
                      <w14:xfrm>
                        <a:off x="0" y="0"/>
                        <a:ext cx="92141" cy="136907"/>
                      </w14:xfrm>
                    </w14:contentPart>
                  </a:graphicData>
                </a:graphic>
              </wp:anchor>
            </w:drawing>
          </mc:Choice>
          <mc:Fallback>
            <w:pict>
              <v:shape type="#_x0000_t75" id="对象 1706" o:spid="_x0000_s1706" fillcolor="#FFFFFF" stroked="t" strokeweight="1.0pt" style="position:absolute;&#10;margin-left:114.145744pt;&#10;margin-top:5.318268pt;&#10;width:7.255272pt;&#10;height:10.780079pt;&#10;z-index:1930;&#10;mso-position-horizontal:absolute;&#10;mso-position-horizontal-relative:char;&#10;mso-position-vertical:absolute;&#10;mso-position-vertical-relative:line;&#10;mso-wrap-distance-left:6.7498426pt;&#10;mso-wrap-distance-right:6.7498426pt;">
                <v:stroke color="#000000"/>
                <v:imagedata r:id="rId1116"/>
                <o:lock selection="t"/>
              </v:shape>
            </w:pict>
          </mc:Fallback>
        </mc:AlternateContent>
      </w:r>
      <w:r>
        <w:rPr>
          <w:color w:val="FF0000"/>
        </w:rPr>
        <mc:AlternateContent>
          <mc:Choice Requires="wps">
            <w:drawing>
              <wp:anchor distT="0" distB="0" distL="85723" distR="85723" simplePos="0" relativeHeight="1931" behindDoc="0" locked="0" layoutInCell="1" hidden="0" allowOverlap="1">
                <wp:simplePos x="0" y="0"/>
                <wp:positionH relativeFrom="character">
                  <wp:posOffset>2063141</wp:posOffset>
                </wp:positionH>
                <wp:positionV relativeFrom="line">
                  <wp:posOffset>49041</wp:posOffset>
                </wp:positionV>
                <wp:extent cx="105992" cy="57086"/>
                <wp:effectExtent l="0" t="0" r="0" b="0"/>
                <wp:wrapNone/>
                <wp:docPr id="1708" name="对象 1708"/>
                <wp:cNvGraphicFramePr>
                  <a:graphicFrameLocks noChangeAspect="0" noSelect="1"/>
                </wp:cNvGraphicFramePr>
                <a:graphic>
                  <a:graphicData uri="http://schemas.microsoft.com/office/word/2010/wordprocessingInk">
                    <w14:contentPart bwMode="auto" r:id="rId1117">
                      <w14:nvContentPartPr>
                        <w14:cNvContentPartPr/>
                      </w14:nvContentPartPr>
                      <w14:xfrm>
                        <a:off x="0" y="0"/>
                        <a:ext cx="105992" cy="57086"/>
                      </w14:xfrm>
                    </w14:contentPart>
                  </a:graphicData>
                </a:graphic>
              </wp:anchor>
            </w:drawing>
          </mc:Choice>
          <mc:Fallback>
            <w:pict>
              <v:shape type="#_x0000_t75" id="对象 1709" o:spid="_x0000_s1709" fillcolor="#FFFFFF" stroked="t" strokeweight="1.0pt" style="position:absolute;&#10;margin-left:162.45204pt;&#10;margin-top:3.861496pt;&#10;width:8.345832pt;&#10;height:4.4949613pt;&#10;z-index:1931;&#10;mso-position-horizontal:absolute;&#10;mso-position-horizontal-relative:char;&#10;mso-position-vertical:absolute;&#10;mso-position-vertical-relative:line;&#10;mso-wrap-distance-left:6.7498426pt;&#10;mso-wrap-distance-right:6.7498426pt;">
                <v:stroke color="#000000"/>
                <v:imagedata r:id="rId1118"/>
                <o:lock selection="t"/>
              </v:shape>
            </w:pict>
          </mc:Fallback>
        </mc:AlternateContent>
      </w:r>
      <w:r>
        <w:rPr>
          <w:color w:val="FF0000"/>
        </w:rPr>
        <mc:AlternateContent>
          <mc:Choice Requires="wps">
            <w:drawing>
              <wp:anchor distT="0" distB="0" distL="85723" distR="85723" simplePos="0" relativeHeight="1932" behindDoc="0" locked="0" layoutInCell="1" hidden="0" allowOverlap="1">
                <wp:simplePos x="0" y="0"/>
                <wp:positionH relativeFrom="character">
                  <wp:posOffset>2095083</wp:posOffset>
                </wp:positionH>
                <wp:positionV relativeFrom="line">
                  <wp:posOffset>43539</wp:posOffset>
                </wp:positionV>
                <wp:extent cx="57820" cy="33800"/>
                <wp:effectExtent l="0" t="0" r="0" b="0"/>
                <wp:wrapNone/>
                <wp:docPr id="1711" name="对象 1711"/>
                <wp:cNvGraphicFramePr>
                  <a:graphicFrameLocks noChangeAspect="0" noSelect="1"/>
                </wp:cNvGraphicFramePr>
                <a:graphic>
                  <a:graphicData uri="http://schemas.microsoft.com/office/word/2010/wordprocessingInk">
                    <w14:contentPart bwMode="auto" r:id="rId1119">
                      <w14:nvContentPartPr>
                        <w14:cNvContentPartPr/>
                      </w14:nvContentPartPr>
                      <w14:xfrm>
                        <a:off x="0" y="0"/>
                        <a:ext cx="57820" cy="33800"/>
                      </w14:xfrm>
                    </w14:contentPart>
                  </a:graphicData>
                </a:graphic>
              </wp:anchor>
            </w:drawing>
          </mc:Choice>
          <mc:Fallback>
            <w:pict>
              <v:shape type="#_x0000_t75" id="对象 1712" o:spid="_x0000_s1712" fillcolor="#FFFFFF" stroked="t" strokeweight="1.0pt" style="position:absolute;&#10;margin-left:164.96716pt;&#10;margin-top:3.4282677pt;&#10;width:4.552757pt;&#10;height:2.6614172pt;&#10;z-index:1932;&#10;mso-position-horizontal:absolute;&#10;mso-position-horizontal-relative:char;&#10;mso-position-vertical:absolute;&#10;mso-position-vertical-relative:line;&#10;mso-wrap-distance-left:6.7498426pt;&#10;mso-wrap-distance-right:6.7498426pt;">
                <v:stroke color="#000000"/>
                <v:imagedata r:id="rId1120"/>
                <o:lock selection="t"/>
              </v:shape>
            </w:pict>
          </mc:Fallback>
        </mc:AlternateContent>
      </w:r>
      <w:r>
        <w:rPr>
          <w:color w:val="FF0000"/>
        </w:rPr>
        <mc:AlternateContent>
          <mc:Choice Requires="wps">
            <w:drawing>
              <wp:anchor distT="0" distB="0" distL="85723" distR="85723" simplePos="0" relativeHeight="1933" behindDoc="0" locked="0" layoutInCell="1" hidden="0" allowOverlap="1">
                <wp:simplePos x="0" y="0"/>
                <wp:positionH relativeFrom="character">
                  <wp:posOffset>1582881</wp:posOffset>
                </wp:positionH>
                <wp:positionV relativeFrom="line">
                  <wp:posOffset>33568</wp:posOffset>
                </wp:positionV>
                <wp:extent cx="106184" cy="147763"/>
                <wp:effectExtent l="0" t="0" r="0" b="0"/>
                <wp:wrapNone/>
                <wp:docPr id="1714" name="对象 1714"/>
                <wp:cNvGraphicFramePr>
                  <a:graphicFrameLocks noChangeAspect="0" noSelect="1"/>
                </wp:cNvGraphicFramePr>
                <a:graphic>
                  <a:graphicData uri="http://schemas.microsoft.com/office/word/2010/wordprocessingInk">
                    <w14:contentPart bwMode="auto" r:id="rId1121">
                      <w14:nvContentPartPr>
                        <w14:cNvContentPartPr/>
                      </w14:nvContentPartPr>
                      <w14:xfrm>
                        <a:off x="0" y="0"/>
                        <a:ext cx="106184" cy="147763"/>
                      </w14:xfrm>
                    </w14:contentPart>
                  </a:graphicData>
                </a:graphic>
              </wp:anchor>
            </w:drawing>
          </mc:Choice>
          <mc:Fallback>
            <w:pict>
              <v:shape type="#_x0000_t75" id="对象 1715" o:spid="_x0000_s1715" fillcolor="#FFFFFF" stroked="t" strokeweight="1.0pt" style="position:absolute;&#10;margin-left:124.6363pt;&#10;margin-top:2.6431496pt;&#10;width:8.360949pt;&#10;height:11.634883pt;&#10;z-index:1933;&#10;mso-position-horizontal:absolute;&#10;mso-position-horizontal-relative:char;&#10;mso-position-vertical:absolute;&#10;mso-position-vertical-relative:line;&#10;mso-wrap-distance-left:6.7498426pt;&#10;mso-wrap-distance-right:6.7498426pt;">
                <v:stroke color="#000000"/>
                <v:imagedata r:id="rId1122"/>
                <o:lock selection="t"/>
              </v:shape>
            </w:pict>
          </mc:Fallback>
        </mc:AlternateContent>
      </w:r>
      <w:r>
        <w:rPr>
          <w:color w:val="FF0000"/>
        </w:rPr>
        <mc:AlternateContent>
          <mc:Choice Requires="wps">
            <w:drawing>
              <wp:anchor distT="0" distB="0" distL="85723" distR="85723" simplePos="0" relativeHeight="1934" behindDoc="0" locked="0" layoutInCell="1" hidden="0" allowOverlap="1">
                <wp:simplePos x="0" y="0"/>
                <wp:positionH relativeFrom="character">
                  <wp:posOffset>1951051</wp:posOffset>
                </wp:positionH>
                <wp:positionV relativeFrom="line">
                  <wp:posOffset>27014</wp:posOffset>
                </wp:positionV>
                <wp:extent cx="52676" cy="50398"/>
                <wp:effectExtent l="0" t="0" r="0" b="0"/>
                <wp:wrapNone/>
                <wp:docPr id="1717" name="对象 1717"/>
                <wp:cNvGraphicFramePr>
                  <a:graphicFrameLocks noChangeAspect="0" noSelect="1"/>
                </wp:cNvGraphicFramePr>
                <a:graphic>
                  <a:graphicData uri="http://schemas.microsoft.com/office/word/2010/wordprocessingInk">
                    <w14:contentPart bwMode="auto" r:id="rId1123">
                      <w14:nvContentPartPr>
                        <w14:cNvContentPartPr/>
                      </w14:nvContentPartPr>
                      <w14:xfrm>
                        <a:off x="0" y="0"/>
                        <a:ext cx="52676" cy="50398"/>
                      </w14:xfrm>
                    </w14:contentPart>
                  </a:graphicData>
                </a:graphic>
              </wp:anchor>
            </w:drawing>
          </mc:Choice>
          <mc:Fallback>
            <w:pict>
              <v:shape type="#_x0000_t75" id="对象 1718" o:spid="_x0000_s1718" fillcolor="#FFFFFF" stroked="t" strokeweight="1.0pt" style="position:absolute;&#10;margin-left:153.62607pt;&#10;margin-top:2.1270866pt;&#10;width:4.147791pt;&#10;height:3.9683466pt;&#10;z-index:1934;&#10;mso-position-horizontal:absolute;&#10;mso-position-horizontal-relative:char;&#10;mso-position-vertical:absolute;&#10;mso-position-vertical-relative:line;&#10;mso-wrap-distance-left:6.7498426pt;&#10;mso-wrap-distance-right:6.7498426pt;">
                <v:stroke color="#000000"/>
                <v:imagedata r:id="rId1124"/>
                <o:lock selection="t"/>
              </v:shape>
            </w:pict>
          </mc:Fallback>
        </mc:AlternateContent>
      </w:r>
      <w:r>
        <w:rPr>
          <w:color w:val="FF0000"/>
        </w:rPr>
        <mc:AlternateContent>
          <mc:Choice Requires="wps">
            <w:drawing>
              <wp:anchor distT="0" distB="0" distL="85723" distR="85723" simplePos="0" relativeHeight="1935" behindDoc="0" locked="0" layoutInCell="1" hidden="0" allowOverlap="1">
                <wp:simplePos x="0" y="0"/>
                <wp:positionH relativeFrom="character">
                  <wp:posOffset>1293388</wp:posOffset>
                </wp:positionH>
                <wp:positionV relativeFrom="line">
                  <wp:posOffset>-7381</wp:posOffset>
                </wp:positionV>
                <wp:extent cx="127403" cy="245919"/>
                <wp:effectExtent l="0" t="0" r="0" b="0"/>
                <wp:wrapNone/>
                <wp:docPr id="1720" name="对象 1720"/>
                <wp:cNvGraphicFramePr>
                  <a:graphicFrameLocks noChangeAspect="0" noSelect="1"/>
                </wp:cNvGraphicFramePr>
                <a:graphic>
                  <a:graphicData uri="http://schemas.microsoft.com/office/word/2010/wordprocessingInk">
                    <w14:contentPart bwMode="auto" r:id="rId1125">
                      <w14:nvContentPartPr>
                        <w14:cNvContentPartPr/>
                      </w14:nvContentPartPr>
                      <w14:xfrm>
                        <a:off x="0" y="0"/>
                        <a:ext cx="127403" cy="245919"/>
                      </w14:xfrm>
                    </w14:contentPart>
                  </a:graphicData>
                </a:graphic>
              </wp:anchor>
            </w:drawing>
          </mc:Choice>
          <mc:Fallback>
            <w:pict>
              <v:shape type="#_x0000_t75" id="对象 1721" o:spid="_x0000_s1721" fillcolor="#FFFFFF" stroked="t" strokeweight="1.0pt" style="position:absolute;&#10;margin-left:101.841576pt;&#10;margin-top:-0.5811811pt;&#10;width:10.031738pt;&#10;height:19.3637pt;&#10;z-index:1935;&#10;mso-position-horizontal:absolute;&#10;mso-position-horizontal-relative:char;&#10;mso-position-vertical:absolute;&#10;mso-position-vertical-relative:line;&#10;mso-wrap-distance-left:6.7498426pt;&#10;mso-wrap-distance-right:6.7498426pt;">
                <v:stroke color="#000000"/>
                <v:imagedata r:id="rId1126"/>
                <o:lock selection="t"/>
              </v:shape>
            </w:pict>
          </mc:Fallback>
        </mc:AlternateContent>
      </w:r>
      <w:r>
        <w:rPr>
          <w:color w:val="FF0000"/>
        </w:rPr>
        <mc:AlternateContent>
          <mc:Choice Requires="wps">
            <w:drawing>
              <wp:anchor distT="0" distB="0" distL="85723" distR="85723" simplePos="0" relativeHeight="1936" behindDoc="0" locked="0" layoutInCell="1" hidden="0" allowOverlap="1">
                <wp:simplePos x="0" y="0"/>
                <wp:positionH relativeFrom="character">
                  <wp:posOffset>1712348</wp:posOffset>
                </wp:positionH>
                <wp:positionV relativeFrom="line">
                  <wp:posOffset>-11902</wp:posOffset>
                </wp:positionV>
                <wp:extent cx="148344" cy="59985"/>
                <wp:effectExtent l="0" t="0" r="0" b="0"/>
                <wp:wrapNone/>
                <wp:docPr id="1723" name="对象 1723"/>
                <wp:cNvGraphicFramePr>
                  <a:graphicFrameLocks noChangeAspect="0" noSelect="1"/>
                </wp:cNvGraphicFramePr>
                <a:graphic>
                  <a:graphicData uri="http://schemas.microsoft.com/office/word/2010/wordprocessingInk">
                    <w14:contentPart bwMode="auto" r:id="rId1127">
                      <w14:nvContentPartPr>
                        <w14:cNvContentPartPr/>
                      </w14:nvContentPartPr>
                      <w14:xfrm>
                        <a:off x="0" y="0"/>
                        <a:ext cx="148344" cy="59985"/>
                      </w14:xfrm>
                    </w14:contentPart>
                  </a:graphicData>
                </a:graphic>
              </wp:anchor>
            </w:drawing>
          </mc:Choice>
          <mc:Fallback>
            <w:pict>
              <v:shape type="#_x0000_t75" id="对象 1724" o:spid="_x0000_s1724" fillcolor="#FFFFFF" stroked="t" strokeweight="1.0pt" style="position:absolute;&#10;margin-left:134.83055pt;&#10;margin-top:-0.9371654pt;&#10;width:11.6806345pt;&#10;height:4.7232285pt;&#10;z-index:1936;&#10;mso-position-horizontal:absolute;&#10;mso-position-horizontal-relative:char;&#10;mso-position-vertical:absolute;&#10;mso-position-vertical-relative:line;&#10;mso-wrap-distance-left:6.7498426pt;&#10;mso-wrap-distance-right:6.7498426pt;">
                <v:stroke color="#000000"/>
                <v:imagedata r:id="rId1128"/>
                <o:lock selection="t"/>
              </v:shape>
            </w:pict>
          </mc:Fallback>
        </mc:AlternateContent>
      </w:r>
      <w:r>
        <w:rPr>
          <w:color w:val="FF0000"/>
        </w:rPr>
        <mc:AlternateContent>
          <mc:Choice Requires="wps">
            <w:drawing>
              <wp:anchor distT="0" distB="0" distL="85723" distR="85723" simplePos="0" relativeHeight="1937" behindDoc="0" locked="0" layoutInCell="1" hidden="0" allowOverlap="1">
                <wp:simplePos x="0" y="0"/>
                <wp:positionH relativeFrom="character">
                  <wp:posOffset>1319998</wp:posOffset>
                </wp:positionH>
                <wp:positionV relativeFrom="line">
                  <wp:posOffset>-19804</wp:posOffset>
                </wp:positionV>
                <wp:extent cx="108404" cy="92046"/>
                <wp:effectExtent l="0" t="0" r="0" b="0"/>
                <wp:wrapNone/>
                <wp:docPr id="1726" name="对象 1726"/>
                <wp:cNvGraphicFramePr>
                  <a:graphicFrameLocks noChangeAspect="0" noSelect="1"/>
                </wp:cNvGraphicFramePr>
                <a:graphic>
                  <a:graphicData uri="http://schemas.microsoft.com/office/word/2010/wordprocessingInk">
                    <w14:contentPart bwMode="auto" r:id="rId1129">
                      <w14:nvContentPartPr>
                        <w14:cNvContentPartPr/>
                      </w14:nvContentPartPr>
                      <w14:xfrm>
                        <a:off x="0" y="0"/>
                        <a:ext cx="108404" cy="92046"/>
                      </w14:xfrm>
                    </w14:contentPart>
                  </a:graphicData>
                </a:graphic>
              </wp:anchor>
            </w:drawing>
          </mc:Choice>
          <mc:Fallback>
            <w:pict>
              <v:shape type="#_x0000_t75" id="对象 1727" o:spid="_x0000_s1727" fillcolor="#FFFFFF" stroked="t" strokeweight="1.0pt" style="position:absolute;&#10;margin-left:103.93685pt;&#10;margin-top:-1.55937pt;&#10;width:8.535824pt;&#10;height:7.2477164pt;&#10;z-index:1937;&#10;mso-position-horizontal:absolute;&#10;mso-position-horizontal-relative:char;&#10;mso-position-vertical:absolute;&#10;mso-position-vertical-relative:line;&#10;mso-wrap-distance-left:6.7498426pt;&#10;mso-wrap-distance-right:6.7498426pt;">
                <v:stroke color="#000000"/>
                <v:imagedata r:id="rId1130"/>
                <o:lock selection="t"/>
              </v:shape>
            </w:pict>
          </mc:Fallback>
        </mc:AlternateContent>
      </w:r>
      <w:r>
        <w:rPr>
          <w:color w:val="FF0000"/>
        </w:rPr>
        <mc:AlternateContent>
          <mc:Choice Requires="wps">
            <w:drawing>
              <wp:anchor distT="0" distB="0" distL="85723" distR="85723" simplePos="0" relativeHeight="1938" behindDoc="0" locked="0" layoutInCell="1" hidden="0" allowOverlap="1">
                <wp:simplePos x="0" y="0"/>
                <wp:positionH relativeFrom="character">
                  <wp:posOffset>1520100</wp:posOffset>
                </wp:positionH>
                <wp:positionV relativeFrom="line">
                  <wp:posOffset>-23352</wp:posOffset>
                </wp:positionV>
                <wp:extent cx="43803" cy="343338"/>
                <wp:effectExtent l="0" t="0" r="0" b="0"/>
                <wp:wrapNone/>
                <wp:docPr id="1729" name="对象 1729"/>
                <wp:cNvGraphicFramePr>
                  <a:graphicFrameLocks noChangeAspect="0" noSelect="1"/>
                </wp:cNvGraphicFramePr>
                <a:graphic>
                  <a:graphicData uri="http://schemas.microsoft.com/office/word/2010/wordprocessingInk">
                    <w14:contentPart bwMode="auto" r:id="rId1131">
                      <w14:nvContentPartPr>
                        <w14:cNvContentPartPr/>
                      </w14:nvContentPartPr>
                      <w14:xfrm>
                        <a:off x="0" y="0"/>
                        <a:ext cx="43803" cy="343338"/>
                      </w14:xfrm>
                    </w14:contentPart>
                  </a:graphicData>
                </a:graphic>
              </wp:anchor>
            </w:drawing>
          </mc:Choice>
          <mc:Fallback>
            <w:pict>
              <v:shape type="#_x0000_t75" id="对象 1730" o:spid="_x0000_s1730" fillcolor="#FFFFFF" stroked="t" strokeweight="1.0pt" style="position:absolute;&#10;margin-left:119.69292pt;&#10;margin-top:-1.8387402pt;&#10;width:3.4490595pt;&#10;height:27.03449pt;&#10;z-index:1938;&#10;mso-position-horizontal:absolute;&#10;mso-position-horizontal-relative:char;&#10;mso-position-vertical:absolute;&#10;mso-position-vertical-relative:line;&#10;mso-wrap-distance-left:6.7498426pt;&#10;mso-wrap-distance-right:6.7498426pt;">
                <v:stroke color="#000000"/>
                <v:imagedata r:id="rId1132"/>
                <o:lock selection="t"/>
              </v:shape>
            </w:pict>
          </mc:Fallback>
        </mc:AlternateContent>
      </w:r>
      <w:r>
        <w:rPr>
          <w:color w:val="FF0000"/>
        </w:rPr>
        <mc:AlternateContent>
          <mc:Choice Requires="wps">
            <w:drawing>
              <wp:anchor distT="0" distB="0" distL="85723" distR="85723" simplePos="0" relativeHeight="1939" behindDoc="0" locked="0" layoutInCell="1" hidden="0" allowOverlap="1">
                <wp:simplePos x="0" y="0"/>
                <wp:positionH relativeFrom="character">
                  <wp:posOffset>1432701</wp:posOffset>
                </wp:positionH>
                <wp:positionV relativeFrom="line">
                  <wp:posOffset>-26952</wp:posOffset>
                </wp:positionV>
                <wp:extent cx="231916" cy="89843"/>
                <wp:effectExtent l="0" t="0" r="0" b="0"/>
                <wp:wrapNone/>
                <wp:docPr id="1732" name="对象 1732"/>
                <wp:cNvGraphicFramePr>
                  <a:graphicFrameLocks noChangeAspect="0" noSelect="1"/>
                </wp:cNvGraphicFramePr>
                <a:graphic>
                  <a:graphicData uri="http://schemas.microsoft.com/office/word/2010/wordprocessingInk">
                    <w14:contentPart bwMode="auto" r:id="rId1133">
                      <w14:nvContentPartPr>
                        <w14:cNvContentPartPr/>
                      </w14:nvContentPartPr>
                      <w14:xfrm>
                        <a:off x="0" y="0"/>
                        <a:ext cx="231916" cy="89843"/>
                      </w14:xfrm>
                    </w14:contentPart>
                  </a:graphicData>
                </a:graphic>
              </wp:anchor>
            </w:drawing>
          </mc:Choice>
          <mc:Fallback>
            <w:pict>
              <v:shape type="#_x0000_t75" id="对象 1733" o:spid="_x0000_s1733" fillcolor="#FFFFFF" stroked="t" strokeweight="1.0pt" style="position:absolute;&#10;margin-left:112.811104pt;&#10;margin-top:-2.1222048pt;&#10;width:18.261105pt;&#10;height:7.074252pt;&#10;z-index:1939;&#10;mso-position-horizontal:absolute;&#10;mso-position-horizontal-relative:char;&#10;mso-position-vertical:absolute;&#10;mso-position-vertical-relative:line;&#10;mso-wrap-distance-left:6.7498426pt;&#10;mso-wrap-distance-right:6.7498426pt;">
                <v:stroke color="#000000"/>
                <v:imagedata r:id="rId1134"/>
                <o:lock selection="t"/>
              </v:shape>
            </w:pict>
          </mc:Fallback>
        </mc:AlternateContent>
      </w:r>
      <w:r>
        <w:rPr>
          <w:color w:val="FF0000"/>
        </w:rPr>
        <mc:AlternateContent>
          <mc:Choice Requires="wps">
            <w:drawing>
              <wp:anchor distT="0" distB="0" distL="85723" distR="85723" simplePos="0" relativeHeight="1940" behindDoc="0" locked="0" layoutInCell="1" hidden="0" allowOverlap="1">
                <wp:simplePos x="0" y="0"/>
                <wp:positionH relativeFrom="character">
                  <wp:posOffset>1665027</wp:posOffset>
                </wp:positionH>
                <wp:positionV relativeFrom="line">
                  <wp:posOffset>-45132</wp:posOffset>
                </wp:positionV>
                <wp:extent cx="132508" cy="230195"/>
                <wp:effectExtent l="0" t="0" r="0" b="0"/>
                <wp:wrapNone/>
                <wp:docPr id="1735" name="对象 1735"/>
                <wp:cNvGraphicFramePr>
                  <a:graphicFrameLocks noChangeAspect="0" noSelect="1"/>
                </wp:cNvGraphicFramePr>
                <a:graphic>
                  <a:graphicData uri="http://schemas.microsoft.com/office/word/2010/wordprocessingInk">
                    <w14:contentPart bwMode="auto" r:id="rId1135">
                      <w14:nvContentPartPr>
                        <w14:cNvContentPartPr/>
                      </w14:nvContentPartPr>
                      <w14:xfrm>
                        <a:off x="0" y="0"/>
                        <a:ext cx="132508" cy="230195"/>
                      </w14:xfrm>
                    </w14:contentPart>
                  </a:graphicData>
                </a:graphic>
              </wp:anchor>
            </w:drawing>
          </mc:Choice>
          <mc:Fallback>
            <w:pict>
              <v:shape type="#_x0000_t75" id="对象 1736" o:spid="_x0000_s1736" fillcolor="#FFFFFF" stroked="t" strokeweight="1.0pt" style="position:absolute;&#10;margin-left:131.10449pt;&#10;margin-top:-3.553701pt;&#10;width:10.433774pt;&#10;height:18.125591pt;&#10;z-index:1940;&#10;mso-position-horizontal:absolute;&#10;mso-position-horizontal-relative:char;&#10;mso-position-vertical:absolute;&#10;mso-position-vertical-relative:line;&#10;mso-wrap-distance-left:6.7498426pt;&#10;mso-wrap-distance-right:6.7498426pt;">
                <v:stroke color="#000000"/>
                <v:imagedata r:id="rId1136"/>
                <o:lock selection="t"/>
              </v:shape>
            </w:pict>
          </mc:Fallback>
        </mc:AlternateContent>
      </w:r>
      <w:r>
        <w:rPr>
          <w:color w:val="FF0000"/>
        </w:rPr>
        <mc:AlternateContent>
          <mc:Choice Requires="wps">
            <w:drawing>
              <wp:anchor distT="0" distB="0" distL="85723" distR="85723" simplePos="0" relativeHeight="1941" behindDoc="0" locked="0" layoutInCell="1" hidden="0" allowOverlap="1">
                <wp:simplePos x="0" y="0"/>
                <wp:positionH relativeFrom="character">
                  <wp:posOffset>1959180</wp:posOffset>
                </wp:positionH>
                <wp:positionV relativeFrom="line">
                  <wp:posOffset>-86868</wp:posOffset>
                </wp:positionV>
                <wp:extent cx="114312" cy="242109"/>
                <wp:effectExtent l="0" t="0" r="0" b="0"/>
                <wp:wrapNone/>
                <wp:docPr id="1738" name="对象 1738"/>
                <wp:cNvGraphicFramePr>
                  <a:graphicFrameLocks noChangeAspect="0" noSelect="1"/>
                </wp:cNvGraphicFramePr>
                <a:graphic>
                  <a:graphicData uri="http://schemas.microsoft.com/office/word/2010/wordprocessingInk">
                    <w14:contentPart bwMode="auto" r:id="rId1137">
                      <w14:nvContentPartPr>
                        <w14:cNvContentPartPr/>
                      </w14:nvContentPartPr>
                      <w14:xfrm>
                        <a:off x="0" y="0"/>
                        <a:ext cx="114312" cy="242109"/>
                      </w14:xfrm>
                    </w14:contentPart>
                  </a:graphicData>
                </a:graphic>
              </wp:anchor>
            </w:drawing>
          </mc:Choice>
          <mc:Fallback>
            <w:pict>
              <v:shape type="#_x0000_t75" id="对象 1739" o:spid="_x0000_s1739" fillcolor="#FFFFFF" stroked="t" strokeweight="1.0pt" style="position:absolute;&#10;margin-left:154.26614pt;&#10;margin-top:-6.84pt;&#10;width:9.00095pt;&#10;height:19.063702pt;&#10;z-index:1941;&#10;mso-position-horizontal:absolute;&#10;mso-position-horizontal-relative:char;&#10;mso-position-vertical:absolute;&#10;mso-position-vertical-relative:line;&#10;mso-wrap-distance-left:6.7498426pt;&#10;mso-wrap-distance-right:6.7498426pt;">
                <v:stroke color="#000000"/>
                <v:imagedata r:id="rId1138"/>
                <o:lock selection="t"/>
              </v:shape>
            </w:pict>
          </mc:Fallback>
        </mc:AlternateContent>
      </w:r>
      <w:r>
        <w:rPr>
          <w:color w:val="FF0000"/>
        </w:rPr>
        <mc:AlternateContent>
          <mc:Choice Requires="wps">
            <w:drawing>
              <wp:anchor distT="0" distB="0" distL="85723" distR="85723" simplePos="0" relativeHeight="1942" behindDoc="0" locked="0" layoutInCell="1" hidden="0" allowOverlap="1">
                <wp:simplePos x="0" y="0"/>
                <wp:positionH relativeFrom="character">
                  <wp:posOffset>1189061</wp:posOffset>
                </wp:positionH>
                <wp:positionV relativeFrom="line">
                  <wp:posOffset>-90784</wp:posOffset>
                </wp:positionV>
                <wp:extent cx="271415" cy="305385"/>
                <wp:effectExtent l="0" t="0" r="0" b="0"/>
                <wp:wrapNone/>
                <wp:docPr id="1741" name="对象 1741"/>
                <wp:cNvGraphicFramePr>
                  <a:graphicFrameLocks noChangeAspect="0" noSelect="1"/>
                </wp:cNvGraphicFramePr>
                <a:graphic>
                  <a:graphicData uri="http://schemas.microsoft.com/office/word/2010/wordprocessingInk">
                    <w14:contentPart bwMode="auto" r:id="rId1139">
                      <w14:nvContentPartPr>
                        <w14:cNvContentPartPr/>
                      </w14:nvContentPartPr>
                      <w14:xfrm>
                        <a:off x="0" y="0"/>
                        <a:ext cx="271415" cy="305385"/>
                      </w14:xfrm>
                    </w14:contentPart>
                  </a:graphicData>
                </a:graphic>
              </wp:anchor>
            </w:drawing>
          </mc:Choice>
          <mc:Fallback>
            <w:pict>
              <v:shape type="#_x0000_t75" id="对象 1742" o:spid="_x0000_s1742" fillcolor="#FFFFFF" stroked="t" strokeweight="1.0pt" style="position:absolute;&#10;margin-left:93.626854pt;&#10;margin-top:-7.1483464pt;&#10;width:21.371264pt;&#10;height:24.046062pt;&#10;z-index:1942;&#10;mso-position-horizontal:absolute;&#10;mso-position-horizontal-relative:char;&#10;mso-position-vertical:absolute;&#10;mso-position-vertical-relative:line;&#10;mso-wrap-distance-left:6.7498426pt;&#10;mso-wrap-distance-right:6.7498426pt;">
                <v:stroke color="#000000"/>
                <v:imagedata r:id="rId1140"/>
                <o:lock selection="t"/>
              </v:shape>
            </w:pict>
          </mc:Fallback>
        </mc:AlternateContent>
      </w:r>
      <w:r>
        <w:rPr>
          <w:color w:val="FF0000"/>
        </w:rPr>
        <mc:AlternateContent>
          <mc:Choice Requires="wps">
            <w:drawing>
              <wp:anchor distT="0" distB="0" distL="85723" distR="85723" simplePos="0" relativeHeight="1943" behindDoc="0" locked="0" layoutInCell="1" hidden="0" allowOverlap="1">
                <wp:simplePos x="0" y="0"/>
                <wp:positionH relativeFrom="character">
                  <wp:posOffset>1919566</wp:posOffset>
                </wp:positionH>
                <wp:positionV relativeFrom="line">
                  <wp:posOffset>-97691</wp:posOffset>
                </wp:positionV>
                <wp:extent cx="44942" cy="311219"/>
                <wp:effectExtent l="0" t="0" r="0" b="0"/>
                <wp:wrapNone/>
                <wp:docPr id="1744" name="对象 1744"/>
                <wp:cNvGraphicFramePr>
                  <a:graphicFrameLocks noChangeAspect="0" noSelect="1"/>
                </wp:cNvGraphicFramePr>
                <a:graphic>
                  <a:graphicData uri="http://schemas.microsoft.com/office/word/2010/wordprocessingInk">
                    <w14:contentPart bwMode="auto" r:id="rId1141">
                      <w14:nvContentPartPr>
                        <w14:cNvContentPartPr/>
                      </w14:nvContentPartPr>
                      <w14:xfrm>
                        <a:off x="0" y="0"/>
                        <a:ext cx="44942" cy="311219"/>
                      </w14:xfrm>
                    </w14:contentPart>
                  </a:graphicData>
                </a:graphic>
              </wp:anchor>
            </w:drawing>
          </mc:Choice>
          <mc:Fallback>
            <w:pict>
              <v:shape type="#_x0000_t75" id="对象 1745" o:spid="_x0000_s1745" fillcolor="#FFFFFF" stroked="t" strokeweight="1.0pt" style="position:absolute;&#10;margin-left:151.14693pt;&#10;margin-top:-7.692205pt;&#10;width:3.5387454pt;&#10;height:24.505432pt;&#10;z-index:1943;&#10;mso-position-horizontal:absolute;&#10;mso-position-horizontal-relative:char;&#10;mso-position-vertical:absolute;&#10;mso-position-vertical-relative:line;&#10;mso-wrap-distance-left:6.7498426pt;&#10;mso-wrap-distance-right:6.7498426pt;">
                <v:stroke color="#000000"/>
                <v:imagedata r:id="rId1142"/>
                <o:lock selection="t"/>
              </v:shape>
            </w:pict>
          </mc:Fallback>
        </mc:AlternateContent>
      </w:r>
      <w:r>
        <w:rPr>
          <w:color w:val="FF0000"/>
        </w:rPr>
        <mc:AlternateContent>
          <mc:Choice Requires="wps">
            <w:drawing>
              <wp:anchor distT="0" distB="0" distL="85723" distR="85723" simplePos="0" relativeHeight="1944" behindDoc="0" locked="0" layoutInCell="1" hidden="0" allowOverlap="1">
                <wp:simplePos x="0" y="0"/>
                <wp:positionH relativeFrom="character">
                  <wp:posOffset>1500944</wp:posOffset>
                </wp:positionH>
                <wp:positionV relativeFrom="line">
                  <wp:posOffset>-103132</wp:posOffset>
                </wp:positionV>
                <wp:extent cx="62268" cy="102033"/>
                <wp:effectExtent l="0" t="0" r="0" b="0"/>
                <wp:wrapNone/>
                <wp:docPr id="1747" name="对象 1747"/>
                <wp:cNvGraphicFramePr>
                  <a:graphicFrameLocks noChangeAspect="0" noSelect="1"/>
                </wp:cNvGraphicFramePr>
                <a:graphic>
                  <a:graphicData uri="http://schemas.microsoft.com/office/word/2010/wordprocessingInk">
                    <w14:contentPart bwMode="auto" r:id="rId1143">
                      <w14:nvContentPartPr>
                        <w14:cNvContentPartPr/>
                      </w14:nvContentPartPr>
                      <w14:xfrm>
                        <a:off x="0" y="0"/>
                        <a:ext cx="62268" cy="102033"/>
                      </w14:xfrm>
                    </w14:contentPart>
                  </a:graphicData>
                </a:graphic>
              </wp:anchor>
            </w:drawing>
          </mc:Choice>
          <mc:Fallback>
            <w:pict>
              <v:shape type="#_x0000_t75" id="对象 1748" o:spid="_x0000_s1748" fillcolor="#FFFFFF" stroked="t" strokeweight="1.0pt" style="position:absolute;&#10;margin-left:118.18458pt;&#10;margin-top:-8.12063pt;&#10;width:4.9029975pt;&#10;height:8.034095pt;&#10;z-index:1944;&#10;mso-position-horizontal:absolute;&#10;mso-position-horizontal-relative:char;&#10;mso-position-vertical:absolute;&#10;mso-position-vertical-relative:line;&#10;mso-wrap-distance-left:6.7498426pt;&#10;mso-wrap-distance-right:6.7498426pt;">
                <v:stroke color="#000000"/>
                <v:imagedata r:id="rId1144"/>
                <o:lock selection="t"/>
              </v:shape>
            </w:pict>
          </mc:Fallback>
        </mc:AlternateContent>
      </w:r>
      <w:r>
        <w:rPr>
          <w:color w:val="FF0000"/>
        </w:rPr>
        <mc:AlternateContent>
          <mc:Choice Requires="wps">
            <w:drawing>
              <wp:anchor distT="0" distB="0" distL="85723" distR="85723" simplePos="0" relativeHeight="1945" behindDoc="0" locked="0" layoutInCell="1" hidden="0" allowOverlap="1">
                <wp:simplePos x="0" y="0"/>
                <wp:positionH relativeFrom="character">
                  <wp:posOffset>1971667</wp:posOffset>
                </wp:positionH>
                <wp:positionV relativeFrom="line">
                  <wp:posOffset>-106704</wp:posOffset>
                </wp:positionV>
                <wp:extent cx="73818" cy="318013"/>
                <wp:effectExtent l="0" t="0" r="0" b="0"/>
                <wp:wrapNone/>
                <wp:docPr id="1750" name="对象 1750"/>
                <wp:cNvGraphicFramePr>
                  <a:graphicFrameLocks noChangeAspect="0" noSelect="1"/>
                </wp:cNvGraphicFramePr>
                <a:graphic>
                  <a:graphicData uri="http://schemas.microsoft.com/office/word/2010/wordprocessingInk">
                    <w14:contentPart bwMode="auto" r:id="rId1145">
                      <w14:nvContentPartPr>
                        <w14:cNvContentPartPr/>
                      </w14:nvContentPartPr>
                      <w14:xfrm>
                        <a:off x="0" y="0"/>
                        <a:ext cx="73818" cy="318013"/>
                      </w14:xfrm>
                    </w14:contentPart>
                  </a:graphicData>
                </a:graphic>
              </wp:anchor>
            </w:drawing>
          </mc:Choice>
          <mc:Fallback>
            <w:pict>
              <v:shape type="#_x0000_t75" id="对象 1751" o:spid="_x0000_s1751" fillcolor="#FFFFFF" stroked="t" strokeweight="1.0pt" style="position:absolute;&#10;margin-left:155.24937pt;&#10;margin-top:-8.40189pt;&#10;width:5.8124456pt;&#10;height:25.040394pt;&#10;z-index:1945;&#10;mso-position-horizontal:absolute;&#10;mso-position-horizontal-relative:char;&#10;mso-position-vertical:absolute;&#10;mso-position-vertical-relative:line;&#10;mso-wrap-distance-left:6.7498426pt;&#10;mso-wrap-distance-right:6.7498426pt;">
                <v:stroke color="#000000"/>
                <v:imagedata r:id="rId1146"/>
                <o:lock selection="t"/>
              </v:shape>
            </w:pict>
          </mc:Fallback>
        </mc:AlternateContent>
      </w:r>
      <w:r>
        <w:rPr>
          <w:color w:val="FF0000"/>
        </w:rPr>
        <mc:AlternateContent>
          <mc:Choice Requires="wps">
            <w:drawing>
              <wp:anchor distT="0" distB="0" distL="85723" distR="85723" simplePos="0" relativeHeight="1946" behindDoc="0" locked="0" layoutInCell="1" hidden="0" allowOverlap="1">
                <wp:simplePos x="0" y="0"/>
                <wp:positionH relativeFrom="character">
                  <wp:posOffset>2054083</wp:posOffset>
                </wp:positionH>
                <wp:positionV relativeFrom="line">
                  <wp:posOffset>-138348</wp:posOffset>
                </wp:positionV>
                <wp:extent cx="121217" cy="266821"/>
                <wp:effectExtent l="0" t="0" r="0" b="0"/>
                <wp:wrapNone/>
                <wp:docPr id="1753" name="对象 1753"/>
                <wp:cNvGraphicFramePr>
                  <a:graphicFrameLocks noChangeAspect="0" noSelect="1"/>
                </wp:cNvGraphicFramePr>
                <a:graphic>
                  <a:graphicData uri="http://schemas.microsoft.com/office/word/2010/wordprocessingInk">
                    <w14:contentPart bwMode="auto" r:id="rId1147">
                      <w14:nvContentPartPr>
                        <w14:cNvContentPartPr/>
                      </w14:nvContentPartPr>
                      <w14:xfrm>
                        <a:off x="0" y="0"/>
                        <a:ext cx="121217" cy="266821"/>
                      </w14:xfrm>
                    </w14:contentPart>
                  </a:graphicData>
                </a:graphic>
              </wp:anchor>
            </w:drawing>
          </mc:Choice>
          <mc:Fallback>
            <w:pict>
              <v:shape type="#_x0000_t75" id="对象 1754" o:spid="_x0000_s1754" fillcolor="#FFFFFF" stroked="t" strokeweight="1.0pt" style="position:absolute;&#10;margin-left:161.73882pt;&#10;margin-top:-10.893543pt;&#10;width:9.54472pt;&#10;height:21.009527pt;&#10;z-index:1946;&#10;mso-position-horizontal:absolute;&#10;mso-position-horizontal-relative:char;&#10;mso-position-vertical:absolute;&#10;mso-position-vertical-relative:line;&#10;mso-wrap-distance-left:6.7498426pt;&#10;mso-wrap-distance-right:6.7498426pt;">
                <v:stroke color="#000000"/>
                <v:imagedata r:id="rId1148"/>
                <o:lock selection="t"/>
              </v:shape>
            </w:pict>
          </mc:Fallback>
        </mc:AlternateContent>
      </w:r>
      <w:r>
        <w:rPr>
          <w:color w:val="FF0000"/>
        </w:rPr>
        <mc:AlternateContent>
          <mc:Choice Requires="wps">
            <w:drawing>
              <wp:anchor distT="0" distB="0" distL="85723" distR="85723" simplePos="0" relativeHeight="1947" behindDoc="0" locked="0" layoutInCell="1" hidden="0" allowOverlap="1">
                <wp:simplePos x="0" y="0"/>
                <wp:positionH relativeFrom="character">
                  <wp:posOffset>521741</wp:posOffset>
                </wp:positionH>
                <wp:positionV relativeFrom="line">
                  <wp:posOffset>338163</wp:posOffset>
                </wp:positionV>
                <wp:extent cx="122253" cy="36633"/>
                <wp:effectExtent l="0" t="0" r="0" b="0"/>
                <wp:wrapNone/>
                <wp:docPr id="1756" name="对象 1756"/>
                <wp:cNvGraphicFramePr>
                  <a:graphicFrameLocks noChangeAspect="0" noSelect="1"/>
                </wp:cNvGraphicFramePr>
                <a:graphic>
                  <a:graphicData uri="http://schemas.microsoft.com/office/word/2010/wordprocessingInk">
                    <w14:contentPart bwMode="auto" r:id="rId1149">
                      <w14:nvContentPartPr>
                        <w14:cNvContentPartPr/>
                      </w14:nvContentPartPr>
                      <w14:xfrm>
                        <a:off x="0" y="0"/>
                        <a:ext cx="122253" cy="36633"/>
                      </w14:xfrm>
                    </w14:contentPart>
                  </a:graphicData>
                </a:graphic>
              </wp:anchor>
            </w:drawing>
          </mc:Choice>
          <mc:Fallback>
            <w:pict>
              <v:shape type="#_x0000_t75" id="对象 1757" o:spid="_x0000_s1757" fillcolor="#FFFFFF" stroked="t" strokeweight="1.0pt" style="position:absolute;&#10;margin-left:41.08197pt;&#10;margin-top:26.627008pt;&#10;width:9.626223pt;&#10;height:2.884488pt;&#10;z-index:1947;&#10;mso-position-horizontal:absolute;&#10;mso-position-horizontal-relative:char;&#10;mso-position-vertical:absolute;&#10;mso-position-vertical-relative:line;&#10;mso-wrap-distance-left:6.7498426pt;&#10;mso-wrap-distance-right:6.7498426pt;">
                <v:stroke color="#000000"/>
                <v:imagedata r:id="rId1150"/>
                <o:lock selection="t"/>
              </v:shape>
            </w:pict>
          </mc:Fallback>
        </mc:AlternateContent>
      </w:r>
      <w:r>
        <w:rPr>
          <w:color w:val="FF0000"/>
        </w:rPr>
        <mc:AlternateContent>
          <mc:Choice Requires="wps">
            <w:drawing>
              <wp:anchor distT="0" distB="0" distL="85723" distR="85723" simplePos="0" relativeHeight="1948" behindDoc="0" locked="0" layoutInCell="1" hidden="0" allowOverlap="1">
                <wp:simplePos x="0" y="0"/>
                <wp:positionH relativeFrom="character">
                  <wp:posOffset>266850</wp:posOffset>
                </wp:positionH>
                <wp:positionV relativeFrom="line">
                  <wp:posOffset>287952</wp:posOffset>
                </wp:positionV>
                <wp:extent cx="44355" cy="71412"/>
                <wp:effectExtent l="0" t="0" r="0" b="0"/>
                <wp:wrapNone/>
                <wp:docPr id="1759" name="对象 1759"/>
                <wp:cNvGraphicFramePr>
                  <a:graphicFrameLocks noChangeAspect="0" noSelect="1"/>
                </wp:cNvGraphicFramePr>
                <a:graphic>
                  <a:graphicData uri="http://schemas.microsoft.com/office/word/2010/wordprocessingInk">
                    <w14:contentPart bwMode="auto" r:id="rId1151">
                      <w14:nvContentPartPr>
                        <w14:cNvContentPartPr/>
                      </w14:nvContentPartPr>
                      <w14:xfrm>
                        <a:off x="0" y="0"/>
                        <a:ext cx="44355" cy="71412"/>
                      </w14:xfrm>
                    </w14:contentPart>
                  </a:graphicData>
                </a:graphic>
              </wp:anchor>
            </w:drawing>
          </mc:Choice>
          <mc:Fallback>
            <w:pict>
              <v:shape type="#_x0000_t75" id="对象 1760" o:spid="_x0000_s1760" fillcolor="#FFFFFF" stroked="t" strokeweight="1.0pt" style="position:absolute;&#10;margin-left:21.01181pt;&#10;margin-top:22.673386pt;&#10;width:3.4925206pt;&#10;height:5.622993pt;&#10;z-index:1948;&#10;mso-position-horizontal:absolute;&#10;mso-position-horizontal-relative:char;&#10;mso-position-vertical:absolute;&#10;mso-position-vertical-relative:line;&#10;mso-wrap-distance-left:6.7498426pt;&#10;mso-wrap-distance-right:6.7498426pt;">
                <v:stroke color="#000000"/>
                <v:imagedata r:id="rId1152"/>
                <o:lock selection="t"/>
              </v:shape>
            </w:pict>
          </mc:Fallback>
        </mc:AlternateContent>
      </w:r>
      <w:r>
        <w:rPr>
          <w:color w:val="FF0000"/>
        </w:rPr>
        <mc:AlternateContent>
          <mc:Choice Requires="wps">
            <w:drawing>
              <wp:anchor distT="0" distB="0" distL="85723" distR="85723" simplePos="0" relativeHeight="1949" behindDoc="0" locked="0" layoutInCell="1" hidden="0" allowOverlap="1">
                <wp:simplePos x="0" y="0"/>
                <wp:positionH relativeFrom="character">
                  <wp:posOffset>320734</wp:posOffset>
                </wp:positionH>
                <wp:positionV relativeFrom="line">
                  <wp:posOffset>277201</wp:posOffset>
                </wp:positionV>
                <wp:extent cx="40793" cy="85896"/>
                <wp:effectExtent l="0" t="0" r="0" b="0"/>
                <wp:wrapNone/>
                <wp:docPr id="1762" name="对象 1762"/>
                <wp:cNvGraphicFramePr>
                  <a:graphicFrameLocks noChangeAspect="0" noSelect="1"/>
                </wp:cNvGraphicFramePr>
                <a:graphic>
                  <a:graphicData uri="http://schemas.microsoft.com/office/word/2010/wordprocessingInk">
                    <w14:contentPart bwMode="auto" r:id="rId1153">
                      <w14:nvContentPartPr>
                        <w14:cNvContentPartPr/>
                      </w14:nvContentPartPr>
                      <w14:xfrm>
                        <a:off x="0" y="0"/>
                        <a:ext cx="40793" cy="85896"/>
                      </w14:xfrm>
                    </w14:contentPart>
                  </a:graphicData>
                </a:graphic>
              </wp:anchor>
            </w:drawing>
          </mc:Choice>
          <mc:Fallback>
            <w:pict>
              <v:shape type="#_x0000_t75" id="对象 1763" o:spid="_x0000_s1763" fillcolor="#FFFFFF" stroked="t" strokeweight="1.0pt" style="position:absolute;&#10;margin-left:25.254646pt;&#10;margin-top:21.82685pt;&#10;width:3.2120473pt;&#10;height:6.7634654pt;&#10;z-index:1949;&#10;mso-position-horizontal:absolute;&#10;mso-position-horizontal-relative:char;&#10;mso-position-vertical:absolute;&#10;mso-position-vertical-relative:line;&#10;mso-wrap-distance-left:6.7498426pt;&#10;mso-wrap-distance-right:6.7498426pt;">
                <v:stroke color="#000000"/>
                <v:imagedata r:id="rId1154"/>
                <o:lock selection="t"/>
              </v:shape>
            </w:pict>
          </mc:Fallback>
        </mc:AlternateContent>
      </w:r>
      <w:r>
        <w:rPr>
          <w:color w:val="FF0000"/>
        </w:rPr>
        <mc:AlternateContent>
          <mc:Choice Requires="wps">
            <w:drawing>
              <wp:anchor distT="0" distB="0" distL="85723" distR="85723" simplePos="0" relativeHeight="1950" behindDoc="0" locked="0" layoutInCell="1" hidden="0" allowOverlap="1">
                <wp:simplePos x="0" y="0"/>
                <wp:positionH relativeFrom="character">
                  <wp:posOffset>579819</wp:posOffset>
                </wp:positionH>
                <wp:positionV relativeFrom="line">
                  <wp:posOffset>265620</wp:posOffset>
                </wp:positionV>
                <wp:extent cx="66776" cy="37876"/>
                <wp:effectExtent l="0" t="0" r="0" b="0"/>
                <wp:wrapNone/>
                <wp:docPr id="1765" name="对象 1765"/>
                <wp:cNvGraphicFramePr>
                  <a:graphicFrameLocks noChangeAspect="0" noSelect="1"/>
                </wp:cNvGraphicFramePr>
                <a:graphic>
                  <a:graphicData uri="http://schemas.microsoft.com/office/word/2010/wordprocessingInk">
                    <w14:contentPart bwMode="auto" r:id="rId1155">
                      <w14:nvContentPartPr>
                        <w14:cNvContentPartPr/>
                      </w14:nvContentPartPr>
                      <w14:xfrm>
                        <a:off x="0" y="0"/>
                        <a:ext cx="66776" cy="37876"/>
                      </w14:xfrm>
                    </w14:contentPart>
                  </a:graphicData>
                </a:graphic>
              </wp:anchor>
            </w:drawing>
          </mc:Choice>
          <mc:Fallback>
            <w:pict>
              <v:shape type="#_x0000_t75" id="对象 1766" o:spid="_x0000_s1766" fillcolor="#FFFFFF" stroked="t" strokeweight="1.0pt" style="position:absolute;&#10;margin-left:45.65504pt;&#10;margin-top:20.91496pt;&#10;width:5.2579536pt;&#10;height:2.9823623pt;&#10;z-index:1950;&#10;mso-position-horizontal:absolute;&#10;mso-position-horizontal-relative:char;&#10;mso-position-vertical:absolute;&#10;mso-position-vertical-relative:line;&#10;mso-wrap-distance-left:6.7498426pt;&#10;mso-wrap-distance-right:6.7498426pt;">
                <v:stroke color="#000000"/>
                <v:imagedata r:id="rId1156"/>
                <o:lock selection="t"/>
              </v:shape>
            </w:pict>
          </mc:Fallback>
        </mc:AlternateContent>
      </w:r>
      <w:r>
        <w:rPr>
          <w:color w:val="FF0000"/>
        </w:rPr>
        <mc:AlternateContent>
          <mc:Choice Requires="wps">
            <w:drawing>
              <wp:anchor distT="0" distB="0" distL="85723" distR="85723" simplePos="0" relativeHeight="1951" behindDoc="0" locked="0" layoutInCell="1" hidden="0" allowOverlap="1">
                <wp:simplePos x="0" y="0"/>
                <wp:positionH relativeFrom="character">
                  <wp:posOffset>493619</wp:posOffset>
                </wp:positionH>
                <wp:positionV relativeFrom="line">
                  <wp:posOffset>245557</wp:posOffset>
                </wp:positionV>
                <wp:extent cx="83005" cy="163253"/>
                <wp:effectExtent l="0" t="0" r="0" b="0"/>
                <wp:wrapNone/>
                <wp:docPr id="1768" name="对象 1768"/>
                <wp:cNvGraphicFramePr>
                  <a:graphicFrameLocks noChangeAspect="0" noSelect="1"/>
                </wp:cNvGraphicFramePr>
                <a:graphic>
                  <a:graphicData uri="http://schemas.microsoft.com/office/word/2010/wordprocessingInk">
                    <w14:contentPart bwMode="auto" r:id="rId1157">
                      <w14:nvContentPartPr>
                        <w14:cNvContentPartPr/>
                      </w14:nvContentPartPr>
                      <w14:xfrm>
                        <a:off x="0" y="0"/>
                        <a:ext cx="83005" cy="163253"/>
                      </w14:xfrm>
                    </w14:contentPart>
                  </a:graphicData>
                </a:graphic>
              </wp:anchor>
            </w:drawing>
          </mc:Choice>
          <mc:Fallback>
            <w:pict>
              <v:shape type="#_x0000_t75" id="对象 1769" o:spid="_x0000_s1769" fillcolor="#FFFFFF" stroked="t" strokeweight="1.0pt" style="position:absolute;&#10;margin-left:38.867638pt;&#10;margin-top:19.335197pt;&#10;width:6.535827pt;&#10;height:12.854568pt;&#10;z-index:1951;&#10;mso-position-horizontal:absolute;&#10;mso-position-horizontal-relative:char;&#10;mso-position-vertical:absolute;&#10;mso-position-vertical-relative:line;&#10;mso-wrap-distance-left:6.7498426pt;&#10;mso-wrap-distance-right:6.7498426pt;">
                <v:stroke color="#000000"/>
                <v:imagedata r:id="rId1158"/>
                <o:lock selection="t"/>
              </v:shape>
            </w:pict>
          </mc:Fallback>
        </mc:AlternateContent>
      </w:r>
      <w:r>
        <w:rPr>
          <w:color w:val="FF0000"/>
        </w:rPr>
        <mc:AlternateContent>
          <mc:Choice Requires="wps">
            <w:drawing>
              <wp:anchor distT="0" distB="0" distL="85723" distR="85723" simplePos="0" relativeHeight="1952" behindDoc="0" locked="0" layoutInCell="1" hidden="0" allowOverlap="1">
                <wp:simplePos x="0" y="0"/>
                <wp:positionH relativeFrom="character">
                  <wp:posOffset>149158</wp:posOffset>
                </wp:positionH>
                <wp:positionV relativeFrom="line">
                  <wp:posOffset>182538</wp:posOffset>
                </wp:positionV>
                <wp:extent cx="144062" cy="90810"/>
                <wp:effectExtent l="0" t="0" r="0" b="0"/>
                <wp:wrapNone/>
                <wp:docPr id="1771" name="对象 1771"/>
                <wp:cNvGraphicFramePr>
                  <a:graphicFrameLocks noChangeAspect="0" noSelect="1"/>
                </wp:cNvGraphicFramePr>
                <a:graphic>
                  <a:graphicData uri="http://schemas.microsoft.com/office/word/2010/wordprocessingInk">
                    <w14:contentPart bwMode="auto" r:id="rId1159">
                      <w14:nvContentPartPr>
                        <w14:cNvContentPartPr/>
                      </w14:nvContentPartPr>
                      <w14:xfrm>
                        <a:off x="0" y="0"/>
                        <a:ext cx="144062" cy="90810"/>
                      </w14:xfrm>
                    </w14:contentPart>
                  </a:graphicData>
                </a:graphic>
              </wp:anchor>
            </w:drawing>
          </mc:Choice>
          <mc:Fallback>
            <w:pict>
              <v:shape type="#_x0000_t75" id="对象 1772" o:spid="_x0000_s1772" fillcolor="#FFFFFF" stroked="t" strokeweight="1.0pt" style="position:absolute;&#10;margin-left:11.744724pt;&#10;margin-top:14.373071pt;&#10;width:11.343465pt;&#10;height:7.1503944pt;&#10;z-index:1952;&#10;mso-position-horizontal:absolute;&#10;mso-position-horizontal-relative:char;&#10;mso-position-vertical:absolute;&#10;mso-position-vertical-relative:line;&#10;mso-wrap-distance-left:6.7498426pt;&#10;mso-wrap-distance-right:6.7498426pt;">
                <v:stroke color="#000000"/>
                <v:imagedata r:id="rId1160"/>
                <o:lock selection="t"/>
              </v:shape>
            </w:pict>
          </mc:Fallback>
        </mc:AlternateContent>
      </w:r>
      <w:r>
        <w:rPr>
          <w:color w:val="FF0000"/>
        </w:rPr>
        <mc:AlternateContent>
          <mc:Choice Requires="wps">
            <w:drawing>
              <wp:anchor distT="0" distB="0" distL="85723" distR="85723" simplePos="0" relativeHeight="1953" behindDoc="0" locked="0" layoutInCell="1" hidden="0" allowOverlap="1">
                <wp:simplePos x="0" y="0"/>
                <wp:positionH relativeFrom="character">
                  <wp:posOffset>125297</wp:posOffset>
                </wp:positionH>
                <wp:positionV relativeFrom="line">
                  <wp:posOffset>167730</wp:posOffset>
                </wp:positionV>
                <wp:extent cx="334876" cy="266621"/>
                <wp:effectExtent l="0" t="0" r="0" b="0"/>
                <wp:wrapNone/>
                <wp:docPr id="1774" name="对象 1774"/>
                <wp:cNvGraphicFramePr>
                  <a:graphicFrameLocks noChangeAspect="0" noSelect="1"/>
                </wp:cNvGraphicFramePr>
                <a:graphic>
                  <a:graphicData uri="http://schemas.microsoft.com/office/word/2010/wordprocessingInk">
                    <w14:contentPart bwMode="auto" r:id="rId1161">
                      <w14:nvContentPartPr>
                        <w14:cNvContentPartPr/>
                      </w14:nvContentPartPr>
                      <w14:xfrm>
                        <a:off x="0" y="0"/>
                        <a:ext cx="334876" cy="266621"/>
                      </w14:xfrm>
                    </w14:contentPart>
                  </a:graphicData>
                </a:graphic>
              </wp:anchor>
            </w:drawing>
          </mc:Choice>
          <mc:Fallback>
            <w:pict>
              <v:shape type="#_x0000_t75" id="对象 1775" o:spid="_x0000_s1775" fillcolor="#FFFFFF" stroked="t" strokeweight="1.0pt" style="position:absolute;&#10;margin-left:9.865906pt;&#10;margin-top:13.207087pt;&#10;width:26.368187pt;&#10;height:20.99378pt;&#10;z-index:1953;&#10;mso-position-horizontal:absolute;&#10;mso-position-horizontal-relative:char;&#10;mso-position-vertical:absolute;&#10;mso-position-vertical-relative:line;&#10;mso-wrap-distance-left:6.7498426pt;&#10;mso-wrap-distance-right:6.7498426pt;">
                <v:stroke color="#000000"/>
                <v:imagedata r:id="rId1162"/>
                <o:lock selection="t"/>
              </v:shape>
            </w:pict>
          </mc:Fallback>
        </mc:AlternateContent>
      </w:r>
      <w:r>
        <w:rPr>
          <w:color w:val="FF0000"/>
        </w:rPr>
        <mc:AlternateContent>
          <mc:Choice Requires="wps">
            <w:drawing>
              <wp:anchor distT="0" distB="0" distL="85723" distR="85723" simplePos="0" relativeHeight="1954" behindDoc="0" locked="0" layoutInCell="1" hidden="0" allowOverlap="1">
                <wp:simplePos x="0" y="0"/>
                <wp:positionH relativeFrom="character">
                  <wp:posOffset>449014</wp:posOffset>
                </wp:positionH>
                <wp:positionV relativeFrom="line">
                  <wp:posOffset>159971</wp:posOffset>
                </wp:positionV>
                <wp:extent cx="208760" cy="251125"/>
                <wp:effectExtent l="0" t="0" r="0" b="0"/>
                <wp:wrapNone/>
                <wp:docPr id="1777" name="对象 1777"/>
                <wp:cNvGraphicFramePr>
                  <a:graphicFrameLocks noChangeAspect="0" noSelect="1"/>
                </wp:cNvGraphicFramePr>
                <a:graphic>
                  <a:graphicData uri="http://schemas.microsoft.com/office/word/2010/wordprocessingInk">
                    <w14:contentPart bwMode="auto" r:id="rId1163">
                      <w14:nvContentPartPr>
                        <w14:cNvContentPartPr/>
                      </w14:nvContentPartPr>
                      <w14:xfrm>
                        <a:off x="0" y="0"/>
                        <a:ext cx="208760" cy="251125"/>
                      </w14:xfrm>
                    </w14:contentPart>
                  </a:graphicData>
                </a:graphic>
              </wp:anchor>
            </w:drawing>
          </mc:Choice>
          <mc:Fallback>
            <w:pict>
              <v:shape type="#_x0000_t75" id="对象 1778" o:spid="_x0000_s1778" fillcolor="#FFFFFF" stroked="t" strokeweight="1.0pt" style="position:absolute;&#10;margin-left:35.355434pt;&#10;margin-top:12.596141pt;&#10;width:16.437798pt;&#10;height:19.773623pt;&#10;z-index:1954;&#10;mso-position-horizontal:absolute;&#10;mso-position-horizontal-relative:char;&#10;mso-position-vertical:absolute;&#10;mso-position-vertical-relative:line;&#10;mso-wrap-distance-left:6.7498426pt;&#10;mso-wrap-distance-right:6.7498426pt;">
                <v:stroke color="#000000"/>
                <v:imagedata r:id="rId1164"/>
                <o:lock selection="t"/>
              </v:shape>
            </w:pict>
          </mc:Fallback>
        </mc:AlternateContent>
      </w:r>
      <w:r>
        <w:rPr>
          <w:color w:val="FF0000"/>
        </w:rPr>
        <mc:AlternateContent>
          <mc:Choice Requires="wps">
            <w:drawing>
              <wp:anchor distT="0" distB="0" distL="85723" distR="85723" simplePos="0" relativeHeight="1955" behindDoc="0" locked="0" layoutInCell="1" hidden="0" allowOverlap="1">
                <wp:simplePos x="0" y="0"/>
                <wp:positionH relativeFrom="character">
                  <wp:posOffset>571247</wp:posOffset>
                </wp:positionH>
                <wp:positionV relativeFrom="line">
                  <wp:posOffset>90485</wp:posOffset>
                </wp:positionV>
                <wp:extent cx="40605" cy="444596"/>
                <wp:effectExtent l="0" t="0" r="0" b="0"/>
                <wp:wrapNone/>
                <wp:docPr id="1780" name="对象 1780"/>
                <wp:cNvGraphicFramePr>
                  <a:graphicFrameLocks noChangeAspect="0" noSelect="1"/>
                </wp:cNvGraphicFramePr>
                <a:graphic>
                  <a:graphicData uri="http://schemas.microsoft.com/office/word/2010/wordprocessingInk">
                    <w14:contentPart bwMode="auto" r:id="rId1165">
                      <w14:nvContentPartPr>
                        <w14:cNvContentPartPr/>
                      </w14:nvContentPartPr>
                      <w14:xfrm>
                        <a:off x="0" y="0"/>
                        <a:ext cx="40605" cy="444596"/>
                      </w14:xfrm>
                    </w14:contentPart>
                  </a:graphicData>
                </a:graphic>
              </wp:anchor>
            </w:drawing>
          </mc:Choice>
          <mc:Fallback>
            <w:pict>
              <v:shape type="#_x0000_t75" id="对象 1781" o:spid="_x0000_s1781" fillcolor="#FFFFFF" stroked="t" strokeweight="1.0pt" style="position:absolute;&#10;margin-left:44.98008pt;&#10;margin-top:7.1248026pt;&#10;width:3.1972446pt;&#10;height:35.00756pt;&#10;z-index:1955;&#10;mso-position-horizontal:absolute;&#10;mso-position-horizontal-relative:char;&#10;mso-position-vertical:absolute;&#10;mso-position-vertical-relative:line;&#10;mso-wrap-distance-left:6.7498426pt;&#10;mso-wrap-distance-right:6.7498426pt;">
                <v:stroke color="#000000"/>
                <v:imagedata r:id="rId1166"/>
                <o:lock selection="t"/>
              </v:shape>
            </w:pict>
          </mc:Fallback>
        </mc:AlternateContent>
      </w:r>
      <w:r>
        <w:rPr>
          <w:color w:val="FF0000"/>
        </w:rPr>
        <mc:AlternateContent>
          <mc:Choice Requires="wps">
            <w:drawing>
              <wp:anchor distT="0" distB="0" distL="85723" distR="85723" simplePos="0" relativeHeight="1956" behindDoc="0" locked="0" layoutInCell="1" hidden="0" allowOverlap="1">
                <wp:simplePos x="0" y="0"/>
                <wp:positionH relativeFrom="character">
                  <wp:posOffset>66476</wp:posOffset>
                </wp:positionH>
                <wp:positionV relativeFrom="line">
                  <wp:posOffset>-10865</wp:posOffset>
                </wp:positionV>
                <wp:extent cx="43526" cy="583105"/>
                <wp:effectExtent l="0" t="0" r="0" b="0"/>
                <wp:wrapNone/>
                <wp:docPr id="1783" name="对象 1783"/>
                <wp:cNvGraphicFramePr>
                  <a:graphicFrameLocks noChangeAspect="0" noSelect="1"/>
                </wp:cNvGraphicFramePr>
                <a:graphic>
                  <a:graphicData uri="http://schemas.microsoft.com/office/word/2010/wordprocessingInk">
                    <w14:contentPart bwMode="auto" r:id="rId1167">
                      <w14:nvContentPartPr>
                        <w14:cNvContentPartPr/>
                      </w14:nvContentPartPr>
                      <w14:xfrm>
                        <a:off x="0" y="0"/>
                        <a:ext cx="43526" cy="583105"/>
                      </w14:xfrm>
                    </w14:contentPart>
                  </a:graphicData>
                </a:graphic>
              </wp:anchor>
            </w:drawing>
          </mc:Choice>
          <mc:Fallback>
            <w:pict>
              <v:shape type="#_x0000_t75" id="对象 1784" o:spid="_x0000_s1784" fillcolor="#FFFFFF" stroked="t" strokeweight="1.0pt" style="position:absolute;&#10;margin-left:5.2343307pt;&#10;margin-top:-0.8555118pt;&#10;width:3.4272444pt;&#10;height:45.91378pt;&#10;z-index:1956;&#10;mso-position-horizontal:absolute;&#10;mso-position-horizontal-relative:char;&#10;mso-position-vertical:absolute;&#10;mso-position-vertical-relative:line;&#10;mso-wrap-distance-left:6.7498426pt;&#10;mso-wrap-distance-right:6.7498426pt;">
                <v:stroke color="#000000"/>
                <v:imagedata r:id="rId1168"/>
                <o:lock selection="t"/>
              </v:shape>
            </w:pict>
          </mc:Fallback>
        </mc:AlternateContent>
      </w:r>
      <w:r>
        <w:rPr>
          <w:color w:val="FF0000"/>
        </w:rPr>
        <mc:AlternateContent>
          <mc:Choice Requires="wps">
            <w:drawing>
              <wp:anchor distT="0" distB="0" distL="85723" distR="85723" simplePos="0" relativeHeight="1957" behindDoc="0" locked="0" layoutInCell="1" hidden="0" allowOverlap="1">
                <wp:simplePos x="0" y="0"/>
                <wp:positionH relativeFrom="character">
                  <wp:posOffset>608287</wp:posOffset>
                </wp:positionH>
                <wp:positionV relativeFrom="line">
                  <wp:posOffset>-26547</wp:posOffset>
                </wp:positionV>
                <wp:extent cx="29683" cy="32810"/>
                <wp:effectExtent l="0" t="0" r="0" b="0"/>
                <wp:wrapNone/>
                <wp:docPr id="1786" name="对象 1786"/>
                <wp:cNvGraphicFramePr>
                  <a:graphicFrameLocks noChangeAspect="0" noSelect="1"/>
                </wp:cNvGraphicFramePr>
                <a:graphic>
                  <a:graphicData uri="http://schemas.microsoft.com/office/word/2010/wordprocessingInk">
                    <w14:contentPart bwMode="auto" r:id="rId1169">
                      <w14:nvContentPartPr>
                        <w14:cNvContentPartPr/>
                      </w14:nvContentPartPr>
                      <w14:xfrm>
                        <a:off x="0" y="0"/>
                        <a:ext cx="29683" cy="32810"/>
                      </w14:xfrm>
                    </w14:contentPart>
                  </a:graphicData>
                </a:graphic>
              </wp:anchor>
            </w:drawing>
          </mc:Choice>
          <mc:Fallback>
            <w:pict>
              <v:shape type="#_x0000_t75" id="对象 1787" o:spid="_x0000_s1787" fillcolor="#FFFFFF" stroked="t" strokeweight="1.0pt" style="position:absolute;&#10;margin-left:47.896614pt;&#10;margin-top:-2.0903149pt;&#10;width:2.3372457pt;&#10;height:2.5834646pt;&#10;z-index:1957;&#10;mso-position-horizontal:absolute;&#10;mso-position-horizontal-relative:char;&#10;mso-position-vertical:absolute;&#10;mso-position-vertical-relative:line;&#10;mso-wrap-distance-left:6.7498426pt;&#10;mso-wrap-distance-right:6.7498426pt;">
                <v:stroke color="#000000"/>
                <v:imagedata r:id="rId1170"/>
                <o:lock selection="t"/>
              </v:shape>
            </w:pict>
          </mc:Fallback>
        </mc:AlternateContent>
      </w:r>
      <w:r>
        <w:rPr>
          <w:color w:val="FF0000"/>
        </w:rPr>
        <mc:AlternateContent>
          <mc:Choice Requires="wps">
            <w:drawing>
              <wp:anchor distT="0" distB="0" distL="85723" distR="85723" simplePos="0" relativeHeight="1958" behindDoc="0" locked="0" layoutInCell="1" hidden="0" allowOverlap="1">
                <wp:simplePos x="0" y="0"/>
                <wp:positionH relativeFrom="character">
                  <wp:posOffset>476157</wp:posOffset>
                </wp:positionH>
                <wp:positionV relativeFrom="line">
                  <wp:posOffset>-125484</wp:posOffset>
                </wp:positionV>
                <wp:extent cx="143153" cy="217497"/>
                <wp:effectExtent l="0" t="0" r="0" b="0"/>
                <wp:wrapNone/>
                <wp:docPr id="1789" name="对象 1789"/>
                <wp:cNvGraphicFramePr>
                  <a:graphicFrameLocks noChangeAspect="0" noSelect="1"/>
                </wp:cNvGraphicFramePr>
                <a:graphic>
                  <a:graphicData uri="http://schemas.microsoft.com/office/word/2010/wordprocessingInk">
                    <w14:contentPart bwMode="auto" r:id="rId1171">
                      <w14:nvContentPartPr>
                        <w14:cNvContentPartPr/>
                      </w14:nvContentPartPr>
                      <w14:xfrm>
                        <a:off x="0" y="0"/>
                        <a:ext cx="143153" cy="217497"/>
                      </w14:xfrm>
                    </w14:contentPart>
                  </a:graphicData>
                </a:graphic>
              </wp:anchor>
            </w:drawing>
          </mc:Choice>
          <mc:Fallback>
            <w:pict>
              <v:shape type="#_x0000_t75" id="对象 1790" o:spid="_x0000_s1790" fillcolor="#FFFFFF" stroked="t" strokeweight="1.0pt" style="position:absolute;&#10;margin-left:37.492676pt;&#10;margin-top:-9.88063pt;&#10;width:11.271893pt;&#10;height:17.125748pt;&#10;z-index:1958;&#10;mso-position-horizontal:absolute;&#10;mso-position-horizontal-relative:char;&#10;mso-position-vertical:absolute;&#10;mso-position-vertical-relative:line;&#10;mso-wrap-distance-left:6.7498426pt;&#10;mso-wrap-distance-right:6.7498426pt;">
                <v:stroke color="#000000"/>
                <v:imagedata r:id="rId1172"/>
                <o:lock selection="t"/>
              </v:shape>
            </w:pict>
          </mc:Fallback>
        </mc:AlternateContent>
      </w:r>
      <w:r>
        <w:rPr>
          <w:color w:val="FF0000"/>
        </w:rPr>
        <mc:AlternateContent>
          <mc:Choice Requires="wps">
            <w:drawing>
              <wp:anchor distT="0" distB="0" distL="85723" distR="85723" simplePos="0" relativeHeight="1959" behindDoc="0" locked="0" layoutInCell="1" hidden="0" allowOverlap="1">
                <wp:simplePos x="0" y="0"/>
                <wp:positionH relativeFrom="character">
                  <wp:posOffset>357670</wp:posOffset>
                </wp:positionH>
                <wp:positionV relativeFrom="line">
                  <wp:posOffset>-158142</wp:posOffset>
                </wp:positionV>
                <wp:extent cx="112090" cy="161803"/>
                <wp:effectExtent l="0" t="0" r="0" b="0"/>
                <wp:wrapNone/>
                <wp:docPr id="1792" name="对象 1792"/>
                <wp:cNvGraphicFramePr>
                  <a:graphicFrameLocks noChangeAspect="0" noSelect="1"/>
                </wp:cNvGraphicFramePr>
                <a:graphic>
                  <a:graphicData uri="http://schemas.microsoft.com/office/word/2010/wordprocessingInk">
                    <w14:contentPart bwMode="auto" r:id="rId1173">
                      <w14:nvContentPartPr>
                        <w14:cNvContentPartPr/>
                      </w14:nvContentPartPr>
                      <w14:xfrm>
                        <a:off x="0" y="0"/>
                        <a:ext cx="112090" cy="161803"/>
                      </w14:xfrm>
                    </w14:contentPart>
                  </a:graphicData>
                </a:graphic>
              </wp:anchor>
            </w:drawing>
          </mc:Choice>
          <mc:Fallback>
            <w:pict>
              <v:shape type="#_x0000_t75" id="对象 1793" o:spid="_x0000_s1793" fillcolor="#FFFFFF" stroked="t" strokeweight="1.0pt" style="position:absolute;&#10;margin-left:28.162992pt;&#10;margin-top:-12.452126pt;&#10;width:8.825984pt;&#10;height:12.740394pt;&#10;z-index:1959;&#10;mso-position-horizontal:absolute;&#10;mso-position-horizontal-relative:char;&#10;mso-position-vertical:absolute;&#10;mso-position-vertical-relative:line;&#10;mso-wrap-distance-left:6.7498426pt;&#10;mso-wrap-distance-right:6.7498426pt;">
                <v:stroke color="#000000"/>
                <v:imagedata r:id="rId1174"/>
                <o:lock selection="t"/>
              </v:shape>
            </w:pict>
          </mc:Fallback>
        </mc:AlternateContent>
      </w:r>
      <w:r>
        <w:rPr>
          <w:color w:val="FF0000"/>
        </w:rPr>
        <mc:AlternateContent>
          <mc:Choice Requires="wps">
            <w:drawing>
              <wp:anchor distT="0" distB="0" distL="85723" distR="85723" simplePos="0" relativeHeight="1960" behindDoc="0" locked="0" layoutInCell="1" hidden="0" allowOverlap="1">
                <wp:simplePos x="0" y="0"/>
                <wp:positionH relativeFrom="character">
                  <wp:posOffset>182859</wp:posOffset>
                </wp:positionH>
                <wp:positionV relativeFrom="line">
                  <wp:posOffset>-200780</wp:posOffset>
                </wp:positionV>
                <wp:extent cx="22649" cy="91909"/>
                <wp:effectExtent l="0" t="0" r="0" b="0"/>
                <wp:wrapNone/>
                <wp:docPr id="1795" name="对象 1795"/>
                <wp:cNvGraphicFramePr>
                  <a:graphicFrameLocks noChangeAspect="0" noSelect="1"/>
                </wp:cNvGraphicFramePr>
                <a:graphic>
                  <a:graphicData uri="http://schemas.microsoft.com/office/word/2010/wordprocessingInk">
                    <w14:contentPart bwMode="auto" r:id="rId1175">
                      <w14:nvContentPartPr>
                        <w14:cNvContentPartPr/>
                      </w14:nvContentPartPr>
                      <w14:xfrm>
                        <a:off x="0" y="0"/>
                        <a:ext cx="22649" cy="91909"/>
                      </w14:xfrm>
                    </w14:contentPart>
                  </a:graphicData>
                </a:graphic>
              </wp:anchor>
            </w:drawing>
          </mc:Choice>
          <mc:Fallback>
            <w:pict>
              <v:shape type="#_x0000_t75" id="对象 1796" o:spid="_x0000_s1796" fillcolor="#FFFFFF" stroked="t" strokeweight="1.0pt" style="position:absolute;&#10;margin-left:14.398347pt;&#10;margin-top:-15.809449pt;&#10;width:1.7834644pt;&#10;height:7.236929pt;&#10;z-index:1960;&#10;mso-position-horizontal:absolute;&#10;mso-position-horizontal-relative:char;&#10;mso-position-vertical:absolute;&#10;mso-position-vertical-relative:line;&#10;mso-wrap-distance-left:6.7498426pt;&#10;mso-wrap-distance-right:6.7498426pt;">
                <v:stroke color="#000000"/>
                <v:imagedata r:id="rId1176"/>
                <o:lock selection="t"/>
              </v:shape>
            </w:pict>
          </mc:Fallback>
        </mc:AlternateContent>
      </w:r>
      <w:r>
        <w:rPr>
          <w:color w:val="FF0000"/>
        </w:rPr>
        <mc:AlternateContent>
          <mc:Choice Requires="wps">
            <w:drawing>
              <wp:anchor distT="0" distB="0" distL="85723" distR="85723" simplePos="0" relativeHeight="1961" behindDoc="0" locked="0" layoutInCell="1" hidden="0" allowOverlap="1">
                <wp:simplePos x="0" y="0"/>
                <wp:positionH relativeFrom="character">
                  <wp:posOffset>156536</wp:posOffset>
                </wp:positionH>
                <wp:positionV relativeFrom="line">
                  <wp:posOffset>-207453</wp:posOffset>
                </wp:positionV>
                <wp:extent cx="209717" cy="253758"/>
                <wp:effectExtent l="0" t="0" r="0" b="0"/>
                <wp:wrapNone/>
                <wp:docPr id="1798" name="对象 1798"/>
                <wp:cNvGraphicFramePr>
                  <a:graphicFrameLocks noChangeAspect="0" noSelect="1"/>
                </wp:cNvGraphicFramePr>
                <a:graphic>
                  <a:graphicData uri="http://schemas.microsoft.com/office/word/2010/wordprocessingInk">
                    <w14:contentPart bwMode="auto" r:id="rId1177">
                      <w14:nvContentPartPr>
                        <w14:cNvContentPartPr/>
                      </w14:nvContentPartPr>
                      <w14:xfrm>
                        <a:off x="0" y="0"/>
                        <a:ext cx="209717" cy="253758"/>
                      </w14:xfrm>
                    </w14:contentPart>
                  </a:graphicData>
                </a:graphic>
              </wp:anchor>
            </w:drawing>
          </mc:Choice>
          <mc:Fallback>
            <w:pict>
              <v:shape type="#_x0000_t75" id="对象 1799" o:spid="_x0000_s1799" fillcolor="#FFFFFF" stroked="t" strokeweight="1.0pt" style="position:absolute;&#10;margin-left:12.32567pt;&#10;margin-top:-16.334883pt;&#10;width:16.513226pt;&#10;height:19.980946pt;&#10;z-index:1961;&#10;mso-position-horizontal:absolute;&#10;mso-position-horizontal-relative:char;&#10;mso-position-vertical:absolute;&#10;mso-position-vertical-relative:line;&#10;mso-wrap-distance-left:6.7498426pt;&#10;mso-wrap-distance-right:6.7498426pt;">
                <v:stroke color="#000000"/>
                <v:imagedata r:id="rId1178"/>
                <o:lock selection="t"/>
              </v:shape>
            </w:pict>
          </mc:Fallback>
        </mc:AlternateContent>
      </w:r>
      <w:r>
        <w:rPr>
          <w:color w:val="FF0000"/>
        </w:rPr>
        <mc:AlternateContent>
          <mc:Choice Requires="wps">
            <w:drawing>
              <wp:anchor distT="0" distB="0" distL="85723" distR="85723" simplePos="0" relativeHeight="1962" behindDoc="0" locked="0" layoutInCell="1" hidden="0" allowOverlap="1">
                <wp:simplePos x="0" y="0"/>
                <wp:positionH relativeFrom="character">
                  <wp:posOffset>486269</wp:posOffset>
                </wp:positionH>
                <wp:positionV relativeFrom="line">
                  <wp:posOffset>-226918</wp:posOffset>
                </wp:positionV>
                <wp:extent cx="165064" cy="193748"/>
                <wp:effectExtent l="0" t="0" r="0" b="0"/>
                <wp:wrapNone/>
                <wp:docPr id="1801" name="对象 1801"/>
                <wp:cNvGraphicFramePr>
                  <a:graphicFrameLocks noChangeAspect="0" noSelect="1"/>
                </wp:cNvGraphicFramePr>
                <a:graphic>
                  <a:graphicData uri="http://schemas.microsoft.com/office/word/2010/wordprocessingInk">
                    <w14:contentPart bwMode="auto" r:id="rId1179">
                      <w14:nvContentPartPr>
                        <w14:cNvContentPartPr/>
                      </w14:nvContentPartPr>
                      <w14:xfrm>
                        <a:off x="0" y="0"/>
                        <a:ext cx="165064" cy="193748"/>
                      </w14:xfrm>
                    </w14:contentPart>
                  </a:graphicData>
                </a:graphic>
              </wp:anchor>
            </w:drawing>
          </mc:Choice>
          <mc:Fallback>
            <w:pict>
              <v:shape type="#_x0000_t75" id="对象 1802" o:spid="_x0000_s1802" fillcolor="#FFFFFF" stroked="t" strokeweight="1.0pt" style="position:absolute;&#10;margin-left:38.2889pt;&#10;margin-top:-17.86756pt;&#10;width:12.997166pt;&#10;height:15.255748pt;&#10;z-index:1962;&#10;mso-position-horizontal:absolute;&#10;mso-position-horizontal-relative:char;&#10;mso-position-vertical:absolute;&#10;mso-position-vertical-relative:line;&#10;mso-wrap-distance-left:6.7498426pt;&#10;mso-wrap-distance-right:6.7498426pt;">
                <v:stroke color="#000000"/>
                <v:imagedata r:id="rId1180"/>
                <o:lock selection="t"/>
              </v:shape>
            </w:pict>
          </mc:Fallback>
        </mc:AlternateContent>
      </w:r>
      <w:r>
        <w:rPr>
          <w:color w:val="FF0000"/>
        </w:rPr>
        <mc:AlternateContent>
          <mc:Choice Requires="wps">
            <w:drawing>
              <wp:anchor distT="0" distB="0" distL="85723" distR="85723" simplePos="0" relativeHeight="1963" behindDoc="0" locked="0" layoutInCell="1" hidden="0" allowOverlap="1">
                <wp:simplePos x="0" y="0"/>
                <wp:positionH relativeFrom="character">
                  <wp:posOffset>396873</wp:posOffset>
                </wp:positionH>
                <wp:positionV relativeFrom="line">
                  <wp:posOffset>-229160</wp:posOffset>
                </wp:positionV>
                <wp:extent cx="56460" cy="42324"/>
                <wp:effectExtent l="0" t="0" r="0" b="0"/>
                <wp:wrapNone/>
                <wp:docPr id="1804" name="对象 1804"/>
                <wp:cNvGraphicFramePr>
                  <a:graphicFrameLocks noChangeAspect="0" noSelect="1"/>
                </wp:cNvGraphicFramePr>
                <a:graphic>
                  <a:graphicData uri="http://schemas.microsoft.com/office/word/2010/wordprocessingInk">
                    <w14:contentPart bwMode="auto" r:id="rId1181">
                      <w14:nvContentPartPr>
                        <w14:cNvContentPartPr/>
                      </w14:nvContentPartPr>
                      <w14:xfrm>
                        <a:off x="0" y="0"/>
                        <a:ext cx="56460" cy="42324"/>
                      </w14:xfrm>
                    </w14:contentPart>
                  </a:graphicData>
                </a:graphic>
              </wp:anchor>
            </w:drawing>
          </mc:Choice>
          <mc:Fallback>
            <w:pict>
              <v:shape type="#_x0000_t75" id="对象 1805" o:spid="_x0000_s1805" fillcolor="#FFFFFF" stroked="t" strokeweight="1.0pt" style="position:absolute;&#10;margin-left:31.249842pt;&#10;margin-top:-18.044094pt;&#10;width:4.44567pt;&#10;height:3.332599pt;&#10;z-index:1963;&#10;mso-position-horizontal:absolute;&#10;mso-position-horizontal-relative:char;&#10;mso-position-vertical:absolute;&#10;mso-position-vertical-relative:line;&#10;mso-wrap-distance-left:6.7498426pt;&#10;mso-wrap-distance-right:6.7498426pt;">
                <v:stroke color="#000000"/>
                <v:imagedata r:id="rId1182"/>
                <o:lock selection="t"/>
              </v:shape>
            </w:pict>
          </mc:Fallback>
        </mc:AlternateContent>
      </w:r>
      <w:r>
        <w:rPr>
          <w:color w:val="FF0000"/>
        </w:rPr>
        <mc:AlternateContent>
          <mc:Choice Requires="wps">
            <w:drawing>
              <wp:anchor distT="0" distB="0" distL="85723" distR="85723" simplePos="0" relativeHeight="1964" behindDoc="0" locked="0" layoutInCell="1" hidden="0" allowOverlap="1">
                <wp:simplePos x="0" y="0"/>
                <wp:positionH relativeFrom="character">
                  <wp:posOffset>425175</wp:posOffset>
                </wp:positionH>
                <wp:positionV relativeFrom="line">
                  <wp:posOffset>-235917</wp:posOffset>
                </wp:positionV>
                <wp:extent cx="93291" cy="317235"/>
                <wp:effectExtent l="0" t="0" r="0" b="0"/>
                <wp:wrapNone/>
                <wp:docPr id="1807" name="对象 1807"/>
                <wp:cNvGraphicFramePr>
                  <a:graphicFrameLocks noChangeAspect="0" noSelect="1"/>
                </wp:cNvGraphicFramePr>
                <a:graphic>
                  <a:graphicData uri="http://schemas.microsoft.com/office/word/2010/wordprocessingInk">
                    <w14:contentPart bwMode="auto" r:id="rId1183">
                      <w14:nvContentPartPr>
                        <w14:cNvContentPartPr/>
                      </w14:nvContentPartPr>
                      <w14:xfrm>
                        <a:off x="0" y="0"/>
                        <a:ext cx="93291" cy="317235"/>
                      </w14:xfrm>
                    </w14:contentPart>
                  </a:graphicData>
                </a:graphic>
              </wp:anchor>
            </w:drawing>
          </mc:Choice>
          <mc:Fallback>
            <w:pict>
              <v:shape type="#_x0000_t75" id="对象 1808" o:spid="_x0000_s1808" fillcolor="#FFFFFF" stroked="t" strokeweight="1.0pt" style="position:absolute;&#10;margin-left:33.478348pt;&#10;margin-top:-18.576141pt;&#10;width:7.3457475pt;&#10;height:24.979134pt;&#10;z-index:1964;&#10;mso-position-horizontal:absolute;&#10;mso-position-horizontal-relative:char;&#10;mso-position-vertical:absolute;&#10;mso-position-vertical-relative:line;&#10;mso-wrap-distance-left:6.7498426pt;&#10;mso-wrap-distance-right:6.7498426pt;">
                <v:stroke color="#000000"/>
                <v:imagedata r:id="rId1184"/>
                <o:lock selection="t"/>
              </v:shape>
            </w:pict>
          </mc:Fallback>
        </mc:AlternateContent>
      </w:r>
      <w:r>
        <w:rPr>
          <w:color w:val="FF0000"/>
        </w:rPr>
        <mc:AlternateContent>
          <mc:Choice Requires="wps">
            <w:drawing>
              <wp:anchor distT="0" distB="0" distL="85723" distR="85723" simplePos="0" relativeHeight="1965" behindDoc="0" locked="0" layoutInCell="1" hidden="0" allowOverlap="1">
                <wp:simplePos x="0" y="0"/>
                <wp:positionH relativeFrom="character">
                  <wp:posOffset>41451</wp:posOffset>
                </wp:positionH>
                <wp:positionV relativeFrom="line">
                  <wp:posOffset>-253339</wp:posOffset>
                </wp:positionV>
                <wp:extent cx="82196" cy="260485"/>
                <wp:effectExtent l="0" t="0" r="0" b="0"/>
                <wp:wrapNone/>
                <wp:docPr id="1810" name="对象 1810"/>
                <wp:cNvGraphicFramePr>
                  <a:graphicFrameLocks noChangeAspect="0" noSelect="1"/>
                </wp:cNvGraphicFramePr>
                <a:graphic>
                  <a:graphicData uri="http://schemas.microsoft.com/office/word/2010/wordprocessingInk">
                    <w14:contentPart bwMode="auto" r:id="rId1185">
                      <w14:nvContentPartPr>
                        <w14:cNvContentPartPr/>
                      </w14:nvContentPartPr>
                      <w14:xfrm>
                        <a:off x="0" y="0"/>
                        <a:ext cx="82196" cy="260485"/>
                      </w14:xfrm>
                    </w14:contentPart>
                  </a:graphicData>
                </a:graphic>
              </wp:anchor>
            </w:drawing>
          </mc:Choice>
          <mc:Fallback>
            <w:pict>
              <v:shape type="#_x0000_t75" id="对象 1811" o:spid="_x0000_s1811" fillcolor="#FFFFFF" stroked="t" strokeweight="1.0pt" style="position:absolute;&#10;margin-left:3.2638583pt;&#10;margin-top:-19.947952pt;&#10;width:6.472126pt;&#10;height:20.51063pt;&#10;z-index:1965;&#10;mso-position-horizontal:absolute;&#10;mso-position-horizontal-relative:char;&#10;mso-position-vertical:absolute;&#10;mso-position-vertical-relative:line;&#10;mso-wrap-distance-left:6.7498426pt;&#10;mso-wrap-distance-right:6.7498426pt;">
                <v:stroke color="#000000"/>
                <v:imagedata r:id="rId1186"/>
                <o:lock selection="t"/>
              </v:shape>
            </w:pict>
          </mc:Fallback>
        </mc:AlternateContent>
      </w:r>
      <w:r>
        <w:rPr>
          <w:color w:val="FF0000"/>
        </w:rPr>
        <mc:AlternateContent>
          <mc:Choice Requires="wps">
            <w:drawing>
              <wp:anchor distT="0" distB="0" distL="85723" distR="85723" simplePos="0" relativeHeight="1966" behindDoc="0" locked="0" layoutInCell="1" hidden="0" allowOverlap="1">
                <wp:simplePos x="0" y="0"/>
                <wp:positionH relativeFrom="character">
                  <wp:posOffset>220724</wp:posOffset>
                </wp:positionH>
                <wp:positionV relativeFrom="line">
                  <wp:posOffset>-265245</wp:posOffset>
                </wp:positionV>
                <wp:extent cx="33434" cy="178957"/>
                <wp:effectExtent l="0" t="0" r="0" b="0"/>
                <wp:wrapNone/>
                <wp:docPr id="1813" name="对象 1813"/>
                <wp:cNvGraphicFramePr>
                  <a:graphicFrameLocks noChangeAspect="0" noSelect="1"/>
                </wp:cNvGraphicFramePr>
                <a:graphic>
                  <a:graphicData uri="http://schemas.microsoft.com/office/word/2010/wordprocessingInk">
                    <w14:contentPart bwMode="auto" r:id="rId1187">
                      <w14:nvContentPartPr>
                        <w14:cNvContentPartPr/>
                      </w14:nvContentPartPr>
                      <w14:xfrm>
                        <a:off x="0" y="0"/>
                        <a:ext cx="33434" cy="178957"/>
                      </w14:xfrm>
                    </w14:contentPart>
                  </a:graphicData>
                </a:graphic>
              </wp:anchor>
            </w:drawing>
          </mc:Choice>
          <mc:Fallback>
            <w:pict>
              <v:shape type="#_x0000_t75" id="对象 1814" o:spid="_x0000_s1814" fillcolor="#FFFFFF" stroked="t" strokeweight="1.0pt" style="position:absolute;&#10;margin-left:17.379843pt;&#10;margin-top:-20.885433pt;&#10;width:2.6325989pt;&#10;height:14.091103pt;&#10;z-index:1966;&#10;mso-position-horizontal:absolute;&#10;mso-position-horizontal-relative:char;&#10;mso-position-vertical:absolute;&#10;mso-position-vertical-relative:line;&#10;mso-wrap-distance-left:6.7498426pt;&#10;mso-wrap-distance-right:6.7498426pt;">
                <v:stroke color="#000000"/>
                <v:imagedata r:id="rId1188"/>
                <o:lock selection="t"/>
              </v:shape>
            </w:pict>
          </mc:Fallback>
        </mc:AlternateContent>
      </w:r>
      <w:r>
        <w:rPr>
          <w:color w:val="FF0000"/>
        </w:rPr>
        <mc:AlternateContent>
          <mc:Choice Requires="wps">
            <w:drawing>
              <wp:anchor distT="0" distB="0" distL="85723" distR="85723" simplePos="0" relativeHeight="1967" behindDoc="0" locked="0" layoutInCell="1" hidden="0" allowOverlap="1">
                <wp:simplePos x="0" y="0"/>
                <wp:positionH relativeFrom="character">
                  <wp:posOffset>503155</wp:posOffset>
                </wp:positionH>
                <wp:positionV relativeFrom="line">
                  <wp:posOffset>-302870</wp:posOffset>
                </wp:positionV>
                <wp:extent cx="95323" cy="47379"/>
                <wp:effectExtent l="0" t="0" r="0" b="0"/>
                <wp:wrapNone/>
                <wp:docPr id="1816" name="对象 1816"/>
                <wp:cNvGraphicFramePr>
                  <a:graphicFrameLocks noChangeAspect="0" noSelect="1"/>
                </wp:cNvGraphicFramePr>
                <a:graphic>
                  <a:graphicData uri="http://schemas.microsoft.com/office/word/2010/wordprocessingInk">
                    <w14:contentPart bwMode="auto" r:id="rId1189">
                      <w14:nvContentPartPr>
                        <w14:cNvContentPartPr/>
                      </w14:nvContentPartPr>
                      <w14:xfrm>
                        <a:off x="0" y="0"/>
                        <a:ext cx="95323" cy="47379"/>
                      </w14:xfrm>
                    </w14:contentPart>
                  </a:graphicData>
                </a:graphic>
              </wp:anchor>
            </w:drawing>
          </mc:Choice>
          <mc:Fallback>
            <w:pict>
              <v:shape type="#_x0000_t75" id="对象 1817" o:spid="_x0000_s1817" fillcolor="#FFFFFF" stroked="t" strokeweight="1.0pt" style="position:absolute;&#10;margin-left:39.618504pt;&#10;margin-top:-23.848032pt;&#10;width:7.505748pt;&#10;height:3.73063pt;&#10;z-index:1967;&#10;mso-position-horizontal:absolute;&#10;mso-position-horizontal-relative:char;&#10;mso-position-vertical:absolute;&#10;mso-position-vertical-relative:line;&#10;mso-wrap-distance-left:6.7498426pt;&#10;mso-wrap-distance-right:6.7498426pt;">
                <v:stroke color="#000000"/>
                <v:imagedata r:id="rId1190"/>
                <o:lock selection="t"/>
              </v:shape>
            </w:pict>
          </mc:Fallback>
        </mc:AlternateContent>
      </w:r>
    </w:p>
    <w:p>
      <w:pPr>
        <w:rPr>
          <w:rFonts w:hint="eastAsia"/>
        </w:rPr>
      </w:pPr>
    </w:p>
    <w:p>
      <w:pPr>
        <w:rPr>
          <w:rFonts w:hint="eastAsia"/>
        </w:rPr>
      </w:pPr>
      <w:r>
        <w:rPr>
          <w:color w:val="FF0000"/>
        </w:rPr>
        <mc:AlternateContent>
          <mc:Choice Requires="wps">
            <w:drawing>
              <wp:anchor distT="0" distB="0" distL="85723" distR="85723" simplePos="0" relativeHeight="1920" behindDoc="0" locked="0" layoutInCell="1" hidden="0" allowOverlap="1">
                <wp:simplePos x="0" y="0"/>
                <wp:positionH relativeFrom="character">
                  <wp:posOffset>-146455</wp:posOffset>
                </wp:positionH>
                <wp:positionV relativeFrom="line">
                  <wp:posOffset>-116676</wp:posOffset>
                </wp:positionV>
                <wp:extent cx="356421" cy="284606"/>
                <wp:effectExtent l="0" t="0" r="0" b="0"/>
                <wp:wrapNone/>
                <wp:docPr id="1819" name="对象 1819"/>
                <wp:cNvGraphicFramePr>
                  <a:graphicFrameLocks noChangeAspect="0" noSelect="1"/>
                </wp:cNvGraphicFramePr>
                <a:graphic>
                  <a:graphicData uri="http://schemas.microsoft.com/office/word/2010/wordprocessingInk">
                    <w14:contentPart bwMode="auto" r:id="rId1191">
                      <w14:nvContentPartPr>
                        <w14:cNvContentPartPr/>
                      </w14:nvContentPartPr>
                      <w14:xfrm>
                        <a:off x="0" y="0"/>
                        <a:ext cx="356421" cy="284606"/>
                      </w14:xfrm>
                    </w14:contentPart>
                  </a:graphicData>
                </a:graphic>
              </wp:anchor>
            </w:drawing>
          </mc:Choice>
          <mc:Fallback>
            <w:pict>
              <v:shape type="#_x0000_t75" id="对象 1820" o:spid="_x0000_s1820" fillcolor="#FFFFFF" stroked="t" strokeweight="1.0pt" style="position:absolute;&#10;margin-left:-11.53189pt;&#10;margin-top:-9.187087pt;&#10;width:28.064646pt;&#10;height:22.409922pt;&#10;z-index:1920;&#10;mso-position-horizontal:absolute;&#10;mso-position-horizontal-relative:char;&#10;mso-position-vertical:absolute;&#10;mso-position-vertical-relative:line;&#10;mso-wrap-distance-left:6.7498426pt;&#10;mso-wrap-distance-right:6.7498426pt;">
                <v:stroke color="#000000"/>
                <v:imagedata r:id="rId1192"/>
                <o:lock selection="t"/>
              </v:shape>
            </w:pict>
          </mc:Fallback>
        </mc:AlternateContent>
      </w:r>
      <w:r>
        <w:rPr>
          <w:rFonts w:hint="eastAsia"/>
        </w:rPr>
        <w:t>练习6:可见光定义和波段范围，单色光定义</w:t>
      </w:r>
      <w:r>
        <w:rPr>
          <w:color w:val="FF0000"/>
        </w:rPr>
        <mc:AlternateContent>
          <mc:Choice Requires="wps">
            <w:drawing>
              <wp:anchor distT="0" distB="0" distL="85723" distR="85723" simplePos="0" relativeHeight="1918" behindDoc="0" locked="0" layoutInCell="1" hidden="0" allowOverlap="1">
                <wp:simplePos x="0" y="0"/>
                <wp:positionH relativeFrom="character">
                  <wp:posOffset>471903</wp:posOffset>
                </wp:positionH>
                <wp:positionV relativeFrom="line">
                  <wp:posOffset>125992</wp:posOffset>
                </wp:positionV>
                <wp:extent cx="28203" cy="155120"/>
                <wp:effectExtent l="0" t="0" r="0" b="0"/>
                <wp:wrapNone/>
                <wp:docPr id="1822" name="对象 1822"/>
                <wp:cNvGraphicFramePr>
                  <a:graphicFrameLocks noChangeAspect="0" noSelect="1"/>
                </wp:cNvGraphicFramePr>
                <a:graphic>
                  <a:graphicData uri="http://schemas.microsoft.com/office/word/2010/wordprocessingInk">
                    <w14:contentPart bwMode="auto" r:id="rId1193">
                      <w14:nvContentPartPr>
                        <w14:cNvContentPartPr/>
                      </w14:nvContentPartPr>
                      <w14:xfrm>
                        <a:off x="0" y="0"/>
                        <a:ext cx="28203" cy="155120"/>
                      </w14:xfrm>
                    </w14:contentPart>
                  </a:graphicData>
                </a:graphic>
              </wp:anchor>
            </w:drawing>
          </mc:Choice>
          <mc:Fallback>
            <w:pict>
              <v:shape type="#_x0000_t75" id="对象 1823" o:spid="_x0000_s1823" fillcolor="#FFFFFF" stroked="t" strokeweight="1.0pt" style="position:absolute;&#10;margin-left:37.157715pt;&#10;margin-top:9.9206295pt;&#10;width:2.2207093pt;&#10;height:12.214173pt;&#10;z-index:1918;&#10;mso-position-horizontal:absolute;&#10;mso-position-horizontal-relative:char;&#10;mso-position-vertical:absolute;&#10;mso-position-vertical-relative:line;&#10;mso-wrap-distance-left:6.7498426pt;&#10;mso-wrap-distance-right:6.7498426pt;">
                <v:stroke color="#000000"/>
                <v:imagedata r:id="rId1194"/>
                <o:lock selection="t"/>
              </v:shape>
            </w:pict>
          </mc:Fallback>
        </mc:AlternateContent>
      </w:r>
      <w:r>
        <w:rPr>
          <w:color w:val="FF0000"/>
        </w:rPr>
        <mc:AlternateContent>
          <mc:Choice Requires="wps">
            <w:drawing>
              <wp:anchor distT="0" distB="0" distL="85723" distR="85723" simplePos="0" relativeHeight="1919" behindDoc="0" locked="0" layoutInCell="1" hidden="0" allowOverlap="1">
                <wp:simplePos x="0" y="0"/>
                <wp:positionH relativeFrom="character">
                  <wp:posOffset>499560</wp:posOffset>
                </wp:positionH>
                <wp:positionV relativeFrom="line">
                  <wp:posOffset>86805</wp:posOffset>
                </wp:positionV>
                <wp:extent cx="78858" cy="182747"/>
                <wp:effectExtent l="0" t="0" r="0" b="0"/>
                <wp:wrapNone/>
                <wp:docPr id="1825" name="对象 1825"/>
                <wp:cNvGraphicFramePr>
                  <a:graphicFrameLocks noChangeAspect="0" noSelect="1"/>
                </wp:cNvGraphicFramePr>
                <a:graphic>
                  <a:graphicData uri="http://schemas.microsoft.com/office/word/2010/wordprocessingInk">
                    <w14:contentPart bwMode="auto" r:id="rId1195">
                      <w14:nvContentPartPr>
                        <w14:cNvContentPartPr/>
                      </w14:nvContentPartPr>
                      <w14:xfrm>
                        <a:off x="0" y="0"/>
                        <a:ext cx="78858" cy="182747"/>
                      </w14:xfrm>
                    </w14:contentPart>
                  </a:graphicData>
                </a:graphic>
              </wp:anchor>
            </w:drawing>
          </mc:Choice>
          <mc:Fallback>
            <w:pict>
              <v:shape type="#_x0000_t75" id="对象 1826" o:spid="_x0000_s1826" fillcolor="#FFFFFF" stroked="t" strokeweight="1.0pt" style="position:absolute;&#10;margin-left:39.335434pt;&#10;margin-top:6.835039pt;&#10;width:6.2092924pt;&#10;height:14.389527pt;&#10;z-index:1919;&#10;mso-position-horizontal:absolute;&#10;mso-position-horizontal-relative:char;&#10;mso-position-vertical:absolute;&#10;mso-position-vertical-relative:line;&#10;mso-wrap-distance-left:6.7498426pt;&#10;mso-wrap-distance-right:6.7498426pt;">
                <v:stroke color="#000000"/>
                <v:imagedata r:id="rId1196"/>
                <o:lock selection="t"/>
              </v:shape>
            </w:pict>
          </mc:Fallback>
        </mc:AlternateContent>
      </w:r>
    </w:p>
    <w:p>
      <w:pPr>
        <w:rPr>
          <w:rFonts w:hint="eastAsia"/>
        </w:rPr>
      </w:pPr>
      <w:r>
        <w:rPr>
          <w:color w:val="FF0000"/>
        </w:rPr>
        <mc:AlternateContent>
          <mc:Choice Requires="wps">
            <w:drawing>
              <wp:anchor distT="0" distB="0" distL="85723" distR="85723" simplePos="0" relativeHeight="1838" behindDoc="0" locked="0" layoutInCell="1" hidden="0" allowOverlap="1">
                <wp:simplePos x="0" y="0"/>
                <wp:positionH relativeFrom="character">
                  <wp:posOffset>1213779</wp:posOffset>
                </wp:positionH>
                <wp:positionV relativeFrom="line">
                  <wp:posOffset>41297</wp:posOffset>
                </wp:positionV>
                <wp:extent cx="44245" cy="31101"/>
                <wp:effectExtent l="0" t="0" r="0" b="0"/>
                <wp:wrapNone/>
                <wp:docPr id="1828" name="对象 1828"/>
                <wp:cNvGraphicFramePr>
                  <a:graphicFrameLocks noChangeAspect="0" noSelect="1"/>
                </wp:cNvGraphicFramePr>
                <a:graphic>
                  <a:graphicData uri="http://schemas.microsoft.com/office/word/2010/wordprocessingInk">
                    <w14:contentPart bwMode="auto" r:id="rId1197">
                      <w14:nvContentPartPr>
                        <w14:cNvContentPartPr/>
                      </w14:nvContentPartPr>
                      <w14:xfrm>
                        <a:off x="0" y="0"/>
                        <a:ext cx="44245" cy="31101"/>
                      </w14:xfrm>
                    </w14:contentPart>
                  </a:graphicData>
                </a:graphic>
              </wp:anchor>
            </w:drawing>
          </mc:Choice>
          <mc:Fallback>
            <w:pict>
              <v:shape type="#_x0000_t75" id="对象 1829" o:spid="_x0000_s1829" fillcolor="#FFFFFF" stroked="t" strokeweight="1.0pt" style="position:absolute;&#10;margin-left:95.57315pt;&#10;margin-top:3.2517323pt;&#10;width:3.4839346pt;&#10;height:2.4488978pt;&#10;z-index:1838;&#10;mso-position-horizontal:absolute;&#10;mso-position-horizontal-relative:char;&#10;mso-position-vertical:absolute;&#10;mso-position-vertical-relative:line;&#10;mso-wrap-distance-left:6.7498426pt;&#10;mso-wrap-distance-right:6.7498426pt;">
                <v:stroke color="#000000"/>
                <v:imagedata r:id="rId1198"/>
                <o:lock selection="t"/>
              </v:shape>
            </w:pict>
          </mc:Fallback>
        </mc:AlternateContent>
      </w:r>
      <w:r>
        <w:rPr>
          <w:color w:val="FF0000"/>
        </w:rPr>
        <mc:AlternateContent>
          <mc:Choice Requires="wps">
            <w:drawing>
              <wp:anchor distT="0" distB="0" distL="85723" distR="85723" simplePos="0" relativeHeight="1839" behindDoc="0" locked="0" layoutInCell="1" hidden="0" allowOverlap="1">
                <wp:simplePos x="0" y="0"/>
                <wp:positionH relativeFrom="character">
                  <wp:posOffset>1742717</wp:posOffset>
                </wp:positionH>
                <wp:positionV relativeFrom="line">
                  <wp:posOffset>23205</wp:posOffset>
                </wp:positionV>
                <wp:extent cx="68367" cy="166145"/>
                <wp:effectExtent l="0" t="0" r="0" b="0"/>
                <wp:wrapNone/>
                <wp:docPr id="1831" name="对象 1831"/>
                <wp:cNvGraphicFramePr>
                  <a:graphicFrameLocks noChangeAspect="0" noSelect="1"/>
                </wp:cNvGraphicFramePr>
                <a:graphic>
                  <a:graphicData uri="http://schemas.microsoft.com/office/word/2010/wordprocessingInk">
                    <w14:contentPart bwMode="auto" r:id="rId1199">
                      <w14:nvContentPartPr>
                        <w14:cNvContentPartPr/>
                      </w14:nvContentPartPr>
                      <w14:xfrm>
                        <a:off x="0" y="0"/>
                        <a:ext cx="68367" cy="166145"/>
                      </w14:xfrm>
                    </w14:contentPart>
                  </a:graphicData>
                </a:graphic>
              </wp:anchor>
            </w:drawing>
          </mc:Choice>
          <mc:Fallback>
            <w:pict>
              <v:shape type="#_x0000_t75" id="对象 1832" o:spid="_x0000_s1832" fillcolor="#FFFFFF" stroked="t" strokeweight="1.0pt" style="position:absolute;&#10;margin-left:137.22182pt;&#10;margin-top:1.8271654pt;&#10;width:5.38323pt;&#10;height:13.082283pt;&#10;z-index:1839;&#10;mso-position-horizontal:absolute;&#10;mso-position-horizontal-relative:char;&#10;mso-position-vertical:absolute;&#10;mso-position-vertical-relative:line;&#10;mso-wrap-distance-left:6.7498426pt;&#10;mso-wrap-distance-right:6.7498426pt;">
                <v:stroke color="#000000"/>
                <v:imagedata r:id="rId1200"/>
                <o:lock selection="t"/>
              </v:shape>
            </w:pict>
          </mc:Fallback>
        </mc:AlternateContent>
      </w:r>
      <w:r>
        <w:rPr>
          <w:color w:val="FF0000"/>
        </w:rPr>
        <mc:AlternateContent>
          <mc:Choice Requires="wps">
            <w:drawing>
              <wp:anchor distT="0" distB="0" distL="85723" distR="85723" simplePos="0" relativeHeight="1840" behindDoc="0" locked="0" layoutInCell="1" hidden="0" allowOverlap="1">
                <wp:simplePos x="0" y="0"/>
                <wp:positionH relativeFrom="character">
                  <wp:posOffset>1522716</wp:posOffset>
                </wp:positionH>
                <wp:positionV relativeFrom="line">
                  <wp:posOffset>149977</wp:posOffset>
                </wp:positionV>
                <wp:extent cx="41024" cy="41024"/>
                <wp:effectExtent l="0" t="0" r="0" b="0"/>
                <wp:wrapNone/>
                <wp:docPr id="1834" name="对象 1834"/>
                <wp:cNvGraphicFramePr>
                  <a:graphicFrameLocks noChangeAspect="0" noSelect="1"/>
                </wp:cNvGraphicFramePr>
                <a:graphic>
                  <a:graphicData uri="http://schemas.microsoft.com/office/word/2010/wordprocessingInk">
                    <w14:contentPart bwMode="auto" r:id="rId1201">
                      <w14:nvContentPartPr>
                        <w14:cNvContentPartPr/>
                      </w14:nvContentPartPr>
                      <w14:xfrm>
                        <a:off x="0" y="0"/>
                        <a:ext cx="41024" cy="41024"/>
                      </w14:xfrm>
                    </w14:contentPart>
                  </a:graphicData>
                </a:graphic>
              </wp:anchor>
            </w:drawing>
          </mc:Choice>
          <mc:Fallback>
            <w:pict>
              <v:shape type="#_x0000_t75" id="对象 1835" o:spid="_x0000_s1835" fillcolor="#FFFFFF" stroked="t" strokeweight="1.0pt" style="position:absolute;&#10;margin-left:119.898895pt;&#10;margin-top:11.809213pt;&#10;width:3.2302403pt;&#10;height:3.2302368pt;&#10;z-index:1840;&#10;mso-position-horizontal:absolute;&#10;mso-position-horizontal-relative:char;&#10;mso-position-vertical:absolute;&#10;mso-position-vertical-relative:line;&#10;mso-wrap-distance-left:6.7498426pt;&#10;mso-wrap-distance-right:6.7498426pt;">
                <v:stroke color="#000000"/>
                <v:imagedata r:id="rId1202"/>
                <o:lock selection="t"/>
              </v:shape>
            </w:pict>
          </mc:Fallback>
        </mc:AlternateContent>
      </w:r>
      <w:r>
        <w:rPr>
          <w:color w:val="FF0000"/>
        </w:rPr>
        <mc:AlternateContent>
          <mc:Choice Requires="wps">
            <w:drawing>
              <wp:anchor distT="0" distB="0" distL="85723" distR="85723" simplePos="0" relativeHeight="1841" behindDoc="0" locked="0" layoutInCell="1" hidden="0" allowOverlap="1">
                <wp:simplePos x="0" y="0"/>
                <wp:positionH relativeFrom="character">
                  <wp:posOffset>1365041</wp:posOffset>
                </wp:positionH>
                <wp:positionV relativeFrom="line">
                  <wp:posOffset>17327</wp:posOffset>
                </wp:positionV>
                <wp:extent cx="145783" cy="213058"/>
                <wp:effectExtent l="0" t="0" r="0" b="0"/>
                <wp:wrapNone/>
                <wp:docPr id="1837" name="对象 1837"/>
                <wp:cNvGraphicFramePr>
                  <a:graphicFrameLocks noChangeAspect="0" noSelect="1"/>
                </wp:cNvGraphicFramePr>
                <a:graphic>
                  <a:graphicData uri="http://schemas.microsoft.com/office/word/2010/wordprocessingInk">
                    <w14:contentPart bwMode="auto" r:id="rId1203">
                      <w14:nvContentPartPr>
                        <w14:cNvContentPartPr/>
                      </w14:nvContentPartPr>
                      <w14:xfrm>
                        <a:off x="0" y="0"/>
                        <a:ext cx="145783" cy="213058"/>
                      </w14:xfrm>
                    </w14:contentPart>
                  </a:graphicData>
                </a:graphic>
              </wp:anchor>
            </w:drawing>
          </mc:Choice>
          <mc:Fallback>
            <w:pict>
              <v:shape type="#_x0000_t75" id="对象 1838" o:spid="_x0000_s1838" fillcolor="#FFFFFF" stroked="t" strokeweight="1.0pt" style="position:absolute;&#10;margin-left:107.483536pt;&#10;margin-top:1.3643306pt;&#10;width:11.478982pt;&#10;height:16.77622pt;&#10;z-index:1841;&#10;mso-position-horizontal:absolute;&#10;mso-position-horizontal-relative:char;&#10;mso-position-vertical:absolute;&#10;mso-position-vertical-relative:line;&#10;mso-wrap-distance-left:6.7498426pt;&#10;mso-wrap-distance-right:6.7498426pt;">
                <v:stroke color="#000000"/>
                <v:imagedata r:id="rId1204"/>
                <o:lock selection="t"/>
              </v:shape>
            </w:pict>
          </mc:Fallback>
        </mc:AlternateContent>
      </w:r>
      <w:r>
        <w:rPr>
          <w:color w:val="FF0000"/>
        </w:rPr>
        <mc:AlternateContent>
          <mc:Choice Requires="wps">
            <w:drawing>
              <wp:anchor distT="0" distB="0" distL="85723" distR="85723" simplePos="0" relativeHeight="1842" behindDoc="0" locked="0" layoutInCell="1" hidden="0" allowOverlap="1">
                <wp:simplePos x="0" y="0"/>
                <wp:positionH relativeFrom="character">
                  <wp:posOffset>2176204</wp:posOffset>
                </wp:positionH>
                <wp:positionV relativeFrom="line">
                  <wp:posOffset>117048</wp:posOffset>
                </wp:positionV>
                <wp:extent cx="70604" cy="29268"/>
                <wp:effectExtent l="0" t="0" r="0" b="0"/>
                <wp:wrapNone/>
                <wp:docPr id="1840" name="对象 1840"/>
                <wp:cNvGraphicFramePr>
                  <a:graphicFrameLocks noChangeAspect="0" noSelect="1"/>
                </wp:cNvGraphicFramePr>
                <a:graphic>
                  <a:graphicData uri="http://schemas.microsoft.com/office/word/2010/wordprocessingInk">
                    <w14:contentPart bwMode="auto" r:id="rId1205">
                      <w14:nvContentPartPr>
                        <w14:cNvContentPartPr/>
                      </w14:nvContentPartPr>
                      <w14:xfrm>
                        <a:off x="0" y="0"/>
                        <a:ext cx="70604" cy="29268"/>
                      </w14:xfrm>
                    </w14:contentPart>
                  </a:graphicData>
                </a:graphic>
              </wp:anchor>
            </w:drawing>
          </mc:Choice>
          <mc:Fallback>
            <w:pict>
              <v:shape type="#_x0000_t75" id="对象 1841" o:spid="_x0000_s1841" fillcolor="#FFFFFF" stroked="t" strokeweight="1.0pt" style="position:absolute;&#10;margin-left:171.35464pt;&#10;margin-top:9.216378pt;&#10;width:5.5594435pt;&#10;height:2.3046455pt;&#10;z-index:1842;&#10;mso-position-horizontal:absolute;&#10;mso-position-horizontal-relative:char;&#10;mso-position-vertical:absolute;&#10;mso-position-vertical-relative:line;&#10;mso-wrap-distance-left:6.7498426pt;&#10;mso-wrap-distance-right:6.7498426pt;">
                <v:stroke color="#000000"/>
                <v:imagedata r:id="rId1206"/>
                <o:lock selection="t"/>
              </v:shape>
            </w:pict>
          </mc:Fallback>
        </mc:AlternateContent>
      </w:r>
      <w:r>
        <w:rPr>
          <w:color w:val="FF0000"/>
        </w:rPr>
        <mc:AlternateContent>
          <mc:Choice Requires="wps">
            <w:drawing>
              <wp:anchor distT="0" distB="0" distL="85723" distR="85723" simplePos="0" relativeHeight="1843" behindDoc="0" locked="0" layoutInCell="1" hidden="0" allowOverlap="1">
                <wp:simplePos x="0" y="0"/>
                <wp:positionH relativeFrom="character">
                  <wp:posOffset>2035757</wp:posOffset>
                </wp:positionH>
                <wp:positionV relativeFrom="line">
                  <wp:posOffset>92558</wp:posOffset>
                </wp:positionV>
                <wp:extent cx="118080" cy="110949"/>
                <wp:effectExtent l="0" t="0" r="0" b="0"/>
                <wp:wrapNone/>
                <wp:docPr id="1843" name="对象 1843"/>
                <wp:cNvGraphicFramePr>
                  <a:graphicFrameLocks noChangeAspect="0" noSelect="1"/>
                </wp:cNvGraphicFramePr>
                <a:graphic>
                  <a:graphicData uri="http://schemas.microsoft.com/office/word/2010/wordprocessingInk">
                    <w14:contentPart bwMode="auto" r:id="rId1207">
                      <w14:nvContentPartPr>
                        <w14:cNvContentPartPr/>
                      </w14:nvContentPartPr>
                      <w14:xfrm>
                        <a:off x="0" y="0"/>
                        <a:ext cx="118080" cy="110949"/>
                      </w14:xfrm>
                    </w14:contentPart>
                  </a:graphicData>
                </a:graphic>
              </wp:anchor>
            </w:drawing>
          </mc:Choice>
          <mc:Fallback>
            <w:pict>
              <v:shape type="#_x0000_t75" id="对象 1844" o:spid="_x0000_s1844" fillcolor="#FFFFFF" stroked="t" strokeweight="1.0pt" style="position:absolute;&#10;margin-left:160.29582pt;&#10;margin-top:7.2880316pt;&#10;width:9.297714pt;&#10;height:8.736142pt;&#10;z-index:1843;&#10;mso-position-horizontal:absolute;&#10;mso-position-horizontal-relative:char;&#10;mso-position-vertical:absolute;&#10;mso-position-vertical-relative:line;&#10;mso-wrap-distance-left:6.7498426pt;&#10;mso-wrap-distance-right:6.7498426pt;">
                <v:stroke color="#000000"/>
                <v:imagedata r:id="rId1208"/>
                <o:lock selection="t"/>
              </v:shape>
            </w:pict>
          </mc:Fallback>
        </mc:AlternateContent>
      </w:r>
      <w:r>
        <w:rPr>
          <w:color w:val="FF0000"/>
        </w:rPr>
        <mc:AlternateContent>
          <mc:Choice Requires="wps">
            <w:drawing>
              <wp:anchor distT="0" distB="0" distL="85723" distR="85723" simplePos="0" relativeHeight="1844" behindDoc="0" locked="0" layoutInCell="1" hidden="0" allowOverlap="1">
                <wp:simplePos x="0" y="0"/>
                <wp:positionH relativeFrom="character">
                  <wp:posOffset>2514989</wp:posOffset>
                </wp:positionH>
                <wp:positionV relativeFrom="line">
                  <wp:posOffset>91898</wp:posOffset>
                </wp:positionV>
                <wp:extent cx="75205" cy="98680"/>
                <wp:effectExtent l="0" t="0" r="0" b="0"/>
                <wp:wrapNone/>
                <wp:docPr id="1846" name="对象 1846"/>
                <wp:cNvGraphicFramePr>
                  <a:graphicFrameLocks noChangeAspect="0" noSelect="1"/>
                </wp:cNvGraphicFramePr>
                <a:graphic>
                  <a:graphicData uri="http://schemas.microsoft.com/office/word/2010/wordprocessingInk">
                    <w14:contentPart bwMode="auto" r:id="rId1209">
                      <w14:nvContentPartPr>
                        <w14:cNvContentPartPr/>
                      </w14:nvContentPartPr>
                      <w14:xfrm>
                        <a:off x="0" y="0"/>
                        <a:ext cx="75205" cy="98680"/>
                      </w14:xfrm>
                    </w14:contentPart>
                  </a:graphicData>
                </a:graphic>
              </wp:anchor>
            </w:drawing>
          </mc:Choice>
          <mc:Fallback>
            <w:pict>
              <v:shape type="#_x0000_t75" id="对象 1847" o:spid="_x0000_s1847" fillcolor="#FFFFFF" stroked="t" strokeweight="1.0pt" style="position:absolute;&#10;margin-left:198.03062pt;&#10;margin-top:7.2360625pt;&#10;width:5.921655pt;&#10;height:7.7700787pt;&#10;z-index:1844;&#10;mso-position-horizontal:absolute;&#10;mso-position-horizontal-relative:char;&#10;mso-position-vertical:absolute;&#10;mso-position-vertical-relative:line;&#10;mso-wrap-distance-left:6.7498426pt;&#10;mso-wrap-distance-right:6.7498426pt;">
                <v:stroke color="#000000"/>
                <v:imagedata r:id="rId1210"/>
                <o:lock selection="t"/>
              </v:shape>
            </w:pict>
          </mc:Fallback>
        </mc:AlternateContent>
      </w:r>
      <w:r>
        <w:rPr>
          <w:color w:val="FF0000"/>
        </w:rPr>
        <mc:AlternateContent>
          <mc:Choice Requires="wps">
            <w:drawing>
              <wp:anchor distT="0" distB="0" distL="85723" distR="85723" simplePos="0" relativeHeight="1845" behindDoc="0" locked="0" layoutInCell="1" hidden="0" allowOverlap="1">
                <wp:simplePos x="0" y="0"/>
                <wp:positionH relativeFrom="character">
                  <wp:posOffset>2200775</wp:posOffset>
                </wp:positionH>
                <wp:positionV relativeFrom="line">
                  <wp:posOffset>91860</wp:posOffset>
                </wp:positionV>
                <wp:extent cx="141631" cy="50210"/>
                <wp:effectExtent l="0" t="0" r="0" b="0"/>
                <wp:wrapNone/>
                <wp:docPr id="1849" name="对象 1849"/>
                <wp:cNvGraphicFramePr>
                  <a:graphicFrameLocks noChangeAspect="0" noSelect="1"/>
                </wp:cNvGraphicFramePr>
                <a:graphic>
                  <a:graphicData uri="http://schemas.microsoft.com/office/word/2010/wordprocessingInk">
                    <w14:contentPart bwMode="auto" r:id="rId1211">
                      <w14:nvContentPartPr>
                        <w14:cNvContentPartPr/>
                      </w14:nvContentPartPr>
                      <w14:xfrm>
                        <a:off x="0" y="0"/>
                        <a:ext cx="141631" cy="50210"/>
                      </w14:xfrm>
                    </w14:contentPart>
                  </a:graphicData>
                </a:graphic>
              </wp:anchor>
            </w:drawing>
          </mc:Choice>
          <mc:Fallback>
            <w:pict>
              <v:shape type="#_x0000_t75" id="对象 1850" o:spid="_x0000_s1850" fillcolor="#FFFFFF" stroked="t" strokeweight="1.0pt" style="position:absolute;&#10;margin-left:173.28937pt;&#10;margin-top:7.233071pt;&#10;width:11.152052pt;&#10;height:3.9536216pt;&#10;z-index:1845;&#10;mso-position-horizontal:absolute;&#10;mso-position-horizontal-relative:char;&#10;mso-position-vertical:absolute;&#10;mso-position-vertical-relative:line;&#10;mso-wrap-distance-left:6.7498426pt;&#10;mso-wrap-distance-right:6.7498426pt;">
                <v:stroke color="#000000"/>
                <v:imagedata r:id="rId1212"/>
                <o:lock selection="t"/>
              </v:shape>
            </w:pict>
          </mc:Fallback>
        </mc:AlternateContent>
      </w:r>
      <w:r>
        <w:rPr>
          <w:color w:val="FF0000"/>
        </w:rPr>
        <mc:AlternateContent>
          <mc:Choice Requires="wps">
            <w:drawing>
              <wp:anchor distT="0" distB="0" distL="85723" distR="85723" simplePos="0" relativeHeight="1846" behindDoc="0" locked="0" layoutInCell="1" hidden="0" allowOverlap="1">
                <wp:simplePos x="0" y="0"/>
                <wp:positionH relativeFrom="character">
                  <wp:posOffset>2589703</wp:posOffset>
                </wp:positionH>
                <wp:positionV relativeFrom="line">
                  <wp:posOffset>86763</wp:posOffset>
                </wp:positionV>
                <wp:extent cx="100658" cy="103500"/>
                <wp:effectExtent l="0" t="0" r="0" b="0"/>
                <wp:wrapNone/>
                <wp:docPr id="1852" name="对象 1852"/>
                <wp:cNvGraphicFramePr>
                  <a:graphicFrameLocks noChangeAspect="0" noSelect="1"/>
                </wp:cNvGraphicFramePr>
                <a:graphic>
                  <a:graphicData uri="http://schemas.microsoft.com/office/word/2010/wordprocessingInk">
                    <w14:contentPart bwMode="auto" r:id="rId1213">
                      <w14:nvContentPartPr>
                        <w14:cNvContentPartPr/>
                      </w14:nvContentPartPr>
                      <w14:xfrm>
                        <a:off x="0" y="0"/>
                        <a:ext cx="100658" cy="103500"/>
                      </w14:xfrm>
                    </w14:contentPart>
                  </a:graphicData>
                </a:graphic>
              </wp:anchor>
            </w:drawing>
          </mc:Choice>
          <mc:Fallback>
            <w:pict>
              <v:shape type="#_x0000_t75" id="对象 1853" o:spid="_x0000_s1853" fillcolor="#FFFFFF" stroked="t" strokeweight="1.0pt" style="position:absolute;&#10;margin-left:203.91362pt;&#10;margin-top:6.831732pt;&#10;width:7.9258285pt;&#10;height:8.149607pt;&#10;z-index:1846;&#10;mso-position-horizontal:absolute;&#10;mso-position-horizontal-relative:char;&#10;mso-position-vertical:absolute;&#10;mso-position-vertical-relative:line;&#10;mso-wrap-distance-left:6.7498426pt;&#10;mso-wrap-distance-right:6.7498426pt;">
                <v:stroke color="#000000"/>
                <v:imagedata r:id="rId1214"/>
                <o:lock selection="t"/>
              </v:shape>
            </w:pict>
          </mc:Fallback>
        </mc:AlternateContent>
      </w:r>
      <w:r>
        <w:rPr>
          <w:color w:val="FF0000"/>
        </w:rPr>
        <mc:AlternateContent>
          <mc:Choice Requires="wps">
            <w:drawing>
              <wp:anchor distT="0" distB="0" distL="85723" distR="85723" simplePos="0" relativeHeight="1847" behindDoc="0" locked="0" layoutInCell="1" hidden="0" allowOverlap="1">
                <wp:simplePos x="0" y="0"/>
                <wp:positionH relativeFrom="character">
                  <wp:posOffset>1964501</wp:posOffset>
                </wp:positionH>
                <wp:positionV relativeFrom="line">
                  <wp:posOffset>77648</wp:posOffset>
                </wp:positionV>
                <wp:extent cx="77308" cy="132019"/>
                <wp:effectExtent l="0" t="0" r="0" b="0"/>
                <wp:wrapNone/>
                <wp:docPr id="1855" name="对象 1855"/>
                <wp:cNvGraphicFramePr>
                  <a:graphicFrameLocks noChangeAspect="0" noSelect="1"/>
                </wp:cNvGraphicFramePr>
                <a:graphic>
                  <a:graphicData uri="http://schemas.microsoft.com/office/word/2010/wordprocessingInk">
                    <w14:contentPart bwMode="auto" r:id="rId1215">
                      <w14:nvContentPartPr>
                        <w14:cNvContentPartPr/>
                      </w14:nvContentPartPr>
                      <w14:xfrm>
                        <a:off x="0" y="0"/>
                        <a:ext cx="77308" cy="132019"/>
                      </w14:xfrm>
                    </w14:contentPart>
                  </a:graphicData>
                </a:graphic>
              </wp:anchor>
            </w:drawing>
          </mc:Choice>
          <mc:Fallback>
            <w:pict>
              <v:shape type="#_x0000_t75" id="对象 1856" o:spid="_x0000_s1856" fillcolor="#FFFFFF" stroked="t" strokeweight="1.0pt" style="position:absolute;&#10;margin-left:154.68512pt;&#10;margin-top:6.114016pt;&#10;width:6.087249pt;&#10;height:10.395197pt;&#10;z-index:1847;&#10;mso-position-horizontal:absolute;&#10;mso-position-horizontal-relative:char;&#10;mso-position-vertical:absolute;&#10;mso-position-vertical-relative:line;&#10;mso-wrap-distance-left:6.7498426pt;&#10;mso-wrap-distance-right:6.7498426pt;">
                <v:stroke color="#000000"/>
                <v:imagedata r:id="rId1216"/>
                <o:lock selection="t"/>
              </v:shape>
            </w:pict>
          </mc:Fallback>
        </mc:AlternateContent>
      </w:r>
      <w:r>
        <w:rPr>
          <w:color w:val="FF0000"/>
        </w:rPr>
        <mc:AlternateContent>
          <mc:Choice Requires="wps">
            <w:drawing>
              <wp:anchor distT="0" distB="0" distL="85723" distR="85723" simplePos="0" relativeHeight="1848" behindDoc="0" locked="0" layoutInCell="1" hidden="0" allowOverlap="1">
                <wp:simplePos x="0" y="0"/>
                <wp:positionH relativeFrom="character">
                  <wp:posOffset>2364391</wp:posOffset>
                </wp:positionH>
                <wp:positionV relativeFrom="line">
                  <wp:posOffset>55286</wp:posOffset>
                </wp:positionV>
                <wp:extent cx="105657" cy="145301"/>
                <wp:effectExtent l="0" t="0" r="0" b="0"/>
                <wp:wrapNone/>
                <wp:docPr id="1858" name="对象 1858"/>
                <wp:cNvGraphicFramePr>
                  <a:graphicFrameLocks noChangeAspect="0" noSelect="1"/>
                </wp:cNvGraphicFramePr>
                <a:graphic>
                  <a:graphicData uri="http://schemas.microsoft.com/office/word/2010/wordprocessingInk">
                    <w14:contentPart bwMode="auto" r:id="rId1217">
                      <w14:nvContentPartPr>
                        <w14:cNvContentPartPr/>
                      </w14:nvContentPartPr>
                      <w14:xfrm>
                        <a:off x="0" y="0"/>
                        <a:ext cx="105657" cy="145301"/>
                      </w14:xfrm>
                    </w14:contentPart>
                  </a:graphicData>
                </a:graphic>
              </wp:anchor>
            </w:drawing>
          </mc:Choice>
          <mc:Fallback>
            <w:pict>
              <v:shape type="#_x0000_t75" id="对象 1859" o:spid="_x0000_s1859" fillcolor="#FFFFFF" stroked="t" strokeweight="1.0pt" style="position:absolute;&#10;margin-left:186.17252pt;&#10;margin-top:4.3532286pt;&#10;width:8.319453pt;&#10;height:11.441024pt;&#10;z-index:1848;&#10;mso-position-horizontal:absolute;&#10;mso-position-horizontal-relative:char;&#10;mso-position-vertical:absolute;&#10;mso-position-vertical-relative:line;&#10;mso-wrap-distance-left:6.7498426pt;&#10;mso-wrap-distance-right:6.7498426pt;">
                <v:stroke color="#000000"/>
                <v:imagedata r:id="rId1218"/>
                <o:lock selection="t"/>
              </v:shape>
            </w:pict>
          </mc:Fallback>
        </mc:AlternateContent>
      </w:r>
      <w:r>
        <w:rPr>
          <w:color w:val="FF0000"/>
        </w:rPr>
        <mc:AlternateContent>
          <mc:Choice Requires="wps">
            <w:drawing>
              <wp:anchor distT="0" distB="0" distL="85723" distR="85723" simplePos="0" relativeHeight="1849" behindDoc="0" locked="0" layoutInCell="1" hidden="0" allowOverlap="1">
                <wp:simplePos x="0" y="0"/>
                <wp:positionH relativeFrom="character">
                  <wp:posOffset>2407977</wp:posOffset>
                </wp:positionH>
                <wp:positionV relativeFrom="line">
                  <wp:posOffset>51268</wp:posOffset>
                </wp:positionV>
                <wp:extent cx="110906" cy="97210"/>
                <wp:effectExtent l="0" t="0" r="0" b="0"/>
                <wp:wrapNone/>
                <wp:docPr id="1861" name="对象 1861"/>
                <wp:cNvGraphicFramePr>
                  <a:graphicFrameLocks noChangeAspect="0" noSelect="1"/>
                </wp:cNvGraphicFramePr>
                <a:graphic>
                  <a:graphicData uri="http://schemas.microsoft.com/office/word/2010/wordprocessingInk">
                    <w14:contentPart bwMode="auto" r:id="rId1219">
                      <w14:nvContentPartPr>
                        <w14:cNvContentPartPr/>
                      </w14:nvContentPartPr>
                      <w14:xfrm>
                        <a:off x="0" y="0"/>
                        <a:ext cx="110906" cy="97210"/>
                      </w14:xfrm>
                    </w14:contentPart>
                  </a:graphicData>
                </a:graphic>
              </wp:anchor>
            </w:drawing>
          </mc:Choice>
          <mc:Fallback>
            <w:pict>
              <v:shape type="#_x0000_t75" id="对象 1862" o:spid="_x0000_s1862" fillcolor="#FFFFFF" stroked="t" strokeweight="1.0pt" style="position:absolute;&#10;margin-left:189.60449pt;&#10;margin-top:4.0368505pt;&#10;width:8.732762pt;&#10;height:7.6543307pt;&#10;z-index:1849;&#10;mso-position-horizontal:absolute;&#10;mso-position-horizontal-relative:char;&#10;mso-position-vertical:absolute;&#10;mso-position-vertical-relative:line;&#10;mso-wrap-distance-left:6.7498426pt;&#10;mso-wrap-distance-right:6.7498426pt;">
                <v:stroke color="#000000"/>
                <v:imagedata r:id="rId1220"/>
                <o:lock selection="t"/>
              </v:shape>
            </w:pict>
          </mc:Fallback>
        </mc:AlternateContent>
      </w:r>
      <w:r>
        <w:rPr>
          <w:color w:val="FF0000"/>
        </w:rPr>
        <mc:AlternateContent>
          <mc:Choice Requires="wps">
            <w:drawing>
              <wp:anchor distT="0" distB="0" distL="85723" distR="85723" simplePos="0" relativeHeight="1850" behindDoc="0" locked="0" layoutInCell="1" hidden="0" allowOverlap="1">
                <wp:simplePos x="0" y="0"/>
                <wp:positionH relativeFrom="character">
                  <wp:posOffset>2306102</wp:posOffset>
                </wp:positionH>
                <wp:positionV relativeFrom="line">
                  <wp:posOffset>39120</wp:posOffset>
                </wp:positionV>
                <wp:extent cx="95086" cy="179882"/>
                <wp:effectExtent l="0" t="0" r="0" b="0"/>
                <wp:wrapNone/>
                <wp:docPr id="1864" name="对象 1864"/>
                <wp:cNvGraphicFramePr>
                  <a:graphicFrameLocks noChangeAspect="0" noSelect="1"/>
                </wp:cNvGraphicFramePr>
                <a:graphic>
                  <a:graphicData uri="http://schemas.microsoft.com/office/word/2010/wordprocessingInk">
                    <w14:contentPart bwMode="auto" r:id="rId1221">
                      <w14:nvContentPartPr>
                        <w14:cNvContentPartPr/>
                      </w14:nvContentPartPr>
                      <w14:xfrm>
                        <a:off x="0" y="0"/>
                        <a:ext cx="95086" cy="179882"/>
                      </w14:xfrm>
                    </w14:contentPart>
                  </a:graphicData>
                </a:graphic>
              </wp:anchor>
            </w:drawing>
          </mc:Choice>
          <mc:Fallback>
            <w:pict>
              <v:shape type="#_x0000_t75" id="对象 1865" o:spid="_x0000_s1865" fillcolor="#FFFFFF" stroked="t" strokeweight="1.0pt" style="position:absolute;&#10;margin-left:181.58284pt;&#10;margin-top:3.0803149pt;&#10;width:7.4870915pt;&#10;height:14.163937pt;&#10;z-index:1850;&#10;mso-position-horizontal:absolute;&#10;mso-position-horizontal-relative:char;&#10;mso-position-vertical:absolute;&#10;mso-position-vertical-relative:line;&#10;mso-wrap-distance-left:6.7498426pt;&#10;mso-wrap-distance-right:6.7498426pt;">
                <v:stroke color="#000000"/>
                <v:imagedata r:id="rId1222"/>
                <o:lock selection="t"/>
              </v:shape>
            </w:pict>
          </mc:Fallback>
        </mc:AlternateContent>
      </w:r>
      <w:r>
        <w:rPr>
          <w:color w:val="FF0000"/>
        </w:rPr>
        <mc:AlternateContent>
          <mc:Choice Requires="wps">
            <w:drawing>
              <wp:anchor distT="0" distB="0" distL="85723" distR="85723" simplePos="0" relativeHeight="1851" behindDoc="0" locked="0" layoutInCell="1" hidden="0" allowOverlap="1">
                <wp:simplePos x="0" y="0"/>
                <wp:positionH relativeFrom="character">
                  <wp:posOffset>1791167</wp:posOffset>
                </wp:positionH>
                <wp:positionV relativeFrom="line">
                  <wp:posOffset>13522</wp:posOffset>
                </wp:positionV>
                <wp:extent cx="181146" cy="193718"/>
                <wp:effectExtent l="0" t="0" r="0" b="0"/>
                <wp:wrapNone/>
                <wp:docPr id="1867" name="对象 1867"/>
                <wp:cNvGraphicFramePr>
                  <a:graphicFrameLocks noChangeAspect="0" noSelect="1"/>
                </wp:cNvGraphicFramePr>
                <a:graphic>
                  <a:graphicData uri="http://schemas.microsoft.com/office/word/2010/wordprocessingInk">
                    <w14:contentPart bwMode="auto" r:id="rId1223">
                      <w14:nvContentPartPr>
                        <w14:cNvContentPartPr/>
                      </w14:nvContentPartPr>
                      <w14:xfrm>
                        <a:off x="0" y="0"/>
                        <a:ext cx="181146" cy="193718"/>
                      </w14:xfrm>
                    </w14:contentPart>
                  </a:graphicData>
                </a:graphic>
              </wp:anchor>
            </w:drawing>
          </mc:Choice>
          <mc:Fallback>
            <w:pict>
              <v:shape type="#_x0000_t75" id="对象 1868" o:spid="_x0000_s1868" fillcolor="#FFFFFF" stroked="t" strokeweight="1.0pt" style="position:absolute;&#10;margin-left:141.03677pt;&#10;margin-top:1.0647244pt;&#10;width:14.26347pt;&#10;height:15.253386pt;&#10;z-index:1851;&#10;mso-position-horizontal:absolute;&#10;mso-position-horizontal-relative:char;&#10;mso-position-vertical:absolute;&#10;mso-position-vertical-relative:line;&#10;mso-wrap-distance-left:6.7498426pt;&#10;mso-wrap-distance-right:6.7498426pt;">
                <v:stroke color="#000000"/>
                <v:imagedata r:id="rId1224"/>
                <o:lock selection="t"/>
              </v:shape>
            </w:pict>
          </mc:Fallback>
        </mc:AlternateContent>
      </w:r>
      <w:r>
        <w:rPr>
          <w:color w:val="FF0000"/>
        </w:rPr>
        <mc:AlternateContent>
          <mc:Choice Requires="wps">
            <w:drawing>
              <wp:anchor distT="0" distB="0" distL="85723" distR="85723" simplePos="0" relativeHeight="1852" behindDoc="0" locked="0" layoutInCell="1" hidden="0" allowOverlap="1">
                <wp:simplePos x="0" y="0"/>
                <wp:positionH relativeFrom="character">
                  <wp:posOffset>1209945</wp:posOffset>
                </wp:positionH>
                <wp:positionV relativeFrom="line">
                  <wp:posOffset>96148</wp:posOffset>
                </wp:positionV>
                <wp:extent cx="128347" cy="117256"/>
                <wp:effectExtent l="0" t="0" r="0" b="0"/>
                <wp:wrapNone/>
                <wp:docPr id="1870" name="对象 1870"/>
                <wp:cNvGraphicFramePr>
                  <a:graphicFrameLocks noChangeAspect="0" noSelect="1"/>
                </wp:cNvGraphicFramePr>
                <a:graphic>
                  <a:graphicData uri="http://schemas.microsoft.com/office/word/2010/wordprocessingInk">
                    <w14:contentPart bwMode="auto" r:id="rId1225">
                      <w14:nvContentPartPr>
                        <w14:cNvContentPartPr/>
                      </w14:nvContentPartPr>
                      <w14:xfrm>
                        <a:off x="0" y="0"/>
                        <a:ext cx="128347" cy="117256"/>
                      </w14:xfrm>
                    </w14:contentPart>
                  </a:graphicData>
                </a:graphic>
              </wp:anchor>
            </w:drawing>
          </mc:Choice>
          <mc:Fallback>
            <w:pict>
              <v:shape type="#_x0000_t75" id="对象 1871" o:spid="_x0000_s1871" fillcolor="#FFFFFF" stroked="t" strokeweight="1.0pt" style="position:absolute;&#10;margin-left:95.27126pt;&#10;margin-top:7.5707088pt;&#10;width:10.106067pt;&#10;height:9.232756pt;&#10;z-index:1852;&#10;mso-position-horizontal:absolute;&#10;mso-position-horizontal-relative:char;&#10;mso-position-vertical:absolute;&#10;mso-position-vertical-relative:line;&#10;mso-wrap-distance-left:6.7498426pt;&#10;mso-wrap-distance-right:6.7498426pt;">
                <v:stroke color="#000000"/>
                <v:imagedata r:id="rId1226"/>
                <o:lock selection="t"/>
              </v:shape>
            </w:pict>
          </mc:Fallback>
        </mc:AlternateContent>
      </w:r>
      <w:r>
        <w:rPr>
          <w:color w:val="FF0000"/>
        </w:rPr>
        <mc:AlternateContent>
          <mc:Choice Requires="wps">
            <w:drawing>
              <wp:anchor distT="0" distB="0" distL="85723" distR="85723" simplePos="0" relativeHeight="1853" behindDoc="0" locked="0" layoutInCell="1" hidden="0" allowOverlap="1">
                <wp:simplePos x="0" y="0"/>
                <wp:positionH relativeFrom="character">
                  <wp:posOffset>1364549</wp:posOffset>
                </wp:positionH>
                <wp:positionV relativeFrom="line">
                  <wp:posOffset>25465</wp:posOffset>
                </wp:positionV>
                <wp:extent cx="26702" cy="86386"/>
                <wp:effectExtent l="0" t="0" r="0" b="0"/>
                <wp:wrapNone/>
                <wp:docPr id="1873" name="对象 1873"/>
                <wp:cNvGraphicFramePr>
                  <a:graphicFrameLocks noChangeAspect="0" noSelect="1"/>
                </wp:cNvGraphicFramePr>
                <a:graphic>
                  <a:graphicData uri="http://schemas.microsoft.com/office/word/2010/wordprocessingInk">
                    <w14:contentPart bwMode="auto" r:id="rId1227">
                      <w14:nvContentPartPr>
                        <w14:cNvContentPartPr/>
                      </w14:nvContentPartPr>
                      <w14:xfrm>
                        <a:off x="0" y="0"/>
                        <a:ext cx="26702" cy="86386"/>
                      </w14:xfrm>
                    </w14:contentPart>
                  </a:graphicData>
                </a:graphic>
              </wp:anchor>
            </w:drawing>
          </mc:Choice>
          <mc:Fallback>
            <w:pict>
              <v:shape type="#_x0000_t75" id="对象 1874" o:spid="_x0000_s1874" fillcolor="#FFFFFF" stroked="t" strokeweight="1.0pt" style="position:absolute;&#10;margin-left:107.4448pt;&#10;margin-top:2.0051181pt;&#10;width:2.1025224pt;&#10;height:6.8020473pt;&#10;z-index:1853;&#10;mso-position-horizontal:absolute;&#10;mso-position-horizontal-relative:char;&#10;mso-position-vertical:absolute;&#10;mso-position-vertical-relative:line;&#10;mso-wrap-distance-left:6.7498426pt;&#10;mso-wrap-distance-right:6.7498426pt;">
                <v:stroke color="#000000"/>
                <v:imagedata r:id="rId1228"/>
                <o:lock selection="t"/>
              </v:shape>
            </w:pict>
          </mc:Fallback>
        </mc:AlternateContent>
      </w:r>
      <w:r>
        <w:rPr>
          <w:color w:val="FF0000"/>
        </w:rPr>
        <mc:AlternateContent>
          <mc:Choice Requires="wps">
            <w:drawing>
              <wp:anchor distT="0" distB="0" distL="85723" distR="85723" simplePos="0" relativeHeight="1854" behindDoc="0" locked="0" layoutInCell="1" hidden="0" allowOverlap="1">
                <wp:simplePos x="0" y="0"/>
                <wp:positionH relativeFrom="character">
                  <wp:posOffset>1399561</wp:posOffset>
                </wp:positionH>
                <wp:positionV relativeFrom="line">
                  <wp:posOffset>-2829</wp:posOffset>
                </wp:positionV>
                <wp:extent cx="28295" cy="98287"/>
                <wp:effectExtent l="0" t="0" r="0" b="0"/>
                <wp:wrapNone/>
                <wp:docPr id="1876" name="对象 1876"/>
                <wp:cNvGraphicFramePr>
                  <a:graphicFrameLocks noChangeAspect="0" noSelect="1"/>
                </wp:cNvGraphicFramePr>
                <a:graphic>
                  <a:graphicData uri="http://schemas.microsoft.com/office/word/2010/wordprocessingInk">
                    <w14:contentPart bwMode="auto" r:id="rId1229">
                      <w14:nvContentPartPr>
                        <w14:cNvContentPartPr/>
                      </w14:nvContentPartPr>
                      <w14:xfrm>
                        <a:off x="0" y="0"/>
                        <a:ext cx="28295" cy="98287"/>
                      </w14:xfrm>
                    </w14:contentPart>
                  </a:graphicData>
                </a:graphic>
              </wp:anchor>
            </w:drawing>
          </mc:Choice>
          <mc:Fallback>
            <w:pict>
              <v:shape type="#_x0000_t75" id="对象 1877" o:spid="_x0000_s1877" fillcolor="#FFFFFF" stroked="t" strokeweight="1.0pt" style="position:absolute;&#10;margin-left:110.20165pt;&#10;margin-top:-0.2227559pt;&#10;width:2.2280278pt;&#10;height:7.739134pt;&#10;z-index:1854;&#10;mso-position-horizontal:absolute;&#10;mso-position-horizontal-relative:char;&#10;mso-position-vertical:absolute;&#10;mso-position-vertical-relative:line;&#10;mso-wrap-distance-left:6.7498426pt;&#10;mso-wrap-distance-right:6.7498426pt;">
                <v:stroke color="#000000"/>
                <v:imagedata r:id="rId1230"/>
                <o:lock selection="t"/>
              </v:shape>
            </w:pict>
          </mc:Fallback>
        </mc:AlternateContent>
      </w:r>
      <w:r>
        <w:rPr>
          <w:color w:val="FF0000"/>
        </w:rPr>
        <mc:AlternateContent>
          <mc:Choice Requires="wps">
            <w:drawing>
              <wp:anchor distT="0" distB="0" distL="85723" distR="85723" simplePos="0" relativeHeight="1855" behindDoc="0" locked="0" layoutInCell="1" hidden="0" allowOverlap="1">
                <wp:simplePos x="0" y="0"/>
                <wp:positionH relativeFrom="character">
                  <wp:posOffset>160524</wp:posOffset>
                </wp:positionH>
                <wp:positionV relativeFrom="line">
                  <wp:posOffset>126239</wp:posOffset>
                </wp:positionV>
                <wp:extent cx="121129" cy="92933"/>
                <wp:effectExtent l="0" t="0" r="0" b="0"/>
                <wp:wrapNone/>
                <wp:docPr id="1879" name="对象 1879"/>
                <wp:cNvGraphicFramePr>
                  <a:graphicFrameLocks noChangeAspect="0" noSelect="1"/>
                </wp:cNvGraphicFramePr>
                <a:graphic>
                  <a:graphicData uri="http://schemas.microsoft.com/office/word/2010/wordprocessingInk">
                    <w14:contentPart bwMode="auto" r:id="rId1231">
                      <w14:nvContentPartPr>
                        <w14:cNvContentPartPr/>
                      </w14:nvContentPartPr>
                      <w14:xfrm>
                        <a:off x="0" y="0"/>
                        <a:ext cx="121129" cy="92933"/>
                      </w14:xfrm>
                    </w14:contentPart>
                  </a:graphicData>
                </a:graphic>
              </wp:anchor>
            </w:drawing>
          </mc:Choice>
          <mc:Fallback>
            <w:pict>
              <v:shape type="#_x0000_t75" id="对象 1880" o:spid="_x0000_s1880" fillcolor="#FFFFFF" stroked="t" strokeweight="1.0pt" style="position:absolute;&#10;margin-left:12.639686pt;&#10;margin-top:9.940079pt;&#10;width:9.537717pt;&#10;height:7.3175592pt;&#10;z-index:1855;&#10;mso-position-horizontal:absolute;&#10;mso-position-horizontal-relative:char;&#10;mso-position-vertical:absolute;&#10;mso-position-vertical-relative:line;&#10;mso-wrap-distance-left:6.7498426pt;&#10;mso-wrap-distance-right:6.7498426pt;">
                <v:stroke color="#000000"/>
                <v:imagedata r:id="rId1232"/>
                <o:lock selection="t"/>
              </v:shape>
            </w:pict>
          </mc:Fallback>
        </mc:AlternateContent>
      </w:r>
      <w:r>
        <w:rPr>
          <w:color w:val="FF0000"/>
        </w:rPr>
        <mc:AlternateContent>
          <mc:Choice Requires="wps">
            <w:drawing>
              <wp:anchor distT="0" distB="0" distL="85723" distR="85723" simplePos="0" relativeHeight="1856" behindDoc="0" locked="0" layoutInCell="1" hidden="0" allowOverlap="1">
                <wp:simplePos x="0" y="0"/>
                <wp:positionH relativeFrom="character">
                  <wp:posOffset>92021</wp:posOffset>
                </wp:positionH>
                <wp:positionV relativeFrom="line">
                  <wp:posOffset>-13600</wp:posOffset>
                </wp:positionV>
                <wp:extent cx="127298" cy="209454"/>
                <wp:effectExtent l="0" t="0" r="0" b="0"/>
                <wp:wrapNone/>
                <wp:docPr id="1882" name="对象 1882"/>
                <wp:cNvGraphicFramePr>
                  <a:graphicFrameLocks noChangeAspect="0" noSelect="1"/>
                </wp:cNvGraphicFramePr>
                <a:graphic>
                  <a:graphicData uri="http://schemas.microsoft.com/office/word/2010/wordprocessingInk">
                    <w14:contentPart bwMode="auto" r:id="rId1233">
                      <w14:nvContentPartPr>
                        <w14:cNvContentPartPr/>
                      </w14:nvContentPartPr>
                      <w14:xfrm>
                        <a:off x="0" y="0"/>
                        <a:ext cx="127298" cy="209454"/>
                      </w14:xfrm>
                    </w14:contentPart>
                  </a:graphicData>
                </a:graphic>
              </wp:anchor>
            </w:drawing>
          </mc:Choice>
          <mc:Fallback>
            <w:pict>
              <v:shape type="#_x0000_t75" id="对象 1883" o:spid="_x0000_s1883" fillcolor="#FFFFFF" stroked="t" strokeweight="1.0pt" style="position:absolute;&#10;margin-left:7.245748pt;&#10;margin-top:-1.0708661pt;&#10;width:10.023464pt;&#10;height:16.492441pt;&#10;z-index:1856;&#10;mso-position-horizontal:absolute;&#10;mso-position-horizontal-relative:char;&#10;mso-position-vertical:absolute;&#10;mso-position-vertical-relative:line;&#10;mso-wrap-distance-left:6.7498426pt;&#10;mso-wrap-distance-right:6.7498426pt;">
                <v:stroke color="#000000"/>
                <v:imagedata r:id="rId1234"/>
                <o:lock selection="t"/>
              </v:shape>
            </w:pict>
          </mc:Fallback>
        </mc:AlternateContent>
      </w:r>
      <w:r>
        <w:rPr>
          <w:color w:val="FF0000"/>
        </w:rPr>
        <mc:AlternateContent>
          <mc:Choice Requires="wps">
            <w:drawing>
              <wp:anchor distT="0" distB="0" distL="85723" distR="85723" simplePos="0" relativeHeight="1857" behindDoc="0" locked="0" layoutInCell="1" hidden="0" allowOverlap="1">
                <wp:simplePos x="0" y="0"/>
                <wp:positionH relativeFrom="character">
                  <wp:posOffset>1048683</wp:posOffset>
                </wp:positionH>
                <wp:positionV relativeFrom="line">
                  <wp:posOffset>167901</wp:posOffset>
                </wp:positionV>
                <wp:extent cx="76058" cy="46810"/>
                <wp:effectExtent l="0" t="0" r="0" b="0"/>
                <wp:wrapNone/>
                <wp:docPr id="1885" name="对象 1885"/>
                <wp:cNvGraphicFramePr>
                  <a:graphicFrameLocks noChangeAspect="0" noSelect="1"/>
                </wp:cNvGraphicFramePr>
                <a:graphic>
                  <a:graphicData uri="http://schemas.microsoft.com/office/word/2010/wordprocessingInk">
                    <w14:contentPart bwMode="auto" r:id="rId1235">
                      <w14:nvContentPartPr>
                        <w14:cNvContentPartPr/>
                      </w14:nvContentPartPr>
                      <w14:xfrm>
                        <a:off x="0" y="0"/>
                        <a:ext cx="76058" cy="46810"/>
                      </w14:xfrm>
                    </w14:contentPart>
                  </a:graphicData>
                </a:graphic>
              </wp:anchor>
            </w:drawing>
          </mc:Choice>
          <mc:Fallback>
            <w:pict>
              <v:shape type="#_x0000_t75" id="对象 1886" o:spid="_x0000_s1886" fillcolor="#FFFFFF" stroked="t" strokeweight="1.0pt" style="position:absolute;&#10;margin-left:82.57346pt;&#10;margin-top:13.2205515pt;&#10;width:5.9888196pt;&#10;height:3.685827pt;&#10;z-index:1857;&#10;mso-position-horizontal:absolute;&#10;mso-position-horizontal-relative:char;&#10;mso-position-vertical:absolute;&#10;mso-position-vertical-relative:line;&#10;mso-wrap-distance-left:6.7498426pt;&#10;mso-wrap-distance-right:6.7498426pt;">
                <v:stroke color="#000000"/>
                <v:imagedata r:id="rId1236"/>
                <o:lock selection="t"/>
              </v:shape>
            </w:pict>
          </mc:Fallback>
        </mc:AlternateContent>
      </w:r>
      <w:r>
        <w:rPr>
          <w:color w:val="FF0000"/>
        </w:rPr>
        <mc:AlternateContent>
          <mc:Choice Requires="wps">
            <w:drawing>
              <wp:anchor distT="0" distB="0" distL="85723" distR="85723" simplePos="0" relativeHeight="1858" behindDoc="0" locked="0" layoutInCell="1" hidden="0" allowOverlap="1">
                <wp:simplePos x="0" y="0"/>
                <wp:positionH relativeFrom="character">
                  <wp:posOffset>320652</wp:posOffset>
                </wp:positionH>
                <wp:positionV relativeFrom="line">
                  <wp:posOffset>161074</wp:posOffset>
                </wp:positionV>
                <wp:extent cx="80477" cy="50121"/>
                <wp:effectExtent l="0" t="0" r="0" b="0"/>
                <wp:wrapNone/>
                <wp:docPr id="1888" name="对象 1888"/>
                <wp:cNvGraphicFramePr>
                  <a:graphicFrameLocks noChangeAspect="0" noSelect="1"/>
                </wp:cNvGraphicFramePr>
                <a:graphic>
                  <a:graphicData uri="http://schemas.microsoft.com/office/word/2010/wordprocessingInk">
                    <w14:contentPart bwMode="auto" r:id="rId1237">
                      <w14:nvContentPartPr>
                        <w14:cNvContentPartPr/>
                      </w14:nvContentPartPr>
                      <w14:xfrm>
                        <a:off x="0" y="0"/>
                        <a:ext cx="80477" cy="50121"/>
                      </w14:xfrm>
                    </w14:contentPart>
                  </a:graphicData>
                </a:graphic>
              </wp:anchor>
            </w:drawing>
          </mc:Choice>
          <mc:Fallback>
            <w:pict>
              <v:shape type="#_x0000_t75" id="对象 1889" o:spid="_x0000_s1889" fillcolor="#FFFFFF" stroked="t" strokeweight="1.0pt" style="position:absolute;&#10;margin-left:25.248188pt;&#10;margin-top:12.682992pt;&#10;width:6.336772pt;&#10;height:3.946535pt;&#10;z-index:1858;&#10;mso-position-horizontal:absolute;&#10;mso-position-horizontal-relative:char;&#10;mso-position-vertical:absolute;&#10;mso-position-vertical-relative:line;&#10;mso-wrap-distance-left:6.7498426pt;&#10;mso-wrap-distance-right:6.7498426pt;">
                <v:stroke color="#000000"/>
                <v:imagedata r:id="rId1238"/>
                <o:lock selection="t"/>
              </v:shape>
            </w:pict>
          </mc:Fallback>
        </mc:AlternateContent>
      </w:r>
      <w:r>
        <w:rPr>
          <w:color w:val="FF0000"/>
        </w:rPr>
        <mc:AlternateContent>
          <mc:Choice Requires="wps">
            <w:drawing>
              <wp:anchor distT="0" distB="0" distL="85723" distR="85723" simplePos="0" relativeHeight="1859" behindDoc="0" locked="0" layoutInCell="1" hidden="0" allowOverlap="1">
                <wp:simplePos x="0" y="0"/>
                <wp:positionH relativeFrom="character">
                  <wp:posOffset>849358</wp:posOffset>
                </wp:positionH>
                <wp:positionV relativeFrom="line">
                  <wp:posOffset>159372</wp:posOffset>
                </wp:positionV>
                <wp:extent cx="31538" cy="81283"/>
                <wp:effectExtent l="0" t="0" r="0" b="0"/>
                <wp:wrapNone/>
                <wp:docPr id="1891" name="对象 1891"/>
                <wp:cNvGraphicFramePr>
                  <a:graphicFrameLocks noChangeAspect="0" noSelect="1"/>
                </wp:cNvGraphicFramePr>
                <a:graphic>
                  <a:graphicData uri="http://schemas.microsoft.com/office/word/2010/wordprocessingInk">
                    <w14:contentPart bwMode="auto" r:id="rId1239">
                      <w14:nvContentPartPr>
                        <w14:cNvContentPartPr/>
                      </w14:nvContentPartPr>
                      <w14:xfrm>
                        <a:off x="0" y="0"/>
                        <a:ext cx="31538" cy="81283"/>
                      </w14:xfrm>
                    </w14:contentPart>
                  </a:graphicData>
                </a:graphic>
              </wp:anchor>
            </w:drawing>
          </mc:Choice>
          <mc:Fallback>
            <w:pict>
              <v:shape type="#_x0000_t75" id="对象 1892" o:spid="_x0000_s1892" fillcolor="#FFFFFF" stroked="t" strokeweight="1.0pt" style="position:absolute;&#10;margin-left:66.878586pt;&#10;margin-top:12.548977pt;&#10;width:2.4833071pt;&#10;height:6.400237pt;&#10;z-index:1859;&#10;mso-position-horizontal:absolute;&#10;mso-position-horizontal-relative:char;&#10;mso-position-vertical:absolute;&#10;mso-position-vertical-relative:line;&#10;mso-wrap-distance-left:6.7498426pt;&#10;mso-wrap-distance-right:6.7498426pt;">
                <v:stroke color="#000000"/>
                <v:imagedata r:id="rId1240"/>
                <o:lock selection="t"/>
              </v:shape>
            </w:pict>
          </mc:Fallback>
        </mc:AlternateContent>
      </w:r>
      <w:r>
        <w:rPr>
          <w:color w:val="FF0000"/>
        </w:rPr>
        <mc:AlternateContent>
          <mc:Choice Requires="wps">
            <w:drawing>
              <wp:anchor distT="0" distB="0" distL="85723" distR="85723" simplePos="0" relativeHeight="1860" behindDoc="0" locked="0" layoutInCell="1" hidden="0" allowOverlap="1">
                <wp:simplePos x="0" y="0"/>
                <wp:positionH relativeFrom="character">
                  <wp:posOffset>899004</wp:posOffset>
                </wp:positionH>
                <wp:positionV relativeFrom="line">
                  <wp:posOffset>140480</wp:posOffset>
                </wp:positionV>
                <wp:extent cx="96394" cy="97478"/>
                <wp:effectExtent l="0" t="0" r="0" b="0"/>
                <wp:wrapNone/>
                <wp:docPr id="1894" name="对象 1894"/>
                <wp:cNvGraphicFramePr>
                  <a:graphicFrameLocks noChangeAspect="0" noSelect="1"/>
                </wp:cNvGraphicFramePr>
                <a:graphic>
                  <a:graphicData uri="http://schemas.microsoft.com/office/word/2010/wordprocessingInk">
                    <w14:contentPart bwMode="auto" r:id="rId1241">
                      <w14:nvContentPartPr>
                        <w14:cNvContentPartPr/>
                      </w14:nvContentPartPr>
                      <w14:xfrm>
                        <a:off x="0" y="0"/>
                        <a:ext cx="96394" cy="97478"/>
                      </w14:xfrm>
                    </w14:contentPart>
                  </a:graphicData>
                </a:graphic>
              </wp:anchor>
            </w:drawing>
          </mc:Choice>
          <mc:Fallback>
            <w:pict>
              <v:shape type="#_x0000_t75" id="对象 1895" o:spid="_x0000_s1895" fillcolor="#FFFFFF" stroked="t" strokeweight="1.0pt" style="position:absolute;&#10;margin-left:70.78772pt;&#10;margin-top:11.061418pt;&#10;width:7.590081pt;&#10;height:7.675434pt;&#10;z-index:1860;&#10;mso-position-horizontal:absolute;&#10;mso-position-horizontal-relative:char;&#10;mso-position-vertical:absolute;&#10;mso-position-vertical-relative:line;&#10;mso-wrap-distance-left:6.7498426pt;&#10;mso-wrap-distance-right:6.7498426pt;">
                <v:stroke color="#000000"/>
                <v:imagedata r:id="rId1242"/>
                <o:lock selection="t"/>
              </v:shape>
            </w:pict>
          </mc:Fallback>
        </mc:AlternateContent>
      </w:r>
      <w:r>
        <w:rPr>
          <w:color w:val="FF0000"/>
        </w:rPr>
        <mc:AlternateContent>
          <mc:Choice Requires="wps">
            <w:drawing>
              <wp:anchor distT="0" distB="0" distL="85723" distR="85723" simplePos="0" relativeHeight="1861" behindDoc="0" locked="0" layoutInCell="1" hidden="0" allowOverlap="1">
                <wp:simplePos x="0" y="0"/>
                <wp:positionH relativeFrom="character">
                  <wp:posOffset>1004509</wp:posOffset>
                </wp:positionH>
                <wp:positionV relativeFrom="line">
                  <wp:posOffset>106445</wp:posOffset>
                </wp:positionV>
                <wp:extent cx="96916" cy="61304"/>
                <wp:effectExtent l="0" t="0" r="0" b="0"/>
                <wp:wrapNone/>
                <wp:docPr id="1897" name="对象 1897"/>
                <wp:cNvGraphicFramePr>
                  <a:graphicFrameLocks noChangeAspect="0" noSelect="1"/>
                </wp:cNvGraphicFramePr>
                <a:graphic>
                  <a:graphicData uri="http://schemas.microsoft.com/office/word/2010/wordprocessingInk">
                    <w14:contentPart bwMode="auto" r:id="rId1243">
                      <w14:nvContentPartPr>
                        <w14:cNvContentPartPr/>
                      </w14:nvContentPartPr>
                      <w14:xfrm>
                        <a:off x="0" y="0"/>
                        <a:ext cx="96916" cy="61304"/>
                      </w14:xfrm>
                    </w14:contentPart>
                  </a:graphicData>
                </a:graphic>
              </wp:anchor>
            </w:drawing>
          </mc:Choice>
          <mc:Fallback>
            <w:pict>
              <v:shape type="#_x0000_t75" id="对象 1898" o:spid="_x0000_s1898" fillcolor="#FFFFFF" stroked="t" strokeweight="1.0pt" style="position:absolute;&#10;margin-left:79.0952pt;&#10;margin-top:8.381496pt;&#10;width:7.6311817pt;&#10;height:4.8270874pt;&#10;z-index:1861;&#10;mso-position-horizontal:absolute;&#10;mso-position-horizontal-relative:char;&#10;mso-position-vertical:absolute;&#10;mso-position-vertical-relative:line;&#10;mso-wrap-distance-left:6.7498426pt;&#10;mso-wrap-distance-right:6.7498426pt;">
                <v:stroke color="#000000"/>
                <v:imagedata r:id="rId1244"/>
                <o:lock selection="t"/>
              </v:shape>
            </w:pict>
          </mc:Fallback>
        </mc:AlternateContent>
      </w:r>
      <w:r>
        <w:rPr>
          <w:color w:val="FF0000"/>
        </w:rPr>
        <mc:AlternateContent>
          <mc:Choice Requires="wps">
            <w:drawing>
              <wp:anchor distT="0" distB="0" distL="85723" distR="85723" simplePos="0" relativeHeight="1862" behindDoc="0" locked="0" layoutInCell="1" hidden="0" allowOverlap="1">
                <wp:simplePos x="0" y="0"/>
                <wp:positionH relativeFrom="character">
                  <wp:posOffset>1013168</wp:posOffset>
                </wp:positionH>
                <wp:positionV relativeFrom="line">
                  <wp:posOffset>101533</wp:posOffset>
                </wp:positionV>
                <wp:extent cx="56398" cy="128745"/>
                <wp:effectExtent l="0" t="0" r="0" b="0"/>
                <wp:wrapNone/>
                <wp:docPr id="1900" name="对象 1900"/>
                <wp:cNvGraphicFramePr>
                  <a:graphicFrameLocks noChangeAspect="0" noSelect="1"/>
                </wp:cNvGraphicFramePr>
                <a:graphic>
                  <a:graphicData uri="http://schemas.microsoft.com/office/word/2010/wordprocessingInk">
                    <w14:contentPart bwMode="auto" r:id="rId1245">
                      <w14:nvContentPartPr>
                        <w14:cNvContentPartPr/>
                      </w14:nvContentPartPr>
                      <w14:xfrm>
                        <a:off x="0" y="0"/>
                        <a:ext cx="56398" cy="128745"/>
                      </w14:xfrm>
                    </w14:contentPart>
                  </a:graphicData>
                </a:graphic>
              </wp:anchor>
            </w:drawing>
          </mc:Choice>
          <mc:Fallback>
            <w:pict>
              <v:shape type="#_x0000_t75" id="对象 1901" o:spid="_x0000_s1901" fillcolor="#FFFFFF" stroked="t" strokeweight="1.0pt" style="position:absolute;&#10;margin-left:79.77701pt;&#10;margin-top:7.9947243pt;&#10;width:4.440789pt;&#10;height:10.137402pt;&#10;z-index:1862;&#10;mso-position-horizontal:absolute;&#10;mso-position-horizontal-relative:char;&#10;mso-position-vertical:absolute;&#10;mso-position-vertical-relative:line;&#10;mso-wrap-distance-left:6.7498426pt;&#10;mso-wrap-distance-right:6.7498426pt;">
                <v:stroke color="#000000"/>
                <v:imagedata r:id="rId1246"/>
                <o:lock selection="t"/>
              </v:shape>
            </w:pict>
          </mc:Fallback>
        </mc:AlternateContent>
      </w:r>
      <w:r>
        <w:rPr>
          <w:color w:val="FF0000"/>
        </w:rPr>
        <mc:AlternateContent>
          <mc:Choice Requires="wps">
            <w:drawing>
              <wp:anchor distT="0" distB="0" distL="85723" distR="85723" simplePos="0" relativeHeight="1863" behindDoc="0" locked="0" layoutInCell="1" hidden="0" allowOverlap="1">
                <wp:simplePos x="0" y="0"/>
                <wp:positionH relativeFrom="character">
                  <wp:posOffset>1102943</wp:posOffset>
                </wp:positionH>
                <wp:positionV relativeFrom="line">
                  <wp:posOffset>99460</wp:posOffset>
                </wp:positionV>
                <wp:extent cx="86767" cy="86855"/>
                <wp:effectExtent l="0" t="0" r="0" b="0"/>
                <wp:wrapNone/>
                <wp:docPr id="1903" name="对象 1903"/>
                <wp:cNvGraphicFramePr>
                  <a:graphicFrameLocks noChangeAspect="0" noSelect="1"/>
                </wp:cNvGraphicFramePr>
                <a:graphic>
                  <a:graphicData uri="http://schemas.microsoft.com/office/word/2010/wordprocessingInk">
                    <w14:contentPart bwMode="auto" r:id="rId1247">
                      <w14:nvContentPartPr>
                        <w14:cNvContentPartPr/>
                      </w14:nvContentPartPr>
                      <w14:xfrm>
                        <a:off x="0" y="0"/>
                        <a:ext cx="86767" cy="86855"/>
                      </w14:xfrm>
                    </w14:contentPart>
                  </a:graphicData>
                </a:graphic>
              </wp:anchor>
            </w:drawing>
          </mc:Choice>
          <mc:Fallback>
            <w:pict>
              <v:shape type="#_x0000_t75" id="对象 1904" o:spid="_x0000_s1904" fillcolor="#FFFFFF" stroked="t" strokeweight="1.0pt" style="position:absolute;&#10;margin-left:86.84591pt;&#10;margin-top:7.8314962pt;&#10;width:6.8320475pt;&#10;height:6.838977pt;&#10;z-index:1863;&#10;mso-position-horizontal:absolute;&#10;mso-position-horizontal-relative:char;&#10;mso-position-vertical:absolute;&#10;mso-position-vertical-relative:line;&#10;mso-wrap-distance-left:6.7498426pt;&#10;mso-wrap-distance-right:6.7498426pt;">
                <v:stroke color="#000000"/>
                <v:imagedata r:id="rId1248"/>
                <o:lock selection="t"/>
              </v:shape>
            </w:pict>
          </mc:Fallback>
        </mc:AlternateContent>
      </w:r>
      <w:r>
        <w:rPr>
          <w:color w:val="FF0000"/>
        </w:rPr>
        <mc:AlternateContent>
          <mc:Choice Requires="wps">
            <w:drawing>
              <wp:anchor distT="0" distB="0" distL="85723" distR="85723" simplePos="0" relativeHeight="1864" behindDoc="0" locked="0" layoutInCell="1" hidden="0" allowOverlap="1">
                <wp:simplePos x="0" y="0"/>
                <wp:positionH relativeFrom="character">
                  <wp:posOffset>415174</wp:posOffset>
                </wp:positionH>
                <wp:positionV relativeFrom="line">
                  <wp:posOffset>98353</wp:posOffset>
                </wp:positionV>
                <wp:extent cx="35060" cy="31574"/>
                <wp:effectExtent l="0" t="0" r="0" b="0"/>
                <wp:wrapNone/>
                <wp:docPr id="1906" name="对象 1906"/>
                <wp:cNvGraphicFramePr>
                  <a:graphicFrameLocks noChangeAspect="0" noSelect="1"/>
                </wp:cNvGraphicFramePr>
                <a:graphic>
                  <a:graphicData uri="http://schemas.microsoft.com/office/word/2010/wordprocessingInk">
                    <w14:contentPart bwMode="auto" r:id="rId1249">
                      <w14:nvContentPartPr>
                        <w14:cNvContentPartPr/>
                      </w14:nvContentPartPr>
                      <w14:xfrm>
                        <a:off x="0" y="0"/>
                        <a:ext cx="35060" cy="31574"/>
                      </w14:xfrm>
                    </w14:contentPart>
                  </a:graphicData>
                </a:graphic>
              </wp:anchor>
            </w:drawing>
          </mc:Choice>
          <mc:Fallback>
            <w:pict>
              <v:shape type="#_x0000_t75" id="对象 1907" o:spid="_x0000_s1907" fillcolor="#FFFFFF" stroked="t" strokeweight="1.0pt" style="position:absolute;&#10;margin-left:32.690865pt;&#10;margin-top:7.744331pt;&#10;width:2.7606306pt;&#10;height:2.4861417pt;&#10;z-index:1864;&#10;mso-position-horizontal:absolute;&#10;mso-position-horizontal-relative:char;&#10;mso-position-vertical:absolute;&#10;mso-position-vertical-relative:line;&#10;mso-wrap-distance-left:6.7498426pt;&#10;mso-wrap-distance-right:6.7498426pt;">
                <v:stroke color="#000000"/>
                <v:imagedata r:id="rId1250"/>
                <o:lock selection="t"/>
              </v:shape>
            </w:pict>
          </mc:Fallback>
        </mc:AlternateContent>
      </w:r>
      <w:r>
        <w:rPr>
          <w:color w:val="FF0000"/>
        </w:rPr>
        <mc:AlternateContent>
          <mc:Choice Requires="wps">
            <w:drawing>
              <wp:anchor distT="0" distB="0" distL="85723" distR="85723" simplePos="0" relativeHeight="1865" behindDoc="0" locked="0" layoutInCell="1" hidden="0" allowOverlap="1">
                <wp:simplePos x="0" y="0"/>
                <wp:positionH relativeFrom="character">
                  <wp:posOffset>597172</wp:posOffset>
                </wp:positionH>
                <wp:positionV relativeFrom="line">
                  <wp:posOffset>93935</wp:posOffset>
                </wp:positionV>
                <wp:extent cx="168145" cy="120001"/>
                <wp:effectExtent l="0" t="0" r="0" b="0"/>
                <wp:wrapNone/>
                <wp:docPr id="1909" name="对象 1909"/>
                <wp:cNvGraphicFramePr>
                  <a:graphicFrameLocks noChangeAspect="0" noSelect="1"/>
                </wp:cNvGraphicFramePr>
                <a:graphic>
                  <a:graphicData uri="http://schemas.microsoft.com/office/word/2010/wordprocessingInk">
                    <w14:contentPart bwMode="auto" r:id="rId1251">
                      <w14:nvContentPartPr>
                        <w14:cNvContentPartPr/>
                      </w14:nvContentPartPr>
                      <w14:xfrm>
                        <a:off x="0" y="0"/>
                        <a:ext cx="168145" cy="120001"/>
                      </w14:xfrm>
                    </w14:contentPart>
                  </a:graphicData>
                </a:graphic>
              </wp:anchor>
            </w:drawing>
          </mc:Choice>
          <mc:Fallback>
            <w:pict>
              <v:shape type="#_x0000_t75" id="对象 1910" o:spid="_x0000_s1910" fillcolor="#FFFFFF" stroked="t" strokeweight="1.0pt" style="position:absolute;&#10;margin-left:47.021416pt;&#10;margin-top:7.3964562pt;&#10;width:13.239766pt;&#10;height:9.448897pt;&#10;z-index:1865;&#10;mso-position-horizontal:absolute;&#10;mso-position-horizontal-relative:char;&#10;mso-position-vertical:absolute;&#10;mso-position-vertical-relative:line;&#10;mso-wrap-distance-left:6.7498426pt;&#10;mso-wrap-distance-right:6.7498426pt;">
                <v:stroke color="#000000"/>
                <v:imagedata r:id="rId1252"/>
                <o:lock selection="t"/>
              </v:shape>
            </w:pict>
          </mc:Fallback>
        </mc:AlternateContent>
      </w:r>
      <w:r>
        <w:rPr>
          <w:color w:val="FF0000"/>
        </w:rPr>
        <mc:AlternateContent>
          <mc:Choice Requires="wps">
            <w:drawing>
              <wp:anchor distT="0" distB="0" distL="85723" distR="85723" simplePos="0" relativeHeight="1866" behindDoc="0" locked="0" layoutInCell="1" hidden="0" allowOverlap="1">
                <wp:simplePos x="0" y="0"/>
                <wp:positionH relativeFrom="character">
                  <wp:posOffset>856660</wp:posOffset>
                </wp:positionH>
                <wp:positionV relativeFrom="line">
                  <wp:posOffset>91870</wp:posOffset>
                </wp:positionV>
                <wp:extent cx="67253" cy="57076"/>
                <wp:effectExtent l="0" t="0" r="0" b="0"/>
                <wp:wrapNone/>
                <wp:docPr id="1912" name="对象 1912"/>
                <wp:cNvGraphicFramePr>
                  <a:graphicFrameLocks noChangeAspect="0" noSelect="1"/>
                </wp:cNvGraphicFramePr>
                <a:graphic>
                  <a:graphicData uri="http://schemas.microsoft.com/office/word/2010/wordprocessingInk">
                    <w14:contentPart bwMode="auto" r:id="rId1253">
                      <w14:nvContentPartPr>
                        <w14:cNvContentPartPr/>
                      </w14:nvContentPartPr>
                      <w14:xfrm>
                        <a:off x="0" y="0"/>
                        <a:ext cx="67253" cy="57076"/>
                      </w14:xfrm>
                    </w14:contentPart>
                  </a:graphicData>
                </a:graphic>
              </wp:anchor>
            </w:drawing>
          </mc:Choice>
          <mc:Fallback>
            <w:pict>
              <v:shape type="#_x0000_t75" id="对象 1913" o:spid="_x0000_s1913" fillcolor="#FFFFFF" stroked="t" strokeweight="1.0pt" style="position:absolute;&#10;margin-left:67.453545pt;&#10;margin-top:7.233858pt;&#10;width:5.2955127pt;&#10;height:4.494173pt;&#10;z-index:1866;&#10;mso-position-horizontal:absolute;&#10;mso-position-horizontal-relative:char;&#10;mso-position-vertical:absolute;&#10;mso-position-vertical-relative:line;&#10;mso-wrap-distance-left:6.7498426pt;&#10;mso-wrap-distance-right:6.7498426pt;">
                <v:stroke color="#000000"/>
                <v:imagedata r:id="rId1254"/>
                <o:lock selection="t"/>
              </v:shape>
            </w:pict>
          </mc:Fallback>
        </mc:AlternateContent>
      </w:r>
      <w:r>
        <w:rPr>
          <w:color w:val="FF0000"/>
        </w:rPr>
        <mc:AlternateContent>
          <mc:Choice Requires="wps">
            <w:drawing>
              <wp:anchor distT="0" distB="0" distL="85723" distR="85723" simplePos="0" relativeHeight="1867" behindDoc="0" locked="0" layoutInCell="1" hidden="0" allowOverlap="1">
                <wp:simplePos x="0" y="0"/>
                <wp:positionH relativeFrom="character">
                  <wp:posOffset>387869</wp:posOffset>
                </wp:positionH>
                <wp:positionV relativeFrom="line">
                  <wp:posOffset>56254</wp:posOffset>
                </wp:positionV>
                <wp:extent cx="34526" cy="164344"/>
                <wp:effectExtent l="0" t="0" r="0" b="0"/>
                <wp:wrapNone/>
                <wp:docPr id="1915" name="对象 1915"/>
                <wp:cNvGraphicFramePr>
                  <a:graphicFrameLocks noChangeAspect="0" noSelect="1"/>
                </wp:cNvGraphicFramePr>
                <a:graphic>
                  <a:graphicData uri="http://schemas.microsoft.com/office/word/2010/wordprocessingInk">
                    <w14:contentPart bwMode="auto" r:id="rId1255">
                      <w14:nvContentPartPr>
                        <w14:cNvContentPartPr/>
                      </w14:nvContentPartPr>
                      <w14:xfrm>
                        <a:off x="0" y="0"/>
                        <a:ext cx="34526" cy="164344"/>
                      </w14:xfrm>
                    </w14:contentPart>
                  </a:graphicData>
                </a:graphic>
              </wp:anchor>
            </w:drawing>
          </mc:Choice>
          <mc:Fallback>
            <w:pict>
              <v:shape type="#_x0000_t75" id="对象 1916" o:spid="_x0000_s1916" fillcolor="#FFFFFF" stroked="t" strokeweight="1.0pt" style="position:absolute;&#10;margin-left:30.540867pt;&#10;margin-top:4.4294486pt;&#10;width:2.7185826pt;&#10;height:12.940473pt;&#10;z-index:1867;&#10;mso-position-horizontal:absolute;&#10;mso-position-horizontal-relative:char;&#10;mso-position-vertical:absolute;&#10;mso-position-vertical-relative:line;&#10;mso-wrap-distance-left:6.7498426pt;&#10;mso-wrap-distance-right:6.7498426pt;">
                <v:stroke color="#000000"/>
                <v:imagedata r:id="rId1256"/>
                <o:lock selection="t"/>
              </v:shape>
            </w:pict>
          </mc:Fallback>
        </mc:AlternateContent>
      </w:r>
      <w:r>
        <w:rPr>
          <w:color w:val="FF0000"/>
        </w:rPr>
        <mc:AlternateContent>
          <mc:Choice Requires="wps">
            <w:drawing>
              <wp:anchor distT="0" distB="0" distL="85723" distR="85723" simplePos="0" relativeHeight="1868" behindDoc="0" locked="0" layoutInCell="1" hidden="0" allowOverlap="1">
                <wp:simplePos x="0" y="0"/>
                <wp:positionH relativeFrom="character">
                  <wp:posOffset>579698</wp:posOffset>
                </wp:positionH>
                <wp:positionV relativeFrom="line">
                  <wp:posOffset>53612</wp:posOffset>
                </wp:positionV>
                <wp:extent cx="113062" cy="129247"/>
                <wp:effectExtent l="0" t="0" r="0" b="0"/>
                <wp:wrapNone/>
                <wp:docPr id="1918" name="对象 1918"/>
                <wp:cNvGraphicFramePr>
                  <a:graphicFrameLocks noChangeAspect="0" noSelect="1"/>
                </wp:cNvGraphicFramePr>
                <a:graphic>
                  <a:graphicData uri="http://schemas.microsoft.com/office/word/2010/wordprocessingInk">
                    <w14:contentPart bwMode="auto" r:id="rId1257">
                      <w14:nvContentPartPr>
                        <w14:cNvContentPartPr/>
                      </w14:nvContentPartPr>
                      <w14:xfrm>
                        <a:off x="0" y="0"/>
                        <a:ext cx="113062" cy="129247"/>
                      </w14:xfrm>
                    </w14:contentPart>
                  </a:graphicData>
                </a:graphic>
              </wp:anchor>
            </w:drawing>
          </mc:Choice>
          <mc:Fallback>
            <w:pict>
              <v:shape type="#_x0000_t75" id="对象 1919" o:spid="_x0000_s1919" fillcolor="#FFFFFF" stroked="t" strokeweight="1.0pt" style="position:absolute;&#10;margin-left:45.64551pt;&#10;margin-top:4.2214174pt;&#10;width:8.902521pt;&#10;height:10.176929pt;&#10;z-index:1868;&#10;mso-position-horizontal:absolute;&#10;mso-position-horizontal-relative:char;&#10;mso-position-vertical:absolute;&#10;mso-position-vertical-relative:line;&#10;mso-wrap-distance-left:6.7498426pt;&#10;mso-wrap-distance-right:6.7498426pt;">
                <v:stroke color="#000000"/>
                <v:imagedata r:id="rId1258"/>
                <o:lock selection="t"/>
              </v:shape>
            </w:pict>
          </mc:Fallback>
        </mc:AlternateContent>
      </w:r>
      <w:r>
        <w:rPr>
          <w:color w:val="FF0000"/>
        </w:rPr>
        <mc:AlternateContent>
          <mc:Choice Requires="wps">
            <w:drawing>
              <wp:anchor distT="0" distB="0" distL="85723" distR="85723" simplePos="0" relativeHeight="1869" behindDoc="0" locked="0" layoutInCell="1" hidden="0" allowOverlap="1">
                <wp:simplePos x="0" y="0"/>
                <wp:positionH relativeFrom="character">
                  <wp:posOffset>455707</wp:posOffset>
                </wp:positionH>
                <wp:positionV relativeFrom="line">
                  <wp:posOffset>46450</wp:posOffset>
                </wp:positionV>
                <wp:extent cx="126290" cy="156246"/>
                <wp:effectExtent l="0" t="0" r="0" b="0"/>
                <wp:wrapNone/>
                <wp:docPr id="1921" name="对象 1921"/>
                <wp:cNvGraphicFramePr>
                  <a:graphicFrameLocks noChangeAspect="0" noSelect="1"/>
                </wp:cNvGraphicFramePr>
                <a:graphic>
                  <a:graphicData uri="http://schemas.microsoft.com/office/word/2010/wordprocessingInk">
                    <w14:contentPart bwMode="auto" r:id="rId1259">
                      <w14:nvContentPartPr>
                        <w14:cNvContentPartPr/>
                      </w14:nvContentPartPr>
                      <w14:xfrm>
                        <a:off x="0" y="0"/>
                        <a:ext cx="126290" cy="156246"/>
                      </w14:xfrm>
                    </w14:contentPart>
                  </a:graphicData>
                </a:graphic>
              </wp:anchor>
            </w:drawing>
          </mc:Choice>
          <mc:Fallback>
            <w:pict>
              <v:shape type="#_x0000_t75" id="对象 1922" o:spid="_x0000_s1922" fillcolor="#FFFFFF" stroked="t" strokeweight="1.0pt" style="position:absolute;&#10;margin-left:35.882442pt;&#10;margin-top:3.6574802pt;&#10;width:9.944095pt;&#10;height:12.302835pt;&#10;z-index:1869;&#10;mso-position-horizontal:absolute;&#10;mso-position-horizontal-relative:char;&#10;mso-position-vertical:absolute;&#10;mso-position-vertical-relative:line;&#10;mso-wrap-distance-left:6.7498426pt;&#10;mso-wrap-distance-right:6.7498426pt;">
                <v:stroke color="#000000"/>
                <v:imagedata r:id="rId1260"/>
                <o:lock selection="t"/>
              </v:shape>
            </w:pict>
          </mc:Fallback>
        </mc:AlternateContent>
      </w:r>
      <w:r>
        <w:rPr>
          <w:color w:val="FF0000"/>
        </w:rPr>
        <mc:AlternateContent>
          <mc:Choice Requires="wps">
            <w:drawing>
              <wp:anchor distT="0" distB="0" distL="85723" distR="85723" simplePos="0" relativeHeight="1870" behindDoc="0" locked="0" layoutInCell="1" hidden="0" allowOverlap="1">
                <wp:simplePos x="0" y="0"/>
                <wp:positionH relativeFrom="character">
                  <wp:posOffset>1049787</wp:posOffset>
                </wp:positionH>
                <wp:positionV relativeFrom="line">
                  <wp:posOffset>39827</wp:posOffset>
                </wp:positionV>
                <wp:extent cx="61449" cy="49833"/>
                <wp:effectExtent l="0" t="0" r="0" b="0"/>
                <wp:wrapNone/>
                <wp:docPr id="1924" name="对象 1924"/>
                <wp:cNvGraphicFramePr>
                  <a:graphicFrameLocks noChangeAspect="0" noSelect="1"/>
                </wp:cNvGraphicFramePr>
                <a:graphic>
                  <a:graphicData uri="http://schemas.microsoft.com/office/word/2010/wordprocessingInk">
                    <w14:contentPart bwMode="auto" r:id="rId1261">
                      <w14:nvContentPartPr>
                        <w14:cNvContentPartPr/>
                      </w14:nvContentPartPr>
                      <w14:xfrm>
                        <a:off x="0" y="0"/>
                        <a:ext cx="61449" cy="49833"/>
                      </w14:xfrm>
                    </w14:contentPart>
                  </a:graphicData>
                </a:graphic>
              </wp:anchor>
            </w:drawing>
          </mc:Choice>
          <mc:Fallback>
            <w:pict>
              <v:shape type="#_x0000_t75" id="对象 1925" o:spid="_x0000_s1925" fillcolor="#FFFFFF" stroked="t" strokeweight="1.0pt" style="position:absolute;&#10;margin-left:82.66039pt;&#10;margin-top:3.1359842pt;&#10;width:4.8385053pt;&#10;height:3.9238586pt;&#10;z-index:1870;&#10;mso-position-horizontal:absolute;&#10;mso-position-horizontal-relative:char;&#10;mso-position-vertical:absolute;&#10;mso-position-vertical-relative:line;&#10;mso-wrap-distance-left:6.7498426pt;&#10;mso-wrap-distance-right:6.7498426pt;">
                <v:stroke color="#000000"/>
                <v:imagedata r:id="rId1262"/>
                <o:lock selection="t"/>
              </v:shape>
            </w:pict>
          </mc:Fallback>
        </mc:AlternateContent>
      </w:r>
      <w:r>
        <w:rPr>
          <w:color w:val="FF0000"/>
        </w:rPr>
        <mc:AlternateContent>
          <mc:Choice Requires="wps">
            <w:drawing>
              <wp:anchor distT="0" distB="0" distL="85723" distR="85723" simplePos="0" relativeHeight="1871" behindDoc="0" locked="0" layoutInCell="1" hidden="0" allowOverlap="1">
                <wp:simplePos x="0" y="0"/>
                <wp:positionH relativeFrom="character">
                  <wp:posOffset>870470</wp:posOffset>
                </wp:positionH>
                <wp:positionV relativeFrom="line">
                  <wp:posOffset>37985</wp:posOffset>
                </wp:positionV>
                <wp:extent cx="63831" cy="47529"/>
                <wp:effectExtent l="0" t="0" r="0" b="0"/>
                <wp:wrapNone/>
                <wp:docPr id="1927" name="对象 1927"/>
                <wp:cNvGraphicFramePr>
                  <a:graphicFrameLocks noChangeAspect="0" noSelect="1"/>
                </wp:cNvGraphicFramePr>
                <a:graphic>
                  <a:graphicData uri="http://schemas.microsoft.com/office/word/2010/wordprocessingInk">
                    <w14:contentPart bwMode="auto" r:id="rId1263">
                      <w14:nvContentPartPr>
                        <w14:cNvContentPartPr/>
                      </w14:nvContentPartPr>
                      <w14:xfrm>
                        <a:off x="0" y="0"/>
                        <a:ext cx="63831" cy="47529"/>
                      </w14:xfrm>
                    </w14:contentPart>
                  </a:graphicData>
                </a:graphic>
              </wp:anchor>
            </w:drawing>
          </mc:Choice>
          <mc:Fallback>
            <w:pict>
              <v:shape type="#_x0000_t75" id="对象 1928" o:spid="_x0000_s1928" fillcolor="#FFFFFF" stroked="t" strokeweight="1.0pt" style="position:absolute;&#10;margin-left:68.54095pt;&#10;margin-top:2.9909449pt;&#10;width:5.0260653pt;&#10;height:3.7425194pt;&#10;z-index:1871;&#10;mso-position-horizontal:absolute;&#10;mso-position-horizontal-relative:char;&#10;mso-position-vertical:absolute;&#10;mso-position-vertical-relative:line;&#10;mso-wrap-distance-left:6.7498426pt;&#10;mso-wrap-distance-right:6.7498426pt;">
                <v:stroke color="#000000"/>
                <v:imagedata r:id="rId1264"/>
                <o:lock selection="t"/>
              </v:shape>
            </w:pict>
          </mc:Fallback>
        </mc:AlternateContent>
      </w:r>
      <w:r>
        <w:rPr>
          <w:color w:val="FF0000"/>
        </w:rPr>
        <mc:AlternateContent>
          <mc:Choice Requires="wps">
            <w:drawing>
              <wp:anchor distT="0" distB="0" distL="85723" distR="85723" simplePos="0" relativeHeight="1872" behindDoc="0" locked="0" layoutInCell="1" hidden="0" allowOverlap="1">
                <wp:simplePos x="0" y="0"/>
                <wp:positionH relativeFrom="character">
                  <wp:posOffset>704464</wp:posOffset>
                </wp:positionH>
                <wp:positionV relativeFrom="line">
                  <wp:posOffset>33037</wp:posOffset>
                </wp:positionV>
                <wp:extent cx="94794" cy="265131"/>
                <wp:effectExtent l="0" t="0" r="0" b="0"/>
                <wp:wrapNone/>
                <wp:docPr id="1930" name="对象 1930"/>
                <wp:cNvGraphicFramePr>
                  <a:graphicFrameLocks noChangeAspect="0" noSelect="1"/>
                </wp:cNvGraphicFramePr>
                <a:graphic>
                  <a:graphicData uri="http://schemas.microsoft.com/office/word/2010/wordprocessingInk">
                    <w14:contentPart bwMode="auto" r:id="rId1265">
                      <w14:nvContentPartPr>
                        <w14:cNvContentPartPr/>
                      </w14:nvContentPartPr>
                      <w14:xfrm>
                        <a:off x="0" y="0"/>
                        <a:ext cx="94794" cy="265131"/>
                      </w14:xfrm>
                    </w14:contentPart>
                  </a:graphicData>
                </a:graphic>
              </wp:anchor>
            </w:drawing>
          </mc:Choice>
          <mc:Fallback>
            <w:pict>
              <v:shape type="#_x0000_t75" id="对象 1931" o:spid="_x0000_s1931" fillcolor="#FFFFFF" stroked="t" strokeweight="1.0pt" style="position:absolute;&#10;margin-left:55.46961pt;&#10;margin-top:2.6013386pt;&#10;width:7.464095pt;&#10;height:20.876457pt;&#10;z-index:1872;&#10;mso-position-horizontal:absolute;&#10;mso-position-horizontal-relative:char;&#10;mso-position-vertical:absolute;&#10;mso-position-vertical-relative:line;&#10;mso-wrap-distance-left:6.7498426pt;&#10;mso-wrap-distance-right:6.7498426pt;">
                <v:stroke color="#000000"/>
                <v:imagedata r:id="rId1266"/>
                <o:lock selection="t"/>
              </v:shape>
            </w:pict>
          </mc:Fallback>
        </mc:AlternateContent>
      </w:r>
      <w:r>
        <w:rPr>
          <w:color w:val="FF0000"/>
        </w:rPr>
        <mc:AlternateContent>
          <mc:Choice Requires="wps">
            <w:drawing>
              <wp:anchor distT="0" distB="0" distL="85723" distR="85723" simplePos="0" relativeHeight="1873" behindDoc="0" locked="0" layoutInCell="1" hidden="0" allowOverlap="1">
                <wp:simplePos x="0" y="0"/>
                <wp:positionH relativeFrom="character">
                  <wp:posOffset>811989</wp:posOffset>
                </wp:positionH>
                <wp:positionV relativeFrom="line">
                  <wp:posOffset>26163</wp:posOffset>
                </wp:positionV>
                <wp:extent cx="71364" cy="172373"/>
                <wp:effectExtent l="0" t="0" r="0" b="0"/>
                <wp:wrapNone/>
                <wp:docPr id="1933" name="对象 1933"/>
                <wp:cNvGraphicFramePr>
                  <a:graphicFrameLocks noChangeAspect="0" noSelect="1"/>
                </wp:cNvGraphicFramePr>
                <a:graphic>
                  <a:graphicData uri="http://schemas.microsoft.com/office/word/2010/wordprocessingInk">
                    <w14:contentPart bwMode="auto" r:id="rId1267">
                      <w14:nvContentPartPr>
                        <w14:cNvContentPartPr/>
                      </w14:nvContentPartPr>
                      <w14:xfrm>
                        <a:off x="0" y="0"/>
                        <a:ext cx="71364" cy="172373"/>
                      </w14:xfrm>
                    </w14:contentPart>
                  </a:graphicData>
                </a:graphic>
              </wp:anchor>
            </w:drawing>
          </mc:Choice>
          <mc:Fallback>
            <w:pict>
              <v:shape type="#_x0000_t75" id="对象 1934" o:spid="_x0000_s1934" fillcolor="#FFFFFF" stroked="t" strokeweight="1.0pt" style="position:absolute;&#10;margin-left:63.936142pt;&#10;margin-top:2.0600789pt;&#10;width:5.6192155pt;&#10;height:13.572678pt;&#10;z-index:1873;&#10;mso-position-horizontal:absolute;&#10;mso-position-horizontal-relative:char;&#10;mso-position-vertical:absolute;&#10;mso-position-vertical-relative:line;&#10;mso-wrap-distance-left:6.7498426pt;&#10;mso-wrap-distance-right:6.7498426pt;">
                <v:stroke color="#000000"/>
                <v:imagedata r:id="rId1268"/>
                <o:lock selection="t"/>
              </v:shape>
            </w:pict>
          </mc:Fallback>
        </mc:AlternateContent>
      </w:r>
      <w:r>
        <w:rPr>
          <w:color w:val="FF0000"/>
        </w:rPr>
        <mc:AlternateContent>
          <mc:Choice Requires="wps">
            <w:drawing>
              <wp:anchor distT="0" distB="0" distL="85723" distR="85723" simplePos="0" relativeHeight="1874" behindDoc="0" locked="0" layoutInCell="1" hidden="0" allowOverlap="1">
                <wp:simplePos x="0" y="0"/>
                <wp:positionH relativeFrom="character">
                  <wp:posOffset>554039</wp:posOffset>
                </wp:positionH>
                <wp:positionV relativeFrom="line">
                  <wp:posOffset>323</wp:posOffset>
                </wp:positionV>
                <wp:extent cx="138160" cy="126873"/>
                <wp:effectExtent l="0" t="0" r="0" b="0"/>
                <wp:wrapNone/>
                <wp:docPr id="1936" name="对象 1936"/>
                <wp:cNvGraphicFramePr>
                  <a:graphicFrameLocks noChangeAspect="0" noSelect="1"/>
                </wp:cNvGraphicFramePr>
                <a:graphic>
                  <a:graphicData uri="http://schemas.microsoft.com/office/word/2010/wordprocessingInk">
                    <w14:contentPart bwMode="auto" r:id="rId1269">
                      <w14:nvContentPartPr>
                        <w14:cNvContentPartPr/>
                      </w14:nvContentPartPr>
                      <w14:xfrm>
                        <a:off x="0" y="0"/>
                        <a:ext cx="138160" cy="126873"/>
                      </w14:xfrm>
                    </w14:contentPart>
                  </a:graphicData>
                </a:graphic>
              </wp:anchor>
            </w:drawing>
          </mc:Choice>
          <mc:Fallback>
            <w:pict>
              <v:shape type="#_x0000_t75" id="对象 1937" o:spid="_x0000_s1937" fillcolor="#FFFFFF" stroked="t" strokeweight="1.0pt" style="position:absolute;&#10;margin-left:43.62512pt;&#10;margin-top:0.025433071pt;&#10;width:10.878742pt;&#10;height:9.99pt;&#10;z-index:1874;&#10;mso-position-horizontal:absolute;&#10;mso-position-horizontal-relative:char;&#10;mso-position-vertical:absolute;&#10;mso-position-vertical-relative:line;&#10;mso-wrap-distance-left:6.7498426pt;&#10;mso-wrap-distance-right:6.7498426pt;">
                <v:stroke color="#000000"/>
                <v:imagedata r:id="rId1270"/>
                <o:lock selection="t"/>
              </v:shape>
            </w:pict>
          </mc:Fallback>
        </mc:AlternateContent>
      </w:r>
      <w:r>
        <w:rPr>
          <w:color w:val="FF0000"/>
        </w:rPr>
        <mc:AlternateContent>
          <mc:Choice Requires="wps">
            <w:drawing>
              <wp:anchor distT="0" distB="0" distL="85723" distR="85723" simplePos="0" relativeHeight="1875" behindDoc="0" locked="0" layoutInCell="1" hidden="0" allowOverlap="1">
                <wp:simplePos x="0" y="0"/>
                <wp:positionH relativeFrom="character">
                  <wp:posOffset>878063</wp:posOffset>
                </wp:positionH>
                <wp:positionV relativeFrom="line">
                  <wp:posOffset>-5834</wp:posOffset>
                </wp:positionV>
                <wp:extent cx="94130" cy="42701"/>
                <wp:effectExtent l="0" t="0" r="0" b="0"/>
                <wp:wrapNone/>
                <wp:docPr id="1939" name="对象 1939"/>
                <wp:cNvGraphicFramePr>
                  <a:graphicFrameLocks noChangeAspect="0" noSelect="1"/>
                </wp:cNvGraphicFramePr>
                <a:graphic>
                  <a:graphicData uri="http://schemas.microsoft.com/office/word/2010/wordprocessingInk">
                    <w14:contentPart bwMode="auto" r:id="rId1271">
                      <w14:nvContentPartPr>
                        <w14:cNvContentPartPr/>
                      </w14:nvContentPartPr>
                      <w14:xfrm>
                        <a:off x="0" y="0"/>
                        <a:ext cx="94130" cy="42701"/>
                      </w14:xfrm>
                    </w14:contentPart>
                  </a:graphicData>
                </a:graphic>
              </wp:anchor>
            </w:drawing>
          </mc:Choice>
          <mc:Fallback>
            <w:pict>
              <v:shape type="#_x0000_t75" id="对象 1940" o:spid="_x0000_s1940" fillcolor="#FFFFFF" stroked="t" strokeweight="1.0pt" style="position:absolute;&#10;margin-left:69.13882pt;&#10;margin-top:-0.45937008pt;&#10;width:7.4118133pt;&#10;height:3.3622835pt;&#10;z-index:1875;&#10;mso-position-horizontal:absolute;&#10;mso-position-horizontal-relative:char;&#10;mso-position-vertical:absolute;&#10;mso-position-vertical-relative:line;&#10;mso-wrap-distance-left:6.7498426pt;&#10;mso-wrap-distance-right:6.7498426pt;">
                <v:stroke color="#000000"/>
                <v:imagedata r:id="rId1272"/>
                <o:lock selection="t"/>
              </v:shape>
            </w:pict>
          </mc:Fallback>
        </mc:AlternateContent>
      </w:r>
      <w:r>
        <w:rPr>
          <w:color w:val="FF0000"/>
        </w:rPr>
        <mc:AlternateContent>
          <mc:Choice Requires="wps">
            <w:drawing>
              <wp:anchor distT="0" distB="0" distL="85723" distR="85723" simplePos="0" relativeHeight="1876" behindDoc="0" locked="0" layoutInCell="1" hidden="0" allowOverlap="1">
                <wp:simplePos x="0" y="0"/>
                <wp:positionH relativeFrom="character">
                  <wp:posOffset>369125</wp:posOffset>
                </wp:positionH>
                <wp:positionV relativeFrom="line">
                  <wp:posOffset>-7880</wp:posOffset>
                </wp:positionV>
                <wp:extent cx="90282" cy="109707"/>
                <wp:effectExtent l="0" t="0" r="0" b="0"/>
                <wp:wrapNone/>
                <wp:docPr id="1942" name="对象 1942"/>
                <wp:cNvGraphicFramePr>
                  <a:graphicFrameLocks noChangeAspect="0" noSelect="1"/>
                </wp:cNvGraphicFramePr>
                <a:graphic>
                  <a:graphicData uri="http://schemas.microsoft.com/office/word/2010/wordprocessingInk">
                    <w14:contentPart bwMode="auto" r:id="rId1273">
                      <w14:nvContentPartPr>
                        <w14:cNvContentPartPr/>
                      </w14:nvContentPartPr>
                      <w14:xfrm>
                        <a:off x="0" y="0"/>
                        <a:ext cx="90282" cy="109707"/>
                      </w14:xfrm>
                    </w14:contentPart>
                  </a:graphicData>
                </a:graphic>
              </wp:anchor>
            </w:drawing>
          </mc:Choice>
          <mc:Fallback>
            <w:pict>
              <v:shape type="#_x0000_t75" id="对象 1943" o:spid="_x0000_s1943" fillcolor="#FFFFFF" stroked="t" strokeweight="1.0pt" style="position:absolute;&#10;margin-left:29.06496pt;&#10;margin-top:-0.62047243pt;&#10;width:7.1088185pt;&#10;height:8.638347pt;&#10;z-index:1876;&#10;mso-position-horizontal:absolute;&#10;mso-position-horizontal-relative:char;&#10;mso-position-vertical:absolute;&#10;mso-position-vertical-relative:line;&#10;mso-wrap-distance-left:6.7498426pt;&#10;mso-wrap-distance-right:6.7498426pt;">
                <v:stroke color="#000000"/>
                <v:imagedata r:id="rId1274"/>
                <o:lock selection="t"/>
              </v:shape>
            </w:pict>
          </mc:Fallback>
        </mc:AlternateContent>
      </w:r>
      <w:r>
        <w:rPr>
          <w:color w:val="FF0000"/>
        </w:rPr>
        <mc:AlternateContent>
          <mc:Choice Requires="wps">
            <w:drawing>
              <wp:anchor distT="0" distB="0" distL="85723" distR="85723" simplePos="0" relativeHeight="1877" behindDoc="0" locked="0" layoutInCell="1" hidden="0" allowOverlap="1">
                <wp:simplePos x="0" y="0"/>
                <wp:positionH relativeFrom="character">
                  <wp:posOffset>446438</wp:posOffset>
                </wp:positionH>
                <wp:positionV relativeFrom="line">
                  <wp:posOffset>-9582</wp:posOffset>
                </wp:positionV>
                <wp:extent cx="92400" cy="141659"/>
                <wp:effectExtent l="0" t="0" r="0" b="0"/>
                <wp:wrapNone/>
                <wp:docPr id="1945" name="对象 1945"/>
                <wp:cNvGraphicFramePr>
                  <a:graphicFrameLocks noChangeAspect="0" noSelect="1"/>
                </wp:cNvGraphicFramePr>
                <a:graphic>
                  <a:graphicData uri="http://schemas.microsoft.com/office/word/2010/wordprocessingInk">
                    <w14:contentPart bwMode="auto" r:id="rId1275">
                      <w14:nvContentPartPr>
                        <w14:cNvContentPartPr/>
                      </w14:nvContentPartPr>
                      <w14:xfrm>
                        <a:off x="0" y="0"/>
                        <a:ext cx="92400" cy="141659"/>
                      </w14:xfrm>
                    </w14:contentPart>
                  </a:graphicData>
                </a:graphic>
              </wp:anchor>
            </w:drawing>
          </mc:Choice>
          <mc:Fallback>
            <w:pict>
              <v:shape type="#_x0000_t75" id="对象 1946" o:spid="_x0000_s1946" fillcolor="#FFFFFF" stroked="t" strokeweight="1.0pt" style="position:absolute;&#10;margin-left:35.1526pt;&#10;margin-top:-0.75448817pt;&#10;width:7.275591pt;&#10;height:11.154252pt;&#10;z-index:1877;&#10;mso-position-horizontal:absolute;&#10;mso-position-horizontal-relative:char;&#10;mso-position-vertical:absolute;&#10;mso-position-vertical-relative:line;&#10;mso-wrap-distance-left:6.7498426pt;&#10;mso-wrap-distance-right:6.7498426pt;">
                <v:stroke color="#000000"/>
                <v:imagedata r:id="rId1276"/>
                <o:lock selection="t"/>
              </v:shape>
            </w:pict>
          </mc:Fallback>
        </mc:AlternateContent>
      </w:r>
      <w:r>
        <w:rPr>
          <w:color w:val="FF0000"/>
        </w:rPr>
        <mc:AlternateContent>
          <mc:Choice Requires="wps">
            <w:drawing>
              <wp:anchor distT="0" distB="0" distL="85723" distR="85723" simplePos="0" relativeHeight="1878" behindDoc="0" locked="0" layoutInCell="1" hidden="0" allowOverlap="1">
                <wp:simplePos x="0" y="0"/>
                <wp:positionH relativeFrom="character">
                  <wp:posOffset>721386</wp:posOffset>
                </wp:positionH>
                <wp:positionV relativeFrom="line">
                  <wp:posOffset>-13665</wp:posOffset>
                </wp:positionV>
                <wp:extent cx="135678" cy="42340"/>
                <wp:effectExtent l="0" t="0" r="0" b="0"/>
                <wp:wrapNone/>
                <wp:docPr id="1948" name="对象 1948"/>
                <wp:cNvGraphicFramePr>
                  <a:graphicFrameLocks noChangeAspect="0" noSelect="1"/>
                </wp:cNvGraphicFramePr>
                <a:graphic>
                  <a:graphicData uri="http://schemas.microsoft.com/office/word/2010/wordprocessingInk">
                    <w14:contentPart bwMode="auto" r:id="rId1277">
                      <w14:nvContentPartPr>
                        <w14:cNvContentPartPr/>
                      </w14:nvContentPartPr>
                      <w14:xfrm>
                        <a:off x="0" y="0"/>
                        <a:ext cx="135678" cy="42340"/>
                      </w14:xfrm>
                    </w14:contentPart>
                  </a:graphicData>
                </a:graphic>
              </wp:anchor>
            </w:drawing>
          </mc:Choice>
          <mc:Fallback>
            <w:pict>
              <v:shape type="#_x0000_t75" id="对象 1949" o:spid="_x0000_s1949" fillcolor="#FFFFFF" stroked="t" strokeweight="1.0pt" style="position:absolute;&#10;margin-left:56.80205pt;&#10;margin-top:-1.0759842pt;&#10;width:10.683309pt;&#10;height:3.3338583pt;&#10;z-index:1878;&#10;mso-position-horizontal:absolute;&#10;mso-position-horizontal-relative:char;&#10;mso-position-vertical:absolute;&#10;mso-position-vertical-relative:line;&#10;mso-wrap-distance-left:6.7498426pt;&#10;mso-wrap-distance-right:6.7498426pt;">
                <v:stroke color="#000000"/>
                <v:imagedata r:id="rId1278"/>
                <o:lock selection="t"/>
              </v:shape>
            </w:pict>
          </mc:Fallback>
        </mc:AlternateContent>
      </w:r>
      <w:r>
        <w:rPr>
          <w:color w:val="FF0000"/>
        </w:rPr>
        <mc:AlternateContent>
          <mc:Choice Requires="wps">
            <w:drawing>
              <wp:anchor distT="0" distB="0" distL="85723" distR="85723" simplePos="0" relativeHeight="1879" behindDoc="0" locked="0" layoutInCell="1" hidden="0" allowOverlap="1">
                <wp:simplePos x="0" y="0"/>
                <wp:positionH relativeFrom="character">
                  <wp:posOffset>237649</wp:posOffset>
                </wp:positionH>
                <wp:positionV relativeFrom="line">
                  <wp:posOffset>-19116</wp:posOffset>
                </wp:positionV>
                <wp:extent cx="118790" cy="111974"/>
                <wp:effectExtent l="0" t="0" r="0" b="0"/>
                <wp:wrapNone/>
                <wp:docPr id="1951" name="对象 1951"/>
                <wp:cNvGraphicFramePr>
                  <a:graphicFrameLocks noChangeAspect="0" noSelect="1"/>
                </wp:cNvGraphicFramePr>
                <a:graphic>
                  <a:graphicData uri="http://schemas.microsoft.com/office/word/2010/wordprocessingInk">
                    <w14:contentPart bwMode="auto" r:id="rId1279">
                      <w14:nvContentPartPr>
                        <w14:cNvContentPartPr/>
                      </w14:nvContentPartPr>
                      <w14:xfrm>
                        <a:off x="0" y="0"/>
                        <a:ext cx="118790" cy="111974"/>
                      </w14:xfrm>
                    </w14:contentPart>
                  </a:graphicData>
                </a:graphic>
              </wp:anchor>
            </w:drawing>
          </mc:Choice>
          <mc:Fallback>
            <w:pict>
              <v:shape type="#_x0000_t75" id="对象 1952" o:spid="_x0000_s1952" fillcolor="#FFFFFF" stroked="t" strokeweight="1.0pt" style="position:absolute;&#10;margin-left:18.71252pt;&#10;margin-top:-1.5051968pt;&#10;width:9.353544pt;&#10;height:8.816851pt;&#10;z-index:1879;&#10;mso-position-horizontal:absolute;&#10;mso-position-horizontal-relative:char;&#10;mso-position-vertical:absolute;&#10;mso-position-vertical-relative:line;&#10;mso-wrap-distance-left:6.7498426pt;&#10;mso-wrap-distance-right:6.7498426pt;">
                <v:stroke color="#000000"/>
                <v:imagedata r:id="rId1280"/>
                <o:lock selection="t"/>
              </v:shape>
            </w:pict>
          </mc:Fallback>
        </mc:AlternateContent>
      </w:r>
      <w:r>
        <w:rPr>
          <w:color w:val="FF0000"/>
        </w:rPr>
        <mc:AlternateContent>
          <mc:Choice Requires="wps">
            <w:drawing>
              <wp:anchor distT="0" distB="0" distL="85723" distR="85723" simplePos="0" relativeHeight="1880" behindDoc="0" locked="0" layoutInCell="1" hidden="0" allowOverlap="1">
                <wp:simplePos x="0" y="0"/>
                <wp:positionH relativeFrom="character">
                  <wp:posOffset>950672</wp:posOffset>
                </wp:positionH>
                <wp:positionV relativeFrom="line">
                  <wp:posOffset>-23952</wp:posOffset>
                </wp:positionV>
                <wp:extent cx="30861" cy="51212"/>
                <wp:effectExtent l="0" t="0" r="0" b="0"/>
                <wp:wrapNone/>
                <wp:docPr id="1954" name="对象 1954"/>
                <wp:cNvGraphicFramePr>
                  <a:graphicFrameLocks noChangeAspect="0" noSelect="1"/>
                </wp:cNvGraphicFramePr>
                <a:graphic>
                  <a:graphicData uri="http://schemas.microsoft.com/office/word/2010/wordprocessingInk">
                    <w14:contentPart bwMode="auto" r:id="rId1281">
                      <w14:nvContentPartPr>
                        <w14:cNvContentPartPr/>
                      </w14:nvContentPartPr>
                      <w14:xfrm>
                        <a:off x="0" y="0"/>
                        <a:ext cx="30861" cy="51212"/>
                      </w14:xfrm>
                    </w14:contentPart>
                  </a:graphicData>
                </a:graphic>
              </wp:anchor>
            </w:drawing>
          </mc:Choice>
          <mc:Fallback>
            <w:pict>
              <v:shape type="#_x0000_t75" id="对象 1955" o:spid="_x0000_s1955" fillcolor="#FFFFFF" stroked="t" strokeweight="1.0pt" style="position:absolute;&#10;margin-left:74.856064pt;&#10;margin-top:-1.8859843pt;&#10;width:2.4300015pt;&#10;height:4.032441pt;&#10;z-index:1880;&#10;mso-position-horizontal:absolute;&#10;mso-position-horizontal-relative:char;&#10;mso-position-vertical:absolute;&#10;mso-position-vertical-relative:line;&#10;mso-wrap-distance-left:6.7498426pt;&#10;mso-wrap-distance-right:6.7498426pt;">
                <v:stroke color="#000000"/>
                <v:imagedata r:id="rId1282"/>
                <o:lock selection="t"/>
              </v:shape>
            </w:pict>
          </mc:Fallback>
        </mc:AlternateContent>
      </w:r>
      <w:r>
        <w:rPr>
          <w:color w:val="FF0000"/>
        </w:rPr>
        <mc:AlternateContent>
          <mc:Choice Requires="wps">
            <w:drawing>
              <wp:anchor distT="0" distB="0" distL="85723" distR="85723" simplePos="0" relativeHeight="1881" behindDoc="0" locked="0" layoutInCell="1" hidden="0" allowOverlap="1">
                <wp:simplePos x="0" y="0"/>
                <wp:positionH relativeFrom="character">
                  <wp:posOffset>267121</wp:posOffset>
                </wp:positionH>
                <wp:positionV relativeFrom="line">
                  <wp:posOffset>-24223</wp:posOffset>
                </wp:positionV>
                <wp:extent cx="28714" cy="78939"/>
                <wp:effectExtent l="0" t="0" r="0" b="0"/>
                <wp:wrapNone/>
                <wp:docPr id="1957" name="对象 1957"/>
                <wp:cNvGraphicFramePr>
                  <a:graphicFrameLocks noChangeAspect="0" noSelect="1"/>
                </wp:cNvGraphicFramePr>
                <a:graphic>
                  <a:graphicData uri="http://schemas.microsoft.com/office/word/2010/wordprocessingInk">
                    <w14:contentPart bwMode="auto" r:id="rId1283">
                      <w14:nvContentPartPr>
                        <w14:cNvContentPartPr/>
                      </w14:nvContentPartPr>
                      <w14:xfrm>
                        <a:off x="0" y="0"/>
                        <a:ext cx="28714" cy="78939"/>
                      </w14:xfrm>
                    </w14:contentPart>
                  </a:graphicData>
                </a:graphic>
              </wp:anchor>
            </w:drawing>
          </mc:Choice>
          <mc:Fallback>
            <w:pict>
              <v:shape type="#_x0000_t75" id="对象 1958" o:spid="_x0000_s1958" fillcolor="#FFFFFF" stroked="t" strokeweight="1.0pt" style="position:absolute;&#10;margin-left:21.03315pt;&#10;margin-top:-1.9073229pt;&#10;width:2.2610235pt;&#10;height:6.215669pt;&#10;z-index:1881;&#10;mso-position-horizontal:absolute;&#10;mso-position-horizontal-relative:char;&#10;mso-position-vertical:absolute;&#10;mso-position-vertical-relative:line;&#10;mso-wrap-distance-left:6.7498426pt;&#10;mso-wrap-distance-right:6.7498426pt;">
                <v:stroke color="#000000"/>
                <v:imagedata r:id="rId1284"/>
                <o:lock selection="t"/>
              </v:shape>
            </w:pict>
          </mc:Fallback>
        </mc:AlternateContent>
      </w:r>
      <w:r>
        <w:rPr>
          <w:color w:val="FF0000"/>
        </w:rPr>
        <mc:AlternateContent>
          <mc:Choice Requires="wps">
            <w:drawing>
              <wp:anchor distT="0" distB="0" distL="85723" distR="85723" simplePos="0" relativeHeight="1882" behindDoc="0" locked="0" layoutInCell="1" hidden="0" allowOverlap="1">
                <wp:simplePos x="0" y="0"/>
                <wp:positionH relativeFrom="character">
                  <wp:posOffset>899139</wp:posOffset>
                </wp:positionH>
                <wp:positionV relativeFrom="line">
                  <wp:posOffset>-24772</wp:posOffset>
                </wp:positionV>
                <wp:extent cx="125141" cy="172620"/>
                <wp:effectExtent l="0" t="0" r="0" b="0"/>
                <wp:wrapNone/>
                <wp:docPr id="1960" name="对象 1960"/>
                <wp:cNvGraphicFramePr>
                  <a:graphicFrameLocks noChangeAspect="0" noSelect="1"/>
                </wp:cNvGraphicFramePr>
                <a:graphic>
                  <a:graphicData uri="http://schemas.microsoft.com/office/word/2010/wordprocessingInk">
                    <w14:contentPart bwMode="auto" r:id="rId1285">
                      <w14:nvContentPartPr>
                        <w14:cNvContentPartPr/>
                      </w14:nvContentPartPr>
                      <w14:xfrm>
                        <a:off x="0" y="0"/>
                        <a:ext cx="125141" cy="172620"/>
                      </w14:xfrm>
                    </w14:contentPart>
                  </a:graphicData>
                </a:graphic>
              </wp:anchor>
            </w:drawing>
          </mc:Choice>
          <mc:Fallback>
            <w:pict>
              <v:shape type="#_x0000_t75" id="对象 1961" o:spid="_x0000_s1961" fillcolor="#FFFFFF" stroked="t" strokeweight="1.0pt" style="position:absolute;&#10;margin-left:70.79835pt;&#10;margin-top:-1.9505512pt;&#10;width:9.853625pt;&#10;height:13.592125pt;&#10;z-index:1882;&#10;mso-position-horizontal:absolute;&#10;mso-position-horizontal-relative:char;&#10;mso-position-vertical:absolute;&#10;mso-position-vertical-relative:line;&#10;mso-wrap-distance-left:6.7498426pt;&#10;mso-wrap-distance-right:6.7498426pt;">
                <v:stroke color="#000000"/>
                <v:imagedata r:id="rId1286"/>
                <o:lock selection="t"/>
              </v:shape>
            </w:pict>
          </mc:Fallback>
        </mc:AlternateContent>
      </w:r>
      <w:r>
        <w:rPr>
          <w:color w:val="FF0000"/>
        </w:rPr>
        <mc:AlternateContent>
          <mc:Choice Requires="wps">
            <w:drawing>
              <wp:anchor distT="0" distB="0" distL="85723" distR="85723" simplePos="0" relativeHeight="1883" behindDoc="0" locked="0" layoutInCell="1" hidden="0" allowOverlap="1">
                <wp:simplePos x="0" y="0"/>
                <wp:positionH relativeFrom="character">
                  <wp:posOffset>241568</wp:posOffset>
                </wp:positionH>
                <wp:positionV relativeFrom="line">
                  <wp:posOffset>-37617</wp:posOffset>
                </wp:positionV>
                <wp:extent cx="105573" cy="234181"/>
                <wp:effectExtent l="0" t="0" r="0" b="0"/>
                <wp:wrapNone/>
                <wp:docPr id="1963" name="对象 1963"/>
                <wp:cNvGraphicFramePr>
                  <a:graphicFrameLocks noChangeAspect="0" noSelect="1"/>
                </wp:cNvGraphicFramePr>
                <a:graphic>
                  <a:graphicData uri="http://schemas.microsoft.com/office/word/2010/wordprocessingInk">
                    <w14:contentPart bwMode="auto" r:id="rId1287">
                      <w14:nvContentPartPr>
                        <w14:cNvContentPartPr/>
                      </w14:nvContentPartPr>
                      <w14:xfrm>
                        <a:off x="0" y="0"/>
                        <a:ext cx="105573" cy="234181"/>
                      </w14:xfrm>
                    </w14:contentPart>
                  </a:graphicData>
                </a:graphic>
              </wp:anchor>
            </w:drawing>
          </mc:Choice>
          <mc:Fallback>
            <w:pict>
              <v:shape type="#_x0000_t75" id="对象 1964" o:spid="_x0000_s1964" fillcolor="#FFFFFF" stroked="t" strokeweight="1.0pt" style="position:absolute;&#10;margin-left:19.021103pt;&#10;margin-top:-2.9619684pt;&#10;width:8.312835pt;&#10;height:18.43945pt;&#10;z-index:1883;&#10;mso-position-horizontal:absolute;&#10;mso-position-horizontal-relative:char;&#10;mso-position-vertical:absolute;&#10;mso-position-vertical-relative:line;&#10;mso-wrap-distance-left:6.7498426pt;&#10;mso-wrap-distance-right:6.7498426pt;">
                <v:stroke color="#000000"/>
                <v:imagedata r:id="rId1288"/>
                <o:lock selection="t"/>
              </v:shape>
            </w:pict>
          </mc:Fallback>
        </mc:AlternateContent>
      </w:r>
      <w:r>
        <w:rPr>
          <w:color w:val="FF0000"/>
        </w:rPr>
        <mc:AlternateContent>
          <mc:Choice Requires="wps">
            <w:drawing>
              <wp:anchor distT="0" distB="0" distL="85723" distR="85723" simplePos="0" relativeHeight="1884" behindDoc="0" locked="0" layoutInCell="1" hidden="0" allowOverlap="1">
                <wp:simplePos x="0" y="0"/>
                <wp:positionH relativeFrom="character">
                  <wp:posOffset>611842</wp:posOffset>
                </wp:positionH>
                <wp:positionV relativeFrom="line">
                  <wp:posOffset>-42305</wp:posOffset>
                </wp:positionV>
                <wp:extent cx="59361" cy="74893"/>
                <wp:effectExtent l="0" t="0" r="0" b="0"/>
                <wp:wrapNone/>
                <wp:docPr id="1966" name="对象 1966"/>
                <wp:cNvGraphicFramePr>
                  <a:graphicFrameLocks noChangeAspect="0" noSelect="1"/>
                </wp:cNvGraphicFramePr>
                <a:graphic>
                  <a:graphicData uri="http://schemas.microsoft.com/office/word/2010/wordprocessingInk">
                    <w14:contentPart bwMode="auto" r:id="rId1289">
                      <w14:nvContentPartPr>
                        <w14:cNvContentPartPr/>
                      </w14:nvContentPartPr>
                      <w14:xfrm>
                        <a:off x="0" y="0"/>
                        <a:ext cx="59361" cy="74893"/>
                      </w14:xfrm>
                    </w14:contentPart>
                  </a:graphicData>
                </a:graphic>
              </wp:anchor>
            </w:drawing>
          </mc:Choice>
          <mc:Fallback>
            <w:pict>
              <v:shape type="#_x0000_t75" id="对象 1967" o:spid="_x0000_s1967" fillcolor="#FFFFFF" stroked="t" strokeweight="1.0pt" style="position:absolute;&#10;margin-left:48.176537pt;&#10;margin-top:-3.3311024pt;&#10;width:4.6740966pt;&#10;height:5.8970866pt;&#10;z-index:1884;&#10;mso-position-horizontal:absolute;&#10;mso-position-horizontal-relative:char;&#10;mso-position-vertical:absolute;&#10;mso-position-vertical-relative:line;&#10;mso-wrap-distance-left:6.7498426pt;&#10;mso-wrap-distance-right:6.7498426pt;">
                <v:stroke color="#000000"/>
                <v:imagedata r:id="rId1290"/>
                <o:lock selection="t"/>
              </v:shape>
            </w:pict>
          </mc:Fallback>
        </mc:AlternateContent>
      </w:r>
      <w:r>
        <w:rPr>
          <w:color w:val="FF0000"/>
        </w:rPr>
        <mc:AlternateContent>
          <mc:Choice Requires="wps">
            <w:drawing>
              <wp:anchor distT="0" distB="0" distL="85723" distR="85723" simplePos="0" relativeHeight="1885" behindDoc="0" locked="0" layoutInCell="1" hidden="0" allowOverlap="1">
                <wp:simplePos x="0" y="0"/>
                <wp:positionH relativeFrom="character">
                  <wp:posOffset>613486</wp:posOffset>
                </wp:positionH>
                <wp:positionV relativeFrom="line">
                  <wp:posOffset>-44240</wp:posOffset>
                </wp:positionV>
                <wp:extent cx="29299" cy="56059"/>
                <wp:effectExtent l="0" t="0" r="0" b="0"/>
                <wp:wrapNone/>
                <wp:docPr id="1969" name="对象 1969"/>
                <wp:cNvGraphicFramePr>
                  <a:graphicFrameLocks noChangeAspect="0" noSelect="1"/>
                </wp:cNvGraphicFramePr>
                <a:graphic>
                  <a:graphicData uri="http://schemas.microsoft.com/office/word/2010/wordprocessingInk">
                    <w14:contentPart bwMode="auto" r:id="rId1291">
                      <w14:nvContentPartPr>
                        <w14:cNvContentPartPr/>
                      </w14:nvContentPartPr>
                      <w14:xfrm>
                        <a:off x="0" y="0"/>
                        <a:ext cx="29299" cy="56059"/>
                      </w14:xfrm>
                    </w14:contentPart>
                  </a:graphicData>
                </a:graphic>
              </wp:anchor>
            </w:drawing>
          </mc:Choice>
          <mc:Fallback>
            <w:pict>
              <v:shape type="#_x0000_t75" id="对象 1970" o:spid="_x0000_s1970" fillcolor="#FFFFFF" stroked="t" strokeweight="1.0pt" style="position:absolute;&#10;margin-left:48.305984pt;&#10;margin-top:-3.4834645pt;&#10;width:2.307008pt;&#10;height:4.4140944pt;&#10;z-index:1885;&#10;mso-position-horizontal:absolute;&#10;mso-position-horizontal-relative:char;&#10;mso-position-vertical:absolute;&#10;mso-position-vertical-relative:line;&#10;mso-wrap-distance-left:6.7498426pt;&#10;mso-wrap-distance-right:6.7498426pt;">
                <v:stroke color="#000000"/>
                <v:imagedata r:id="rId1292"/>
                <o:lock selection="t"/>
              </v:shape>
            </w:pict>
          </mc:Fallback>
        </mc:AlternateContent>
      </w:r>
      <w:r>
        <w:rPr>
          <w:color w:val="FF0000"/>
        </w:rPr>
        <mc:AlternateContent>
          <mc:Choice Requires="wps">
            <w:drawing>
              <wp:anchor distT="0" distB="0" distL="85723" distR="85723" simplePos="0" relativeHeight="1886" behindDoc="0" locked="0" layoutInCell="1" hidden="0" allowOverlap="1">
                <wp:simplePos x="0" y="0"/>
                <wp:positionH relativeFrom="character">
                  <wp:posOffset>403614</wp:posOffset>
                </wp:positionH>
                <wp:positionV relativeFrom="line">
                  <wp:posOffset>-44417</wp:posOffset>
                </wp:positionV>
                <wp:extent cx="44857" cy="54292"/>
                <wp:effectExtent l="0" t="0" r="0" b="0"/>
                <wp:wrapNone/>
                <wp:docPr id="1972" name="对象 1972"/>
                <wp:cNvGraphicFramePr>
                  <a:graphicFrameLocks noChangeAspect="0" noSelect="1"/>
                </wp:cNvGraphicFramePr>
                <a:graphic>
                  <a:graphicData uri="http://schemas.microsoft.com/office/word/2010/wordprocessingInk">
                    <w14:contentPart bwMode="auto" r:id="rId1293">
                      <w14:nvContentPartPr>
                        <w14:cNvContentPartPr/>
                      </w14:nvContentPartPr>
                      <w14:xfrm>
                        <a:off x="0" y="0"/>
                        <a:ext cx="44857" cy="54292"/>
                      </w14:xfrm>
                    </w14:contentPart>
                  </a:graphicData>
                </a:graphic>
              </wp:anchor>
            </w:drawing>
          </mc:Choice>
          <mc:Fallback>
            <w:pict>
              <v:shape type="#_x0000_t75" id="对象 1973" o:spid="_x0000_s1973" fillcolor="#FFFFFF" stroked="t" strokeweight="1.0pt" style="position:absolute;&#10;margin-left:31.780628pt;&#10;margin-top:-3.4974015pt;&#10;width:3.5320477pt;&#10;height:4.2749605pt;&#10;z-index:1886;&#10;mso-position-horizontal:absolute;&#10;mso-position-horizontal-relative:char;&#10;mso-position-vertical:absolute;&#10;mso-position-vertical-relative:line;&#10;mso-wrap-distance-left:6.7498426pt;&#10;mso-wrap-distance-right:6.7498426pt;">
                <v:stroke color="#000000"/>
                <v:imagedata r:id="rId1294"/>
                <o:lock selection="t"/>
              </v:shape>
            </w:pict>
          </mc:Fallback>
        </mc:AlternateContent>
      </w:r>
      <w:r>
        <w:rPr>
          <w:color w:val="FF0000"/>
        </w:rPr>
        <mc:AlternateContent>
          <mc:Choice Requires="wps">
            <w:drawing>
              <wp:anchor distT="0" distB="0" distL="85723" distR="85723" simplePos="0" relativeHeight="1887" behindDoc="0" locked="0" layoutInCell="1" hidden="0" allowOverlap="1">
                <wp:simplePos x="0" y="0"/>
                <wp:positionH relativeFrom="character">
                  <wp:posOffset>593462</wp:posOffset>
                </wp:positionH>
                <wp:positionV relativeFrom="line">
                  <wp:posOffset>-47970</wp:posOffset>
                </wp:positionV>
                <wp:extent cx="24214" cy="79097"/>
                <wp:effectExtent l="0" t="0" r="0" b="0"/>
                <wp:wrapNone/>
                <wp:docPr id="1975" name="对象 1975"/>
                <wp:cNvGraphicFramePr>
                  <a:graphicFrameLocks noChangeAspect="0" noSelect="1"/>
                </wp:cNvGraphicFramePr>
                <a:graphic>
                  <a:graphicData uri="http://schemas.microsoft.com/office/word/2010/wordprocessingInk">
                    <w14:contentPart bwMode="auto" r:id="rId1295">
                      <w14:nvContentPartPr>
                        <w14:cNvContentPartPr/>
                      </w14:nvContentPartPr>
                      <w14:xfrm>
                        <a:off x="0" y="0"/>
                        <a:ext cx="24214" cy="79097"/>
                      </w14:xfrm>
                    </w14:contentPart>
                  </a:graphicData>
                </a:graphic>
              </wp:anchor>
            </w:drawing>
          </mc:Choice>
          <mc:Fallback>
            <w:pict>
              <v:shape type="#_x0000_t75" id="对象 1976" o:spid="_x0000_s1976" fillcolor="#FFFFFF" stroked="t" strokeweight="1.0pt" style="position:absolute;&#10;margin-left:46.72929pt;&#10;margin-top:-3.7771654pt;&#10;width:1.9066167pt;&#10;height:6.2281103pt;&#10;z-index:1887;&#10;mso-position-horizontal:absolute;&#10;mso-position-horizontal-relative:char;&#10;mso-position-vertical:absolute;&#10;mso-position-vertical-relative:line;&#10;mso-wrap-distance-left:6.7498426pt;&#10;mso-wrap-distance-right:6.7498426pt;">
                <v:stroke color="#000000"/>
                <v:imagedata r:id="rId1296"/>
                <o:lock selection="t"/>
              </v:shape>
            </w:pict>
          </mc:Fallback>
        </mc:AlternateContent>
      </w:r>
      <w:r>
        <w:rPr>
          <w:color w:val="FF0000"/>
        </w:rPr>
        <mc:AlternateContent>
          <mc:Choice Requires="wps">
            <w:drawing>
              <wp:anchor distT="0" distB="0" distL="85723" distR="85723" simplePos="0" relativeHeight="1888" behindDoc="0" locked="0" layoutInCell="1" hidden="0" allowOverlap="1">
                <wp:simplePos x="0" y="0"/>
                <wp:positionH relativeFrom="character">
                  <wp:posOffset>3869926</wp:posOffset>
                </wp:positionH>
                <wp:positionV relativeFrom="line">
                  <wp:posOffset>53629</wp:posOffset>
                </wp:positionV>
                <wp:extent cx="65347" cy="89029"/>
                <wp:effectExtent l="0" t="0" r="0" b="0"/>
                <wp:wrapNone/>
                <wp:docPr id="1978" name="对象 1978"/>
                <wp:cNvGraphicFramePr>
                  <a:graphicFrameLocks noChangeAspect="0" noSelect="1"/>
                </wp:cNvGraphicFramePr>
                <a:graphic>
                  <a:graphicData uri="http://schemas.microsoft.com/office/word/2010/wordprocessingInk">
                    <w14:contentPart bwMode="auto" r:id="rId1297">
                      <w14:nvContentPartPr>
                        <w14:cNvContentPartPr/>
                      </w14:nvContentPartPr>
                      <w14:xfrm>
                        <a:off x="0" y="0"/>
                        <a:ext cx="65347" cy="89029"/>
                      </w14:xfrm>
                    </w14:contentPart>
                  </a:graphicData>
                </a:graphic>
              </wp:anchor>
            </w:drawing>
          </mc:Choice>
          <mc:Fallback>
            <w:pict>
              <v:shape type="#_x0000_t75" id="对象 1979" o:spid="_x0000_s1979" fillcolor="#FFFFFF" stroked="t" strokeweight="1.0pt" style="position:absolute;&#10;margin-left:304.7186pt;&#10;margin-top:4.222756pt;&#10;width:5.1454372pt;&#10;height:7.0101576pt;&#10;z-index:1888;&#10;mso-position-horizontal:absolute;&#10;mso-position-horizontal-relative:char;&#10;mso-position-vertical:absolute;&#10;mso-position-vertical-relative:line;&#10;mso-wrap-distance-left:6.7498426pt;&#10;mso-wrap-distance-right:6.7498426pt;">
                <v:stroke color="#000000"/>
                <v:imagedata r:id="rId1298"/>
                <o:lock selection="t"/>
              </v:shape>
            </w:pict>
          </mc:Fallback>
        </mc:AlternateContent>
      </w:r>
      <w:r>
        <w:rPr>
          <w:color w:val="FF0000"/>
        </w:rPr>
        <mc:AlternateContent>
          <mc:Choice Requires="wps">
            <w:drawing>
              <wp:anchor distT="0" distB="0" distL="85723" distR="85723" simplePos="0" relativeHeight="1889" behindDoc="0" locked="0" layoutInCell="1" hidden="0" allowOverlap="1">
                <wp:simplePos x="0" y="0"/>
                <wp:positionH relativeFrom="character">
                  <wp:posOffset>3816627</wp:posOffset>
                </wp:positionH>
                <wp:positionV relativeFrom="line">
                  <wp:posOffset>-40929</wp:posOffset>
                </wp:positionV>
                <wp:extent cx="66508" cy="191825"/>
                <wp:effectExtent l="0" t="0" r="0" b="0"/>
                <wp:wrapNone/>
                <wp:docPr id="1981" name="对象 1981"/>
                <wp:cNvGraphicFramePr>
                  <a:graphicFrameLocks noChangeAspect="0" noSelect="1"/>
                </wp:cNvGraphicFramePr>
                <a:graphic>
                  <a:graphicData uri="http://schemas.microsoft.com/office/word/2010/wordprocessingInk">
                    <w14:contentPart bwMode="auto" r:id="rId1299">
                      <w14:nvContentPartPr>
                        <w14:cNvContentPartPr/>
                      </w14:nvContentPartPr>
                      <w14:xfrm>
                        <a:off x="0" y="0"/>
                        <a:ext cx="66508" cy="191825"/>
                      </w14:xfrm>
                    </w14:contentPart>
                  </a:graphicData>
                </a:graphic>
              </wp:anchor>
            </w:drawing>
          </mc:Choice>
          <mc:Fallback>
            <w:pict>
              <v:shape type="#_x0000_t75" id="对象 1982" o:spid="_x0000_s1982" fillcolor="#FFFFFF" stroked="t" strokeweight="1.0pt" style="position:absolute;&#10;margin-left:300.52182pt;&#10;margin-top:-3.222756pt;&#10;width:5.236851pt;&#10;height:15.10433pt;&#10;z-index:1889;&#10;mso-position-horizontal:absolute;&#10;mso-position-horizontal-relative:char;&#10;mso-position-vertical:absolute;&#10;mso-position-vertical-relative:line;&#10;mso-wrap-distance-left:6.7498426pt;&#10;mso-wrap-distance-right:6.7498426pt;">
                <v:stroke color="#000000"/>
                <v:imagedata r:id="rId1300"/>
                <o:lock selection="t"/>
              </v:shape>
            </w:pict>
          </mc:Fallback>
        </mc:AlternateContent>
      </w:r>
      <w:r>
        <w:rPr>
          <w:color w:val="FF0000"/>
        </w:rPr>
        <mc:AlternateContent>
          <mc:Choice Requires="wps">
            <w:drawing>
              <wp:anchor distT="0" distB="0" distL="85723" distR="85723" simplePos="0" relativeHeight="1890" behindDoc="0" locked="0" layoutInCell="1" hidden="0" allowOverlap="1">
                <wp:simplePos x="0" y="0"/>
                <wp:positionH relativeFrom="character">
                  <wp:posOffset>3964806</wp:posOffset>
                </wp:positionH>
                <wp:positionV relativeFrom="line">
                  <wp:posOffset>-41040</wp:posOffset>
                </wp:positionV>
                <wp:extent cx="48255" cy="27440"/>
                <wp:effectExtent l="0" t="0" r="0" b="0"/>
                <wp:wrapNone/>
                <wp:docPr id="1984" name="对象 1984"/>
                <wp:cNvGraphicFramePr>
                  <a:graphicFrameLocks noChangeAspect="0" noSelect="1"/>
                </wp:cNvGraphicFramePr>
                <a:graphic>
                  <a:graphicData uri="http://schemas.microsoft.com/office/word/2010/wordprocessingInk">
                    <w14:contentPart bwMode="auto" r:id="rId1301">
                      <w14:nvContentPartPr>
                        <w14:cNvContentPartPr/>
                      </w14:nvContentPartPr>
                      <w14:xfrm>
                        <a:off x="0" y="0"/>
                        <a:ext cx="48255" cy="27440"/>
                      </w14:xfrm>
                    </w14:contentPart>
                  </a:graphicData>
                </a:graphic>
              </wp:anchor>
            </w:drawing>
          </mc:Choice>
          <mc:Fallback>
            <w:pict>
              <v:shape type="#_x0000_t75" id="对象 1985" o:spid="_x0000_s1985" fillcolor="#FFFFFF" stroked="t" strokeweight="1.0pt" style="position:absolute;&#10;margin-left:312.18945pt;&#10;margin-top:-3.2314963pt;&#10;width:3.7996094pt;&#10;height:2.16063pt;&#10;z-index:1890;&#10;mso-position-horizontal:absolute;&#10;mso-position-horizontal-relative:char;&#10;mso-position-vertical:absolute;&#10;mso-position-vertical-relative:line;&#10;mso-wrap-distance-left:6.7498426pt;&#10;mso-wrap-distance-right:6.7498426pt;">
                <v:stroke color="#000000"/>
                <v:imagedata r:id="rId1302"/>
                <o:lock selection="t"/>
              </v:shape>
            </w:pict>
          </mc:Fallback>
        </mc:AlternateContent>
      </w:r>
      <w:r>
        <w:rPr>
          <w:color w:val="FF0000"/>
        </w:rPr>
        <mc:AlternateContent>
          <mc:Choice Requires="wps">
            <w:drawing>
              <wp:anchor distT="0" distB="0" distL="85723" distR="85723" simplePos="0" relativeHeight="1891" behindDoc="0" locked="0" layoutInCell="1" hidden="0" allowOverlap="1">
                <wp:simplePos x="0" y="0"/>
                <wp:positionH relativeFrom="character">
                  <wp:posOffset>3778255</wp:posOffset>
                </wp:positionH>
                <wp:positionV relativeFrom="line">
                  <wp:posOffset>-56667</wp:posOffset>
                </wp:positionV>
                <wp:extent cx="139230" cy="146254"/>
                <wp:effectExtent l="0" t="0" r="0" b="0"/>
                <wp:wrapNone/>
                <wp:docPr id="1987" name="对象 1987"/>
                <wp:cNvGraphicFramePr>
                  <a:graphicFrameLocks noChangeAspect="0" noSelect="1"/>
                </wp:cNvGraphicFramePr>
                <a:graphic>
                  <a:graphicData uri="http://schemas.microsoft.com/office/word/2010/wordprocessingInk">
                    <w14:contentPart bwMode="auto" r:id="rId1303">
                      <w14:nvContentPartPr>
                        <w14:cNvContentPartPr/>
                      </w14:nvContentPartPr>
                      <w14:xfrm>
                        <a:off x="0" y="0"/>
                        <a:ext cx="139230" cy="146254"/>
                      </w14:xfrm>
                    </w14:contentPart>
                  </a:graphicData>
                </a:graphic>
              </wp:anchor>
            </w:drawing>
          </mc:Choice>
          <mc:Fallback>
            <w:pict>
              <v:shape type="#_x0000_t75" id="对象 1988" o:spid="_x0000_s1988" fillcolor="#FFFFFF" stroked="t" strokeweight="1.0pt" style="position:absolute;&#10;margin-left:297.5004pt;&#10;margin-top:-4.4619684pt;&#10;width:10.962998pt;&#10;height:11.516063pt;&#10;z-index:1891;&#10;mso-position-horizontal:absolute;&#10;mso-position-horizontal-relative:char;&#10;mso-position-vertical:absolute;&#10;mso-position-vertical-relative:line;&#10;mso-wrap-distance-left:6.7498426pt;&#10;mso-wrap-distance-right:6.7498426pt;">
                <v:stroke color="#000000"/>
                <v:imagedata r:id="rId1304"/>
                <o:lock selection="t"/>
              </v:shape>
            </w:pict>
          </mc:Fallback>
        </mc:AlternateContent>
      </w:r>
      <w:r>
        <w:rPr>
          <w:color w:val="FF0000"/>
        </w:rPr>
        <mc:AlternateContent>
          <mc:Choice Requires="wps">
            <w:drawing>
              <wp:anchor distT="0" distB="0" distL="85723" distR="85723" simplePos="0" relativeHeight="1892" behindDoc="0" locked="0" layoutInCell="1" hidden="0" allowOverlap="1">
                <wp:simplePos x="0" y="0"/>
                <wp:positionH relativeFrom="character">
                  <wp:posOffset>3955993</wp:posOffset>
                </wp:positionH>
                <wp:positionV relativeFrom="line">
                  <wp:posOffset>26572</wp:posOffset>
                </wp:positionV>
                <wp:extent cx="154351" cy="151735"/>
                <wp:effectExtent l="0" t="0" r="0" b="0"/>
                <wp:wrapNone/>
                <wp:docPr id="1990" name="对象 1990"/>
                <wp:cNvGraphicFramePr>
                  <a:graphicFrameLocks noChangeAspect="0" noSelect="1"/>
                </wp:cNvGraphicFramePr>
                <a:graphic>
                  <a:graphicData uri="http://schemas.microsoft.com/office/word/2010/wordprocessingInk">
                    <w14:contentPart bwMode="auto" r:id="rId1305">
                      <w14:nvContentPartPr>
                        <w14:cNvContentPartPr/>
                      </w14:nvContentPartPr>
                      <w14:xfrm>
                        <a:off x="0" y="0"/>
                        <a:ext cx="154351" cy="151735"/>
                      </w14:xfrm>
                    </w14:contentPart>
                  </a:graphicData>
                </a:graphic>
              </wp:anchor>
            </w:drawing>
          </mc:Choice>
          <mc:Fallback>
            <w:pict>
              <v:shape type="#_x0000_t75" id="对象 1991" o:spid="_x0000_s1991" fillcolor="#FFFFFF" stroked="t" strokeweight="1.0pt" style="position:absolute;&#10;margin-left:311.4955pt;&#10;margin-top:2.0922835pt;&#10;width:12.153624pt;&#10;height:11.947638pt;&#10;z-index:1892;&#10;mso-position-horizontal:absolute;&#10;mso-position-horizontal-relative:char;&#10;mso-position-vertical:absolute;&#10;mso-position-vertical-relative:line;&#10;mso-wrap-distance-left:6.7498426pt;&#10;mso-wrap-distance-right:6.7498426pt;">
                <v:stroke color="#000000"/>
                <v:imagedata r:id="rId1306"/>
                <o:lock selection="t"/>
              </v:shape>
            </w:pict>
          </mc:Fallback>
        </mc:AlternateContent>
      </w:r>
      <w:r>
        <w:rPr>
          <w:color w:val="FF0000"/>
        </w:rPr>
        <mc:AlternateContent>
          <mc:Choice Requires="wps">
            <w:drawing>
              <wp:anchor distT="0" distB="0" distL="85723" distR="85723" simplePos="0" relativeHeight="1893" behindDoc="0" locked="0" layoutInCell="1" hidden="0" allowOverlap="1">
                <wp:simplePos x="0" y="0"/>
                <wp:positionH relativeFrom="character">
                  <wp:posOffset>4138179</wp:posOffset>
                </wp:positionH>
                <wp:positionV relativeFrom="line">
                  <wp:posOffset>-46863</wp:posOffset>
                </wp:positionV>
                <wp:extent cx="200137" cy="219181"/>
                <wp:effectExtent l="0" t="0" r="0" b="0"/>
                <wp:wrapNone/>
                <wp:docPr id="1993" name="对象 1993"/>
                <wp:cNvGraphicFramePr>
                  <a:graphicFrameLocks noChangeAspect="0" noSelect="1"/>
                </wp:cNvGraphicFramePr>
                <a:graphic>
                  <a:graphicData uri="http://schemas.microsoft.com/office/word/2010/wordprocessingInk">
                    <w14:contentPart bwMode="auto" r:id="rId1307">
                      <w14:nvContentPartPr>
                        <w14:cNvContentPartPr/>
                      </w14:nvContentPartPr>
                      <w14:xfrm>
                        <a:off x="0" y="0"/>
                        <a:ext cx="200137" cy="219181"/>
                      </w14:xfrm>
                    </w14:contentPart>
                  </a:graphicData>
                </a:graphic>
              </wp:anchor>
            </w:drawing>
          </mc:Choice>
          <mc:Fallback>
            <w:pict>
              <v:shape type="#_x0000_t75" id="对象 1994" o:spid="_x0000_s1994" fillcolor="#FFFFFF" stroked="t" strokeweight="1.0pt" style="position:absolute;&#10;margin-left:325.84088pt;&#10;margin-top:-3.69pt;&#10;width:15.758823pt;&#10;height:17.258347pt;&#10;z-index:1893;&#10;mso-position-horizontal:absolute;&#10;mso-position-horizontal-relative:char;&#10;mso-position-vertical:absolute;&#10;mso-position-vertical-relative:line;&#10;mso-wrap-distance-left:6.7498426pt;&#10;mso-wrap-distance-right:6.7498426pt;">
                <v:stroke color="#000000"/>
                <v:imagedata r:id="rId1308"/>
                <o:lock selection="t"/>
              </v:shape>
            </w:pict>
          </mc:Fallback>
        </mc:AlternateContent>
      </w:r>
      <w:r>
        <w:rPr>
          <w:color w:val="FF0000"/>
        </w:rPr>
        <mc:AlternateContent>
          <mc:Choice Requires="wps">
            <w:drawing>
              <wp:anchor distT="0" distB="0" distL="85723" distR="85723" simplePos="0" relativeHeight="1894" behindDoc="0" locked="0" layoutInCell="1" hidden="0" allowOverlap="1">
                <wp:simplePos x="0" y="0"/>
                <wp:positionH relativeFrom="character">
                  <wp:posOffset>4145548</wp:posOffset>
                </wp:positionH>
                <wp:positionV relativeFrom="line">
                  <wp:posOffset>-53484</wp:posOffset>
                </wp:positionV>
                <wp:extent cx="31980" cy="87129"/>
                <wp:effectExtent l="0" t="0" r="0" b="0"/>
                <wp:wrapNone/>
                <wp:docPr id="1996" name="对象 1996"/>
                <wp:cNvGraphicFramePr>
                  <a:graphicFrameLocks noChangeAspect="0" noSelect="1"/>
                </wp:cNvGraphicFramePr>
                <a:graphic>
                  <a:graphicData uri="http://schemas.microsoft.com/office/word/2010/wordprocessingInk">
                    <w14:contentPart bwMode="auto" r:id="rId1309">
                      <w14:nvContentPartPr>
                        <w14:cNvContentPartPr/>
                      </w14:nvContentPartPr>
                      <w14:xfrm>
                        <a:off x="0" y="0"/>
                        <a:ext cx="31980" cy="87129"/>
                      </w14:xfrm>
                    </w14:contentPart>
                  </a:graphicData>
                </a:graphic>
              </wp:anchor>
            </w:drawing>
          </mc:Choice>
          <mc:Fallback>
            <w:pict>
              <v:shape type="#_x0000_t75" id="对象 1997" o:spid="_x0000_s1997" fillcolor="#FFFFFF" stroked="t" strokeweight="1.0pt" style="position:absolute;&#10;margin-left:326.4211pt;&#10;margin-top:-4.2113385pt;&#10;width:2.5181196pt;&#10;height:6.8605514pt;&#10;z-index:1894;&#10;mso-position-horizontal:absolute;&#10;mso-position-horizontal-relative:char;&#10;mso-position-vertical:absolute;&#10;mso-position-vertical-relative:line;&#10;mso-wrap-distance-left:6.7498426pt;&#10;mso-wrap-distance-right:6.7498426pt;">
                <v:stroke color="#000000"/>
                <v:imagedata r:id="rId1310"/>
                <o:lock selection="t"/>
              </v:shape>
            </w:pict>
          </mc:Fallback>
        </mc:AlternateContent>
      </w:r>
      <w:r>
        <w:rPr>
          <w:color w:val="FF0000"/>
        </w:rPr>
        <mc:AlternateContent>
          <mc:Choice Requires="wps">
            <w:drawing>
              <wp:anchor distT="0" distB="0" distL="85723" distR="85723" simplePos="0" relativeHeight="1895" behindDoc="0" locked="0" layoutInCell="1" hidden="0" allowOverlap="1">
                <wp:simplePos x="0" y="0"/>
                <wp:positionH relativeFrom="character">
                  <wp:posOffset>4181594</wp:posOffset>
                </wp:positionH>
                <wp:positionV relativeFrom="line">
                  <wp:posOffset>-78608</wp:posOffset>
                </wp:positionV>
                <wp:extent cx="28015" cy="97318"/>
                <wp:effectExtent l="0" t="0" r="0" b="0"/>
                <wp:wrapNone/>
                <wp:docPr id="1999" name="对象 1999"/>
                <wp:cNvGraphicFramePr>
                  <a:graphicFrameLocks noChangeAspect="0" noSelect="1"/>
                </wp:cNvGraphicFramePr>
                <a:graphic>
                  <a:graphicData uri="http://schemas.microsoft.com/office/word/2010/wordprocessingInk">
                    <w14:contentPart bwMode="auto" r:id="rId1311">
                      <w14:nvContentPartPr>
                        <w14:cNvContentPartPr/>
                      </w14:nvContentPartPr>
                      <w14:xfrm>
                        <a:off x="0" y="0"/>
                        <a:ext cx="28015" cy="97318"/>
                      </w14:xfrm>
                    </w14:contentPart>
                  </a:graphicData>
                </a:graphic>
              </wp:anchor>
            </w:drawing>
          </mc:Choice>
          <mc:Fallback>
            <w:pict>
              <v:shape type="#_x0000_t75" id="对象 2000" o:spid="_x0000_s2000" fillcolor="#FFFFFF" stroked="t" strokeweight="1.0pt" style="position:absolute;&#10;margin-left:329.25937pt;&#10;margin-top:-6.1896057pt;&#10;width:2.2059066pt;&#10;height:7.662834pt;&#10;z-index:1895;&#10;mso-position-horizontal:absolute;&#10;mso-position-horizontal-relative:char;&#10;mso-position-vertical:absolute;&#10;mso-position-vertical-relative:line;&#10;mso-wrap-distance-left:6.7498426pt;&#10;mso-wrap-distance-right:6.7498426pt;">
                <v:stroke color="#000000"/>
                <v:imagedata r:id="rId1312"/>
                <o:lock selection="t"/>
              </v:shape>
            </w:pict>
          </mc:Fallback>
        </mc:AlternateContent>
      </w:r>
      <w:r>
        <w:rPr>
          <w:color w:val="FF0000"/>
        </w:rPr>
        <mc:AlternateContent>
          <mc:Choice Requires="wps">
            <w:drawing>
              <wp:anchor distT="0" distB="0" distL="85723" distR="85723" simplePos="0" relativeHeight="1896" behindDoc="0" locked="0" layoutInCell="1" hidden="0" allowOverlap="1">
                <wp:simplePos x="0" y="0"/>
                <wp:positionH relativeFrom="character">
                  <wp:posOffset>3014392</wp:posOffset>
                </wp:positionH>
                <wp:positionV relativeFrom="line">
                  <wp:posOffset>109003</wp:posOffset>
                </wp:positionV>
                <wp:extent cx="105868" cy="49043"/>
                <wp:effectExtent l="0" t="0" r="0" b="0"/>
                <wp:wrapNone/>
                <wp:docPr id="2002" name="对象 2002"/>
                <wp:cNvGraphicFramePr>
                  <a:graphicFrameLocks noChangeAspect="0" noSelect="1"/>
                </wp:cNvGraphicFramePr>
                <a:graphic>
                  <a:graphicData uri="http://schemas.microsoft.com/office/word/2010/wordprocessingInk">
                    <w14:contentPart bwMode="auto" r:id="rId1313">
                      <w14:nvContentPartPr>
                        <w14:cNvContentPartPr/>
                      </w14:nvContentPartPr>
                      <w14:xfrm>
                        <a:off x="0" y="0"/>
                        <a:ext cx="105868" cy="49043"/>
                      </w14:xfrm>
                    </w14:contentPart>
                  </a:graphicData>
                </a:graphic>
              </wp:anchor>
            </w:drawing>
          </mc:Choice>
          <mc:Fallback>
            <w:pict>
              <v:shape type="#_x0000_t75" id="对象 2003" o:spid="_x0000_s2003" fillcolor="#FFFFFF" stroked="t" strokeweight="1.0pt" style="position:absolute;&#10;margin-left:237.3537pt;&#10;margin-top:8.582913pt;&#10;width:8.33607pt;&#10;height:3.8616533pt;&#10;z-index:1896;&#10;mso-position-horizontal:absolute;&#10;mso-position-horizontal-relative:char;&#10;mso-position-vertical:absolute;&#10;mso-position-vertical-relative:line;&#10;mso-wrap-distance-left:6.7498426pt;&#10;mso-wrap-distance-right:6.7498426pt;">
                <v:stroke color="#000000"/>
                <v:imagedata r:id="rId1314"/>
                <o:lock selection="t"/>
              </v:shape>
            </w:pict>
          </mc:Fallback>
        </mc:AlternateContent>
      </w:r>
      <w:r>
        <w:rPr>
          <w:color w:val="FF0000"/>
        </w:rPr>
        <mc:AlternateContent>
          <mc:Choice Requires="wps">
            <w:drawing>
              <wp:anchor distT="0" distB="0" distL="85723" distR="85723" simplePos="0" relativeHeight="1897" behindDoc="0" locked="0" layoutInCell="1" hidden="0" allowOverlap="1">
                <wp:simplePos x="0" y="0"/>
                <wp:positionH relativeFrom="character">
                  <wp:posOffset>3664842</wp:posOffset>
                </wp:positionH>
                <wp:positionV relativeFrom="line">
                  <wp:posOffset>100409</wp:posOffset>
                </wp:positionV>
                <wp:extent cx="108623" cy="56904"/>
                <wp:effectExtent l="0" t="0" r="0" b="0"/>
                <wp:wrapNone/>
                <wp:docPr id="2005" name="对象 2005"/>
                <wp:cNvGraphicFramePr>
                  <a:graphicFrameLocks noChangeAspect="0" noSelect="1"/>
                </wp:cNvGraphicFramePr>
                <a:graphic>
                  <a:graphicData uri="http://schemas.microsoft.com/office/word/2010/wordprocessingInk">
                    <w14:contentPart bwMode="auto" r:id="rId1315">
                      <w14:nvContentPartPr>
                        <w14:cNvContentPartPr/>
                      </w14:nvContentPartPr>
                      <w14:xfrm>
                        <a:off x="0" y="0"/>
                        <a:ext cx="108623" cy="56904"/>
                      </w14:xfrm>
                    </w14:contentPart>
                  </a:graphicData>
                </a:graphic>
              </wp:anchor>
            </w:drawing>
          </mc:Choice>
          <mc:Fallback>
            <w:pict>
              <v:shape type="#_x0000_t75" id="对象 2006" o:spid="_x0000_s2006" fillcolor="#FFFFFF" stroked="t" strokeweight="1.0pt" style="position:absolute;&#10;margin-left:288.57025pt;&#10;margin-top:7.9062204pt;&#10;width:8.553pt;&#10;height:4.48063pt;&#10;z-index:1897;&#10;mso-position-horizontal:absolute;&#10;mso-position-horizontal-relative:char;&#10;mso-position-vertical:absolute;&#10;mso-position-vertical-relative:line;&#10;mso-wrap-distance-left:6.7498426pt;&#10;mso-wrap-distance-right:6.7498426pt;">
                <v:stroke color="#000000"/>
                <v:imagedata r:id="rId1316"/>
                <o:lock selection="t"/>
              </v:shape>
            </w:pict>
          </mc:Fallback>
        </mc:AlternateContent>
      </w:r>
      <w:r>
        <w:rPr>
          <w:color w:val="FF0000"/>
        </w:rPr>
        <mc:AlternateContent>
          <mc:Choice Requires="wps">
            <w:drawing>
              <wp:anchor distT="0" distB="0" distL="85723" distR="85723" simplePos="0" relativeHeight="1898" behindDoc="0" locked="0" layoutInCell="1" hidden="0" allowOverlap="1">
                <wp:simplePos x="0" y="0"/>
                <wp:positionH relativeFrom="character">
                  <wp:posOffset>3429897</wp:posOffset>
                </wp:positionH>
                <wp:positionV relativeFrom="line">
                  <wp:posOffset>45408</wp:posOffset>
                </wp:positionV>
                <wp:extent cx="139973" cy="56935"/>
                <wp:effectExtent l="0" t="0" r="0" b="0"/>
                <wp:wrapNone/>
                <wp:docPr id="2008" name="对象 2008"/>
                <wp:cNvGraphicFramePr>
                  <a:graphicFrameLocks noChangeAspect="0" noSelect="1"/>
                </wp:cNvGraphicFramePr>
                <a:graphic>
                  <a:graphicData uri="http://schemas.microsoft.com/office/word/2010/wordprocessingInk">
                    <w14:contentPart bwMode="auto" r:id="rId1317">
                      <w14:nvContentPartPr>
                        <w14:cNvContentPartPr/>
                      </w14:nvContentPartPr>
                      <w14:xfrm>
                        <a:off x="0" y="0"/>
                        <a:ext cx="139973" cy="56935"/>
                      </w14:xfrm>
                    </w14:contentPart>
                  </a:graphicData>
                </a:graphic>
              </wp:anchor>
            </w:drawing>
          </mc:Choice>
          <mc:Fallback>
            <w:pict>
              <v:shape type="#_x0000_t75" id="对象 2009" o:spid="_x0000_s2009" fillcolor="#FFFFFF" stroked="t" strokeweight="1.0pt" style="position:absolute;&#10;margin-left:270.07062pt;&#10;margin-top:3.5754333pt;&#10;width:11.0215pt;&#10;height:4.483071pt;&#10;z-index:1898;&#10;mso-position-horizontal:absolute;&#10;mso-position-horizontal-relative:char;&#10;mso-position-vertical:absolute;&#10;mso-position-vertical-relative:line;&#10;mso-wrap-distance-left:6.7498426pt;&#10;mso-wrap-distance-right:6.7498426pt;">
                <v:stroke color="#000000"/>
                <v:imagedata r:id="rId1318"/>
                <o:lock selection="t"/>
              </v:shape>
            </w:pict>
          </mc:Fallback>
        </mc:AlternateContent>
      </w:r>
      <w:r>
        <w:rPr>
          <w:color w:val="FF0000"/>
        </w:rPr>
        <mc:AlternateContent>
          <mc:Choice Requires="wps">
            <w:drawing>
              <wp:anchor distT="0" distB="0" distL="85723" distR="85723" simplePos="0" relativeHeight="1899" behindDoc="0" locked="0" layoutInCell="1" hidden="0" allowOverlap="1">
                <wp:simplePos x="0" y="0"/>
                <wp:positionH relativeFrom="character">
                  <wp:posOffset>3339796</wp:posOffset>
                </wp:positionH>
                <wp:positionV relativeFrom="line">
                  <wp:posOffset>44794</wp:posOffset>
                </wp:positionV>
                <wp:extent cx="36241" cy="206816"/>
                <wp:effectExtent l="0" t="0" r="0" b="0"/>
                <wp:wrapNone/>
                <wp:docPr id="2011" name="对象 2011"/>
                <wp:cNvGraphicFramePr>
                  <a:graphicFrameLocks noChangeAspect="0" noSelect="1"/>
                </wp:cNvGraphicFramePr>
                <a:graphic>
                  <a:graphicData uri="http://schemas.microsoft.com/office/word/2010/wordprocessingInk">
                    <w14:contentPart bwMode="auto" r:id="rId1319">
                      <w14:nvContentPartPr>
                        <w14:cNvContentPartPr/>
                      </w14:nvContentPartPr>
                      <w14:xfrm>
                        <a:off x="0" y="0"/>
                        <a:ext cx="36241" cy="206816"/>
                      </w14:xfrm>
                    </w14:contentPart>
                  </a:graphicData>
                </a:graphic>
              </wp:anchor>
            </w:drawing>
          </mc:Choice>
          <mc:Fallback>
            <w:pict>
              <v:shape type="#_x0000_t75" id="对象 2012" o:spid="_x0000_s2012" fillcolor="#FFFFFF" stroked="t" strokeweight="1.0pt" style="position:absolute;&#10;margin-left:262.97607pt;&#10;margin-top:3.5270865pt;&#10;width:2.8536325pt;&#10;height:16.284725pt;&#10;z-index:1899;&#10;mso-position-horizontal:absolute;&#10;mso-position-horizontal-relative:char;&#10;mso-position-vertical:absolute;&#10;mso-position-vertical-relative:line;&#10;mso-wrap-distance-left:6.7498426pt;&#10;mso-wrap-distance-right:6.7498426pt;">
                <v:stroke color="#000000"/>
                <v:imagedata r:id="rId1320"/>
                <o:lock selection="t"/>
              </v:shape>
            </w:pict>
          </mc:Fallback>
        </mc:AlternateContent>
      </w:r>
      <w:r>
        <w:rPr>
          <w:color w:val="FF0000"/>
        </w:rPr>
        <mc:AlternateContent>
          <mc:Choice Requires="wps">
            <w:drawing>
              <wp:anchor distT="0" distB="0" distL="85723" distR="85723" simplePos="0" relativeHeight="1900" behindDoc="0" locked="0" layoutInCell="1" hidden="0" allowOverlap="1">
                <wp:simplePos x="0" y="0"/>
                <wp:positionH relativeFrom="character">
                  <wp:posOffset>2936675</wp:posOffset>
                </wp:positionH>
                <wp:positionV relativeFrom="line">
                  <wp:posOffset>35483</wp:posOffset>
                </wp:positionV>
                <wp:extent cx="123258" cy="134296"/>
                <wp:effectExtent l="0" t="0" r="0" b="0"/>
                <wp:wrapNone/>
                <wp:docPr id="2014" name="对象 2014"/>
                <wp:cNvGraphicFramePr>
                  <a:graphicFrameLocks noChangeAspect="0" noSelect="1"/>
                </wp:cNvGraphicFramePr>
                <a:graphic>
                  <a:graphicData uri="http://schemas.microsoft.com/office/word/2010/wordprocessingInk">
                    <w14:contentPart bwMode="auto" r:id="rId1321">
                      <w14:nvContentPartPr>
                        <w14:cNvContentPartPr/>
                      </w14:nvContentPartPr>
                      <w14:xfrm>
                        <a:off x="0" y="0"/>
                        <a:ext cx="123258" cy="134296"/>
                      </w14:xfrm>
                    </w14:contentPart>
                  </a:graphicData>
                </a:graphic>
              </wp:anchor>
            </w:drawing>
          </mc:Choice>
          <mc:Fallback>
            <w:pict>
              <v:shape type="#_x0000_t75" id="对象 2015" o:spid="_x0000_s2015" fillcolor="#FFFFFF" stroked="t" strokeweight="1.0pt" style="position:absolute;&#10;margin-left:231.23427pt;&#10;margin-top:2.793937pt;&#10;width:9.705358pt;&#10;height:10.574489pt;&#10;z-index:1900;&#10;mso-position-horizontal:absolute;&#10;mso-position-horizontal-relative:char;&#10;mso-position-vertical:absolute;&#10;mso-position-vertical-relative:line;&#10;mso-wrap-distance-left:6.7498426pt;&#10;mso-wrap-distance-right:6.7498426pt;">
                <v:stroke color="#000000"/>
                <v:imagedata r:id="rId1322"/>
                <o:lock selection="t"/>
              </v:shape>
            </w:pict>
          </mc:Fallback>
        </mc:AlternateContent>
      </w:r>
      <w:r>
        <w:rPr>
          <w:color w:val="FF0000"/>
        </w:rPr>
        <mc:AlternateContent>
          <mc:Choice Requires="wps">
            <w:drawing>
              <wp:anchor distT="0" distB="0" distL="85723" distR="85723" simplePos="0" relativeHeight="1901" behindDoc="0" locked="0" layoutInCell="1" hidden="0" allowOverlap="1">
                <wp:simplePos x="0" y="0"/>
                <wp:positionH relativeFrom="character">
                  <wp:posOffset>3560899</wp:posOffset>
                </wp:positionH>
                <wp:positionV relativeFrom="line">
                  <wp:posOffset>35427</wp:posOffset>
                </wp:positionV>
                <wp:extent cx="66012" cy="53817"/>
                <wp:effectExtent l="0" t="0" r="0" b="0"/>
                <wp:wrapNone/>
                <wp:docPr id="2017" name="对象 2017"/>
                <wp:cNvGraphicFramePr>
                  <a:graphicFrameLocks noChangeAspect="0" noSelect="1"/>
                </wp:cNvGraphicFramePr>
                <a:graphic>
                  <a:graphicData uri="http://schemas.microsoft.com/office/word/2010/wordprocessingInk">
                    <w14:contentPart bwMode="auto" r:id="rId1323">
                      <w14:nvContentPartPr>
                        <w14:cNvContentPartPr/>
                      </w14:nvContentPartPr>
                      <w14:xfrm>
                        <a:off x="0" y="0"/>
                        <a:ext cx="66012" cy="53817"/>
                      </w14:xfrm>
                    </w14:contentPart>
                  </a:graphicData>
                </a:graphic>
              </wp:anchor>
            </w:drawing>
          </mc:Choice>
          <mc:Fallback>
            <w:pict>
              <v:shape type="#_x0000_t75" id="对象 2018" o:spid="_x0000_s2018" fillcolor="#FFFFFF" stroked="t" strokeweight="1.0pt" style="position:absolute;&#10;margin-left:280.38574pt;&#10;margin-top:2.7895277pt;&#10;width:5.1978045pt;&#10;height:4.237559pt;&#10;z-index:1901;&#10;mso-position-horizontal:absolute;&#10;mso-position-horizontal-relative:char;&#10;mso-position-vertical:absolute;&#10;mso-position-vertical-relative:line;&#10;mso-wrap-distance-left:6.7498426pt;&#10;mso-wrap-distance-right:6.7498426pt;">
                <v:stroke color="#000000"/>
                <v:imagedata r:id="rId1324"/>
                <o:lock selection="t"/>
              </v:shape>
            </w:pict>
          </mc:Fallback>
        </mc:AlternateContent>
      </w:r>
      <w:r>
        <w:rPr>
          <w:color w:val="FF0000"/>
        </w:rPr>
        <mc:AlternateContent>
          <mc:Choice Requires="wps">
            <w:drawing>
              <wp:anchor distT="0" distB="0" distL="85723" distR="85723" simplePos="0" relativeHeight="1902" behindDoc="0" locked="0" layoutInCell="1" hidden="0" allowOverlap="1">
                <wp:simplePos x="0" y="0"/>
                <wp:positionH relativeFrom="character">
                  <wp:posOffset>3165685</wp:posOffset>
                </wp:positionH>
                <wp:positionV relativeFrom="line">
                  <wp:posOffset>31242</wp:posOffset>
                </wp:positionV>
                <wp:extent cx="58787" cy="35364"/>
                <wp:effectExtent l="0" t="0" r="0" b="0"/>
                <wp:wrapNone/>
                <wp:docPr id="2020" name="对象 2020"/>
                <wp:cNvGraphicFramePr>
                  <a:graphicFrameLocks noChangeAspect="0" noSelect="1"/>
                </wp:cNvGraphicFramePr>
                <a:graphic>
                  <a:graphicData uri="http://schemas.microsoft.com/office/word/2010/wordprocessingInk">
                    <w14:contentPart bwMode="auto" r:id="rId1325">
                      <w14:nvContentPartPr>
                        <w14:cNvContentPartPr/>
                      </w14:nvContentPartPr>
                      <w14:xfrm>
                        <a:off x="0" y="0"/>
                        <a:ext cx="58787" cy="35364"/>
                      </w14:xfrm>
                    </w14:contentPart>
                  </a:graphicData>
                </a:graphic>
              </wp:anchor>
            </w:drawing>
          </mc:Choice>
          <mc:Fallback>
            <w:pict>
              <v:shape type="#_x0000_t75" id="对象 2021" o:spid="_x0000_s2021" fillcolor="#FFFFFF" stroked="t" strokeweight="1.0pt" style="position:absolute;&#10;margin-left:249.26654pt;&#10;margin-top:2.46pt;&#10;width:4.6289043pt;&#10;height:2.784567pt;&#10;z-index:1902;&#10;mso-position-horizontal:absolute;&#10;mso-position-horizontal-relative:char;&#10;mso-position-vertical:absolute;&#10;mso-position-vertical-relative:line;&#10;mso-wrap-distance-left:6.7498426pt;&#10;mso-wrap-distance-right:6.7498426pt;">
                <v:stroke color="#000000"/>
                <v:imagedata r:id="rId1326"/>
                <o:lock selection="t"/>
              </v:shape>
            </w:pict>
          </mc:Fallback>
        </mc:AlternateContent>
      </w:r>
      <w:r>
        <w:rPr>
          <w:color w:val="FF0000"/>
        </w:rPr>
        <mc:AlternateContent>
          <mc:Choice Requires="wps">
            <w:drawing>
              <wp:anchor distT="0" distB="0" distL="85723" distR="85723" simplePos="0" relativeHeight="1903" behindDoc="0" locked="0" layoutInCell="1" hidden="0" allowOverlap="1">
                <wp:simplePos x="0" y="0"/>
                <wp:positionH relativeFrom="character">
                  <wp:posOffset>2988854</wp:posOffset>
                </wp:positionH>
                <wp:positionV relativeFrom="line">
                  <wp:posOffset>1337</wp:posOffset>
                </wp:positionV>
                <wp:extent cx="63578" cy="38756"/>
                <wp:effectExtent l="0" t="0" r="0" b="0"/>
                <wp:wrapNone/>
                <wp:docPr id="2023" name="对象 2023"/>
                <wp:cNvGraphicFramePr>
                  <a:graphicFrameLocks noChangeAspect="0" noSelect="1"/>
                </wp:cNvGraphicFramePr>
                <a:graphic>
                  <a:graphicData uri="http://schemas.microsoft.com/office/word/2010/wordprocessingInk">
                    <w14:contentPart bwMode="auto" r:id="rId1327">
                      <w14:nvContentPartPr>
                        <w14:cNvContentPartPr/>
                      </w14:nvContentPartPr>
                      <w14:xfrm>
                        <a:off x="0" y="0"/>
                        <a:ext cx="63578" cy="38756"/>
                      </w14:xfrm>
                    </w14:contentPart>
                  </a:graphicData>
                </a:graphic>
              </wp:anchor>
            </w:drawing>
          </mc:Choice>
          <mc:Fallback>
            <w:pict>
              <v:shape type="#_x0000_t75" id="对象 2024" o:spid="_x0000_s2024" fillcolor="#FFFFFF" stroked="t" strokeweight="1.0pt" style="position:absolute;&#10;margin-left:235.34283pt;&#10;margin-top:0.10527559pt;&#10;width:5.0061417pt;&#10;height:3.0516536pt;&#10;z-index:1903;&#10;mso-position-horizontal:absolute;&#10;mso-position-horizontal-relative:char;&#10;mso-position-vertical:absolute;&#10;mso-position-vertical-relative:line;&#10;mso-wrap-distance-left:6.7498426pt;&#10;mso-wrap-distance-right:6.7498426pt;">
                <v:stroke color="#000000"/>
                <v:imagedata r:id="rId1328"/>
                <o:lock selection="t"/>
              </v:shape>
            </w:pict>
          </mc:Fallback>
        </mc:AlternateContent>
      </w:r>
      <w:r>
        <w:rPr>
          <w:color w:val="FF0000"/>
        </w:rPr>
        <mc:AlternateContent>
          <mc:Choice Requires="wps">
            <w:drawing>
              <wp:anchor distT="0" distB="0" distL="85723" distR="85723" simplePos="0" relativeHeight="1904" behindDoc="0" locked="0" layoutInCell="1" hidden="0" allowOverlap="1">
                <wp:simplePos x="0" y="0"/>
                <wp:positionH relativeFrom="character">
                  <wp:posOffset>2999898</wp:posOffset>
                </wp:positionH>
                <wp:positionV relativeFrom="line">
                  <wp:posOffset>-18809</wp:posOffset>
                </wp:positionV>
                <wp:extent cx="37477" cy="24036"/>
                <wp:effectExtent l="0" t="0" r="0" b="0"/>
                <wp:wrapNone/>
                <wp:docPr id="2026" name="对象 2026"/>
                <wp:cNvGraphicFramePr>
                  <a:graphicFrameLocks noChangeAspect="0" noSelect="1"/>
                </wp:cNvGraphicFramePr>
                <a:graphic>
                  <a:graphicData uri="http://schemas.microsoft.com/office/word/2010/wordprocessingInk">
                    <w14:contentPart bwMode="auto" r:id="rId1329">
                      <w14:nvContentPartPr>
                        <w14:cNvContentPartPr/>
                      </w14:nvContentPartPr>
                      <w14:xfrm>
                        <a:off x="0" y="0"/>
                        <a:ext cx="37477" cy="24036"/>
                      </w14:xfrm>
                    </w14:contentPart>
                  </a:graphicData>
                </a:graphic>
              </wp:anchor>
            </w:drawing>
          </mc:Choice>
          <mc:Fallback>
            <w:pict>
              <v:shape type="#_x0000_t75" id="对象 2027" o:spid="_x0000_s2027" fillcolor="#FFFFFF" stroked="t" strokeweight="1.0pt" style="position:absolute;&#10;margin-left:236.21246pt;&#10;margin-top:-1.4810237pt;&#10;width:2.9509516pt;&#10;height:1.8925985pt;&#10;z-index:1904;&#10;mso-position-horizontal:absolute;&#10;mso-position-horizontal-relative:char;&#10;mso-position-vertical:absolute;&#10;mso-position-vertical-relative:line;&#10;mso-wrap-distance-left:6.7498426pt;&#10;mso-wrap-distance-right:6.7498426pt;">
                <v:stroke color="#000000"/>
                <v:imagedata r:id="rId1330"/>
                <o:lock selection="t"/>
              </v:shape>
            </w:pict>
          </mc:Fallback>
        </mc:AlternateContent>
      </w:r>
      <w:r>
        <w:rPr>
          <w:color w:val="FF0000"/>
        </w:rPr>
        <mc:AlternateContent>
          <mc:Choice Requires="wps">
            <w:drawing>
              <wp:anchor distT="0" distB="0" distL="85723" distR="85723" simplePos="0" relativeHeight="1905" behindDoc="0" locked="0" layoutInCell="1" hidden="0" allowOverlap="1">
                <wp:simplePos x="0" y="0"/>
                <wp:positionH relativeFrom="character">
                  <wp:posOffset>3169412</wp:posOffset>
                </wp:positionH>
                <wp:positionV relativeFrom="line">
                  <wp:posOffset>-20018</wp:posOffset>
                </wp:positionV>
                <wp:extent cx="184092" cy="135111"/>
                <wp:effectExtent l="0" t="0" r="0" b="0"/>
                <wp:wrapNone/>
                <wp:docPr id="2029" name="对象 2029"/>
                <wp:cNvGraphicFramePr>
                  <a:graphicFrameLocks noChangeAspect="0" noSelect="1"/>
                </wp:cNvGraphicFramePr>
                <a:graphic>
                  <a:graphicData uri="http://schemas.microsoft.com/office/word/2010/wordprocessingInk">
                    <w14:contentPart bwMode="auto" r:id="rId1331">
                      <w14:nvContentPartPr>
                        <w14:cNvContentPartPr/>
                      </w14:nvContentPartPr>
                      <w14:xfrm>
                        <a:off x="0" y="0"/>
                        <a:ext cx="184092" cy="135111"/>
                      </w14:xfrm>
                    </w14:contentPart>
                  </a:graphicData>
                </a:graphic>
              </wp:anchor>
            </w:drawing>
          </mc:Choice>
          <mc:Fallback>
            <w:pict>
              <v:shape type="#_x0000_t75" id="对象 2030" o:spid="_x0000_s2030" fillcolor="#FFFFFF" stroked="t" strokeweight="1.0pt" style="position:absolute;&#10;margin-left:249.56pt;&#10;margin-top:-1.5762205pt;&#10;width:14.495439pt;&#10;height:10.638662pt;&#10;z-index:1905;&#10;mso-position-horizontal:absolute;&#10;mso-position-horizontal-relative:char;&#10;mso-position-vertical:absolute;&#10;mso-position-vertical-relative:line;&#10;mso-wrap-distance-left:6.7498426pt;&#10;mso-wrap-distance-right:6.7498426pt;">
                <v:stroke color="#000000"/>
                <v:imagedata r:id="rId1332"/>
                <o:lock selection="t"/>
              </v:shape>
            </w:pict>
          </mc:Fallback>
        </mc:AlternateContent>
      </w:r>
      <w:r>
        <w:rPr>
          <w:color w:val="FF0000"/>
        </w:rPr>
        <mc:AlternateContent>
          <mc:Choice Requires="wps">
            <w:drawing>
              <wp:anchor distT="0" distB="0" distL="85723" distR="85723" simplePos="0" relativeHeight="1906" behindDoc="0" locked="0" layoutInCell="1" hidden="0" allowOverlap="1">
                <wp:simplePos x="0" y="0"/>
                <wp:positionH relativeFrom="character">
                  <wp:posOffset>3633268</wp:posOffset>
                </wp:positionH>
                <wp:positionV relativeFrom="line">
                  <wp:posOffset>-23534</wp:posOffset>
                </wp:positionV>
                <wp:extent cx="37725" cy="219212"/>
                <wp:effectExtent l="0" t="0" r="0" b="0"/>
                <wp:wrapNone/>
                <wp:docPr id="2032" name="对象 2032"/>
                <wp:cNvGraphicFramePr>
                  <a:graphicFrameLocks noChangeAspect="0" noSelect="1"/>
                </wp:cNvGraphicFramePr>
                <a:graphic>
                  <a:graphicData uri="http://schemas.microsoft.com/office/word/2010/wordprocessingInk">
                    <w14:contentPart bwMode="auto" r:id="rId1333">
                      <w14:nvContentPartPr>
                        <w14:cNvContentPartPr/>
                      </w14:nvContentPartPr>
                      <w14:xfrm>
                        <a:off x="0" y="0"/>
                        <a:ext cx="37725" cy="219212"/>
                      </w14:xfrm>
                    </w14:contentPart>
                  </a:graphicData>
                </a:graphic>
              </wp:anchor>
            </w:drawing>
          </mc:Choice>
          <mc:Fallback>
            <w:pict>
              <v:shape type="#_x0000_t75" id="对象 2033" o:spid="_x0000_s2033" fillcolor="#FFFFFF" stroked="t" strokeweight="1.0pt" style="position:absolute;&#10;margin-left:286.0841pt;&#10;margin-top:-1.8530709pt;&#10;width:2.9704747pt;&#10;height:17.260788pt;&#10;z-index:1906;&#10;mso-position-horizontal:absolute;&#10;mso-position-horizontal-relative:char;&#10;mso-position-vertical:absolute;&#10;mso-position-vertical-relative:line;&#10;mso-wrap-distance-left:6.7498426pt;&#10;mso-wrap-distance-right:6.7498426pt;">
                <v:stroke color="#000000"/>
                <v:imagedata r:id="rId1334"/>
                <o:lock selection="t"/>
              </v:shape>
            </w:pict>
          </mc:Fallback>
        </mc:AlternateContent>
      </w:r>
      <w:r>
        <w:rPr>
          <w:color w:val="FF0000"/>
        </w:rPr>
        <mc:AlternateContent>
          <mc:Choice Requires="wps">
            <w:drawing>
              <wp:anchor distT="0" distB="0" distL="85723" distR="85723" simplePos="0" relativeHeight="1907" behindDoc="0" locked="0" layoutInCell="1" hidden="0" allowOverlap="1">
                <wp:simplePos x="0" y="0"/>
                <wp:positionH relativeFrom="character">
                  <wp:posOffset>3568766</wp:posOffset>
                </wp:positionH>
                <wp:positionV relativeFrom="line">
                  <wp:posOffset>-31115</wp:posOffset>
                </wp:positionV>
                <wp:extent cx="58599" cy="34922"/>
                <wp:effectExtent l="0" t="0" r="0" b="0"/>
                <wp:wrapNone/>
                <wp:docPr id="2035" name="对象 2035"/>
                <wp:cNvGraphicFramePr>
                  <a:graphicFrameLocks noChangeAspect="0" noSelect="1"/>
                </wp:cNvGraphicFramePr>
                <a:graphic>
                  <a:graphicData uri="http://schemas.microsoft.com/office/word/2010/wordprocessingInk">
                    <w14:contentPart bwMode="auto" r:id="rId1335">
                      <w14:nvContentPartPr>
                        <w14:cNvContentPartPr/>
                      </w14:nvContentPartPr>
                      <w14:xfrm>
                        <a:off x="0" y="0"/>
                        <a:ext cx="58599" cy="34922"/>
                      </w14:xfrm>
                    </w14:contentPart>
                  </a:graphicData>
                </a:graphic>
              </wp:anchor>
            </w:drawing>
          </mc:Choice>
          <mc:Fallback>
            <w:pict>
              <v:shape type="#_x0000_t75" id="对象 2036" o:spid="_x0000_s2036" fillcolor="#FFFFFF" stroked="t" strokeweight="1.0pt" style="position:absolute;&#10;margin-left:281.0052pt;&#10;margin-top:-2.45pt;&#10;width:4.614096pt;&#10;height:2.7497637pt;&#10;z-index:1907;&#10;mso-position-horizontal:absolute;&#10;mso-position-horizontal-relative:char;&#10;mso-position-vertical:absolute;&#10;mso-position-vertical-relative:line;&#10;mso-wrap-distance-left:6.7498426pt;&#10;mso-wrap-distance-right:6.7498426pt;">
                <v:stroke color="#000000"/>
                <v:imagedata r:id="rId1336"/>
                <o:lock selection="t"/>
              </v:shape>
            </w:pict>
          </mc:Fallback>
        </mc:AlternateContent>
      </w:r>
      <w:r>
        <w:rPr>
          <w:color w:val="FF0000"/>
        </w:rPr>
        <mc:AlternateContent>
          <mc:Choice Requires="wps">
            <w:drawing>
              <wp:anchor distT="0" distB="0" distL="85723" distR="85723" simplePos="0" relativeHeight="1908" behindDoc="0" locked="0" layoutInCell="1" hidden="0" allowOverlap="1">
                <wp:simplePos x="0" y="0"/>
                <wp:positionH relativeFrom="character">
                  <wp:posOffset>3120049</wp:posOffset>
                </wp:positionH>
                <wp:positionV relativeFrom="line">
                  <wp:posOffset>-31264</wp:posOffset>
                </wp:positionV>
                <wp:extent cx="143891" cy="220867"/>
                <wp:effectExtent l="0" t="0" r="0" b="0"/>
                <wp:wrapNone/>
                <wp:docPr id="2038" name="对象 2038"/>
                <wp:cNvGraphicFramePr>
                  <a:graphicFrameLocks noChangeAspect="0" noSelect="1"/>
                </wp:cNvGraphicFramePr>
                <a:graphic>
                  <a:graphicData uri="http://schemas.microsoft.com/office/word/2010/wordprocessingInk">
                    <w14:contentPart bwMode="auto" r:id="rId1337">
                      <w14:nvContentPartPr>
                        <w14:cNvContentPartPr/>
                      </w14:nvContentPartPr>
                      <w14:xfrm>
                        <a:off x="0" y="0"/>
                        <a:ext cx="143891" cy="220867"/>
                      </w14:xfrm>
                    </w14:contentPart>
                  </a:graphicData>
                </a:graphic>
              </wp:anchor>
            </w:drawing>
          </mc:Choice>
          <mc:Fallback>
            <w:pict>
              <v:shape type="#_x0000_t75" id="对象 2039" o:spid="_x0000_s2039" fillcolor="#FFFFFF" stroked="t" strokeweight="1.0pt" style="position:absolute;&#10;margin-left:245.67314pt;&#10;margin-top:-2.4617324pt;&#10;width:11.330005pt;&#10;height:17.391102pt;&#10;z-index:1908;&#10;mso-position-horizontal:absolute;&#10;mso-position-horizontal-relative:char;&#10;mso-position-vertical:absolute;&#10;mso-position-vertical-relative:line;&#10;mso-wrap-distance-left:6.7498426pt;&#10;mso-wrap-distance-right:6.7498426pt;">
                <v:stroke color="#000000"/>
                <v:imagedata r:id="rId1338"/>
                <o:lock selection="t"/>
              </v:shape>
            </w:pict>
          </mc:Fallback>
        </mc:AlternateContent>
      </w:r>
      <w:r>
        <w:rPr>
          <w:color w:val="FF0000"/>
        </w:rPr>
        <mc:AlternateContent>
          <mc:Choice Requires="wps">
            <w:drawing>
              <wp:anchor distT="0" distB="0" distL="85723" distR="85723" simplePos="0" relativeHeight="1909" behindDoc="0" locked="0" layoutInCell="1" hidden="0" allowOverlap="1">
                <wp:simplePos x="0" y="0"/>
                <wp:positionH relativeFrom="character">
                  <wp:posOffset>3247637</wp:posOffset>
                </wp:positionH>
                <wp:positionV relativeFrom="line">
                  <wp:posOffset>-39729</wp:posOffset>
                </wp:positionV>
                <wp:extent cx="144039" cy="177234"/>
                <wp:effectExtent l="0" t="0" r="0" b="0"/>
                <wp:wrapNone/>
                <wp:docPr id="2041" name="对象 2041"/>
                <wp:cNvGraphicFramePr>
                  <a:graphicFrameLocks noChangeAspect="0" noSelect="1"/>
                </wp:cNvGraphicFramePr>
                <a:graphic>
                  <a:graphicData uri="http://schemas.microsoft.com/office/word/2010/wordprocessingInk">
                    <w14:contentPart bwMode="auto" r:id="rId1339">
                      <w14:nvContentPartPr>
                        <w14:cNvContentPartPr/>
                      </w14:nvContentPartPr>
                      <w14:xfrm>
                        <a:off x="0" y="0"/>
                        <a:ext cx="144039" cy="177234"/>
                      </w14:xfrm>
                    </w14:contentPart>
                  </a:graphicData>
                </a:graphic>
              </wp:anchor>
            </w:drawing>
          </mc:Choice>
          <mc:Fallback>
            <w:pict>
              <v:shape type="#_x0000_t75" id="对象 2042" o:spid="_x0000_s2042" fillcolor="#FFFFFF" stroked="t" strokeweight="1.0pt" style="position:absolute;&#10;margin-left:255.71944pt;&#10;margin-top:-3.1282678pt;&#10;width:11.341655pt;&#10;height:13.955433pt;&#10;z-index:1909;&#10;mso-position-horizontal:absolute;&#10;mso-position-horizontal-relative:char;&#10;mso-position-vertical:absolute;&#10;mso-position-vertical-relative:line;&#10;mso-wrap-distance-left:6.7498426pt;&#10;mso-wrap-distance-right:6.7498426pt;">
                <v:stroke color="#000000"/>
                <v:imagedata r:id="rId1340"/>
                <o:lock selection="t"/>
              </v:shape>
            </w:pict>
          </mc:Fallback>
        </mc:AlternateContent>
      </w:r>
      <w:r>
        <w:rPr>
          <w:color w:val="FF0000"/>
        </w:rPr>
        <mc:AlternateContent>
          <mc:Choice Requires="wps">
            <w:drawing>
              <wp:anchor distT="0" distB="0" distL="85723" distR="85723" simplePos="0" relativeHeight="1910" behindDoc="0" locked="0" layoutInCell="1" hidden="0" allowOverlap="1">
                <wp:simplePos x="0" y="0"/>
                <wp:positionH relativeFrom="character">
                  <wp:posOffset>3563981</wp:posOffset>
                </wp:positionH>
                <wp:positionV relativeFrom="line">
                  <wp:posOffset>-42175</wp:posOffset>
                </wp:positionV>
                <wp:extent cx="118043" cy="237569"/>
                <wp:effectExtent l="0" t="0" r="0" b="0"/>
                <wp:wrapNone/>
                <wp:docPr id="2044" name="对象 2044"/>
                <wp:cNvGraphicFramePr>
                  <a:graphicFrameLocks noChangeAspect="0" noSelect="1"/>
                </wp:cNvGraphicFramePr>
                <a:graphic>
                  <a:graphicData uri="http://schemas.microsoft.com/office/word/2010/wordprocessingInk">
                    <w14:contentPart bwMode="auto" r:id="rId1341">
                      <w14:nvContentPartPr>
                        <w14:cNvContentPartPr/>
                      </w14:nvContentPartPr>
                      <w14:xfrm>
                        <a:off x="0" y="0"/>
                        <a:ext cx="118043" cy="237569"/>
                      </w14:xfrm>
                    </w14:contentPart>
                  </a:graphicData>
                </a:graphic>
              </wp:anchor>
            </w:drawing>
          </mc:Choice>
          <mc:Fallback>
            <w:pict>
              <v:shape type="#_x0000_t75" id="对象 2045" o:spid="_x0000_s2045" fillcolor="#FFFFFF" stroked="t" strokeweight="1.0pt" style="position:absolute;&#10;margin-left:280.62842pt;&#10;margin-top:-3.320866pt;&#10;width:9.294727pt;&#10;height:18.70622pt;&#10;z-index:1910;&#10;mso-position-horizontal:absolute;&#10;mso-position-horizontal-relative:char;&#10;mso-position-vertical:absolute;&#10;mso-position-vertical-relative:line;&#10;mso-wrap-distance-left:6.7498426pt;&#10;mso-wrap-distance-right:6.7498426pt;">
                <v:stroke color="#000000"/>
                <v:imagedata r:id="rId1342"/>
                <o:lock selection="t"/>
              </v:shape>
            </w:pict>
          </mc:Fallback>
        </mc:AlternateContent>
      </w:r>
      <w:r>
        <w:rPr>
          <w:color w:val="FF0000"/>
        </w:rPr>
        <mc:AlternateContent>
          <mc:Choice Requires="wps">
            <w:drawing>
              <wp:anchor distT="0" distB="0" distL="85723" distR="85723" simplePos="0" relativeHeight="1911" behindDoc="0" locked="0" layoutInCell="1" hidden="0" allowOverlap="1">
                <wp:simplePos x="0" y="0"/>
                <wp:positionH relativeFrom="character">
                  <wp:posOffset>2999621</wp:posOffset>
                </wp:positionH>
                <wp:positionV relativeFrom="line">
                  <wp:posOffset>-54834</wp:posOffset>
                </wp:positionV>
                <wp:extent cx="57154" cy="32399"/>
                <wp:effectExtent l="0" t="0" r="0" b="0"/>
                <wp:wrapNone/>
                <wp:docPr id="2047" name="对象 2047"/>
                <wp:cNvGraphicFramePr>
                  <a:graphicFrameLocks noChangeAspect="0" noSelect="1"/>
                </wp:cNvGraphicFramePr>
                <a:graphic>
                  <a:graphicData uri="http://schemas.microsoft.com/office/word/2010/wordprocessingInk">
                    <w14:contentPart bwMode="auto" r:id="rId1343">
                      <w14:nvContentPartPr>
                        <w14:cNvContentPartPr/>
                      </w14:nvContentPartPr>
                      <w14:xfrm>
                        <a:off x="0" y="0"/>
                        <a:ext cx="57154" cy="32399"/>
                      </w14:xfrm>
                    </w14:contentPart>
                  </a:graphicData>
                </a:graphic>
              </wp:anchor>
            </w:drawing>
          </mc:Choice>
          <mc:Fallback>
            <w:pict>
              <v:shape type="#_x0000_t75" id="对象 2048" o:spid="_x0000_s2048" fillcolor="#FFFFFF" stroked="t" strokeweight="1.0pt" style="position:absolute;&#10;margin-left:236.19063pt;&#10;margin-top:-4.317638pt;&#10;width:4.5003204pt;&#10;height:2.5511024pt;&#10;z-index:1911;&#10;mso-position-horizontal:absolute;&#10;mso-position-horizontal-relative:char;&#10;mso-position-vertical:absolute;&#10;mso-position-vertical-relative:line;&#10;mso-wrap-distance-left:6.7498426pt;&#10;mso-wrap-distance-right:6.7498426pt;">
                <v:stroke color="#000000"/>
                <v:imagedata r:id="rId1344"/>
                <o:lock selection="t"/>
              </v:shape>
            </w:pict>
          </mc:Fallback>
        </mc:AlternateContent>
      </w:r>
      <w:r>
        <w:rPr>
          <w:color w:val="FF0000"/>
        </w:rPr>
        <mc:AlternateContent>
          <mc:Choice Requires="wps">
            <w:drawing>
              <wp:anchor distT="0" distB="0" distL="85723" distR="85723" simplePos="0" relativeHeight="1912" behindDoc="0" locked="0" layoutInCell="1" hidden="0" allowOverlap="1">
                <wp:simplePos x="0" y="0"/>
                <wp:positionH relativeFrom="character">
                  <wp:posOffset>3649935</wp:posOffset>
                </wp:positionH>
                <wp:positionV relativeFrom="line">
                  <wp:posOffset>-60183</wp:posOffset>
                </wp:positionV>
                <wp:extent cx="127571" cy="87923"/>
                <wp:effectExtent l="0" t="0" r="0" b="0"/>
                <wp:wrapNone/>
                <wp:docPr id="2050" name="对象 2050"/>
                <wp:cNvGraphicFramePr>
                  <a:graphicFrameLocks noChangeAspect="0" noSelect="1"/>
                </wp:cNvGraphicFramePr>
                <a:graphic>
                  <a:graphicData uri="http://schemas.microsoft.com/office/word/2010/wordprocessingInk">
                    <w14:contentPart bwMode="auto" r:id="rId1345">
                      <w14:nvContentPartPr>
                        <w14:cNvContentPartPr/>
                      </w14:nvContentPartPr>
                      <w14:xfrm>
                        <a:off x="0" y="0"/>
                        <a:ext cx="127571" cy="87923"/>
                      </w14:xfrm>
                    </w14:contentPart>
                  </a:graphicData>
                </a:graphic>
              </wp:anchor>
            </w:drawing>
          </mc:Choice>
          <mc:Fallback>
            <w:pict>
              <v:shape type="#_x0000_t75" id="对象 2051" o:spid="_x0000_s2051" fillcolor="#FFFFFF" stroked="t" strokeweight="1.0pt" style="position:absolute;&#10;margin-left:287.39645pt;&#10;margin-top:-4.738819pt;&#10;width:10.044968pt;&#10;height:6.923071pt;&#10;z-index:1912;&#10;mso-position-horizontal:absolute;&#10;mso-position-horizontal-relative:char;&#10;mso-position-vertical:absolute;&#10;mso-position-vertical-relative:line;&#10;mso-wrap-distance-left:6.7498426pt;&#10;mso-wrap-distance-right:6.7498426pt;">
                <v:stroke color="#000000"/>
                <v:imagedata r:id="rId1346"/>
                <o:lock selection="t"/>
              </v:shape>
            </w:pict>
          </mc:Fallback>
        </mc:AlternateContent>
      </w:r>
      <w:r>
        <w:rPr>
          <w:color w:val="FF0000"/>
        </w:rPr>
        <mc:AlternateContent>
          <mc:Choice Requires="wps">
            <w:drawing>
              <wp:anchor distT="0" distB="0" distL="85723" distR="85723" simplePos="0" relativeHeight="1913" behindDoc="0" locked="0" layoutInCell="1" hidden="0" allowOverlap="1">
                <wp:simplePos x="0" y="0"/>
                <wp:positionH relativeFrom="character">
                  <wp:posOffset>3649372</wp:posOffset>
                </wp:positionH>
                <wp:positionV relativeFrom="line">
                  <wp:posOffset>-80544</wp:posOffset>
                </wp:positionV>
                <wp:extent cx="110920" cy="228757"/>
                <wp:effectExtent l="0" t="0" r="0" b="0"/>
                <wp:wrapNone/>
                <wp:docPr id="2053" name="对象 2053"/>
                <wp:cNvGraphicFramePr>
                  <a:graphicFrameLocks noChangeAspect="0" noSelect="1"/>
                </wp:cNvGraphicFramePr>
                <a:graphic>
                  <a:graphicData uri="http://schemas.microsoft.com/office/word/2010/wordprocessingInk">
                    <w14:contentPart bwMode="auto" r:id="rId1347">
                      <w14:nvContentPartPr>
                        <w14:cNvContentPartPr/>
                      </w14:nvContentPartPr>
                      <w14:xfrm>
                        <a:off x="0" y="0"/>
                        <a:ext cx="110920" cy="228757"/>
                      </w14:xfrm>
                    </w14:contentPart>
                  </a:graphicData>
                </a:graphic>
              </wp:anchor>
            </w:drawing>
          </mc:Choice>
          <mc:Fallback>
            <w:pict>
              <v:shape type="#_x0000_t75" id="对象 2054" o:spid="_x0000_s2054" fillcolor="#FFFFFF" stroked="t" strokeweight="1.0pt" style="position:absolute;&#10;margin-left:287.3521pt;&#10;margin-top:-6.342047pt;&#10;width:8.733861pt;&#10;height:18.012362pt;&#10;z-index:1913;&#10;mso-position-horizontal:absolute;&#10;mso-position-horizontal-relative:char;&#10;mso-position-vertical:absolute;&#10;mso-position-vertical-relative:line;&#10;mso-wrap-distance-left:6.7498426pt;&#10;mso-wrap-distance-right:6.7498426pt;">
                <v:stroke color="#000000"/>
                <v:imagedata r:id="rId1348"/>
                <o:lock selection="t"/>
              </v:shape>
            </w:pict>
          </mc:Fallback>
        </mc:AlternateContent>
      </w:r>
      <w:r>
        <w:rPr>
          <w:color w:val="FF0000"/>
        </w:rPr>
        <mc:AlternateContent>
          <mc:Choice Requires="wps">
            <w:drawing>
              <wp:anchor distT="0" distB="0" distL="85723" distR="85723" simplePos="0" relativeHeight="1914" behindDoc="0" locked="0" layoutInCell="1" hidden="0" allowOverlap="1">
                <wp:simplePos x="0" y="0"/>
                <wp:positionH relativeFrom="character">
                  <wp:posOffset>3108811</wp:posOffset>
                </wp:positionH>
                <wp:positionV relativeFrom="line">
                  <wp:posOffset>-84580</wp:posOffset>
                </wp:positionV>
                <wp:extent cx="130213" cy="62015"/>
                <wp:effectExtent l="0" t="0" r="0" b="0"/>
                <wp:wrapNone/>
                <wp:docPr id="2056" name="对象 2056"/>
                <wp:cNvGraphicFramePr>
                  <a:graphicFrameLocks noChangeAspect="0" noSelect="1"/>
                </wp:cNvGraphicFramePr>
                <a:graphic>
                  <a:graphicData uri="http://schemas.microsoft.com/office/word/2010/wordprocessingInk">
                    <w14:contentPart bwMode="auto" r:id="rId1349">
                      <w14:nvContentPartPr>
                        <w14:cNvContentPartPr/>
                      </w14:nvContentPartPr>
                      <w14:xfrm>
                        <a:off x="0" y="0"/>
                        <a:ext cx="130213" cy="62015"/>
                      </w14:xfrm>
                    </w14:contentPart>
                  </a:graphicData>
                </a:graphic>
              </wp:anchor>
            </w:drawing>
          </mc:Choice>
          <mc:Fallback>
            <w:pict>
              <v:shape type="#_x0000_t75" id="对象 2057" o:spid="_x0000_s2057" fillcolor="#FFFFFF" stroked="t" strokeweight="1.0pt" style="position:absolute;&#10;margin-left:244.78828pt;&#10;margin-top:-6.659842pt;&#10;width:10.252995pt;&#10;height:4.883071pt;&#10;z-index:1914;&#10;mso-position-horizontal:absolute;&#10;mso-position-horizontal-relative:char;&#10;mso-position-vertical:absolute;&#10;mso-position-vertical-relative:line;&#10;mso-wrap-distance-left:6.7498426pt;&#10;mso-wrap-distance-right:6.7498426pt;">
                <v:stroke color="#000000"/>
                <v:imagedata r:id="rId1350"/>
                <o:lock selection="t"/>
              </v:shape>
            </w:pict>
          </mc:Fallback>
        </mc:AlternateContent>
      </w:r>
      <w:r>
        <w:rPr>
          <w:color w:val="FF0000"/>
        </w:rPr>
        <mc:AlternateContent>
          <mc:Choice Requires="wps">
            <w:drawing>
              <wp:anchor distT="0" distB="0" distL="85723" distR="85723" simplePos="0" relativeHeight="1915" behindDoc="0" locked="0" layoutInCell="1" hidden="0" allowOverlap="1">
                <wp:simplePos x="0" y="0"/>
                <wp:positionH relativeFrom="character">
                  <wp:posOffset>3311042</wp:posOffset>
                </wp:positionH>
                <wp:positionV relativeFrom="line">
                  <wp:posOffset>-92971</wp:posOffset>
                </wp:positionV>
                <wp:extent cx="72747" cy="84532"/>
                <wp:effectExtent l="0" t="0" r="0" b="0"/>
                <wp:wrapNone/>
                <wp:docPr id="2059" name="对象 2059"/>
                <wp:cNvGraphicFramePr>
                  <a:graphicFrameLocks noChangeAspect="0" noSelect="1"/>
                </wp:cNvGraphicFramePr>
                <a:graphic>
                  <a:graphicData uri="http://schemas.microsoft.com/office/word/2010/wordprocessingInk">
                    <w14:contentPart bwMode="auto" r:id="rId1351">
                      <w14:nvContentPartPr>
                        <w14:cNvContentPartPr/>
                      </w14:nvContentPartPr>
                      <w14:xfrm>
                        <a:off x="0" y="0"/>
                        <a:ext cx="72747" cy="84532"/>
                      </w14:xfrm>
                    </w14:contentPart>
                  </a:graphicData>
                </a:graphic>
              </wp:anchor>
            </w:drawing>
          </mc:Choice>
          <mc:Fallback>
            <w:pict>
              <v:shape type="#_x0000_t75" id="对象 2060" o:spid="_x0000_s2060" fillcolor="#FFFFFF" stroked="t" strokeweight="1.0pt" style="position:absolute;&#10;margin-left:260.71198pt;&#10;margin-top:-7.320552pt;&#10;width:5.7281156pt;&#10;height:6.6560626pt;&#10;z-index:1915;&#10;mso-position-horizontal:absolute;&#10;mso-position-horizontal-relative:char;&#10;mso-position-vertical:absolute;&#10;mso-position-vertical-relative:line;&#10;mso-wrap-distance-left:6.7498426pt;&#10;mso-wrap-distance-right:6.7498426pt;">
                <v:stroke color="#000000"/>
                <v:imagedata r:id="rId1352"/>
                <o:lock selection="t"/>
              </v:shape>
            </w:pict>
          </mc:Fallback>
        </mc:AlternateContent>
      </w:r>
      <w:r>
        <w:rPr>
          <w:color w:val="FF0000"/>
        </w:rPr>
        <mc:AlternateContent>
          <mc:Choice Requires="wps">
            <w:drawing>
              <wp:anchor distT="0" distB="0" distL="85723" distR="85723" simplePos="0" relativeHeight="1916" behindDoc="0" locked="0" layoutInCell="1" hidden="0" allowOverlap="1">
                <wp:simplePos x="0" y="0"/>
                <wp:positionH relativeFrom="character">
                  <wp:posOffset>3297239</wp:posOffset>
                </wp:positionH>
                <wp:positionV relativeFrom="line">
                  <wp:posOffset>-97657</wp:posOffset>
                </wp:positionV>
                <wp:extent cx="23299" cy="71441"/>
                <wp:effectExtent l="0" t="0" r="0" b="0"/>
                <wp:wrapNone/>
                <wp:docPr id="2062" name="对象 2062"/>
                <wp:cNvGraphicFramePr>
                  <a:graphicFrameLocks noChangeAspect="0" noSelect="1"/>
                </wp:cNvGraphicFramePr>
                <a:graphic>
                  <a:graphicData uri="http://schemas.microsoft.com/office/word/2010/wordprocessingInk">
                    <w14:contentPart bwMode="auto" r:id="rId1353">
                      <w14:nvContentPartPr>
                        <w14:cNvContentPartPr/>
                      </w14:nvContentPartPr>
                      <w14:xfrm>
                        <a:off x="0" y="0"/>
                        <a:ext cx="23299" cy="71441"/>
                      </w14:xfrm>
                    </w14:contentPart>
                  </a:graphicData>
                </a:graphic>
              </wp:anchor>
            </w:drawing>
          </mc:Choice>
          <mc:Fallback>
            <w:pict>
              <v:shape type="#_x0000_t75" id="对象 2063" o:spid="_x0000_s2063" fillcolor="#FFFFFF" stroked="t" strokeweight="1.0pt" style="position:absolute;&#10;margin-left:259.62512pt;&#10;margin-top:-7.689527pt;&#10;width:1.8345745pt;&#10;height:5.6252756pt;&#10;z-index:1916;&#10;mso-position-horizontal:absolute;&#10;mso-position-horizontal-relative:char;&#10;mso-position-vertical:absolute;&#10;mso-position-vertical-relative:line;&#10;mso-wrap-distance-left:6.7498426pt;&#10;mso-wrap-distance-right:6.7498426pt;">
                <v:stroke color="#000000"/>
                <v:imagedata r:id="rId1354"/>
                <o:lock selection="t"/>
              </v:shape>
            </w:pict>
          </mc:Fallback>
        </mc:AlternateContent>
      </w:r>
      <w:r>
        <w:rPr>
          <w:color w:val="FF0000"/>
        </w:rPr>
        <mc:AlternateContent>
          <mc:Choice Requires="wps">
            <w:drawing>
              <wp:anchor distT="0" distB="0" distL="85723" distR="85723" simplePos="0" relativeHeight="1917" behindDoc="0" locked="0" layoutInCell="1" hidden="0" allowOverlap="1">
                <wp:simplePos x="0" y="0"/>
                <wp:positionH relativeFrom="character">
                  <wp:posOffset>3088382</wp:posOffset>
                </wp:positionH>
                <wp:positionV relativeFrom="line">
                  <wp:posOffset>-101110</wp:posOffset>
                </wp:positionV>
                <wp:extent cx="107497" cy="191187"/>
                <wp:effectExtent l="0" t="0" r="0" b="0"/>
                <wp:wrapNone/>
                <wp:docPr id="2065" name="对象 2065"/>
                <wp:cNvGraphicFramePr>
                  <a:graphicFrameLocks noChangeAspect="0" noSelect="1"/>
                </wp:cNvGraphicFramePr>
                <a:graphic>
                  <a:graphicData uri="http://schemas.microsoft.com/office/word/2010/wordprocessingInk">
                    <w14:contentPart bwMode="auto" r:id="rId1355">
                      <w14:nvContentPartPr>
                        <w14:cNvContentPartPr/>
                      </w14:nvContentPartPr>
                      <w14:xfrm>
                        <a:off x="0" y="0"/>
                        <a:ext cx="107497" cy="191187"/>
                      </w14:xfrm>
                    </w14:contentPart>
                  </a:graphicData>
                </a:graphic>
              </wp:anchor>
            </w:drawing>
          </mc:Choice>
          <mc:Fallback>
            <w:pict>
              <v:shape type="#_x0000_t75" id="对象 2066" o:spid="_x0000_s2066" fillcolor="#FFFFFF" stroked="t" strokeweight="1.0pt" style="position:absolute;&#10;margin-left:243.17967pt;&#10;margin-top:-7.9614177pt;&#10;width:8.464334pt;&#10;height:15.054094pt;&#10;z-index:1917;&#10;mso-position-horizontal:absolute;&#10;mso-position-horizontal-relative:char;&#10;mso-position-vertical:absolute;&#10;mso-position-vertical-relative:line;&#10;mso-wrap-distance-left:6.7498426pt;&#10;mso-wrap-distance-right:6.7498426pt;">
                <v:stroke color="#000000"/>
                <v:imagedata r:id="rId1356"/>
                <o:lock selection="t"/>
              </v:shape>
            </w:pict>
          </mc:Fallback>
        </mc:AlternateContent>
      </w:r>
    </w:p>
    <w:p>
      <w:pPr>
        <w:rPr>
          <w:rFonts w:hint="eastAsia"/>
        </w:rPr>
      </w:pPr>
      <w:r>
        <w:rPr>
          <w:color w:val="FF0000"/>
        </w:rPr>
        <mc:AlternateContent>
          <mc:Choice Requires="wps">
            <w:drawing>
              <wp:anchor distT="0" distB="0" distL="85723" distR="85723" simplePos="0" relativeHeight="1837" behindDoc="0" locked="0" layoutInCell="1" hidden="0" allowOverlap="1">
                <wp:simplePos x="0" y="0"/>
                <wp:positionH relativeFrom="character">
                  <wp:posOffset>-184357</wp:posOffset>
                </wp:positionH>
                <wp:positionV relativeFrom="line">
                  <wp:posOffset>-135131</wp:posOffset>
                </wp:positionV>
                <wp:extent cx="336572" cy="408526"/>
                <wp:effectExtent l="0" t="0" r="0" b="0"/>
                <wp:wrapNone/>
                <wp:docPr id="2068" name="对象 2068"/>
                <wp:cNvGraphicFramePr>
                  <a:graphicFrameLocks noChangeAspect="0" noSelect="1"/>
                </wp:cNvGraphicFramePr>
                <a:graphic>
                  <a:graphicData uri="http://schemas.microsoft.com/office/word/2010/wordprocessingInk">
                    <w14:contentPart bwMode="auto" r:id="rId1357">
                      <w14:nvContentPartPr>
                        <w14:cNvContentPartPr/>
                      </w14:nvContentPartPr>
                      <w14:xfrm>
                        <a:off x="0" y="0"/>
                        <a:ext cx="336572" cy="408526"/>
                      </w14:xfrm>
                    </w14:contentPart>
                  </a:graphicData>
                </a:graphic>
              </wp:anchor>
            </w:drawing>
          </mc:Choice>
          <mc:Fallback>
            <w:pict>
              <v:shape type="#_x0000_t75" id="对象 2069" o:spid="_x0000_s2069" fillcolor="#FFFFFF" stroked="t" strokeweight="1.0pt" style="position:absolute;&#10;margin-left:-14.516299pt;&#10;margin-top:-10.640236pt;&#10;width:26.501732pt;&#10;height:32.1674pt;&#10;z-index:1837;&#10;mso-position-horizontal:absolute;&#10;mso-position-horizontal-relative:char;&#10;mso-position-vertical:absolute;&#10;mso-position-vertical-relative:line;&#10;mso-wrap-distance-left:6.7498426pt;&#10;mso-wrap-distance-right:6.7498426pt;">
                <v:stroke color="#000000"/>
                <v:imagedata r:id="rId1358"/>
                <o:lock selection="t"/>
              </v:shape>
            </w:pict>
          </mc:Fallback>
        </mc:AlternateContent>
      </w:r>
      <w:r>
        <w:rPr>
          <w:rFonts w:hint="eastAsia"/>
        </w:rPr>
        <w:t>练习7:人眼的（视锥细胞）负责（彩色视觉）感知；（视杆细胞）负责（明暗视觉）感知；</w:t>
      </w:r>
    </w:p>
    <w:p>
      <w:pPr>
        <w:rPr>
          <w:rFonts w:hint="eastAsia"/>
        </w:rPr>
      </w:pPr>
    </w:p>
    <w:p>
      <w:pPr>
        <w:rPr>
          <w:rFonts w:hint="eastAsia"/>
        </w:rPr>
      </w:pPr>
      <w:r>
        <w:rPr>
          <w:color w:val="FF0000"/>
        </w:rPr>
        <mc:AlternateContent>
          <mc:Choice Requires="wps">
            <w:drawing>
              <wp:anchor distT="0" distB="0" distL="85723" distR="85723" simplePos="0" relativeHeight="1836" behindDoc="0" locked="0" layoutInCell="1" hidden="0" allowOverlap="1">
                <wp:simplePos x="0" y="0"/>
                <wp:positionH relativeFrom="character">
                  <wp:posOffset>-99895</wp:posOffset>
                </wp:positionH>
                <wp:positionV relativeFrom="line">
                  <wp:posOffset>-69946</wp:posOffset>
                </wp:positionV>
                <wp:extent cx="273776" cy="268590"/>
                <wp:effectExtent l="0" t="0" r="0" b="0"/>
                <wp:wrapNone/>
                <wp:docPr id="2071" name="对象 2071"/>
                <wp:cNvGraphicFramePr>
                  <a:graphicFrameLocks noChangeAspect="0" noSelect="1"/>
                </wp:cNvGraphicFramePr>
                <a:graphic>
                  <a:graphicData uri="http://schemas.microsoft.com/office/word/2010/wordprocessingInk">
                    <w14:contentPart bwMode="auto" r:id="rId1359">
                      <w14:nvContentPartPr>
                        <w14:cNvContentPartPr/>
                      </w14:nvContentPartPr>
                      <w14:xfrm>
                        <a:off x="0" y="0"/>
                        <a:ext cx="273776" cy="268590"/>
                      </w14:xfrm>
                    </w14:contentPart>
                  </a:graphicData>
                </a:graphic>
              </wp:anchor>
            </w:drawing>
          </mc:Choice>
          <mc:Fallback>
            <w:pict>
              <v:shape type="#_x0000_t75" id="对象 2072" o:spid="_x0000_s2072" fillcolor="#FFFFFF" stroked="t" strokeweight="1.0pt" style="position:absolute;&#10;margin-left:-7.865748pt;&#10;margin-top:-5.507559pt;&#10;width:21.557165pt;&#10;height:21.148819pt;&#10;z-index:1836;&#10;mso-position-horizontal:absolute;&#10;mso-position-horizontal-relative:char;&#10;mso-position-vertical:absolute;&#10;mso-position-vertical-relative:line;&#10;mso-wrap-distance-left:6.7498426pt;&#10;mso-wrap-distance-right:6.7498426pt;">
                <v:stroke color="#000000"/>
                <v:imagedata r:id="rId1360"/>
                <o:lock selection="t"/>
              </v:shape>
            </w:pict>
          </mc:Fallback>
        </mc:AlternateContent>
      </w:r>
      <w:r>
        <w:rPr>
          <w:rFonts w:hint="eastAsia"/>
        </w:rPr>
        <w:t>练习8:L、M、S等3种类型的视锥细胞对应哪些颜色感知</w:t>
      </w:r>
    </w:p>
    <w:p>
      <w:pPr>
        <w:rPr>
          <w:rFonts w:hint="eastAsia"/>
        </w:rPr>
      </w:pPr>
      <w:r>
        <w:rPr>
          <w:color w:val="FF0000"/>
        </w:rPr>
        <mc:AlternateContent>
          <mc:Choice Requires="wps">
            <w:drawing>
              <wp:anchor distT="0" distB="0" distL="85723" distR="85723" simplePos="0" relativeHeight="1819" behindDoc="0" locked="0" layoutInCell="1" hidden="0" allowOverlap="1">
                <wp:simplePos x="0" y="0"/>
                <wp:positionH relativeFrom="character">
                  <wp:posOffset>1237589</wp:posOffset>
                </wp:positionH>
                <wp:positionV relativeFrom="line">
                  <wp:posOffset>174216</wp:posOffset>
                </wp:positionV>
                <wp:extent cx="41024" cy="41023"/>
                <wp:effectExtent l="0" t="0" r="0" b="0"/>
                <wp:wrapNone/>
                <wp:docPr id="2074" name="对象 2074"/>
                <wp:cNvGraphicFramePr>
                  <a:graphicFrameLocks noChangeAspect="0" noSelect="1"/>
                </wp:cNvGraphicFramePr>
                <a:graphic>
                  <a:graphicData uri="http://schemas.microsoft.com/office/word/2010/wordprocessingInk">
                    <w14:contentPart bwMode="auto" r:id="rId1361">
                      <w14:nvContentPartPr>
                        <w14:cNvContentPartPr/>
                      </w14:nvContentPartPr>
                      <w14:xfrm>
                        <a:off x="0" y="0"/>
                        <a:ext cx="41024" cy="41023"/>
                      </w14:xfrm>
                    </w14:contentPart>
                  </a:graphicData>
                </a:graphic>
              </wp:anchor>
            </w:drawing>
          </mc:Choice>
          <mc:Fallback>
            <w:pict>
              <v:shape type="#_x0000_t75" id="对象 2075" o:spid="_x0000_s2075" fillcolor="#FFFFFF" stroked="t" strokeweight="1.0pt" style="position:absolute;&#10;margin-left:97.44795pt;&#10;margin-top:13.717795pt;&#10;width:3.2302403pt;&#10;height:3.2301574pt;&#10;z-index:1819;&#10;mso-position-horizontal:absolute;&#10;mso-position-horizontal-relative:char;&#10;mso-position-vertical:absolute;&#10;mso-position-vertical-relative:line;&#10;mso-wrap-distance-left:6.7498426pt;&#10;mso-wrap-distance-right:6.7498426pt;">
                <v:stroke color="#000000"/>
                <v:imagedata r:id="rId1362"/>
                <o:lock selection="t"/>
              </v:shape>
            </w:pict>
          </mc:Fallback>
        </mc:AlternateContent>
      </w:r>
      <w:r>
        <w:rPr>
          <w:color w:val="FF0000"/>
        </w:rPr>
        <mc:AlternateContent>
          <mc:Choice Requires="wps">
            <w:drawing>
              <wp:anchor distT="0" distB="0" distL="85723" distR="85723" simplePos="0" relativeHeight="1820" behindDoc="0" locked="0" layoutInCell="1" hidden="0" allowOverlap="1">
                <wp:simplePos x="0" y="0"/>
                <wp:positionH relativeFrom="character">
                  <wp:posOffset>964361</wp:posOffset>
                </wp:positionH>
                <wp:positionV relativeFrom="line">
                  <wp:posOffset>143325</wp:posOffset>
                </wp:positionV>
                <wp:extent cx="222181" cy="175338"/>
                <wp:effectExtent l="0" t="0" r="0" b="0"/>
                <wp:wrapNone/>
                <wp:docPr id="2077" name="对象 2077"/>
                <wp:cNvGraphicFramePr>
                  <a:graphicFrameLocks noChangeAspect="0" noSelect="1"/>
                </wp:cNvGraphicFramePr>
                <a:graphic>
                  <a:graphicData uri="http://schemas.microsoft.com/office/word/2010/wordprocessingInk">
                    <w14:contentPart bwMode="auto" r:id="rId1363">
                      <w14:nvContentPartPr>
                        <w14:cNvContentPartPr/>
                      </w14:nvContentPartPr>
                      <w14:xfrm>
                        <a:off x="0" y="0"/>
                        <a:ext cx="222181" cy="175338"/>
                      </w14:xfrm>
                    </w14:contentPart>
                  </a:graphicData>
                </a:graphic>
              </wp:anchor>
            </w:drawing>
          </mc:Choice>
          <mc:Fallback>
            <w:pict>
              <v:shape type="#_x0000_t75" id="对象 2078" o:spid="_x0000_s2078" fillcolor="#FFFFFF" stroked="t" strokeweight="1.0pt" style="position:absolute;&#10;margin-left:75.93394pt;&#10;margin-top:11.285433pt;&#10;width:17.494568pt;&#10;height:13.806143pt;&#10;z-index:1820;&#10;mso-position-horizontal:absolute;&#10;mso-position-horizontal-relative:char;&#10;mso-position-vertical:absolute;&#10;mso-position-vertical-relative:line;&#10;mso-wrap-distance-left:6.7498426pt;&#10;mso-wrap-distance-right:6.7498426pt;">
                <v:stroke color="#000000"/>
                <v:imagedata r:id="rId1364"/>
                <o:lock selection="t"/>
              </v:shape>
            </w:pict>
          </mc:Fallback>
        </mc:AlternateContent>
      </w:r>
      <w:r>
        <w:rPr>
          <w:color w:val="FF0000"/>
        </w:rPr>
        <mc:AlternateContent>
          <mc:Choice Requires="wps">
            <w:drawing>
              <wp:anchor distT="0" distB="0" distL="85723" distR="85723" simplePos="0" relativeHeight="1821" behindDoc="0" locked="0" layoutInCell="1" hidden="0" allowOverlap="1">
                <wp:simplePos x="0" y="0"/>
                <wp:positionH relativeFrom="character">
                  <wp:posOffset>914493</wp:posOffset>
                </wp:positionH>
                <wp:positionV relativeFrom="line">
                  <wp:posOffset>81395</wp:posOffset>
                </wp:positionV>
                <wp:extent cx="270282" cy="178990"/>
                <wp:effectExtent l="0" t="0" r="0" b="0"/>
                <wp:wrapNone/>
                <wp:docPr id="2080" name="对象 2080"/>
                <wp:cNvGraphicFramePr>
                  <a:graphicFrameLocks noChangeAspect="0" noSelect="1"/>
                </wp:cNvGraphicFramePr>
                <a:graphic>
                  <a:graphicData uri="http://schemas.microsoft.com/office/word/2010/wordprocessingInk">
                    <w14:contentPart bwMode="auto" r:id="rId1365">
                      <w14:nvContentPartPr>
                        <w14:cNvContentPartPr/>
                      </w14:nvContentPartPr>
                      <w14:xfrm>
                        <a:off x="0" y="0"/>
                        <a:ext cx="270282" cy="178990"/>
                      </w14:xfrm>
                    </w14:contentPart>
                  </a:graphicData>
                </a:graphic>
              </wp:anchor>
            </w:drawing>
          </mc:Choice>
          <mc:Fallback>
            <w:pict>
              <v:shape type="#_x0000_t75" id="对象 2081" o:spid="_x0000_s2081" fillcolor="#FFFFFF" stroked="t" strokeweight="1.0pt" style="position:absolute;&#10;margin-left:72.007324pt;&#10;margin-top:6.409055pt;&#10;width:21.282047pt;&#10;height:14.093702pt;&#10;z-index:1821;&#10;mso-position-horizontal:absolute;&#10;mso-position-horizontal-relative:char;&#10;mso-position-vertical:absolute;&#10;mso-position-vertical-relative:line;&#10;mso-wrap-distance-left:6.7498426pt;&#10;mso-wrap-distance-right:6.7498426pt;">
                <v:stroke color="#000000"/>
                <v:imagedata r:id="rId1366"/>
                <o:lock selection="t"/>
              </v:shape>
            </w:pict>
          </mc:Fallback>
        </mc:AlternateContent>
      </w:r>
      <w:r>
        <w:rPr>
          <w:color w:val="FF0000"/>
        </w:rPr>
        <mc:AlternateContent>
          <mc:Choice Requires="wps">
            <w:drawing>
              <wp:anchor distT="0" distB="0" distL="85723" distR="85723" simplePos="0" relativeHeight="1822" behindDoc="0" locked="0" layoutInCell="1" hidden="0" allowOverlap="1">
                <wp:simplePos x="0" y="0"/>
                <wp:positionH relativeFrom="character">
                  <wp:posOffset>1013789</wp:posOffset>
                </wp:positionH>
                <wp:positionV relativeFrom="line">
                  <wp:posOffset>65480</wp:posOffset>
                </wp:positionV>
                <wp:extent cx="45993" cy="35578"/>
                <wp:effectExtent l="0" t="0" r="0" b="0"/>
                <wp:wrapNone/>
                <wp:docPr id="2083" name="对象 2083"/>
                <wp:cNvGraphicFramePr>
                  <a:graphicFrameLocks noChangeAspect="0" noSelect="1"/>
                </wp:cNvGraphicFramePr>
                <a:graphic>
                  <a:graphicData uri="http://schemas.microsoft.com/office/word/2010/wordprocessingInk">
                    <w14:contentPart bwMode="auto" r:id="rId1367">
                      <w14:nvContentPartPr>
                        <w14:cNvContentPartPr/>
                      </w14:nvContentPartPr>
                      <w14:xfrm>
                        <a:off x="0" y="0"/>
                        <a:ext cx="45993" cy="35578"/>
                      </w14:xfrm>
                    </w14:contentPart>
                  </a:graphicData>
                </a:graphic>
              </wp:anchor>
            </w:drawing>
          </mc:Choice>
          <mc:Fallback>
            <w:pict>
              <v:shape type="#_x0000_t75" id="对象 2084" o:spid="_x0000_s2084" fillcolor="#FFFFFF" stroked="t" strokeweight="1.0pt" style="position:absolute;&#10;margin-left:79.825905pt;&#10;margin-top:5.1559057pt;&#10;width:3.6214964pt;&#10;height:2.8014178pt;&#10;z-index:1822;&#10;mso-position-horizontal:absolute;&#10;mso-position-horizontal-relative:char;&#10;mso-position-vertical:absolute;&#10;mso-position-vertical-relative:line;&#10;mso-wrap-distance-left:6.7498426pt;&#10;mso-wrap-distance-right:6.7498426pt;">
                <v:stroke color="#000000"/>
                <v:imagedata r:id="rId1368"/>
                <o:lock selection="t"/>
              </v:shape>
            </w:pict>
          </mc:Fallback>
        </mc:AlternateContent>
      </w:r>
      <w:r>
        <w:rPr>
          <w:color w:val="FF0000"/>
        </w:rPr>
        <mc:AlternateContent>
          <mc:Choice Requires="wps">
            <w:drawing>
              <wp:anchor distT="0" distB="0" distL="85723" distR="85723" simplePos="0" relativeHeight="1823" behindDoc="0" locked="0" layoutInCell="1" hidden="0" allowOverlap="1">
                <wp:simplePos x="0" y="0"/>
                <wp:positionH relativeFrom="character">
                  <wp:posOffset>267815</wp:posOffset>
                </wp:positionH>
                <wp:positionV relativeFrom="line">
                  <wp:posOffset>-51775</wp:posOffset>
                </wp:positionV>
                <wp:extent cx="144476" cy="315103"/>
                <wp:effectExtent l="0" t="0" r="0" b="0"/>
                <wp:wrapNone/>
                <wp:docPr id="2086" name="对象 2086"/>
                <wp:cNvGraphicFramePr>
                  <a:graphicFrameLocks noChangeAspect="0" noSelect="1"/>
                </wp:cNvGraphicFramePr>
                <a:graphic>
                  <a:graphicData uri="http://schemas.microsoft.com/office/word/2010/wordprocessingInk">
                    <w14:contentPart bwMode="auto" r:id="rId1369">
                      <w14:nvContentPartPr>
                        <w14:cNvContentPartPr/>
                      </w14:nvContentPartPr>
                      <w14:xfrm>
                        <a:off x="0" y="0"/>
                        <a:ext cx="144476" cy="315103"/>
                      </w14:xfrm>
                    </w14:contentPart>
                  </a:graphicData>
                </a:graphic>
              </wp:anchor>
            </w:drawing>
          </mc:Choice>
          <mc:Fallback>
            <w:pict>
              <v:shape type="#_x0000_t75" id="对象 2087" o:spid="_x0000_s2087" fillcolor="#FFFFFF" stroked="t" strokeweight="1.0pt" style="position:absolute;&#10;margin-left:21.087795pt;&#10;margin-top:-4.0767717pt;&#10;width:11.376063pt;&#10;height:24.81126pt;&#10;z-index:1823;&#10;mso-position-horizontal:absolute;&#10;mso-position-horizontal-relative:char;&#10;mso-position-vertical:absolute;&#10;mso-position-vertical-relative:line;&#10;mso-wrap-distance-left:6.7498426pt;&#10;mso-wrap-distance-right:6.7498426pt;">
                <v:stroke color="#000000"/>
                <v:imagedata r:id="rId1370"/>
                <o:lock selection="t"/>
              </v:shape>
            </w:pict>
          </mc:Fallback>
        </mc:AlternateContent>
      </w:r>
      <w:r>
        <w:rPr>
          <w:color w:val="FF0000"/>
        </w:rPr>
        <mc:AlternateContent>
          <mc:Choice Requires="wps">
            <w:drawing>
              <wp:anchor distT="0" distB="0" distL="85723" distR="85723" simplePos="0" relativeHeight="1824" behindDoc="0" locked="0" layoutInCell="1" hidden="0" allowOverlap="1">
                <wp:simplePos x="0" y="0"/>
                <wp:positionH relativeFrom="character">
                  <wp:posOffset>999113</wp:posOffset>
                </wp:positionH>
                <wp:positionV relativeFrom="line">
                  <wp:posOffset>69312</wp:posOffset>
                </wp:positionV>
                <wp:extent cx="36185" cy="57929"/>
                <wp:effectExtent l="0" t="0" r="0" b="0"/>
                <wp:wrapNone/>
                <wp:docPr id="2089" name="对象 2089"/>
                <wp:cNvGraphicFramePr>
                  <a:graphicFrameLocks noChangeAspect="0" noSelect="1"/>
                </wp:cNvGraphicFramePr>
                <a:graphic>
                  <a:graphicData uri="http://schemas.microsoft.com/office/word/2010/wordprocessingInk">
                    <w14:contentPart bwMode="auto" r:id="rId1371">
                      <w14:nvContentPartPr>
                        <w14:cNvContentPartPr/>
                      </w14:nvContentPartPr>
                      <w14:xfrm>
                        <a:off x="0" y="0"/>
                        <a:ext cx="36185" cy="57929"/>
                      </w14:xfrm>
                    </w14:contentPart>
                  </a:graphicData>
                </a:graphic>
              </wp:anchor>
            </w:drawing>
          </mc:Choice>
          <mc:Fallback>
            <w:pict>
              <v:shape type="#_x0000_t75" id="对象 2090" o:spid="_x0000_s2090" fillcolor="#FFFFFF" stroked="t" strokeweight="1.0pt" style="position:absolute;&#10;margin-left:78.67032pt;&#10;margin-top:5.457638pt;&#10;width:2.849215pt;&#10;height:4.561339pt;&#10;z-index:1824;&#10;mso-position-horizontal:absolute;&#10;mso-position-horizontal-relative:char;&#10;mso-position-vertical:absolute;&#10;mso-position-vertical-relative:line;&#10;mso-wrap-distance-left:6.7498426pt;&#10;mso-wrap-distance-right:6.7498426pt;">
                <v:stroke color="#000000"/>
                <v:imagedata r:id="rId1372"/>
                <o:lock selection="t"/>
              </v:shape>
            </w:pict>
          </mc:Fallback>
        </mc:AlternateContent>
      </w:r>
      <w:r>
        <w:rPr>
          <w:color w:val="FF0000"/>
        </w:rPr>
        <mc:AlternateContent>
          <mc:Choice Requires="wps">
            <w:drawing>
              <wp:anchor distT="0" distB="0" distL="85723" distR="85723" simplePos="0" relativeHeight="1825" behindDoc="0" locked="0" layoutInCell="1" hidden="0" allowOverlap="1">
                <wp:simplePos x="0" y="0"/>
                <wp:positionH relativeFrom="character">
                  <wp:posOffset>914525</wp:posOffset>
                </wp:positionH>
                <wp:positionV relativeFrom="line">
                  <wp:posOffset>39435</wp:posOffset>
                </wp:positionV>
                <wp:extent cx="32552" cy="100041"/>
                <wp:effectExtent l="0" t="0" r="0" b="0"/>
                <wp:wrapNone/>
                <wp:docPr id="2092" name="对象 2092"/>
                <wp:cNvGraphicFramePr>
                  <a:graphicFrameLocks noChangeAspect="0" noSelect="1"/>
                </wp:cNvGraphicFramePr>
                <a:graphic>
                  <a:graphicData uri="http://schemas.microsoft.com/office/word/2010/wordprocessingInk">
                    <w14:contentPart bwMode="auto" r:id="rId1373">
                      <w14:nvContentPartPr>
                        <w14:cNvContentPartPr/>
                      </w14:nvContentPartPr>
                      <w14:xfrm>
                        <a:off x="0" y="0"/>
                        <a:ext cx="32552" cy="100041"/>
                      </w14:xfrm>
                    </w14:contentPart>
                  </a:graphicData>
                </a:graphic>
              </wp:anchor>
            </w:drawing>
          </mc:Choice>
          <mc:Fallback>
            <w:pict>
              <v:shape type="#_x0000_t75" id="对象 2093" o:spid="_x0000_s2093" fillcolor="#FFFFFF" stroked="t" strokeweight="1.0pt" style="position:absolute;&#10;margin-left:72.00984pt;&#10;margin-top:3.1051183pt;&#10;width:2.5631514pt;&#10;height:7.877244pt;&#10;z-index:1825;&#10;mso-position-horizontal:absolute;&#10;mso-position-horizontal-relative:char;&#10;mso-position-vertical:absolute;&#10;mso-position-vertical-relative:line;&#10;mso-wrap-distance-left:6.7498426pt;&#10;mso-wrap-distance-right:6.7498426pt;">
                <v:stroke color="#000000"/>
                <v:imagedata r:id="rId1374"/>
                <o:lock selection="t"/>
              </v:shape>
            </w:pict>
          </mc:Fallback>
        </mc:AlternateContent>
      </w:r>
      <w:r>
        <w:rPr>
          <w:color w:val="FF0000"/>
        </w:rPr>
        <mc:AlternateContent>
          <mc:Choice Requires="wps">
            <w:drawing>
              <wp:anchor distT="0" distB="0" distL="85723" distR="85723" simplePos="0" relativeHeight="1826" behindDoc="0" locked="0" layoutInCell="1" hidden="0" allowOverlap="1">
                <wp:simplePos x="0" y="0"/>
                <wp:positionH relativeFrom="character">
                  <wp:posOffset>399964</wp:posOffset>
                </wp:positionH>
                <wp:positionV relativeFrom="line">
                  <wp:posOffset>38961</wp:posOffset>
                </wp:positionV>
                <wp:extent cx="173064" cy="227521"/>
                <wp:effectExtent l="0" t="0" r="0" b="0"/>
                <wp:wrapNone/>
                <wp:docPr id="2095" name="对象 2095"/>
                <wp:cNvGraphicFramePr>
                  <a:graphicFrameLocks noChangeAspect="0" noSelect="1"/>
                </wp:cNvGraphicFramePr>
                <a:graphic>
                  <a:graphicData uri="http://schemas.microsoft.com/office/word/2010/wordprocessingInk">
                    <w14:contentPart bwMode="auto" r:id="rId1375">
                      <w14:nvContentPartPr>
                        <w14:cNvContentPartPr/>
                      </w14:nvContentPartPr>
                      <w14:xfrm>
                        <a:off x="0" y="0"/>
                        <a:ext cx="173064" cy="227521"/>
                      </w14:xfrm>
                    </w14:contentPart>
                  </a:graphicData>
                </a:graphic>
              </wp:anchor>
            </w:drawing>
          </mc:Choice>
          <mc:Fallback>
            <w:pict>
              <v:shape type="#_x0000_t75" id="对象 2096" o:spid="_x0000_s2096" fillcolor="#FFFFFF" stroked="t" strokeweight="1.0pt" style="position:absolute;&#10;margin-left:31.493229pt;&#10;margin-top:3.0677953pt;&#10;width:13.627088pt;&#10;height:17.91504pt;&#10;z-index:1826;&#10;mso-position-horizontal:absolute;&#10;mso-position-horizontal-relative:char;&#10;mso-position-vertical:absolute;&#10;mso-position-vertical-relative:line;&#10;mso-wrap-distance-left:6.7498426pt;&#10;mso-wrap-distance-right:6.7498426pt;">
                <v:stroke color="#000000"/>
                <v:imagedata r:id="rId1376"/>
                <o:lock selection="t"/>
              </v:shape>
            </w:pict>
          </mc:Fallback>
        </mc:AlternateContent>
      </w:r>
      <w:r>
        <w:rPr>
          <w:color w:val="FF0000"/>
        </w:rPr>
        <mc:AlternateContent>
          <mc:Choice Requires="wps">
            <w:drawing>
              <wp:anchor distT="0" distB="0" distL="85723" distR="85723" simplePos="0" relativeHeight="1827" behindDoc="0" locked="0" layoutInCell="1" hidden="0" allowOverlap="1">
                <wp:simplePos x="0" y="0"/>
                <wp:positionH relativeFrom="character">
                  <wp:posOffset>964383</wp:posOffset>
                </wp:positionH>
                <wp:positionV relativeFrom="line">
                  <wp:posOffset>17335</wp:posOffset>
                </wp:positionV>
                <wp:extent cx="120984" cy="95993"/>
                <wp:effectExtent l="0" t="0" r="0" b="0"/>
                <wp:wrapNone/>
                <wp:docPr id="2098" name="对象 2098"/>
                <wp:cNvGraphicFramePr>
                  <a:graphicFrameLocks noChangeAspect="0" noSelect="1"/>
                </wp:cNvGraphicFramePr>
                <a:graphic>
                  <a:graphicData uri="http://schemas.microsoft.com/office/word/2010/wordprocessingInk">
                    <w14:contentPart bwMode="auto" r:id="rId1377">
                      <w14:nvContentPartPr>
                        <w14:cNvContentPartPr/>
                      </w14:nvContentPartPr>
                      <w14:xfrm>
                        <a:off x="0" y="0"/>
                        <a:ext cx="120984" cy="95993"/>
                      </w14:xfrm>
                    </w14:contentPart>
                  </a:graphicData>
                </a:graphic>
              </wp:anchor>
            </w:drawing>
          </mc:Choice>
          <mc:Fallback>
            <w:pict>
              <v:shape type="#_x0000_t75" id="对象 2099" o:spid="_x0000_s2099" fillcolor="#FFFFFF" stroked="t" strokeweight="1.0pt" style="position:absolute;&#10;margin-left:75.93567pt;&#10;margin-top:1.3649607pt;&#10;width:9.5263pt;&#10;height:7.5585046pt;&#10;z-index:1827;&#10;mso-position-horizontal:absolute;&#10;mso-position-horizontal-relative:char;&#10;mso-position-vertical:absolute;&#10;mso-position-vertical-relative:line;&#10;mso-wrap-distance-left:6.7498426pt;&#10;mso-wrap-distance-right:6.7498426pt;">
                <v:stroke color="#000000"/>
                <v:imagedata r:id="rId1378"/>
                <o:lock selection="t"/>
              </v:shape>
            </w:pict>
          </mc:Fallback>
        </mc:AlternateContent>
      </w:r>
      <w:r>
        <w:rPr>
          <w:color w:val="FF0000"/>
        </w:rPr>
        <mc:AlternateContent>
          <mc:Choice Requires="wps">
            <w:drawing>
              <wp:anchor distT="0" distB="0" distL="85723" distR="85723" simplePos="0" relativeHeight="1828" behindDoc="0" locked="0" layoutInCell="1" hidden="0" allowOverlap="1">
                <wp:simplePos x="0" y="0"/>
                <wp:positionH relativeFrom="character">
                  <wp:posOffset>1012720</wp:posOffset>
                </wp:positionH>
                <wp:positionV relativeFrom="line">
                  <wp:posOffset>15586</wp:posOffset>
                </wp:positionV>
                <wp:extent cx="87019" cy="50061"/>
                <wp:effectExtent l="0" t="0" r="0" b="0"/>
                <wp:wrapNone/>
                <wp:docPr id="2101" name="对象 2101"/>
                <wp:cNvGraphicFramePr>
                  <a:graphicFrameLocks noChangeAspect="0" noSelect="1"/>
                </wp:cNvGraphicFramePr>
                <a:graphic>
                  <a:graphicData uri="http://schemas.microsoft.com/office/word/2010/wordprocessingInk">
                    <w14:contentPart bwMode="auto" r:id="rId1379">
                      <w14:nvContentPartPr>
                        <w14:cNvContentPartPr/>
                      </w14:nvContentPartPr>
                      <w14:xfrm>
                        <a:off x="0" y="0"/>
                        <a:ext cx="87019" cy="50061"/>
                      </w14:xfrm>
                    </w14:contentPart>
                  </a:graphicData>
                </a:graphic>
              </wp:anchor>
            </w:drawing>
          </mc:Choice>
          <mc:Fallback>
            <w:pict>
              <v:shape type="#_x0000_t75" id="对象 2102" o:spid="_x0000_s2102" fillcolor="#FFFFFF" stroked="t" strokeweight="1.0pt" style="position:absolute;&#10;margin-left:79.74173pt;&#10;margin-top:1.2272441pt;&#10;width:6.851891pt;&#10;height:3.9418108pt;&#10;z-index:1828;&#10;mso-position-horizontal:absolute;&#10;mso-position-horizontal-relative:char;&#10;mso-position-vertical:absolute;&#10;mso-position-vertical-relative:line;&#10;mso-wrap-distance-left:6.7498426pt;&#10;mso-wrap-distance-right:6.7498426pt;">
                <v:stroke color="#000000"/>
                <v:imagedata r:id="rId1380"/>
                <o:lock selection="t"/>
              </v:shape>
            </w:pict>
          </mc:Fallback>
        </mc:AlternateContent>
      </w:r>
      <w:r>
        <w:rPr>
          <w:color w:val="FF0000"/>
        </w:rPr>
        <mc:AlternateContent>
          <mc:Choice Requires="wps">
            <w:drawing>
              <wp:anchor distT="0" distB="0" distL="85723" distR="85723" simplePos="0" relativeHeight="1829" behindDoc="0" locked="0" layoutInCell="1" hidden="0" allowOverlap="1">
                <wp:simplePos x="0" y="0"/>
                <wp:positionH relativeFrom="character">
                  <wp:posOffset>683011</wp:posOffset>
                </wp:positionH>
                <wp:positionV relativeFrom="line">
                  <wp:posOffset>-2244</wp:posOffset>
                </wp:positionV>
                <wp:extent cx="190706" cy="287380"/>
                <wp:effectExtent l="0" t="0" r="0" b="0"/>
                <wp:wrapNone/>
                <wp:docPr id="2104" name="对象 2104"/>
                <wp:cNvGraphicFramePr>
                  <a:graphicFrameLocks noChangeAspect="0" noSelect="1"/>
                </wp:cNvGraphicFramePr>
                <a:graphic>
                  <a:graphicData uri="http://schemas.microsoft.com/office/word/2010/wordprocessingInk">
                    <w14:contentPart bwMode="auto" r:id="rId1381">
                      <w14:nvContentPartPr>
                        <w14:cNvContentPartPr/>
                      </w14:nvContentPartPr>
                      <w14:xfrm>
                        <a:off x="0" y="0"/>
                        <a:ext cx="190706" cy="287380"/>
                      </w14:xfrm>
                    </w14:contentPart>
                  </a:graphicData>
                </a:graphic>
              </wp:anchor>
            </w:drawing>
          </mc:Choice>
          <mc:Fallback>
            <w:pict>
              <v:shape type="#_x0000_t75" id="对象 2105" o:spid="_x0000_s2105" fillcolor="#FFFFFF" stroked="t" strokeweight="1.0pt" style="position:absolute;&#10;margin-left:53.78039pt;&#10;margin-top:-0.17669292pt;&#10;width:15.016222pt;&#10;height:22.628347pt;&#10;z-index:1829;&#10;mso-position-horizontal:absolute;&#10;mso-position-horizontal-relative:char;&#10;mso-position-vertical:absolute;&#10;mso-position-vertical-relative:line;&#10;mso-wrap-distance-left:6.7498426pt;&#10;mso-wrap-distance-right:6.7498426pt;">
                <v:stroke color="#000000"/>
                <v:imagedata r:id="rId1382"/>
                <o:lock selection="t"/>
              </v:shape>
            </w:pict>
          </mc:Fallback>
        </mc:AlternateContent>
      </w:r>
      <w:r>
        <w:rPr>
          <w:color w:val="FF0000"/>
        </w:rPr>
        <mc:AlternateContent>
          <mc:Choice Requires="wps">
            <w:drawing>
              <wp:anchor distT="0" distB="0" distL="85723" distR="85723" simplePos="0" relativeHeight="1830" behindDoc="0" locked="0" layoutInCell="1" hidden="0" allowOverlap="1">
                <wp:simplePos x="0" y="0"/>
                <wp:positionH relativeFrom="character">
                  <wp:posOffset>715903</wp:posOffset>
                </wp:positionH>
                <wp:positionV relativeFrom="line">
                  <wp:posOffset>-27879</wp:posOffset>
                </wp:positionV>
                <wp:extent cx="90458" cy="51438"/>
                <wp:effectExtent l="0" t="0" r="0" b="0"/>
                <wp:wrapNone/>
                <wp:docPr id="2107" name="对象 2107"/>
                <wp:cNvGraphicFramePr>
                  <a:graphicFrameLocks noChangeAspect="0" noSelect="1"/>
                </wp:cNvGraphicFramePr>
                <a:graphic>
                  <a:graphicData uri="http://schemas.microsoft.com/office/word/2010/wordprocessingInk">
                    <w14:contentPart bwMode="auto" r:id="rId1383">
                      <w14:nvContentPartPr>
                        <w14:cNvContentPartPr/>
                      </w14:nvContentPartPr>
                      <w14:xfrm>
                        <a:off x="0" y="0"/>
                        <a:ext cx="90458" cy="51438"/>
                      </w14:xfrm>
                    </w14:contentPart>
                  </a:graphicData>
                </a:graphic>
              </wp:anchor>
            </w:drawing>
          </mc:Choice>
          <mc:Fallback>
            <w:pict>
              <v:shape type="#_x0000_t75" id="对象 2108" o:spid="_x0000_s2108" fillcolor="#FFFFFF" stroked="t" strokeweight="1.0pt" style="position:absolute;&#10;margin-left:56.370316pt;&#10;margin-top:-2.1951969pt;&#10;width:7.1226773pt;&#10;height:4.050236pt;&#10;z-index:1830;&#10;mso-position-horizontal:absolute;&#10;mso-position-horizontal-relative:char;&#10;mso-position-vertical:absolute;&#10;mso-position-vertical-relative:line;&#10;mso-wrap-distance-left:6.7498426pt;&#10;mso-wrap-distance-right:6.7498426pt;">
                <v:stroke color="#000000"/>
                <v:imagedata r:id="rId1384"/>
                <o:lock selection="t"/>
              </v:shape>
            </w:pict>
          </mc:Fallback>
        </mc:AlternateContent>
      </w:r>
      <w:r>
        <w:rPr>
          <w:color w:val="FF0000"/>
        </w:rPr>
        <mc:AlternateContent>
          <mc:Choice Requires="wps">
            <w:drawing>
              <wp:anchor distT="0" distB="0" distL="85723" distR="85723" simplePos="0" relativeHeight="1831" behindDoc="0" locked="0" layoutInCell="1" hidden="0" allowOverlap="1">
                <wp:simplePos x="0" y="0"/>
                <wp:positionH relativeFrom="character">
                  <wp:posOffset>577916</wp:posOffset>
                </wp:positionH>
                <wp:positionV relativeFrom="line">
                  <wp:posOffset>-39002</wp:posOffset>
                </wp:positionV>
                <wp:extent cx="163372" cy="298665"/>
                <wp:effectExtent l="0" t="0" r="0" b="0"/>
                <wp:wrapNone/>
                <wp:docPr id="2110" name="对象 2110"/>
                <wp:cNvGraphicFramePr>
                  <a:graphicFrameLocks noChangeAspect="0" noSelect="1"/>
                </wp:cNvGraphicFramePr>
                <a:graphic>
                  <a:graphicData uri="http://schemas.microsoft.com/office/word/2010/wordprocessingInk">
                    <w14:contentPart bwMode="auto" r:id="rId1385">
                      <w14:nvContentPartPr>
                        <w14:cNvContentPartPr/>
                      </w14:nvContentPartPr>
                      <w14:xfrm>
                        <a:off x="0" y="0"/>
                        <a:ext cx="163372" cy="298665"/>
                      </w14:xfrm>
                    </w14:contentPart>
                  </a:graphicData>
                </a:graphic>
              </wp:anchor>
            </w:drawing>
          </mc:Choice>
          <mc:Fallback>
            <w:pict>
              <v:shape type="#_x0000_t75" id="对象 2111" o:spid="_x0000_s2111" fillcolor="#FFFFFF" stroked="t" strokeweight="1.0pt" style="position:absolute;&#10;margin-left:45.505196pt;&#10;margin-top:-3.0710235pt;&#10;width:12.863939pt;&#10;height:23.51693pt;&#10;z-index:1831;&#10;mso-position-horizontal:absolute;&#10;mso-position-horizontal-relative:char;&#10;mso-position-vertical:absolute;&#10;mso-position-vertical-relative:line;&#10;mso-wrap-distance-left:6.7498426pt;&#10;mso-wrap-distance-right:6.7498426pt;">
                <v:stroke color="#000000"/>
                <v:imagedata r:id="rId1386"/>
                <o:lock selection="t"/>
              </v:shape>
            </w:pict>
          </mc:Fallback>
        </mc:AlternateContent>
      </w:r>
      <w:r>
        <w:rPr>
          <w:color w:val="FF0000"/>
        </w:rPr>
        <mc:AlternateContent>
          <mc:Choice Requires="wps">
            <w:drawing>
              <wp:anchor distT="0" distB="0" distL="85723" distR="85723" simplePos="0" relativeHeight="1832" behindDoc="0" locked="0" layoutInCell="1" hidden="0" allowOverlap="1">
                <wp:simplePos x="0" y="0"/>
                <wp:positionH relativeFrom="character">
                  <wp:posOffset>957304</wp:posOffset>
                </wp:positionH>
                <wp:positionV relativeFrom="line">
                  <wp:posOffset>-51459</wp:posOffset>
                </wp:positionV>
                <wp:extent cx="56916" cy="104623"/>
                <wp:effectExtent l="0" t="0" r="0" b="0"/>
                <wp:wrapNone/>
                <wp:docPr id="2113" name="对象 2113"/>
                <wp:cNvGraphicFramePr>
                  <a:graphicFrameLocks noChangeAspect="0" noSelect="1"/>
                </wp:cNvGraphicFramePr>
                <a:graphic>
                  <a:graphicData uri="http://schemas.microsoft.com/office/word/2010/wordprocessingInk">
                    <w14:contentPart bwMode="auto" r:id="rId1387">
                      <w14:nvContentPartPr>
                        <w14:cNvContentPartPr/>
                      </w14:nvContentPartPr>
                      <w14:xfrm>
                        <a:off x="0" y="0"/>
                        <a:ext cx="56916" cy="104623"/>
                      </w14:xfrm>
                    </w14:contentPart>
                  </a:graphicData>
                </a:graphic>
              </wp:anchor>
            </w:drawing>
          </mc:Choice>
          <mc:Fallback>
            <w:pict>
              <v:shape type="#_x0000_t75" id="对象 2114" o:spid="_x0000_s2114" fillcolor="#FFFFFF" stroked="t" strokeweight="1.0pt" style="position:absolute;&#10;margin-left:75.378265pt;&#10;margin-top:-4.05189pt;&#10;width:4.4815755pt;&#10;height:8.238031pt;&#10;z-index:1832;&#10;mso-position-horizontal:absolute;&#10;mso-position-horizontal-relative:char;&#10;mso-position-vertical:absolute;&#10;mso-position-vertical-relative:line;&#10;mso-wrap-distance-left:6.7498426pt;&#10;mso-wrap-distance-right:6.7498426pt;">
                <v:stroke color="#000000"/>
                <v:imagedata r:id="rId1388"/>
                <o:lock selection="t"/>
              </v:shape>
            </w:pict>
          </mc:Fallback>
        </mc:AlternateContent>
      </w:r>
      <w:r>
        <w:rPr>
          <w:color w:val="FF0000"/>
        </w:rPr>
        <mc:AlternateContent>
          <mc:Choice Requires="wps">
            <w:drawing>
              <wp:anchor distT="0" distB="0" distL="85723" distR="85723" simplePos="0" relativeHeight="1833" behindDoc="0" locked="0" layoutInCell="1" hidden="0" allowOverlap="1">
                <wp:simplePos x="0" y="0"/>
                <wp:positionH relativeFrom="character">
                  <wp:posOffset>935633</wp:posOffset>
                </wp:positionH>
                <wp:positionV relativeFrom="line">
                  <wp:posOffset>-57058</wp:posOffset>
                </wp:positionV>
                <wp:extent cx="26957" cy="68789"/>
                <wp:effectExtent l="0" t="0" r="0" b="0"/>
                <wp:wrapNone/>
                <wp:docPr id="2116" name="对象 2116"/>
                <wp:cNvGraphicFramePr>
                  <a:graphicFrameLocks noChangeAspect="0" noSelect="1"/>
                </wp:cNvGraphicFramePr>
                <a:graphic>
                  <a:graphicData uri="http://schemas.microsoft.com/office/word/2010/wordprocessingInk">
                    <w14:contentPart bwMode="auto" r:id="rId1389">
                      <w14:nvContentPartPr>
                        <w14:cNvContentPartPr/>
                      </w14:nvContentPartPr>
                      <w14:xfrm>
                        <a:off x="0" y="0"/>
                        <a:ext cx="26957" cy="68789"/>
                      </w14:xfrm>
                    </w14:contentPart>
                  </a:graphicData>
                </a:graphic>
              </wp:anchor>
            </w:drawing>
          </mc:Choice>
          <mc:Fallback>
            <w:pict>
              <v:shape type="#_x0000_t75" id="对象 2117" o:spid="_x0000_s2117" fillcolor="#FFFFFF" stroked="t" strokeweight="1.0pt" style="position:absolute;&#10;margin-left:73.67189pt;&#10;margin-top:-4.492756pt;&#10;width:2.1226006pt;&#10;height:5.4164567pt;&#10;z-index:1833;&#10;mso-position-horizontal:absolute;&#10;mso-position-horizontal-relative:char;&#10;mso-position-vertical:absolute;&#10;mso-position-vertical-relative:line;&#10;mso-wrap-distance-left:6.7498426pt;&#10;mso-wrap-distance-right:6.7498426pt;">
                <v:stroke color="#000000"/>
                <v:imagedata r:id="rId1390"/>
                <o:lock selection="t"/>
              </v:shape>
            </w:pict>
          </mc:Fallback>
        </mc:AlternateContent>
      </w:r>
      <w:r>
        <w:rPr>
          <w:color w:val="FF0000"/>
        </w:rPr>
        <mc:AlternateContent>
          <mc:Choice Requires="wps">
            <w:drawing>
              <wp:anchor distT="0" distB="0" distL="85723" distR="85723" simplePos="0" relativeHeight="1834" behindDoc="0" locked="0" layoutInCell="1" hidden="0" allowOverlap="1">
                <wp:simplePos x="0" y="0"/>
                <wp:positionH relativeFrom="character">
                  <wp:posOffset>704696</wp:posOffset>
                </wp:positionH>
                <wp:positionV relativeFrom="line">
                  <wp:posOffset>-60519</wp:posOffset>
                </wp:positionV>
                <wp:extent cx="103155" cy="91747"/>
                <wp:effectExtent l="0" t="0" r="0" b="0"/>
                <wp:wrapNone/>
                <wp:docPr id="2119" name="对象 2119"/>
                <wp:cNvGraphicFramePr>
                  <a:graphicFrameLocks noChangeAspect="0" noSelect="1"/>
                </wp:cNvGraphicFramePr>
                <a:graphic>
                  <a:graphicData uri="http://schemas.microsoft.com/office/word/2010/wordprocessingInk">
                    <w14:contentPart bwMode="auto" r:id="rId1391">
                      <w14:nvContentPartPr>
                        <w14:cNvContentPartPr/>
                      </w14:nvContentPartPr>
                      <w14:xfrm>
                        <a:off x="0" y="0"/>
                        <a:ext cx="103155" cy="91747"/>
                      </w14:xfrm>
                    </w14:contentPart>
                  </a:graphicData>
                </a:graphic>
              </wp:anchor>
            </w:drawing>
          </mc:Choice>
          <mc:Fallback>
            <w:pict>
              <v:shape type="#_x0000_t75" id="对象 2120" o:spid="_x0000_s2120" fillcolor="#FFFFFF" stroked="t" strokeweight="1.0pt" style="position:absolute;&#10;margin-left:55.48787pt;&#10;margin-top:-4.7652755pt;&#10;width:8.12244pt;&#10;height:7.224173pt;&#10;z-index:1834;&#10;mso-position-horizontal:absolute;&#10;mso-position-horizontal-relative:char;&#10;mso-position-vertical:absolute;&#10;mso-position-vertical-relative:line;&#10;mso-wrap-distance-left:6.7498426pt;&#10;mso-wrap-distance-right:6.7498426pt;">
                <v:stroke color="#000000"/>
                <v:imagedata r:id="rId1392"/>
                <o:lock selection="t"/>
              </v:shape>
            </w:pict>
          </mc:Fallback>
        </mc:AlternateContent>
      </w:r>
      <w:r>
        <w:rPr>
          <w:color w:val="FF0000"/>
        </w:rPr>
        <mc:AlternateContent>
          <mc:Choice Requires="wps">
            <w:drawing>
              <wp:anchor distT="0" distB="0" distL="85723" distR="85723" simplePos="0" relativeHeight="1835" behindDoc="0" locked="0" layoutInCell="1" hidden="0" allowOverlap="1">
                <wp:simplePos x="0" y="0"/>
                <wp:positionH relativeFrom="character">
                  <wp:posOffset>906711</wp:posOffset>
                </wp:positionH>
                <wp:positionV relativeFrom="line">
                  <wp:posOffset>-72415</wp:posOffset>
                </wp:positionV>
                <wp:extent cx="194711" cy="96338"/>
                <wp:effectExtent l="0" t="0" r="0" b="0"/>
                <wp:wrapNone/>
                <wp:docPr id="2122" name="对象 2122"/>
                <wp:cNvGraphicFramePr>
                  <a:graphicFrameLocks noChangeAspect="0" noSelect="1"/>
                </wp:cNvGraphicFramePr>
                <a:graphic>
                  <a:graphicData uri="http://schemas.microsoft.com/office/word/2010/wordprocessingInk">
                    <w14:contentPart bwMode="auto" r:id="rId1393">
                      <w14:nvContentPartPr>
                        <w14:cNvContentPartPr/>
                      </w14:nvContentPartPr>
                      <w14:xfrm>
                        <a:off x="0" y="0"/>
                        <a:ext cx="194711" cy="96338"/>
                      </w14:xfrm>
                    </w14:contentPart>
                  </a:graphicData>
                </a:graphic>
              </wp:anchor>
            </w:drawing>
          </mc:Choice>
          <mc:Fallback>
            <w:pict>
              <v:shape type="#_x0000_t75" id="对象 2123" o:spid="_x0000_s2123" fillcolor="#FFFFFF" stroked="t" strokeweight="1.0pt" style="position:absolute;&#10;margin-left:71.39457pt;&#10;margin-top:-5.7019687pt;&#10;width:15.331576pt;&#10;height:7.5856695pt;&#10;z-index:1835;&#10;mso-position-horizontal:absolute;&#10;mso-position-horizontal-relative:char;&#10;mso-position-vertical:absolute;&#10;mso-position-vertical-relative:line;&#10;mso-wrap-distance-left:6.7498426pt;&#10;mso-wrap-distance-right:6.7498426pt;">
                <v:stroke color="#000000"/>
                <v:imagedata r:id="rId1394"/>
                <o:lock selection="t"/>
              </v:shape>
            </w:pict>
          </mc:Fallback>
        </mc:AlternateContent>
      </w:r>
    </w:p>
    <w:p>
      <w:pPr>
        <w:rPr>
          <w:rFonts w:hint="eastAsia"/>
        </w:rPr>
      </w:pPr>
      <w:r>
        <w:rPr>
          <w:color w:val="FF0000"/>
        </w:rPr>
        <mc:AlternateContent>
          <mc:Choice Requires="wps">
            <w:drawing>
              <wp:anchor distT="0" distB="0" distL="85723" distR="85723" simplePos="0" relativeHeight="1818" behindDoc="0" locked="0" layoutInCell="1" hidden="0" allowOverlap="1">
                <wp:simplePos x="0" y="0"/>
                <wp:positionH relativeFrom="character">
                  <wp:posOffset>-75071</wp:posOffset>
                </wp:positionH>
                <wp:positionV relativeFrom="line">
                  <wp:posOffset>-72411</wp:posOffset>
                </wp:positionV>
                <wp:extent cx="221605" cy="240599"/>
                <wp:effectExtent l="0" t="0" r="0" b="0"/>
                <wp:wrapNone/>
                <wp:docPr id="2125" name="对象 2125"/>
                <wp:cNvGraphicFramePr>
                  <a:graphicFrameLocks noChangeAspect="0" noSelect="1"/>
                </wp:cNvGraphicFramePr>
                <a:graphic>
                  <a:graphicData uri="http://schemas.microsoft.com/office/word/2010/wordprocessingInk">
                    <w14:contentPart bwMode="auto" r:id="rId1395">
                      <w14:nvContentPartPr>
                        <w14:cNvContentPartPr/>
                      </w14:nvContentPartPr>
                      <w14:xfrm>
                        <a:off x="0" y="0"/>
                        <a:ext cx="221605" cy="240599"/>
                      </w14:xfrm>
                    </w14:contentPart>
                  </a:graphicData>
                </a:graphic>
              </wp:anchor>
            </w:drawing>
          </mc:Choice>
          <mc:Fallback>
            <w:pict>
              <v:shape type="#_x0000_t75" id="对象 2126" o:spid="_x0000_s2126" fillcolor="#FFFFFF" stroked="t" strokeweight="1.0pt" style="position:absolute;&#10;margin-left:-5.9111023pt;&#10;margin-top:-5.7016535pt;&#10;width:17.449213pt;&#10;height:18.944803pt;&#10;z-index:1818;&#10;mso-position-horizontal:absolute;&#10;mso-position-horizontal-relative:char;&#10;mso-position-vertical:absolute;&#10;mso-position-vertical-relative:line;&#10;mso-wrap-distance-left:6.7498426pt;&#10;mso-wrap-distance-right:6.7498426pt;">
                <v:stroke color="#000000"/>
                <v:imagedata r:id="rId1396"/>
                <o:lock selection="t"/>
              </v:shape>
            </w:pict>
          </mc:Fallback>
        </mc:AlternateContent>
      </w:r>
      <w:r>
        <w:rPr>
          <w:rFonts w:hint="eastAsia"/>
        </w:rPr>
        <w:t>练习9：（颜色）是人眼通过大脑视觉神经中枢的解释对不同波长的光所做出的视觉响应</w:t>
      </w:r>
    </w:p>
    <w:p>
      <w:pPr>
        <w:rPr>
          <w:rFonts w:hint="eastAsia"/>
        </w:rPr>
      </w:pPr>
      <w:r>
        <w:rPr>
          <w:color w:val="FF0000"/>
        </w:rPr>
        <mc:AlternateContent>
          <mc:Choice Requires="wps">
            <w:drawing>
              <wp:anchor distT="0" distB="0" distL="85723" distR="85723" simplePos="0" relativeHeight="1817" behindDoc="0" locked="0" layoutInCell="1" hidden="0" allowOverlap="1">
                <wp:simplePos x="0" y="0"/>
                <wp:positionH relativeFrom="character">
                  <wp:posOffset>-122163</wp:posOffset>
                </wp:positionH>
                <wp:positionV relativeFrom="line">
                  <wp:posOffset>-63271</wp:posOffset>
                </wp:positionV>
                <wp:extent cx="316173" cy="290704"/>
                <wp:effectExtent l="0" t="0" r="0" b="0"/>
                <wp:wrapNone/>
                <wp:docPr id="2128" name="对象 2128"/>
                <wp:cNvGraphicFramePr>
                  <a:graphicFrameLocks noChangeAspect="0" noSelect="1"/>
                </wp:cNvGraphicFramePr>
                <a:graphic>
                  <a:graphicData uri="http://schemas.microsoft.com/office/word/2010/wordprocessingInk">
                    <w14:contentPart bwMode="auto" r:id="rId1397">
                      <w14:nvContentPartPr>
                        <w14:cNvContentPartPr/>
                      </w14:nvContentPartPr>
                      <w14:xfrm>
                        <a:off x="0" y="0"/>
                        <a:ext cx="316173" cy="290704"/>
                      </w14:xfrm>
                    </w14:contentPart>
                  </a:graphicData>
                </a:graphic>
              </wp:anchor>
            </w:drawing>
          </mc:Choice>
          <mc:Fallback>
            <w:pict>
              <v:shape type="#_x0000_t75" id="对象 2129" o:spid="_x0000_s2129" fillcolor="#FFFFFF" stroked="t" strokeweight="1.0pt" style="position:absolute;&#10;margin-left:-9.619134pt;&#10;margin-top:-4.9819684pt;&#10;width:24.895514pt;&#10;height:22.89008pt;&#10;z-index:1817;&#10;mso-position-horizontal:absolute;&#10;mso-position-horizontal-relative:char;&#10;mso-position-vertical:absolute;&#10;mso-position-vertical-relative:line;&#10;mso-wrap-distance-left:6.7498426pt;&#10;mso-wrap-distance-right:6.7498426pt;">
                <v:stroke color="#000000"/>
                <v:imagedata r:id="rId1398"/>
                <o:lock selection="t"/>
              </v:shape>
            </w:pict>
          </mc:Fallback>
        </mc:AlternateContent>
      </w:r>
      <w:r>
        <w:rPr>
          <w:rFonts w:hint="eastAsia"/>
        </w:rPr>
        <w:t>练习10:加法-减法</w:t>
      </w:r>
      <w:r>
        <w:rPr>
          <w:color w:val="FF0000"/>
        </w:rPr>
        <mc:AlternateContent>
          <mc:Choice Requires="wps">
            <w:drawing>
              <wp:anchor distT="0" distB="0" distL="85723" distR="85723" simplePos="0" relativeHeight="1816" behindDoc="0" locked="0" layoutInCell="1" hidden="0" allowOverlap="1">
                <wp:simplePos x="0" y="0"/>
                <wp:positionH relativeFrom="character">
                  <wp:posOffset>-243756</wp:posOffset>
                </wp:positionH>
                <wp:positionV relativeFrom="line">
                  <wp:posOffset>-54241</wp:posOffset>
                </wp:positionV>
                <wp:extent cx="373449" cy="248552"/>
                <wp:effectExtent l="0" t="0" r="0" b="0"/>
                <wp:wrapNone/>
                <wp:docPr id="2131" name="对象 2131"/>
                <wp:cNvGraphicFramePr>
                  <a:graphicFrameLocks noChangeAspect="0" noSelect="1"/>
                </wp:cNvGraphicFramePr>
                <a:graphic>
                  <a:graphicData uri="http://schemas.microsoft.com/office/word/2010/wordprocessingInk">
                    <w14:contentPart bwMode="auto" r:id="rId1399">
                      <w14:nvContentPartPr>
                        <w14:cNvContentPartPr/>
                      </w14:nvContentPartPr>
                      <w14:xfrm>
                        <a:off x="0" y="0"/>
                        <a:ext cx="373449" cy="248552"/>
                      </w14:xfrm>
                    </w14:contentPart>
                  </a:graphicData>
                </a:graphic>
              </wp:anchor>
            </w:drawing>
          </mc:Choice>
          <mc:Fallback>
            <w:pict>
              <v:shape type="#_x0000_t75" id="对象 2132" o:spid="_x0000_s2132" fillcolor="#FFFFFF" stroked="t" strokeweight="1.0pt" style="position:absolute;&#10;margin-left:-19.193386pt;&#10;margin-top:-4.270945pt;&#10;width:29.405436pt;&#10;height:19.571102pt;&#10;z-index:1816;&#10;mso-position-horizontal:absolute;&#10;mso-position-horizontal-relative:char;&#10;mso-position-vertical:absolute;&#10;mso-position-vertical-relative:line;&#10;mso-wrap-distance-left:6.7498426pt;&#10;mso-wrap-distance-right:6.7498426pt;">
                <v:stroke color="#000000"/>
                <v:imagedata r:id="rId1400"/>
                <o:lock selection="t"/>
              </v:shape>
            </w:pict>
          </mc:Fallback>
        </mc:AlternateContent>
      </w:r>
      <w:r>
        <w:rPr>
          <w:rFonts w:hint="eastAsia"/>
        </w:rPr>
        <w:t>混色法的原色、二次色、应用场景</w:t>
      </w:r>
      <w:r>
        <w:rPr>
          <w:color w:val="FF0000"/>
        </w:rPr>
        <mc:AlternateContent>
          <mc:Choice Requires="wps">
            <w:drawing>
              <wp:anchor distT="0" distB="0" distL="85723" distR="85723" simplePos="0" relativeHeight="1804" behindDoc="0" locked="0" layoutInCell="1" hidden="0" allowOverlap="1">
                <wp:simplePos x="0" y="0"/>
                <wp:positionH relativeFrom="character">
                  <wp:posOffset>555110</wp:posOffset>
                </wp:positionH>
                <wp:positionV relativeFrom="line">
                  <wp:posOffset>63032</wp:posOffset>
                </wp:positionV>
                <wp:extent cx="41023" cy="41024"/>
                <wp:effectExtent l="0" t="0" r="0" b="0"/>
                <wp:wrapNone/>
                <wp:docPr id="2134" name="对象 2134"/>
                <wp:cNvGraphicFramePr>
                  <a:graphicFrameLocks noChangeAspect="0" noSelect="1"/>
                </wp:cNvGraphicFramePr>
                <a:graphic>
                  <a:graphicData uri="http://schemas.microsoft.com/office/word/2010/wordprocessingInk">
                    <w14:contentPart bwMode="auto" r:id="rId1401">
                      <w14:nvContentPartPr>
                        <w14:cNvContentPartPr/>
                      </w14:nvContentPartPr>
                      <w14:xfrm>
                        <a:off x="0" y="0"/>
                        <a:ext cx="41023" cy="41024"/>
                      </w14:xfrm>
                    </w14:contentPart>
                  </a:graphicData>
                </a:graphic>
              </wp:anchor>
            </w:drawing>
          </mc:Choice>
          <mc:Fallback>
            <w:pict>
              <v:shape type="#_x0000_t75" id="对象 2135" o:spid="_x0000_s2135" fillcolor="#FFFFFF" stroked="t" strokeweight="1.0pt" style="position:absolute;&#10;margin-left:43.70945pt;&#10;margin-top:4.9631495pt;&#10;width:3.2301574pt;&#10;height:3.2302363pt;&#10;z-index:1804;&#10;mso-position-horizontal:absolute;&#10;mso-position-horizontal-relative:char;&#10;mso-position-vertical:absolute;&#10;mso-position-vertical-relative:line;&#10;mso-wrap-distance-left:6.7498426pt;&#10;mso-wrap-distance-right:6.7498426pt;">
                <v:stroke color="#000000"/>
                <v:imagedata r:id="rId1402"/>
                <o:lock selection="t"/>
              </v:shape>
            </w:pict>
          </mc:Fallback>
        </mc:AlternateContent>
      </w:r>
      <w:r>
        <w:rPr>
          <w:color w:val="FF0000"/>
        </w:rPr>
        <mc:AlternateContent>
          <mc:Choice Requires="wps">
            <w:drawing>
              <wp:anchor distT="0" distB="0" distL="85723" distR="85723" simplePos="0" relativeHeight="1805" behindDoc="0" locked="0" layoutInCell="1" hidden="0" allowOverlap="1">
                <wp:simplePos x="0" y="0"/>
                <wp:positionH relativeFrom="character">
                  <wp:posOffset>438232</wp:posOffset>
                </wp:positionH>
                <wp:positionV relativeFrom="line">
                  <wp:posOffset>-11034</wp:posOffset>
                </wp:positionV>
                <wp:extent cx="112806" cy="147518"/>
                <wp:effectExtent l="0" t="0" r="0" b="0"/>
                <wp:wrapNone/>
                <wp:docPr id="2137" name="对象 2137"/>
                <wp:cNvGraphicFramePr>
                  <a:graphicFrameLocks noChangeAspect="0" noSelect="1"/>
                </wp:cNvGraphicFramePr>
                <a:graphic>
                  <a:graphicData uri="http://schemas.microsoft.com/office/word/2010/wordprocessingInk">
                    <w14:contentPart bwMode="auto" r:id="rId1403">
                      <w14:nvContentPartPr>
                        <w14:cNvContentPartPr/>
                      </w14:nvContentPartPr>
                      <w14:xfrm>
                        <a:off x="0" y="0"/>
                        <a:ext cx="112806" cy="147518"/>
                      </w14:xfrm>
                    </w14:contentPart>
                  </a:graphicData>
                </a:graphic>
              </wp:anchor>
            </w:drawing>
          </mc:Choice>
          <mc:Fallback>
            <w:pict>
              <v:shape type="#_x0000_t75" id="对象 2138" o:spid="_x0000_s2138" fillcolor="#FFFFFF" stroked="t" strokeweight="1.0pt" style="position:absolute;&#10;margin-left:34.50646pt;&#10;margin-top:-0.86881894pt;&#10;width:8.882362pt;&#10;height:11.61559pt;&#10;z-index:1805;&#10;mso-position-horizontal:absolute;&#10;mso-position-horizontal-relative:char;&#10;mso-position-vertical:absolute;&#10;mso-position-vertical-relative:line;&#10;mso-wrap-distance-left:6.7498426pt;&#10;mso-wrap-distance-right:6.7498426pt;">
                <v:stroke color="#000000"/>
                <v:imagedata r:id="rId1404"/>
                <o:lock selection="t"/>
              </v:shape>
            </w:pict>
          </mc:Fallback>
        </mc:AlternateContent>
      </w:r>
      <w:r>
        <w:rPr>
          <w:color w:val="FF0000"/>
        </w:rPr>
        <mc:AlternateContent>
          <mc:Choice Requires="wps">
            <w:drawing>
              <wp:anchor distT="0" distB="0" distL="85723" distR="85723" simplePos="0" relativeHeight="1806" behindDoc="0" locked="0" layoutInCell="1" hidden="0" allowOverlap="1">
                <wp:simplePos x="0" y="0"/>
                <wp:positionH relativeFrom="character">
                  <wp:posOffset>639974</wp:posOffset>
                </wp:positionH>
                <wp:positionV relativeFrom="line">
                  <wp:posOffset>-15573</wp:posOffset>
                </wp:positionV>
                <wp:extent cx="109426" cy="116235"/>
                <wp:effectExtent l="0" t="0" r="0" b="0"/>
                <wp:wrapNone/>
                <wp:docPr id="2140" name="对象 2140"/>
                <wp:cNvGraphicFramePr>
                  <a:graphicFrameLocks noChangeAspect="0" noSelect="1"/>
                </wp:cNvGraphicFramePr>
                <a:graphic>
                  <a:graphicData uri="http://schemas.microsoft.com/office/word/2010/wordprocessingInk">
                    <w14:contentPart bwMode="auto" r:id="rId1405">
                      <w14:nvContentPartPr>
                        <w14:cNvContentPartPr/>
                      </w14:nvContentPartPr>
                      <w14:xfrm>
                        <a:off x="0" y="0"/>
                        <a:ext cx="109426" cy="116235"/>
                      </w14:xfrm>
                    </w14:contentPart>
                  </a:graphicData>
                </a:graphic>
              </wp:anchor>
            </w:drawing>
          </mc:Choice>
          <mc:Fallback>
            <w:pict>
              <v:shape type="#_x0000_t75" id="对象 2141" o:spid="_x0000_s2141" fillcolor="#FFFFFF" stroked="t" strokeweight="1.0pt" style="position:absolute;&#10;margin-left:50.391655pt;&#10;margin-top:-1.2262205pt;&#10;width:8.616222pt;&#10;height:9.152362pt;&#10;z-index:1806;&#10;mso-position-horizontal:absolute;&#10;mso-position-horizontal-relative:char;&#10;mso-position-vertical:absolute;&#10;mso-position-vertical-relative:line;&#10;mso-wrap-distance-left:6.7498426pt;&#10;mso-wrap-distance-right:6.7498426pt;">
                <v:stroke color="#000000"/>
                <v:imagedata r:id="rId1406"/>
                <o:lock selection="t"/>
              </v:shape>
            </w:pict>
          </mc:Fallback>
        </mc:AlternateContent>
      </w:r>
      <w:r>
        <w:rPr>
          <w:color w:val="FF0000"/>
        </w:rPr>
        <mc:AlternateContent>
          <mc:Choice Requires="wps">
            <w:drawing>
              <wp:anchor distT="0" distB="0" distL="85723" distR="85723" simplePos="0" relativeHeight="1807" behindDoc="0" locked="0" layoutInCell="1" hidden="0" allowOverlap="1">
                <wp:simplePos x="0" y="0"/>
                <wp:positionH relativeFrom="character">
                  <wp:posOffset>607497</wp:posOffset>
                </wp:positionH>
                <wp:positionV relativeFrom="line">
                  <wp:posOffset>-35061</wp:posOffset>
                </wp:positionV>
                <wp:extent cx="56699" cy="130107"/>
                <wp:effectExtent l="0" t="0" r="0" b="0"/>
                <wp:wrapNone/>
                <wp:docPr id="2143" name="对象 2143"/>
                <wp:cNvGraphicFramePr>
                  <a:graphicFrameLocks noChangeAspect="0" noSelect="1"/>
                </wp:cNvGraphicFramePr>
                <a:graphic>
                  <a:graphicData uri="http://schemas.microsoft.com/office/word/2010/wordprocessingInk">
                    <w14:contentPart bwMode="auto" r:id="rId1407">
                      <w14:nvContentPartPr>
                        <w14:cNvContentPartPr/>
                      </w14:nvContentPartPr>
                      <w14:xfrm>
                        <a:off x="0" y="0"/>
                        <a:ext cx="56699" cy="130107"/>
                      </w14:xfrm>
                    </w14:contentPart>
                  </a:graphicData>
                </a:graphic>
              </wp:anchor>
            </w:drawing>
          </mc:Choice>
          <mc:Fallback>
            <w:pict>
              <v:shape type="#_x0000_t75" id="对象 2144" o:spid="_x0000_s2144" fillcolor="#FFFFFF" stroked="t" strokeweight="1.0pt" style="position:absolute;&#10;margin-left:47.834408pt;&#10;margin-top:-2.7607086pt;&#10;width:4.464564pt;&#10;height:10.244646pt;&#10;z-index:1807;&#10;mso-position-horizontal:absolute;&#10;mso-position-horizontal-relative:char;&#10;mso-position-vertical:absolute;&#10;mso-position-vertical-relative:line;&#10;mso-wrap-distance-left:6.7498426pt;&#10;mso-wrap-distance-right:6.7498426pt;">
                <v:stroke color="#000000"/>
                <v:imagedata r:id="rId1408"/>
                <o:lock selection="t"/>
              </v:shape>
            </w:pict>
          </mc:Fallback>
        </mc:AlternateContent>
      </w:r>
      <w:r>
        <w:rPr>
          <w:color w:val="FF0000"/>
        </w:rPr>
        <mc:AlternateContent>
          <mc:Choice Requires="wps">
            <w:drawing>
              <wp:anchor distT="0" distB="0" distL="85723" distR="85723" simplePos="0" relativeHeight="1808" behindDoc="0" locked="0" layoutInCell="1" hidden="0" allowOverlap="1">
                <wp:simplePos x="0" y="0"/>
                <wp:positionH relativeFrom="character">
                  <wp:posOffset>479338</wp:posOffset>
                </wp:positionH>
                <wp:positionV relativeFrom="line">
                  <wp:posOffset>185554</wp:posOffset>
                </wp:positionV>
                <wp:extent cx="44978" cy="157314"/>
                <wp:effectExtent l="0" t="0" r="0" b="0"/>
                <wp:wrapNone/>
                <wp:docPr id="2146" name="对象 2146"/>
                <wp:cNvGraphicFramePr>
                  <a:graphicFrameLocks noChangeAspect="0" noSelect="1"/>
                </wp:cNvGraphicFramePr>
                <a:graphic>
                  <a:graphicData uri="http://schemas.microsoft.com/office/word/2010/wordprocessingInk">
                    <w14:contentPart bwMode="auto" r:id="rId1409">
                      <w14:nvContentPartPr>
                        <w14:cNvContentPartPr/>
                      </w14:nvContentPartPr>
                      <w14:xfrm>
                        <a:off x="0" y="0"/>
                        <a:ext cx="44978" cy="157314"/>
                      </w14:xfrm>
                    </w14:contentPart>
                  </a:graphicData>
                </a:graphic>
              </wp:anchor>
            </w:drawing>
          </mc:Choice>
          <mc:Fallback>
            <w:pict>
              <v:shape type="#_x0000_t75" id="对象 2147" o:spid="_x0000_s2147" fillcolor="#FFFFFF" stroked="t" strokeweight="1.0pt" style="position:absolute;&#10;margin-left:37.74315pt;&#10;margin-top:14.610551pt;&#10;width:3.541575pt;&#10;height:12.3869295pt;&#10;z-index:1808;&#10;mso-position-horizontal:absolute;&#10;mso-position-horizontal-relative:char;&#10;mso-position-vertical:absolute;&#10;mso-position-vertical-relative:line;&#10;mso-wrap-distance-left:6.7498426pt;&#10;mso-wrap-distance-right:6.7498426pt;">
                <v:stroke color="#000000"/>
                <v:imagedata r:id="rId1410"/>
                <o:lock selection="t"/>
              </v:shape>
            </w:pict>
          </mc:Fallback>
        </mc:AlternateContent>
      </w:r>
      <w:r>
        <w:rPr>
          <w:color w:val="FF0000"/>
        </w:rPr>
        <mc:AlternateContent>
          <mc:Choice Requires="wps">
            <w:drawing>
              <wp:anchor distT="0" distB="0" distL="85723" distR="85723" simplePos="0" relativeHeight="1809" behindDoc="0" locked="0" layoutInCell="1" hidden="0" allowOverlap="1">
                <wp:simplePos x="0" y="0"/>
                <wp:positionH relativeFrom="character">
                  <wp:posOffset>504999</wp:posOffset>
                </wp:positionH>
                <wp:positionV relativeFrom="line">
                  <wp:posOffset>184131</wp:posOffset>
                </wp:positionV>
                <wp:extent cx="103842" cy="118177"/>
                <wp:effectExtent l="0" t="0" r="0" b="0"/>
                <wp:wrapNone/>
                <wp:docPr id="2149" name="对象 2149"/>
                <wp:cNvGraphicFramePr>
                  <a:graphicFrameLocks noChangeAspect="0" noSelect="1"/>
                </wp:cNvGraphicFramePr>
                <a:graphic>
                  <a:graphicData uri="http://schemas.microsoft.com/office/word/2010/wordprocessingInk">
                    <w14:contentPart bwMode="auto" r:id="rId1411">
                      <w14:nvContentPartPr>
                        <w14:cNvContentPartPr/>
                      </w14:nvContentPartPr>
                      <w14:xfrm>
                        <a:off x="0" y="0"/>
                        <a:ext cx="103842" cy="118177"/>
                      </w14:xfrm>
                    </w14:contentPart>
                  </a:graphicData>
                </a:graphic>
              </wp:anchor>
            </w:drawing>
          </mc:Choice>
          <mc:Fallback>
            <w:pict>
              <v:shape type="#_x0000_t75" id="对象 2150" o:spid="_x0000_s2150" fillcolor="#FFFFFF" stroked="t" strokeweight="1.0pt" style="position:absolute;&#10;margin-left:39.763702pt;&#10;margin-top:14.498504pt;&#10;width:8.176536pt;&#10;height:9.305277pt;&#10;z-index:1809;&#10;mso-position-horizontal:absolute;&#10;mso-position-horizontal-relative:char;&#10;mso-position-vertical:absolute;&#10;mso-position-vertical-relative:line;&#10;mso-wrap-distance-left:6.7498426pt;&#10;mso-wrap-distance-right:6.7498426pt;">
                <v:stroke color="#000000"/>
                <v:imagedata r:id="rId1412"/>
                <o:lock selection="t"/>
              </v:shape>
            </w:pict>
          </mc:Fallback>
        </mc:AlternateContent>
      </w:r>
      <w:r>
        <w:rPr>
          <w:color w:val="FF0000"/>
        </w:rPr>
        <mc:AlternateContent>
          <mc:Choice Requires="wps">
            <w:drawing>
              <wp:anchor distT="0" distB="0" distL="85723" distR="85723" simplePos="0" relativeHeight="1810" behindDoc="0" locked="0" layoutInCell="1" hidden="0" allowOverlap="1">
                <wp:simplePos x="0" y="0"/>
                <wp:positionH relativeFrom="character">
                  <wp:posOffset>729158</wp:posOffset>
                </wp:positionH>
                <wp:positionV relativeFrom="line">
                  <wp:posOffset>175582</wp:posOffset>
                </wp:positionV>
                <wp:extent cx="27585" cy="132079"/>
                <wp:effectExtent l="0" t="0" r="0" b="0"/>
                <wp:wrapNone/>
                <wp:docPr id="2152" name="对象 2152"/>
                <wp:cNvGraphicFramePr>
                  <a:graphicFrameLocks noChangeAspect="0" noSelect="1"/>
                </wp:cNvGraphicFramePr>
                <a:graphic>
                  <a:graphicData uri="http://schemas.microsoft.com/office/word/2010/wordprocessingInk">
                    <w14:contentPart bwMode="auto" r:id="rId1413">
                      <w14:nvContentPartPr>
                        <w14:cNvContentPartPr/>
                      </w14:nvContentPartPr>
                      <w14:xfrm>
                        <a:off x="0" y="0"/>
                        <a:ext cx="27585" cy="132079"/>
                      </w14:xfrm>
                    </w14:contentPart>
                  </a:graphicData>
                </a:graphic>
              </wp:anchor>
            </w:drawing>
          </mc:Choice>
          <mc:Fallback>
            <w:pict>
              <v:shape type="#_x0000_t75" id="对象 2153" o:spid="_x0000_s2153" fillcolor="#FFFFFF" stroked="t" strokeweight="1.0pt" style="position:absolute;&#10;margin-left:57.414013pt;&#10;margin-top:13.825356pt;&#10;width:2.1720498pt;&#10;height:10.399921pt;&#10;z-index:1810;&#10;mso-position-horizontal:absolute;&#10;mso-position-horizontal-relative:char;&#10;mso-position-vertical:absolute;&#10;mso-position-vertical-relative:line;&#10;mso-wrap-distance-left:6.7498426pt;&#10;mso-wrap-distance-right:6.7498426pt;">
                <v:stroke color="#000000"/>
                <v:imagedata r:id="rId1414"/>
                <o:lock selection="t"/>
              </v:shape>
            </w:pict>
          </mc:Fallback>
        </mc:AlternateContent>
      </w:r>
      <w:r>
        <w:rPr>
          <w:color w:val="FF0000"/>
        </w:rPr>
        <mc:AlternateContent>
          <mc:Choice Requires="wps">
            <w:drawing>
              <wp:anchor distT="0" distB="0" distL="85723" distR="85723" simplePos="0" relativeHeight="1811" behindDoc="0" locked="0" layoutInCell="1" hidden="0" allowOverlap="1">
                <wp:simplePos x="0" y="0"/>
                <wp:positionH relativeFrom="character">
                  <wp:posOffset>585658</wp:posOffset>
                </wp:positionH>
                <wp:positionV relativeFrom="line">
                  <wp:posOffset>174969</wp:posOffset>
                </wp:positionV>
                <wp:extent cx="137930" cy="136200"/>
                <wp:effectExtent l="0" t="0" r="0" b="0"/>
                <wp:wrapNone/>
                <wp:docPr id="2155" name="对象 2155"/>
                <wp:cNvGraphicFramePr>
                  <a:graphicFrameLocks noChangeAspect="0" noSelect="1"/>
                </wp:cNvGraphicFramePr>
                <a:graphic>
                  <a:graphicData uri="http://schemas.microsoft.com/office/word/2010/wordprocessingInk">
                    <w14:contentPart bwMode="auto" r:id="rId1415">
                      <w14:nvContentPartPr>
                        <w14:cNvContentPartPr/>
                      </w14:nvContentPartPr>
                      <w14:xfrm>
                        <a:off x="0" y="0"/>
                        <a:ext cx="137930" cy="136200"/>
                      </w14:xfrm>
                    </w14:contentPart>
                  </a:graphicData>
                </a:graphic>
              </wp:anchor>
            </w:drawing>
          </mc:Choice>
          <mc:Fallback>
            <w:pict>
              <v:shape type="#_x0000_t75" id="对象 2156" o:spid="_x0000_s2156" fillcolor="#FFFFFF" stroked="t" strokeweight="1.0pt" style="position:absolute;&#10;margin-left:46.114803pt;&#10;margin-top:13.777086pt;&#10;width:10.86063pt;&#10;height:10.72441pt;&#10;z-index:1811;&#10;mso-position-horizontal:absolute;&#10;mso-position-horizontal-relative:char;&#10;mso-position-vertical:absolute;&#10;mso-position-vertical-relative:line;&#10;mso-wrap-distance-left:6.7498426pt;&#10;mso-wrap-distance-right:6.7498426pt;">
                <v:stroke color="#000000"/>
                <v:imagedata r:id="rId1416"/>
                <o:lock selection="t"/>
              </v:shape>
            </w:pict>
          </mc:Fallback>
        </mc:AlternateContent>
      </w:r>
      <w:r>
        <w:rPr>
          <w:color w:val="FF0000"/>
        </w:rPr>
        <mc:AlternateContent>
          <mc:Choice Requires="wps">
            <w:drawing>
              <wp:anchor distT="0" distB="0" distL="85723" distR="85723" simplePos="0" relativeHeight="1812" behindDoc="0" locked="0" layoutInCell="1" hidden="0" allowOverlap="1">
                <wp:simplePos x="0" y="0"/>
                <wp:positionH relativeFrom="character">
                  <wp:posOffset>737581</wp:posOffset>
                </wp:positionH>
                <wp:positionV relativeFrom="line">
                  <wp:posOffset>161733</wp:posOffset>
                </wp:positionV>
                <wp:extent cx="95552" cy="168283"/>
                <wp:effectExtent l="0" t="0" r="0" b="0"/>
                <wp:wrapNone/>
                <wp:docPr id="2158" name="对象 2158"/>
                <wp:cNvGraphicFramePr>
                  <a:graphicFrameLocks noChangeAspect="0" noSelect="1"/>
                </wp:cNvGraphicFramePr>
                <a:graphic>
                  <a:graphicData uri="http://schemas.microsoft.com/office/word/2010/wordprocessingInk">
                    <w14:contentPart bwMode="auto" r:id="rId1417">
                      <w14:nvContentPartPr>
                        <w14:cNvContentPartPr/>
                      </w14:nvContentPartPr>
                      <w14:xfrm>
                        <a:off x="0" y="0"/>
                        <a:ext cx="95552" cy="168283"/>
                      </w14:xfrm>
                    </w14:contentPart>
                  </a:graphicData>
                </a:graphic>
              </wp:anchor>
            </w:drawing>
          </mc:Choice>
          <mc:Fallback>
            <w:pict>
              <v:shape type="#_x0000_t75" id="对象 2159" o:spid="_x0000_s2159" fillcolor="#FFFFFF" stroked="t" strokeweight="1.0pt" style="position:absolute;&#10;margin-left:58.077248pt;&#10;margin-top:12.734883pt;&#10;width:7.523781pt;&#10;height:13.250631pt;&#10;z-index:1812;&#10;mso-position-horizontal:absolute;&#10;mso-position-horizontal-relative:char;&#10;mso-position-vertical:absolute;&#10;mso-position-vertical-relative:line;&#10;mso-wrap-distance-left:6.7498426pt;&#10;mso-wrap-distance-right:6.7498426pt;">
                <v:stroke color="#000000"/>
                <v:imagedata r:id="rId1418"/>
                <o:lock selection="t"/>
              </v:shape>
            </w:pict>
          </mc:Fallback>
        </mc:AlternateContent>
      </w:r>
      <w:r>
        <w:rPr>
          <w:color w:val="FF0000"/>
        </w:rPr>
        <mc:AlternateContent>
          <mc:Choice Requires="wps">
            <w:drawing>
              <wp:anchor distT="0" distB="0" distL="85723" distR="85723" simplePos="0" relativeHeight="1813" behindDoc="0" locked="0" layoutInCell="1" hidden="0" allowOverlap="1">
                <wp:simplePos x="0" y="0"/>
                <wp:positionH relativeFrom="character">
                  <wp:posOffset>770846</wp:posOffset>
                </wp:positionH>
                <wp:positionV relativeFrom="line">
                  <wp:posOffset>58764</wp:posOffset>
                </wp:positionV>
                <wp:extent cx="41023" cy="41024"/>
                <wp:effectExtent l="0" t="0" r="0" b="0"/>
                <wp:wrapNone/>
                <wp:docPr id="2161" name="对象 2161"/>
                <wp:cNvGraphicFramePr>
                  <a:graphicFrameLocks noChangeAspect="0" noSelect="1"/>
                </wp:cNvGraphicFramePr>
                <a:graphic>
                  <a:graphicData uri="http://schemas.microsoft.com/office/word/2010/wordprocessingInk">
                    <w14:contentPart bwMode="auto" r:id="rId1419">
                      <w14:nvContentPartPr>
                        <w14:cNvContentPartPr/>
                      </w14:nvContentPartPr>
                      <w14:xfrm>
                        <a:off x="0" y="0"/>
                        <a:ext cx="41023" cy="41024"/>
                      </w14:xfrm>
                    </w14:contentPart>
                  </a:graphicData>
                </a:graphic>
              </wp:anchor>
            </w:drawing>
          </mc:Choice>
          <mc:Fallback>
            <w:pict>
              <v:shape type="#_x0000_t75" id="对象 2162" o:spid="_x0000_s2162" fillcolor="#FFFFFF" stroked="t" strokeweight="1.0pt" style="position:absolute;&#10;margin-left:60.696537pt;&#10;margin-top:4.6270866pt;&#10;width:3.2301602pt;&#10;height:3.2302363pt;&#10;z-index:1813;&#10;mso-position-horizontal:absolute;&#10;mso-position-horizontal-relative:char;&#10;mso-position-vertical:absolute;&#10;mso-position-vertical-relative:line;&#10;mso-wrap-distance-left:6.7498426pt;&#10;mso-wrap-distance-right:6.7498426pt;">
                <v:stroke color="#000000"/>
                <v:imagedata r:id="rId1420"/>
                <o:lock selection="t"/>
              </v:shape>
            </w:pict>
          </mc:Fallback>
        </mc:AlternateContent>
      </w:r>
      <w:r>
        <w:rPr>
          <w:color w:val="FF0000"/>
        </w:rPr>
        <mc:AlternateContent>
          <mc:Choice Requires="wps">
            <w:drawing>
              <wp:anchor distT="0" distB="0" distL="85723" distR="85723" simplePos="0" relativeHeight="1814" behindDoc="0" locked="0" layoutInCell="1" hidden="0" allowOverlap="1">
                <wp:simplePos x="0" y="0"/>
                <wp:positionH relativeFrom="character">
                  <wp:posOffset>833868</wp:posOffset>
                </wp:positionH>
                <wp:positionV relativeFrom="line">
                  <wp:posOffset>-40958</wp:posOffset>
                </wp:positionV>
                <wp:extent cx="58386" cy="211053"/>
                <wp:effectExtent l="0" t="0" r="0" b="0"/>
                <wp:wrapNone/>
                <wp:docPr id="2164" name="对象 2164"/>
                <wp:cNvGraphicFramePr>
                  <a:graphicFrameLocks noChangeAspect="0" noSelect="1"/>
                </wp:cNvGraphicFramePr>
                <a:graphic>
                  <a:graphicData uri="http://schemas.microsoft.com/office/word/2010/wordprocessingInk">
                    <w14:contentPart bwMode="auto" r:id="rId1421">
                      <w14:nvContentPartPr>
                        <w14:cNvContentPartPr/>
                      </w14:nvContentPartPr>
                      <w14:xfrm>
                        <a:off x="0" y="0"/>
                        <a:ext cx="58386" cy="211053"/>
                      </w14:xfrm>
                    </w14:contentPart>
                  </a:graphicData>
                </a:graphic>
              </wp:anchor>
            </w:drawing>
          </mc:Choice>
          <mc:Fallback>
            <w:pict>
              <v:shape type="#_x0000_t75" id="对象 2165" o:spid="_x0000_s2165" fillcolor="#FFFFFF" stroked="t" strokeweight="1.0pt" style="position:absolute;&#10;margin-left:65.6589pt;&#10;margin-top:-3.2250395pt;&#10;width:4.597325pt;&#10;height:16.618347pt;&#10;z-index:1814;&#10;mso-position-horizontal:absolute;&#10;mso-position-horizontal-relative:char;&#10;mso-position-vertical:absolute;&#10;mso-position-vertical-relative:line;&#10;mso-wrap-distance-left:6.7498426pt;&#10;mso-wrap-distance-right:6.7498426pt;">
                <v:stroke color="#000000"/>
                <v:imagedata r:id="rId1422"/>
                <o:lock selection="t"/>
              </v:shape>
            </w:pict>
          </mc:Fallback>
        </mc:AlternateContent>
      </w:r>
      <w:r>
        <w:rPr>
          <w:color w:val="FF0000"/>
        </w:rPr>
        <mc:AlternateContent>
          <mc:Choice Requires="wps">
            <w:drawing>
              <wp:anchor distT="0" distB="0" distL="85723" distR="85723" simplePos="0" relativeHeight="1815" behindDoc="0" locked="0" layoutInCell="1" hidden="0" allowOverlap="1">
                <wp:simplePos x="0" y="0"/>
                <wp:positionH relativeFrom="character">
                  <wp:posOffset>820653</wp:posOffset>
                </wp:positionH>
                <wp:positionV relativeFrom="line">
                  <wp:posOffset>-48083</wp:posOffset>
                </wp:positionV>
                <wp:extent cx="37707" cy="58951"/>
                <wp:effectExtent l="0" t="0" r="0" b="0"/>
                <wp:wrapNone/>
                <wp:docPr id="2167" name="对象 2167"/>
                <wp:cNvGraphicFramePr>
                  <a:graphicFrameLocks noChangeAspect="0" noSelect="1"/>
                </wp:cNvGraphicFramePr>
                <a:graphic>
                  <a:graphicData uri="http://schemas.microsoft.com/office/word/2010/wordprocessingInk">
                    <w14:contentPart bwMode="auto" r:id="rId1423">
                      <w14:nvContentPartPr>
                        <w14:cNvContentPartPr/>
                      </w14:nvContentPartPr>
                      <w14:xfrm>
                        <a:off x="0" y="0"/>
                        <a:ext cx="37707" cy="58951"/>
                      </w14:xfrm>
                    </w14:contentPart>
                  </a:graphicData>
                </a:graphic>
              </wp:anchor>
            </w:drawing>
          </mc:Choice>
          <mc:Fallback>
            <w:pict>
              <v:shape type="#_x0000_t75" id="对象 2168" o:spid="_x0000_s2168" fillcolor="#FFFFFF" stroked="t" strokeweight="1.0pt" style="position:absolute;&#10;margin-left:64.61835pt;&#10;margin-top:-3.7860632pt;&#10;width:2.9690557pt;&#10;height:4.641811pt;&#10;z-index:1815;&#10;mso-position-horizontal:absolute;&#10;mso-position-horizontal-relative:char;&#10;mso-position-vertical:absolute;&#10;mso-position-vertical-relative:line;&#10;mso-wrap-distance-left:6.7498426pt;&#10;mso-wrap-distance-right:6.7498426pt;">
                <v:stroke color="#000000"/>
                <v:imagedata r:id="rId1424"/>
                <o:lock selection="t"/>
              </v:shape>
            </w:pict>
          </mc:Fallback>
        </mc:AlternateContent>
      </w:r>
    </w:p>
    <w:p>
      <w:pPr>
        <w:rPr>
          <w:rFonts w:hint="eastAsia"/>
        </w:rPr>
      </w:pPr>
      <w:r>
        <w:rPr>
          <w:color w:val="FF0000"/>
        </w:rPr>
        <mc:AlternateContent>
          <mc:Choice Requires="wps">
            <w:drawing>
              <wp:anchor distT="0" distB="0" distL="85723" distR="85723" simplePos="0" relativeHeight="1751" behindDoc="0" locked="0" layoutInCell="1" hidden="0" allowOverlap="1">
                <wp:simplePos x="0" y="0"/>
                <wp:positionH relativeFrom="character">
                  <wp:posOffset>1596796</wp:posOffset>
                </wp:positionH>
                <wp:positionV relativeFrom="line">
                  <wp:posOffset>239116</wp:posOffset>
                </wp:positionV>
                <wp:extent cx="41023" cy="41023"/>
                <wp:effectExtent l="0" t="0" r="0" b="0"/>
                <wp:wrapNone/>
                <wp:docPr id="2170" name="对象 2170"/>
                <wp:cNvGraphicFramePr>
                  <a:graphicFrameLocks noChangeAspect="0" noSelect="1"/>
                </wp:cNvGraphicFramePr>
                <a:graphic>
                  <a:graphicData uri="http://schemas.microsoft.com/office/word/2010/wordprocessingInk">
                    <w14:contentPart bwMode="auto" r:id="rId1425">
                      <w14:nvContentPartPr>
                        <w14:cNvContentPartPr/>
                      </w14:nvContentPartPr>
                      <w14:xfrm>
                        <a:off x="0" y="0"/>
                        <a:ext cx="41023" cy="41023"/>
                      </w14:xfrm>
                    </w14:contentPart>
                  </a:graphicData>
                </a:graphic>
              </wp:anchor>
            </w:drawing>
          </mc:Choice>
          <mc:Fallback>
            <w:pict>
              <v:shape type="#_x0000_t75" id="对象 2171" o:spid="_x0000_s2171" fillcolor="#FFFFFF" stroked="t" strokeweight="1.0pt" style="position:absolute;&#10;margin-left:125.73198pt;&#10;margin-top:18.828032pt;&#10;width:3.2301602pt;&#10;height:3.2301574pt;&#10;z-index:1751;&#10;mso-position-horizontal:absolute;&#10;mso-position-horizontal-relative:char;&#10;mso-position-vertical:absolute;&#10;mso-position-vertical-relative:line;&#10;mso-wrap-distance-left:6.7498426pt;&#10;mso-wrap-distance-right:6.7498426pt;">
                <v:stroke color="#000000"/>
                <v:imagedata r:id="rId1426"/>
                <o:lock selection="t"/>
              </v:shape>
            </w:pict>
          </mc:Fallback>
        </mc:AlternateContent>
      </w:r>
      <w:r>
        <w:rPr>
          <w:color w:val="FF0000"/>
        </w:rPr>
        <mc:AlternateContent>
          <mc:Choice Requires="wps">
            <w:drawing>
              <wp:anchor distT="0" distB="0" distL="85723" distR="85723" simplePos="0" relativeHeight="1752" behindDoc="0" locked="0" layoutInCell="1" hidden="0" allowOverlap="1">
                <wp:simplePos x="0" y="0"/>
                <wp:positionH relativeFrom="character">
                  <wp:posOffset>1505334</wp:posOffset>
                </wp:positionH>
                <wp:positionV relativeFrom="line">
                  <wp:posOffset>38657</wp:posOffset>
                </wp:positionV>
                <wp:extent cx="79600" cy="277963"/>
                <wp:effectExtent l="0" t="0" r="0" b="0"/>
                <wp:wrapNone/>
                <wp:docPr id="2173" name="对象 2173"/>
                <wp:cNvGraphicFramePr>
                  <a:graphicFrameLocks noChangeAspect="0" noSelect="1"/>
                </wp:cNvGraphicFramePr>
                <a:graphic>
                  <a:graphicData uri="http://schemas.microsoft.com/office/word/2010/wordprocessingInk">
                    <w14:contentPart bwMode="auto" r:id="rId1427">
                      <w14:nvContentPartPr>
                        <w14:cNvContentPartPr/>
                      </w14:nvContentPartPr>
                      <w14:xfrm>
                        <a:off x="0" y="0"/>
                        <a:ext cx="79600" cy="277963"/>
                      </w14:xfrm>
                    </w14:contentPart>
                  </a:graphicData>
                </a:graphic>
              </wp:anchor>
            </w:drawing>
          </mc:Choice>
          <mc:Fallback>
            <w:pict>
              <v:shape type="#_x0000_t75" id="对象 2174" o:spid="_x0000_s2174" fillcolor="#FFFFFF" stroked="t" strokeweight="1.0pt" style="position:absolute;&#10;margin-left:118.530235pt;&#10;margin-top:3.0438583pt;&#10;width:6.2677193pt;&#10;height:21.88685pt;&#10;z-index:1752;&#10;mso-position-horizontal:absolute;&#10;mso-position-horizontal-relative:char;&#10;mso-position-vertical:absolute;&#10;mso-position-vertical-relative:line;&#10;mso-wrap-distance-left:6.7498426pt;&#10;mso-wrap-distance-right:6.7498426pt;">
                <v:stroke color="#000000"/>
                <v:imagedata r:id="rId1428"/>
                <o:lock selection="t"/>
              </v:shape>
            </w:pict>
          </mc:Fallback>
        </mc:AlternateContent>
      </w:r>
      <w:r>
        <w:rPr>
          <w:color w:val="FF0000"/>
        </w:rPr>
        <mc:AlternateContent>
          <mc:Choice Requires="wps">
            <w:drawing>
              <wp:anchor distT="0" distB="0" distL="85723" distR="85723" simplePos="0" relativeHeight="1753" behindDoc="0" locked="0" layoutInCell="1" hidden="0" allowOverlap="1">
                <wp:simplePos x="0" y="0"/>
                <wp:positionH relativeFrom="character">
                  <wp:posOffset>961183</wp:posOffset>
                </wp:positionH>
                <wp:positionV relativeFrom="line">
                  <wp:posOffset>223862</wp:posOffset>
                </wp:positionV>
                <wp:extent cx="41022" cy="41023"/>
                <wp:effectExtent l="0" t="0" r="0" b="0"/>
                <wp:wrapNone/>
                <wp:docPr id="2176" name="对象 2176"/>
                <wp:cNvGraphicFramePr>
                  <a:graphicFrameLocks noChangeAspect="0" noSelect="1"/>
                </wp:cNvGraphicFramePr>
                <a:graphic>
                  <a:graphicData uri="http://schemas.microsoft.com/office/word/2010/wordprocessingInk">
                    <w14:contentPart bwMode="auto" r:id="rId1429">
                      <w14:nvContentPartPr>
                        <w14:cNvContentPartPr/>
                      </w14:nvContentPartPr>
                      <w14:xfrm>
                        <a:off x="0" y="0"/>
                        <a:ext cx="41022" cy="41023"/>
                      </w14:xfrm>
                    </w14:contentPart>
                  </a:graphicData>
                </a:graphic>
              </wp:anchor>
            </w:drawing>
          </mc:Choice>
          <mc:Fallback>
            <w:pict>
              <v:shape type="#_x0000_t75" id="对象 2177" o:spid="_x0000_s2177" fillcolor="#FFFFFF" stroked="t" strokeweight="1.0pt" style="position:absolute;&#10;margin-left:75.6837pt;&#10;margin-top:17.626928pt;&#10;width:3.2300801pt;&#10;height:3.2301574pt;&#10;z-index:1753;&#10;mso-position-horizontal:absolute;&#10;mso-position-horizontal-relative:char;&#10;mso-position-vertical:absolute;&#10;mso-position-vertical-relative:line;&#10;mso-wrap-distance-left:6.7498426pt;&#10;mso-wrap-distance-right:6.7498426pt;">
                <v:stroke color="#000000"/>
                <v:imagedata r:id="rId1430"/>
                <o:lock selection="t"/>
              </v:shape>
            </w:pict>
          </mc:Fallback>
        </mc:AlternateContent>
      </w:r>
      <w:r>
        <w:rPr>
          <w:color w:val="FF0000"/>
        </w:rPr>
        <mc:AlternateContent>
          <mc:Choice Requires="wps">
            <w:drawing>
              <wp:anchor distT="0" distB="0" distL="85723" distR="85723" simplePos="0" relativeHeight="1754" behindDoc="0" locked="0" layoutInCell="1" hidden="0" allowOverlap="1">
                <wp:simplePos x="0" y="0"/>
                <wp:positionH relativeFrom="character">
                  <wp:posOffset>584547</wp:posOffset>
                </wp:positionH>
                <wp:positionV relativeFrom="line">
                  <wp:posOffset>178116</wp:posOffset>
                </wp:positionV>
                <wp:extent cx="41024" cy="41023"/>
                <wp:effectExtent l="0" t="0" r="0" b="0"/>
                <wp:wrapNone/>
                <wp:docPr id="2179" name="对象 2179"/>
                <wp:cNvGraphicFramePr>
                  <a:graphicFrameLocks noChangeAspect="0" noSelect="1"/>
                </wp:cNvGraphicFramePr>
                <a:graphic>
                  <a:graphicData uri="http://schemas.microsoft.com/office/word/2010/wordprocessingInk">
                    <w14:contentPart bwMode="auto" r:id="rId1431">
                      <w14:nvContentPartPr>
                        <w14:cNvContentPartPr/>
                      </w14:nvContentPartPr>
                      <w14:xfrm>
                        <a:off x="0" y="0"/>
                        <a:ext cx="41024" cy="41023"/>
                      </w14:xfrm>
                    </w14:contentPart>
                  </a:graphicData>
                </a:graphic>
              </wp:anchor>
            </w:drawing>
          </mc:Choice>
          <mc:Fallback>
            <w:pict>
              <v:shape type="#_x0000_t75" id="对象 2180" o:spid="_x0000_s2180" fillcolor="#FFFFFF" stroked="t" strokeweight="1.0pt" style="position:absolute;&#10;margin-left:46.027325pt;&#10;margin-top:14.024883pt;&#10;width:3.2302375pt;&#10;height:3.2301574pt;&#10;z-index:1754;&#10;mso-position-horizontal:absolute;&#10;mso-position-horizontal-relative:char;&#10;mso-position-vertical:absolute;&#10;mso-position-vertical-relative:line;&#10;mso-wrap-distance-left:6.7498426pt;&#10;mso-wrap-distance-right:6.7498426pt;">
                <v:stroke color="#000000"/>
                <v:imagedata r:id="rId1432"/>
                <o:lock selection="t"/>
              </v:shape>
            </w:pict>
          </mc:Fallback>
        </mc:AlternateContent>
      </w:r>
      <w:r>
        <w:rPr>
          <w:color w:val="FF0000"/>
        </w:rPr>
        <mc:AlternateContent>
          <mc:Choice Requires="wps">
            <w:drawing>
              <wp:anchor distT="0" distB="0" distL="85723" distR="85723" simplePos="0" relativeHeight="1755" behindDoc="0" locked="0" layoutInCell="1" hidden="0" allowOverlap="1">
                <wp:simplePos x="0" y="0"/>
                <wp:positionH relativeFrom="character">
                  <wp:posOffset>767573</wp:posOffset>
                </wp:positionH>
                <wp:positionV relativeFrom="line">
                  <wp:posOffset>173448</wp:posOffset>
                </wp:positionV>
                <wp:extent cx="41023" cy="41023"/>
                <wp:effectExtent l="0" t="0" r="0" b="0"/>
                <wp:wrapNone/>
                <wp:docPr id="2182" name="对象 2182"/>
                <wp:cNvGraphicFramePr>
                  <a:graphicFrameLocks noChangeAspect="0" noSelect="1"/>
                </wp:cNvGraphicFramePr>
                <a:graphic>
                  <a:graphicData uri="http://schemas.microsoft.com/office/word/2010/wordprocessingInk">
                    <w14:contentPart bwMode="auto" r:id="rId1433">
                      <w14:nvContentPartPr>
                        <w14:cNvContentPartPr/>
                      </w14:nvContentPartPr>
                      <w14:xfrm>
                        <a:off x="0" y="0"/>
                        <a:ext cx="41023" cy="41023"/>
                      </w14:xfrm>
                    </w14:contentPart>
                  </a:graphicData>
                </a:graphic>
              </wp:anchor>
            </w:drawing>
          </mc:Choice>
          <mc:Fallback>
            <w:pict>
              <v:shape type="#_x0000_t75" id="对象 2183" o:spid="_x0000_s2183" fillcolor="#FFFFFF" stroked="t" strokeweight="1.0pt" style="position:absolute;&#10;margin-left:60.43882pt;&#10;margin-top:13.657323pt;&#10;width:3.2301602pt;&#10;height:3.2301574pt;&#10;z-index:1755;&#10;mso-position-horizontal:absolute;&#10;mso-position-horizontal-relative:char;&#10;mso-position-vertical:absolute;&#10;mso-position-vertical-relative:line;&#10;mso-wrap-distance-left:6.7498426pt;&#10;mso-wrap-distance-right:6.7498426pt;">
                <v:stroke color="#000000"/>
                <v:imagedata r:id="rId1434"/>
                <o:lock selection="t"/>
              </v:shape>
            </w:pict>
          </mc:Fallback>
        </mc:AlternateContent>
      </w:r>
      <w:r>
        <w:rPr>
          <w:color w:val="FF0000"/>
        </w:rPr>
        <mc:AlternateContent>
          <mc:Choice Requires="wps">
            <w:drawing>
              <wp:anchor distT="0" distB="0" distL="85723" distR="85723" simplePos="0" relativeHeight="1756" behindDoc="0" locked="0" layoutInCell="1" hidden="0" allowOverlap="1">
                <wp:simplePos x="0" y="0"/>
                <wp:positionH relativeFrom="character">
                  <wp:posOffset>683842</wp:posOffset>
                </wp:positionH>
                <wp:positionV relativeFrom="line">
                  <wp:posOffset>104960</wp:posOffset>
                </wp:positionV>
                <wp:extent cx="69271" cy="116561"/>
                <wp:effectExtent l="0" t="0" r="0" b="0"/>
                <wp:wrapNone/>
                <wp:docPr id="2185" name="对象 2185"/>
                <wp:cNvGraphicFramePr>
                  <a:graphicFrameLocks noChangeAspect="0" noSelect="1"/>
                </wp:cNvGraphicFramePr>
                <a:graphic>
                  <a:graphicData uri="http://schemas.microsoft.com/office/word/2010/wordprocessingInk">
                    <w14:contentPart bwMode="auto" r:id="rId1435">
                      <w14:nvContentPartPr>
                        <w14:cNvContentPartPr/>
                      </w14:nvContentPartPr>
                      <w14:xfrm>
                        <a:off x="0" y="0"/>
                        <a:ext cx="69271" cy="116561"/>
                      </w14:xfrm>
                    </w14:contentPart>
                  </a:graphicData>
                </a:graphic>
              </wp:anchor>
            </w:drawing>
          </mc:Choice>
          <mc:Fallback>
            <w:pict>
              <v:shape type="#_x0000_t75" id="对象 2186" o:spid="_x0000_s2186" fillcolor="#FFFFFF" stroked="t" strokeweight="1.0pt" style="position:absolute;&#10;margin-left:53.845825pt;&#10;margin-top:8.264567pt;&#10;width:5.4544115pt;&#10;height:9.178031pt;&#10;z-index:1756;&#10;mso-position-horizontal:absolute;&#10;mso-position-horizontal-relative:char;&#10;mso-position-vertical:absolute;&#10;mso-position-vertical-relative:line;&#10;mso-wrap-distance-left:6.7498426pt;&#10;mso-wrap-distance-right:6.7498426pt;">
                <v:stroke color="#000000"/>
                <v:imagedata r:id="rId1436"/>
                <o:lock selection="t"/>
              </v:shape>
            </w:pict>
          </mc:Fallback>
        </mc:AlternateContent>
      </w:r>
      <w:r>
        <w:rPr>
          <w:color w:val="FF0000"/>
        </w:rPr>
        <mc:AlternateContent>
          <mc:Choice Requires="wps">
            <w:drawing>
              <wp:anchor distT="0" distB="0" distL="85723" distR="85723" simplePos="0" relativeHeight="1757" behindDoc="0" locked="0" layoutInCell="1" hidden="0" allowOverlap="1">
                <wp:simplePos x="0" y="0"/>
                <wp:positionH relativeFrom="character">
                  <wp:posOffset>432721</wp:posOffset>
                </wp:positionH>
                <wp:positionV relativeFrom="line">
                  <wp:posOffset>47262</wp:posOffset>
                </wp:positionV>
                <wp:extent cx="111983" cy="144002"/>
                <wp:effectExtent l="0" t="0" r="0" b="0"/>
                <wp:wrapNone/>
                <wp:docPr id="2188" name="对象 2188"/>
                <wp:cNvGraphicFramePr>
                  <a:graphicFrameLocks noChangeAspect="0" noSelect="1"/>
                </wp:cNvGraphicFramePr>
                <a:graphic>
                  <a:graphicData uri="http://schemas.microsoft.com/office/word/2010/wordprocessingInk">
                    <w14:contentPart bwMode="auto" r:id="rId1437">
                      <w14:nvContentPartPr>
                        <w14:cNvContentPartPr/>
                      </w14:nvContentPartPr>
                      <w14:xfrm>
                        <a:off x="0" y="0"/>
                        <a:ext cx="111983" cy="144002"/>
                      </w14:xfrm>
                    </w14:contentPart>
                  </a:graphicData>
                </a:graphic>
              </wp:anchor>
            </w:drawing>
          </mc:Choice>
          <mc:Fallback>
            <w:pict>
              <v:shape type="#_x0000_t75" id="对象 2189" o:spid="_x0000_s2189" fillcolor="#FFFFFF" stroked="t" strokeweight="1.0pt" style="position:absolute;&#10;margin-left:34.07252pt;&#10;margin-top:3.7214174pt;&#10;width:8.817558pt;&#10;height:11.33874pt;&#10;z-index:1757;&#10;mso-position-horizontal:absolute;&#10;mso-position-horizontal-relative:char;&#10;mso-position-vertical:absolute;&#10;mso-position-vertical-relative:line;&#10;mso-wrap-distance-left:6.7498426pt;&#10;mso-wrap-distance-right:6.7498426pt;">
                <v:stroke color="#000000"/>
                <v:imagedata r:id="rId1438"/>
                <o:lock selection="t"/>
              </v:shape>
            </w:pict>
          </mc:Fallback>
        </mc:AlternateContent>
      </w:r>
      <w:r>
        <w:rPr>
          <w:color w:val="FF0000"/>
        </w:rPr>
        <mc:AlternateContent>
          <mc:Choice Requires="wps">
            <w:drawing>
              <wp:anchor distT="0" distB="0" distL="85723" distR="85723" simplePos="0" relativeHeight="1758" behindDoc="0" locked="0" layoutInCell="1" hidden="0" allowOverlap="1">
                <wp:simplePos x="0" y="0"/>
                <wp:positionH relativeFrom="character">
                  <wp:posOffset>825409</wp:posOffset>
                </wp:positionH>
                <wp:positionV relativeFrom="line">
                  <wp:posOffset>46136</wp:posOffset>
                </wp:positionV>
                <wp:extent cx="27819" cy="190659"/>
                <wp:effectExtent l="0" t="0" r="0" b="0"/>
                <wp:wrapNone/>
                <wp:docPr id="2191" name="对象 2191"/>
                <wp:cNvGraphicFramePr>
                  <a:graphicFrameLocks noChangeAspect="0" noSelect="1"/>
                </wp:cNvGraphicFramePr>
                <a:graphic>
                  <a:graphicData uri="http://schemas.microsoft.com/office/word/2010/wordprocessingInk">
                    <w14:contentPart bwMode="auto" r:id="rId1439">
                      <w14:nvContentPartPr>
                        <w14:cNvContentPartPr/>
                      </w14:nvContentPartPr>
                      <w14:xfrm>
                        <a:off x="0" y="0"/>
                        <a:ext cx="27819" cy="190659"/>
                      </w14:xfrm>
                    </w14:contentPart>
                  </a:graphicData>
                </a:graphic>
              </wp:anchor>
            </w:drawing>
          </mc:Choice>
          <mc:Fallback>
            <w:pict>
              <v:shape type="#_x0000_t75" id="对象 2192" o:spid="_x0000_s2192" fillcolor="#FFFFFF" stroked="t" strokeweight="1.0pt" style="position:absolute;&#10;margin-left:64.992836pt;&#10;margin-top:3.632756pt;&#10;width:2.1904745pt;&#10;height:15.01252pt;&#10;z-index:1758;&#10;mso-position-horizontal:absolute;&#10;mso-position-horizontal-relative:char;&#10;mso-position-vertical:absolute;&#10;mso-position-vertical-relative:line;&#10;mso-wrap-distance-left:6.7498426pt;&#10;mso-wrap-distance-right:6.7498426pt;">
                <v:stroke color="#000000"/>
                <v:imagedata r:id="rId1440"/>
                <o:lock selection="t"/>
              </v:shape>
            </w:pict>
          </mc:Fallback>
        </mc:AlternateContent>
      </w:r>
      <w:r>
        <w:rPr>
          <w:color w:val="FF0000"/>
        </w:rPr>
        <mc:AlternateContent>
          <mc:Choice Requires="wps">
            <w:drawing>
              <wp:anchor distT="0" distB="0" distL="85723" distR="85723" simplePos="0" relativeHeight="1759" behindDoc="0" locked="0" layoutInCell="1" hidden="0" allowOverlap="1">
                <wp:simplePos x="0" y="0"/>
                <wp:positionH relativeFrom="character">
                  <wp:posOffset>594643</wp:posOffset>
                </wp:positionH>
                <wp:positionV relativeFrom="line">
                  <wp:posOffset>44853</wp:posOffset>
                </wp:positionV>
                <wp:extent cx="126157" cy="191554"/>
                <wp:effectExtent l="0" t="0" r="0" b="0"/>
                <wp:wrapNone/>
                <wp:docPr id="2194" name="对象 2194"/>
                <wp:cNvGraphicFramePr>
                  <a:graphicFrameLocks noChangeAspect="0" noSelect="1"/>
                </wp:cNvGraphicFramePr>
                <a:graphic>
                  <a:graphicData uri="http://schemas.microsoft.com/office/word/2010/wordprocessingInk">
                    <w14:contentPart bwMode="auto" r:id="rId1441">
                      <w14:nvContentPartPr>
                        <w14:cNvContentPartPr/>
                      </w14:nvContentPartPr>
                      <w14:xfrm>
                        <a:off x="0" y="0"/>
                        <a:ext cx="126157" cy="191554"/>
                      </w14:xfrm>
                    </w14:contentPart>
                  </a:graphicData>
                </a:graphic>
              </wp:anchor>
            </w:drawing>
          </mc:Choice>
          <mc:Fallback>
            <w:pict>
              <v:shape type="#_x0000_t75" id="对象 2195" o:spid="_x0000_s2195" fillcolor="#FFFFFF" stroked="t" strokeweight="1.0pt" style="position:absolute;&#10;margin-left:46.822285pt;&#10;margin-top:3.5317323pt;&#10;width:9.933623pt;&#10;height:15.082992pt;&#10;z-index:1759;&#10;mso-position-horizontal:absolute;&#10;mso-position-horizontal-relative:char;&#10;mso-position-vertical:absolute;&#10;mso-position-vertical-relative:line;&#10;mso-wrap-distance-left:6.7498426pt;&#10;mso-wrap-distance-right:6.7498426pt;">
                <v:stroke color="#000000"/>
                <v:imagedata r:id="rId1442"/>
                <o:lock selection="t"/>
              </v:shape>
            </w:pict>
          </mc:Fallback>
        </mc:AlternateContent>
      </w:r>
      <w:r>
        <w:rPr>
          <w:color w:val="FF0000"/>
        </w:rPr>
        <mc:AlternateContent>
          <mc:Choice Requires="wps">
            <w:drawing>
              <wp:anchor distT="0" distB="0" distL="85723" distR="85723" simplePos="0" relativeHeight="1760" behindDoc="0" locked="0" layoutInCell="1" hidden="0" allowOverlap="1">
                <wp:simplePos x="0" y="0"/>
                <wp:positionH relativeFrom="character">
                  <wp:posOffset>832261</wp:posOffset>
                </wp:positionH>
                <wp:positionV relativeFrom="line">
                  <wp:posOffset>30612</wp:posOffset>
                </wp:positionV>
                <wp:extent cx="118230" cy="229537"/>
                <wp:effectExtent l="0" t="0" r="0" b="0"/>
                <wp:wrapNone/>
                <wp:docPr id="2197" name="对象 2197"/>
                <wp:cNvGraphicFramePr>
                  <a:graphicFrameLocks noChangeAspect="0" noSelect="1"/>
                </wp:cNvGraphicFramePr>
                <a:graphic>
                  <a:graphicData uri="http://schemas.microsoft.com/office/word/2010/wordprocessingInk">
                    <w14:contentPart bwMode="auto" r:id="rId1443">
                      <w14:nvContentPartPr>
                        <w14:cNvContentPartPr/>
                      </w14:nvContentPartPr>
                      <w14:xfrm>
                        <a:off x="0" y="0"/>
                        <a:ext cx="118230" cy="229537"/>
                      </w14:xfrm>
                    </w14:contentPart>
                  </a:graphicData>
                </a:graphic>
              </wp:anchor>
            </w:drawing>
          </mc:Choice>
          <mc:Fallback>
            <w:pict>
              <v:shape type="#_x0000_t75" id="对象 2198" o:spid="_x0000_s2198" fillcolor="#FFFFFF" stroked="t" strokeweight="1.0pt" style="position:absolute;&#10;margin-left:65.532364pt;&#10;margin-top:2.4103937pt;&#10;width:9.309449pt;&#10;height:18.07378pt;&#10;z-index:1760;&#10;mso-position-horizontal:absolute;&#10;mso-position-horizontal-relative:char;&#10;mso-position-vertical:absolute;&#10;mso-position-vertical-relative:line;&#10;mso-wrap-distance-left:6.7498426pt;&#10;mso-wrap-distance-right:6.7498426pt;">
                <v:stroke color="#000000"/>
                <v:imagedata r:id="rId1444"/>
                <o:lock selection="t"/>
              </v:shape>
            </w:pict>
          </mc:Fallback>
        </mc:AlternateContent>
      </w:r>
      <w:r>
        <w:rPr>
          <w:color w:val="FF0000"/>
        </w:rPr>
        <mc:AlternateContent>
          <mc:Choice Requires="wps">
            <w:drawing>
              <wp:anchor distT="0" distB="0" distL="85723" distR="85723" simplePos="0" relativeHeight="1761" behindDoc="0" locked="0" layoutInCell="1" hidden="0" allowOverlap="1">
                <wp:simplePos x="0" y="0"/>
                <wp:positionH relativeFrom="character">
                  <wp:posOffset>412184</wp:posOffset>
                </wp:positionH>
                <wp:positionV relativeFrom="line">
                  <wp:posOffset>30100</wp:posOffset>
                </wp:positionV>
                <wp:extent cx="73712" cy="205748"/>
                <wp:effectExtent l="0" t="0" r="0" b="0"/>
                <wp:wrapNone/>
                <wp:docPr id="2200" name="对象 2200"/>
                <wp:cNvGraphicFramePr>
                  <a:graphicFrameLocks noChangeAspect="0" noSelect="1"/>
                </wp:cNvGraphicFramePr>
                <a:graphic>
                  <a:graphicData uri="http://schemas.microsoft.com/office/word/2010/wordprocessingInk">
                    <w14:contentPart bwMode="auto" r:id="rId1445">
                      <w14:nvContentPartPr>
                        <w14:cNvContentPartPr/>
                      </w14:nvContentPartPr>
                      <w14:xfrm>
                        <a:off x="0" y="0"/>
                        <a:ext cx="73712" cy="205748"/>
                      </w14:xfrm>
                    </w14:contentPart>
                  </a:graphicData>
                </a:graphic>
              </wp:anchor>
            </w:drawing>
          </mc:Choice>
          <mc:Fallback>
            <w:pict>
              <v:shape type="#_x0000_t75" id="对象 2201" o:spid="_x0000_s2201" fillcolor="#FFFFFF" stroked="t" strokeweight="1.0pt" style="position:absolute;&#10;margin-left:32.455433pt;&#10;margin-top:2.3700788pt;&#10;width:5.804095pt;&#10;height:16.20063pt;&#10;z-index:1761;&#10;mso-position-horizontal:absolute;&#10;mso-position-horizontal-relative:char;&#10;mso-position-vertical:absolute;&#10;mso-position-vertical-relative:line;&#10;mso-wrap-distance-left:6.7498426pt;&#10;mso-wrap-distance-right:6.7498426pt;">
                <v:stroke color="#000000"/>
                <v:imagedata r:id="rId1446"/>
                <o:lock selection="t"/>
              </v:shape>
            </w:pict>
          </mc:Fallback>
        </mc:AlternateContent>
      </w:r>
      <w:r>
        <w:rPr>
          <w:color w:val="FF0000"/>
        </w:rPr>
        <mc:AlternateContent>
          <mc:Choice Requires="wps">
            <w:drawing>
              <wp:anchor distT="0" distB="0" distL="85723" distR="85723" simplePos="0" relativeHeight="1762" behindDoc="0" locked="0" layoutInCell="1" hidden="0" allowOverlap="1">
                <wp:simplePos x="0" y="0"/>
                <wp:positionH relativeFrom="character">
                  <wp:posOffset>1208487</wp:posOffset>
                </wp:positionH>
                <wp:positionV relativeFrom="line">
                  <wp:posOffset>71074</wp:posOffset>
                </wp:positionV>
                <wp:extent cx="283613" cy="189039"/>
                <wp:effectExtent l="0" t="0" r="0" b="0"/>
                <wp:wrapNone/>
                <wp:docPr id="2203" name="对象 2203"/>
                <wp:cNvGraphicFramePr>
                  <a:graphicFrameLocks noChangeAspect="0" noSelect="1"/>
                </wp:cNvGraphicFramePr>
                <a:graphic>
                  <a:graphicData uri="http://schemas.microsoft.com/office/word/2010/wordprocessingInk">
                    <w14:contentPart bwMode="auto" r:id="rId1447">
                      <w14:nvContentPartPr>
                        <w14:cNvContentPartPr/>
                      </w14:nvContentPartPr>
                      <w14:xfrm>
                        <a:off x="0" y="0"/>
                        <a:ext cx="283613" cy="189039"/>
                      </w14:xfrm>
                    </w14:contentPart>
                  </a:graphicData>
                </a:graphic>
              </wp:anchor>
            </w:drawing>
          </mc:Choice>
          <mc:Fallback>
            <w:pict>
              <v:shape type="#_x0000_t75" id="对象 2204" o:spid="_x0000_s2204" fillcolor="#FFFFFF" stroked="t" strokeweight="1.0pt" style="position:absolute;&#10;margin-left:95.156456pt;&#10;margin-top:5.596378pt;&#10;width:22.331736pt;&#10;height:14.88496pt;&#10;z-index:1762;&#10;mso-position-horizontal:absolute;&#10;mso-position-horizontal-relative:char;&#10;mso-position-vertical:absolute;&#10;mso-position-vertical-relative:line;&#10;mso-wrap-distance-left:6.7498426pt;&#10;mso-wrap-distance-right:6.7498426pt;">
                <v:stroke color="#000000"/>
                <v:imagedata r:id="rId1448"/>
                <o:lock selection="t"/>
              </v:shape>
            </w:pict>
          </mc:Fallback>
        </mc:AlternateContent>
      </w:r>
      <w:r>
        <w:rPr>
          <w:color w:val="FF0000"/>
        </w:rPr>
        <mc:AlternateContent>
          <mc:Choice Requires="wps">
            <w:drawing>
              <wp:anchor distT="0" distB="0" distL="85723" distR="85723" simplePos="0" relativeHeight="1763" behindDoc="0" locked="0" layoutInCell="1" hidden="0" allowOverlap="1">
                <wp:simplePos x="0" y="0"/>
                <wp:positionH relativeFrom="character">
                  <wp:posOffset>1505333</wp:posOffset>
                </wp:positionH>
                <wp:positionV relativeFrom="line">
                  <wp:posOffset>18427</wp:posOffset>
                </wp:positionV>
                <wp:extent cx="24124" cy="106523"/>
                <wp:effectExtent l="0" t="0" r="0" b="0"/>
                <wp:wrapNone/>
                <wp:docPr id="2206" name="对象 2206"/>
                <wp:cNvGraphicFramePr>
                  <a:graphicFrameLocks noChangeAspect="0" noSelect="1"/>
                </wp:cNvGraphicFramePr>
                <a:graphic>
                  <a:graphicData uri="http://schemas.microsoft.com/office/word/2010/wordprocessingInk">
                    <w14:contentPart bwMode="auto" r:id="rId1449">
                      <w14:nvContentPartPr>
                        <w14:cNvContentPartPr/>
                      </w14:nvContentPartPr>
                      <w14:xfrm>
                        <a:off x="0" y="0"/>
                        <a:ext cx="24124" cy="106523"/>
                      </w14:xfrm>
                    </w14:contentPart>
                  </a:graphicData>
                </a:graphic>
              </wp:anchor>
            </w:drawing>
          </mc:Choice>
          <mc:Fallback>
            <w:pict>
              <v:shape type="#_x0000_t75" id="对象 2207" o:spid="_x0000_s2207" fillcolor="#FFFFFF" stroked="t" strokeweight="1.0pt" style="position:absolute;&#10;margin-left:118.53016pt;&#10;margin-top:1.4509449pt;&#10;width:1.89953pt;&#10;height:8.387638pt;&#10;z-index:1763;&#10;mso-position-horizontal:absolute;&#10;mso-position-horizontal-relative:char;&#10;mso-position-vertical:absolute;&#10;mso-position-vertical-relative:line;&#10;mso-wrap-distance-left:6.7498426pt;&#10;mso-wrap-distance-right:6.7498426pt;">
                <v:stroke color="#000000"/>
                <v:imagedata r:id="rId1450"/>
                <o:lock selection="t"/>
              </v:shape>
            </w:pict>
          </mc:Fallback>
        </mc:AlternateContent>
      </w:r>
      <w:r>
        <w:rPr>
          <w:color w:val="FF0000"/>
        </w:rPr>
        <mc:AlternateContent>
          <mc:Choice Requires="wps">
            <w:drawing>
              <wp:anchor distT="0" distB="0" distL="85723" distR="85723" simplePos="0" relativeHeight="1764" behindDoc="0" locked="0" layoutInCell="1" hidden="0" allowOverlap="1">
                <wp:simplePos x="0" y="0"/>
                <wp:positionH relativeFrom="character">
                  <wp:posOffset>1806591</wp:posOffset>
                </wp:positionH>
                <wp:positionV relativeFrom="line">
                  <wp:posOffset>87147</wp:posOffset>
                </wp:positionV>
                <wp:extent cx="103254" cy="52046"/>
                <wp:effectExtent l="0" t="0" r="0" b="0"/>
                <wp:wrapNone/>
                <wp:docPr id="2209" name="对象 2209"/>
                <wp:cNvGraphicFramePr>
                  <a:graphicFrameLocks noChangeAspect="0" noSelect="1"/>
                </wp:cNvGraphicFramePr>
                <a:graphic>
                  <a:graphicData uri="http://schemas.microsoft.com/office/word/2010/wordprocessingInk">
                    <w14:contentPart bwMode="auto" r:id="rId1451">
                      <w14:nvContentPartPr>
                        <w14:cNvContentPartPr/>
                      </w14:nvContentPartPr>
                      <w14:xfrm>
                        <a:off x="0" y="0"/>
                        <a:ext cx="103254" cy="52046"/>
                      </w14:xfrm>
                    </w14:contentPart>
                  </a:graphicData>
                </a:graphic>
              </wp:anchor>
            </w:drawing>
          </mc:Choice>
          <mc:Fallback>
            <w:pict>
              <v:shape type="#_x0000_t75" id="对象 2210" o:spid="_x0000_s2210" fillcolor="#FFFFFF" stroked="t" strokeweight="1.0pt" style="position:absolute;&#10;margin-left:142.25127pt;&#10;margin-top:6.861968pt;&#10;width:8.1302395pt;&#10;height:4.0981107pt;&#10;z-index:1764;&#10;mso-position-horizontal:absolute;&#10;mso-position-horizontal-relative:char;&#10;mso-position-vertical:absolute;&#10;mso-position-vertical-relative:line;&#10;mso-wrap-distance-left:6.7498426pt;&#10;mso-wrap-distance-right:6.7498426pt;">
                <v:stroke color="#000000"/>
                <v:imagedata r:id="rId1452"/>
                <o:lock selection="t"/>
              </v:shape>
            </w:pict>
          </mc:Fallback>
        </mc:AlternateContent>
      </w:r>
      <w:r>
        <w:rPr>
          <w:color w:val="FF0000"/>
        </w:rPr>
        <mc:AlternateContent>
          <mc:Choice Requires="wps">
            <w:drawing>
              <wp:anchor distT="0" distB="0" distL="85723" distR="85723" simplePos="0" relativeHeight="1765" behindDoc="0" locked="0" layoutInCell="1" hidden="0" allowOverlap="1">
                <wp:simplePos x="0" y="0"/>
                <wp:positionH relativeFrom="character">
                  <wp:posOffset>1829936</wp:posOffset>
                </wp:positionH>
                <wp:positionV relativeFrom="line">
                  <wp:posOffset>57317</wp:posOffset>
                </wp:positionV>
                <wp:extent cx="69136" cy="35705"/>
                <wp:effectExtent l="0" t="0" r="0" b="0"/>
                <wp:wrapNone/>
                <wp:docPr id="2212" name="对象 2212"/>
                <wp:cNvGraphicFramePr>
                  <a:graphicFrameLocks noChangeAspect="0" noSelect="1"/>
                </wp:cNvGraphicFramePr>
                <a:graphic>
                  <a:graphicData uri="http://schemas.microsoft.com/office/word/2010/wordprocessingInk">
                    <w14:contentPart bwMode="auto" r:id="rId1453">
                      <w14:nvContentPartPr>
                        <w14:cNvContentPartPr/>
                      </w14:nvContentPartPr>
                      <w14:xfrm>
                        <a:off x="0" y="0"/>
                        <a:ext cx="69136" cy="35705"/>
                      </w14:xfrm>
                    </w14:contentPart>
                  </a:graphicData>
                </a:graphic>
              </wp:anchor>
            </w:drawing>
          </mc:Choice>
          <mc:Fallback>
            <w:pict>
              <v:shape type="#_x0000_t75" id="对象 2213" o:spid="_x0000_s2213" fillcolor="#FFFFFF" stroked="t" strokeweight="1.0pt" style="position:absolute;&#10;margin-left:144.08945pt;&#10;margin-top:4.5131497pt;&#10;width:5.44378pt;&#10;height:2.811417pt;&#10;z-index:1765;&#10;mso-position-horizontal:absolute;&#10;mso-position-horizontal-relative:char;&#10;mso-position-vertical:absolute;&#10;mso-position-vertical-relative:line;&#10;mso-wrap-distance-left:6.7498426pt;&#10;mso-wrap-distance-right:6.7498426pt;">
                <v:stroke color="#000000"/>
                <v:imagedata r:id="rId1454"/>
                <o:lock selection="t"/>
              </v:shape>
            </w:pict>
          </mc:Fallback>
        </mc:AlternateContent>
      </w:r>
      <w:r>
        <w:rPr>
          <w:color w:val="FF0000"/>
        </w:rPr>
        <mc:AlternateContent>
          <mc:Choice Requires="wps">
            <w:drawing>
              <wp:anchor distT="0" distB="0" distL="85723" distR="85723" simplePos="0" relativeHeight="1766" behindDoc="0" locked="0" layoutInCell="1" hidden="0" allowOverlap="1">
                <wp:simplePos x="0" y="0"/>
                <wp:positionH relativeFrom="character">
                  <wp:posOffset>1794313</wp:posOffset>
                </wp:positionH>
                <wp:positionV relativeFrom="line">
                  <wp:posOffset>37105</wp:posOffset>
                </wp:positionV>
                <wp:extent cx="34145" cy="128346"/>
                <wp:effectExtent l="0" t="0" r="0" b="0"/>
                <wp:wrapNone/>
                <wp:docPr id="2215" name="对象 2215"/>
                <wp:cNvGraphicFramePr>
                  <a:graphicFrameLocks noChangeAspect="0" noSelect="1"/>
                </wp:cNvGraphicFramePr>
                <a:graphic>
                  <a:graphicData uri="http://schemas.microsoft.com/office/word/2010/wordprocessingInk">
                    <w14:contentPart bwMode="auto" r:id="rId1455">
                      <w14:nvContentPartPr>
                        <w14:cNvContentPartPr/>
                      </w14:nvContentPartPr>
                      <w14:xfrm>
                        <a:off x="0" y="0"/>
                        <a:ext cx="34145" cy="128346"/>
                      </w14:xfrm>
                    </w14:contentPart>
                  </a:graphicData>
                </a:graphic>
              </wp:anchor>
            </w:drawing>
          </mc:Choice>
          <mc:Fallback>
            <w:pict>
              <v:shape type="#_x0000_t75" id="对象 2216" o:spid="_x0000_s2216" fillcolor="#FFFFFF" stroked="t" strokeweight="1.0pt" style="position:absolute;&#10;margin-left:141.28448pt;&#10;margin-top:2.9216535pt;&#10;width:2.6885881pt;&#10;height:10.105985pt;&#10;z-index:1766;&#10;mso-position-horizontal:absolute;&#10;mso-position-horizontal-relative:char;&#10;mso-position-vertical:absolute;&#10;mso-position-vertical-relative:line;&#10;mso-wrap-distance-left:6.7498426pt;&#10;mso-wrap-distance-right:6.7498426pt;">
                <v:stroke color="#000000"/>
                <v:imagedata r:id="rId1456"/>
                <o:lock selection="t"/>
              </v:shape>
            </w:pict>
          </mc:Fallback>
        </mc:AlternateContent>
      </w:r>
      <w:r>
        <w:rPr>
          <w:color w:val="FF0000"/>
        </w:rPr>
        <mc:AlternateContent>
          <mc:Choice Requires="wps">
            <w:drawing>
              <wp:anchor distT="0" distB="0" distL="85723" distR="85723" simplePos="0" relativeHeight="1767" behindDoc="0" locked="0" layoutInCell="1" hidden="0" allowOverlap="1">
                <wp:simplePos x="0" y="0"/>
                <wp:positionH relativeFrom="character">
                  <wp:posOffset>1821844</wp:posOffset>
                </wp:positionH>
                <wp:positionV relativeFrom="line">
                  <wp:posOffset>-8956</wp:posOffset>
                </wp:positionV>
                <wp:extent cx="133235" cy="121480"/>
                <wp:effectExtent l="0" t="0" r="0" b="0"/>
                <wp:wrapNone/>
                <wp:docPr id="2218" name="对象 2218"/>
                <wp:cNvGraphicFramePr>
                  <a:graphicFrameLocks noChangeAspect="0" noSelect="1"/>
                </wp:cNvGraphicFramePr>
                <a:graphic>
                  <a:graphicData uri="http://schemas.microsoft.com/office/word/2010/wordprocessingInk">
                    <w14:contentPart bwMode="auto" r:id="rId1457">
                      <w14:nvContentPartPr>
                        <w14:cNvContentPartPr/>
                      </w14:nvContentPartPr>
                      <w14:xfrm>
                        <a:off x="0" y="0"/>
                        <a:ext cx="133235" cy="121480"/>
                      </w14:xfrm>
                    </w14:contentPart>
                  </a:graphicData>
                </a:graphic>
              </wp:anchor>
            </w:drawing>
          </mc:Choice>
          <mc:Fallback>
            <w:pict>
              <v:shape type="#_x0000_t75" id="对象 2219" o:spid="_x0000_s2219" fillcolor="#FFFFFF" stroked="t" strokeweight="1.0pt" style="position:absolute;&#10;margin-left:143.45229pt;&#10;margin-top:-0.70519686pt;&#10;width:10.490948pt;&#10;height:9.565354pt;&#10;z-index:1767;&#10;mso-position-horizontal:absolute;&#10;mso-position-horizontal-relative:char;&#10;mso-position-vertical:absolute;&#10;mso-position-vertical-relative:line;&#10;mso-wrap-distance-left:6.7498426pt;&#10;mso-wrap-distance-right:6.7498426pt;">
                <v:stroke color="#000000"/>
                <v:imagedata r:id="rId1458"/>
                <o:lock selection="t"/>
              </v:shape>
            </w:pict>
          </mc:Fallback>
        </mc:AlternateContent>
      </w:r>
      <w:r>
        <w:rPr>
          <w:color w:val="FF0000"/>
        </w:rPr>
        <mc:AlternateContent>
          <mc:Choice Requires="wps">
            <w:drawing>
              <wp:anchor distT="0" distB="0" distL="85723" distR="85723" simplePos="0" relativeHeight="1768" behindDoc="0" locked="0" layoutInCell="1" hidden="0" allowOverlap="1">
                <wp:simplePos x="0" y="0"/>
                <wp:positionH relativeFrom="character">
                  <wp:posOffset>2901808</wp:posOffset>
                </wp:positionH>
                <wp:positionV relativeFrom="line">
                  <wp:posOffset>148352</wp:posOffset>
                </wp:positionV>
                <wp:extent cx="74694" cy="41224"/>
                <wp:effectExtent l="0" t="0" r="0" b="0"/>
                <wp:wrapNone/>
                <wp:docPr id="2221" name="对象 2221"/>
                <wp:cNvGraphicFramePr>
                  <a:graphicFrameLocks noChangeAspect="0" noSelect="1"/>
                </wp:cNvGraphicFramePr>
                <a:graphic>
                  <a:graphicData uri="http://schemas.microsoft.com/office/word/2010/wordprocessingInk">
                    <w14:contentPart bwMode="auto" r:id="rId1459">
                      <w14:nvContentPartPr>
                        <w14:cNvContentPartPr/>
                      </w14:nvContentPartPr>
                      <w14:xfrm>
                        <a:off x="0" y="0"/>
                        <a:ext cx="74694" cy="41224"/>
                      </w14:xfrm>
                    </w14:contentPart>
                  </a:graphicData>
                </a:graphic>
              </wp:anchor>
            </w:drawing>
          </mc:Choice>
          <mc:Fallback>
            <w:pict>
              <v:shape type="#_x0000_t75" id="对象 2222" o:spid="_x0000_s2222" fillcolor="#FFFFFF" stroked="t" strokeweight="1.0pt" style="position:absolute;&#10;margin-left:228.48882pt;&#10;margin-top:11.68126pt;&#10;width:5.881418pt;&#10;height:3.2459843pt;&#10;z-index:1768;&#10;mso-position-horizontal:absolute;&#10;mso-position-horizontal-relative:char;&#10;mso-position-vertical:absolute;&#10;mso-position-vertical-relative:line;&#10;mso-wrap-distance-left:6.7498426pt;&#10;mso-wrap-distance-right:6.7498426pt;">
                <v:stroke color="#000000"/>
                <v:imagedata r:id="rId1460"/>
                <o:lock selection="t"/>
              </v:shape>
            </w:pict>
          </mc:Fallback>
        </mc:AlternateContent>
      </w:r>
      <w:r>
        <w:rPr>
          <w:color w:val="FF0000"/>
        </w:rPr>
        <mc:AlternateContent>
          <mc:Choice Requires="wps">
            <w:drawing>
              <wp:anchor distT="0" distB="0" distL="85723" distR="85723" simplePos="0" relativeHeight="1769" behindDoc="0" locked="0" layoutInCell="1" hidden="0" allowOverlap="1">
                <wp:simplePos x="0" y="0"/>
                <wp:positionH relativeFrom="character">
                  <wp:posOffset>2379160</wp:posOffset>
                </wp:positionH>
                <wp:positionV relativeFrom="line">
                  <wp:posOffset>146008</wp:posOffset>
                </wp:positionV>
                <wp:extent cx="48031" cy="26695"/>
                <wp:effectExtent l="0" t="0" r="0" b="0"/>
                <wp:wrapNone/>
                <wp:docPr id="2224" name="对象 2224"/>
                <wp:cNvGraphicFramePr>
                  <a:graphicFrameLocks noChangeAspect="0" noSelect="1"/>
                </wp:cNvGraphicFramePr>
                <a:graphic>
                  <a:graphicData uri="http://schemas.microsoft.com/office/word/2010/wordprocessingInk">
                    <w14:contentPart bwMode="auto" r:id="rId1461">
                      <w14:nvContentPartPr>
                        <w14:cNvContentPartPr/>
                      </w14:nvContentPartPr>
                      <w14:xfrm>
                        <a:off x="0" y="0"/>
                        <a:ext cx="48031" cy="26695"/>
                      </w14:xfrm>
                    </w14:contentPart>
                  </a:graphicData>
                </a:graphic>
              </wp:anchor>
            </w:drawing>
          </mc:Choice>
          <mc:Fallback>
            <w:pict>
              <v:shape type="#_x0000_t75" id="对象 2225" o:spid="_x0000_s2225" fillcolor="#FFFFFF" stroked="t" strokeweight="1.0pt" style="position:absolute;&#10;margin-left:187.33543pt;&#10;margin-top:11.496693pt;&#10;width:3.7819743pt;&#10;height:2.1019688pt;&#10;z-index:1769;&#10;mso-position-horizontal:absolute;&#10;mso-position-horizontal-relative:char;&#10;mso-position-vertical:absolute;&#10;mso-position-vertical-relative:line;&#10;mso-wrap-distance-left:6.7498426pt;&#10;mso-wrap-distance-right:6.7498426pt;">
                <v:stroke color="#000000"/>
                <v:imagedata r:id="rId1462"/>
                <o:lock selection="t"/>
              </v:shape>
            </w:pict>
          </mc:Fallback>
        </mc:AlternateContent>
      </w:r>
      <w:r>
        <w:rPr>
          <w:color w:val="FF0000"/>
        </w:rPr>
        <mc:AlternateContent>
          <mc:Choice Requires="wps">
            <w:drawing>
              <wp:anchor distT="0" distB="0" distL="85723" distR="85723" simplePos="0" relativeHeight="1770" behindDoc="0" locked="0" layoutInCell="1" hidden="0" allowOverlap="1">
                <wp:simplePos x="0" y="0"/>
                <wp:positionH relativeFrom="character">
                  <wp:posOffset>2241652</wp:posOffset>
                </wp:positionH>
                <wp:positionV relativeFrom="line">
                  <wp:posOffset>136009</wp:posOffset>
                </wp:positionV>
                <wp:extent cx="28937" cy="130049"/>
                <wp:effectExtent l="0" t="0" r="0" b="0"/>
                <wp:wrapNone/>
                <wp:docPr id="2227" name="对象 2227"/>
                <wp:cNvGraphicFramePr>
                  <a:graphicFrameLocks noChangeAspect="0" noSelect="1"/>
                </wp:cNvGraphicFramePr>
                <a:graphic>
                  <a:graphicData uri="http://schemas.microsoft.com/office/word/2010/wordprocessingInk">
                    <w14:contentPart bwMode="auto" r:id="rId1463">
                      <w14:nvContentPartPr>
                        <w14:cNvContentPartPr/>
                      </w14:nvContentPartPr>
                      <w14:xfrm>
                        <a:off x="0" y="0"/>
                        <a:ext cx="28937" cy="130049"/>
                      </w14:xfrm>
                    </w14:contentPart>
                  </a:graphicData>
                </a:graphic>
              </wp:anchor>
            </w:drawing>
          </mc:Choice>
          <mc:Fallback>
            <w:pict>
              <v:shape type="#_x0000_t75" id="对象 2228" o:spid="_x0000_s2228" fillcolor="#FFFFFF" stroked="t" strokeweight="1.0pt" style="position:absolute;&#10;margin-left:176.50803pt;&#10;margin-top:10.70937pt;&#10;width:2.2785068pt;&#10;height:10.240079pt;&#10;z-index:1770;&#10;mso-position-horizontal:absolute;&#10;mso-position-horizontal-relative:char;&#10;mso-position-vertical:absolute;&#10;mso-position-vertical-relative:line;&#10;mso-wrap-distance-left:6.7498426pt;&#10;mso-wrap-distance-right:6.7498426pt;">
                <v:stroke color="#000000"/>
                <v:imagedata r:id="rId1464"/>
                <o:lock selection="t"/>
              </v:shape>
            </w:pict>
          </mc:Fallback>
        </mc:AlternateContent>
      </w:r>
      <w:r>
        <w:rPr>
          <w:color w:val="FF0000"/>
        </w:rPr>
        <mc:AlternateContent>
          <mc:Choice Requires="wps">
            <w:drawing>
              <wp:anchor distT="0" distB="0" distL="85723" distR="85723" simplePos="0" relativeHeight="1771" behindDoc="0" locked="0" layoutInCell="1" hidden="0" allowOverlap="1">
                <wp:simplePos x="0" y="0"/>
                <wp:positionH relativeFrom="character">
                  <wp:posOffset>3066862</wp:posOffset>
                </wp:positionH>
                <wp:positionV relativeFrom="line">
                  <wp:posOffset>132353</wp:posOffset>
                </wp:positionV>
                <wp:extent cx="117425" cy="86392"/>
                <wp:effectExtent l="0" t="0" r="0" b="0"/>
                <wp:wrapNone/>
                <wp:docPr id="2230" name="对象 2230"/>
                <wp:cNvGraphicFramePr>
                  <a:graphicFrameLocks noChangeAspect="0" noSelect="1"/>
                </wp:cNvGraphicFramePr>
                <a:graphic>
                  <a:graphicData uri="http://schemas.microsoft.com/office/word/2010/wordprocessingInk">
                    <w14:contentPart bwMode="auto" r:id="rId1465">
                      <w14:nvContentPartPr>
                        <w14:cNvContentPartPr/>
                      </w14:nvContentPartPr>
                      <w14:xfrm>
                        <a:off x="0" y="0"/>
                        <a:ext cx="117425" cy="86392"/>
                      </w14:xfrm>
                    </w14:contentPart>
                  </a:graphicData>
                </a:graphic>
              </wp:anchor>
            </w:drawing>
          </mc:Choice>
          <mc:Fallback>
            <w:pict>
              <v:shape type="#_x0000_t75" id="对象 2231" o:spid="_x0000_s2231" fillcolor="#FFFFFF" stroked="t" strokeweight="1.0pt" style="position:absolute;&#10;margin-left:241.4852pt;&#10;margin-top:10.421496pt;&#10;width:9.246067pt;&#10;height:6.8025208pt;&#10;z-index:1771;&#10;mso-position-horizontal:absolute;&#10;mso-position-horizontal-relative:char;&#10;mso-position-vertical:absolute;&#10;mso-position-vertical-relative:line;&#10;mso-wrap-distance-left:6.7498426pt;&#10;mso-wrap-distance-right:6.7498426pt;">
                <v:stroke color="#000000"/>
                <v:imagedata r:id="rId1466"/>
                <o:lock selection="t"/>
              </v:shape>
            </w:pict>
          </mc:Fallback>
        </mc:AlternateContent>
      </w:r>
      <w:r>
        <w:rPr>
          <w:color w:val="FF0000"/>
        </w:rPr>
        <mc:AlternateContent>
          <mc:Choice Requires="wps">
            <w:drawing>
              <wp:anchor distT="0" distB="0" distL="85723" distR="85723" simplePos="0" relativeHeight="1772" behindDoc="0" locked="0" layoutInCell="1" hidden="0" allowOverlap="1">
                <wp:simplePos x="0" y="0"/>
                <wp:positionH relativeFrom="character">
                  <wp:posOffset>2328279</wp:posOffset>
                </wp:positionH>
                <wp:positionV relativeFrom="line">
                  <wp:posOffset>128688</wp:posOffset>
                </wp:positionV>
                <wp:extent cx="59647" cy="84184"/>
                <wp:effectExtent l="0" t="0" r="0" b="0"/>
                <wp:wrapNone/>
                <wp:docPr id="2233" name="对象 2233"/>
                <wp:cNvGraphicFramePr>
                  <a:graphicFrameLocks noChangeAspect="0" noSelect="1"/>
                </wp:cNvGraphicFramePr>
                <a:graphic>
                  <a:graphicData uri="http://schemas.microsoft.com/office/word/2010/wordprocessingInk">
                    <w14:contentPart bwMode="auto" r:id="rId1467">
                      <w14:nvContentPartPr>
                        <w14:cNvContentPartPr/>
                      </w14:nvContentPartPr>
                      <w14:xfrm>
                        <a:off x="0" y="0"/>
                        <a:ext cx="59647" cy="84184"/>
                      </w14:xfrm>
                    </w14:contentPart>
                  </a:graphicData>
                </a:graphic>
              </wp:anchor>
            </w:drawing>
          </mc:Choice>
          <mc:Fallback>
            <w:pict>
              <v:shape type="#_x0000_t75" id="对象 2234" o:spid="_x0000_s2234" fillcolor="#FFFFFF" stroked="t" strokeweight="1.0pt" style="position:absolute;&#10;margin-left:183.32906pt;&#10;margin-top:10.132914pt;&#10;width:4.696618pt;&#10;height:6.6286616pt;&#10;z-index:1772;&#10;mso-position-horizontal:absolute;&#10;mso-position-horizontal-relative:char;&#10;mso-position-vertical:absolute;&#10;mso-position-vertical-relative:line;&#10;mso-wrap-distance-left:6.7498426pt;&#10;mso-wrap-distance-right:6.7498426pt;">
                <v:stroke color="#000000"/>
                <v:imagedata r:id="rId1468"/>
                <o:lock selection="t"/>
              </v:shape>
            </w:pict>
          </mc:Fallback>
        </mc:AlternateContent>
      </w:r>
      <w:r>
        <w:rPr>
          <w:color w:val="FF0000"/>
        </w:rPr>
        <mc:AlternateContent>
          <mc:Choice Requires="wps">
            <w:drawing>
              <wp:anchor distT="0" distB="0" distL="85723" distR="85723" simplePos="0" relativeHeight="1773" behindDoc="0" locked="0" layoutInCell="1" hidden="0" allowOverlap="1">
                <wp:simplePos x="0" y="0"/>
                <wp:positionH relativeFrom="character">
                  <wp:posOffset>2421559</wp:posOffset>
                </wp:positionH>
                <wp:positionV relativeFrom="line">
                  <wp:posOffset>110978</wp:posOffset>
                </wp:positionV>
                <wp:extent cx="85708" cy="101636"/>
                <wp:effectExtent l="0" t="0" r="0" b="0"/>
                <wp:wrapNone/>
                <wp:docPr id="2236" name="对象 2236"/>
                <wp:cNvGraphicFramePr>
                  <a:graphicFrameLocks noChangeAspect="0" noSelect="1"/>
                </wp:cNvGraphicFramePr>
                <a:graphic>
                  <a:graphicData uri="http://schemas.microsoft.com/office/word/2010/wordprocessingInk">
                    <w14:contentPart bwMode="auto" r:id="rId1469">
                      <w14:nvContentPartPr>
                        <w14:cNvContentPartPr/>
                      </w14:nvContentPartPr>
                      <w14:xfrm>
                        <a:off x="0" y="0"/>
                        <a:ext cx="85708" cy="101636"/>
                      </w14:xfrm>
                    </w14:contentPart>
                  </a:graphicData>
                </a:graphic>
              </wp:anchor>
            </w:drawing>
          </mc:Choice>
          <mc:Fallback>
            <w:pict>
              <v:shape type="#_x0000_t75" id="对象 2237" o:spid="_x0000_s2237" fillcolor="#FFFFFF" stroked="t" strokeweight="1.0pt" style="position:absolute;&#10;margin-left:190.67393pt;&#10;margin-top:8.738425pt;&#10;width:6.748661pt;&#10;height:8.002834pt;&#10;z-index:1773;&#10;mso-position-horizontal:absolute;&#10;mso-position-horizontal-relative:char;&#10;mso-position-vertical:absolute;&#10;mso-position-vertical-relative:line;&#10;mso-wrap-distance-left:6.7498426pt;&#10;mso-wrap-distance-right:6.7498426pt;">
                <v:stroke color="#000000"/>
                <v:imagedata r:id="rId1470"/>
                <o:lock selection="t"/>
              </v:shape>
            </w:pict>
          </mc:Fallback>
        </mc:AlternateContent>
      </w:r>
      <w:r>
        <w:rPr>
          <w:color w:val="FF0000"/>
        </w:rPr>
        <mc:AlternateContent>
          <mc:Choice Requires="wps">
            <w:drawing>
              <wp:anchor distT="0" distB="0" distL="85723" distR="85723" simplePos="0" relativeHeight="1774" behindDoc="0" locked="0" layoutInCell="1" hidden="0" allowOverlap="1">
                <wp:simplePos x="0" y="0"/>
                <wp:positionH relativeFrom="character">
                  <wp:posOffset>2910446</wp:posOffset>
                </wp:positionH>
                <wp:positionV relativeFrom="line">
                  <wp:posOffset>102633</wp:posOffset>
                </wp:positionV>
                <wp:extent cx="114095" cy="137654"/>
                <wp:effectExtent l="0" t="0" r="0" b="0"/>
                <wp:wrapNone/>
                <wp:docPr id="2239" name="对象 2239"/>
                <wp:cNvGraphicFramePr>
                  <a:graphicFrameLocks noChangeAspect="0" noSelect="1"/>
                </wp:cNvGraphicFramePr>
                <a:graphic>
                  <a:graphicData uri="http://schemas.microsoft.com/office/word/2010/wordprocessingInk">
                    <w14:contentPart bwMode="auto" r:id="rId1471">
                      <w14:nvContentPartPr>
                        <w14:cNvContentPartPr/>
                      </w14:nvContentPartPr>
                      <w14:xfrm>
                        <a:off x="0" y="0"/>
                        <a:ext cx="114095" cy="137654"/>
                      </w14:xfrm>
                    </w14:contentPart>
                  </a:graphicData>
                </a:graphic>
              </wp:anchor>
            </w:drawing>
          </mc:Choice>
          <mc:Fallback>
            <w:pict>
              <v:shape type="#_x0000_t75" id="对象 2240" o:spid="_x0000_s2240" fillcolor="#FFFFFF" stroked="t" strokeweight="1.0pt" style="position:absolute;&#10;margin-left:229.16898pt;&#10;margin-top:8.081339pt;&#10;width:8.983865pt;&#10;height:10.838899pt;&#10;z-index:1774;&#10;mso-position-horizontal:absolute;&#10;mso-position-horizontal-relative:char;&#10;mso-position-vertical:absolute;&#10;mso-position-vertical-relative:line;&#10;mso-wrap-distance-left:6.7498426pt;&#10;mso-wrap-distance-right:6.7498426pt;">
                <v:stroke color="#000000"/>
                <v:imagedata r:id="rId1472"/>
                <o:lock selection="t"/>
              </v:shape>
            </w:pict>
          </mc:Fallback>
        </mc:AlternateContent>
      </w:r>
      <w:r>
        <w:rPr>
          <w:color w:val="FF0000"/>
        </w:rPr>
        <mc:AlternateContent>
          <mc:Choice Requires="wps">
            <w:drawing>
              <wp:anchor distT="0" distB="0" distL="85723" distR="85723" simplePos="0" relativeHeight="1775" behindDoc="0" locked="0" layoutInCell="1" hidden="0" allowOverlap="1">
                <wp:simplePos x="0" y="0"/>
                <wp:positionH relativeFrom="character">
                  <wp:posOffset>2166416</wp:posOffset>
                </wp:positionH>
                <wp:positionV relativeFrom="line">
                  <wp:posOffset>83296</wp:posOffset>
                </wp:positionV>
                <wp:extent cx="25445" cy="56849"/>
                <wp:effectExtent l="0" t="0" r="0" b="0"/>
                <wp:wrapNone/>
                <wp:docPr id="2242" name="对象 2242"/>
                <wp:cNvGraphicFramePr>
                  <a:graphicFrameLocks noChangeAspect="0" noSelect="1"/>
                </wp:cNvGraphicFramePr>
                <a:graphic>
                  <a:graphicData uri="http://schemas.microsoft.com/office/word/2010/wordprocessingInk">
                    <w14:contentPart bwMode="auto" r:id="rId1473">
                      <w14:nvContentPartPr>
                        <w14:cNvContentPartPr/>
                      </w14:nvContentPartPr>
                      <w14:xfrm>
                        <a:off x="0" y="0"/>
                        <a:ext cx="25445" cy="56849"/>
                      </w14:xfrm>
                    </w14:contentPart>
                  </a:graphicData>
                </a:graphic>
              </wp:anchor>
            </w:drawing>
          </mc:Choice>
          <mc:Fallback>
            <w:pict>
              <v:shape type="#_x0000_t75" id="对象 2243" o:spid="_x0000_s2243" fillcolor="#FFFFFF" stroked="t" strokeweight="1.0pt" style="position:absolute;&#10;margin-left:170.58394pt;&#10;margin-top:6.55874pt;&#10;width:2.0035439pt;&#10;height:4.476378pt;&#10;z-index:1775;&#10;mso-position-horizontal:absolute;&#10;mso-position-horizontal-relative:char;&#10;mso-position-vertical:absolute;&#10;mso-position-vertical-relative:line;&#10;mso-wrap-distance-left:6.7498426pt;&#10;mso-wrap-distance-right:6.7498426pt;">
                <v:stroke color="#000000"/>
                <v:imagedata r:id="rId1474"/>
                <o:lock selection="t"/>
              </v:shape>
            </w:pict>
          </mc:Fallback>
        </mc:AlternateContent>
      </w:r>
      <w:r>
        <w:rPr>
          <w:color w:val="FF0000"/>
        </w:rPr>
        <mc:AlternateContent>
          <mc:Choice Requires="wps">
            <w:drawing>
              <wp:anchor distT="0" distB="0" distL="85723" distR="85723" simplePos="0" relativeHeight="1776" behindDoc="0" locked="0" layoutInCell="1" hidden="0" allowOverlap="1">
                <wp:simplePos x="0" y="0"/>
                <wp:positionH relativeFrom="character">
                  <wp:posOffset>2851721</wp:posOffset>
                </wp:positionH>
                <wp:positionV relativeFrom="line">
                  <wp:posOffset>81399</wp:posOffset>
                </wp:positionV>
                <wp:extent cx="136698" cy="162798"/>
                <wp:effectExtent l="0" t="0" r="0" b="0"/>
                <wp:wrapNone/>
                <wp:docPr id="2245" name="对象 2245"/>
                <wp:cNvGraphicFramePr>
                  <a:graphicFrameLocks noChangeAspect="0" noSelect="1"/>
                </wp:cNvGraphicFramePr>
                <a:graphic>
                  <a:graphicData uri="http://schemas.microsoft.com/office/word/2010/wordprocessingInk">
                    <w14:contentPart bwMode="auto" r:id="rId1475">
                      <w14:nvContentPartPr>
                        <w14:cNvContentPartPr/>
                      </w14:nvContentPartPr>
                      <w14:xfrm>
                        <a:off x="0" y="0"/>
                        <a:ext cx="136698" cy="162798"/>
                      </w14:xfrm>
                    </w14:contentPart>
                  </a:graphicData>
                </a:graphic>
              </wp:anchor>
            </w:drawing>
          </mc:Choice>
          <mc:Fallback>
            <w:pict>
              <v:shape type="#_x0000_t75" id="对象 2246" o:spid="_x0000_s2246" fillcolor="#FFFFFF" stroked="t" strokeweight="1.0pt" style="position:absolute;&#10;margin-left:224.54497pt;&#10;margin-top:6.40937pt;&#10;width:10.763622pt;&#10;height:12.818741pt;&#10;z-index:1776;&#10;mso-position-horizontal:absolute;&#10;mso-position-horizontal-relative:char;&#10;mso-position-vertical:absolute;&#10;mso-position-vertical-relative:line;&#10;mso-wrap-distance-left:6.7498426pt;&#10;mso-wrap-distance-right:6.7498426pt;">
                <v:stroke color="#000000"/>
                <v:imagedata r:id="rId1476"/>
                <o:lock selection="t"/>
              </v:shape>
            </w:pict>
          </mc:Fallback>
        </mc:AlternateContent>
      </w:r>
      <w:r>
        <w:rPr>
          <w:color w:val="FF0000"/>
        </w:rPr>
        <mc:AlternateContent>
          <mc:Choice Requires="wps">
            <w:drawing>
              <wp:anchor distT="0" distB="0" distL="85723" distR="85723" simplePos="0" relativeHeight="1777" behindDoc="0" locked="0" layoutInCell="1" hidden="0" allowOverlap="1">
                <wp:simplePos x="0" y="0"/>
                <wp:positionH relativeFrom="character">
                  <wp:posOffset>2602746</wp:posOffset>
                </wp:positionH>
                <wp:positionV relativeFrom="line">
                  <wp:posOffset>79343</wp:posOffset>
                </wp:positionV>
                <wp:extent cx="182007" cy="142827"/>
                <wp:effectExtent l="0" t="0" r="0" b="0"/>
                <wp:wrapNone/>
                <wp:docPr id="2248" name="对象 2248"/>
                <wp:cNvGraphicFramePr>
                  <a:graphicFrameLocks noChangeAspect="0" noSelect="1"/>
                </wp:cNvGraphicFramePr>
                <a:graphic>
                  <a:graphicData uri="http://schemas.microsoft.com/office/word/2010/wordprocessingInk">
                    <w14:contentPart bwMode="auto" r:id="rId1477">
                      <w14:nvContentPartPr>
                        <w14:cNvContentPartPr/>
                      </w14:nvContentPartPr>
                      <w14:xfrm>
                        <a:off x="0" y="0"/>
                        <a:ext cx="182007" cy="142827"/>
                      </w14:xfrm>
                    </w14:contentPart>
                  </a:graphicData>
                </a:graphic>
              </wp:anchor>
            </w:drawing>
          </mc:Choice>
          <mc:Fallback>
            <w:pict>
              <v:shape type="#_x0000_t75" id="对象 2249" o:spid="_x0000_s2249" fillcolor="#FFFFFF" stroked="t" strokeweight="1.0pt" style="position:absolute;&#10;margin-left:204.94063pt;&#10;margin-top:6.2474804pt;&#10;width:14.331264pt;&#10;height:11.246221pt;&#10;z-index:1777;&#10;mso-position-horizontal:absolute;&#10;mso-position-horizontal-relative:char;&#10;mso-position-vertical:absolute;&#10;mso-position-vertical-relative:line;&#10;mso-wrap-distance-left:6.7498426pt;&#10;mso-wrap-distance-right:6.7498426pt;">
                <v:stroke color="#000000"/>
                <v:imagedata r:id="rId1478"/>
                <o:lock selection="t"/>
              </v:shape>
            </w:pict>
          </mc:Fallback>
        </mc:AlternateContent>
      </w:r>
      <w:r>
        <w:rPr>
          <w:color w:val="FF0000"/>
        </w:rPr>
        <mc:AlternateContent>
          <mc:Choice Requires="wps">
            <w:drawing>
              <wp:anchor distT="0" distB="0" distL="85723" distR="85723" simplePos="0" relativeHeight="1778" behindDoc="0" locked="0" layoutInCell="1" hidden="0" allowOverlap="1">
                <wp:simplePos x="0" y="0"/>
                <wp:positionH relativeFrom="character">
                  <wp:posOffset>2507176</wp:posOffset>
                </wp:positionH>
                <wp:positionV relativeFrom="line">
                  <wp:posOffset>73688</wp:posOffset>
                </wp:positionV>
                <wp:extent cx="119551" cy="47970"/>
                <wp:effectExtent l="0" t="0" r="0" b="0"/>
                <wp:wrapNone/>
                <wp:docPr id="2251" name="对象 2251"/>
                <wp:cNvGraphicFramePr>
                  <a:graphicFrameLocks noChangeAspect="0" noSelect="1"/>
                </wp:cNvGraphicFramePr>
                <a:graphic>
                  <a:graphicData uri="http://schemas.microsoft.com/office/word/2010/wordprocessingInk">
                    <w14:contentPart bwMode="auto" r:id="rId1479">
                      <w14:nvContentPartPr>
                        <w14:cNvContentPartPr/>
                      </w14:nvContentPartPr>
                      <w14:xfrm>
                        <a:off x="0" y="0"/>
                        <a:ext cx="119551" cy="47970"/>
                      </w14:xfrm>
                    </w14:contentPart>
                  </a:graphicData>
                </a:graphic>
              </wp:anchor>
            </w:drawing>
          </mc:Choice>
          <mc:Fallback>
            <w:pict>
              <v:shape type="#_x0000_t75" id="对象 2252" o:spid="_x0000_s2252" fillcolor="#FFFFFF" stroked="t" strokeweight="1.0pt" style="position:absolute;&#10;margin-left:197.41542pt;&#10;margin-top:5.8022046pt;&#10;width:9.413469pt;&#10;height:3.7771654pt;&#10;z-index:1778;&#10;mso-position-horizontal:absolute;&#10;mso-position-horizontal-relative:char;&#10;mso-position-vertical:absolute;&#10;mso-position-vertical-relative:line;&#10;mso-wrap-distance-left:6.7498426pt;&#10;mso-wrap-distance-right:6.7498426pt;">
                <v:stroke color="#000000"/>
                <v:imagedata r:id="rId1480"/>
                <o:lock selection="t"/>
              </v:shape>
            </w:pict>
          </mc:Fallback>
        </mc:AlternateContent>
      </w:r>
      <w:r>
        <w:rPr>
          <w:color w:val="FF0000"/>
        </w:rPr>
        <mc:AlternateContent>
          <mc:Choice Requires="wps">
            <w:drawing>
              <wp:anchor distT="0" distB="0" distL="85723" distR="85723" simplePos="0" relativeHeight="1779" behindDoc="0" locked="0" layoutInCell="1" hidden="0" allowOverlap="1">
                <wp:simplePos x="0" y="0"/>
                <wp:positionH relativeFrom="character">
                  <wp:posOffset>2159933</wp:posOffset>
                </wp:positionH>
                <wp:positionV relativeFrom="line">
                  <wp:posOffset>68032</wp:posOffset>
                </wp:positionV>
                <wp:extent cx="129585" cy="162812"/>
                <wp:effectExtent l="0" t="0" r="0" b="0"/>
                <wp:wrapNone/>
                <wp:docPr id="2254" name="对象 2254"/>
                <wp:cNvGraphicFramePr>
                  <a:graphicFrameLocks noChangeAspect="0" noSelect="1"/>
                </wp:cNvGraphicFramePr>
                <a:graphic>
                  <a:graphicData uri="http://schemas.microsoft.com/office/word/2010/wordprocessingInk">
                    <w14:contentPart bwMode="auto" r:id="rId1481">
                      <w14:nvContentPartPr>
                        <w14:cNvContentPartPr/>
                      </w14:nvContentPartPr>
                      <w14:xfrm>
                        <a:off x="0" y="0"/>
                        <a:ext cx="129585" cy="162812"/>
                      </w14:xfrm>
                    </w14:contentPart>
                  </a:graphicData>
                </a:graphic>
              </wp:anchor>
            </w:drawing>
          </mc:Choice>
          <mc:Fallback>
            <w:pict>
              <v:shape type="#_x0000_t75" id="对象 2255" o:spid="_x0000_s2255" fillcolor="#FFFFFF" stroked="t" strokeweight="1.0pt" style="position:absolute;&#10;margin-left:170.07347pt;&#10;margin-top:5.3568506pt;&#10;width:10.203546pt;&#10;height:12.819842pt;&#10;z-index:1779;&#10;mso-position-horizontal:absolute;&#10;mso-position-horizontal-relative:char;&#10;mso-position-vertical:absolute;&#10;mso-position-vertical-relative:line;&#10;mso-wrap-distance-left:6.7498426pt;&#10;mso-wrap-distance-right:6.7498426pt;">
                <v:stroke color="#000000"/>
                <v:imagedata r:id="rId1482"/>
                <o:lock selection="t"/>
              </v:shape>
            </w:pict>
          </mc:Fallback>
        </mc:AlternateContent>
      </w:r>
      <w:r>
        <w:rPr>
          <w:color w:val="FF0000"/>
        </w:rPr>
        <mc:AlternateContent>
          <mc:Choice Requires="wps">
            <w:drawing>
              <wp:anchor distT="0" distB="0" distL="85723" distR="85723" simplePos="0" relativeHeight="1780" behindDoc="0" locked="0" layoutInCell="1" hidden="0" allowOverlap="1">
                <wp:simplePos x="0" y="0"/>
                <wp:positionH relativeFrom="character">
                  <wp:posOffset>2315050</wp:posOffset>
                </wp:positionH>
                <wp:positionV relativeFrom="line">
                  <wp:posOffset>55187</wp:posOffset>
                </wp:positionV>
                <wp:extent cx="145185" cy="56625"/>
                <wp:effectExtent l="0" t="0" r="0" b="0"/>
                <wp:wrapNone/>
                <wp:docPr id="2257" name="对象 2257"/>
                <wp:cNvGraphicFramePr>
                  <a:graphicFrameLocks noChangeAspect="0" noSelect="1"/>
                </wp:cNvGraphicFramePr>
                <a:graphic>
                  <a:graphicData uri="http://schemas.microsoft.com/office/word/2010/wordprocessingInk">
                    <w14:contentPart bwMode="auto" r:id="rId1483">
                      <w14:nvContentPartPr>
                        <w14:cNvContentPartPr/>
                      </w14:nvContentPartPr>
                      <w14:xfrm>
                        <a:off x="0" y="0"/>
                        <a:ext cx="145185" cy="56625"/>
                      </w14:xfrm>
                    </w14:contentPart>
                  </a:graphicData>
                </a:graphic>
              </wp:anchor>
            </w:drawing>
          </mc:Choice>
          <mc:Fallback>
            <w:pict>
              <v:shape type="#_x0000_t75" id="对象 2258" o:spid="_x0000_s2258" fillcolor="#FFFFFF" stroked="t" strokeweight="1.0pt" style="position:absolute;&#10;margin-left:182.2874pt;&#10;margin-top:4.345433pt;&#10;width:11.43189pt;&#10;height:4.4586616pt;&#10;z-index:1780;&#10;mso-position-horizontal:absolute;&#10;mso-position-horizontal-relative:char;&#10;mso-position-vertical:absolute;&#10;mso-position-vertical-relative:line;&#10;mso-wrap-distance-left:6.7498426pt;&#10;mso-wrap-distance-right:6.7498426pt;">
                <v:stroke color="#000000"/>
                <v:imagedata r:id="rId1484"/>
                <o:lock selection="t"/>
              </v:shape>
            </w:pict>
          </mc:Fallback>
        </mc:AlternateContent>
      </w:r>
      <w:r>
        <w:rPr>
          <w:color w:val="FF0000"/>
        </w:rPr>
        <mc:AlternateContent>
          <mc:Choice Requires="wps">
            <w:drawing>
              <wp:anchor distT="0" distB="0" distL="85723" distR="85723" simplePos="0" relativeHeight="1781" behindDoc="0" locked="0" layoutInCell="1" hidden="0" allowOverlap="1">
                <wp:simplePos x="0" y="0"/>
                <wp:positionH relativeFrom="character">
                  <wp:posOffset>3084367</wp:posOffset>
                </wp:positionH>
                <wp:positionV relativeFrom="line">
                  <wp:posOffset>49718</wp:posOffset>
                </wp:positionV>
                <wp:extent cx="33579" cy="46628"/>
                <wp:effectExtent l="0" t="0" r="0" b="0"/>
                <wp:wrapNone/>
                <wp:docPr id="2260" name="对象 2260"/>
                <wp:cNvGraphicFramePr>
                  <a:graphicFrameLocks noChangeAspect="0" noSelect="1"/>
                </wp:cNvGraphicFramePr>
                <a:graphic>
                  <a:graphicData uri="http://schemas.microsoft.com/office/word/2010/wordprocessingInk">
                    <w14:contentPart bwMode="auto" r:id="rId1485">
                      <w14:nvContentPartPr>
                        <w14:cNvContentPartPr/>
                      </w14:nvContentPartPr>
                      <w14:xfrm>
                        <a:off x="0" y="0"/>
                        <a:ext cx="33579" cy="46628"/>
                      </w14:xfrm>
                    </w14:contentPart>
                  </a:graphicData>
                </a:graphic>
              </wp:anchor>
            </w:drawing>
          </mc:Choice>
          <mc:Fallback>
            <w:pict>
              <v:shape type="#_x0000_t75" id="对象 2261" o:spid="_x0000_s2261" fillcolor="#FFFFFF" stroked="t" strokeweight="1.0pt" style="position:absolute;&#10;margin-left:242.86356pt;&#10;margin-top:3.9148033pt;&#10;width:2.6440256pt;&#10;height:3.6714962pt;&#10;z-index:1781;&#10;mso-position-horizontal:absolute;&#10;mso-position-horizontal-relative:char;&#10;mso-position-vertical:absolute;&#10;mso-position-vertical-relative:line;&#10;mso-wrap-distance-left:6.7498426pt;&#10;mso-wrap-distance-right:6.7498426pt;">
                <v:stroke color="#000000"/>
                <v:imagedata r:id="rId1486"/>
                <o:lock selection="t"/>
              </v:shape>
            </w:pict>
          </mc:Fallback>
        </mc:AlternateContent>
      </w:r>
      <w:r>
        <w:rPr>
          <w:color w:val="FF0000"/>
        </w:rPr>
        <mc:AlternateContent>
          <mc:Choice Requires="wps">
            <w:drawing>
              <wp:anchor distT="0" distB="0" distL="85723" distR="85723" simplePos="0" relativeHeight="1782" behindDoc="0" locked="0" layoutInCell="1" hidden="0" allowOverlap="1">
                <wp:simplePos x="0" y="0"/>
                <wp:positionH relativeFrom="character">
                  <wp:posOffset>2376594</wp:posOffset>
                </wp:positionH>
                <wp:positionV relativeFrom="line">
                  <wp:posOffset>45643</wp:posOffset>
                </wp:positionV>
                <wp:extent cx="29558" cy="244132"/>
                <wp:effectExtent l="0" t="0" r="0" b="0"/>
                <wp:wrapNone/>
                <wp:docPr id="2263" name="对象 2263"/>
                <wp:cNvGraphicFramePr>
                  <a:graphicFrameLocks noChangeAspect="0" noSelect="1"/>
                </wp:cNvGraphicFramePr>
                <a:graphic>
                  <a:graphicData uri="http://schemas.microsoft.com/office/word/2010/wordprocessingInk">
                    <w14:contentPart bwMode="auto" r:id="rId1487">
                      <w14:nvContentPartPr>
                        <w14:cNvContentPartPr/>
                      </w14:nvContentPartPr>
                      <w14:xfrm>
                        <a:off x="0" y="0"/>
                        <a:ext cx="29558" cy="244132"/>
                      </w14:xfrm>
                    </w14:contentPart>
                  </a:graphicData>
                </a:graphic>
              </wp:anchor>
            </w:drawing>
          </mc:Choice>
          <mc:Fallback>
            <w:pict>
              <v:shape type="#_x0000_t75" id="对象 2264" o:spid="_x0000_s2264" fillcolor="#FFFFFF" stroked="t" strokeweight="1.0pt" style="position:absolute;&#10;margin-left:187.13339pt;&#10;margin-top:3.593937pt;&#10;width:2.3274066pt;&#10;height:19.222992pt;&#10;z-index:1782;&#10;mso-position-horizontal:absolute;&#10;mso-position-horizontal-relative:char;&#10;mso-position-vertical:absolute;&#10;mso-position-vertical-relative:line;&#10;mso-wrap-distance-left:6.7498426pt;&#10;mso-wrap-distance-right:6.7498426pt;">
                <v:stroke color="#000000"/>
                <v:imagedata r:id="rId1488"/>
                <o:lock selection="t"/>
              </v:shape>
            </w:pict>
          </mc:Fallback>
        </mc:AlternateContent>
      </w:r>
      <w:r>
        <w:rPr>
          <w:color w:val="FF0000"/>
        </w:rPr>
        <mc:AlternateContent>
          <mc:Choice Requires="wps">
            <w:drawing>
              <wp:anchor distT="0" distB="0" distL="85723" distR="85723" simplePos="0" relativeHeight="1783" behindDoc="0" locked="0" layoutInCell="1" hidden="0" allowOverlap="1">
                <wp:simplePos x="0" y="0"/>
                <wp:positionH relativeFrom="character">
                  <wp:posOffset>3027893</wp:posOffset>
                </wp:positionH>
                <wp:positionV relativeFrom="line">
                  <wp:posOffset>43002</wp:posOffset>
                </wp:positionV>
                <wp:extent cx="39260" cy="195948"/>
                <wp:effectExtent l="0" t="0" r="0" b="0"/>
                <wp:wrapNone/>
                <wp:docPr id="2266" name="对象 2266"/>
                <wp:cNvGraphicFramePr>
                  <a:graphicFrameLocks noChangeAspect="0" noSelect="1"/>
                </wp:cNvGraphicFramePr>
                <a:graphic>
                  <a:graphicData uri="http://schemas.microsoft.com/office/word/2010/wordprocessingInk">
                    <w14:contentPart bwMode="auto" r:id="rId1489">
                      <w14:nvContentPartPr>
                        <w14:cNvContentPartPr/>
                      </w14:nvContentPartPr>
                      <w14:xfrm>
                        <a:off x="0" y="0"/>
                        <a:ext cx="39260" cy="195948"/>
                      </w14:xfrm>
                    </w14:contentPart>
                  </a:graphicData>
                </a:graphic>
              </wp:anchor>
            </w:drawing>
          </mc:Choice>
          <mc:Fallback>
            <w:pict>
              <v:shape type="#_x0000_t75" id="对象 2267" o:spid="_x0000_s2267" fillcolor="#FFFFFF" stroked="t" strokeweight="1.0pt" style="position:absolute;&#10;margin-left:238.4168pt;&#10;margin-top:3.3859842pt;&#10;width:3.0913455pt;&#10;height:15.428976pt;&#10;z-index:1783;&#10;mso-position-horizontal:absolute;&#10;mso-position-horizontal-relative:char;&#10;mso-position-vertical:absolute;&#10;mso-position-vertical-relative:line;&#10;mso-wrap-distance-left:6.7498426pt;&#10;mso-wrap-distance-right:6.7498426pt;">
                <v:stroke color="#000000"/>
                <v:imagedata r:id="rId1490"/>
                <o:lock selection="t"/>
              </v:shape>
            </w:pict>
          </mc:Fallback>
        </mc:AlternateContent>
      </w:r>
      <w:r>
        <w:rPr>
          <w:color w:val="FF0000"/>
        </w:rPr>
        <mc:AlternateContent>
          <mc:Choice Requires="wps">
            <w:drawing>
              <wp:anchor distT="0" distB="0" distL="85723" distR="85723" simplePos="0" relativeHeight="1784" behindDoc="0" locked="0" layoutInCell="1" hidden="0" allowOverlap="1">
                <wp:simplePos x="0" y="0"/>
                <wp:positionH relativeFrom="character">
                  <wp:posOffset>2515809</wp:posOffset>
                </wp:positionH>
                <wp:positionV relativeFrom="line">
                  <wp:posOffset>41169</wp:posOffset>
                </wp:positionV>
                <wp:extent cx="201868" cy="211203"/>
                <wp:effectExtent l="0" t="0" r="0" b="0"/>
                <wp:wrapNone/>
                <wp:docPr id="2269" name="对象 2269"/>
                <wp:cNvGraphicFramePr>
                  <a:graphicFrameLocks noChangeAspect="0" noSelect="1"/>
                </wp:cNvGraphicFramePr>
                <a:graphic>
                  <a:graphicData uri="http://schemas.microsoft.com/office/word/2010/wordprocessingInk">
                    <w14:contentPart bwMode="auto" r:id="rId1491">
                      <w14:nvContentPartPr>
                        <w14:cNvContentPartPr/>
                      </w14:nvContentPartPr>
                      <w14:xfrm>
                        <a:off x="0" y="0"/>
                        <a:ext cx="201868" cy="211203"/>
                      </w14:xfrm>
                    </w14:contentPart>
                  </a:graphicData>
                </a:graphic>
              </wp:anchor>
            </w:drawing>
          </mc:Choice>
          <mc:Fallback>
            <w:pict>
              <v:shape type="#_x0000_t75" id="对象 2270" o:spid="_x0000_s2270" fillcolor="#FFFFFF" stroked="t" strokeweight="1.0pt" style="position:absolute;&#10;margin-left:198.0952pt;&#10;margin-top:3.2416534pt;&#10;width:15.895121pt;&#10;height:16.630157pt;&#10;z-index:1784;&#10;mso-position-horizontal:absolute;&#10;mso-position-horizontal-relative:char;&#10;mso-position-vertical:absolute;&#10;mso-position-vertical-relative:line;&#10;mso-wrap-distance-left:6.7498426pt;&#10;mso-wrap-distance-right:6.7498426pt;">
                <v:stroke color="#000000"/>
                <v:imagedata r:id="rId1492"/>
                <o:lock selection="t"/>
              </v:shape>
            </w:pict>
          </mc:Fallback>
        </mc:AlternateContent>
      </w:r>
      <w:r>
        <w:rPr>
          <w:color w:val="FF0000"/>
        </w:rPr>
        <mc:AlternateContent>
          <mc:Choice Requires="wps">
            <w:drawing>
              <wp:anchor distT="0" distB="0" distL="85723" distR="85723" simplePos="0" relativeHeight="1785" behindDoc="0" locked="0" layoutInCell="1" hidden="0" allowOverlap="1">
                <wp:simplePos x="0" y="0"/>
                <wp:positionH relativeFrom="character">
                  <wp:posOffset>3054042</wp:posOffset>
                </wp:positionH>
                <wp:positionV relativeFrom="line">
                  <wp:posOffset>35263</wp:posOffset>
                </wp:positionV>
                <wp:extent cx="111747" cy="156290"/>
                <wp:effectExtent l="0" t="0" r="0" b="0"/>
                <wp:wrapNone/>
                <wp:docPr id="2272" name="对象 2272"/>
                <wp:cNvGraphicFramePr>
                  <a:graphicFrameLocks noChangeAspect="0" noSelect="1"/>
                </wp:cNvGraphicFramePr>
                <a:graphic>
                  <a:graphicData uri="http://schemas.microsoft.com/office/word/2010/wordprocessingInk">
                    <w14:contentPart bwMode="auto" r:id="rId1493">
                      <w14:nvContentPartPr>
                        <w14:cNvContentPartPr/>
                      </w14:nvContentPartPr>
                      <w14:xfrm>
                        <a:off x="0" y="0"/>
                        <a:ext cx="111747" cy="156290"/>
                      </w14:xfrm>
                    </w14:contentPart>
                  </a:graphicData>
                </a:graphic>
              </wp:anchor>
            </w:drawing>
          </mc:Choice>
          <mc:Fallback>
            <w:pict>
              <v:shape type="#_x0000_t75" id="对象 2273" o:spid="_x0000_s2273" fillcolor="#FFFFFF" stroked="t" strokeweight="1.0pt" style="position:absolute;&#10;margin-left:240.47575pt;&#10;margin-top:2.7766142pt;&#10;width:8.798976pt;&#10;height:12.306299pt;&#10;z-index:1785;&#10;mso-position-horizontal:absolute;&#10;mso-position-horizontal-relative:char;&#10;mso-position-vertical:absolute;&#10;mso-position-vertical-relative:line;&#10;mso-wrap-distance-left:6.7498426pt;&#10;mso-wrap-distance-right:6.7498426pt;">
                <v:stroke color="#000000"/>
                <v:imagedata r:id="rId1494"/>
                <o:lock selection="t"/>
              </v:shape>
            </w:pict>
          </mc:Fallback>
        </mc:AlternateContent>
      </w:r>
      <w:r>
        <w:rPr>
          <w:color w:val="FF0000"/>
        </w:rPr>
        <mc:AlternateContent>
          <mc:Choice Requires="wps">
            <w:drawing>
              <wp:anchor distT="0" distB="0" distL="85723" distR="85723" simplePos="0" relativeHeight="1786" behindDoc="0" locked="0" layoutInCell="1" hidden="0" allowOverlap="1">
                <wp:simplePos x="0" y="0"/>
                <wp:positionH relativeFrom="character">
                  <wp:posOffset>2768703</wp:posOffset>
                </wp:positionH>
                <wp:positionV relativeFrom="line">
                  <wp:posOffset>33393</wp:posOffset>
                </wp:positionV>
                <wp:extent cx="66741" cy="55595"/>
                <wp:effectExtent l="0" t="0" r="0" b="0"/>
                <wp:wrapNone/>
                <wp:docPr id="2275" name="对象 2275"/>
                <wp:cNvGraphicFramePr>
                  <a:graphicFrameLocks noChangeAspect="0" noSelect="1"/>
                </wp:cNvGraphicFramePr>
                <a:graphic>
                  <a:graphicData uri="http://schemas.microsoft.com/office/word/2010/wordprocessingInk">
                    <w14:contentPart bwMode="auto" r:id="rId1495">
                      <w14:nvContentPartPr>
                        <w14:cNvContentPartPr/>
                      </w14:nvContentPartPr>
                      <w14:xfrm>
                        <a:off x="0" y="0"/>
                        <a:ext cx="66741" cy="55595"/>
                      </w14:xfrm>
                    </w14:contentPart>
                  </a:graphicData>
                </a:graphic>
              </wp:anchor>
            </w:drawing>
          </mc:Choice>
          <mc:Fallback>
            <w:pict>
              <v:shape type="#_x0000_t75" id="对象 2276" o:spid="_x0000_s2276" fillcolor="#FFFFFF" stroked="t" strokeweight="1.0pt" style="position:absolute;&#10;margin-left:218.00812pt;&#10;margin-top:2.62937pt;&#10;width:5.255207pt;&#10;height:4.3776374pt;&#10;z-index:1786;&#10;mso-position-horizontal:absolute;&#10;mso-position-horizontal-relative:char;&#10;mso-position-vertical:absolute;&#10;mso-position-vertical-relative:line;&#10;mso-wrap-distance-left:6.7498426pt;&#10;mso-wrap-distance-right:6.7498426pt;">
                <v:stroke color="#000000"/>
                <v:imagedata r:id="rId1496"/>
                <o:lock selection="t"/>
              </v:shape>
            </w:pict>
          </mc:Fallback>
        </mc:AlternateContent>
      </w:r>
      <w:r>
        <w:rPr>
          <w:color w:val="FF0000"/>
        </w:rPr>
        <mc:AlternateContent>
          <mc:Choice Requires="wps">
            <w:drawing>
              <wp:anchor distT="0" distB="0" distL="85723" distR="85723" simplePos="0" relativeHeight="1787" behindDoc="0" locked="0" layoutInCell="1" hidden="0" allowOverlap="1">
                <wp:simplePos x="0" y="0"/>
                <wp:positionH relativeFrom="character">
                  <wp:posOffset>2130137</wp:posOffset>
                </wp:positionH>
                <wp:positionV relativeFrom="line">
                  <wp:posOffset>20817</wp:posOffset>
                </wp:positionV>
                <wp:extent cx="52014" cy="230597"/>
                <wp:effectExtent l="0" t="0" r="0" b="0"/>
                <wp:wrapNone/>
                <wp:docPr id="2278" name="对象 2278"/>
                <wp:cNvGraphicFramePr>
                  <a:graphicFrameLocks noChangeAspect="0" noSelect="1"/>
                </wp:cNvGraphicFramePr>
                <a:graphic>
                  <a:graphicData uri="http://schemas.microsoft.com/office/word/2010/wordprocessingInk">
                    <w14:contentPart bwMode="auto" r:id="rId1497">
                      <w14:nvContentPartPr>
                        <w14:cNvContentPartPr/>
                      </w14:nvContentPartPr>
                      <w14:xfrm>
                        <a:off x="0" y="0"/>
                        <a:ext cx="52014" cy="230597"/>
                      </w14:xfrm>
                    </w14:contentPart>
                  </a:graphicData>
                </a:graphic>
              </wp:anchor>
            </w:drawing>
          </mc:Choice>
          <mc:Fallback>
            <w:pict>
              <v:shape type="#_x0000_t75" id="对象 2279" o:spid="_x0000_s2279" fillcolor="#FFFFFF" stroked="t" strokeweight="1.0pt" style="position:absolute;&#10;margin-left:167.72733pt;&#10;margin-top:1.6391338pt;&#10;width:4.095595pt;&#10;height:18.157244pt;&#10;z-index:1787;&#10;mso-position-horizontal:absolute;&#10;mso-position-horizontal-relative:char;&#10;mso-position-vertical:absolute;&#10;mso-position-vertical-relative:line;&#10;mso-wrap-distance-left:6.7498426pt;&#10;mso-wrap-distance-right:6.7498426pt;">
                <v:stroke color="#000000"/>
                <v:imagedata r:id="rId1498"/>
                <o:lock selection="t"/>
              </v:shape>
            </w:pict>
          </mc:Fallback>
        </mc:AlternateContent>
      </w:r>
      <w:r>
        <w:rPr>
          <w:color w:val="FF0000"/>
        </w:rPr>
        <mc:AlternateContent>
          <mc:Choice Requires="wps">
            <w:drawing>
              <wp:anchor distT="0" distB="0" distL="85723" distR="85723" simplePos="0" relativeHeight="1788" behindDoc="0" locked="0" layoutInCell="1" hidden="0" allowOverlap="1">
                <wp:simplePos x="0" y="0"/>
                <wp:positionH relativeFrom="character">
                  <wp:posOffset>3002634</wp:posOffset>
                </wp:positionH>
                <wp:positionV relativeFrom="line">
                  <wp:posOffset>11041</wp:posOffset>
                </wp:positionV>
                <wp:extent cx="72166" cy="69505"/>
                <wp:effectExtent l="0" t="0" r="0" b="0"/>
                <wp:wrapNone/>
                <wp:docPr id="2281" name="对象 2281"/>
                <wp:cNvGraphicFramePr>
                  <a:graphicFrameLocks noChangeAspect="0" noSelect="1"/>
                </wp:cNvGraphicFramePr>
                <a:graphic>
                  <a:graphicData uri="http://schemas.microsoft.com/office/word/2010/wordprocessingInk">
                    <w14:contentPart bwMode="auto" r:id="rId1499">
                      <w14:nvContentPartPr>
                        <w14:cNvContentPartPr/>
                      </w14:nvContentPartPr>
                      <w14:xfrm>
                        <a:off x="0" y="0"/>
                        <a:ext cx="72166" cy="69505"/>
                      </w14:xfrm>
                    </w14:contentPart>
                  </a:graphicData>
                </a:graphic>
              </wp:anchor>
            </w:drawing>
          </mc:Choice>
          <mc:Fallback>
            <w:pict>
              <v:shape type="#_x0000_t75" id="对象 2282" o:spid="_x0000_s2282" fillcolor="#FFFFFF" stroked="t" strokeweight="1.0pt" style="position:absolute;&#10;margin-left:236.42789pt;&#10;margin-top:0.8693701pt;&#10;width:5.682363pt;&#10;height:5.4728346pt;&#10;z-index:1788;&#10;mso-position-horizontal:absolute;&#10;mso-position-horizontal-relative:char;&#10;mso-position-vertical:absolute;&#10;mso-position-vertical-relative:line;&#10;mso-wrap-distance-left:6.7498426pt;&#10;mso-wrap-distance-right:6.7498426pt;">
                <v:stroke color="#000000"/>
                <v:imagedata r:id="rId1500"/>
                <o:lock selection="t"/>
              </v:shape>
            </w:pict>
          </mc:Fallback>
        </mc:AlternateContent>
      </w:r>
      <w:r>
        <w:rPr>
          <w:color w:val="FF0000"/>
        </w:rPr>
        <mc:AlternateContent>
          <mc:Choice Requires="wps">
            <w:drawing>
              <wp:anchor distT="0" distB="0" distL="85723" distR="85723" simplePos="0" relativeHeight="1789" behindDoc="0" locked="0" layoutInCell="1" hidden="0" allowOverlap="1">
                <wp:simplePos x="0" y="0"/>
                <wp:positionH relativeFrom="character">
                  <wp:posOffset>2839936</wp:posOffset>
                </wp:positionH>
                <wp:positionV relativeFrom="line">
                  <wp:posOffset>8566</wp:posOffset>
                </wp:positionV>
                <wp:extent cx="141935" cy="66378"/>
                <wp:effectExtent l="0" t="0" r="0" b="0"/>
                <wp:wrapNone/>
                <wp:docPr id="2284" name="对象 2284"/>
                <wp:cNvGraphicFramePr>
                  <a:graphicFrameLocks noChangeAspect="0" noSelect="1"/>
                </wp:cNvGraphicFramePr>
                <a:graphic>
                  <a:graphicData uri="http://schemas.microsoft.com/office/word/2010/wordprocessingInk">
                    <w14:contentPart bwMode="auto" r:id="rId1501">
                      <w14:nvContentPartPr>
                        <w14:cNvContentPartPr/>
                      </w14:nvContentPartPr>
                      <w14:xfrm>
                        <a:off x="0" y="0"/>
                        <a:ext cx="141935" cy="66378"/>
                      </w14:xfrm>
                    </w14:contentPart>
                  </a:graphicData>
                </a:graphic>
              </wp:anchor>
            </w:drawing>
          </mc:Choice>
          <mc:Fallback>
            <w:pict>
              <v:shape type="#_x0000_t75" id="对象 2285" o:spid="_x0000_s2285" fillcolor="#FFFFFF" stroked="t" strokeweight="1.0pt" style="position:absolute;&#10;margin-left:223.617pt;&#10;margin-top:0.6744882pt;&#10;width:11.175993pt;&#10;height:5.226614pt;&#10;z-index:1789;&#10;mso-position-horizontal:absolute;&#10;mso-position-horizontal-relative:char;&#10;mso-position-vertical:absolute;&#10;mso-position-vertical-relative:line;&#10;mso-wrap-distance-left:6.7498426pt;&#10;mso-wrap-distance-right:6.7498426pt;">
                <v:stroke color="#000000"/>
                <v:imagedata r:id="rId1502"/>
                <o:lock selection="t"/>
              </v:shape>
            </w:pict>
          </mc:Fallback>
        </mc:AlternateContent>
      </w:r>
      <w:r>
        <w:rPr>
          <w:color w:val="FF0000"/>
        </w:rPr>
        <mc:AlternateContent>
          <mc:Choice Requires="wps">
            <w:drawing>
              <wp:anchor distT="0" distB="0" distL="85723" distR="85723" simplePos="0" relativeHeight="1790" behindDoc="0" locked="0" layoutInCell="1" hidden="0" allowOverlap="1">
                <wp:simplePos x="0" y="0"/>
                <wp:positionH relativeFrom="character">
                  <wp:posOffset>2878483</wp:posOffset>
                </wp:positionH>
                <wp:positionV relativeFrom="line">
                  <wp:posOffset>4326</wp:posOffset>
                </wp:positionV>
                <wp:extent cx="73026" cy="107626"/>
                <wp:effectExtent l="0" t="0" r="0" b="0"/>
                <wp:wrapNone/>
                <wp:docPr id="2287" name="对象 2287"/>
                <wp:cNvGraphicFramePr>
                  <a:graphicFrameLocks noChangeAspect="0" noSelect="1"/>
                </wp:cNvGraphicFramePr>
                <a:graphic>
                  <a:graphicData uri="http://schemas.microsoft.com/office/word/2010/wordprocessingInk">
                    <w14:contentPart bwMode="auto" r:id="rId1503">
                      <w14:nvContentPartPr>
                        <w14:cNvContentPartPr/>
                      </w14:nvContentPartPr>
                      <w14:xfrm>
                        <a:off x="0" y="0"/>
                        <a:ext cx="73026" cy="107626"/>
                      </w14:xfrm>
                    </w14:contentPart>
                  </a:graphicData>
                </a:graphic>
              </wp:anchor>
            </w:drawing>
          </mc:Choice>
          <mc:Fallback>
            <w:pict>
              <v:shape type="#_x0000_t75" id="对象 2288" o:spid="_x0000_s2288" fillcolor="#FFFFFF" stroked="t" strokeweight="1.0pt" style="position:absolute;&#10;margin-left:226.6522pt;&#10;margin-top:0.34062994pt;&#10;width:5.7500877pt;&#10;height:8.474488pt;&#10;z-index:1790;&#10;mso-position-horizontal:absolute;&#10;mso-position-horizontal-relative:char;&#10;mso-position-vertical:absolute;&#10;mso-position-vertical-relative:line;&#10;mso-wrap-distance-left:6.7498426pt;&#10;mso-wrap-distance-right:6.7498426pt;">
                <v:stroke color="#000000"/>
                <v:imagedata r:id="rId1504"/>
                <o:lock selection="t"/>
              </v:shape>
            </w:pict>
          </mc:Fallback>
        </mc:AlternateContent>
      </w:r>
      <w:r>
        <w:rPr>
          <w:color w:val="FF0000"/>
        </w:rPr>
        <mc:AlternateContent>
          <mc:Choice Requires="wps">
            <w:drawing>
              <wp:anchor distT="0" distB="0" distL="85723" distR="85723" simplePos="0" relativeHeight="1791" behindDoc="0" locked="0" layoutInCell="1" hidden="0" allowOverlap="1">
                <wp:simplePos x="0" y="0"/>
                <wp:positionH relativeFrom="character">
                  <wp:posOffset>2869274</wp:posOffset>
                </wp:positionH>
                <wp:positionV relativeFrom="line">
                  <wp:posOffset>2289</wp:posOffset>
                </wp:positionV>
                <wp:extent cx="27120" cy="86089"/>
                <wp:effectExtent l="0" t="0" r="0" b="0"/>
                <wp:wrapNone/>
                <wp:docPr id="2290" name="对象 2290"/>
                <wp:cNvGraphicFramePr>
                  <a:graphicFrameLocks noChangeAspect="0" noSelect="1"/>
                </wp:cNvGraphicFramePr>
                <a:graphic>
                  <a:graphicData uri="http://schemas.microsoft.com/office/word/2010/wordprocessingInk">
                    <w14:contentPart bwMode="auto" r:id="rId1505">
                      <w14:nvContentPartPr>
                        <w14:cNvContentPartPr/>
                      </w14:nvContentPartPr>
                      <w14:xfrm>
                        <a:off x="0" y="0"/>
                        <a:ext cx="27120" cy="86089"/>
                      </w14:xfrm>
                    </w14:contentPart>
                  </a:graphicData>
                </a:graphic>
              </wp:anchor>
            </w:drawing>
          </mc:Choice>
          <mc:Fallback>
            <w:pict>
              <v:shape type="#_x0000_t75" id="对象 2291" o:spid="_x0000_s2291" fillcolor="#FFFFFF" stroked="t" strokeweight="1.0pt" style="position:absolute;&#10;margin-left:225.92711pt;&#10;margin-top:0.18023622pt;&#10;width:2.135435pt;&#10;height:6.7786617pt;&#10;z-index:1791;&#10;mso-position-horizontal:absolute;&#10;mso-position-horizontal-relative:char;&#10;mso-position-vertical:absolute;&#10;mso-position-vertical-relative:line;&#10;mso-wrap-distance-left:6.7498426pt;&#10;mso-wrap-distance-right:6.7498426pt;">
                <v:stroke color="#000000"/>
                <v:imagedata r:id="rId1506"/>
                <o:lock selection="t"/>
              </v:shape>
            </w:pict>
          </mc:Fallback>
        </mc:AlternateContent>
      </w:r>
      <w:r>
        <w:rPr>
          <w:color w:val="FF0000"/>
        </w:rPr>
        <mc:AlternateContent>
          <mc:Choice Requires="wps">
            <w:drawing>
              <wp:anchor distT="0" distB="0" distL="85723" distR="85723" simplePos="0" relativeHeight="1792" behindDoc="0" locked="0" layoutInCell="1" hidden="0" allowOverlap="1">
                <wp:simplePos x="0" y="0"/>
                <wp:positionH relativeFrom="character">
                  <wp:posOffset>2751874</wp:posOffset>
                </wp:positionH>
                <wp:positionV relativeFrom="line">
                  <wp:posOffset>-3198</wp:posOffset>
                </wp:positionV>
                <wp:extent cx="98588" cy="281673"/>
                <wp:effectExtent l="0" t="0" r="0" b="0"/>
                <wp:wrapNone/>
                <wp:docPr id="2293" name="对象 2293"/>
                <wp:cNvGraphicFramePr>
                  <a:graphicFrameLocks noChangeAspect="0" noSelect="1"/>
                </wp:cNvGraphicFramePr>
                <a:graphic>
                  <a:graphicData uri="http://schemas.microsoft.com/office/word/2010/wordprocessingInk">
                    <w14:contentPart bwMode="auto" r:id="rId1507">
                      <w14:nvContentPartPr>
                        <w14:cNvContentPartPr/>
                      </w14:nvContentPartPr>
                      <w14:xfrm>
                        <a:off x="0" y="0"/>
                        <a:ext cx="98588" cy="281673"/>
                      </w14:xfrm>
                    </w14:contentPart>
                  </a:graphicData>
                </a:graphic>
              </wp:anchor>
            </w:drawing>
          </mc:Choice>
          <mc:Fallback>
            <w:pict>
              <v:shape type="#_x0000_t75" id="对象 2294" o:spid="_x0000_s2294" fillcolor="#FFFFFF" stroked="t" strokeweight="1.0pt" style="position:absolute;&#10;margin-left:216.683pt;&#10;margin-top:-0.25181103pt;&#10;width:7.762844pt;&#10;height:22.178976pt;&#10;z-index:1792;&#10;mso-position-horizontal:absolute;&#10;mso-position-horizontal-relative:char;&#10;mso-position-vertical:absolute;&#10;mso-position-vertical-relative:line;&#10;mso-wrap-distance-left:6.7498426pt;&#10;mso-wrap-distance-right:6.7498426pt;">
                <v:stroke color="#000000"/>
                <v:imagedata r:id="rId1508"/>
                <o:lock selection="t"/>
              </v:shape>
            </w:pict>
          </mc:Fallback>
        </mc:AlternateContent>
      </w:r>
      <w:r>
        <w:rPr>
          <w:color w:val="FF0000"/>
        </w:rPr>
        <mc:AlternateContent>
          <mc:Choice Requires="wps">
            <w:drawing>
              <wp:anchor distT="0" distB="0" distL="85723" distR="85723" simplePos="0" relativeHeight="1793" behindDoc="0" locked="0" layoutInCell="1" hidden="0" allowOverlap="1">
                <wp:simplePos x="0" y="0"/>
                <wp:positionH relativeFrom="character">
                  <wp:posOffset>2348632</wp:posOffset>
                </wp:positionH>
                <wp:positionV relativeFrom="line">
                  <wp:posOffset>-15132</wp:posOffset>
                </wp:positionV>
                <wp:extent cx="71667" cy="42660"/>
                <wp:effectExtent l="0" t="0" r="0" b="0"/>
                <wp:wrapNone/>
                <wp:docPr id="2296" name="对象 2296"/>
                <wp:cNvGraphicFramePr>
                  <a:graphicFrameLocks noChangeAspect="0" noSelect="1"/>
                </wp:cNvGraphicFramePr>
                <a:graphic>
                  <a:graphicData uri="http://schemas.microsoft.com/office/word/2010/wordprocessingInk">
                    <w14:contentPart bwMode="auto" r:id="rId1509">
                      <w14:nvContentPartPr>
                        <w14:cNvContentPartPr/>
                      </w14:nvContentPartPr>
                      <w14:xfrm>
                        <a:off x="0" y="0"/>
                        <a:ext cx="71667" cy="42660"/>
                      </w14:xfrm>
                    </w14:contentPart>
                  </a:graphicData>
                </a:graphic>
              </wp:anchor>
            </w:drawing>
          </mc:Choice>
          <mc:Fallback>
            <w:pict>
              <v:shape type="#_x0000_t75" id="对象 2297" o:spid="_x0000_s2297" fillcolor="#FFFFFF" stroked="t" strokeweight="1.0pt" style="position:absolute;&#10;margin-left:184.93166pt;&#10;margin-top:-1.191496pt;&#10;width:5.643076pt;&#10;height:3.359055pt;&#10;z-index:1793;&#10;mso-position-horizontal:absolute;&#10;mso-position-horizontal-relative:char;&#10;mso-position-vertical:absolute;&#10;mso-position-vertical-relative:line;&#10;mso-wrap-distance-left:6.7498426pt;&#10;mso-wrap-distance-right:6.7498426pt;">
                <v:stroke color="#000000"/>
                <v:imagedata r:id="rId1510"/>
                <o:lock selection="t"/>
              </v:shape>
            </w:pict>
          </mc:Fallback>
        </mc:AlternateContent>
      </w:r>
      <w:r>
        <w:rPr>
          <w:color w:val="FF0000"/>
        </w:rPr>
        <mc:AlternateContent>
          <mc:Choice Requires="wps">
            <w:drawing>
              <wp:anchor distT="0" distB="0" distL="85723" distR="85723" simplePos="0" relativeHeight="1794" behindDoc="0" locked="0" layoutInCell="1" hidden="0" allowOverlap="1">
                <wp:simplePos x="0" y="0"/>
                <wp:positionH relativeFrom="character">
                  <wp:posOffset>2155243</wp:posOffset>
                </wp:positionH>
                <wp:positionV relativeFrom="line">
                  <wp:posOffset>-20583</wp:posOffset>
                </wp:positionV>
                <wp:extent cx="105639" cy="94776"/>
                <wp:effectExtent l="0" t="0" r="0" b="0"/>
                <wp:wrapNone/>
                <wp:docPr id="2299" name="对象 2299"/>
                <wp:cNvGraphicFramePr>
                  <a:graphicFrameLocks noChangeAspect="0" noSelect="1"/>
                </wp:cNvGraphicFramePr>
                <a:graphic>
                  <a:graphicData uri="http://schemas.microsoft.com/office/word/2010/wordprocessingInk">
                    <w14:contentPart bwMode="auto" r:id="rId1511">
                      <w14:nvContentPartPr>
                        <w14:cNvContentPartPr/>
                      </w14:nvContentPartPr>
                      <w14:xfrm>
                        <a:off x="0" y="0"/>
                        <a:ext cx="105639" cy="94776"/>
                      </w14:xfrm>
                    </w14:contentPart>
                  </a:graphicData>
                </a:graphic>
              </wp:anchor>
            </w:drawing>
          </mc:Choice>
          <mc:Fallback>
            <w:pict>
              <v:shape type="#_x0000_t75" id="对象 2300" o:spid="_x0000_s2300" fillcolor="#FFFFFF" stroked="t" strokeweight="1.0pt" style="position:absolute;&#10;margin-left:169.70418pt;&#10;margin-top:-1.6207087pt;&#10;width:8.318034pt;&#10;height:7.4626775pt;&#10;z-index:1794;&#10;mso-position-horizontal:absolute;&#10;mso-position-horizontal-relative:char;&#10;mso-position-vertical:absolute;&#10;mso-position-vertical-relative:line;&#10;mso-wrap-distance-left:6.7498426pt;&#10;mso-wrap-distance-right:6.7498426pt;">
                <v:stroke color="#000000"/>
                <v:imagedata r:id="rId1512"/>
                <o:lock selection="t"/>
              </v:shape>
            </w:pict>
          </mc:Fallback>
        </mc:AlternateContent>
      </w:r>
      <w:r>
        <w:rPr>
          <w:color w:val="FF0000"/>
        </w:rPr>
        <mc:AlternateContent>
          <mc:Choice Requires="wps">
            <w:drawing>
              <wp:anchor distT="0" distB="0" distL="85723" distR="85723" simplePos="0" relativeHeight="1795" behindDoc="0" locked="0" layoutInCell="1" hidden="0" allowOverlap="1">
                <wp:simplePos x="0" y="0"/>
                <wp:positionH relativeFrom="character">
                  <wp:posOffset>274151</wp:posOffset>
                </wp:positionH>
                <wp:positionV relativeFrom="line">
                  <wp:posOffset>-7710</wp:posOffset>
                </wp:positionV>
                <wp:extent cx="127992" cy="145766"/>
                <wp:effectExtent l="0" t="0" r="0" b="0"/>
                <wp:wrapNone/>
                <wp:docPr id="2302" name="对象 2302"/>
                <wp:cNvGraphicFramePr>
                  <a:graphicFrameLocks noChangeAspect="0" noSelect="1"/>
                </wp:cNvGraphicFramePr>
                <a:graphic>
                  <a:graphicData uri="http://schemas.microsoft.com/office/word/2010/wordprocessingInk">
                    <w14:contentPart bwMode="auto" r:id="rId1513">
                      <w14:nvContentPartPr>
                        <w14:cNvContentPartPr/>
                      </w14:nvContentPartPr>
                      <w14:xfrm>
                        <a:off x="0" y="0"/>
                        <a:ext cx="127992" cy="145766"/>
                      </w14:xfrm>
                    </w14:contentPart>
                  </a:graphicData>
                </a:graphic>
              </wp:anchor>
            </w:drawing>
          </mc:Choice>
          <mc:Fallback>
            <w:pict>
              <v:shape type="#_x0000_t75" id="对象 2303" o:spid="_x0000_s2303" fillcolor="#FFFFFF" stroked="t" strokeweight="1.0pt" style="position:absolute;&#10;margin-left:21.586693pt;&#10;margin-top:-0.6070866pt;&#10;width:10.078112pt;&#10;height:11.477638pt;&#10;z-index:1795;&#10;mso-position-horizontal:absolute;&#10;mso-position-horizontal-relative:char;&#10;mso-position-vertical:absolute;&#10;mso-position-vertical-relative:line;&#10;mso-wrap-distance-left:6.7498426pt;&#10;mso-wrap-distance-right:6.7498426pt;">
                <v:stroke color="#000000"/>
                <v:imagedata r:id="rId1514"/>
                <o:lock selection="t"/>
              </v:shape>
            </w:pict>
          </mc:Fallback>
        </mc:AlternateContent>
      </w:r>
      <w:r>
        <w:rPr>
          <w:color w:val="FF0000"/>
        </w:rPr>
        <mc:AlternateContent>
          <mc:Choice Requires="wps">
            <w:drawing>
              <wp:anchor distT="0" distB="0" distL="85723" distR="85723" simplePos="0" relativeHeight="1796" behindDoc="0" locked="0" layoutInCell="1" hidden="0" allowOverlap="1">
                <wp:simplePos x="0" y="0"/>
                <wp:positionH relativeFrom="character">
                  <wp:posOffset>457235</wp:posOffset>
                </wp:positionH>
                <wp:positionV relativeFrom="line">
                  <wp:posOffset>-21718</wp:posOffset>
                </wp:positionV>
                <wp:extent cx="41024" cy="41023"/>
                <wp:effectExtent l="0" t="0" r="0" b="0"/>
                <wp:wrapNone/>
                <wp:docPr id="2305" name="对象 2305"/>
                <wp:cNvGraphicFramePr>
                  <a:graphicFrameLocks noChangeAspect="0" noSelect="1"/>
                </wp:cNvGraphicFramePr>
                <a:graphic>
                  <a:graphicData uri="http://schemas.microsoft.com/office/word/2010/wordprocessingInk">
                    <w14:contentPart bwMode="auto" r:id="rId1515">
                      <w14:nvContentPartPr>
                        <w14:cNvContentPartPr/>
                      </w14:nvContentPartPr>
                      <w14:xfrm>
                        <a:off x="0" y="0"/>
                        <a:ext cx="41024" cy="41023"/>
                      </w14:xfrm>
                    </w14:contentPart>
                  </a:graphicData>
                </a:graphic>
              </wp:anchor>
            </w:drawing>
          </mc:Choice>
          <mc:Fallback>
            <w:pict>
              <v:shape type="#_x0000_t75" id="对象 2306" o:spid="_x0000_s2306" fillcolor="#FFFFFF" stroked="t" strokeweight="1.0pt" style="position:absolute;&#10;margin-left:36.002754pt;&#10;margin-top:-1.7100787pt;&#10;width:3.2302375pt;&#10;height:3.2301574pt;&#10;z-index:1796;&#10;mso-position-horizontal:absolute;&#10;mso-position-horizontal-relative:char;&#10;mso-position-vertical:absolute;&#10;mso-position-vertical-relative:line;&#10;mso-wrap-distance-left:6.7498426pt;&#10;mso-wrap-distance-right:6.7498426pt;">
                <v:stroke color="#000000"/>
                <v:imagedata r:id="rId1516"/>
                <o:lock selection="t"/>
              </v:shape>
            </w:pict>
          </mc:Fallback>
        </mc:AlternateContent>
      </w:r>
      <w:r>
        <w:rPr>
          <w:color w:val="FF0000"/>
        </w:rPr>
        <mc:AlternateContent>
          <mc:Choice Requires="wps">
            <w:drawing>
              <wp:anchor distT="0" distB="0" distL="85723" distR="85723" simplePos="0" relativeHeight="1797" behindDoc="0" locked="0" layoutInCell="1" hidden="0" allowOverlap="1">
                <wp:simplePos x="0" y="0"/>
                <wp:positionH relativeFrom="character">
                  <wp:posOffset>331948</wp:posOffset>
                </wp:positionH>
                <wp:positionV relativeFrom="line">
                  <wp:posOffset>-22657</wp:posOffset>
                </wp:positionV>
                <wp:extent cx="124667" cy="91758"/>
                <wp:effectExtent l="0" t="0" r="0" b="0"/>
                <wp:wrapNone/>
                <wp:docPr id="2308" name="对象 2308"/>
                <wp:cNvGraphicFramePr>
                  <a:graphicFrameLocks noChangeAspect="0" noSelect="1"/>
                </wp:cNvGraphicFramePr>
                <a:graphic>
                  <a:graphicData uri="http://schemas.microsoft.com/office/word/2010/wordprocessingInk">
                    <w14:contentPart bwMode="auto" r:id="rId1517">
                      <w14:nvContentPartPr>
                        <w14:cNvContentPartPr/>
                      </w14:nvContentPartPr>
                      <w14:xfrm>
                        <a:off x="0" y="0"/>
                        <a:ext cx="124667" cy="91758"/>
                      </w14:xfrm>
                    </w14:contentPart>
                  </a:graphicData>
                </a:graphic>
              </wp:anchor>
            </w:drawing>
          </mc:Choice>
          <mc:Fallback>
            <w:pict>
              <v:shape type="#_x0000_t75" id="对象 2309" o:spid="_x0000_s2309" fillcolor="#FFFFFF" stroked="t" strokeweight="1.0pt" style="position:absolute;&#10;margin-left:26.137638pt;&#10;margin-top:-1.7840158pt;&#10;width:9.8163pt;&#10;height:7.2250395pt;&#10;z-index:1797;&#10;mso-position-horizontal:absolute;&#10;mso-position-horizontal-relative:char;&#10;mso-position-vertical:absolute;&#10;mso-position-vertical-relative:line;&#10;mso-wrap-distance-left:6.7498426pt;&#10;mso-wrap-distance-right:6.7498426pt;">
                <v:stroke color="#000000"/>
                <v:imagedata r:id="rId1518"/>
                <o:lock selection="t"/>
              </v:shape>
            </w:pict>
          </mc:Fallback>
        </mc:AlternateContent>
      </w:r>
      <w:r>
        <w:rPr>
          <w:color w:val="FF0000"/>
        </w:rPr>
        <mc:AlternateContent>
          <mc:Choice Requires="wps">
            <w:drawing>
              <wp:anchor distT="0" distB="0" distL="85723" distR="85723" simplePos="0" relativeHeight="1798" behindDoc="0" locked="0" layoutInCell="1" hidden="0" allowOverlap="1">
                <wp:simplePos x="0" y="0"/>
                <wp:positionH relativeFrom="character">
                  <wp:posOffset>1800915</wp:posOffset>
                </wp:positionH>
                <wp:positionV relativeFrom="line">
                  <wp:posOffset>182777</wp:posOffset>
                </wp:positionV>
                <wp:extent cx="28085" cy="34927"/>
                <wp:effectExtent l="0" t="0" r="0" b="0"/>
                <wp:wrapNone/>
                <wp:docPr id="2311" name="对象 2311"/>
                <wp:cNvGraphicFramePr>
                  <a:graphicFrameLocks noChangeAspect="0" noSelect="1"/>
                </wp:cNvGraphicFramePr>
                <a:graphic>
                  <a:graphicData uri="http://schemas.microsoft.com/office/word/2010/wordprocessingInk">
                    <w14:contentPart bwMode="auto" r:id="rId1519">
                      <w14:nvContentPartPr>
                        <w14:cNvContentPartPr/>
                      </w14:nvContentPartPr>
                      <w14:xfrm>
                        <a:off x="0" y="0"/>
                        <a:ext cx="28085" cy="34927"/>
                      </w14:xfrm>
                    </w14:contentPart>
                  </a:graphicData>
                </a:graphic>
              </wp:anchor>
            </w:drawing>
          </mc:Choice>
          <mc:Fallback>
            <w:pict>
              <v:shape type="#_x0000_t75" id="对象 2312" o:spid="_x0000_s2312" fillcolor="#FFFFFF" stroked="t" strokeweight="1.0pt" style="position:absolute;&#10;margin-left:141.80434pt;&#10;margin-top:14.39189pt;&#10;width:2.2114227pt;&#10;height:2.7501578pt;&#10;z-index:1798;&#10;mso-position-horizontal:absolute;&#10;mso-position-horizontal-relative:char;&#10;mso-position-vertical:absolute;&#10;mso-position-vertical-relative:line;&#10;mso-wrap-distance-left:6.7498426pt;&#10;mso-wrap-distance-right:6.7498426pt;">
                <v:stroke color="#000000"/>
                <v:imagedata r:id="rId1520"/>
                <o:lock selection="t"/>
              </v:shape>
            </w:pict>
          </mc:Fallback>
        </mc:AlternateContent>
      </w:r>
      <w:r>
        <w:rPr>
          <w:color w:val="FF0000"/>
        </w:rPr>
        <mc:AlternateContent>
          <mc:Choice Requires="wps">
            <w:drawing>
              <wp:anchor distT="0" distB="0" distL="85723" distR="85723" simplePos="0" relativeHeight="1799" behindDoc="0" locked="0" layoutInCell="1" hidden="0" allowOverlap="1">
                <wp:simplePos x="0" y="0"/>
                <wp:positionH relativeFrom="character">
                  <wp:posOffset>2069927</wp:posOffset>
                </wp:positionH>
                <wp:positionV relativeFrom="line">
                  <wp:posOffset>158816</wp:posOffset>
                </wp:positionV>
                <wp:extent cx="74404" cy="66327"/>
                <wp:effectExtent l="0" t="0" r="0" b="0"/>
                <wp:wrapNone/>
                <wp:docPr id="2314" name="对象 2314"/>
                <wp:cNvGraphicFramePr>
                  <a:graphicFrameLocks noChangeAspect="0" noSelect="1"/>
                </wp:cNvGraphicFramePr>
                <a:graphic>
                  <a:graphicData uri="http://schemas.microsoft.com/office/word/2010/wordprocessingInk">
                    <w14:contentPart bwMode="auto" r:id="rId1521">
                      <w14:nvContentPartPr>
                        <w14:cNvContentPartPr/>
                      </w14:nvContentPartPr>
                      <w14:xfrm>
                        <a:off x="0" y="0"/>
                        <a:ext cx="74404" cy="66327"/>
                      </w14:xfrm>
                    </w14:contentPart>
                  </a:graphicData>
                </a:graphic>
              </wp:anchor>
            </w:drawing>
          </mc:Choice>
          <mc:Fallback>
            <w:pict>
              <v:shape type="#_x0000_t75" id="对象 2315" o:spid="_x0000_s2315" fillcolor="#FFFFFF" stroked="t" strokeweight="1.0pt" style="position:absolute;&#10;margin-left:162.98637pt;&#10;margin-top:12.505197pt;&#10;width:5.8585877pt;&#10;height:5.222599pt;&#10;z-index:1799;&#10;mso-position-horizontal:absolute;&#10;mso-position-horizontal-relative:char;&#10;mso-position-vertical:absolute;&#10;mso-position-vertical-relative:line;&#10;mso-wrap-distance-left:6.7498426pt;&#10;mso-wrap-distance-right:6.7498426pt;">
                <v:stroke color="#000000"/>
                <v:imagedata r:id="rId1522"/>
                <o:lock selection="t"/>
              </v:shape>
            </w:pict>
          </mc:Fallback>
        </mc:AlternateContent>
      </w:r>
      <w:r>
        <w:rPr>
          <w:color w:val="FF0000"/>
        </w:rPr>
        <mc:AlternateContent>
          <mc:Choice Requires="wps">
            <w:drawing>
              <wp:anchor distT="0" distB="0" distL="85723" distR="85723" simplePos="0" relativeHeight="1800" behindDoc="0" locked="0" layoutInCell="1" hidden="0" allowOverlap="1">
                <wp:simplePos x="0" y="0"/>
                <wp:positionH relativeFrom="character">
                  <wp:posOffset>1829150</wp:posOffset>
                </wp:positionH>
                <wp:positionV relativeFrom="line">
                  <wp:posOffset>158686</wp:posOffset>
                </wp:positionV>
                <wp:extent cx="125980" cy="136364"/>
                <wp:effectExtent l="0" t="0" r="0" b="0"/>
                <wp:wrapNone/>
                <wp:docPr id="2317" name="对象 2317"/>
                <wp:cNvGraphicFramePr>
                  <a:graphicFrameLocks noChangeAspect="0" noSelect="1"/>
                </wp:cNvGraphicFramePr>
                <a:graphic>
                  <a:graphicData uri="http://schemas.microsoft.com/office/word/2010/wordprocessingInk">
                    <w14:contentPart bwMode="auto" r:id="rId1523">
                      <w14:nvContentPartPr>
                        <w14:cNvContentPartPr/>
                      </w14:nvContentPartPr>
                      <w14:xfrm>
                        <a:off x="0" y="0"/>
                        <a:ext cx="125980" cy="136364"/>
                      </w14:xfrm>
                    </w14:contentPart>
                  </a:graphicData>
                </a:graphic>
              </wp:anchor>
            </w:drawing>
          </mc:Choice>
          <mc:Fallback>
            <w:pict>
              <v:shape type="#_x0000_t75" id="对象 2318" o:spid="_x0000_s2318" fillcolor="#FFFFFF" stroked="t" strokeweight="1.0pt" style="position:absolute;&#10;margin-left:144.02756pt;&#10;margin-top:12.494961pt;&#10;width:9.919691pt;&#10;height:10.737323pt;&#10;z-index:1800;&#10;mso-position-horizontal:absolute;&#10;mso-position-horizontal-relative:char;&#10;mso-position-vertical:absolute;&#10;mso-position-vertical-relative:line;&#10;mso-wrap-distance-left:6.7498426pt;&#10;mso-wrap-distance-right:6.7498426pt;">
                <v:stroke color="#000000"/>
                <v:imagedata r:id="rId1524"/>
                <o:lock selection="t"/>
              </v:shape>
            </w:pict>
          </mc:Fallback>
        </mc:AlternateContent>
      </w:r>
      <w:r>
        <w:rPr>
          <w:color w:val="FF0000"/>
        </w:rPr>
        <mc:AlternateContent>
          <mc:Choice Requires="wps">
            <w:drawing>
              <wp:anchor distT="0" distB="0" distL="85723" distR="85723" simplePos="0" relativeHeight="1801" behindDoc="0" locked="0" layoutInCell="1" hidden="0" allowOverlap="1">
                <wp:simplePos x="0" y="0"/>
                <wp:positionH relativeFrom="character">
                  <wp:posOffset>1877734</wp:posOffset>
                </wp:positionH>
                <wp:positionV relativeFrom="line">
                  <wp:posOffset>128000</wp:posOffset>
                </wp:positionV>
                <wp:extent cx="23716" cy="62253"/>
                <wp:effectExtent l="0" t="0" r="0" b="0"/>
                <wp:wrapNone/>
                <wp:docPr id="2320" name="对象 2320"/>
                <wp:cNvGraphicFramePr>
                  <a:graphicFrameLocks noChangeAspect="0" noSelect="1"/>
                </wp:cNvGraphicFramePr>
                <a:graphic>
                  <a:graphicData uri="http://schemas.microsoft.com/office/word/2010/wordprocessingInk">
                    <w14:contentPart bwMode="auto" r:id="rId1525">
                      <w14:nvContentPartPr>
                        <w14:cNvContentPartPr/>
                      </w14:nvContentPartPr>
                      <w14:xfrm>
                        <a:off x="0" y="0"/>
                        <a:ext cx="23716" cy="62253"/>
                      </w14:xfrm>
                    </w14:contentPart>
                  </a:graphicData>
                </a:graphic>
              </wp:anchor>
            </w:drawing>
          </mc:Choice>
          <mc:Fallback>
            <w:pict>
              <v:shape type="#_x0000_t75" id="对象 2321" o:spid="_x0000_s2321" fillcolor="#FFFFFF" stroked="t" strokeweight="1.0pt" style="position:absolute;&#10;margin-left:147.85307pt;&#10;margin-top:10.07874pt;&#10;width:1.867407pt;&#10;height:4.901811pt;&#10;z-index:1801;&#10;mso-position-horizontal:absolute;&#10;mso-position-horizontal-relative:char;&#10;mso-position-vertical:absolute;&#10;mso-position-vertical-relative:line;&#10;mso-wrap-distance-left:6.7498426pt;&#10;mso-wrap-distance-right:6.7498426pt;">
                <v:stroke color="#000000"/>
                <v:imagedata r:id="rId1526"/>
                <o:lock selection="t"/>
              </v:shape>
            </w:pict>
          </mc:Fallback>
        </mc:AlternateContent>
      </w:r>
      <w:r>
        <w:rPr>
          <w:color w:val="FF0000"/>
        </w:rPr>
        <mc:AlternateContent>
          <mc:Choice Requires="wps">
            <w:drawing>
              <wp:anchor distT="0" distB="0" distL="85723" distR="85723" simplePos="0" relativeHeight="1802" behindDoc="0" locked="0" layoutInCell="1" hidden="0" allowOverlap="1">
                <wp:simplePos x="0" y="0"/>
                <wp:positionH relativeFrom="character">
                  <wp:posOffset>1847700</wp:posOffset>
                </wp:positionH>
                <wp:positionV relativeFrom="line">
                  <wp:posOffset>107453</wp:posOffset>
                </wp:positionV>
                <wp:extent cx="24117" cy="100657"/>
                <wp:effectExtent l="0" t="0" r="0" b="0"/>
                <wp:wrapNone/>
                <wp:docPr id="2323" name="对象 2323"/>
                <wp:cNvGraphicFramePr>
                  <a:graphicFrameLocks noChangeAspect="0" noSelect="1"/>
                </wp:cNvGraphicFramePr>
                <a:graphic>
                  <a:graphicData uri="http://schemas.microsoft.com/office/word/2010/wordprocessingInk">
                    <w14:contentPart bwMode="auto" r:id="rId1527">
                      <w14:nvContentPartPr>
                        <w14:cNvContentPartPr/>
                      </w14:nvContentPartPr>
                      <w14:xfrm>
                        <a:off x="0" y="0"/>
                        <a:ext cx="24117" cy="100657"/>
                      </w14:xfrm>
                    </w14:contentPart>
                  </a:graphicData>
                </a:graphic>
              </wp:anchor>
            </w:drawing>
          </mc:Choice>
          <mc:Fallback>
            <w:pict>
              <v:shape type="#_x0000_t75" id="对象 2324" o:spid="_x0000_s2324" fillcolor="#FFFFFF" stroked="t" strokeweight="1.0pt" style="position:absolute;&#10;margin-left:145.48819pt;&#10;margin-top:8.460866pt;&#10;width:1.8989807pt;&#10;height:7.9257483pt;&#10;z-index:1802;&#10;mso-position-horizontal:absolute;&#10;mso-position-horizontal-relative:char;&#10;mso-position-vertical:absolute;&#10;mso-position-vertical-relative:line;&#10;mso-wrap-distance-left:6.7498426pt;&#10;mso-wrap-distance-right:6.7498426pt;">
                <v:stroke color="#000000"/>
                <v:imagedata r:id="rId1528"/>
                <o:lock selection="t"/>
              </v:shape>
            </w:pict>
          </mc:Fallback>
        </mc:AlternateContent>
      </w:r>
      <w:r>
        <w:rPr>
          <w:color w:val="FF0000"/>
        </w:rPr>
        <mc:AlternateContent>
          <mc:Choice Requires="wps">
            <w:drawing>
              <wp:anchor distT="0" distB="0" distL="85723" distR="85723" simplePos="0" relativeHeight="1803" behindDoc="0" locked="0" layoutInCell="1" hidden="0" allowOverlap="1">
                <wp:simplePos x="0" y="0"/>
                <wp:positionH relativeFrom="character">
                  <wp:posOffset>1943549</wp:posOffset>
                </wp:positionH>
                <wp:positionV relativeFrom="line">
                  <wp:posOffset>-26080</wp:posOffset>
                </wp:positionV>
                <wp:extent cx="118402" cy="285988"/>
                <wp:effectExtent l="0" t="0" r="0" b="0"/>
                <wp:wrapNone/>
                <wp:docPr id="2326" name="对象 2326"/>
                <wp:cNvGraphicFramePr>
                  <a:graphicFrameLocks noChangeAspect="0" noSelect="1"/>
                </wp:cNvGraphicFramePr>
                <a:graphic>
                  <a:graphicData uri="http://schemas.microsoft.com/office/word/2010/wordprocessingInk">
                    <w14:contentPart bwMode="auto" r:id="rId1529">
                      <w14:nvContentPartPr>
                        <w14:cNvContentPartPr/>
                      </w14:nvContentPartPr>
                      <w14:xfrm>
                        <a:off x="0" y="0"/>
                        <a:ext cx="118402" cy="285988"/>
                      </w14:xfrm>
                    </w14:contentPart>
                  </a:graphicData>
                </a:graphic>
              </wp:anchor>
            </w:drawing>
          </mc:Choice>
          <mc:Fallback>
            <w:pict>
              <v:shape type="#_x0000_t75" id="对象 2327" o:spid="_x0000_s2327" fillcolor="#FFFFFF" stroked="t" strokeweight="1.0pt" style="position:absolute;&#10;margin-left:153.03535pt;&#10;margin-top:-2.0535433pt;&#10;width:9.322993pt;&#10;height:22.51874pt;&#10;z-index:1803;&#10;mso-position-horizontal:absolute;&#10;mso-position-horizontal-relative:char;&#10;mso-position-vertical:absolute;&#10;mso-position-vertical-relative:line;&#10;mso-wrap-distance-left:6.7498426pt;&#10;mso-wrap-distance-right:6.7498426pt;">
                <v:stroke color="#000000"/>
                <v:imagedata r:id="rId1530"/>
                <o:lock selection="t"/>
              </v:shape>
            </w:pict>
          </mc:Fallback>
        </mc:AlternateContent>
      </w:r>
    </w:p>
    <w:p>
      <w:pPr>
        <w:rPr>
          <w:rFonts w:hint="eastAsia"/>
        </w:rPr>
      </w:pPr>
      <w:r>
        <w:rPr>
          <w:rFonts w:hint="eastAsia"/>
        </w:rPr>
        <w:t>练习1：颜色空间定义、分类</w:t>
      </w:r>
      <w:r>
        <w:rPr>
          <w:color w:val="FF0000"/>
        </w:rPr>
        <mc:AlternateContent>
          <mc:Choice Requires="wps">
            <w:drawing>
              <wp:anchor distT="0" distB="0" distL="85723" distR="85723" simplePos="0" relativeHeight="1729" behindDoc="0" locked="0" layoutInCell="1" hidden="0" allowOverlap="1">
                <wp:simplePos x="0" y="0"/>
                <wp:positionH relativeFrom="character">
                  <wp:posOffset>1836166</wp:posOffset>
                </wp:positionH>
                <wp:positionV relativeFrom="line">
                  <wp:posOffset>100909</wp:posOffset>
                </wp:positionV>
                <wp:extent cx="56325" cy="64678"/>
                <wp:effectExtent l="0" t="0" r="0" b="0"/>
                <wp:wrapNone/>
                <wp:docPr id="2329" name="对象 2329"/>
                <wp:cNvGraphicFramePr>
                  <a:graphicFrameLocks noChangeAspect="0" noSelect="1"/>
                </wp:cNvGraphicFramePr>
                <a:graphic>
                  <a:graphicData uri="http://schemas.microsoft.com/office/word/2010/wordprocessingInk">
                    <w14:contentPart bwMode="auto" r:id="rId1531">
                      <w14:nvContentPartPr>
                        <w14:cNvContentPartPr/>
                      </w14:nvContentPartPr>
                      <w14:xfrm>
                        <a:off x="0" y="0"/>
                        <a:ext cx="56325" cy="64678"/>
                      </w14:xfrm>
                    </w14:contentPart>
                  </a:graphicData>
                </a:graphic>
              </wp:anchor>
            </w:drawing>
          </mc:Choice>
          <mc:Fallback>
            <w:pict>
              <v:shape type="#_x0000_t75" id="对象 2330" o:spid="_x0000_s2330" fillcolor="#FFFFFF" stroked="t" strokeweight="1.0pt" style="position:absolute;&#10;margin-left:144.58pt;&#10;margin-top:7.9455905pt;&#10;width:4.4350443pt;&#10;height:5.0927563pt;&#10;z-index:1729;&#10;mso-position-horizontal:absolute;&#10;mso-position-horizontal-relative:char;&#10;mso-position-vertical:absolute;&#10;mso-position-vertical-relative:line;&#10;mso-wrap-distance-left:6.7498426pt;&#10;mso-wrap-distance-right:6.7498426pt;">
                <v:stroke color="#000000"/>
                <v:imagedata r:id="rId1532"/>
                <o:lock selection="t"/>
              </v:shape>
            </w:pict>
          </mc:Fallback>
        </mc:AlternateContent>
      </w:r>
      <w:r>
        <w:rPr>
          <w:color w:val="FF0000"/>
        </w:rPr>
        <mc:AlternateContent>
          <mc:Choice Requires="wps">
            <w:drawing>
              <wp:anchor distT="0" distB="0" distL="85723" distR="85723" simplePos="0" relativeHeight="1730" behindDoc="0" locked="0" layoutInCell="1" hidden="0" allowOverlap="1">
                <wp:simplePos x="0" y="0"/>
                <wp:positionH relativeFrom="character">
                  <wp:posOffset>1979607</wp:posOffset>
                </wp:positionH>
                <wp:positionV relativeFrom="line">
                  <wp:posOffset>59395</wp:posOffset>
                </wp:positionV>
                <wp:extent cx="128316" cy="135552"/>
                <wp:effectExtent l="0" t="0" r="0" b="0"/>
                <wp:wrapNone/>
                <wp:docPr id="2332" name="对象 2332"/>
                <wp:cNvGraphicFramePr>
                  <a:graphicFrameLocks noChangeAspect="0" noSelect="1"/>
                </wp:cNvGraphicFramePr>
                <a:graphic>
                  <a:graphicData uri="http://schemas.microsoft.com/office/word/2010/wordprocessingInk">
                    <w14:contentPart bwMode="auto" r:id="rId1533">
                      <w14:nvContentPartPr>
                        <w14:cNvContentPartPr/>
                      </w14:nvContentPartPr>
                      <w14:xfrm>
                        <a:off x="0" y="0"/>
                        <a:ext cx="128316" cy="135552"/>
                      </w14:xfrm>
                    </w14:contentPart>
                  </a:graphicData>
                </a:graphic>
              </wp:anchor>
            </w:drawing>
          </mc:Choice>
          <mc:Fallback>
            <w:pict>
              <v:shape type="#_x0000_t75" id="对象 2333" o:spid="_x0000_s2333" fillcolor="#FFFFFF" stroked="t" strokeweight="1.0pt" style="position:absolute;&#10;margin-left:155.87457pt;&#10;margin-top:4.6767716pt;&#10;width:10.103698pt;&#10;height:10.673386pt;&#10;z-index:1730;&#10;mso-position-horizontal:absolute;&#10;mso-position-horizontal-relative:char;&#10;mso-position-vertical:absolute;&#10;mso-position-vertical-relative:line;&#10;mso-wrap-distance-left:6.7498426pt;&#10;mso-wrap-distance-right:6.7498426pt;">
                <v:stroke color="#000000"/>
                <v:imagedata r:id="rId1534"/>
                <o:lock selection="t"/>
              </v:shape>
            </w:pict>
          </mc:Fallback>
        </mc:AlternateContent>
      </w:r>
      <w:r>
        <w:rPr>
          <w:color w:val="FF0000"/>
        </w:rPr>
        <mc:AlternateContent>
          <mc:Choice Requires="wps">
            <w:drawing>
              <wp:anchor distT="0" distB="0" distL="85723" distR="85723" simplePos="0" relativeHeight="1731" behindDoc="0" locked="0" layoutInCell="1" hidden="0" allowOverlap="1">
                <wp:simplePos x="0" y="0"/>
                <wp:positionH relativeFrom="character">
                  <wp:posOffset>2719454</wp:posOffset>
                </wp:positionH>
                <wp:positionV relativeFrom="line">
                  <wp:posOffset>49220</wp:posOffset>
                </wp:positionV>
                <wp:extent cx="41023" cy="41023"/>
                <wp:effectExtent l="0" t="0" r="0" b="0"/>
                <wp:wrapNone/>
                <wp:docPr id="2335" name="对象 2335"/>
                <wp:cNvGraphicFramePr>
                  <a:graphicFrameLocks noChangeAspect="0" noSelect="1"/>
                </wp:cNvGraphicFramePr>
                <a:graphic>
                  <a:graphicData uri="http://schemas.microsoft.com/office/word/2010/wordprocessingInk">
                    <w14:contentPart bwMode="auto" r:id="rId1535">
                      <w14:nvContentPartPr>
                        <w14:cNvContentPartPr/>
                      </w14:nvContentPartPr>
                      <w14:xfrm>
                        <a:off x="0" y="0"/>
                        <a:ext cx="41023" cy="41023"/>
                      </w14:xfrm>
                    </w14:contentPart>
                  </a:graphicData>
                </a:graphic>
              </wp:anchor>
            </w:drawing>
          </mc:Choice>
          <mc:Fallback>
            <w:pict>
              <v:shape type="#_x0000_t75" id="对象 2336" o:spid="_x0000_s2336" fillcolor="#FFFFFF" stroked="t" strokeweight="1.0pt" style="position:absolute;&#10;margin-left:214.13023pt;&#10;margin-top:3.8755906pt;&#10;width:3.2301602pt;&#10;height:3.2301574pt;&#10;z-index:1731;&#10;mso-position-horizontal:absolute;&#10;mso-position-horizontal-relative:char;&#10;mso-position-vertical:absolute;&#10;mso-position-vertical-relative:line;&#10;mso-wrap-distance-left:6.7498426pt;&#10;mso-wrap-distance-right:6.7498426pt;">
                <v:stroke color="#000000"/>
                <v:imagedata r:id="rId1536"/>
                <o:lock selection="t"/>
              </v:shape>
            </w:pict>
          </mc:Fallback>
        </mc:AlternateContent>
      </w:r>
      <w:r>
        <w:rPr>
          <w:color w:val="FF0000"/>
        </w:rPr>
        <mc:AlternateContent>
          <mc:Choice Requires="wps">
            <w:drawing>
              <wp:anchor distT="0" distB="0" distL="85723" distR="85723" simplePos="0" relativeHeight="1732" behindDoc="0" locked="0" layoutInCell="1" hidden="0" allowOverlap="1">
                <wp:simplePos x="0" y="0"/>
                <wp:positionH relativeFrom="character">
                  <wp:posOffset>2003743</wp:posOffset>
                </wp:positionH>
                <wp:positionV relativeFrom="line">
                  <wp:posOffset>41276</wp:posOffset>
                </wp:positionV>
                <wp:extent cx="64884" cy="69894"/>
                <wp:effectExtent l="0" t="0" r="0" b="0"/>
                <wp:wrapNone/>
                <wp:docPr id="2338" name="对象 2338"/>
                <wp:cNvGraphicFramePr>
                  <a:graphicFrameLocks noChangeAspect="0" noSelect="1"/>
                </wp:cNvGraphicFramePr>
                <a:graphic>
                  <a:graphicData uri="http://schemas.microsoft.com/office/word/2010/wordprocessingInk">
                    <w14:contentPart bwMode="auto" r:id="rId1537">
                      <w14:nvContentPartPr>
                        <w14:cNvContentPartPr/>
                      </w14:nvContentPartPr>
                      <w14:xfrm>
                        <a:off x="0" y="0"/>
                        <a:ext cx="64884" cy="69894"/>
                      </w14:xfrm>
                    </w14:contentPart>
                  </a:graphicData>
                </a:graphic>
              </wp:anchor>
            </w:drawing>
          </mc:Choice>
          <mc:Fallback>
            <w:pict>
              <v:shape type="#_x0000_t75" id="对象 2339" o:spid="_x0000_s2339" fillcolor="#FFFFFF" stroked="t" strokeweight="1.0pt" style="position:absolute;&#10;margin-left:157.77504pt;&#10;margin-top:3.2500787pt;&#10;width:5.108977pt;&#10;height:5.5034647pt;&#10;z-index:1732;&#10;mso-position-horizontal:absolute;&#10;mso-position-horizontal-relative:char;&#10;mso-position-vertical:absolute;&#10;mso-position-vertical-relative:line;&#10;mso-wrap-distance-left:6.7498426pt;&#10;mso-wrap-distance-right:6.7498426pt;">
                <v:stroke color="#000000"/>
                <v:imagedata r:id="rId1538"/>
                <o:lock selection="t"/>
              </v:shape>
            </w:pict>
          </mc:Fallback>
        </mc:AlternateContent>
      </w:r>
      <w:r>
        <w:rPr>
          <w:color w:val="FF0000"/>
        </w:rPr>
        <mc:AlternateContent>
          <mc:Choice Requires="wps">
            <w:drawing>
              <wp:anchor distT="0" distB="0" distL="85723" distR="85723" simplePos="0" relativeHeight="1733" behindDoc="0" locked="0" layoutInCell="1" hidden="0" allowOverlap="1">
                <wp:simplePos x="0" y="0"/>
                <wp:positionH relativeFrom="character">
                  <wp:posOffset>1738311</wp:posOffset>
                </wp:positionH>
                <wp:positionV relativeFrom="line">
                  <wp:posOffset>40867</wp:posOffset>
                </wp:positionV>
                <wp:extent cx="132248" cy="159713"/>
                <wp:effectExtent l="0" t="0" r="0" b="0"/>
                <wp:wrapNone/>
                <wp:docPr id="2341" name="对象 2341"/>
                <wp:cNvGraphicFramePr>
                  <a:graphicFrameLocks noChangeAspect="0" noSelect="1"/>
                </wp:cNvGraphicFramePr>
                <a:graphic>
                  <a:graphicData uri="http://schemas.microsoft.com/office/word/2010/wordprocessingInk">
                    <w14:contentPart bwMode="auto" r:id="rId1539">
                      <w14:nvContentPartPr>
                        <w14:cNvContentPartPr/>
                      </w14:nvContentPartPr>
                      <w14:xfrm>
                        <a:off x="0" y="0"/>
                        <a:ext cx="132248" cy="159713"/>
                      </w14:xfrm>
                    </w14:contentPart>
                  </a:graphicData>
                </a:graphic>
              </wp:anchor>
            </w:drawing>
          </mc:Choice>
          <mc:Fallback>
            <w:pict>
              <v:shape type="#_x0000_t75" id="对象 2342" o:spid="_x0000_s2342" fillcolor="#FFFFFF" stroked="t" strokeweight="1.0pt" style="position:absolute;&#10;margin-left:136.87488pt;&#10;margin-top:3.217874pt;&#10;width:10.413233pt;&#10;height:12.575827pt;&#10;z-index:1733;&#10;mso-position-horizontal:absolute;&#10;mso-position-horizontal-relative:char;&#10;mso-position-vertical:absolute;&#10;mso-position-vertical-relative:line;&#10;mso-wrap-distance-left:6.7498426pt;&#10;mso-wrap-distance-right:6.7498426pt;">
                <v:stroke color="#000000"/>
                <v:imagedata r:id="rId1540"/>
                <o:lock selection="t"/>
              </v:shape>
            </w:pict>
          </mc:Fallback>
        </mc:AlternateContent>
      </w:r>
      <w:r>
        <w:rPr>
          <w:color w:val="FF0000"/>
        </w:rPr>
        <mc:AlternateContent>
          <mc:Choice Requires="wps">
            <w:drawing>
              <wp:anchor distT="0" distB="0" distL="85723" distR="85723" simplePos="0" relativeHeight="1734" behindDoc="0" locked="0" layoutInCell="1" hidden="0" allowOverlap="1">
                <wp:simplePos x="0" y="0"/>
                <wp:positionH relativeFrom="character">
                  <wp:posOffset>2579837</wp:posOffset>
                </wp:positionH>
                <wp:positionV relativeFrom="line">
                  <wp:posOffset>27240</wp:posOffset>
                </wp:positionV>
                <wp:extent cx="27678" cy="17710"/>
                <wp:effectExtent l="0" t="0" r="0" b="0"/>
                <wp:wrapNone/>
                <wp:docPr id="2344" name="对象 2344"/>
                <wp:cNvGraphicFramePr>
                  <a:graphicFrameLocks noChangeAspect="0" noSelect="1"/>
                </wp:cNvGraphicFramePr>
                <a:graphic>
                  <a:graphicData uri="http://schemas.microsoft.com/office/word/2010/wordprocessingInk">
                    <w14:contentPart bwMode="auto" r:id="rId1541">
                      <w14:nvContentPartPr>
                        <w14:cNvContentPartPr/>
                      </w14:nvContentPartPr>
                      <w14:xfrm>
                        <a:off x="0" y="0"/>
                        <a:ext cx="27678" cy="17710"/>
                      </w14:xfrm>
                    </w14:contentPart>
                  </a:graphicData>
                </a:graphic>
              </wp:anchor>
            </w:drawing>
          </mc:Choice>
          <mc:Fallback>
            <w:pict>
              <v:shape type="#_x0000_t75" id="对象 2345" o:spid="_x0000_s2345" fillcolor="#FFFFFF" stroked="t" strokeweight="1.0pt" style="position:absolute;&#10;margin-left:203.13676pt;&#10;margin-top:2.144882pt;&#10;width:2.1793797pt;&#10;height:1.3944882pt;&#10;z-index:1734;&#10;mso-position-horizontal:absolute;&#10;mso-position-horizontal-relative:char;&#10;mso-position-vertical:absolute;&#10;mso-position-vertical-relative:line;&#10;mso-wrap-distance-left:6.7498426pt;&#10;mso-wrap-distance-right:6.7498426pt;">
                <v:stroke color="#000000"/>
                <v:imagedata r:id="rId1542"/>
                <o:lock selection="t"/>
              </v:shape>
            </w:pict>
          </mc:Fallback>
        </mc:AlternateContent>
      </w:r>
      <w:r>
        <w:rPr>
          <w:color w:val="FF0000"/>
        </w:rPr>
        <mc:AlternateContent>
          <mc:Choice Requires="wps">
            <w:drawing>
              <wp:anchor distT="0" distB="0" distL="85723" distR="85723" simplePos="0" relativeHeight="1735" behindDoc="0" locked="0" layoutInCell="1" hidden="0" allowOverlap="1">
                <wp:simplePos x="0" y="0"/>
                <wp:positionH relativeFrom="character">
                  <wp:posOffset>2407718</wp:posOffset>
                </wp:positionH>
                <wp:positionV relativeFrom="line">
                  <wp:posOffset>17064</wp:posOffset>
                </wp:positionV>
                <wp:extent cx="27583" cy="191369"/>
                <wp:effectExtent l="0" t="0" r="0" b="0"/>
                <wp:wrapNone/>
                <wp:docPr id="2347" name="对象 2347"/>
                <wp:cNvGraphicFramePr>
                  <a:graphicFrameLocks noChangeAspect="0" noSelect="1"/>
                </wp:cNvGraphicFramePr>
                <a:graphic>
                  <a:graphicData uri="http://schemas.microsoft.com/office/word/2010/wordprocessingInk">
                    <w14:contentPart bwMode="auto" r:id="rId1543">
                      <w14:nvContentPartPr>
                        <w14:cNvContentPartPr/>
                      </w14:nvContentPartPr>
                      <w14:xfrm>
                        <a:off x="0" y="0"/>
                        <a:ext cx="27583" cy="191369"/>
                      </w14:xfrm>
                    </w14:contentPart>
                  </a:graphicData>
                </a:graphic>
              </wp:anchor>
            </w:drawing>
          </mc:Choice>
          <mc:Fallback>
            <w:pict>
              <v:shape type="#_x0000_t75" id="对象 2348" o:spid="_x0000_s2348" fillcolor="#FFFFFF" stroked="t" strokeweight="1.0pt" style="position:absolute;&#10;margin-left:189.58409pt;&#10;margin-top:1.3436221pt;&#10;width:2.171964pt;&#10;height:15.068425pt;&#10;z-index:1735;&#10;mso-position-horizontal:absolute;&#10;mso-position-horizontal-relative:char;&#10;mso-position-vertical:absolute;&#10;mso-position-vertical-relative:line;&#10;mso-wrap-distance-left:6.7498426pt;&#10;mso-wrap-distance-right:6.7498426pt;">
                <v:stroke color="#000000"/>
                <v:imagedata r:id="rId1544"/>
                <o:lock selection="t"/>
              </v:shape>
            </w:pict>
          </mc:Fallback>
        </mc:AlternateContent>
      </w:r>
      <w:r>
        <w:rPr>
          <w:color w:val="FF0000"/>
        </w:rPr>
        <mc:AlternateContent>
          <mc:Choice Requires="wps">
            <w:drawing>
              <wp:anchor distT="0" distB="0" distL="85723" distR="85723" simplePos="0" relativeHeight="1736" behindDoc="0" locked="0" layoutInCell="1" hidden="0" allowOverlap="1">
                <wp:simplePos x="0" y="0"/>
                <wp:positionH relativeFrom="character">
                  <wp:posOffset>2496379</wp:posOffset>
                </wp:positionH>
                <wp:positionV relativeFrom="line">
                  <wp:posOffset>15222</wp:posOffset>
                </wp:positionV>
                <wp:extent cx="67657" cy="98724"/>
                <wp:effectExtent l="0" t="0" r="0" b="0"/>
                <wp:wrapNone/>
                <wp:docPr id="2350" name="对象 2350"/>
                <wp:cNvGraphicFramePr>
                  <a:graphicFrameLocks noChangeAspect="0" noSelect="1"/>
                </wp:cNvGraphicFramePr>
                <a:graphic>
                  <a:graphicData uri="http://schemas.microsoft.com/office/word/2010/wordprocessingInk">
                    <w14:contentPart bwMode="auto" r:id="rId1545">
                      <w14:nvContentPartPr>
                        <w14:cNvContentPartPr/>
                      </w14:nvContentPartPr>
                      <w14:xfrm>
                        <a:off x="0" y="0"/>
                        <a:ext cx="67657" cy="98724"/>
                      </w14:xfrm>
                    </w14:contentPart>
                  </a:graphicData>
                </a:graphic>
              </wp:anchor>
            </w:drawing>
          </mc:Choice>
          <mc:Fallback>
            <w:pict>
              <v:shape type="#_x0000_t75" id="对象 2351" o:spid="_x0000_s2351" fillcolor="#FFFFFF" stroked="t" strokeweight="1.0pt" style="position:absolute;&#10;margin-left:196.56528pt;&#10;margin-top:1.1985826pt;&#10;width:5.327327pt;&#10;height:7.773543pt;&#10;z-index:1736;&#10;mso-position-horizontal:absolute;&#10;mso-position-horizontal-relative:char;&#10;mso-position-vertical:absolute;&#10;mso-position-vertical-relative:line;&#10;mso-wrap-distance-left:6.7498426pt;&#10;mso-wrap-distance-right:6.7498426pt;">
                <v:stroke color="#000000"/>
                <v:imagedata r:id="rId1546"/>
                <o:lock selection="t"/>
              </v:shape>
            </w:pict>
          </mc:Fallback>
        </mc:AlternateContent>
      </w:r>
      <w:r>
        <w:rPr>
          <w:color w:val="FF0000"/>
        </w:rPr>
        <mc:AlternateContent>
          <mc:Choice Requires="wps">
            <w:drawing>
              <wp:anchor distT="0" distB="0" distL="85723" distR="85723" simplePos="0" relativeHeight="1737" behindDoc="0" locked="0" layoutInCell="1" hidden="0" allowOverlap="1">
                <wp:simplePos x="0" y="0"/>
                <wp:positionH relativeFrom="character">
                  <wp:posOffset>2106851</wp:posOffset>
                </wp:positionH>
                <wp:positionV relativeFrom="line">
                  <wp:posOffset>8096</wp:posOffset>
                </wp:positionV>
                <wp:extent cx="85393" cy="57600"/>
                <wp:effectExtent l="0" t="0" r="0" b="0"/>
                <wp:wrapNone/>
                <wp:docPr id="2353" name="对象 2353"/>
                <wp:cNvGraphicFramePr>
                  <a:graphicFrameLocks noChangeAspect="0" noSelect="1"/>
                </wp:cNvGraphicFramePr>
                <a:graphic>
                  <a:graphicData uri="http://schemas.microsoft.com/office/word/2010/wordprocessingInk">
                    <w14:contentPart bwMode="auto" r:id="rId1547">
                      <w14:nvContentPartPr>
                        <w14:cNvContentPartPr/>
                      </w14:nvContentPartPr>
                      <w14:xfrm>
                        <a:off x="0" y="0"/>
                        <a:ext cx="85393" cy="57600"/>
                      </w14:xfrm>
                    </w14:contentPart>
                  </a:graphicData>
                </a:graphic>
              </wp:anchor>
            </w:drawing>
          </mc:Choice>
          <mc:Fallback>
            <w:pict>
              <v:shape type="#_x0000_t75" id="对象 2354" o:spid="_x0000_s2354" fillcolor="#FFFFFF" stroked="t" strokeweight="1.0pt" style="position:absolute;&#10;margin-left:165.89378pt;&#10;margin-top:0.6374803pt;&#10;width:6.723931pt;&#10;height:4.5354333pt;&#10;z-index:1737;&#10;mso-position-horizontal:absolute;&#10;mso-position-horizontal-relative:char;&#10;mso-position-vertical:absolute;&#10;mso-position-vertical-relative:line;&#10;mso-wrap-distance-left:6.7498426pt;&#10;mso-wrap-distance-right:6.7498426pt;">
                <v:stroke color="#000000"/>
                <v:imagedata r:id="rId1548"/>
                <o:lock selection="t"/>
              </v:shape>
            </w:pict>
          </mc:Fallback>
        </mc:AlternateContent>
      </w:r>
      <w:r>
        <w:rPr>
          <w:color w:val="FF0000"/>
        </w:rPr>
        <mc:AlternateContent>
          <mc:Choice Requires="wps">
            <w:drawing>
              <wp:anchor distT="0" distB="0" distL="85723" distR="85723" simplePos="0" relativeHeight="1738" behindDoc="0" locked="0" layoutInCell="1" hidden="0" allowOverlap="1">
                <wp:simplePos x="0" y="0"/>
                <wp:positionH relativeFrom="character">
                  <wp:posOffset>2352096</wp:posOffset>
                </wp:positionH>
                <wp:positionV relativeFrom="line">
                  <wp:posOffset>6673</wp:posOffset>
                </wp:positionV>
                <wp:extent cx="63498" cy="53728"/>
                <wp:effectExtent l="0" t="0" r="0" b="0"/>
                <wp:wrapNone/>
                <wp:docPr id="2356" name="对象 2356"/>
                <wp:cNvGraphicFramePr>
                  <a:graphicFrameLocks noChangeAspect="0" noSelect="1"/>
                </wp:cNvGraphicFramePr>
                <a:graphic>
                  <a:graphicData uri="http://schemas.microsoft.com/office/word/2010/wordprocessingInk">
                    <w14:contentPart bwMode="auto" r:id="rId1549">
                      <w14:nvContentPartPr>
                        <w14:cNvContentPartPr/>
                      </w14:nvContentPartPr>
                      <w14:xfrm>
                        <a:off x="0" y="0"/>
                        <a:ext cx="63498" cy="53728"/>
                      </w14:xfrm>
                    </w14:contentPart>
                  </a:graphicData>
                </a:graphic>
              </wp:anchor>
            </w:drawing>
          </mc:Choice>
          <mc:Fallback>
            <w:pict>
              <v:shape type="#_x0000_t75" id="对象 2357" o:spid="_x0000_s2357" fillcolor="#FFFFFF" stroked="t" strokeweight="1.0pt" style="position:absolute;&#10;margin-left:185.2044pt;&#10;margin-top:0.52543306pt;&#10;width:4.9998474pt;&#10;height:4.2305512pt;&#10;z-index:1738;&#10;mso-position-horizontal:absolute;&#10;mso-position-horizontal-relative:char;&#10;mso-position-vertical:absolute;&#10;mso-position-vertical-relative:line;&#10;mso-wrap-distance-left:6.7498426pt;&#10;mso-wrap-distance-right:6.7498426pt;">
                <v:stroke color="#000000"/>
                <v:imagedata r:id="rId1550"/>
                <o:lock selection="t"/>
              </v:shape>
            </w:pict>
          </mc:Fallback>
        </mc:AlternateContent>
      </w:r>
      <w:r>
        <w:rPr>
          <w:color w:val="FF0000"/>
        </w:rPr>
        <mc:AlternateContent>
          <mc:Choice Requires="wps">
            <w:drawing>
              <wp:anchor distT="0" distB="0" distL="85723" distR="85723" simplePos="0" relativeHeight="1739" behindDoc="0" locked="0" layoutInCell="1" hidden="0" allowOverlap="1">
                <wp:simplePos x="0" y="0"/>
                <wp:positionH relativeFrom="character">
                  <wp:posOffset>2302924</wp:posOffset>
                </wp:positionH>
                <wp:positionV relativeFrom="line">
                  <wp:posOffset>4851</wp:posOffset>
                </wp:positionV>
                <wp:extent cx="87143" cy="167555"/>
                <wp:effectExtent l="0" t="0" r="0" b="0"/>
                <wp:wrapNone/>
                <wp:docPr id="2359" name="对象 2359"/>
                <wp:cNvGraphicFramePr>
                  <a:graphicFrameLocks noChangeAspect="0" noSelect="1"/>
                </wp:cNvGraphicFramePr>
                <a:graphic>
                  <a:graphicData uri="http://schemas.microsoft.com/office/word/2010/wordprocessingInk">
                    <w14:contentPart bwMode="auto" r:id="rId1551">
                      <w14:nvContentPartPr>
                        <w14:cNvContentPartPr/>
                      </w14:nvContentPartPr>
                      <w14:xfrm>
                        <a:off x="0" y="0"/>
                        <a:ext cx="87143" cy="167555"/>
                      </w14:xfrm>
                    </w14:contentPart>
                  </a:graphicData>
                </a:graphic>
              </wp:anchor>
            </w:drawing>
          </mc:Choice>
          <mc:Fallback>
            <w:pict>
              <v:shape type="#_x0000_t75" id="对象 2360" o:spid="_x0000_s2360" fillcolor="#FFFFFF" stroked="t" strokeweight="1.0pt" style="position:absolute;&#10;margin-left:181.3326pt;&#10;margin-top:0.3819685pt;&#10;width:6.8616586pt;&#10;height:13.193306pt;&#10;z-index:1739;&#10;mso-position-horizontal:absolute;&#10;mso-position-horizontal-relative:char;&#10;mso-position-vertical:absolute;&#10;mso-position-vertical-relative:line;&#10;mso-wrap-distance-left:6.7498426pt;&#10;mso-wrap-distance-right:6.7498426pt;">
                <v:stroke color="#000000"/>
                <v:imagedata r:id="rId1552"/>
                <o:lock selection="t"/>
              </v:shape>
            </w:pict>
          </mc:Fallback>
        </mc:AlternateContent>
      </w:r>
      <w:r>
        <w:rPr>
          <w:color w:val="FF0000"/>
        </w:rPr>
        <mc:AlternateContent>
          <mc:Choice Requires="wps">
            <w:drawing>
              <wp:anchor distT="0" distB="0" distL="85723" distR="85723" simplePos="0" relativeHeight="1740" behindDoc="0" locked="0" layoutInCell="1" hidden="0" allowOverlap="1">
                <wp:simplePos x="0" y="0"/>
                <wp:positionH relativeFrom="character">
                  <wp:posOffset>2111679</wp:posOffset>
                </wp:positionH>
                <wp:positionV relativeFrom="line">
                  <wp:posOffset>-4710</wp:posOffset>
                </wp:positionV>
                <wp:extent cx="71873" cy="189781"/>
                <wp:effectExtent l="0" t="0" r="0" b="0"/>
                <wp:wrapNone/>
                <wp:docPr id="2362" name="对象 2362"/>
                <wp:cNvGraphicFramePr>
                  <a:graphicFrameLocks noChangeAspect="0" noSelect="1"/>
                </wp:cNvGraphicFramePr>
                <a:graphic>
                  <a:graphicData uri="http://schemas.microsoft.com/office/word/2010/wordprocessingInk">
                    <w14:contentPart bwMode="auto" r:id="rId1553">
                      <w14:nvContentPartPr>
                        <w14:cNvContentPartPr/>
                      </w14:nvContentPartPr>
                      <w14:xfrm>
                        <a:off x="0" y="0"/>
                        <a:ext cx="71873" cy="189781"/>
                      </w14:xfrm>
                    </w14:contentPart>
                  </a:graphicData>
                </a:graphic>
              </wp:anchor>
            </w:drawing>
          </mc:Choice>
          <mc:Fallback>
            <w:pict>
              <v:shape type="#_x0000_t75" id="对象 2363" o:spid="_x0000_s2363" fillcolor="#FFFFFF" stroked="t" strokeweight="1.0pt" style="position:absolute;&#10;margin-left:166.27394pt;&#10;margin-top:-0.37086615pt;&#10;width:5.6592917pt;&#10;height:14.943386pt;&#10;z-index:1740;&#10;mso-position-horizontal:absolute;&#10;mso-position-horizontal-relative:char;&#10;mso-position-vertical:absolute;&#10;mso-position-vertical-relative:line;&#10;mso-wrap-distance-left:6.7498426pt;&#10;mso-wrap-distance-right:6.7498426pt;">
                <v:stroke color="#000000"/>
                <v:imagedata r:id="rId1554"/>
                <o:lock selection="t"/>
              </v:shape>
            </w:pict>
          </mc:Fallback>
        </mc:AlternateContent>
      </w:r>
      <w:r>
        <w:rPr>
          <w:color w:val="FF0000"/>
        </w:rPr>
        <mc:AlternateContent>
          <mc:Choice Requires="wps">
            <w:drawing>
              <wp:anchor distT="0" distB="0" distL="85723" distR="85723" simplePos="0" relativeHeight="1741" behindDoc="0" locked="0" layoutInCell="1" hidden="0" allowOverlap="1">
                <wp:simplePos x="0" y="0"/>
                <wp:positionH relativeFrom="character">
                  <wp:posOffset>1763725</wp:posOffset>
                </wp:positionH>
                <wp:positionV relativeFrom="line">
                  <wp:posOffset>-10217</wp:posOffset>
                </wp:positionV>
                <wp:extent cx="148402" cy="127672"/>
                <wp:effectExtent l="0" t="0" r="0" b="0"/>
                <wp:wrapNone/>
                <wp:docPr id="2365" name="对象 2365"/>
                <wp:cNvGraphicFramePr>
                  <a:graphicFrameLocks noChangeAspect="0" noSelect="1"/>
                </wp:cNvGraphicFramePr>
                <a:graphic>
                  <a:graphicData uri="http://schemas.microsoft.com/office/word/2010/wordprocessingInk">
                    <w14:contentPart bwMode="auto" r:id="rId1555">
                      <w14:nvContentPartPr>
                        <w14:cNvContentPartPr/>
                      </w14:nvContentPartPr>
                      <w14:xfrm>
                        <a:off x="0" y="0"/>
                        <a:ext cx="148402" cy="127672"/>
                      </w14:xfrm>
                    </w14:contentPart>
                  </a:graphicData>
                </a:graphic>
              </wp:anchor>
            </w:drawing>
          </mc:Choice>
          <mc:Fallback>
            <w:pict>
              <v:shape type="#_x0000_t75" id="对象 2366" o:spid="_x0000_s2366" fillcolor="#FFFFFF" stroked="t" strokeweight="1.0pt" style="position:absolute;&#10;margin-left:138.87599pt;&#10;margin-top:-0.8044882pt;&#10;width:11.685201pt;&#10;height:10.052914pt;&#10;z-index:1741;&#10;mso-position-horizontal:absolute;&#10;mso-position-horizontal-relative:char;&#10;mso-position-vertical:absolute;&#10;mso-position-vertical-relative:line;&#10;mso-wrap-distance-left:6.7498426pt;&#10;mso-wrap-distance-right:6.7498426pt;">
                <v:stroke color="#000000"/>
                <v:imagedata r:id="rId1556"/>
                <o:lock selection="t"/>
              </v:shape>
            </w:pict>
          </mc:Fallback>
        </mc:AlternateContent>
      </w:r>
      <w:r>
        <w:rPr>
          <w:color w:val="FF0000"/>
        </w:rPr>
        <mc:AlternateContent>
          <mc:Choice Requires="wps">
            <w:drawing>
              <wp:anchor distT="0" distB="0" distL="85723" distR="85723" simplePos="0" relativeHeight="1742" behindDoc="0" locked="0" layoutInCell="1" hidden="0" allowOverlap="1">
                <wp:simplePos x="0" y="0"/>
                <wp:positionH relativeFrom="character">
                  <wp:posOffset>2593565</wp:posOffset>
                </wp:positionH>
                <wp:positionV relativeFrom="line">
                  <wp:posOffset>-17742</wp:posOffset>
                </wp:positionV>
                <wp:extent cx="121613" cy="136400"/>
                <wp:effectExtent l="0" t="0" r="0" b="0"/>
                <wp:wrapNone/>
                <wp:docPr id="2368" name="对象 2368"/>
                <wp:cNvGraphicFramePr>
                  <a:graphicFrameLocks noChangeAspect="0" noSelect="1"/>
                </wp:cNvGraphicFramePr>
                <a:graphic>
                  <a:graphicData uri="http://schemas.microsoft.com/office/word/2010/wordprocessingInk">
                    <w14:contentPart bwMode="auto" r:id="rId1557">
                      <w14:nvContentPartPr>
                        <w14:cNvContentPartPr/>
                      </w14:nvContentPartPr>
                      <w14:xfrm>
                        <a:off x="0" y="0"/>
                        <a:ext cx="121613" cy="136400"/>
                      </w14:xfrm>
                    </w14:contentPart>
                  </a:graphicData>
                </a:graphic>
              </wp:anchor>
            </w:drawing>
          </mc:Choice>
          <mc:Fallback>
            <w:pict>
              <v:shape type="#_x0000_t75" id="对象 2369" o:spid="_x0000_s2369" fillcolor="#FFFFFF" stroked="t" strokeweight="1.0pt" style="position:absolute;&#10;margin-left:204.21771pt;&#10;margin-top:-1.3970078pt;&#10;width:9.575835pt;&#10;height:10.740157pt;&#10;z-index:1742;&#10;mso-position-horizontal:absolute;&#10;mso-position-horizontal-relative:char;&#10;mso-position-vertical:absolute;&#10;mso-position-vertical-relative:line;&#10;mso-wrap-distance-left:6.7498426pt;&#10;mso-wrap-distance-right:6.7498426pt;">
                <v:stroke color="#000000"/>
                <v:imagedata r:id="rId1558"/>
                <o:lock selection="t"/>
              </v:shape>
            </w:pict>
          </mc:Fallback>
        </mc:AlternateContent>
      </w:r>
      <w:r>
        <w:rPr>
          <w:color w:val="FF0000"/>
        </w:rPr>
        <mc:AlternateContent>
          <mc:Choice Requires="wps">
            <w:drawing>
              <wp:anchor distT="0" distB="0" distL="85723" distR="85723" simplePos="0" relativeHeight="1743" behindDoc="0" locked="0" layoutInCell="1" hidden="0" allowOverlap="1">
                <wp:simplePos x="0" y="0"/>
                <wp:positionH relativeFrom="character">
                  <wp:posOffset>2321161</wp:posOffset>
                </wp:positionH>
                <wp:positionV relativeFrom="line">
                  <wp:posOffset>-20867</wp:posOffset>
                </wp:positionV>
                <wp:extent cx="70420" cy="32852"/>
                <wp:effectExtent l="0" t="0" r="0" b="0"/>
                <wp:wrapNone/>
                <wp:docPr id="2371" name="对象 2371"/>
                <wp:cNvGraphicFramePr>
                  <a:graphicFrameLocks noChangeAspect="0" noSelect="1"/>
                </wp:cNvGraphicFramePr>
                <a:graphic>
                  <a:graphicData uri="http://schemas.microsoft.com/office/word/2010/wordprocessingInk">
                    <w14:contentPart bwMode="auto" r:id="rId1559">
                      <w14:nvContentPartPr>
                        <w14:cNvContentPartPr/>
                      </w14:nvContentPartPr>
                      <w14:xfrm>
                        <a:off x="0" y="0"/>
                        <a:ext cx="70420" cy="32852"/>
                      </w14:xfrm>
                    </w14:contentPart>
                  </a:graphicData>
                </a:graphic>
              </wp:anchor>
            </w:drawing>
          </mc:Choice>
          <mc:Fallback>
            <w:pict>
              <v:shape type="#_x0000_t75" id="对象 2372" o:spid="_x0000_s2372" fillcolor="#FFFFFF" stroked="t" strokeweight="1.0pt" style="position:absolute;&#10;margin-left:182.76859pt;&#10;margin-top:-1.6430708pt;&#10;width:5.544887pt;&#10;height:2.5867717pt;&#10;z-index:1743;&#10;mso-position-horizontal:absolute;&#10;mso-position-horizontal-relative:char;&#10;mso-position-vertical:absolute;&#10;mso-position-vertical-relative:line;&#10;mso-wrap-distance-left:6.7498426pt;&#10;mso-wrap-distance-right:6.7498426pt;">
                <v:stroke color="#000000"/>
                <v:imagedata r:id="rId1560"/>
                <o:lock selection="t"/>
              </v:shape>
            </w:pict>
          </mc:Fallback>
        </mc:AlternateContent>
      </w:r>
      <w:r>
        <w:rPr>
          <w:color w:val="FF0000"/>
        </w:rPr>
        <mc:AlternateContent>
          <mc:Choice Requires="wps">
            <w:drawing>
              <wp:anchor distT="0" distB="0" distL="85723" distR="85723" simplePos="0" relativeHeight="1744" behindDoc="0" locked="0" layoutInCell="1" hidden="0" allowOverlap="1">
                <wp:simplePos x="0" y="0"/>
                <wp:positionH relativeFrom="character">
                  <wp:posOffset>1899447</wp:posOffset>
                </wp:positionH>
                <wp:positionV relativeFrom="line">
                  <wp:posOffset>-24662</wp:posOffset>
                </wp:positionV>
                <wp:extent cx="55120" cy="228760"/>
                <wp:effectExtent l="0" t="0" r="0" b="0"/>
                <wp:wrapNone/>
                <wp:docPr id="2374" name="对象 2374"/>
                <wp:cNvGraphicFramePr>
                  <a:graphicFrameLocks noChangeAspect="0" noSelect="1"/>
                </wp:cNvGraphicFramePr>
                <a:graphic>
                  <a:graphicData uri="http://schemas.microsoft.com/office/word/2010/wordprocessingInk">
                    <w14:contentPart bwMode="auto" r:id="rId1561">
                      <w14:nvContentPartPr>
                        <w14:cNvContentPartPr/>
                      </w14:nvContentPartPr>
                      <w14:xfrm>
                        <a:off x="0" y="0"/>
                        <a:ext cx="55120" cy="228760"/>
                      </w14:xfrm>
                    </w14:contentPart>
                  </a:graphicData>
                </a:graphic>
              </wp:anchor>
            </w:drawing>
          </mc:Choice>
          <mc:Fallback>
            <w:pict>
              <v:shape type="#_x0000_t75" id="对象 2375" o:spid="_x0000_s2375" fillcolor="#FFFFFF" stroked="t" strokeweight="1.0pt" style="position:absolute;&#10;margin-left:149.56276pt;&#10;margin-top:-1.9418898pt;&#10;width:4.3401628pt;&#10;height:18.012598pt;&#10;z-index:1744;&#10;mso-position-horizontal:absolute;&#10;mso-position-horizontal-relative:char;&#10;mso-position-vertical:absolute;&#10;mso-position-vertical-relative:line;&#10;mso-wrap-distance-left:6.7498426pt;&#10;mso-wrap-distance-right:6.7498426pt;">
                <v:stroke color="#000000"/>
                <v:imagedata r:id="rId1562"/>
                <o:lock selection="t"/>
              </v:shape>
            </w:pict>
          </mc:Fallback>
        </mc:AlternateContent>
      </w:r>
      <w:r>
        <w:rPr>
          <w:color w:val="FF0000"/>
        </w:rPr>
        <mc:AlternateContent>
          <mc:Choice Requires="wps">
            <w:drawing>
              <wp:anchor distT="0" distB="0" distL="85723" distR="85723" simplePos="0" relativeHeight="1745" behindDoc="0" locked="0" layoutInCell="1" hidden="0" allowOverlap="1">
                <wp:simplePos x="0" y="0"/>
                <wp:positionH relativeFrom="character">
                  <wp:posOffset>2415798</wp:posOffset>
                </wp:positionH>
                <wp:positionV relativeFrom="line">
                  <wp:posOffset>-32280</wp:posOffset>
                </wp:positionV>
                <wp:extent cx="73460" cy="69594"/>
                <wp:effectExtent l="0" t="0" r="0" b="0"/>
                <wp:wrapNone/>
                <wp:docPr id="2377" name="对象 2377"/>
                <wp:cNvGraphicFramePr>
                  <a:graphicFrameLocks noChangeAspect="0" noSelect="1"/>
                </wp:cNvGraphicFramePr>
                <a:graphic>
                  <a:graphicData uri="http://schemas.microsoft.com/office/word/2010/wordprocessingInk">
                    <w14:contentPart bwMode="auto" r:id="rId1563">
                      <w14:nvContentPartPr>
                        <w14:cNvContentPartPr/>
                      </w14:nvContentPartPr>
                      <w14:xfrm>
                        <a:off x="0" y="0"/>
                        <a:ext cx="73460" cy="69594"/>
                      </w14:xfrm>
                    </w14:contentPart>
                  </a:graphicData>
                </a:graphic>
              </wp:anchor>
            </w:drawing>
          </mc:Choice>
          <mc:Fallback>
            <w:pict>
              <v:shape type="#_x0000_t75" id="对象 2378" o:spid="_x0000_s2378" fillcolor="#FFFFFF" stroked="t" strokeweight="1.0pt" style="position:absolute;&#10;margin-left:190.22032pt;&#10;margin-top:-2.5417323pt;&#10;width:5.7842593pt;&#10;height:5.4798427pt;&#10;z-index:1745;&#10;mso-position-horizontal:absolute;&#10;mso-position-horizontal-relative:char;&#10;mso-position-vertical:absolute;&#10;mso-position-vertical-relative:line;&#10;mso-wrap-distance-left:6.7498426pt;&#10;mso-wrap-distance-right:6.7498426pt;">
                <v:stroke color="#000000"/>
                <v:imagedata r:id="rId1564"/>
                <o:lock selection="t"/>
              </v:shape>
            </w:pict>
          </mc:Fallback>
        </mc:AlternateContent>
      </w:r>
      <w:r>
        <w:rPr>
          <w:color w:val="FF0000"/>
        </w:rPr>
        <mc:AlternateContent>
          <mc:Choice Requires="wps">
            <w:drawing>
              <wp:anchor distT="0" distB="0" distL="85723" distR="85723" simplePos="0" relativeHeight="1746" behindDoc="0" locked="0" layoutInCell="1" hidden="0" allowOverlap="1">
                <wp:simplePos x="0" y="0"/>
                <wp:positionH relativeFrom="character">
                  <wp:posOffset>1801584</wp:posOffset>
                </wp:positionH>
                <wp:positionV relativeFrom="line">
                  <wp:posOffset>-35489</wp:posOffset>
                </wp:positionV>
                <wp:extent cx="64904" cy="79618"/>
                <wp:effectExtent l="0" t="0" r="0" b="0"/>
                <wp:wrapNone/>
                <wp:docPr id="2380" name="对象 2380"/>
                <wp:cNvGraphicFramePr>
                  <a:graphicFrameLocks noChangeAspect="0" noSelect="1"/>
                </wp:cNvGraphicFramePr>
                <a:graphic>
                  <a:graphicData uri="http://schemas.microsoft.com/office/word/2010/wordprocessingInk">
                    <w14:contentPart bwMode="auto" r:id="rId1565">
                      <w14:nvContentPartPr>
                        <w14:cNvContentPartPr/>
                      </w14:nvContentPartPr>
                      <w14:xfrm>
                        <a:off x="0" y="0"/>
                        <a:ext cx="64904" cy="79618"/>
                      </w14:xfrm>
                    </w14:contentPart>
                  </a:graphicData>
                </a:graphic>
              </wp:anchor>
            </w:drawing>
          </mc:Choice>
          <mc:Fallback>
            <w:pict>
              <v:shape type="#_x0000_t75" id="对象 2381" o:spid="_x0000_s2381" fillcolor="#FFFFFF" stroked="t" strokeweight="1.0pt" style="position:absolute;&#10;margin-left:141.85701pt;&#10;margin-top:-2.7944095pt;&#10;width:5.110556pt;&#10;height:6.269134pt;&#10;z-index:1746;&#10;mso-position-horizontal:absolute;&#10;mso-position-horizontal-relative:char;&#10;mso-position-vertical:absolute;&#10;mso-position-vertical-relative:line;&#10;mso-wrap-distance-left:6.7498426pt;&#10;mso-wrap-distance-right:6.7498426pt;">
                <v:stroke color="#000000"/>
                <v:imagedata r:id="rId1566"/>
                <o:lock selection="t"/>
              </v:shape>
            </w:pict>
          </mc:Fallback>
        </mc:AlternateContent>
      </w:r>
      <w:r>
        <w:rPr>
          <w:color w:val="FF0000"/>
        </w:rPr>
        <mc:AlternateContent>
          <mc:Choice Requires="wps">
            <w:drawing>
              <wp:anchor distT="0" distB="0" distL="85723" distR="85723" simplePos="0" relativeHeight="1747" behindDoc="0" locked="0" layoutInCell="1" hidden="0" allowOverlap="1">
                <wp:simplePos x="0" y="0"/>
                <wp:positionH relativeFrom="character">
                  <wp:posOffset>2504127</wp:posOffset>
                </wp:positionH>
                <wp:positionV relativeFrom="line">
                  <wp:posOffset>-35638</wp:posOffset>
                </wp:positionV>
                <wp:extent cx="112823" cy="49359"/>
                <wp:effectExtent l="0" t="0" r="0" b="0"/>
                <wp:wrapNone/>
                <wp:docPr id="2383" name="对象 2383"/>
                <wp:cNvGraphicFramePr>
                  <a:graphicFrameLocks noChangeAspect="0" noSelect="1"/>
                </wp:cNvGraphicFramePr>
                <a:graphic>
                  <a:graphicData uri="http://schemas.microsoft.com/office/word/2010/wordprocessingInk">
                    <w14:contentPart bwMode="auto" r:id="rId1567">
                      <w14:nvContentPartPr>
                        <w14:cNvContentPartPr/>
                      </w14:nvContentPartPr>
                      <w14:xfrm>
                        <a:off x="0" y="0"/>
                        <a:ext cx="112823" cy="49359"/>
                      </w14:xfrm>
                    </w14:contentPart>
                  </a:graphicData>
                </a:graphic>
              </wp:anchor>
            </w:drawing>
          </mc:Choice>
          <mc:Fallback>
            <w:pict>
              <v:shape type="#_x0000_t75" id="对象 2384" o:spid="_x0000_s2384" fillcolor="#FFFFFF" stroked="t" strokeweight="1.0pt" style="position:absolute;&#10;margin-left:197.17535pt;&#10;margin-top:-2.8061416pt;&#10;width:8.883707pt;&#10;height:3.8865354pt;&#10;z-index:1747;&#10;mso-position-horizontal:absolute;&#10;mso-position-horizontal-relative:char;&#10;mso-position-vertical:absolute;&#10;mso-position-vertical-relative:line;&#10;mso-wrap-distance-left:6.7498426pt;&#10;mso-wrap-distance-right:6.7498426pt;">
                <v:stroke color="#000000"/>
                <v:imagedata r:id="rId1568"/>
                <o:lock selection="t"/>
              </v:shape>
            </w:pict>
          </mc:Fallback>
        </mc:AlternateContent>
      </w:r>
      <w:r>
        <w:rPr>
          <w:color w:val="FF0000"/>
        </w:rPr>
        <mc:AlternateContent>
          <mc:Choice Requires="wps">
            <w:drawing>
              <wp:anchor distT="0" distB="0" distL="85723" distR="85723" simplePos="0" relativeHeight="1748" behindDoc="0" locked="0" layoutInCell="1" hidden="0" allowOverlap="1">
                <wp:simplePos x="0" y="0"/>
                <wp:positionH relativeFrom="character">
                  <wp:posOffset>2192937</wp:posOffset>
                </wp:positionH>
                <wp:positionV relativeFrom="line">
                  <wp:posOffset>-37164</wp:posOffset>
                </wp:positionV>
                <wp:extent cx="89762" cy="283094"/>
                <wp:effectExtent l="0" t="0" r="0" b="0"/>
                <wp:wrapNone/>
                <wp:docPr id="2386" name="对象 2386"/>
                <wp:cNvGraphicFramePr>
                  <a:graphicFrameLocks noChangeAspect="0" noSelect="1"/>
                </wp:cNvGraphicFramePr>
                <a:graphic>
                  <a:graphicData uri="http://schemas.microsoft.com/office/word/2010/wordprocessingInk">
                    <w14:contentPart bwMode="auto" r:id="rId1569">
                      <w14:nvContentPartPr>
                        <w14:cNvContentPartPr/>
                      </w14:nvContentPartPr>
                      <w14:xfrm>
                        <a:off x="0" y="0"/>
                        <a:ext cx="89762" cy="283094"/>
                      </w14:xfrm>
                    </w14:contentPart>
                  </a:graphicData>
                </a:graphic>
              </wp:anchor>
            </w:drawing>
          </mc:Choice>
          <mc:Fallback>
            <w:pict>
              <v:shape type="#_x0000_t75" id="对象 2387" o:spid="_x0000_s2387" fillcolor="#FFFFFF" stroked="t" strokeweight="1.0pt" style="position:absolute;&#10;margin-left:172.67221pt;&#10;margin-top:-2.926299pt;&#10;width:7.067878pt;&#10;height:22.290867pt;&#10;z-index:1748;&#10;mso-position-horizontal:absolute;&#10;mso-position-horizontal-relative:char;&#10;mso-position-vertical:absolute;&#10;mso-position-vertical-relative:line;&#10;mso-wrap-distance-left:6.7498426pt;&#10;mso-wrap-distance-right:6.7498426pt;">
                <v:stroke color="#000000"/>
                <v:imagedata r:id="rId1570"/>
                <o:lock selection="t"/>
              </v:shape>
            </w:pict>
          </mc:Fallback>
        </mc:AlternateContent>
      </w:r>
      <w:r>
        <w:rPr>
          <w:color w:val="FF0000"/>
        </w:rPr>
        <mc:AlternateContent>
          <mc:Choice Requires="wps">
            <w:drawing>
              <wp:anchor distT="0" distB="0" distL="85723" distR="85723" simplePos="0" relativeHeight="1749" behindDoc="0" locked="0" layoutInCell="1" hidden="0" allowOverlap="1">
                <wp:simplePos x="0" y="0"/>
                <wp:positionH relativeFrom="character">
                  <wp:posOffset>1964326</wp:posOffset>
                </wp:positionH>
                <wp:positionV relativeFrom="line">
                  <wp:posOffset>-41145</wp:posOffset>
                </wp:positionV>
                <wp:extent cx="140752" cy="120177"/>
                <wp:effectExtent l="0" t="0" r="0" b="0"/>
                <wp:wrapNone/>
                <wp:docPr id="2389" name="对象 2389"/>
                <wp:cNvGraphicFramePr>
                  <a:graphicFrameLocks noChangeAspect="0" noSelect="1"/>
                </wp:cNvGraphicFramePr>
                <a:graphic>
                  <a:graphicData uri="http://schemas.microsoft.com/office/word/2010/wordprocessingInk">
                    <w14:contentPart bwMode="auto" r:id="rId1571">
                      <w14:nvContentPartPr>
                        <w14:cNvContentPartPr/>
                      </w14:nvContentPartPr>
                      <w14:xfrm>
                        <a:off x="0" y="0"/>
                        <a:ext cx="140752" cy="120177"/>
                      </w14:xfrm>
                    </w14:contentPart>
                  </a:graphicData>
                </a:graphic>
              </wp:anchor>
            </w:drawing>
          </mc:Choice>
          <mc:Fallback>
            <w:pict>
              <v:shape type="#_x0000_t75" id="对象 2390" o:spid="_x0000_s2390" fillcolor="#FFFFFF" stroked="t" strokeweight="1.0pt" style="position:absolute;&#10;margin-left:154.67134pt;&#10;margin-top:-3.2397637pt;&#10;width:11.082839pt;&#10;height:9.462756pt;&#10;z-index:1749;&#10;mso-position-horizontal:absolute;&#10;mso-position-horizontal-relative:char;&#10;mso-position-vertical:absolute;&#10;mso-position-vertical-relative:line;&#10;mso-wrap-distance-left:6.7498426pt;&#10;mso-wrap-distance-right:6.7498426pt;">
                <v:stroke color="#000000"/>
                <v:imagedata r:id="rId1572"/>
                <o:lock selection="t"/>
              </v:shape>
            </w:pict>
          </mc:Fallback>
        </mc:AlternateContent>
      </w:r>
      <w:r>
        <w:rPr>
          <w:color w:val="FF0000"/>
        </w:rPr>
        <mc:AlternateContent>
          <mc:Choice Requires="wps">
            <w:drawing>
              <wp:anchor distT="0" distB="0" distL="85723" distR="85723" simplePos="0" relativeHeight="1750" behindDoc="0" locked="0" layoutInCell="1" hidden="0" allowOverlap="1">
                <wp:simplePos x="0" y="0"/>
                <wp:positionH relativeFrom="character">
                  <wp:posOffset>2548744</wp:posOffset>
                </wp:positionH>
                <wp:positionV relativeFrom="line">
                  <wp:posOffset>-93048</wp:posOffset>
                </wp:positionV>
                <wp:extent cx="34320" cy="287374"/>
                <wp:effectExtent l="0" t="0" r="0" b="0"/>
                <wp:wrapNone/>
                <wp:docPr id="2392" name="对象 2392"/>
                <wp:cNvGraphicFramePr>
                  <a:graphicFrameLocks noChangeAspect="0" noSelect="1"/>
                </wp:cNvGraphicFramePr>
                <a:graphic>
                  <a:graphicData uri="http://schemas.microsoft.com/office/word/2010/wordprocessingInk">
                    <w14:contentPart bwMode="auto" r:id="rId1573">
                      <w14:nvContentPartPr>
                        <w14:cNvContentPartPr/>
                      </w14:nvContentPartPr>
                      <w14:xfrm>
                        <a:off x="0" y="0"/>
                        <a:ext cx="34320" cy="287374"/>
                      </w14:xfrm>
                    </w14:contentPart>
                  </a:graphicData>
                </a:graphic>
              </wp:anchor>
            </w:drawing>
          </mc:Choice>
          <mc:Fallback>
            <w:pict>
              <v:shape type="#_x0000_t75" id="对象 2393" o:spid="_x0000_s2393" fillcolor="#FFFFFF" stroked="t" strokeweight="1.0pt" style="position:absolute;&#10;margin-left:200.6885pt;&#10;margin-top:-7.3266144pt;&#10;width:2.7023666pt;&#10;height:22.627874pt;&#10;z-index:1750;&#10;mso-position-horizontal:absolute;&#10;mso-position-horizontal-relative:char;&#10;mso-position-vertical:absolute;&#10;mso-position-vertical-relative:line;&#10;mso-wrap-distance-left:6.7498426pt;&#10;mso-wrap-distance-right:6.7498426pt;">
                <v:stroke color="#000000"/>
                <v:imagedata r:id="rId1574"/>
                <o:lock selection="t"/>
              </v:shape>
            </w:pict>
          </mc:Fallback>
        </mc:AlternateContent>
      </w:r>
    </w:p>
    <w:p>
      <w:pPr>
        <w:rPr>
          <w:rFonts w:hint="eastAsia"/>
        </w:rPr>
      </w:pPr>
      <w:r>
        <mc:AlternateContent>
          <mc:Choice Requires="wps">
            <w:drawing>
              <wp:anchor distT="0" distB="0" distL="85723" distR="85723" simplePos="0" relativeHeight="2227" behindDoc="0" locked="0" layoutInCell="1" hidden="0" allowOverlap="1">
                <wp:simplePos x="0" y="0"/>
                <wp:positionH relativeFrom="character">
                  <wp:posOffset>751765</wp:posOffset>
                </wp:positionH>
                <wp:positionV relativeFrom="line">
                  <wp:posOffset>-10221</wp:posOffset>
                </wp:positionV>
                <wp:extent cx="42482" cy="35242"/>
                <wp:effectExtent l="0" t="0" r="0" b="0"/>
                <wp:wrapNone/>
                <wp:docPr id="2395" name="对象 2395"/>
                <wp:cNvGraphicFramePr>
                  <a:graphicFrameLocks noChangeAspect="0" noSelect="1"/>
                </wp:cNvGraphicFramePr>
                <a:graphic>
                  <a:graphicData uri="http://schemas.microsoft.com/office/word/2010/wordprocessingInk">
                    <w14:contentPart bwMode="auto" r:id="rId1575">
                      <w14:nvContentPartPr>
                        <w14:cNvContentPartPr/>
                      </w14:nvContentPartPr>
                      <w14:xfrm>
                        <a:off x="0" y="0"/>
                        <a:ext cx="42482" cy="35242"/>
                      </w14:xfrm>
                    </w14:contentPart>
                  </a:graphicData>
                </a:graphic>
              </wp:anchor>
            </w:drawing>
          </mc:Choice>
          <mc:Fallback>
            <w:pict>
              <v:shape type="#_x0000_t75" id="对象 2396" o:spid="_x0000_s2396" fillcolor="#FFFFFF" stroked="t" strokeweight="1.0pt" style="position:absolute;&#10;margin-left:59.1941pt;&#10;margin-top:-0.8048818pt;&#10;width:3.3450398pt;&#10;height:2.7749605pt;&#10;z-index:2227;&#10;mso-position-horizontal:absolute;&#10;mso-position-horizontal-relative:char;&#10;mso-position-vertical:absolute;&#10;mso-position-vertical-relative:line;&#10;mso-wrap-distance-left:6.7498426pt;&#10;mso-wrap-distance-right:6.7498426pt;">
                <v:stroke color="#000000"/>
                <v:imagedata r:id="rId1576"/>
                <o:lock selection="t"/>
              </v:shape>
            </w:pict>
          </mc:Fallback>
        </mc:AlternateContent>
      </w:r>
      <w:r>
        <mc:AlternateContent>
          <mc:Choice Requires="wps">
            <w:drawing>
              <wp:anchor distT="0" distB="0" distL="85723" distR="85723" simplePos="0" relativeHeight="2228" behindDoc="0" locked="0" layoutInCell="1" hidden="0" allowOverlap="1">
                <wp:simplePos x="0" y="0"/>
                <wp:positionH relativeFrom="character">
                  <wp:posOffset>2781375</wp:posOffset>
                </wp:positionH>
                <wp:positionV relativeFrom="line">
                  <wp:posOffset>90598</wp:posOffset>
                </wp:positionV>
                <wp:extent cx="41502" cy="23148"/>
                <wp:effectExtent l="0" t="0" r="0" b="0"/>
                <wp:wrapNone/>
                <wp:docPr id="2398" name="对象 2398"/>
                <wp:cNvGraphicFramePr>
                  <a:graphicFrameLocks noChangeAspect="0" noSelect="1"/>
                </wp:cNvGraphicFramePr>
                <a:graphic>
                  <a:graphicData uri="http://schemas.microsoft.com/office/word/2010/wordprocessingInk">
                    <w14:contentPart bwMode="auto" r:id="rId1577">
                      <w14:nvContentPartPr>
                        <w14:cNvContentPartPr/>
                      </w14:nvContentPartPr>
                      <w14:xfrm>
                        <a:off x="0" y="0"/>
                        <a:ext cx="41502" cy="23148"/>
                      </w14:xfrm>
                    </w14:contentPart>
                  </a:graphicData>
                </a:graphic>
              </wp:anchor>
            </w:drawing>
          </mc:Choice>
          <mc:Fallback>
            <w:pict>
              <v:shape type="#_x0000_t75" id="对象 2399" o:spid="_x0000_s2399" fillcolor="#FFFFFF" stroked="t" strokeweight="1.0pt" style="position:absolute;&#10;margin-left:219.0059pt;&#10;margin-top:7.1337013pt;&#10;width:3.267948pt;&#10;height:1.8227557pt;&#10;z-index:2228;&#10;mso-position-horizontal:absolute;&#10;mso-position-horizontal-relative:char;&#10;mso-position-vertical:absolute;&#10;mso-position-vertical-relative:line;&#10;mso-wrap-distance-left:6.7498426pt;&#10;mso-wrap-distance-right:6.7498426pt;">
                <v:stroke color="#000000"/>
                <v:imagedata r:id="rId1578"/>
                <o:lock selection="t"/>
              </v:shape>
            </w:pict>
          </mc:Fallback>
        </mc:AlternateContent>
      </w:r>
      <w:r>
        <mc:AlternateContent>
          <mc:Choice Requires="wps">
            <w:drawing>
              <wp:anchor distT="0" distB="0" distL="85723" distR="85723" simplePos="0" relativeHeight="2229" behindDoc="0" locked="0" layoutInCell="1" hidden="0" allowOverlap="1">
                <wp:simplePos x="0" y="0"/>
                <wp:positionH relativeFrom="character">
                  <wp:posOffset>2714160</wp:posOffset>
                </wp:positionH>
                <wp:positionV relativeFrom="line">
                  <wp:posOffset>87751</wp:posOffset>
                </wp:positionV>
                <wp:extent cx="43405" cy="71851"/>
                <wp:effectExtent l="0" t="0" r="0" b="0"/>
                <wp:wrapNone/>
                <wp:docPr id="2401" name="对象 2401"/>
                <wp:cNvGraphicFramePr>
                  <a:graphicFrameLocks noChangeAspect="0" noSelect="1"/>
                </wp:cNvGraphicFramePr>
                <a:graphic>
                  <a:graphicData uri="http://schemas.microsoft.com/office/word/2010/wordprocessingInk">
                    <w14:contentPart bwMode="auto" r:id="rId1579">
                      <w14:nvContentPartPr>
                        <w14:cNvContentPartPr/>
                      </w14:nvContentPartPr>
                      <w14:xfrm>
                        <a:off x="0" y="0"/>
                        <a:ext cx="43405" cy="71851"/>
                      </w14:xfrm>
                    </w14:contentPart>
                  </a:graphicData>
                </a:graphic>
              </wp:anchor>
            </w:drawing>
          </mc:Choice>
          <mc:Fallback>
            <w:pict>
              <v:shape type="#_x0000_t75" id="对象 2402" o:spid="_x0000_s2402" fillcolor="#FFFFFF" stroked="t" strokeweight="1.0pt" style="position:absolute;&#10;margin-left:213.71338pt;&#10;margin-top:6.909528pt;&#10;width:3.417726pt;&#10;height:5.657559pt;&#10;z-index:2229;&#10;mso-position-horizontal:absolute;&#10;mso-position-horizontal-relative:char;&#10;mso-position-vertical:absolute;&#10;mso-position-vertical-relative:line;&#10;mso-wrap-distance-left:6.7498426pt;&#10;mso-wrap-distance-right:6.7498426pt;">
                <v:stroke color="#000000"/>
                <v:imagedata r:id="rId1580"/>
                <o:lock selection="t"/>
              </v:shape>
            </w:pict>
          </mc:Fallback>
        </mc:AlternateContent>
      </w:r>
      <w:r>
        <mc:AlternateContent>
          <mc:Choice Requires="wps">
            <w:drawing>
              <wp:anchor distT="0" distB="0" distL="85723" distR="85723" simplePos="0" relativeHeight="2230" behindDoc="0" locked="0" layoutInCell="1" hidden="0" allowOverlap="1">
                <wp:simplePos x="0" y="0"/>
                <wp:positionH relativeFrom="character">
                  <wp:posOffset>2697148</wp:posOffset>
                </wp:positionH>
                <wp:positionV relativeFrom="line">
                  <wp:posOffset>7813</wp:posOffset>
                </wp:positionV>
                <wp:extent cx="123197" cy="65155"/>
                <wp:effectExtent l="0" t="0" r="0" b="0"/>
                <wp:wrapNone/>
                <wp:docPr id="2404" name="对象 2404"/>
                <wp:cNvGraphicFramePr>
                  <a:graphicFrameLocks noChangeAspect="0" noSelect="1"/>
                </wp:cNvGraphicFramePr>
                <a:graphic>
                  <a:graphicData uri="http://schemas.microsoft.com/office/word/2010/wordprocessingInk">
                    <w14:contentPart bwMode="auto" r:id="rId1581">
                      <w14:nvContentPartPr>
                        <w14:cNvContentPartPr/>
                      </w14:nvContentPartPr>
                      <w14:xfrm>
                        <a:off x="0" y="0"/>
                        <a:ext cx="123197" cy="65155"/>
                      </w14:xfrm>
                    </w14:contentPart>
                  </a:graphicData>
                </a:graphic>
              </wp:anchor>
            </w:drawing>
          </mc:Choice>
          <mc:Fallback>
            <w:pict>
              <v:shape type="#_x0000_t75" id="对象 2405" o:spid="_x0000_s2405" fillcolor="#FFFFFF" stroked="t" strokeweight="1.0pt" style="position:absolute;&#10;margin-left:212.37393pt;&#10;margin-top:0.6151968pt;&#10;width:9.700551pt;&#10;height:5.1303935pt;&#10;z-index:2230;&#10;mso-position-horizontal:absolute;&#10;mso-position-horizontal-relative:char;&#10;mso-position-vertical:absolute;&#10;mso-position-vertical-relative:line;&#10;mso-wrap-distance-left:6.7498426pt;&#10;mso-wrap-distance-right:6.7498426pt;">
                <v:stroke color="#000000"/>
                <v:imagedata r:id="rId1582"/>
                <o:lock selection="t"/>
              </v:shape>
            </w:pict>
          </mc:Fallback>
        </mc:AlternateContent>
      </w:r>
      <w:r>
        <mc:AlternateContent>
          <mc:Choice Requires="wps">
            <w:drawing>
              <wp:anchor distT="0" distB="0" distL="85723" distR="85723" simplePos="0" relativeHeight="2231" behindDoc="0" locked="0" layoutInCell="1" hidden="0" allowOverlap="1">
                <wp:simplePos x="0" y="0"/>
                <wp:positionH relativeFrom="character">
                  <wp:posOffset>2755780</wp:posOffset>
                </wp:positionH>
                <wp:positionV relativeFrom="line">
                  <wp:posOffset>-14584</wp:posOffset>
                </wp:positionV>
                <wp:extent cx="34483" cy="245973"/>
                <wp:effectExtent l="0" t="0" r="0" b="0"/>
                <wp:wrapNone/>
                <wp:docPr id="2407" name="对象 2407"/>
                <wp:cNvGraphicFramePr>
                  <a:graphicFrameLocks noChangeAspect="0" noSelect="1"/>
                </wp:cNvGraphicFramePr>
                <a:graphic>
                  <a:graphicData uri="http://schemas.microsoft.com/office/word/2010/wordprocessingInk">
                    <w14:contentPart bwMode="auto" r:id="rId1583">
                      <w14:nvContentPartPr>
                        <w14:cNvContentPartPr/>
                      </w14:nvContentPartPr>
                      <w14:xfrm>
                        <a:off x="0" y="0"/>
                        <a:ext cx="34483" cy="245973"/>
                      </w14:xfrm>
                    </w14:contentPart>
                  </a:graphicData>
                </a:graphic>
              </wp:anchor>
            </w:drawing>
          </mc:Choice>
          <mc:Fallback>
            <w:pict>
              <v:shape type="#_x0000_t75" id="对象 2408" o:spid="_x0000_s2408" fillcolor="#FFFFFF" stroked="t" strokeweight="1.0pt" style="position:absolute;&#10;margin-left:216.99054pt;&#10;margin-top:-1.1483464pt;&#10;width:2.7152069pt;&#10;height:19.36803pt;&#10;z-index:2231;&#10;mso-position-horizontal:absolute;&#10;mso-position-horizontal-relative:char;&#10;mso-position-vertical:absolute;&#10;mso-position-vertical-relative:line;&#10;mso-wrap-distance-left:6.7498426pt;&#10;mso-wrap-distance-right:6.7498426pt;">
                <v:stroke color="#000000"/>
                <v:imagedata r:id="rId1584"/>
                <o:lock selection="t"/>
              </v:shape>
            </w:pict>
          </mc:Fallback>
        </mc:AlternateContent>
      </w:r>
      <w:r>
        <mc:AlternateContent>
          <mc:Choice Requires="wps">
            <w:drawing>
              <wp:anchor distT="0" distB="0" distL="85723" distR="85723" simplePos="0" relativeHeight="2232" behindDoc="0" locked="0" layoutInCell="1" hidden="0" allowOverlap="1">
                <wp:simplePos x="0" y="0"/>
                <wp:positionH relativeFrom="character">
                  <wp:posOffset>905566</wp:posOffset>
                </wp:positionH>
                <wp:positionV relativeFrom="line">
                  <wp:posOffset>77268</wp:posOffset>
                </wp:positionV>
                <wp:extent cx="40720" cy="82592"/>
                <wp:effectExtent l="0" t="0" r="0" b="0"/>
                <wp:wrapNone/>
                <wp:docPr id="2410" name="对象 2410"/>
                <wp:cNvGraphicFramePr>
                  <a:graphicFrameLocks noChangeAspect="0" noSelect="1"/>
                </wp:cNvGraphicFramePr>
                <a:graphic>
                  <a:graphicData uri="http://schemas.microsoft.com/office/word/2010/wordprocessingInk">
                    <w14:contentPart bwMode="auto" r:id="rId1585">
                      <w14:nvContentPartPr>
                        <w14:cNvContentPartPr/>
                      </w14:nvContentPartPr>
                      <w14:xfrm>
                        <a:off x="0" y="0"/>
                        <a:ext cx="40720" cy="82592"/>
                      </w14:xfrm>
                    </w14:contentPart>
                  </a:graphicData>
                </a:graphic>
              </wp:anchor>
            </w:drawing>
          </mc:Choice>
          <mc:Fallback>
            <w:pict>
              <v:shape type="#_x0000_t75" id="对象 2411" o:spid="_x0000_s2411" fillcolor="#FFFFFF" stroked="t" strokeweight="1.0pt" style="position:absolute;&#10;margin-left:71.30441pt;&#10;margin-top:6.0840945pt;&#10;width:3.2062995pt;&#10;height:6.503385pt;&#10;z-index:2232;&#10;mso-position-horizontal:absolute;&#10;mso-position-horizontal-relative:char;&#10;mso-position-vertical:absolute;&#10;mso-position-vertical-relative:line;&#10;mso-wrap-distance-left:6.7498426pt;&#10;mso-wrap-distance-right:6.7498426pt;">
                <v:stroke color="#000000"/>
                <v:imagedata r:id="rId1586"/>
                <o:lock selection="t"/>
              </v:shape>
            </w:pict>
          </mc:Fallback>
        </mc:AlternateContent>
      </w:r>
      <w:r>
        <mc:AlternateContent>
          <mc:Choice Requires="wps">
            <w:drawing>
              <wp:anchor distT="0" distB="0" distL="85723" distR="85723" simplePos="0" relativeHeight="2233" behindDoc="0" locked="0" layoutInCell="1" hidden="0" allowOverlap="1">
                <wp:simplePos x="0" y="0"/>
                <wp:positionH relativeFrom="character">
                  <wp:posOffset>740257</wp:posOffset>
                </wp:positionH>
                <wp:positionV relativeFrom="line">
                  <wp:posOffset>61344</wp:posOffset>
                </wp:positionV>
                <wp:extent cx="147789" cy="148781"/>
                <wp:effectExtent l="0" t="0" r="0" b="0"/>
                <wp:wrapNone/>
                <wp:docPr id="2413" name="对象 2413"/>
                <wp:cNvGraphicFramePr>
                  <a:graphicFrameLocks noChangeAspect="0" noSelect="1"/>
                </wp:cNvGraphicFramePr>
                <a:graphic>
                  <a:graphicData uri="http://schemas.microsoft.com/office/word/2010/wordprocessingInk">
                    <w14:contentPart bwMode="auto" r:id="rId1587">
                      <w14:nvContentPartPr>
                        <w14:cNvContentPartPr/>
                      </w14:nvContentPartPr>
                      <w14:xfrm>
                        <a:off x="0" y="0"/>
                        <a:ext cx="147789" cy="148781"/>
                      </w14:xfrm>
                    </w14:contentPart>
                  </a:graphicData>
                </a:graphic>
              </wp:anchor>
            </w:drawing>
          </mc:Choice>
          <mc:Fallback>
            <w:pict>
              <v:shape type="#_x0000_t75" id="对象 2414" o:spid="_x0000_s2414" fillcolor="#FFFFFF" stroked="t" strokeweight="1.0pt" style="position:absolute;&#10;margin-left:58.287952pt;&#10;margin-top:4.8302364pt;&#10;width:11.63693pt;&#10;height:11.715039pt;&#10;z-index:2233;&#10;mso-position-horizontal:absolute;&#10;mso-position-horizontal-relative:char;&#10;mso-position-vertical:absolute;&#10;mso-position-vertical-relative:line;&#10;mso-wrap-distance-left:6.7498426pt;&#10;mso-wrap-distance-right:6.7498426pt;">
                <v:stroke color="#000000"/>
                <v:imagedata r:id="rId1588"/>
                <o:lock selection="t"/>
              </v:shape>
            </w:pict>
          </mc:Fallback>
        </mc:AlternateContent>
      </w:r>
      <w:r>
        <mc:AlternateContent>
          <mc:Choice Requires="wps">
            <w:drawing>
              <wp:anchor distT="0" distB="0" distL="85723" distR="85723" simplePos="0" relativeHeight="2234" behindDoc="0" locked="0" layoutInCell="1" hidden="0" allowOverlap="1">
                <wp:simplePos x="0" y="0"/>
                <wp:positionH relativeFrom="character">
                  <wp:posOffset>874509</wp:posOffset>
                </wp:positionH>
                <wp:positionV relativeFrom="line">
                  <wp:posOffset>-929</wp:posOffset>
                </wp:positionV>
                <wp:extent cx="129529" cy="155378"/>
                <wp:effectExtent l="0" t="0" r="0" b="0"/>
                <wp:wrapNone/>
                <wp:docPr id="2416" name="对象 2416"/>
                <wp:cNvGraphicFramePr>
                  <a:graphicFrameLocks noChangeAspect="0" noSelect="1"/>
                </wp:cNvGraphicFramePr>
                <a:graphic>
                  <a:graphicData uri="http://schemas.microsoft.com/office/word/2010/wordprocessingInk">
                    <w14:contentPart bwMode="auto" r:id="rId1589">
                      <w14:nvContentPartPr>
                        <w14:cNvContentPartPr/>
                      </w14:nvContentPartPr>
                      <w14:xfrm>
                        <a:off x="0" y="0"/>
                        <a:ext cx="129529" cy="155378"/>
                      </w14:xfrm>
                    </w14:contentPart>
                  </a:graphicData>
                </a:graphic>
              </wp:anchor>
            </w:drawing>
          </mc:Choice>
          <mc:Fallback>
            <w:pict>
              <v:shape type="#_x0000_t75" id="对象 2417" o:spid="_x0000_s2417" fillcolor="#FFFFFF" stroked="t" strokeweight="1.0pt" style="position:absolute;&#10;margin-left:68.859055pt;&#10;margin-top:-0.07314961pt;&#10;width:10.199134pt;&#10;height:12.234567pt;&#10;z-index:2234;&#10;mso-position-horizontal:absolute;&#10;mso-position-horizontal-relative:char;&#10;mso-position-vertical:absolute;&#10;mso-position-vertical-relative:line;&#10;mso-wrap-distance-left:6.7498426pt;&#10;mso-wrap-distance-right:6.7498426pt;">
                <v:stroke color="#000000"/>
                <v:imagedata r:id="rId1590"/>
                <o:lock selection="t"/>
              </v:shape>
            </w:pict>
          </mc:Fallback>
        </mc:AlternateContent>
      </w:r>
      <w:r>
        <mc:AlternateContent>
          <mc:Choice Requires="wps">
            <w:drawing>
              <wp:anchor distT="0" distB="0" distL="85723" distR="85723" simplePos="0" relativeHeight="2235" behindDoc="0" locked="0" layoutInCell="1" hidden="0" allowOverlap="1">
                <wp:simplePos x="0" y="0"/>
                <wp:positionH relativeFrom="character">
                  <wp:posOffset>926887</wp:posOffset>
                </wp:positionH>
                <wp:positionV relativeFrom="line">
                  <wp:posOffset>-22063</wp:posOffset>
                </wp:positionV>
                <wp:extent cx="34381" cy="36212"/>
                <wp:effectExtent l="0" t="0" r="0" b="0"/>
                <wp:wrapNone/>
                <wp:docPr id="2419" name="对象 2419"/>
                <wp:cNvGraphicFramePr>
                  <a:graphicFrameLocks noChangeAspect="0" noSelect="1"/>
                </wp:cNvGraphicFramePr>
                <a:graphic>
                  <a:graphicData uri="http://schemas.microsoft.com/office/word/2010/wordprocessingInk">
                    <w14:contentPart bwMode="auto" r:id="rId1591">
                      <w14:nvContentPartPr>
                        <w14:cNvContentPartPr/>
                      </w14:nvContentPartPr>
                      <w14:xfrm>
                        <a:off x="0" y="0"/>
                        <a:ext cx="34381" cy="36212"/>
                      </w14:xfrm>
                    </w14:contentPart>
                  </a:graphicData>
                </a:graphic>
              </wp:anchor>
            </w:drawing>
          </mc:Choice>
          <mc:Fallback>
            <w:pict>
              <v:shape type="#_x0000_t75" id="对象 2420" o:spid="_x0000_s2420" fillcolor="#FFFFFF" stroked="t" strokeweight="1.0pt" style="position:absolute;&#10;margin-left:72.98323pt;&#10;margin-top:-1.7372441pt;&#10;width:2.7071674pt;&#10;height:2.8513386pt;&#10;z-index:2235;&#10;mso-position-horizontal:absolute;&#10;mso-position-horizontal-relative:char;&#10;mso-position-vertical:absolute;&#10;mso-position-vertical-relative:line;&#10;mso-wrap-distance-left:6.7498426pt;&#10;mso-wrap-distance-right:6.7498426pt;">
                <v:stroke color="#000000"/>
                <v:imagedata r:id="rId1592"/>
                <o:lock selection="t"/>
              </v:shape>
            </w:pict>
          </mc:Fallback>
        </mc:AlternateContent>
      </w:r>
      <w:r>
        <mc:AlternateContent>
          <mc:Choice Requires="wps">
            <w:drawing>
              <wp:anchor distT="0" distB="0" distL="85723" distR="85723" simplePos="0" relativeHeight="2236" behindDoc="0" locked="0" layoutInCell="1" hidden="0" allowOverlap="1">
                <wp:simplePos x="0" y="0"/>
                <wp:positionH relativeFrom="character">
                  <wp:posOffset>1708198</wp:posOffset>
                </wp:positionH>
                <wp:positionV relativeFrom="line">
                  <wp:posOffset>191976</wp:posOffset>
                </wp:positionV>
                <wp:extent cx="41023" cy="41023"/>
                <wp:effectExtent l="0" t="0" r="0" b="0"/>
                <wp:wrapNone/>
                <wp:docPr id="2422" name="对象 2422"/>
                <wp:cNvGraphicFramePr>
                  <a:graphicFrameLocks noChangeAspect="0" noSelect="1"/>
                </wp:cNvGraphicFramePr>
                <a:graphic>
                  <a:graphicData uri="http://schemas.microsoft.com/office/word/2010/wordprocessingInk">
                    <w14:contentPart bwMode="auto" r:id="rId1593">
                      <w14:nvContentPartPr>
                        <w14:cNvContentPartPr/>
                      </w14:nvContentPartPr>
                      <w14:xfrm>
                        <a:off x="0" y="0"/>
                        <a:ext cx="41023" cy="41023"/>
                      </w14:xfrm>
                    </w14:contentPart>
                  </a:graphicData>
                </a:graphic>
              </wp:anchor>
            </w:drawing>
          </mc:Choice>
          <mc:Fallback>
            <w:pict>
              <v:shape type="#_x0000_t75" id="对象 2423" o:spid="_x0000_s2423" fillcolor="#FFFFFF" stroked="t" strokeweight="1.0pt" style="position:absolute;&#10;margin-left:134.50378pt;&#10;margin-top:15.11622pt;&#10;width:3.2301602pt;&#10;height:3.2301574pt;&#10;z-index:2236;&#10;mso-position-horizontal:absolute;&#10;mso-position-horizontal-relative:char;&#10;mso-position-vertical:absolute;&#10;mso-position-vertical-relative:line;&#10;mso-wrap-distance-left:6.7498426pt;&#10;mso-wrap-distance-right:6.7498426pt;">
                <v:stroke color="#000000"/>
                <v:imagedata r:id="rId1594"/>
                <o:lock selection="t"/>
              </v:shape>
            </w:pict>
          </mc:Fallback>
        </mc:AlternateContent>
      </w:r>
      <w:r>
        <mc:AlternateContent>
          <mc:Choice Requires="wps">
            <w:drawing>
              <wp:anchor distT="0" distB="0" distL="85723" distR="85723" simplePos="0" relativeHeight="2237" behindDoc="0" locked="0" layoutInCell="1" hidden="0" allowOverlap="1">
                <wp:simplePos x="0" y="0"/>
                <wp:positionH relativeFrom="character">
                  <wp:posOffset>1630909</wp:posOffset>
                </wp:positionH>
                <wp:positionV relativeFrom="line">
                  <wp:posOffset>140259</wp:posOffset>
                </wp:positionV>
                <wp:extent cx="55730" cy="33571"/>
                <wp:effectExtent l="0" t="0" r="0" b="0"/>
                <wp:wrapNone/>
                <wp:docPr id="2425" name="对象 2425"/>
                <wp:cNvGraphicFramePr>
                  <a:graphicFrameLocks noChangeAspect="0" noSelect="1"/>
                </wp:cNvGraphicFramePr>
                <a:graphic>
                  <a:graphicData uri="http://schemas.microsoft.com/office/word/2010/wordprocessingInk">
                    <w14:contentPart bwMode="auto" r:id="rId1595">
                      <w14:nvContentPartPr>
                        <w14:cNvContentPartPr/>
                      </w14:nvContentPartPr>
                      <w14:xfrm>
                        <a:off x="0" y="0"/>
                        <a:ext cx="55730" cy="33571"/>
                      </w14:xfrm>
                    </w14:contentPart>
                  </a:graphicData>
                </a:graphic>
              </wp:anchor>
            </w:drawing>
          </mc:Choice>
          <mc:Fallback>
            <w:pict>
              <v:shape type="#_x0000_t75" id="对象 2426" o:spid="_x0000_s2426" fillcolor="#FFFFFF" stroked="t" strokeweight="1.0pt" style="position:absolute;&#10;margin-left:128.41803pt;&#10;margin-top:11.044016pt;&#10;width:4.388193pt;&#10;height:2.6433861pt;&#10;z-index:2237;&#10;mso-position-horizontal:absolute;&#10;mso-position-horizontal-relative:char;&#10;mso-position-vertical:absolute;&#10;mso-position-vertical-relative:line;&#10;mso-wrap-distance-left:6.7498426pt;&#10;mso-wrap-distance-right:6.7498426pt;">
                <v:stroke color="#000000"/>
                <v:imagedata r:id="rId1596"/>
                <o:lock selection="t"/>
              </v:shape>
            </w:pict>
          </mc:Fallback>
        </mc:AlternateContent>
      </w:r>
      <w:r>
        <mc:AlternateContent>
          <mc:Choice Requires="wps">
            <w:drawing>
              <wp:anchor distT="0" distB="0" distL="85723" distR="85723" simplePos="0" relativeHeight="2238" behindDoc="0" locked="0" layoutInCell="1" hidden="0" allowOverlap="1">
                <wp:simplePos x="0" y="0"/>
                <wp:positionH relativeFrom="character">
                  <wp:posOffset>1493751</wp:posOffset>
                </wp:positionH>
                <wp:positionV relativeFrom="line">
                  <wp:posOffset>124893</wp:posOffset>
                </wp:positionV>
                <wp:extent cx="78783" cy="45456"/>
                <wp:effectExtent l="0" t="0" r="0" b="0"/>
                <wp:wrapNone/>
                <wp:docPr id="2428" name="对象 2428"/>
                <wp:cNvGraphicFramePr>
                  <a:graphicFrameLocks noChangeAspect="0" noSelect="1"/>
                </wp:cNvGraphicFramePr>
                <a:graphic>
                  <a:graphicData uri="http://schemas.microsoft.com/office/word/2010/wordprocessingInk">
                    <w14:contentPart bwMode="auto" r:id="rId1597">
                      <w14:nvContentPartPr>
                        <w14:cNvContentPartPr/>
                      </w14:nvContentPartPr>
                      <w14:xfrm>
                        <a:off x="0" y="0"/>
                        <a:ext cx="78783" cy="45456"/>
                      </w14:xfrm>
                    </w14:contentPart>
                  </a:graphicData>
                </a:graphic>
              </wp:anchor>
            </w:drawing>
          </mc:Choice>
          <mc:Fallback>
            <w:pict>
              <v:shape type="#_x0000_t75" id="对象 2429" o:spid="_x0000_s2429" fillcolor="#FFFFFF" stroked="t" strokeweight="1.0pt" style="position:absolute;&#10;margin-left:117.618195pt;&#10;margin-top:9.834094pt;&#10;width:6.2034616pt;&#10;height:3.5792904pt;&#10;z-index:2238;&#10;mso-position-horizontal:absolute;&#10;mso-position-horizontal-relative:char;&#10;mso-position-vertical:absolute;&#10;mso-position-vertical-relative:line;&#10;mso-wrap-distance-left:6.7498426pt;&#10;mso-wrap-distance-right:6.7498426pt;">
                <v:stroke color="#000000"/>
                <v:imagedata r:id="rId1598"/>
                <o:lock selection="t"/>
              </v:shape>
            </w:pict>
          </mc:Fallback>
        </mc:AlternateContent>
      </w:r>
      <w:r>
        <mc:AlternateContent>
          <mc:Choice Requires="wps">
            <w:drawing>
              <wp:anchor distT="0" distB="0" distL="85723" distR="85723" simplePos="0" relativeHeight="2239" behindDoc="0" locked="0" layoutInCell="1" hidden="0" allowOverlap="1">
                <wp:simplePos x="0" y="0"/>
                <wp:positionH relativeFrom="character">
                  <wp:posOffset>1536116</wp:posOffset>
                </wp:positionH>
                <wp:positionV relativeFrom="line">
                  <wp:posOffset>100941</wp:posOffset>
                </wp:positionV>
                <wp:extent cx="95963" cy="147934"/>
                <wp:effectExtent l="0" t="0" r="0" b="0"/>
                <wp:wrapNone/>
                <wp:docPr id="2431" name="对象 2431"/>
                <wp:cNvGraphicFramePr>
                  <a:graphicFrameLocks noChangeAspect="0" noSelect="1"/>
                </wp:cNvGraphicFramePr>
                <a:graphic>
                  <a:graphicData uri="http://schemas.microsoft.com/office/word/2010/wordprocessingInk">
                    <w14:contentPart bwMode="auto" r:id="rId1599">
                      <w14:nvContentPartPr>
                        <w14:cNvContentPartPr/>
                      </w14:nvContentPartPr>
                      <w14:xfrm>
                        <a:off x="0" y="0"/>
                        <a:ext cx="95963" cy="147934"/>
                      </w14:xfrm>
                    </w14:contentPart>
                  </a:graphicData>
                </a:graphic>
              </wp:anchor>
            </w:drawing>
          </mc:Choice>
          <mc:Fallback>
            <w:pict>
              <v:shape type="#_x0000_t75" id="对象 2432" o:spid="_x0000_s2432" fillcolor="#FFFFFF" stroked="t" strokeweight="1.0pt" style="position:absolute;&#10;margin-left:120.95402pt;&#10;margin-top:7.9481106pt;&#10;width:7.556144pt;&#10;height:11.648347pt;&#10;z-index:2239;&#10;mso-position-horizontal:absolute;&#10;mso-position-horizontal-relative:char;&#10;mso-position-vertical:absolute;&#10;mso-position-vertical-relative:line;&#10;mso-wrap-distance-left:6.7498426pt;&#10;mso-wrap-distance-right:6.7498426pt;">
                <v:stroke color="#000000"/>
                <v:imagedata r:id="rId1600"/>
                <o:lock selection="t"/>
              </v:shape>
            </w:pict>
          </mc:Fallback>
        </mc:AlternateContent>
      </w:r>
      <w:r>
        <mc:AlternateContent>
          <mc:Choice Requires="wps">
            <w:drawing>
              <wp:anchor distT="0" distB="0" distL="85723" distR="85723" simplePos="0" relativeHeight="2240" behindDoc="0" locked="0" layoutInCell="1" hidden="0" allowOverlap="1">
                <wp:simplePos x="0" y="0"/>
                <wp:positionH relativeFrom="character">
                  <wp:posOffset>1392924</wp:posOffset>
                </wp:positionH>
                <wp:positionV relativeFrom="line">
                  <wp:posOffset>100810</wp:posOffset>
                </wp:positionV>
                <wp:extent cx="36610" cy="56294"/>
                <wp:effectExtent l="0" t="0" r="0" b="0"/>
                <wp:wrapNone/>
                <wp:docPr id="2434" name="对象 2434"/>
                <wp:cNvGraphicFramePr>
                  <a:graphicFrameLocks noChangeAspect="0" noSelect="1"/>
                </wp:cNvGraphicFramePr>
                <a:graphic>
                  <a:graphicData uri="http://schemas.microsoft.com/office/word/2010/wordprocessingInk">
                    <w14:contentPart bwMode="auto" r:id="rId1601">
                      <w14:nvContentPartPr>
                        <w14:cNvContentPartPr/>
                      </w14:nvContentPartPr>
                      <w14:xfrm>
                        <a:off x="0" y="0"/>
                        <a:ext cx="36610" cy="56294"/>
                      </w14:xfrm>
                    </w14:contentPart>
                  </a:graphicData>
                </a:graphic>
              </wp:anchor>
            </w:drawing>
          </mc:Choice>
          <mc:Fallback>
            <w:pict>
              <v:shape type="#_x0000_t75" id="对象 2435" o:spid="_x0000_s2435" fillcolor="#FFFFFF" stroked="t" strokeweight="1.0pt" style="position:absolute;&#10;margin-left:109.679054pt;&#10;margin-top:7.937874pt;&#10;width:2.882677pt;&#10;height:4.432599pt;&#10;z-index:2240;&#10;mso-position-horizontal:absolute;&#10;mso-position-horizontal-relative:char;&#10;mso-position-vertical:absolute;&#10;mso-position-vertical-relative:line;&#10;mso-wrap-distance-left:6.7498426pt;&#10;mso-wrap-distance-right:6.7498426pt;">
                <v:stroke color="#000000"/>
                <v:imagedata r:id="rId1602"/>
                <o:lock selection="t"/>
              </v:shape>
            </w:pict>
          </mc:Fallback>
        </mc:AlternateContent>
      </w:r>
      <w:r>
        <mc:AlternateContent>
          <mc:Choice Requires="wps">
            <w:drawing>
              <wp:anchor distT="0" distB="0" distL="85723" distR="85723" simplePos="0" relativeHeight="2241" behindDoc="0" locked="0" layoutInCell="1" hidden="0" allowOverlap="1">
                <wp:simplePos x="0" y="0"/>
                <wp:positionH relativeFrom="character">
                  <wp:posOffset>926207</wp:posOffset>
                </wp:positionH>
                <wp:positionV relativeFrom="line">
                  <wp:posOffset>100400</wp:posOffset>
                </wp:positionV>
                <wp:extent cx="120337" cy="128706"/>
                <wp:effectExtent l="0" t="0" r="0" b="0"/>
                <wp:wrapNone/>
                <wp:docPr id="2437" name="对象 2437"/>
                <wp:cNvGraphicFramePr>
                  <a:graphicFrameLocks noChangeAspect="0" noSelect="1"/>
                </wp:cNvGraphicFramePr>
                <a:graphic>
                  <a:graphicData uri="http://schemas.microsoft.com/office/word/2010/wordprocessingInk">
                    <w14:contentPart bwMode="auto" r:id="rId1603">
                      <w14:nvContentPartPr>
                        <w14:cNvContentPartPr/>
                      </w14:nvContentPartPr>
                      <w14:xfrm>
                        <a:off x="0" y="0"/>
                        <a:ext cx="120337" cy="128706"/>
                      </w14:xfrm>
                    </w14:contentPart>
                  </a:graphicData>
                </a:graphic>
              </wp:anchor>
            </w:drawing>
          </mc:Choice>
          <mc:Fallback>
            <w:pict>
              <v:shape type="#_x0000_t75" id="对象 2438" o:spid="_x0000_s2438" fillcolor="#FFFFFF" stroked="t" strokeweight="1.0pt" style="position:absolute;&#10;margin-left:72.92969pt;&#10;margin-top:7.9055905pt;&#10;width:9.475432pt;&#10;height:10.134409pt;&#10;z-index:2241;&#10;mso-position-horizontal:absolute;&#10;mso-position-horizontal-relative:char;&#10;mso-position-vertical:absolute;&#10;mso-position-vertical-relative:line;&#10;mso-wrap-distance-left:6.7498426pt;&#10;mso-wrap-distance-right:6.7498426pt;">
                <v:stroke color="#000000"/>
                <v:imagedata r:id="rId1604"/>
                <o:lock selection="t"/>
              </v:shape>
            </w:pict>
          </mc:Fallback>
        </mc:AlternateContent>
      </w:r>
      <w:r>
        <mc:AlternateContent>
          <mc:Choice Requires="wps">
            <w:drawing>
              <wp:anchor distT="0" distB="0" distL="85723" distR="85723" simplePos="0" relativeHeight="2242" behindDoc="0" locked="0" layoutInCell="1" hidden="0" allowOverlap="1">
                <wp:simplePos x="0" y="0"/>
                <wp:positionH relativeFrom="character">
                  <wp:posOffset>1317708</wp:posOffset>
                </wp:positionH>
                <wp:positionV relativeFrom="line">
                  <wp:posOffset>97137</wp:posOffset>
                </wp:positionV>
                <wp:extent cx="61595" cy="82812"/>
                <wp:effectExtent l="0" t="0" r="0" b="0"/>
                <wp:wrapNone/>
                <wp:docPr id="2440" name="对象 2440"/>
                <wp:cNvGraphicFramePr>
                  <a:graphicFrameLocks noChangeAspect="0" noSelect="1"/>
                </wp:cNvGraphicFramePr>
                <a:graphic>
                  <a:graphicData uri="http://schemas.microsoft.com/office/word/2010/wordprocessingInk">
                    <w14:contentPart bwMode="auto" r:id="rId1605">
                      <w14:nvContentPartPr>
                        <w14:cNvContentPartPr/>
                      </w14:nvContentPartPr>
                      <w14:xfrm>
                        <a:off x="0" y="0"/>
                        <a:ext cx="61595" cy="82812"/>
                      </w14:xfrm>
                    </w14:contentPart>
                  </a:graphicData>
                </a:graphic>
              </wp:anchor>
            </w:drawing>
          </mc:Choice>
          <mc:Fallback>
            <w:pict>
              <v:shape type="#_x0000_t75" id="对象 2441" o:spid="_x0000_s2441" fillcolor="#FFFFFF" stroked="t" strokeweight="1.0pt" style="position:absolute;&#10;margin-left:103.75661pt;&#10;margin-top:7.6485825pt;&#10;width:4.850001pt;&#10;height:6.5207086pt;&#10;z-index:2242;&#10;mso-position-horizontal:absolute;&#10;mso-position-horizontal-relative:char;&#10;mso-position-vertical:absolute;&#10;mso-position-vertical-relative:line;&#10;mso-wrap-distance-left:6.7498426pt;&#10;mso-wrap-distance-right:6.7498426pt;">
                <v:stroke color="#000000"/>
                <v:imagedata r:id="rId1606"/>
                <o:lock selection="t"/>
              </v:shape>
            </w:pict>
          </mc:Fallback>
        </mc:AlternateContent>
      </w:r>
      <w:r>
        <mc:AlternateContent>
          <mc:Choice Requires="wps">
            <w:drawing>
              <wp:anchor distT="0" distB="0" distL="85723" distR="85723" simplePos="0" relativeHeight="2243" behindDoc="0" locked="0" layoutInCell="1" hidden="0" allowOverlap="1">
                <wp:simplePos x="0" y="0"/>
                <wp:positionH relativeFrom="character">
                  <wp:posOffset>1235627</wp:posOffset>
                </wp:positionH>
                <wp:positionV relativeFrom="line">
                  <wp:posOffset>86262</wp:posOffset>
                </wp:positionV>
                <wp:extent cx="104588" cy="69825"/>
                <wp:effectExtent l="0" t="0" r="0" b="0"/>
                <wp:wrapNone/>
                <wp:docPr id="2443" name="对象 2443"/>
                <wp:cNvGraphicFramePr>
                  <a:graphicFrameLocks noChangeAspect="0" noSelect="1"/>
                </wp:cNvGraphicFramePr>
                <a:graphic>
                  <a:graphicData uri="http://schemas.microsoft.com/office/word/2010/wordprocessingInk">
                    <w14:contentPart bwMode="auto" r:id="rId1607">
                      <w14:nvContentPartPr>
                        <w14:cNvContentPartPr/>
                      </w14:nvContentPartPr>
                      <w14:xfrm>
                        <a:off x="0" y="0"/>
                        <a:ext cx="104588" cy="69825"/>
                      </w14:xfrm>
                    </w14:contentPart>
                  </a:graphicData>
                </a:graphic>
              </wp:anchor>
            </w:drawing>
          </mc:Choice>
          <mc:Fallback>
            <w:pict>
              <v:shape type="#_x0000_t75" id="对象 2444" o:spid="_x0000_s2444" fillcolor="#FFFFFF" stroked="t" strokeweight="1.0pt" style="position:absolute;&#10;margin-left:97.293465pt;&#10;margin-top:6.792362pt;&#10;width:8.235352pt;&#10;height:5.498032pt;&#10;z-index:2243;&#10;mso-position-horizontal:absolute;&#10;mso-position-horizontal-relative:char;&#10;mso-position-vertical:absolute;&#10;mso-position-vertical-relative:line;&#10;mso-wrap-distance-left:6.7498426pt;&#10;mso-wrap-distance-right:6.7498426pt;">
                <v:stroke color="#000000"/>
                <v:imagedata r:id="rId1608"/>
                <o:lock selection="t"/>
              </v:shape>
            </w:pict>
          </mc:Fallback>
        </mc:AlternateContent>
      </w:r>
      <w:r>
        <mc:AlternateContent>
          <mc:Choice Requires="wps">
            <w:drawing>
              <wp:anchor distT="0" distB="0" distL="85723" distR="85723" simplePos="0" relativeHeight="2244" behindDoc="0" locked="0" layoutInCell="1" hidden="0" allowOverlap="1">
                <wp:simplePos x="0" y="0"/>
                <wp:positionH relativeFrom="character">
                  <wp:posOffset>1244880</wp:posOffset>
                </wp:positionH>
                <wp:positionV relativeFrom="line">
                  <wp:posOffset>82580</wp:posOffset>
                </wp:positionV>
                <wp:extent cx="46066" cy="38601"/>
                <wp:effectExtent l="0" t="0" r="0" b="0"/>
                <wp:wrapNone/>
                <wp:docPr id="2446" name="对象 2446"/>
                <wp:cNvGraphicFramePr>
                  <a:graphicFrameLocks noChangeAspect="0" noSelect="1"/>
                </wp:cNvGraphicFramePr>
                <a:graphic>
                  <a:graphicData uri="http://schemas.microsoft.com/office/word/2010/wordprocessingInk">
                    <w14:contentPart bwMode="auto" r:id="rId1609">
                      <w14:nvContentPartPr>
                        <w14:cNvContentPartPr/>
                      </w14:nvContentPartPr>
                      <w14:xfrm>
                        <a:off x="0" y="0"/>
                        <a:ext cx="46066" cy="38601"/>
                      </w14:xfrm>
                    </w14:contentPart>
                  </a:graphicData>
                </a:graphic>
              </wp:anchor>
            </w:drawing>
          </mc:Choice>
          <mc:Fallback>
            <w:pict>
              <v:shape type="#_x0000_t75" id="对象 2447" o:spid="_x0000_s2447" fillcolor="#FFFFFF" stroked="t" strokeweight="1.0pt" style="position:absolute;&#10;margin-left:98.02212pt;&#10;margin-top:6.5023623pt;&#10;width:3.6273212pt;&#10;height:3.0394487pt;&#10;z-index:2244;&#10;mso-position-horizontal:absolute;&#10;mso-position-horizontal-relative:char;&#10;mso-position-vertical:absolute;&#10;mso-position-vertical-relative:line;&#10;mso-wrap-distance-left:6.7498426pt;&#10;mso-wrap-distance-right:6.7498426pt;">
                <v:stroke color="#000000"/>
                <v:imagedata r:id="rId1610"/>
                <o:lock selection="t"/>
              </v:shape>
            </w:pict>
          </mc:Fallback>
        </mc:AlternateContent>
      </w:r>
      <w:r>
        <mc:AlternateContent>
          <mc:Choice Requires="wps">
            <w:drawing>
              <wp:anchor distT="0" distB="0" distL="85723" distR="85723" simplePos="0" relativeHeight="2245" behindDoc="0" locked="0" layoutInCell="1" hidden="0" allowOverlap="1">
                <wp:simplePos x="0" y="0"/>
                <wp:positionH relativeFrom="character">
                  <wp:posOffset>1036677</wp:posOffset>
                </wp:positionH>
                <wp:positionV relativeFrom="line">
                  <wp:posOffset>78766</wp:posOffset>
                </wp:positionV>
                <wp:extent cx="24040" cy="135444"/>
                <wp:effectExtent l="0" t="0" r="0" b="0"/>
                <wp:wrapNone/>
                <wp:docPr id="2449" name="对象 2449"/>
                <wp:cNvGraphicFramePr>
                  <a:graphicFrameLocks noChangeAspect="0" noSelect="1"/>
                </wp:cNvGraphicFramePr>
                <a:graphic>
                  <a:graphicData uri="http://schemas.microsoft.com/office/word/2010/wordprocessingInk">
                    <w14:contentPart bwMode="auto" r:id="rId1611">
                      <w14:nvContentPartPr>
                        <w14:cNvContentPartPr/>
                      </w14:nvContentPartPr>
                      <w14:xfrm>
                        <a:off x="0" y="0"/>
                        <a:ext cx="24040" cy="135444"/>
                      </w14:xfrm>
                    </w14:contentPart>
                  </a:graphicData>
                </a:graphic>
              </wp:anchor>
            </w:drawing>
          </mc:Choice>
          <mc:Fallback>
            <w:pict>
              <v:shape type="#_x0000_t75" id="对象 2450" o:spid="_x0000_s2450" fillcolor="#FFFFFF" stroked="t" strokeweight="1.0pt" style="position:absolute;&#10;margin-left:81.62811pt;&#10;margin-top:6.2020473pt;&#10;width:1.8929155pt;&#10;height:10.664882pt;&#10;z-index:2245;&#10;mso-position-horizontal:absolute;&#10;mso-position-horizontal-relative:char;&#10;mso-position-vertical:absolute;&#10;mso-position-vertical-relative:line;&#10;mso-wrap-distance-left:6.7498426pt;&#10;mso-wrap-distance-right:6.7498426pt;">
                <v:stroke color="#000000"/>
                <v:imagedata r:id="rId1612"/>
                <o:lock selection="t"/>
              </v:shape>
            </w:pict>
          </mc:Fallback>
        </mc:AlternateContent>
      </w:r>
      <w:r>
        <mc:AlternateContent>
          <mc:Choice Requires="wps">
            <w:drawing>
              <wp:anchor distT="0" distB="0" distL="85723" distR="85723" simplePos="0" relativeHeight="2246" behindDoc="0" locked="0" layoutInCell="1" hidden="0" allowOverlap="1">
                <wp:simplePos x="0" y="0"/>
                <wp:positionH relativeFrom="character">
                  <wp:posOffset>943895</wp:posOffset>
                </wp:positionH>
                <wp:positionV relativeFrom="line">
                  <wp:posOffset>71976</wp:posOffset>
                </wp:positionV>
                <wp:extent cx="61680" cy="40397"/>
                <wp:effectExtent l="0" t="0" r="0" b="0"/>
                <wp:wrapNone/>
                <wp:docPr id="2452" name="对象 2452"/>
                <wp:cNvGraphicFramePr>
                  <a:graphicFrameLocks noChangeAspect="0" noSelect="1"/>
                </wp:cNvGraphicFramePr>
                <a:graphic>
                  <a:graphicData uri="http://schemas.microsoft.com/office/word/2010/wordprocessingInk">
                    <w14:contentPart bwMode="auto" r:id="rId1613">
                      <w14:nvContentPartPr>
                        <w14:cNvContentPartPr/>
                      </w14:nvContentPartPr>
                      <w14:xfrm>
                        <a:off x="0" y="0"/>
                        <a:ext cx="61680" cy="40397"/>
                      </w14:xfrm>
                    </w14:contentPart>
                  </a:graphicData>
                </a:graphic>
              </wp:anchor>
            </w:drawing>
          </mc:Choice>
          <mc:Fallback>
            <w:pict>
              <v:shape type="#_x0000_t75" id="对象 2453" o:spid="_x0000_s2453" fillcolor="#FFFFFF" stroked="t" strokeweight="1.0pt" style="position:absolute;&#10;margin-left:74.32244pt;&#10;margin-top:5.667402pt;&#10;width:4.8566957pt;&#10;height:3.1808665pt;&#10;z-index:2246;&#10;mso-position-horizontal:absolute;&#10;mso-position-horizontal-relative:char;&#10;mso-position-vertical:absolute;&#10;mso-position-vertical-relative:line;&#10;mso-wrap-distance-left:6.7498426pt;&#10;mso-wrap-distance-right:6.7498426pt;">
                <v:stroke color="#000000"/>
                <v:imagedata r:id="rId1614"/>
                <o:lock selection="t"/>
              </v:shape>
            </w:pict>
          </mc:Fallback>
        </mc:AlternateContent>
      </w:r>
      <w:r>
        <mc:AlternateContent>
          <mc:Choice Requires="wps">
            <w:drawing>
              <wp:anchor distT="0" distB="0" distL="85723" distR="85723" simplePos="0" relativeHeight="2247" behindDoc="0" locked="0" layoutInCell="1" hidden="0" allowOverlap="1">
                <wp:simplePos x="0" y="0"/>
                <wp:positionH relativeFrom="character">
                  <wp:posOffset>1081362</wp:posOffset>
                </wp:positionH>
                <wp:positionV relativeFrom="line">
                  <wp:posOffset>68422</wp:posOffset>
                </wp:positionV>
                <wp:extent cx="98905" cy="131785"/>
                <wp:effectExtent l="0" t="0" r="0" b="0"/>
                <wp:wrapNone/>
                <wp:docPr id="2455" name="对象 2455"/>
                <wp:cNvGraphicFramePr>
                  <a:graphicFrameLocks noChangeAspect="0" noSelect="1"/>
                </wp:cNvGraphicFramePr>
                <a:graphic>
                  <a:graphicData uri="http://schemas.microsoft.com/office/word/2010/wordprocessingInk">
                    <w14:contentPart bwMode="auto" r:id="rId1615">
                      <w14:nvContentPartPr>
                        <w14:cNvContentPartPr/>
                      </w14:nvContentPartPr>
                      <w14:xfrm>
                        <a:off x="0" y="0"/>
                        <a:ext cx="98905" cy="131785"/>
                      </w14:xfrm>
                    </w14:contentPart>
                  </a:graphicData>
                </a:graphic>
              </wp:anchor>
            </w:drawing>
          </mc:Choice>
          <mc:Fallback>
            <w:pict>
              <v:shape type="#_x0000_t75" id="对象 2456" o:spid="_x0000_s2456" fillcolor="#FFFFFF" stroked="t" strokeweight="1.0pt" style="position:absolute;&#10;margin-left:85.146614pt;&#10;margin-top:5.387559pt;&#10;width:7.787872pt;&#10;height:10.376772pt;&#10;z-index:2247;&#10;mso-position-horizontal:absolute;&#10;mso-position-horizontal-relative:char;&#10;mso-position-vertical:absolute;&#10;mso-position-vertical-relative:line;&#10;mso-wrap-distance-left:6.7498426pt;&#10;mso-wrap-distance-right:6.7498426pt;">
                <v:stroke color="#000000"/>
                <v:imagedata r:id="rId1616"/>
                <o:lock selection="t"/>
              </v:shape>
            </w:pict>
          </mc:Fallback>
        </mc:AlternateContent>
      </w:r>
      <w:r>
        <mc:AlternateContent>
          <mc:Choice Requires="wps">
            <w:drawing>
              <wp:anchor distT="0" distB="0" distL="85723" distR="85723" simplePos="0" relativeHeight="2248" behindDoc="0" locked="0" layoutInCell="1" hidden="0" allowOverlap="1">
                <wp:simplePos x="0" y="0"/>
                <wp:positionH relativeFrom="character">
                  <wp:posOffset>1262302</wp:posOffset>
                </wp:positionH>
                <wp:positionV relativeFrom="line">
                  <wp:posOffset>66246</wp:posOffset>
                </wp:positionV>
                <wp:extent cx="74389" cy="146439"/>
                <wp:effectExtent l="0" t="0" r="0" b="0"/>
                <wp:wrapNone/>
                <wp:docPr id="2458" name="对象 2458"/>
                <wp:cNvGraphicFramePr>
                  <a:graphicFrameLocks noChangeAspect="0" noSelect="1"/>
                </wp:cNvGraphicFramePr>
                <a:graphic>
                  <a:graphicData uri="http://schemas.microsoft.com/office/word/2010/wordprocessingInk">
                    <w14:contentPart bwMode="auto" r:id="rId1617">
                      <w14:nvContentPartPr>
                        <w14:cNvContentPartPr/>
                      </w14:nvContentPartPr>
                      <w14:xfrm>
                        <a:off x="0" y="0"/>
                        <a:ext cx="74389" cy="146439"/>
                      </w14:xfrm>
                    </w14:contentPart>
                  </a:graphicData>
                </a:graphic>
              </wp:anchor>
            </w:drawing>
          </mc:Choice>
          <mc:Fallback>
            <w:pict>
              <v:shape type="#_x0000_t75" id="对象 2459" o:spid="_x0000_s2459" fillcolor="#FFFFFF" stroked="t" strokeweight="1.0pt" style="position:absolute;&#10;margin-left:99.39386pt;&#10;margin-top:5.2162204pt;&#10;width:5.8574777pt;&#10;height:11.530629pt;&#10;z-index:2248;&#10;mso-position-horizontal:absolute;&#10;mso-position-horizontal-relative:char;&#10;mso-position-vertical:absolute;&#10;mso-position-vertical-relative:line;&#10;mso-wrap-distance-left:6.7498426pt;&#10;mso-wrap-distance-right:6.7498426pt;">
                <v:stroke color="#000000"/>
                <v:imagedata r:id="rId1618"/>
                <o:lock selection="t"/>
              </v:shape>
            </w:pict>
          </mc:Fallback>
        </mc:AlternateContent>
      </w:r>
      <w:r>
        <mc:AlternateContent>
          <mc:Choice Requires="wps">
            <w:drawing>
              <wp:anchor distT="0" distB="0" distL="85723" distR="85723" simplePos="0" relativeHeight="2249" behindDoc="0" locked="0" layoutInCell="1" hidden="0" allowOverlap="1">
                <wp:simplePos x="0" y="0"/>
                <wp:positionH relativeFrom="character">
                  <wp:posOffset>1636652</wp:posOffset>
                </wp:positionH>
                <wp:positionV relativeFrom="line">
                  <wp:posOffset>50191</wp:posOffset>
                </wp:positionV>
                <wp:extent cx="28220" cy="51736"/>
                <wp:effectExtent l="0" t="0" r="0" b="0"/>
                <wp:wrapNone/>
                <wp:docPr id="2461" name="对象 2461"/>
                <wp:cNvGraphicFramePr>
                  <a:graphicFrameLocks noChangeAspect="0" noSelect="1"/>
                </wp:cNvGraphicFramePr>
                <a:graphic>
                  <a:graphicData uri="http://schemas.microsoft.com/office/word/2010/wordprocessingInk">
                    <w14:contentPart bwMode="auto" r:id="rId1619">
                      <w14:nvContentPartPr>
                        <w14:cNvContentPartPr/>
                      </w14:nvContentPartPr>
                      <w14:xfrm>
                        <a:off x="0" y="0"/>
                        <a:ext cx="28220" cy="51736"/>
                      </w14:xfrm>
                    </w14:contentPart>
                  </a:graphicData>
                </a:graphic>
              </wp:anchor>
            </w:drawing>
          </mc:Choice>
          <mc:Fallback>
            <w:pict>
              <v:shape type="#_x0000_t75" id="对象 2462" o:spid="_x0000_s2462" fillcolor="#FFFFFF" stroked="t" strokeweight="1.0pt" style="position:absolute;&#10;margin-left:128.87024pt;&#10;margin-top:3.9520476pt;&#10;width:2.2221227pt;&#10;height:4.073779pt;&#10;z-index:2249;&#10;mso-position-horizontal:absolute;&#10;mso-position-horizontal-relative:char;&#10;mso-position-vertical:absolute;&#10;mso-position-vertical-relative:line;&#10;mso-wrap-distance-left:6.7498426pt;&#10;mso-wrap-distance-right:6.7498426pt;">
                <v:stroke color="#000000"/>
                <v:imagedata r:id="rId1620"/>
                <o:lock selection="t"/>
              </v:shape>
            </w:pict>
          </mc:Fallback>
        </mc:AlternateContent>
      </w:r>
      <w:r>
        <mc:AlternateContent>
          <mc:Choice Requires="wps">
            <w:drawing>
              <wp:anchor distT="0" distB="0" distL="85723" distR="85723" simplePos="0" relativeHeight="2250" behindDoc="0" locked="0" layoutInCell="1" hidden="0" allowOverlap="1">
                <wp:simplePos x="0" y="0"/>
                <wp:positionH relativeFrom="character">
                  <wp:posOffset>1094252</wp:posOffset>
                </wp:positionH>
                <wp:positionV relativeFrom="line">
                  <wp:posOffset>16557</wp:posOffset>
                </wp:positionV>
                <wp:extent cx="109702" cy="224228"/>
                <wp:effectExtent l="0" t="0" r="0" b="0"/>
                <wp:wrapNone/>
                <wp:docPr id="2464" name="对象 2464"/>
                <wp:cNvGraphicFramePr>
                  <a:graphicFrameLocks noChangeAspect="0" noSelect="1"/>
                </wp:cNvGraphicFramePr>
                <a:graphic>
                  <a:graphicData uri="http://schemas.microsoft.com/office/word/2010/wordprocessingInk">
                    <w14:contentPart bwMode="auto" r:id="rId1621">
                      <w14:nvContentPartPr>
                        <w14:cNvContentPartPr/>
                      </w14:nvContentPartPr>
                      <w14:xfrm>
                        <a:off x="0" y="0"/>
                        <a:ext cx="109702" cy="224228"/>
                      </w14:xfrm>
                    </w14:contentPart>
                  </a:graphicData>
                </a:graphic>
              </wp:anchor>
            </w:drawing>
          </mc:Choice>
          <mc:Fallback>
            <w:pict>
              <v:shape type="#_x0000_t75" id="对象 2465" o:spid="_x0000_s2465" fillcolor="#FFFFFF" stroked="t" strokeweight="1.0pt" style="position:absolute;&#10;margin-left:86.161575pt;&#10;margin-top:1.3037008pt;&#10;width:8.638029pt;&#10;height:17.655827pt;&#10;z-index:2250;&#10;mso-position-horizontal:absolute;&#10;mso-position-horizontal-relative:char;&#10;mso-position-vertical:absolute;&#10;mso-position-vertical-relative:line;&#10;mso-wrap-distance-left:6.7498426pt;&#10;mso-wrap-distance-right:6.7498426pt;">
                <v:stroke color="#000000"/>
                <v:imagedata r:id="rId1622"/>
                <o:lock selection="t"/>
              </v:shape>
            </w:pict>
          </mc:Fallback>
        </mc:AlternateContent>
      </w:r>
      <w:r>
        <mc:AlternateContent>
          <mc:Choice Requires="wps">
            <w:drawing>
              <wp:anchor distT="0" distB="0" distL="85723" distR="85723" simplePos="0" relativeHeight="2251" behindDoc="0" locked="0" layoutInCell="1" hidden="0" allowOverlap="1">
                <wp:simplePos x="0" y="0"/>
                <wp:positionH relativeFrom="character">
                  <wp:posOffset>1283518</wp:posOffset>
                </wp:positionH>
                <wp:positionV relativeFrom="line">
                  <wp:posOffset>16174</wp:posOffset>
                </wp:positionV>
                <wp:extent cx="61436" cy="83137"/>
                <wp:effectExtent l="0" t="0" r="0" b="0"/>
                <wp:wrapNone/>
                <wp:docPr id="2467" name="对象 2467"/>
                <wp:cNvGraphicFramePr>
                  <a:graphicFrameLocks noChangeAspect="0" noSelect="1"/>
                </wp:cNvGraphicFramePr>
                <a:graphic>
                  <a:graphicData uri="http://schemas.microsoft.com/office/word/2010/wordprocessingInk">
                    <w14:contentPart bwMode="auto" r:id="rId1623">
                      <w14:nvContentPartPr>
                        <w14:cNvContentPartPr/>
                      </w14:nvContentPartPr>
                      <w14:xfrm>
                        <a:off x="0" y="0"/>
                        <a:ext cx="61436" cy="83137"/>
                      </w14:xfrm>
                    </w14:contentPart>
                  </a:graphicData>
                </a:graphic>
              </wp:anchor>
            </w:drawing>
          </mc:Choice>
          <mc:Fallback>
            <w:pict>
              <v:shape type="#_x0000_t75" id="对象 2468" o:spid="_x0000_s2468" fillcolor="#FFFFFF" stroked="t" strokeweight="1.0pt" style="position:absolute;&#10;margin-left:101.06448pt;&#10;margin-top:1.273622pt;&#10;width:4.8374815pt;&#10;height:6.5462203pt;&#10;z-index:2251;&#10;mso-position-horizontal:absolute;&#10;mso-position-horizontal-relative:char;&#10;mso-position-vertical:absolute;&#10;mso-position-vertical-relative:line;&#10;mso-wrap-distance-left:6.7498426pt;&#10;mso-wrap-distance-right:6.7498426pt;">
                <v:stroke color="#000000"/>
                <v:imagedata r:id="rId1624"/>
                <o:lock selection="t"/>
              </v:shape>
            </w:pict>
          </mc:Fallback>
        </mc:AlternateContent>
      </w:r>
      <w:r>
        <mc:AlternateContent>
          <mc:Choice Requires="wps">
            <w:drawing>
              <wp:anchor distT="0" distB="0" distL="85723" distR="85723" simplePos="0" relativeHeight="2252" behindDoc="0" locked="0" layoutInCell="1" hidden="0" allowOverlap="1">
                <wp:simplePos x="0" y="0"/>
                <wp:positionH relativeFrom="character">
                  <wp:posOffset>1042954</wp:posOffset>
                </wp:positionH>
                <wp:positionV relativeFrom="line">
                  <wp:posOffset>15394</wp:posOffset>
                </wp:positionV>
                <wp:extent cx="35649" cy="24971"/>
                <wp:effectExtent l="0" t="0" r="0" b="0"/>
                <wp:wrapNone/>
                <wp:docPr id="2470" name="对象 2470"/>
                <wp:cNvGraphicFramePr>
                  <a:graphicFrameLocks noChangeAspect="0" noSelect="1"/>
                </wp:cNvGraphicFramePr>
                <a:graphic>
                  <a:graphicData uri="http://schemas.microsoft.com/office/word/2010/wordprocessingInk">
                    <w14:contentPart bwMode="auto" r:id="rId1625">
                      <w14:nvContentPartPr>
                        <w14:cNvContentPartPr/>
                      </w14:nvContentPartPr>
                      <w14:xfrm>
                        <a:off x="0" y="0"/>
                        <a:ext cx="35649" cy="24971"/>
                      </w14:xfrm>
                    </w14:contentPart>
                  </a:graphicData>
                </a:graphic>
              </wp:anchor>
            </w:drawing>
          </mc:Choice>
          <mc:Fallback>
            <w:pict>
              <v:shape type="#_x0000_t75" id="对象 2471" o:spid="_x0000_s2471" fillcolor="#FFFFFF" stroked="t" strokeweight="1.0pt" style="position:absolute;&#10;margin-left:82.12236pt;&#10;margin-top:1.212126pt;&#10;width:2.8070843pt;&#10;height:1.966299pt;&#10;z-index:2252;&#10;mso-position-horizontal:absolute;&#10;mso-position-horizontal-relative:char;&#10;mso-position-vertical:absolute;&#10;mso-position-vertical-relative:line;&#10;mso-wrap-distance-left:6.7498426pt;&#10;mso-wrap-distance-right:6.7498426pt;">
                <v:stroke color="#000000"/>
                <v:imagedata r:id="rId1626"/>
                <o:lock selection="t"/>
              </v:shape>
            </w:pict>
          </mc:Fallback>
        </mc:AlternateContent>
      </w:r>
      <w:r>
        <mc:AlternateContent>
          <mc:Choice Requires="wps">
            <w:drawing>
              <wp:anchor distT="0" distB="0" distL="85723" distR="85723" simplePos="0" relativeHeight="2253" behindDoc="0" locked="0" layoutInCell="1" hidden="0" allowOverlap="1">
                <wp:simplePos x="0" y="0"/>
                <wp:positionH relativeFrom="character">
                  <wp:posOffset>1360268</wp:posOffset>
                </wp:positionH>
                <wp:positionV relativeFrom="line">
                  <wp:posOffset>9580</wp:posOffset>
                </wp:positionV>
                <wp:extent cx="78591" cy="35844"/>
                <wp:effectExtent l="0" t="0" r="0" b="0"/>
                <wp:wrapNone/>
                <wp:docPr id="2473" name="对象 2473"/>
                <wp:cNvGraphicFramePr>
                  <a:graphicFrameLocks noChangeAspect="0" noSelect="1"/>
                </wp:cNvGraphicFramePr>
                <a:graphic>
                  <a:graphicData uri="http://schemas.microsoft.com/office/word/2010/wordprocessingInk">
                    <w14:contentPart bwMode="auto" r:id="rId1627">
                      <w14:nvContentPartPr>
                        <w14:cNvContentPartPr/>
                      </w14:nvContentPartPr>
                      <w14:xfrm>
                        <a:off x="0" y="0"/>
                        <a:ext cx="78591" cy="35844"/>
                      </w14:xfrm>
                    </w14:contentPart>
                  </a:graphicData>
                </a:graphic>
              </wp:anchor>
            </w:drawing>
          </mc:Choice>
          <mc:Fallback>
            <w:pict>
              <v:shape type="#_x0000_t75" id="对象 2474" o:spid="_x0000_s2474" fillcolor="#FFFFFF" stroked="t" strokeweight="1.0pt" style="position:absolute;&#10;margin-left:107.10772pt;&#10;margin-top:0.75433064pt;&#10;width:6.188344pt;&#10;height:2.822362pt;&#10;z-index:2253;&#10;mso-position-horizontal:absolute;&#10;mso-position-horizontal-relative:char;&#10;mso-position-vertical:absolute;&#10;mso-position-vertical-relative:line;&#10;mso-wrap-distance-left:6.7498426pt;&#10;mso-wrap-distance-right:6.7498426pt;">
                <v:stroke color="#000000"/>
                <v:imagedata r:id="rId1628"/>
                <o:lock selection="t"/>
              </v:shape>
            </w:pict>
          </mc:Fallback>
        </mc:AlternateContent>
      </w:r>
      <w:r>
        <mc:AlternateContent>
          <mc:Choice Requires="wps">
            <w:drawing>
              <wp:anchor distT="0" distB="0" distL="85723" distR="85723" simplePos="0" relativeHeight="2254" behindDoc="0" locked="0" layoutInCell="1" hidden="0" allowOverlap="1">
                <wp:simplePos x="0" y="0"/>
                <wp:positionH relativeFrom="character">
                  <wp:posOffset>1212995</wp:posOffset>
                </wp:positionH>
                <wp:positionV relativeFrom="line">
                  <wp:posOffset>4873</wp:posOffset>
                </wp:positionV>
                <wp:extent cx="54654" cy="122069"/>
                <wp:effectExtent l="0" t="0" r="0" b="0"/>
                <wp:wrapNone/>
                <wp:docPr id="2476" name="对象 2476"/>
                <wp:cNvGraphicFramePr>
                  <a:graphicFrameLocks noChangeAspect="0" noSelect="1"/>
                </wp:cNvGraphicFramePr>
                <a:graphic>
                  <a:graphicData uri="http://schemas.microsoft.com/office/word/2010/wordprocessingInk">
                    <w14:contentPart bwMode="auto" r:id="rId1629">
                      <w14:nvContentPartPr>
                        <w14:cNvContentPartPr/>
                      </w14:nvContentPartPr>
                      <w14:xfrm>
                        <a:off x="0" y="0"/>
                        <a:ext cx="54654" cy="122069"/>
                      </w14:xfrm>
                    </w14:contentPart>
                  </a:graphicData>
                </a:graphic>
              </wp:anchor>
            </w:drawing>
          </mc:Choice>
          <mc:Fallback>
            <w:pict>
              <v:shape type="#_x0000_t75" id="对象 2477" o:spid="_x0000_s2477" fillcolor="#FFFFFF" stroked="t" strokeweight="1.0pt" style="position:absolute;&#10;margin-left:95.51141pt;&#10;margin-top:0.3837795pt;&#10;width:4.3035426pt;&#10;height:9.6117325pt;&#10;z-index:2254;&#10;mso-position-horizontal:absolute;&#10;mso-position-horizontal-relative:char;&#10;mso-position-vertical:absolute;&#10;mso-position-vertical-relative:line;&#10;mso-wrap-distance-left:6.7498426pt;&#10;mso-wrap-distance-right:6.7498426pt;">
                <v:stroke color="#000000"/>
                <v:imagedata r:id="rId1630"/>
                <o:lock selection="t"/>
              </v:shape>
            </w:pict>
          </mc:Fallback>
        </mc:AlternateContent>
      </w:r>
      <w:r>
        <mc:AlternateContent>
          <mc:Choice Requires="wps">
            <w:drawing>
              <wp:anchor distT="0" distB="0" distL="85723" distR="85723" simplePos="0" relativeHeight="2255" behindDoc="0" locked="0" layoutInCell="1" hidden="0" allowOverlap="1">
                <wp:simplePos x="0" y="0"/>
                <wp:positionH relativeFrom="character">
                  <wp:posOffset>1388132</wp:posOffset>
                </wp:positionH>
                <wp:positionV relativeFrom="line">
                  <wp:posOffset>-6334</wp:posOffset>
                </wp:positionV>
                <wp:extent cx="105924" cy="247309"/>
                <wp:effectExtent l="0" t="0" r="0" b="0"/>
                <wp:wrapNone/>
                <wp:docPr id="2479" name="对象 2479"/>
                <wp:cNvGraphicFramePr>
                  <a:graphicFrameLocks noChangeAspect="0" noSelect="1"/>
                </wp:cNvGraphicFramePr>
                <a:graphic>
                  <a:graphicData uri="http://schemas.microsoft.com/office/word/2010/wordprocessingInk">
                    <w14:contentPart bwMode="auto" r:id="rId1631">
                      <w14:nvContentPartPr>
                        <w14:cNvContentPartPr/>
                      </w14:nvContentPartPr>
                      <w14:xfrm>
                        <a:off x="0" y="0"/>
                        <a:ext cx="105924" cy="247309"/>
                      </w14:xfrm>
                    </w14:contentPart>
                  </a:graphicData>
                </a:graphic>
              </wp:anchor>
            </w:drawing>
          </mc:Choice>
          <mc:Fallback>
            <w:pict>
              <v:shape type="#_x0000_t75" id="对象 2480" o:spid="_x0000_s2480" fillcolor="#FFFFFF" stroked="t" strokeweight="1.0pt" style="position:absolute;&#10;margin-left:109.301735pt;&#10;margin-top:-0.4987402pt;&#10;width:8.340476pt;&#10;height:19.47315pt;&#10;z-index:2255;&#10;mso-position-horizontal:absolute;&#10;mso-position-horizontal-relative:char;&#10;mso-position-vertical:absolute;&#10;mso-position-vertical-relative:line;&#10;mso-wrap-distance-left:6.7498426pt;&#10;mso-wrap-distance-right:6.7498426pt;">
                <v:stroke color="#000000"/>
                <v:imagedata r:id="rId1632"/>
                <o:lock selection="t"/>
              </v:shape>
            </w:pict>
          </mc:Fallback>
        </mc:AlternateContent>
      </w:r>
      <w:r>
        <mc:AlternateContent>
          <mc:Choice Requires="wps">
            <w:drawing>
              <wp:anchor distT="0" distB="0" distL="85723" distR="85723" simplePos="0" relativeHeight="2256" behindDoc="0" locked="0" layoutInCell="1" hidden="0" allowOverlap="1">
                <wp:simplePos x="0" y="0"/>
                <wp:positionH relativeFrom="character">
                  <wp:posOffset>1369797</wp:posOffset>
                </wp:positionH>
                <wp:positionV relativeFrom="line">
                  <wp:posOffset>-10361</wp:posOffset>
                </wp:positionV>
                <wp:extent cx="35081" cy="252861"/>
                <wp:effectExtent l="0" t="0" r="0" b="0"/>
                <wp:wrapNone/>
                <wp:docPr id="2482" name="对象 2482"/>
                <wp:cNvGraphicFramePr>
                  <a:graphicFrameLocks noChangeAspect="0" noSelect="1"/>
                </wp:cNvGraphicFramePr>
                <a:graphic>
                  <a:graphicData uri="http://schemas.microsoft.com/office/word/2010/wordprocessingInk">
                    <w14:contentPart bwMode="auto" r:id="rId1633">
                      <w14:nvContentPartPr>
                        <w14:cNvContentPartPr/>
                      </w14:nvContentPartPr>
                      <w14:xfrm>
                        <a:off x="0" y="0"/>
                        <a:ext cx="35081" cy="252861"/>
                      </w14:xfrm>
                    </w14:contentPart>
                  </a:graphicData>
                </a:graphic>
              </wp:anchor>
            </w:drawing>
          </mc:Choice>
          <mc:Fallback>
            <w:pict>
              <v:shape type="#_x0000_t75" id="对象 2483" o:spid="_x0000_s2483" fillcolor="#FFFFFF" stroked="t" strokeweight="1.0pt" style="position:absolute;&#10;margin-left:107.85803pt;&#10;margin-top:-0.8158268pt;&#10;width:2.7622871pt;&#10;height:19.910315pt;&#10;z-index:2256;&#10;mso-position-horizontal:absolute;&#10;mso-position-horizontal-relative:char;&#10;mso-position-vertical:absolute;&#10;mso-position-vertical-relative:line;&#10;mso-wrap-distance-left:6.7498426pt;&#10;mso-wrap-distance-right:6.7498426pt;">
                <v:stroke color="#000000"/>
                <v:imagedata r:id="rId1634"/>
                <o:lock selection="t"/>
              </v:shape>
            </w:pict>
          </mc:Fallback>
        </mc:AlternateContent>
      </w:r>
      <w:r>
        <mc:AlternateContent>
          <mc:Choice Requires="wps">
            <w:drawing>
              <wp:anchor distT="0" distB="0" distL="85723" distR="85723" simplePos="0" relativeHeight="2257" behindDoc="0" locked="0" layoutInCell="1" hidden="0" allowOverlap="1">
                <wp:simplePos x="0" y="0"/>
                <wp:positionH relativeFrom="character">
                  <wp:posOffset>1553982</wp:posOffset>
                </wp:positionH>
                <wp:positionV relativeFrom="line">
                  <wp:posOffset>-33904</wp:posOffset>
                </wp:positionV>
                <wp:extent cx="110353" cy="159815"/>
                <wp:effectExtent l="0" t="0" r="0" b="0"/>
                <wp:wrapNone/>
                <wp:docPr id="2485" name="对象 2485"/>
                <wp:cNvGraphicFramePr>
                  <a:graphicFrameLocks noChangeAspect="0" noSelect="1"/>
                </wp:cNvGraphicFramePr>
                <a:graphic>
                  <a:graphicData uri="http://schemas.microsoft.com/office/word/2010/wordprocessingInk">
                    <w14:contentPart bwMode="auto" r:id="rId1635">
                      <w14:nvContentPartPr>
                        <w14:cNvContentPartPr/>
                      </w14:nvContentPartPr>
                      <w14:xfrm>
                        <a:off x="0" y="0"/>
                        <a:ext cx="110353" cy="159815"/>
                      </w14:xfrm>
                    </w14:contentPart>
                  </a:graphicData>
                </a:graphic>
              </wp:anchor>
            </w:drawing>
          </mc:Choice>
          <mc:Fallback>
            <w:pict>
              <v:shape type="#_x0000_t75" id="对象 2486" o:spid="_x0000_s2486" fillcolor="#FFFFFF" stroked="t" strokeweight="1.0pt" style="position:absolute;&#10;margin-left:122.36086pt;&#10;margin-top:-2.6696062pt;&#10;width:8.689218pt;&#10;height:12.583859pt;&#10;z-index:2257;&#10;mso-position-horizontal:absolute;&#10;mso-position-horizontal-relative:char;&#10;mso-position-vertical:absolute;&#10;mso-position-vertical-relative:line;&#10;mso-wrap-distance-left:6.7498426pt;&#10;mso-wrap-distance-right:6.7498426pt;">
                <v:stroke color="#000000"/>
                <v:imagedata r:id="rId1636"/>
                <o:lock selection="t"/>
              </v:shape>
            </w:pict>
          </mc:Fallback>
        </mc:AlternateContent>
      </w:r>
      <w:r>
        <mc:AlternateContent>
          <mc:Choice Requires="wps">
            <w:drawing>
              <wp:anchor distT="0" distB="0" distL="85723" distR="85723" simplePos="0" relativeHeight="2258" behindDoc="0" locked="0" layoutInCell="1" hidden="0" allowOverlap="1">
                <wp:simplePos x="0" y="0"/>
                <wp:positionH relativeFrom="character">
                  <wp:posOffset>2161580</wp:posOffset>
                </wp:positionH>
                <wp:positionV relativeFrom="line">
                  <wp:posOffset>159569</wp:posOffset>
                </wp:positionV>
                <wp:extent cx="146168" cy="45131"/>
                <wp:effectExtent l="0" t="0" r="0" b="0"/>
                <wp:wrapNone/>
                <wp:docPr id="2488" name="对象 2488"/>
                <wp:cNvGraphicFramePr>
                  <a:graphicFrameLocks noChangeAspect="0" noSelect="1"/>
                </wp:cNvGraphicFramePr>
                <a:graphic>
                  <a:graphicData uri="http://schemas.microsoft.com/office/word/2010/wordprocessingInk">
                    <w14:contentPart bwMode="auto" r:id="rId1637">
                      <w14:nvContentPartPr>
                        <w14:cNvContentPartPr/>
                      </w14:nvContentPartPr>
                      <w14:xfrm>
                        <a:off x="0" y="0"/>
                        <a:ext cx="146168" cy="45131"/>
                      </w14:xfrm>
                    </w14:contentPart>
                  </a:graphicData>
                </a:graphic>
              </wp:anchor>
            </w:drawing>
          </mc:Choice>
          <mc:Fallback>
            <w:pict>
              <v:shape type="#_x0000_t75" id="对象 2489" o:spid="_x0000_s2489" fillcolor="#FFFFFF" stroked="t" strokeweight="1.0pt" style="position:absolute;&#10;margin-left:170.20316pt;&#10;margin-top:12.564488pt;&#10;width:11.509365pt;&#10;height:3.5536225pt;&#10;z-index:2258;&#10;mso-position-horizontal:absolute;&#10;mso-position-horizontal-relative:char;&#10;mso-position-vertical:absolute;&#10;mso-position-vertical-relative:line;&#10;mso-wrap-distance-left:6.7498426pt;&#10;mso-wrap-distance-right:6.7498426pt;">
                <v:stroke color="#000000"/>
                <v:imagedata r:id="rId1638"/>
                <o:lock selection="t"/>
              </v:shape>
            </w:pict>
          </mc:Fallback>
        </mc:AlternateContent>
      </w:r>
      <w:r>
        <mc:AlternateContent>
          <mc:Choice Requires="wps">
            <w:drawing>
              <wp:anchor distT="0" distB="0" distL="85723" distR="85723" simplePos="0" relativeHeight="2259" behindDoc="0" locked="0" layoutInCell="1" hidden="0" allowOverlap="1">
                <wp:simplePos x="0" y="0"/>
                <wp:positionH relativeFrom="character">
                  <wp:posOffset>2516585</wp:posOffset>
                </wp:positionH>
                <wp:positionV relativeFrom="line">
                  <wp:posOffset>142035</wp:posOffset>
                </wp:positionV>
                <wp:extent cx="48439" cy="41072"/>
                <wp:effectExtent l="0" t="0" r="0" b="0"/>
                <wp:wrapNone/>
                <wp:docPr id="2491" name="对象 2491"/>
                <wp:cNvGraphicFramePr>
                  <a:graphicFrameLocks noChangeAspect="0" noSelect="1"/>
                </wp:cNvGraphicFramePr>
                <a:graphic>
                  <a:graphicData uri="http://schemas.microsoft.com/office/word/2010/wordprocessingInk">
                    <w14:contentPart bwMode="auto" r:id="rId1639">
                      <w14:nvContentPartPr>
                        <w14:cNvContentPartPr/>
                      </w14:nvContentPartPr>
                      <w14:xfrm>
                        <a:off x="0" y="0"/>
                        <a:ext cx="48439" cy="41072"/>
                      </w14:xfrm>
                    </w14:contentPart>
                  </a:graphicData>
                </a:graphic>
              </wp:anchor>
            </w:drawing>
          </mc:Choice>
          <mc:Fallback>
            <w:pict>
              <v:shape type="#_x0000_t75" id="对象 2492" o:spid="_x0000_s2492" fillcolor="#FFFFFF" stroked="t" strokeweight="1.0pt" style="position:absolute;&#10;margin-left:198.15631pt;&#10;margin-top:11.183858pt;&#10;width:3.814166pt;&#10;height:3.234016pt;&#10;z-index:2259;&#10;mso-position-horizontal:absolute;&#10;mso-position-horizontal-relative:char;&#10;mso-position-vertical:absolute;&#10;mso-position-vertical-relative:line;&#10;mso-wrap-distance-left:6.7498426pt;&#10;mso-wrap-distance-right:6.7498426pt;">
                <v:stroke color="#000000"/>
                <v:imagedata r:id="rId1640"/>
                <o:lock selection="t"/>
              </v:shape>
            </w:pict>
          </mc:Fallback>
        </mc:AlternateContent>
      </w:r>
      <w:r>
        <mc:AlternateContent>
          <mc:Choice Requires="wps">
            <w:drawing>
              <wp:anchor distT="0" distB="0" distL="85723" distR="85723" simplePos="0" relativeHeight="2260" behindDoc="0" locked="0" layoutInCell="1" hidden="0" allowOverlap="1">
                <wp:simplePos x="0" y="0"/>
                <wp:positionH relativeFrom="character">
                  <wp:posOffset>1839232</wp:posOffset>
                </wp:positionH>
                <wp:positionV relativeFrom="line">
                  <wp:posOffset>129962</wp:posOffset>
                </wp:positionV>
                <wp:extent cx="56332" cy="23850"/>
                <wp:effectExtent l="0" t="0" r="0" b="0"/>
                <wp:wrapNone/>
                <wp:docPr id="2494" name="对象 2494"/>
                <wp:cNvGraphicFramePr>
                  <a:graphicFrameLocks noChangeAspect="0" noSelect="1"/>
                </wp:cNvGraphicFramePr>
                <a:graphic>
                  <a:graphicData uri="http://schemas.microsoft.com/office/word/2010/wordprocessingInk">
                    <w14:contentPart bwMode="auto" r:id="rId1641">
                      <w14:nvContentPartPr>
                        <w14:cNvContentPartPr/>
                      </w14:nvContentPartPr>
                      <w14:xfrm>
                        <a:off x="0" y="0"/>
                        <a:ext cx="56332" cy="23850"/>
                      </w14:xfrm>
                    </w14:contentPart>
                  </a:graphicData>
                </a:graphic>
              </wp:anchor>
            </w:drawing>
          </mc:Choice>
          <mc:Fallback>
            <w:pict>
              <v:shape type="#_x0000_t75" id="对象 2495" o:spid="_x0000_s2495" fillcolor="#FFFFFF" stroked="t" strokeweight="1.0pt" style="position:absolute;&#10;margin-left:144.82141pt;&#10;margin-top:10.233229pt;&#10;width:4.4355936pt;&#10;height:1.8779533pt;&#10;z-index:2260;&#10;mso-position-horizontal:absolute;&#10;mso-position-horizontal-relative:char;&#10;mso-position-vertical:absolute;&#10;mso-position-vertical-relative:line;&#10;mso-wrap-distance-left:6.7498426pt;&#10;mso-wrap-distance-right:6.7498426pt;">
                <v:stroke color="#000000"/>
                <v:imagedata r:id="rId1642"/>
                <o:lock selection="t"/>
              </v:shape>
            </w:pict>
          </mc:Fallback>
        </mc:AlternateContent>
      </w:r>
      <w:r>
        <mc:AlternateContent>
          <mc:Choice Requires="wps">
            <w:drawing>
              <wp:anchor distT="0" distB="0" distL="85723" distR="85723" simplePos="0" relativeHeight="2261" behindDoc="0" locked="0" layoutInCell="1" hidden="0" allowOverlap="1">
                <wp:simplePos x="0" y="0"/>
                <wp:positionH relativeFrom="character">
                  <wp:posOffset>2302825</wp:posOffset>
                </wp:positionH>
                <wp:positionV relativeFrom="line">
                  <wp:posOffset>126799</wp:posOffset>
                </wp:positionV>
                <wp:extent cx="122841" cy="107582"/>
                <wp:effectExtent l="0" t="0" r="0" b="0"/>
                <wp:wrapNone/>
                <wp:docPr id="2497" name="对象 2497"/>
                <wp:cNvGraphicFramePr>
                  <a:graphicFrameLocks noChangeAspect="0" noSelect="1"/>
                </wp:cNvGraphicFramePr>
                <a:graphic>
                  <a:graphicData uri="http://schemas.microsoft.com/office/word/2010/wordprocessingInk">
                    <w14:contentPart bwMode="auto" r:id="rId1643">
                      <w14:nvContentPartPr>
                        <w14:cNvContentPartPr/>
                      </w14:nvContentPartPr>
                      <w14:xfrm>
                        <a:off x="0" y="0"/>
                        <a:ext cx="122841" cy="107582"/>
                      </w14:xfrm>
                    </w14:contentPart>
                  </a:graphicData>
                </a:graphic>
              </wp:anchor>
            </w:drawing>
          </mc:Choice>
          <mc:Fallback>
            <w:pict>
              <v:shape type="#_x0000_t75" id="对象 2498" o:spid="_x0000_s2498" fillcolor="#FFFFFF" stroked="t" strokeweight="1.0pt" style="position:absolute;&#10;margin-left:181.3248pt;&#10;margin-top:9.984173pt;&#10;width:9.672525pt;&#10;height:8.471024pt;&#10;z-index:2261;&#10;mso-position-horizontal:absolute;&#10;mso-position-horizontal-relative:char;&#10;mso-position-vertical:absolute;&#10;mso-position-vertical-relative:line;&#10;mso-wrap-distance-left:6.7498426pt;&#10;mso-wrap-distance-right:6.7498426pt;">
                <v:stroke color="#000000"/>
                <v:imagedata r:id="rId1644"/>
                <o:lock selection="t"/>
              </v:shape>
            </w:pict>
          </mc:Fallback>
        </mc:AlternateContent>
      </w:r>
      <w:r>
        <mc:AlternateContent>
          <mc:Choice Requires="wps">
            <w:drawing>
              <wp:anchor distT="0" distB="0" distL="85723" distR="85723" simplePos="0" relativeHeight="2262" behindDoc="0" locked="0" layoutInCell="1" hidden="0" allowOverlap="1">
                <wp:simplePos x="0" y="0"/>
                <wp:positionH relativeFrom="character">
                  <wp:posOffset>1775142</wp:posOffset>
                </wp:positionH>
                <wp:positionV relativeFrom="line">
                  <wp:posOffset>88998</wp:posOffset>
                </wp:positionV>
                <wp:extent cx="140864" cy="55615"/>
                <wp:effectExtent l="0" t="0" r="0" b="0"/>
                <wp:wrapNone/>
                <wp:docPr id="2500" name="对象 2500"/>
                <wp:cNvGraphicFramePr>
                  <a:graphicFrameLocks noChangeAspect="0" noSelect="1"/>
                </wp:cNvGraphicFramePr>
                <a:graphic>
                  <a:graphicData uri="http://schemas.microsoft.com/office/word/2010/wordprocessingInk">
                    <w14:contentPart bwMode="auto" r:id="rId1645">
                      <w14:nvContentPartPr>
                        <w14:cNvContentPartPr/>
                      </w14:nvContentPartPr>
                      <w14:xfrm>
                        <a:off x="0" y="0"/>
                        <a:ext cx="140864" cy="55615"/>
                      </w14:xfrm>
                    </w14:contentPart>
                  </a:graphicData>
                </a:graphic>
              </wp:anchor>
            </w:drawing>
          </mc:Choice>
          <mc:Fallback>
            <w:pict>
              <v:shape type="#_x0000_t75" id="对象 2501" o:spid="_x0000_s2501" fillcolor="#FFFFFF" stroked="t" strokeweight="1.0pt" style="position:absolute;&#10;margin-left:139.77496pt;&#10;margin-top:7.0077167pt;&#10;width:11.091731pt;&#10;height:4.3791337pt;&#10;z-index:2262;&#10;mso-position-horizontal:absolute;&#10;mso-position-horizontal-relative:char;&#10;mso-position-vertical:absolute;&#10;mso-position-vertical-relative:line;&#10;mso-wrap-distance-left:6.7498426pt;&#10;mso-wrap-distance-right:6.7498426pt;">
                <v:stroke color="#000000"/>
                <v:imagedata r:id="rId1646"/>
                <o:lock selection="t"/>
              </v:shape>
            </w:pict>
          </mc:Fallback>
        </mc:AlternateContent>
      </w:r>
      <w:r>
        <mc:AlternateContent>
          <mc:Choice Requires="wps">
            <w:drawing>
              <wp:anchor distT="0" distB="0" distL="85723" distR="85723" simplePos="0" relativeHeight="2263" behindDoc="0" locked="0" layoutInCell="1" hidden="0" allowOverlap="1">
                <wp:simplePos x="0" y="0"/>
                <wp:positionH relativeFrom="character">
                  <wp:posOffset>1847153</wp:posOffset>
                </wp:positionH>
                <wp:positionV relativeFrom="line">
                  <wp:posOffset>78625</wp:posOffset>
                </wp:positionV>
                <wp:extent cx="27959" cy="63091"/>
                <wp:effectExtent l="0" t="0" r="0" b="0"/>
                <wp:wrapNone/>
                <wp:docPr id="2503" name="对象 2503"/>
                <wp:cNvGraphicFramePr>
                  <a:graphicFrameLocks noChangeAspect="0" noSelect="1"/>
                </wp:cNvGraphicFramePr>
                <a:graphic>
                  <a:graphicData uri="http://schemas.microsoft.com/office/word/2010/wordprocessingInk">
                    <w14:contentPart bwMode="auto" r:id="rId1647">
                      <w14:nvContentPartPr>
                        <w14:cNvContentPartPr/>
                      </w14:nvContentPartPr>
                      <w14:xfrm>
                        <a:off x="0" y="0"/>
                        <a:ext cx="27959" cy="63091"/>
                      </w14:xfrm>
                    </w14:contentPart>
                  </a:graphicData>
                </a:graphic>
              </wp:anchor>
            </w:drawing>
          </mc:Choice>
          <mc:Fallback>
            <w:pict>
              <v:shape type="#_x0000_t75" id="对象 2504" o:spid="_x0000_s2504" fillcolor="#FFFFFF" stroked="t" strokeweight="1.0pt" style="position:absolute;&#10;margin-left:145.44511pt;&#10;margin-top:6.1910233pt;&#10;width:2.2015007pt;&#10;height:4.9677954pt;&#10;z-index:2263;&#10;mso-position-horizontal:absolute;&#10;mso-position-horizontal-relative:char;&#10;mso-position-vertical:absolute;&#10;mso-position-vertical-relative:line;&#10;mso-wrap-distance-left:6.7498426pt;&#10;mso-wrap-distance-right:6.7498426pt;">
                <v:stroke color="#000000"/>
                <v:imagedata r:id="rId1648"/>
                <o:lock selection="t"/>
              </v:shape>
            </w:pict>
          </mc:Fallback>
        </mc:AlternateContent>
      </w:r>
      <w:r>
        <mc:AlternateContent>
          <mc:Choice Requires="wps">
            <w:drawing>
              <wp:anchor distT="0" distB="0" distL="85723" distR="85723" simplePos="0" relativeHeight="2264" behindDoc="0" locked="0" layoutInCell="1" hidden="0" allowOverlap="1">
                <wp:simplePos x="0" y="0"/>
                <wp:positionH relativeFrom="character">
                  <wp:posOffset>2076462</wp:posOffset>
                </wp:positionH>
                <wp:positionV relativeFrom="line">
                  <wp:posOffset>70869</wp:posOffset>
                </wp:positionV>
                <wp:extent cx="32430" cy="170494"/>
                <wp:effectExtent l="0" t="0" r="0" b="0"/>
                <wp:wrapNone/>
                <wp:docPr id="2506" name="对象 2506"/>
                <wp:cNvGraphicFramePr>
                  <a:graphicFrameLocks noChangeAspect="0" noSelect="1"/>
                </wp:cNvGraphicFramePr>
                <a:graphic>
                  <a:graphicData uri="http://schemas.microsoft.com/office/word/2010/wordprocessingInk">
                    <w14:contentPart bwMode="auto" r:id="rId1649">
                      <w14:nvContentPartPr>
                        <w14:cNvContentPartPr/>
                      </w14:nvContentPartPr>
                      <w14:xfrm>
                        <a:off x="0" y="0"/>
                        <a:ext cx="32430" cy="170494"/>
                      </w14:xfrm>
                    </w14:contentPart>
                  </a:graphicData>
                </a:graphic>
              </wp:anchor>
            </w:drawing>
          </mc:Choice>
          <mc:Fallback>
            <w:pict>
              <v:shape type="#_x0000_t75" id="对象 2507" o:spid="_x0000_s2507" fillcolor="#FFFFFF" stroked="t" strokeweight="1.0pt" style="position:absolute;&#10;margin-left:163.50095pt;&#10;margin-top:5.5802364pt;&#10;width:2.5536187pt;&#10;height:13.424726pt;&#10;z-index:2264;&#10;mso-position-horizontal:absolute;&#10;mso-position-horizontal-relative:char;&#10;mso-position-vertical:absolute;&#10;mso-position-vertical-relative:line;&#10;mso-wrap-distance-left:6.7498426pt;&#10;mso-wrap-distance-right:6.7498426pt;">
                <v:stroke color="#000000"/>
                <v:imagedata r:id="rId1650"/>
                <o:lock selection="t"/>
              </v:shape>
            </w:pict>
          </mc:Fallback>
        </mc:AlternateContent>
      </w:r>
      <w:r>
        <mc:AlternateContent>
          <mc:Choice Requires="wps">
            <w:drawing>
              <wp:anchor distT="0" distB="0" distL="85723" distR="85723" simplePos="0" relativeHeight="2265" behindDoc="0" locked="0" layoutInCell="1" hidden="0" allowOverlap="1">
                <wp:simplePos x="0" y="0"/>
                <wp:positionH relativeFrom="character">
                  <wp:posOffset>2174855</wp:posOffset>
                </wp:positionH>
                <wp:positionV relativeFrom="line">
                  <wp:posOffset>51819</wp:posOffset>
                </wp:positionV>
                <wp:extent cx="86011" cy="113159"/>
                <wp:effectExtent l="0" t="0" r="0" b="0"/>
                <wp:wrapNone/>
                <wp:docPr id="2509" name="对象 2509"/>
                <wp:cNvGraphicFramePr>
                  <a:graphicFrameLocks noChangeAspect="0" noSelect="1"/>
                </wp:cNvGraphicFramePr>
                <a:graphic>
                  <a:graphicData uri="http://schemas.microsoft.com/office/word/2010/wordprocessingInk">
                    <w14:contentPart bwMode="auto" r:id="rId1651">
                      <w14:nvContentPartPr>
                        <w14:cNvContentPartPr/>
                      </w14:nvContentPartPr>
                      <w14:xfrm>
                        <a:off x="0" y="0"/>
                        <a:ext cx="86011" cy="113159"/>
                      </w14:xfrm>
                    </w14:contentPart>
                  </a:graphicData>
                </a:graphic>
              </wp:anchor>
            </w:drawing>
          </mc:Choice>
          <mc:Fallback>
            <w:pict>
              <v:shape type="#_x0000_t75" id="对象 2510" o:spid="_x0000_s2510" fillcolor="#FFFFFF" stroked="t" strokeweight="1.0pt" style="position:absolute;&#10;margin-left:171.24843pt;&#10;margin-top:4.0802364pt;&#10;width:6.772522pt;&#10;height:8.910157pt;&#10;z-index:2265;&#10;mso-position-horizontal:absolute;&#10;mso-position-horizontal-relative:char;&#10;mso-position-vertical:absolute;&#10;mso-position-vertical-relative:line;&#10;mso-wrap-distance-left:6.7498426pt;&#10;mso-wrap-distance-right:6.7498426pt;">
                <v:stroke color="#000000"/>
                <v:imagedata r:id="rId1652"/>
                <o:lock selection="t"/>
              </v:shape>
            </w:pict>
          </mc:Fallback>
        </mc:AlternateContent>
      </w:r>
      <w:r>
        <mc:AlternateContent>
          <mc:Choice Requires="wps">
            <w:drawing>
              <wp:anchor distT="0" distB="0" distL="85723" distR="85723" simplePos="0" relativeHeight="2266" behindDoc="0" locked="0" layoutInCell="1" hidden="0" allowOverlap="1">
                <wp:simplePos x="0" y="0"/>
                <wp:positionH relativeFrom="character">
                  <wp:posOffset>1967137</wp:posOffset>
                </wp:positionH>
                <wp:positionV relativeFrom="line">
                  <wp:posOffset>49829</wp:posOffset>
                </wp:positionV>
                <wp:extent cx="80282" cy="21746"/>
                <wp:effectExtent l="0" t="0" r="0" b="0"/>
                <wp:wrapNone/>
                <wp:docPr id="2512" name="对象 2512"/>
                <wp:cNvGraphicFramePr>
                  <a:graphicFrameLocks noChangeAspect="0" noSelect="1"/>
                </wp:cNvGraphicFramePr>
                <a:graphic>
                  <a:graphicData uri="http://schemas.microsoft.com/office/word/2010/wordprocessingInk">
                    <w14:contentPart bwMode="auto" r:id="rId1653">
                      <w14:nvContentPartPr>
                        <w14:cNvContentPartPr/>
                      </w14:nvContentPartPr>
                      <w14:xfrm>
                        <a:off x="0" y="0"/>
                        <a:ext cx="80282" cy="21746"/>
                      </w14:xfrm>
                    </w14:contentPart>
                  </a:graphicData>
                </a:graphic>
              </wp:anchor>
            </w:drawing>
          </mc:Choice>
          <mc:Fallback>
            <w:pict>
              <v:shape type="#_x0000_t75" id="对象 2513" o:spid="_x0000_s2513" fillcolor="#FFFFFF" stroked="t" strokeweight="1.0pt" style="position:absolute;&#10;margin-left:154.89267pt;&#10;margin-top:3.9235432pt;&#10;width:6.321494pt;&#10;height:1.7122836pt;&#10;z-index:2266;&#10;mso-position-horizontal:absolute;&#10;mso-position-horizontal-relative:char;&#10;mso-position-vertical:absolute;&#10;mso-position-vertical-relative:line;&#10;mso-wrap-distance-left:6.7498426pt;&#10;mso-wrap-distance-right:6.7498426pt;">
                <v:stroke color="#000000"/>
                <v:imagedata r:id="rId1654"/>
                <o:lock selection="t"/>
              </v:shape>
            </w:pict>
          </mc:Fallback>
        </mc:AlternateContent>
      </w:r>
      <w:r>
        <mc:AlternateContent>
          <mc:Choice Requires="wps">
            <w:drawing>
              <wp:anchor distT="0" distB="0" distL="85723" distR="85723" simplePos="0" relativeHeight="2267" behindDoc="0" locked="0" layoutInCell="1" hidden="0" allowOverlap="1">
                <wp:simplePos x="0" y="0"/>
                <wp:positionH relativeFrom="character">
                  <wp:posOffset>1857193</wp:posOffset>
                </wp:positionH>
                <wp:positionV relativeFrom="line">
                  <wp:posOffset>42638</wp:posOffset>
                </wp:positionV>
                <wp:extent cx="58628" cy="203773"/>
                <wp:effectExtent l="0" t="0" r="0" b="0"/>
                <wp:wrapNone/>
                <wp:docPr id="2515" name="对象 2515"/>
                <wp:cNvGraphicFramePr>
                  <a:graphicFrameLocks noChangeAspect="0" noSelect="1"/>
                </wp:cNvGraphicFramePr>
                <a:graphic>
                  <a:graphicData uri="http://schemas.microsoft.com/office/word/2010/wordprocessingInk">
                    <w14:contentPart bwMode="auto" r:id="rId1655">
                      <w14:nvContentPartPr>
                        <w14:cNvContentPartPr/>
                      </w14:nvContentPartPr>
                      <w14:xfrm>
                        <a:off x="0" y="0"/>
                        <a:ext cx="58628" cy="203773"/>
                      </w14:xfrm>
                    </w14:contentPart>
                  </a:graphicData>
                </a:graphic>
              </wp:anchor>
            </w:drawing>
          </mc:Choice>
          <mc:Fallback>
            <w:pict>
              <v:shape type="#_x0000_t75" id="对象 2516" o:spid="_x0000_s2516" fillcolor="#FFFFFF" stroked="t" strokeweight="1.0pt" style="position:absolute;&#10;margin-left:146.23567pt;&#10;margin-top:3.357323pt;&#10;width:4.6164536pt;&#10;height:16.045197pt;&#10;z-index:2267;&#10;mso-position-horizontal:absolute;&#10;mso-position-horizontal-relative:char;&#10;mso-position-vertical:absolute;&#10;mso-position-vertical-relative:line;&#10;mso-wrap-distance-left:6.7498426pt;&#10;mso-wrap-distance-right:6.7498426pt;">
                <v:stroke color="#000000"/>
                <v:imagedata r:id="rId1656"/>
                <o:lock selection="t"/>
              </v:shape>
            </w:pict>
          </mc:Fallback>
        </mc:AlternateContent>
      </w:r>
      <w:r>
        <mc:AlternateContent>
          <mc:Choice Requires="wps">
            <w:drawing>
              <wp:anchor distT="0" distB="0" distL="85723" distR="85723" simplePos="0" relativeHeight="2268" behindDoc="0" locked="0" layoutInCell="1" hidden="0" allowOverlap="1">
                <wp:simplePos x="0" y="0"/>
                <wp:positionH relativeFrom="character">
                  <wp:posOffset>2059937</wp:posOffset>
                </wp:positionH>
                <wp:positionV relativeFrom="line">
                  <wp:posOffset>32137</wp:posOffset>
                </wp:positionV>
                <wp:extent cx="93359" cy="42277"/>
                <wp:effectExtent l="0" t="0" r="0" b="0"/>
                <wp:wrapNone/>
                <wp:docPr id="2518" name="对象 2518"/>
                <wp:cNvGraphicFramePr>
                  <a:graphicFrameLocks noChangeAspect="0" noSelect="1"/>
                </wp:cNvGraphicFramePr>
                <a:graphic>
                  <a:graphicData uri="http://schemas.microsoft.com/office/word/2010/wordprocessingInk">
                    <w14:contentPart bwMode="auto" r:id="rId1657">
                      <w14:nvContentPartPr>
                        <w14:cNvContentPartPr/>
                      </w14:nvContentPartPr>
                      <w14:xfrm>
                        <a:off x="0" y="0"/>
                        <a:ext cx="93359" cy="42277"/>
                      </w14:xfrm>
                    </w14:contentPart>
                  </a:graphicData>
                </a:graphic>
              </wp:anchor>
            </w:drawing>
          </mc:Choice>
          <mc:Fallback>
            <w:pict>
              <v:shape type="#_x0000_t75" id="对象 2519" o:spid="_x0000_s2519" fillcolor="#FFFFFF" stroked="t" strokeweight="1.0pt" style="position:absolute;&#10;margin-left:162.19977pt;&#10;margin-top:2.5304725pt;&#10;width:7.3511033pt;&#10;height:3.3288975pt;&#10;z-index:2268;&#10;mso-position-horizontal:absolute;&#10;mso-position-horizontal-relative:char;&#10;mso-position-vertical:absolute;&#10;mso-position-vertical-relative:line;&#10;mso-wrap-distance-left:6.7498426pt;&#10;mso-wrap-distance-right:6.7498426pt;">
                <v:stroke color="#000000"/>
                <v:imagedata r:id="rId1658"/>
                <o:lock selection="t"/>
              </v:shape>
            </w:pict>
          </mc:Fallback>
        </mc:AlternateContent>
      </w:r>
      <w:r>
        <mc:AlternateContent>
          <mc:Choice Requires="wps">
            <w:drawing>
              <wp:anchor distT="0" distB="0" distL="85723" distR="85723" simplePos="0" relativeHeight="2269" behindDoc="0" locked="0" layoutInCell="1" hidden="0" allowOverlap="1">
                <wp:simplePos x="0" y="0"/>
                <wp:positionH relativeFrom="character">
                  <wp:posOffset>2229750</wp:posOffset>
                </wp:positionH>
                <wp:positionV relativeFrom="line">
                  <wp:posOffset>12855</wp:posOffset>
                </wp:positionV>
                <wp:extent cx="37233" cy="34347"/>
                <wp:effectExtent l="0" t="0" r="0" b="0"/>
                <wp:wrapNone/>
                <wp:docPr id="2521" name="对象 2521"/>
                <wp:cNvGraphicFramePr>
                  <a:graphicFrameLocks noChangeAspect="0" noSelect="1"/>
                </wp:cNvGraphicFramePr>
                <a:graphic>
                  <a:graphicData uri="http://schemas.microsoft.com/office/word/2010/wordprocessingInk">
                    <w14:contentPart bwMode="auto" r:id="rId1659">
                      <w14:nvContentPartPr>
                        <w14:cNvContentPartPr/>
                      </w14:nvContentPartPr>
                      <w14:xfrm>
                        <a:off x="0" y="0"/>
                        <a:ext cx="37233" cy="34347"/>
                      </w14:xfrm>
                    </w14:contentPart>
                  </a:graphicData>
                </a:graphic>
              </wp:anchor>
            </w:drawing>
          </mc:Choice>
          <mc:Fallback>
            <w:pict>
              <v:shape type="#_x0000_t75" id="对象 2522" o:spid="_x0000_s2522" fillcolor="#FFFFFF" stroked="t" strokeweight="1.0pt" style="position:absolute;&#10;margin-left:175.57086pt;&#10;margin-top:1.0122048pt;&#10;width:2.9318058pt;&#10;height:2.704488pt;&#10;z-index:2269;&#10;mso-position-horizontal:absolute;&#10;mso-position-horizontal-relative:char;&#10;mso-position-vertical:absolute;&#10;mso-position-vertical-relative:line;&#10;mso-wrap-distance-left:6.7498426pt;&#10;mso-wrap-distance-right:6.7498426pt;">
                <v:stroke color="#000000"/>
                <v:imagedata r:id="rId1660"/>
                <o:lock selection="t"/>
              </v:shape>
            </w:pict>
          </mc:Fallback>
        </mc:AlternateContent>
      </w:r>
      <w:r>
        <mc:AlternateContent>
          <mc:Choice Requires="wps">
            <w:drawing>
              <wp:anchor distT="0" distB="0" distL="85723" distR="85723" simplePos="0" relativeHeight="2270" behindDoc="0" locked="0" layoutInCell="1" hidden="0" allowOverlap="1">
                <wp:simplePos x="0" y="0"/>
                <wp:positionH relativeFrom="character">
                  <wp:posOffset>2008911</wp:posOffset>
                </wp:positionH>
                <wp:positionV relativeFrom="line">
                  <wp:posOffset>-2194</wp:posOffset>
                </wp:positionV>
                <wp:extent cx="89453" cy="147617"/>
                <wp:effectExtent l="0" t="0" r="0" b="0"/>
                <wp:wrapNone/>
                <wp:docPr id="2524" name="对象 2524"/>
                <wp:cNvGraphicFramePr>
                  <a:graphicFrameLocks noChangeAspect="0" noSelect="1"/>
                </wp:cNvGraphicFramePr>
                <a:graphic>
                  <a:graphicData uri="http://schemas.microsoft.com/office/word/2010/wordprocessingInk">
                    <w14:contentPart bwMode="auto" r:id="rId1661">
                      <w14:nvContentPartPr>
                        <w14:cNvContentPartPr/>
                      </w14:nvContentPartPr>
                      <w14:xfrm>
                        <a:off x="0" y="0"/>
                        <a:ext cx="89453" cy="147617"/>
                      </w14:xfrm>
                    </w14:contentPart>
                  </a:graphicData>
                </a:graphic>
              </wp:anchor>
            </w:drawing>
          </mc:Choice>
          <mc:Fallback>
            <w:pict>
              <v:shape type="#_x0000_t75" id="对象 2525" o:spid="_x0000_s2525" fillcolor="#FFFFFF" stroked="t" strokeweight="1.0pt" style="position:absolute;&#10;margin-left:158.18196pt;&#10;margin-top:-0.17275591pt;&#10;width:7.043548pt;&#10;height:11.623385pt;&#10;z-index:2270;&#10;mso-position-horizontal:absolute;&#10;mso-position-horizontal-relative:char;&#10;mso-position-vertical:absolute;&#10;mso-position-vertical-relative:line;&#10;mso-wrap-distance-left:6.7498426pt;&#10;mso-wrap-distance-right:6.7498426pt;">
                <v:stroke color="#000000"/>
                <v:imagedata r:id="rId1662"/>
                <o:lock selection="t"/>
              </v:shape>
            </w:pict>
          </mc:Fallback>
        </mc:AlternateContent>
      </w:r>
      <w:r>
        <mc:AlternateContent>
          <mc:Choice Requires="wps">
            <w:drawing>
              <wp:anchor distT="0" distB="0" distL="85723" distR="85723" simplePos="0" relativeHeight="2271" behindDoc="0" locked="0" layoutInCell="1" hidden="0" allowOverlap="1">
                <wp:simplePos x="0" y="0"/>
                <wp:positionH relativeFrom="character">
                  <wp:posOffset>2272146</wp:posOffset>
                </wp:positionH>
                <wp:positionV relativeFrom="line">
                  <wp:posOffset>-4510</wp:posOffset>
                </wp:positionV>
                <wp:extent cx="151332" cy="157337"/>
                <wp:effectExtent l="0" t="0" r="0" b="0"/>
                <wp:wrapNone/>
                <wp:docPr id="2527" name="对象 2527"/>
                <wp:cNvGraphicFramePr>
                  <a:graphicFrameLocks noChangeAspect="0" noSelect="1"/>
                </wp:cNvGraphicFramePr>
                <a:graphic>
                  <a:graphicData uri="http://schemas.microsoft.com/office/word/2010/wordprocessingInk">
                    <w14:contentPart bwMode="auto" r:id="rId1663">
                      <w14:nvContentPartPr>
                        <w14:cNvContentPartPr/>
                      </w14:nvContentPartPr>
                      <w14:xfrm>
                        <a:off x="0" y="0"/>
                        <a:ext cx="151332" cy="157337"/>
                      </w14:xfrm>
                    </w14:contentPart>
                  </a:graphicData>
                </a:graphic>
              </wp:anchor>
            </w:drawing>
          </mc:Choice>
          <mc:Fallback>
            <w:pict>
              <v:shape type="#_x0000_t75" id="对象 2528" o:spid="_x0000_s2528" fillcolor="#FFFFFF" stroked="t" strokeweight="1.0pt" style="position:absolute;&#10;margin-left:178.90913pt;&#10;margin-top:-0.3551181pt;&#10;width:11.915911pt;&#10;height:12.388741pt;&#10;z-index:2271;&#10;mso-position-horizontal:absolute;&#10;mso-position-horizontal-relative:char;&#10;mso-position-vertical:absolute;&#10;mso-position-vertical-relative:line;&#10;mso-wrap-distance-left:6.7498426pt;&#10;mso-wrap-distance-right:6.7498426pt;">
                <v:stroke color="#000000"/>
                <v:imagedata r:id="rId1664"/>
                <o:lock selection="t"/>
              </v:shape>
            </w:pict>
          </mc:Fallback>
        </mc:AlternateContent>
      </w:r>
      <w:r>
        <mc:AlternateContent>
          <mc:Choice Requires="wps">
            <w:drawing>
              <wp:anchor distT="0" distB="0" distL="85723" distR="85723" simplePos="0" relativeHeight="2272" behindDoc="0" locked="0" layoutInCell="1" hidden="0" allowOverlap="1">
                <wp:simplePos x="0" y="0"/>
                <wp:positionH relativeFrom="character">
                  <wp:posOffset>2415058</wp:posOffset>
                </wp:positionH>
                <wp:positionV relativeFrom="line">
                  <wp:posOffset>-20499</wp:posOffset>
                </wp:positionV>
                <wp:extent cx="93208" cy="266815"/>
                <wp:effectExtent l="0" t="0" r="0" b="0"/>
                <wp:wrapNone/>
                <wp:docPr id="2530" name="对象 2530"/>
                <wp:cNvGraphicFramePr>
                  <a:graphicFrameLocks noChangeAspect="0" noSelect="1"/>
                </wp:cNvGraphicFramePr>
                <a:graphic>
                  <a:graphicData uri="http://schemas.microsoft.com/office/word/2010/wordprocessingInk">
                    <w14:contentPart bwMode="auto" r:id="rId1665">
                      <w14:nvContentPartPr>
                        <w14:cNvContentPartPr/>
                      </w14:nvContentPartPr>
                      <w14:xfrm>
                        <a:off x="0" y="0"/>
                        <a:ext cx="93208" cy="266815"/>
                      </w14:xfrm>
                    </w14:contentPart>
                  </a:graphicData>
                </a:graphic>
              </wp:anchor>
            </w:drawing>
          </mc:Choice>
          <mc:Fallback>
            <w:pict>
              <v:shape type="#_x0000_t75" id="对象 2531" o:spid="_x0000_s2531" fillcolor="#FFFFFF" stroked="t" strokeweight="1.0pt" style="position:absolute;&#10;margin-left:190.16205pt;&#10;margin-top:-1.6141732pt;&#10;width:7.3392134pt;&#10;height:21.009054pt;&#10;z-index:2272;&#10;mso-position-horizontal:absolute;&#10;mso-position-horizontal-relative:char;&#10;mso-position-vertical:absolute;&#10;mso-position-vertical-relative:line;&#10;mso-wrap-distance-left:6.7498426pt;&#10;mso-wrap-distance-right:6.7498426pt;">
                <v:stroke color="#000000"/>
                <v:imagedata r:id="rId1666"/>
                <o:lock selection="t"/>
              </v:shape>
            </w:pict>
          </mc:Fallback>
        </mc:AlternateContent>
      </w:r>
      <w:r>
        <mc:AlternateContent>
          <mc:Choice Requires="wps">
            <w:drawing>
              <wp:anchor distT="0" distB="0" distL="85723" distR="85723" simplePos="0" relativeHeight="2273" behindDoc="0" locked="0" layoutInCell="1" hidden="0" allowOverlap="1">
                <wp:simplePos x="0" y="0"/>
                <wp:positionH relativeFrom="character">
                  <wp:posOffset>2268781</wp:posOffset>
                </wp:positionH>
                <wp:positionV relativeFrom="line">
                  <wp:posOffset>-22472</wp:posOffset>
                </wp:positionV>
                <wp:extent cx="116055" cy="233515"/>
                <wp:effectExtent l="0" t="0" r="0" b="0"/>
                <wp:wrapNone/>
                <wp:docPr id="2533" name="对象 2533"/>
                <wp:cNvGraphicFramePr>
                  <a:graphicFrameLocks noChangeAspect="0" noSelect="1"/>
                </wp:cNvGraphicFramePr>
                <a:graphic>
                  <a:graphicData uri="http://schemas.microsoft.com/office/word/2010/wordprocessingInk">
                    <w14:contentPart bwMode="auto" r:id="rId1667">
                      <w14:nvContentPartPr>
                        <w14:cNvContentPartPr/>
                      </w14:nvContentPartPr>
                      <w14:xfrm>
                        <a:off x="0" y="0"/>
                        <a:ext cx="116055" cy="233515"/>
                      </w14:xfrm>
                    </w14:contentPart>
                  </a:graphicData>
                </a:graphic>
              </wp:anchor>
            </w:drawing>
          </mc:Choice>
          <mc:Fallback>
            <w:pict>
              <v:shape type="#_x0000_t75" id="对象 2534" o:spid="_x0000_s2534" fillcolor="#FFFFFF" stroked="t" strokeweight="1.0pt" style="position:absolute;&#10;margin-left:178.64418pt;&#10;margin-top:-1.7694489pt;&#10;width:9.138266pt;&#10;height:18.387009pt;&#10;z-index:2273;&#10;mso-position-horizontal:absolute;&#10;mso-position-horizontal-relative:char;&#10;mso-position-vertical:absolute;&#10;mso-position-vertical-relative:line;&#10;mso-wrap-distance-left:6.7498426pt;&#10;mso-wrap-distance-right:6.7498426pt;">
                <v:stroke color="#000000"/>
                <v:imagedata r:id="rId1668"/>
                <o:lock selection="t"/>
              </v:shape>
            </w:pict>
          </mc:Fallback>
        </mc:AlternateContent>
      </w:r>
      <w:r>
        <mc:AlternateContent>
          <mc:Choice Requires="wps">
            <w:drawing>
              <wp:anchor distT="0" distB="0" distL="85723" distR="85723" simplePos="0" relativeHeight="2274" behindDoc="0" locked="0" layoutInCell="1" hidden="0" allowOverlap="1">
                <wp:simplePos x="0" y="0"/>
                <wp:positionH relativeFrom="character">
                  <wp:posOffset>1768866</wp:posOffset>
                </wp:positionH>
                <wp:positionV relativeFrom="line">
                  <wp:posOffset>-30219</wp:posOffset>
                </wp:positionV>
                <wp:extent cx="195159" cy="243932"/>
                <wp:effectExtent l="0" t="0" r="0" b="0"/>
                <wp:wrapNone/>
                <wp:docPr id="2536" name="对象 2536"/>
                <wp:cNvGraphicFramePr>
                  <a:graphicFrameLocks noChangeAspect="0" noSelect="1"/>
                </wp:cNvGraphicFramePr>
                <a:graphic>
                  <a:graphicData uri="http://schemas.microsoft.com/office/word/2010/wordprocessingInk">
                    <w14:contentPart bwMode="auto" r:id="rId1669">
                      <w14:nvContentPartPr>
                        <w14:cNvContentPartPr/>
                      </w14:nvContentPartPr>
                      <w14:xfrm>
                        <a:off x="0" y="0"/>
                        <a:ext cx="195159" cy="243932"/>
                      </w14:xfrm>
                    </w14:contentPart>
                  </a:graphicData>
                </a:graphic>
              </wp:anchor>
            </w:drawing>
          </mc:Choice>
          <mc:Fallback>
            <w:pict>
              <v:shape type="#_x0000_t75" id="对象 2537" o:spid="_x0000_s2537" fillcolor="#FFFFFF" stroked="t" strokeweight="1.0pt" style="position:absolute;&#10;margin-left:139.28079pt;&#10;margin-top:-2.3795276pt;&#10;width:15.366927pt;&#10;height:19.207245pt;&#10;z-index:2274;&#10;mso-position-horizontal:absolute;&#10;mso-position-horizontal-relative:char;&#10;mso-position-vertical:absolute;&#10;mso-position-vertical-relative:line;&#10;mso-wrap-distance-left:6.7498426pt;&#10;mso-wrap-distance-right:6.7498426pt;">
                <v:stroke color="#000000"/>
                <v:imagedata r:id="rId1670"/>
                <o:lock selection="t"/>
              </v:shape>
            </w:pict>
          </mc:Fallback>
        </mc:AlternateContent>
      </w:r>
      <w:r>
        <mc:AlternateContent>
          <mc:Choice Requires="wps">
            <w:drawing>
              <wp:anchor distT="0" distB="0" distL="85723" distR="85723" simplePos="0" relativeHeight="2275" behindDoc="0" locked="0" layoutInCell="1" hidden="0" allowOverlap="1">
                <wp:simplePos x="0" y="0"/>
                <wp:positionH relativeFrom="character">
                  <wp:posOffset>2203670</wp:posOffset>
                </wp:positionH>
                <wp:positionV relativeFrom="line">
                  <wp:posOffset>-40294</wp:posOffset>
                </wp:positionV>
                <wp:extent cx="32999" cy="112802"/>
                <wp:effectExtent l="0" t="0" r="0" b="0"/>
                <wp:wrapNone/>
                <wp:docPr id="2539" name="对象 2539"/>
                <wp:cNvGraphicFramePr>
                  <a:graphicFrameLocks noChangeAspect="0" noSelect="1"/>
                </wp:cNvGraphicFramePr>
                <a:graphic>
                  <a:graphicData uri="http://schemas.microsoft.com/office/word/2010/wordprocessingInk">
                    <w14:contentPart bwMode="auto" r:id="rId1671">
                      <w14:nvContentPartPr>
                        <w14:cNvContentPartPr/>
                      </w14:nvContentPartPr>
                      <w14:xfrm>
                        <a:off x="0" y="0"/>
                        <a:ext cx="32999" cy="112802"/>
                      </w14:xfrm>
                    </w14:contentPart>
                  </a:graphicData>
                </a:graphic>
              </wp:anchor>
            </w:drawing>
          </mc:Choice>
          <mc:Fallback>
            <w:pict>
              <v:shape type="#_x0000_t75" id="对象 2540" o:spid="_x0000_s2540" fillcolor="#FFFFFF" stroked="t" strokeweight="1.0pt" style="position:absolute;&#10;margin-left:173.51732pt;&#10;margin-top:-3.172756pt;&#10;width:2.5984216pt;&#10;height:8.882048pt;&#10;z-index:2275;&#10;mso-position-horizontal:absolute;&#10;mso-position-horizontal-relative:char;&#10;mso-position-vertical:absolute;&#10;mso-position-vertical-relative:line;&#10;mso-wrap-distance-left:6.7498426pt;&#10;mso-wrap-distance-right:6.7498426pt;">
                <v:stroke color="#000000"/>
                <v:imagedata r:id="rId1672"/>
                <o:lock selection="t"/>
              </v:shape>
            </w:pict>
          </mc:Fallback>
        </mc:AlternateContent>
      </w:r>
      <w:r>
        <mc:AlternateContent>
          <mc:Choice Requires="wps">
            <w:drawing>
              <wp:anchor distT="0" distB="0" distL="85723" distR="85723" simplePos="0" relativeHeight="2276" behindDoc="0" locked="0" layoutInCell="1" hidden="0" allowOverlap="1">
                <wp:simplePos x="0" y="0"/>
                <wp:positionH relativeFrom="character">
                  <wp:posOffset>2581898</wp:posOffset>
                </wp:positionH>
                <wp:positionV relativeFrom="line">
                  <wp:posOffset>44889</wp:posOffset>
                </wp:positionV>
                <wp:extent cx="137381" cy="74669"/>
                <wp:effectExtent l="0" t="0" r="0" b="0"/>
                <wp:wrapNone/>
                <wp:docPr id="2542" name="对象 2542"/>
                <wp:cNvGraphicFramePr>
                  <a:graphicFrameLocks noChangeAspect="0" noSelect="1"/>
                </wp:cNvGraphicFramePr>
                <a:graphic>
                  <a:graphicData uri="http://schemas.microsoft.com/office/word/2010/wordprocessingInk">
                    <w14:contentPart bwMode="auto" r:id="rId1673">
                      <w14:nvContentPartPr>
                        <w14:cNvContentPartPr/>
                      </w14:nvContentPartPr>
                      <w14:xfrm>
                        <a:off x="0" y="0"/>
                        <a:ext cx="137381" cy="74669"/>
                      </w14:xfrm>
                    </w14:contentPart>
                  </a:graphicData>
                </a:graphic>
              </wp:anchor>
            </w:drawing>
          </mc:Choice>
          <mc:Fallback>
            <w:pict>
              <v:shape type="#_x0000_t75" id="对象 2543" o:spid="_x0000_s2543" fillcolor="#FFFFFF" stroked="t" strokeweight="1.0pt" style="position:absolute;&#10;margin-left:203.29907pt;&#10;margin-top:3.5345669pt;&#10;width:10.817409pt;&#10;height:5.8794484pt;&#10;z-index:2276;&#10;mso-position-horizontal:absolute;&#10;mso-position-horizontal-relative:char;&#10;mso-position-vertical:absolute;&#10;mso-position-vertical-relative:line;&#10;mso-wrap-distance-left:6.7498426pt;&#10;mso-wrap-distance-right:6.7498426pt;">
                <v:stroke color="#000000"/>
                <v:imagedata r:id="rId1674"/>
                <o:lock selection="t"/>
              </v:shape>
            </w:pict>
          </mc:Fallback>
        </mc:AlternateContent>
      </w:r>
      <w:r>
        <mc:AlternateContent>
          <mc:Choice Requires="wps">
            <w:drawing>
              <wp:anchor distT="0" distB="0" distL="85723" distR="85723" simplePos="0" relativeHeight="2277" behindDoc="0" locked="0" layoutInCell="1" hidden="0" allowOverlap="1">
                <wp:simplePos x="0" y="0"/>
                <wp:positionH relativeFrom="character">
                  <wp:posOffset>2721642</wp:posOffset>
                </wp:positionH>
                <wp:positionV relativeFrom="line">
                  <wp:posOffset>-44945</wp:posOffset>
                </wp:positionV>
                <wp:extent cx="57284" cy="26448"/>
                <wp:effectExtent l="0" t="0" r="0" b="0"/>
                <wp:wrapNone/>
                <wp:docPr id="2545" name="对象 2545"/>
                <wp:cNvGraphicFramePr>
                  <a:graphicFrameLocks noChangeAspect="0" noSelect="1"/>
                </wp:cNvGraphicFramePr>
                <a:graphic>
                  <a:graphicData uri="http://schemas.microsoft.com/office/word/2010/wordprocessingInk">
                    <w14:contentPart bwMode="auto" r:id="rId1675">
                      <w14:nvContentPartPr>
                        <w14:cNvContentPartPr/>
                      </w14:nvContentPartPr>
                      <w14:xfrm>
                        <a:off x="0" y="0"/>
                        <a:ext cx="57284" cy="26448"/>
                      </w14:xfrm>
                    </w14:contentPart>
                  </a:graphicData>
                </a:graphic>
              </wp:anchor>
            </w:drawing>
          </mc:Choice>
          <mc:Fallback>
            <w:pict>
              <v:shape type="#_x0000_t75" id="对象 2546" o:spid="_x0000_s2546" fillcolor="#FFFFFF" stroked="t" strokeweight="1.0pt" style="position:absolute;&#10;margin-left:214.30254pt;&#10;margin-top:-3.5389764pt;&#10;width:4.5105515pt;&#10;height:2.0825198pt;&#10;z-index:2277;&#10;mso-position-horizontal:absolute;&#10;mso-position-horizontal-relative:char;&#10;mso-position-vertical:absolute;&#10;mso-position-vertical-relative:line;&#10;mso-wrap-distance-left:6.7498426pt;&#10;mso-wrap-distance-right:6.7498426pt;">
                <v:stroke color="#000000"/>
                <v:imagedata r:id="rId1676"/>
                <o:lock selection="t"/>
              </v:shape>
            </w:pict>
          </mc:Fallback>
        </mc:AlternateContent>
      </w:r>
      <w:r>
        <mc:AlternateContent>
          <mc:Choice Requires="wps">
            <w:drawing>
              <wp:anchor distT="0" distB="0" distL="85723" distR="85723" simplePos="0" relativeHeight="2278" behindDoc="0" locked="0" layoutInCell="1" hidden="0" allowOverlap="1">
                <wp:simplePos x="0" y="0"/>
                <wp:positionH relativeFrom="character">
                  <wp:posOffset>509426</wp:posOffset>
                </wp:positionH>
                <wp:positionV relativeFrom="line">
                  <wp:posOffset>166852</wp:posOffset>
                </wp:positionV>
                <wp:extent cx="92120" cy="49204"/>
                <wp:effectExtent l="0" t="0" r="0" b="0"/>
                <wp:wrapNone/>
                <wp:docPr id="2548" name="对象 2548"/>
                <wp:cNvGraphicFramePr>
                  <a:graphicFrameLocks noChangeAspect="0" noSelect="1"/>
                </wp:cNvGraphicFramePr>
                <a:graphic>
                  <a:graphicData uri="http://schemas.microsoft.com/office/word/2010/wordprocessingInk">
                    <w14:contentPart bwMode="auto" r:id="rId1677">
                      <w14:nvContentPartPr>
                        <w14:cNvContentPartPr/>
                      </w14:nvContentPartPr>
                      <w14:xfrm>
                        <a:off x="0" y="0"/>
                        <a:ext cx="92120" cy="49204"/>
                      </w14:xfrm>
                    </w14:contentPart>
                  </a:graphicData>
                </a:graphic>
              </wp:anchor>
            </w:drawing>
          </mc:Choice>
          <mc:Fallback>
            <w:pict>
              <v:shape type="#_x0000_t75" id="对象 2549" o:spid="_x0000_s2549" fillcolor="#FFFFFF" stroked="t" strokeweight="1.0pt" style="position:absolute;&#10;margin-left:40.11228pt;&#10;margin-top:13.137954pt;&#10;width:7.253621pt;&#10;height:3.8743312pt;&#10;z-index:2278;&#10;mso-position-horizontal:absolute;&#10;mso-position-horizontal-relative:char;&#10;mso-position-vertical:absolute;&#10;mso-position-vertical-relative:line;&#10;mso-wrap-distance-left:6.7498426pt;&#10;mso-wrap-distance-right:6.7498426pt;">
                <v:stroke color="#000000"/>
                <v:imagedata r:id="rId1678"/>
                <o:lock selection="t"/>
              </v:shape>
            </w:pict>
          </mc:Fallback>
        </mc:AlternateContent>
      </w:r>
      <w:r>
        <mc:AlternateContent>
          <mc:Choice Requires="wps">
            <w:drawing>
              <wp:anchor distT="0" distB="0" distL="85723" distR="85723" simplePos="0" relativeHeight="2279" behindDoc="0" locked="0" layoutInCell="1" hidden="0" allowOverlap="1">
                <wp:simplePos x="0" y="0"/>
                <wp:positionH relativeFrom="character">
                  <wp:posOffset>283959</wp:posOffset>
                </wp:positionH>
                <wp:positionV relativeFrom="line">
                  <wp:posOffset>124800</wp:posOffset>
                </wp:positionV>
                <wp:extent cx="68442" cy="43656"/>
                <wp:effectExtent l="0" t="0" r="0" b="0"/>
                <wp:wrapNone/>
                <wp:docPr id="2551" name="对象 2551"/>
                <wp:cNvGraphicFramePr>
                  <a:graphicFrameLocks noChangeAspect="0" noSelect="1"/>
                </wp:cNvGraphicFramePr>
                <a:graphic>
                  <a:graphicData uri="http://schemas.microsoft.com/office/word/2010/wordprocessingInk">
                    <w14:contentPart bwMode="auto" r:id="rId1679">
                      <w14:nvContentPartPr>
                        <w14:cNvContentPartPr/>
                      </w14:nvContentPartPr>
                      <w14:xfrm>
                        <a:off x="0" y="0"/>
                        <a:ext cx="68442" cy="43656"/>
                      </w14:xfrm>
                    </w14:contentPart>
                  </a:graphicData>
                </a:graphic>
              </wp:anchor>
            </w:drawing>
          </mc:Choice>
          <mc:Fallback>
            <w:pict>
              <v:shape type="#_x0000_t75" id="对象 2552" o:spid="_x0000_s2552" fillcolor="#FFFFFF" stroked="t" strokeweight="1.0pt" style="position:absolute;&#10;margin-left:22.358976pt;&#10;margin-top:9.826772pt;&#10;width:5.389134pt;&#10;height:3.4375582pt;&#10;z-index:2279;&#10;mso-position-horizontal:absolute;&#10;mso-position-horizontal-relative:char;&#10;mso-position-vertical:absolute;&#10;mso-position-vertical-relative:line;&#10;mso-wrap-distance-left:6.7498426pt;&#10;mso-wrap-distance-right:6.7498426pt;">
                <v:stroke color="#000000"/>
                <v:imagedata r:id="rId1680"/>
                <o:lock selection="t"/>
              </v:shape>
            </w:pict>
          </mc:Fallback>
        </mc:AlternateContent>
      </w:r>
      <w:r>
        <mc:AlternateContent>
          <mc:Choice Requires="wps">
            <w:drawing>
              <wp:anchor distT="0" distB="0" distL="85723" distR="85723" simplePos="0" relativeHeight="2280" behindDoc="0" locked="0" layoutInCell="1" hidden="0" allowOverlap="1">
                <wp:simplePos x="0" y="0"/>
                <wp:positionH relativeFrom="character">
                  <wp:posOffset>447923</wp:posOffset>
                </wp:positionH>
                <wp:positionV relativeFrom="line">
                  <wp:posOffset>117954</wp:posOffset>
                </wp:positionV>
                <wp:extent cx="54802" cy="104070"/>
                <wp:effectExtent l="0" t="0" r="0" b="0"/>
                <wp:wrapNone/>
                <wp:docPr id="2554" name="对象 2554"/>
                <wp:cNvGraphicFramePr>
                  <a:graphicFrameLocks noChangeAspect="0" noSelect="1"/>
                </wp:cNvGraphicFramePr>
                <a:graphic>
                  <a:graphicData uri="http://schemas.microsoft.com/office/word/2010/wordprocessingInk">
                    <w14:contentPart bwMode="auto" r:id="rId1681">
                      <w14:nvContentPartPr>
                        <w14:cNvContentPartPr/>
                      </w14:nvContentPartPr>
                      <w14:xfrm>
                        <a:off x="0" y="0"/>
                        <a:ext cx="54802" cy="104070"/>
                      </w14:xfrm>
                    </w14:contentPart>
                  </a:graphicData>
                </a:graphic>
              </wp:anchor>
            </w:drawing>
          </mc:Choice>
          <mc:Fallback>
            <w:pict>
              <v:shape type="#_x0000_t75" id="对象 2555" o:spid="_x0000_s2555" fillcolor="#FFFFFF" stroked="t" strokeweight="1.0pt" style="position:absolute;&#10;margin-left:35.269527pt;&#10;margin-top:9.287717pt;&#10;width:4.315118pt;&#10;height:8.194567pt;&#10;z-index:2280;&#10;mso-position-horizontal:absolute;&#10;mso-position-horizontal-relative:char;&#10;mso-position-vertical:absolute;&#10;mso-position-vertical-relative:line;&#10;mso-wrap-distance-left:6.7498426pt;&#10;mso-wrap-distance-right:6.7498426pt;">
                <v:stroke color="#000000"/>
                <v:imagedata r:id="rId1682"/>
                <o:lock selection="t"/>
              </v:shape>
            </w:pict>
          </mc:Fallback>
        </mc:AlternateContent>
      </w:r>
      <w:r>
        <mc:AlternateContent>
          <mc:Choice Requires="wps">
            <w:drawing>
              <wp:anchor distT="0" distB="0" distL="85723" distR="85723" simplePos="0" relativeHeight="2281" behindDoc="0" locked="0" layoutInCell="1" hidden="0" allowOverlap="1">
                <wp:simplePos x="0" y="0"/>
                <wp:positionH relativeFrom="character">
                  <wp:posOffset>402176</wp:posOffset>
                </wp:positionH>
                <wp:positionV relativeFrom="line">
                  <wp:posOffset>76589</wp:posOffset>
                </wp:positionV>
                <wp:extent cx="60281" cy="171811"/>
                <wp:effectExtent l="0" t="0" r="0" b="0"/>
                <wp:wrapNone/>
                <wp:docPr id="2557" name="对象 2557"/>
                <wp:cNvGraphicFramePr>
                  <a:graphicFrameLocks noChangeAspect="0" noSelect="1"/>
                </wp:cNvGraphicFramePr>
                <a:graphic>
                  <a:graphicData uri="http://schemas.microsoft.com/office/word/2010/wordprocessingInk">
                    <w14:contentPart bwMode="auto" r:id="rId1683">
                      <w14:nvContentPartPr>
                        <w14:cNvContentPartPr/>
                      </w14:nvContentPartPr>
                      <w14:xfrm>
                        <a:off x="0" y="0"/>
                        <a:ext cx="60281" cy="171811"/>
                      </w14:xfrm>
                    </w14:contentPart>
                  </a:graphicData>
                </a:graphic>
              </wp:anchor>
            </w:drawing>
          </mc:Choice>
          <mc:Fallback>
            <w:pict>
              <v:shape type="#_x0000_t75" id="对象 2558" o:spid="_x0000_s2558" fillcolor="#FFFFFF" stroked="t" strokeweight="1.0pt" style="position:absolute;&#10;margin-left:31.667402pt;&#10;margin-top:6.0306296pt;&#10;width:4.7465363pt;&#10;height:13.528425pt;&#10;z-index:2281;&#10;mso-position-horizontal:absolute;&#10;mso-position-horizontal-relative:char;&#10;mso-position-vertical:absolute;&#10;mso-position-vertical-relative:line;&#10;mso-wrap-distance-left:6.7498426pt;&#10;mso-wrap-distance-right:6.7498426pt;">
                <v:stroke color="#000000"/>
                <v:imagedata r:id="rId1684"/>
                <o:lock selection="t"/>
              </v:shape>
            </w:pict>
          </mc:Fallback>
        </mc:AlternateContent>
      </w:r>
      <w:r>
        <mc:AlternateContent>
          <mc:Choice Requires="wps">
            <w:drawing>
              <wp:anchor distT="0" distB="0" distL="85723" distR="85723" simplePos="0" relativeHeight="2282" behindDoc="0" locked="0" layoutInCell="1" hidden="0" allowOverlap="1">
                <wp:simplePos x="0" y="0"/>
                <wp:positionH relativeFrom="character">
                  <wp:posOffset>604773</wp:posOffset>
                </wp:positionH>
                <wp:positionV relativeFrom="line">
                  <wp:posOffset>75631</wp:posOffset>
                </wp:positionV>
                <wp:extent cx="106171" cy="109072"/>
                <wp:effectExtent l="0" t="0" r="0" b="0"/>
                <wp:wrapNone/>
                <wp:docPr id="2560" name="对象 2560"/>
                <wp:cNvGraphicFramePr>
                  <a:graphicFrameLocks noChangeAspect="0" noSelect="1"/>
                </wp:cNvGraphicFramePr>
                <a:graphic>
                  <a:graphicData uri="http://schemas.microsoft.com/office/word/2010/wordprocessingInk">
                    <w14:contentPart bwMode="auto" r:id="rId1685">
                      <w14:nvContentPartPr>
                        <w14:cNvContentPartPr/>
                      </w14:nvContentPartPr>
                      <w14:xfrm>
                        <a:off x="0" y="0"/>
                        <a:ext cx="106171" cy="109072"/>
                      </w14:xfrm>
                    </w14:contentPart>
                  </a:graphicData>
                </a:graphic>
              </wp:anchor>
            </w:drawing>
          </mc:Choice>
          <mc:Fallback>
            <w:pict>
              <v:shape type="#_x0000_t75" id="对象 2561" o:spid="_x0000_s2561" fillcolor="#FFFFFF" stroked="t" strokeweight="1.0pt" style="position:absolute;&#10;margin-left:47.619923pt;&#10;margin-top:5.955197pt;&#10;width:8.359922pt;&#10;height:8.5883465pt;&#10;z-index:2282;&#10;mso-position-horizontal:absolute;&#10;mso-position-horizontal-relative:char;&#10;mso-position-vertical:absolute;&#10;mso-position-vertical-relative:line;&#10;mso-wrap-distance-left:6.7498426pt;&#10;mso-wrap-distance-right:6.7498426pt;">
                <v:stroke color="#000000"/>
                <v:imagedata r:id="rId1686"/>
                <o:lock selection="t"/>
              </v:shape>
            </w:pict>
          </mc:Fallback>
        </mc:AlternateContent>
      </w:r>
      <w:r>
        <mc:AlternateContent>
          <mc:Choice Requires="wps">
            <w:drawing>
              <wp:anchor distT="0" distB="0" distL="85723" distR="85723" simplePos="0" relativeHeight="2283" behindDoc="0" locked="0" layoutInCell="1" hidden="0" allowOverlap="1">
                <wp:simplePos x="0" y="0"/>
                <wp:positionH relativeFrom="character">
                  <wp:posOffset>630399</wp:posOffset>
                </wp:positionH>
                <wp:positionV relativeFrom="line">
                  <wp:posOffset>51549</wp:posOffset>
                </wp:positionV>
                <wp:extent cx="58475" cy="63698"/>
                <wp:effectExtent l="0" t="0" r="0" b="0"/>
                <wp:wrapNone/>
                <wp:docPr id="2563" name="对象 2563"/>
                <wp:cNvGraphicFramePr>
                  <a:graphicFrameLocks noChangeAspect="0" noSelect="1"/>
                </wp:cNvGraphicFramePr>
                <a:graphic>
                  <a:graphicData uri="http://schemas.microsoft.com/office/word/2010/wordprocessingInk">
                    <w14:contentPart bwMode="auto" r:id="rId1687">
                      <w14:nvContentPartPr>
                        <w14:cNvContentPartPr/>
                      </w14:nvContentPartPr>
                      <w14:xfrm>
                        <a:off x="0" y="0"/>
                        <a:ext cx="58475" cy="63698"/>
                      </w14:xfrm>
                    </w14:contentPart>
                  </a:graphicData>
                </a:graphic>
              </wp:anchor>
            </w:drawing>
          </mc:Choice>
          <mc:Fallback>
            <w:pict>
              <v:shape type="#_x0000_t75" id="对象 2564" o:spid="_x0000_s2564" fillcolor="#FFFFFF" stroked="t" strokeweight="1.0pt" style="position:absolute;&#10;margin-left:49.63779pt;&#10;margin-top:4.058976pt;&#10;width:4.6044087pt;&#10;height:5.015591pt;&#10;z-index:2283;&#10;mso-position-horizontal:absolute;&#10;mso-position-horizontal-relative:char;&#10;mso-position-vertical:absolute;&#10;mso-position-vertical-relative:line;&#10;mso-wrap-distance-left:6.7498426pt;&#10;mso-wrap-distance-right:6.7498426pt;">
                <v:stroke color="#000000"/>
                <v:imagedata r:id="rId1688"/>
                <o:lock selection="t"/>
              </v:shape>
            </w:pict>
          </mc:Fallback>
        </mc:AlternateContent>
      </w:r>
      <w:r>
        <mc:AlternateContent>
          <mc:Choice Requires="wps">
            <w:drawing>
              <wp:anchor distT="0" distB="0" distL="85723" distR="85723" simplePos="0" relativeHeight="2284" behindDoc="0" locked="0" layoutInCell="1" hidden="0" allowOverlap="1">
                <wp:simplePos x="0" y="0"/>
                <wp:positionH relativeFrom="character">
                  <wp:posOffset>273578</wp:posOffset>
                </wp:positionH>
                <wp:positionV relativeFrom="line">
                  <wp:posOffset>-9747</wp:posOffset>
                </wp:positionV>
                <wp:extent cx="166396" cy="344177"/>
                <wp:effectExtent l="0" t="0" r="0" b="0"/>
                <wp:wrapNone/>
                <wp:docPr id="2566" name="对象 2566"/>
                <wp:cNvGraphicFramePr>
                  <a:graphicFrameLocks noChangeAspect="0" noSelect="1"/>
                </wp:cNvGraphicFramePr>
                <a:graphic>
                  <a:graphicData uri="http://schemas.microsoft.com/office/word/2010/wordprocessingInk">
                    <w14:contentPart bwMode="auto" r:id="rId1689">
                      <w14:nvContentPartPr>
                        <w14:cNvContentPartPr/>
                      </w14:nvContentPartPr>
                      <w14:xfrm>
                        <a:off x="0" y="0"/>
                        <a:ext cx="166396" cy="344177"/>
                      </w14:xfrm>
                    </w14:contentPart>
                  </a:graphicData>
                </a:graphic>
              </wp:anchor>
            </w:drawing>
          </mc:Choice>
          <mc:Fallback>
            <w:pict>
              <v:shape type="#_x0000_t75" id="对象 2567" o:spid="_x0000_s2567" fillcolor="#FFFFFF" stroked="t" strokeweight="1.0pt" style="position:absolute;&#10;margin-left:21.541653pt;&#10;margin-top:-0.7674803pt;&#10;width:13.102124pt;&#10;height:27.100554pt;&#10;z-index:2284;&#10;mso-position-horizontal:absolute;&#10;mso-position-horizontal-relative:char;&#10;mso-position-vertical:absolute;&#10;mso-position-vertical-relative:line;&#10;mso-wrap-distance-left:6.7498426pt;&#10;mso-wrap-distance-right:6.7498426pt;">
                <v:stroke color="#000000"/>
                <v:imagedata r:id="rId1690"/>
                <o:lock selection="t"/>
              </v:shape>
            </w:pict>
          </mc:Fallback>
        </mc:AlternateContent>
      </w:r>
      <w:r>
        <mc:AlternateContent>
          <mc:Choice Requires="wps">
            <w:drawing>
              <wp:anchor distT="0" distB="0" distL="85723" distR="85723" simplePos="0" relativeHeight="2285" behindDoc="0" locked="0" layoutInCell="1" hidden="0" allowOverlap="1">
                <wp:simplePos x="0" y="0"/>
                <wp:positionH relativeFrom="character">
                  <wp:posOffset>450441</wp:posOffset>
                </wp:positionH>
                <wp:positionV relativeFrom="line">
                  <wp:posOffset>-11645</wp:posOffset>
                </wp:positionV>
                <wp:extent cx="97089" cy="183879"/>
                <wp:effectExtent l="0" t="0" r="0" b="0"/>
                <wp:wrapNone/>
                <wp:docPr id="2569" name="对象 2569"/>
                <wp:cNvGraphicFramePr>
                  <a:graphicFrameLocks noChangeAspect="0" noSelect="1"/>
                </wp:cNvGraphicFramePr>
                <a:graphic>
                  <a:graphicData uri="http://schemas.microsoft.com/office/word/2010/wordprocessingInk">
                    <w14:contentPart bwMode="auto" r:id="rId1691">
                      <w14:nvContentPartPr>
                        <w14:cNvContentPartPr/>
                      </w14:nvContentPartPr>
                      <w14:xfrm>
                        <a:off x="0" y="0"/>
                        <a:ext cx="97089" cy="183879"/>
                      </w14:xfrm>
                    </w14:contentPart>
                  </a:graphicData>
                </a:graphic>
              </wp:anchor>
            </w:drawing>
          </mc:Choice>
          <mc:Fallback>
            <w:pict>
              <v:shape type="#_x0000_t75" id="对象 2570" o:spid="_x0000_s2570" fillcolor="#FFFFFF" stroked="t" strokeweight="1.0pt" style="position:absolute;&#10;margin-left:35.467796pt;&#10;margin-top:-0.9169291pt;&#10;width:7.6448803pt;&#10;height:14.478662pt;&#10;z-index:2285;&#10;mso-position-horizontal:absolute;&#10;mso-position-horizontal-relative:char;&#10;mso-position-vertical:absolute;&#10;mso-position-vertical-relative:line;&#10;mso-wrap-distance-left:6.7498426pt;&#10;mso-wrap-distance-right:6.7498426pt;">
                <v:stroke color="#000000"/>
                <v:imagedata r:id="rId1692"/>
                <o:lock selection="t"/>
              </v:shape>
            </w:pict>
          </mc:Fallback>
        </mc:AlternateContent>
      </w:r>
      <w:r>
        <mc:AlternateContent>
          <mc:Choice Requires="wps">
            <w:drawing>
              <wp:anchor distT="0" distB="0" distL="85723" distR="85723" simplePos="0" relativeHeight="2286" behindDoc="0" locked="0" layoutInCell="1" hidden="0" allowOverlap="1">
                <wp:simplePos x="0" y="0"/>
                <wp:positionH relativeFrom="character">
                  <wp:posOffset>169059</wp:posOffset>
                </wp:positionH>
                <wp:positionV relativeFrom="line">
                  <wp:posOffset>-17979</wp:posOffset>
                </wp:positionV>
                <wp:extent cx="118232" cy="248100"/>
                <wp:effectExtent l="0" t="0" r="0" b="0"/>
                <wp:wrapNone/>
                <wp:docPr id="2572" name="对象 2572"/>
                <wp:cNvGraphicFramePr>
                  <a:graphicFrameLocks noChangeAspect="0" noSelect="1"/>
                </wp:cNvGraphicFramePr>
                <a:graphic>
                  <a:graphicData uri="http://schemas.microsoft.com/office/word/2010/wordprocessingInk">
                    <w14:contentPart bwMode="auto" r:id="rId1693">
                      <w14:nvContentPartPr>
                        <w14:cNvContentPartPr/>
                      </w14:nvContentPartPr>
                      <w14:xfrm>
                        <a:off x="0" y="0"/>
                        <a:ext cx="118232" cy="248100"/>
                      </w14:xfrm>
                    </w14:contentPart>
                  </a:graphicData>
                </a:graphic>
              </wp:anchor>
            </w:drawing>
          </mc:Choice>
          <mc:Fallback>
            <w:pict>
              <v:shape type="#_x0000_t75" id="对象 2573" o:spid="_x0000_s2573" fillcolor="#FFFFFF" stroked="t" strokeweight="1.0pt" style="position:absolute;&#10;margin-left:13.311732pt;&#10;margin-top:-1.4156693pt;&#10;width:9.309607pt;&#10;height:19.535511pt;&#10;z-index:2286;&#10;mso-position-horizontal:absolute;&#10;mso-position-horizontal-relative:char;&#10;mso-position-vertical:absolute;&#10;mso-position-vertical-relative:line;&#10;mso-wrap-distance-left:6.7498426pt;&#10;mso-wrap-distance-right:6.7498426pt;">
                <v:stroke color="#000000"/>
                <v:imagedata r:id="rId1694"/>
                <o:lock selection="t"/>
              </v:shape>
            </w:pict>
          </mc:Fallback>
        </mc:AlternateContent>
      </w:r>
      <w:r>
        <mc:AlternateContent>
          <mc:Choice Requires="wps">
            <w:drawing>
              <wp:anchor distT="0" distB="0" distL="85723" distR="85723" simplePos="0" relativeHeight="2287" behindDoc="0" locked="0" layoutInCell="1" hidden="0" allowOverlap="1">
                <wp:simplePos x="0" y="0"/>
                <wp:positionH relativeFrom="character">
                  <wp:posOffset>579373</wp:posOffset>
                </wp:positionH>
                <wp:positionV relativeFrom="line">
                  <wp:posOffset>-32946</wp:posOffset>
                </wp:positionV>
                <wp:extent cx="130122" cy="120697"/>
                <wp:effectExtent l="0" t="0" r="0" b="0"/>
                <wp:wrapNone/>
                <wp:docPr id="2575" name="对象 2575"/>
                <wp:cNvGraphicFramePr>
                  <a:graphicFrameLocks noChangeAspect="0" noSelect="1"/>
                </wp:cNvGraphicFramePr>
                <a:graphic>
                  <a:graphicData uri="http://schemas.microsoft.com/office/word/2010/wordprocessingInk">
                    <w14:contentPart bwMode="auto" r:id="rId1695">
                      <w14:nvContentPartPr>
                        <w14:cNvContentPartPr/>
                      </w14:nvContentPartPr>
                      <w14:xfrm>
                        <a:off x="0" y="0"/>
                        <a:ext cx="130122" cy="120697"/>
                      </w14:xfrm>
                    </w14:contentPart>
                  </a:graphicData>
                </a:graphic>
              </wp:anchor>
            </w:drawing>
          </mc:Choice>
          <mc:Fallback>
            <w:pict>
              <v:shape type="#_x0000_t75" id="对象 2576" o:spid="_x0000_s2576" fillcolor="#FFFFFF" stroked="t" strokeweight="1.0pt" style="position:absolute;&#10;margin-left:45.619923pt;&#10;margin-top:-2.5941732pt;&#10;width:10.245828pt;&#10;height:9.503779pt;&#10;z-index:2287;&#10;mso-position-horizontal:absolute;&#10;mso-position-horizontal-relative:char;&#10;mso-position-vertical:absolute;&#10;mso-position-vertical-relative:line;&#10;mso-wrap-distance-left:6.7498426pt;&#10;mso-wrap-distance-right:6.7498426pt;">
                <v:stroke color="#000000"/>
                <v:imagedata r:id="rId1696"/>
                <o:lock selection="t"/>
              </v:shape>
            </w:pict>
          </mc:Fallback>
        </mc:AlternateContent>
      </w:r>
      <w:r>
        <mc:AlternateContent>
          <mc:Choice Requires="wps">
            <w:drawing>
              <wp:anchor distT="0" distB="0" distL="85723" distR="85723" simplePos="0" relativeHeight="2288" behindDoc="0" locked="0" layoutInCell="1" hidden="0" allowOverlap="1">
                <wp:simplePos x="0" y="0"/>
                <wp:positionH relativeFrom="character">
                  <wp:posOffset>20603</wp:posOffset>
                </wp:positionH>
                <wp:positionV relativeFrom="line">
                  <wp:posOffset>-37289</wp:posOffset>
                </wp:positionV>
                <wp:extent cx="196924" cy="189287"/>
                <wp:effectExtent l="0" t="0" r="0" b="0"/>
                <wp:wrapNone/>
                <wp:docPr id="2578" name="对象 2578"/>
                <wp:cNvGraphicFramePr>
                  <a:graphicFrameLocks noChangeAspect="0" noSelect="1"/>
                </wp:cNvGraphicFramePr>
                <a:graphic>
                  <a:graphicData uri="http://schemas.microsoft.com/office/word/2010/wordprocessingInk">
                    <w14:contentPart bwMode="auto" r:id="rId1697">
                      <w14:nvContentPartPr>
                        <w14:cNvContentPartPr/>
                      </w14:nvContentPartPr>
                      <w14:xfrm>
                        <a:off x="0" y="0"/>
                        <a:ext cx="196924" cy="189287"/>
                      </w14:xfrm>
                    </w14:contentPart>
                  </a:graphicData>
                </a:graphic>
              </wp:anchor>
            </w:drawing>
          </mc:Choice>
          <mc:Fallback>
            <w:pict>
              <v:shape type="#_x0000_t75" id="对象 2579" o:spid="_x0000_s2579" fillcolor="#FFFFFF" stroked="t" strokeweight="1.0pt" style="position:absolute;&#10;margin-left:1.6222835pt;&#10;margin-top:-2.9361417pt;&#10;width:15.505827pt;&#10;height:14.904488pt;&#10;z-index:2288;&#10;mso-position-horizontal:absolute;&#10;mso-position-horizontal-relative:char;&#10;mso-position-vertical:absolute;&#10;mso-position-vertical-relative:line;&#10;mso-wrap-distance-left:6.7498426pt;&#10;mso-wrap-distance-right:6.7498426pt;">
                <v:stroke color="#000000"/>
                <v:imagedata r:id="rId1698"/>
                <o:lock selection="t"/>
              </v:shape>
            </w:pict>
          </mc:Fallback>
        </mc:AlternateContent>
      </w:r>
      <w:r>
        <mc:AlternateContent>
          <mc:Choice Requires="wps">
            <w:drawing>
              <wp:anchor distT="0" distB="0" distL="85723" distR="85723" simplePos="0" relativeHeight="2289" behindDoc="0" locked="0" layoutInCell="1" hidden="0" allowOverlap="1">
                <wp:simplePos x="0" y="0"/>
                <wp:positionH relativeFrom="character">
                  <wp:posOffset>24896</wp:posOffset>
                </wp:positionH>
                <wp:positionV relativeFrom="line">
                  <wp:posOffset>-57985</wp:posOffset>
                </wp:positionV>
                <wp:extent cx="184629" cy="300024"/>
                <wp:effectExtent l="0" t="0" r="0" b="0"/>
                <wp:wrapNone/>
                <wp:docPr id="2581" name="对象 2581"/>
                <wp:cNvGraphicFramePr>
                  <a:graphicFrameLocks noChangeAspect="0" noSelect="1"/>
                </wp:cNvGraphicFramePr>
                <a:graphic>
                  <a:graphicData uri="http://schemas.microsoft.com/office/word/2010/wordprocessingInk">
                    <w14:contentPart bwMode="auto" r:id="rId1699">
                      <w14:nvContentPartPr>
                        <w14:cNvContentPartPr/>
                      </w14:nvContentPartPr>
                      <w14:xfrm>
                        <a:off x="0" y="0"/>
                        <a:ext cx="184629" cy="300024"/>
                      </w14:xfrm>
                    </w14:contentPart>
                  </a:graphicData>
                </a:graphic>
              </wp:anchor>
            </w:drawing>
          </mc:Choice>
          <mc:Fallback>
            <w:pict>
              <v:shape type="#_x0000_t75" id="对象 2582" o:spid="_x0000_s2582" fillcolor="#FFFFFF" stroked="t" strokeweight="1.0pt" style="position:absolute;&#10;margin-left:1.960315pt;&#10;margin-top:-4.565748pt;&#10;width:14.537716pt;&#10;height:23.623938pt;&#10;z-index:2289;&#10;mso-position-horizontal:absolute;&#10;mso-position-horizontal-relative:char;&#10;mso-position-vertical:absolute;&#10;mso-position-vertical-relative:line;&#10;mso-wrap-distance-left:6.7498426pt;&#10;mso-wrap-distance-right:6.7498426pt;">
                <v:stroke color="#000000"/>
                <v:imagedata r:id="rId1700"/>
                <o:lock selection="t"/>
              </v:shape>
            </w:pict>
          </mc:Fallback>
        </mc:AlternateContent>
      </w:r>
      <w:r>
        <mc:AlternateContent>
          <mc:Choice Requires="wps">
            <w:drawing>
              <wp:anchor distT="0" distB="0" distL="85723" distR="85723" simplePos="0" relativeHeight="2290" behindDoc="0" locked="0" layoutInCell="1" hidden="0" allowOverlap="1">
                <wp:simplePos x="0" y="0"/>
                <wp:positionH relativeFrom="character">
                  <wp:posOffset>350876</wp:posOffset>
                </wp:positionH>
                <wp:positionV relativeFrom="line">
                  <wp:posOffset>-64654</wp:posOffset>
                </wp:positionV>
                <wp:extent cx="85213" cy="84064"/>
                <wp:effectExtent l="0" t="0" r="0" b="0"/>
                <wp:wrapNone/>
                <wp:docPr id="2584" name="对象 2584"/>
                <wp:cNvGraphicFramePr>
                  <a:graphicFrameLocks noChangeAspect="0" noSelect="1"/>
                </wp:cNvGraphicFramePr>
                <a:graphic>
                  <a:graphicData uri="http://schemas.microsoft.com/office/word/2010/wordprocessingInk">
                    <w14:contentPart bwMode="auto" r:id="rId1701">
                      <w14:nvContentPartPr>
                        <w14:cNvContentPartPr/>
                      </w14:nvContentPartPr>
                      <w14:xfrm>
                        <a:off x="0" y="0"/>
                        <a:ext cx="85213" cy="84064"/>
                      </w14:xfrm>
                    </w14:contentPart>
                  </a:graphicData>
                </a:graphic>
              </wp:anchor>
            </w:drawing>
          </mc:Choice>
          <mc:Fallback>
            <w:pict>
              <v:shape type="#_x0000_t75" id="对象 2585" o:spid="_x0000_s2585" fillcolor="#FFFFFF" stroked="t" strokeweight="1.0pt" style="position:absolute;&#10;margin-left:27.62803pt;&#10;margin-top:-5.090945pt;&#10;width:6.7097635pt;&#10;height:6.6192126pt;&#10;z-index:2290;&#10;mso-position-horizontal:absolute;&#10;mso-position-horizontal-relative:char;&#10;mso-position-vertical:absolute;&#10;mso-position-vertical-relative:line;&#10;mso-wrap-distance-left:6.7498426pt;&#10;mso-wrap-distance-right:6.7498426pt;">
                <v:stroke color="#000000"/>
                <v:imagedata r:id="rId1702"/>
                <o:lock selection="t"/>
              </v:shape>
            </w:pict>
          </mc:Fallback>
        </mc:AlternateContent>
      </w:r>
      <w:r>
        <mc:AlternateContent>
          <mc:Choice Requires="wps">
            <w:drawing>
              <wp:anchor distT="0" distB="0" distL="85723" distR="85723" simplePos="0" relativeHeight="2291" behindDoc="0" locked="0" layoutInCell="1" hidden="0" allowOverlap="1">
                <wp:simplePos x="0" y="0"/>
                <wp:positionH relativeFrom="character">
                  <wp:posOffset>3296943</wp:posOffset>
                </wp:positionH>
                <wp:positionV relativeFrom="line">
                  <wp:posOffset>174554</wp:posOffset>
                </wp:positionV>
                <wp:extent cx="41023" cy="41023"/>
                <wp:effectExtent l="0" t="0" r="0" b="0"/>
                <wp:wrapNone/>
                <wp:docPr id="2587" name="对象 2587"/>
                <wp:cNvGraphicFramePr>
                  <a:graphicFrameLocks noChangeAspect="0" noSelect="1"/>
                </wp:cNvGraphicFramePr>
                <a:graphic>
                  <a:graphicData uri="http://schemas.microsoft.com/office/word/2010/wordprocessingInk">
                    <w14:contentPart bwMode="auto" r:id="rId1703">
                      <w14:nvContentPartPr>
                        <w14:cNvContentPartPr/>
                      </w14:nvContentPartPr>
                      <w14:xfrm>
                        <a:off x="0" y="0"/>
                        <a:ext cx="41023" cy="41023"/>
                      </w14:xfrm>
                    </w14:contentPart>
                  </a:graphicData>
                </a:graphic>
              </wp:anchor>
            </w:drawing>
          </mc:Choice>
          <mc:Fallback>
            <w:pict>
              <v:shape type="#_x0000_t75" id="对象 2588" o:spid="_x0000_s2588" fillcolor="#FFFFFF" stroked="t" strokeweight="1.0pt" style="position:absolute;&#10;margin-left:259.6018pt;&#10;margin-top:13.74441pt;&#10;width:3.2301602pt;&#10;height:3.2301574pt;&#10;z-index:2291;&#10;mso-position-horizontal:absolute;&#10;mso-position-horizontal-relative:char;&#10;mso-position-vertical:absolute;&#10;mso-position-vertical-relative:line;&#10;mso-wrap-distance-left:6.7498426pt;&#10;mso-wrap-distance-right:6.7498426pt;">
                <v:stroke color="#000000"/>
                <v:imagedata r:id="rId1704"/>
                <o:lock selection="t"/>
              </v:shape>
            </w:pict>
          </mc:Fallback>
        </mc:AlternateContent>
      </w:r>
      <w:r>
        <mc:AlternateContent>
          <mc:Choice Requires="wps">
            <w:drawing>
              <wp:anchor distT="0" distB="0" distL="85723" distR="85723" simplePos="0" relativeHeight="2292" behindDoc="0" locked="0" layoutInCell="1" hidden="0" allowOverlap="1">
                <wp:simplePos x="0" y="0"/>
                <wp:positionH relativeFrom="character">
                  <wp:posOffset>3099097</wp:posOffset>
                </wp:positionH>
                <wp:positionV relativeFrom="line">
                  <wp:posOffset>160081</wp:posOffset>
                </wp:positionV>
                <wp:extent cx="63423" cy="41907"/>
                <wp:effectExtent l="0" t="0" r="0" b="0"/>
                <wp:wrapNone/>
                <wp:docPr id="2590" name="对象 2590"/>
                <wp:cNvGraphicFramePr>
                  <a:graphicFrameLocks noChangeAspect="0" noSelect="1"/>
                </wp:cNvGraphicFramePr>
                <a:graphic>
                  <a:graphicData uri="http://schemas.microsoft.com/office/word/2010/wordprocessingInk">
                    <w14:contentPart bwMode="auto" r:id="rId1705">
                      <w14:nvContentPartPr>
                        <w14:cNvContentPartPr/>
                      </w14:nvContentPartPr>
                      <w14:xfrm>
                        <a:off x="0" y="0"/>
                        <a:ext cx="63423" cy="41907"/>
                      </w14:xfrm>
                    </w14:contentPart>
                  </a:graphicData>
                </a:graphic>
              </wp:anchor>
            </w:drawing>
          </mc:Choice>
          <mc:Fallback>
            <w:pict>
              <v:shape type="#_x0000_t75" id="对象 2591" o:spid="_x0000_s2591" fillcolor="#FFFFFF" stroked="t" strokeweight="1.0pt" style="position:absolute;&#10;margin-left:244.02339pt;&#10;margin-top:12.604803pt;&#10;width:4.9939427pt;&#10;height:3.2998421pt;&#10;z-index:2292;&#10;mso-position-horizontal:absolute;&#10;mso-position-horizontal-relative:char;&#10;mso-position-vertical:absolute;&#10;mso-position-vertical-relative:line;&#10;mso-wrap-distance-left:6.7498426pt;&#10;mso-wrap-distance-right:6.7498426pt;">
                <v:stroke color="#000000"/>
                <v:imagedata r:id="rId1706"/>
                <o:lock selection="t"/>
              </v:shape>
            </w:pict>
          </mc:Fallback>
        </mc:AlternateContent>
      </w:r>
      <w:r>
        <mc:AlternateContent>
          <mc:Choice Requires="wps">
            <w:drawing>
              <wp:anchor distT="0" distB="0" distL="85723" distR="85723" simplePos="0" relativeHeight="2293" behindDoc="0" locked="0" layoutInCell="1" hidden="0" allowOverlap="1">
                <wp:simplePos x="0" y="0"/>
                <wp:positionH relativeFrom="character">
                  <wp:posOffset>3049161</wp:posOffset>
                </wp:positionH>
                <wp:positionV relativeFrom="line">
                  <wp:posOffset>106522</wp:posOffset>
                </wp:positionV>
                <wp:extent cx="46470" cy="88544"/>
                <wp:effectExtent l="0" t="0" r="0" b="0"/>
                <wp:wrapNone/>
                <wp:docPr id="2593" name="对象 2593"/>
                <wp:cNvGraphicFramePr>
                  <a:graphicFrameLocks noChangeAspect="0" noSelect="1"/>
                </wp:cNvGraphicFramePr>
                <a:graphic>
                  <a:graphicData uri="http://schemas.microsoft.com/office/word/2010/wordprocessingInk">
                    <w14:contentPart bwMode="auto" r:id="rId1707">
                      <w14:nvContentPartPr>
                        <w14:cNvContentPartPr/>
                      </w14:nvContentPartPr>
                      <w14:xfrm>
                        <a:off x="0" y="0"/>
                        <a:ext cx="46470" cy="88544"/>
                      </w14:xfrm>
                    </w14:contentPart>
                  </a:graphicData>
                </a:graphic>
              </wp:anchor>
            </w:drawing>
          </mc:Choice>
          <mc:Fallback>
            <w:pict>
              <v:shape type="#_x0000_t75" id="对象 2594" o:spid="_x0000_s2594" fillcolor="#FFFFFF" stroked="t" strokeweight="1.0pt" style="position:absolute;&#10;margin-left:240.09142pt;&#10;margin-top:8.387559pt;&#10;width:3.6590552pt;&#10;height:6.9720464pt;&#10;z-index:2293;&#10;mso-position-horizontal:absolute;&#10;mso-position-horizontal-relative:char;&#10;mso-position-vertical:absolute;&#10;mso-position-vertical-relative:line;&#10;mso-wrap-distance-left:6.7498426pt;&#10;mso-wrap-distance-right:6.7498426pt;">
                <v:stroke color="#000000"/>
                <v:imagedata r:id="rId1708"/>
                <o:lock selection="t"/>
              </v:shape>
            </w:pict>
          </mc:Fallback>
        </mc:AlternateContent>
      </w:r>
      <w:r>
        <mc:AlternateContent>
          <mc:Choice Requires="wps">
            <w:drawing>
              <wp:anchor distT="0" distB="0" distL="85723" distR="85723" simplePos="0" relativeHeight="2294" behindDoc="0" locked="0" layoutInCell="1" hidden="0" allowOverlap="1">
                <wp:simplePos x="0" y="0"/>
                <wp:positionH relativeFrom="character">
                  <wp:posOffset>3174087</wp:posOffset>
                </wp:positionH>
                <wp:positionV relativeFrom="line">
                  <wp:posOffset>95639</wp:posOffset>
                </wp:positionV>
                <wp:extent cx="122720" cy="135279"/>
                <wp:effectExtent l="0" t="0" r="0" b="0"/>
                <wp:wrapNone/>
                <wp:docPr id="2596" name="对象 2596"/>
                <wp:cNvGraphicFramePr>
                  <a:graphicFrameLocks noChangeAspect="0" noSelect="1"/>
                </wp:cNvGraphicFramePr>
                <a:graphic>
                  <a:graphicData uri="http://schemas.microsoft.com/office/word/2010/wordprocessingInk">
                    <w14:contentPart bwMode="auto" r:id="rId1709">
                      <w14:nvContentPartPr>
                        <w14:cNvContentPartPr/>
                      </w14:nvContentPartPr>
                      <w14:xfrm>
                        <a:off x="0" y="0"/>
                        <a:ext cx="122720" cy="135279"/>
                      </w14:xfrm>
                    </w14:contentPart>
                  </a:graphicData>
                </a:graphic>
              </wp:anchor>
            </w:drawing>
          </mc:Choice>
          <mc:Fallback>
            <w:pict>
              <v:shape type="#_x0000_t75" id="对象 2597" o:spid="_x0000_s2597" fillcolor="#FFFFFF" stroked="t" strokeweight="1.0pt" style="position:absolute;&#10;margin-left:249.92812pt;&#10;margin-top:7.5306296pt;&#10;width:9.6629925pt;&#10;height:10.65189pt;&#10;z-index:2294;&#10;mso-position-horizontal:absolute;&#10;mso-position-horizontal-relative:char;&#10;mso-position-vertical:absolute;&#10;mso-position-vertical-relative:line;&#10;mso-wrap-distance-left:6.7498426pt;&#10;mso-wrap-distance-right:6.7498426pt;">
                <v:stroke color="#000000"/>
                <v:imagedata r:id="rId1710"/>
                <o:lock selection="t"/>
              </v:shape>
            </w:pict>
          </mc:Fallback>
        </mc:AlternateContent>
      </w:r>
      <w:r>
        <mc:AlternateContent>
          <mc:Choice Requires="wps">
            <w:drawing>
              <wp:anchor distT="0" distB="0" distL="85723" distR="85723" simplePos="0" relativeHeight="2295" behindDoc="0" locked="0" layoutInCell="1" hidden="0" allowOverlap="1">
                <wp:simplePos x="0" y="0"/>
                <wp:positionH relativeFrom="character">
                  <wp:posOffset>3198314</wp:posOffset>
                </wp:positionH>
                <wp:positionV relativeFrom="line">
                  <wp:posOffset>67604</wp:posOffset>
                </wp:positionV>
                <wp:extent cx="55823" cy="78846"/>
                <wp:effectExtent l="0" t="0" r="0" b="0"/>
                <wp:wrapNone/>
                <wp:docPr id="2599" name="对象 2599"/>
                <wp:cNvGraphicFramePr>
                  <a:graphicFrameLocks noChangeAspect="0" noSelect="1"/>
                </wp:cNvGraphicFramePr>
                <a:graphic>
                  <a:graphicData uri="http://schemas.microsoft.com/office/word/2010/wordprocessingInk">
                    <w14:contentPart bwMode="auto" r:id="rId1711">
                      <w14:nvContentPartPr>
                        <w14:cNvContentPartPr/>
                      </w14:nvContentPartPr>
                      <w14:xfrm>
                        <a:off x="0" y="0"/>
                        <a:ext cx="55823" cy="78846"/>
                      </w14:xfrm>
                    </w14:contentPart>
                  </a:graphicData>
                </a:graphic>
              </wp:anchor>
            </w:drawing>
          </mc:Choice>
          <mc:Fallback>
            <w:pict>
              <v:shape type="#_x0000_t75" id="对象 2600" o:spid="_x0000_s2600" fillcolor="#FFFFFF" stroked="t" strokeweight="1.0pt" style="position:absolute;&#10;margin-left:251.83577pt;&#10;margin-top:5.3231497pt;&#10;width:4.3955173pt;&#10;height:6.208347pt;&#10;z-index:2295;&#10;mso-position-horizontal:absolute;&#10;mso-position-horizontal-relative:char;&#10;mso-position-vertical:absolute;&#10;mso-position-vertical-relative:line;&#10;mso-wrap-distance-left:6.7498426pt;&#10;mso-wrap-distance-right:6.7498426pt;">
                <v:stroke color="#000000"/>
                <v:imagedata r:id="rId1712"/>
                <o:lock selection="t"/>
              </v:shape>
            </w:pict>
          </mc:Fallback>
        </mc:AlternateContent>
      </w:r>
      <w:r>
        <mc:AlternateContent>
          <mc:Choice Requires="wps">
            <w:drawing>
              <wp:anchor distT="0" distB="0" distL="85723" distR="85723" simplePos="0" relativeHeight="2296" behindDoc="0" locked="0" layoutInCell="1" hidden="0" allowOverlap="1">
                <wp:simplePos x="0" y="0"/>
                <wp:positionH relativeFrom="character">
                  <wp:posOffset>2997808</wp:posOffset>
                </wp:positionH>
                <wp:positionV relativeFrom="line">
                  <wp:posOffset>52906</wp:posOffset>
                </wp:positionV>
                <wp:extent cx="50981" cy="167516"/>
                <wp:effectExtent l="0" t="0" r="0" b="0"/>
                <wp:wrapNone/>
                <wp:docPr id="2602" name="对象 2602"/>
                <wp:cNvGraphicFramePr>
                  <a:graphicFrameLocks noChangeAspect="0" noSelect="1"/>
                </wp:cNvGraphicFramePr>
                <a:graphic>
                  <a:graphicData uri="http://schemas.microsoft.com/office/word/2010/wordprocessingInk">
                    <w14:contentPart bwMode="auto" r:id="rId1713">
                      <w14:nvContentPartPr>
                        <w14:cNvContentPartPr/>
                      </w14:nvContentPartPr>
                      <w14:xfrm>
                        <a:off x="0" y="0"/>
                        <a:ext cx="50981" cy="167516"/>
                      </w14:xfrm>
                    </w14:contentPart>
                  </a:graphicData>
                </a:graphic>
              </wp:anchor>
            </w:drawing>
          </mc:Choice>
          <mc:Fallback>
            <w:pict>
              <v:shape type="#_x0000_t75" id="对象 2603" o:spid="_x0000_s2603" fillcolor="#FFFFFF" stroked="t" strokeweight="1.0pt" style="position:absolute;&#10;margin-left:236.04787pt;&#10;margin-top:4.1659055pt;&#10;width:4.0143204pt;&#10;height:13.190236pt;&#10;z-index:2296;&#10;mso-position-horizontal:absolute;&#10;mso-position-horizontal-relative:char;&#10;mso-position-vertical:absolute;&#10;mso-position-vertical-relative:line;&#10;mso-wrap-distance-left:6.7498426pt;&#10;mso-wrap-distance-right:6.7498426pt;">
                <v:stroke color="#000000"/>
                <v:imagedata r:id="rId1714"/>
                <o:lock selection="t"/>
              </v:shape>
            </w:pict>
          </mc:Fallback>
        </mc:AlternateContent>
      </w:r>
      <w:r>
        <mc:AlternateContent>
          <mc:Choice Requires="wps">
            <w:drawing>
              <wp:anchor distT="0" distB="0" distL="85723" distR="85723" simplePos="0" relativeHeight="2297" behindDoc="0" locked="0" layoutInCell="1" hidden="0" allowOverlap="1">
                <wp:simplePos x="0" y="0"/>
                <wp:positionH relativeFrom="character">
                  <wp:posOffset>2809285</wp:posOffset>
                </wp:positionH>
                <wp:positionV relativeFrom="line">
                  <wp:posOffset>8511</wp:posOffset>
                </wp:positionV>
                <wp:extent cx="114811" cy="115720"/>
                <wp:effectExtent l="0" t="0" r="0" b="0"/>
                <wp:wrapNone/>
                <wp:docPr id="2605" name="对象 2605"/>
                <wp:cNvGraphicFramePr>
                  <a:graphicFrameLocks noChangeAspect="0" noSelect="1"/>
                </wp:cNvGraphicFramePr>
                <a:graphic>
                  <a:graphicData uri="http://schemas.microsoft.com/office/word/2010/wordprocessingInk">
                    <w14:contentPart bwMode="auto" r:id="rId1715">
                      <w14:nvContentPartPr>
                        <w14:cNvContentPartPr/>
                      </w14:nvContentPartPr>
                      <w14:xfrm>
                        <a:off x="0" y="0"/>
                        <a:ext cx="114811" cy="115720"/>
                      </w14:xfrm>
                    </w14:contentPart>
                  </a:graphicData>
                </a:graphic>
              </wp:anchor>
            </w:drawing>
          </mc:Choice>
          <mc:Fallback>
            <w:pict>
              <v:shape type="#_x0000_t75" id="对象 2606" o:spid="_x0000_s2606" fillcolor="#FFFFFF" stroked="t" strokeweight="1.0pt" style="position:absolute;&#10;margin-left:221.20354pt;&#10;margin-top:0.6701575pt;&#10;width:9.040237pt;&#10;height:9.111811pt;&#10;z-index:2297;&#10;mso-position-horizontal:absolute;&#10;mso-position-horizontal-relative:char;&#10;mso-position-vertical:absolute;&#10;mso-position-vertical-relative:line;&#10;mso-wrap-distance-left:6.7498426pt;&#10;mso-wrap-distance-right:6.7498426pt;">
                <v:stroke color="#000000"/>
                <v:imagedata r:id="rId1716"/>
                <o:lock selection="t"/>
              </v:shape>
            </w:pict>
          </mc:Fallback>
        </mc:AlternateContent>
      </w:r>
      <w:r>
        <mc:AlternateContent>
          <mc:Choice Requires="wps">
            <w:drawing>
              <wp:anchor distT="0" distB="0" distL="85723" distR="85723" simplePos="0" relativeHeight="2298" behindDoc="0" locked="0" layoutInCell="1" hidden="0" allowOverlap="1">
                <wp:simplePos x="0" y="0"/>
                <wp:positionH relativeFrom="character">
                  <wp:posOffset>2853507</wp:posOffset>
                </wp:positionH>
                <wp:positionV relativeFrom="line">
                  <wp:posOffset>-4101</wp:posOffset>
                </wp:positionV>
                <wp:extent cx="39037" cy="245877"/>
                <wp:effectExtent l="0" t="0" r="0" b="0"/>
                <wp:wrapNone/>
                <wp:docPr id="2608" name="对象 2608"/>
                <wp:cNvGraphicFramePr>
                  <a:graphicFrameLocks noChangeAspect="0" noSelect="1"/>
                </wp:cNvGraphicFramePr>
                <a:graphic>
                  <a:graphicData uri="http://schemas.microsoft.com/office/word/2010/wordprocessingInk">
                    <w14:contentPart bwMode="auto" r:id="rId1717">
                      <w14:nvContentPartPr>
                        <w14:cNvContentPartPr/>
                      </w14:nvContentPartPr>
                      <w14:xfrm>
                        <a:off x="0" y="0"/>
                        <a:ext cx="39037" cy="245877"/>
                      </w14:xfrm>
                    </w14:contentPart>
                  </a:graphicData>
                </a:graphic>
              </wp:anchor>
            </w:drawing>
          </mc:Choice>
          <mc:Fallback>
            <w:pict>
              <v:shape type="#_x0000_t75" id="对象 2609" o:spid="_x0000_s2609" fillcolor="#FFFFFF" stroked="t" strokeweight="1.0pt" style="position:absolute;&#10;margin-left:224.6856pt;&#10;margin-top:-0.32291338pt;&#10;width:3.0737906pt;&#10;height:19.360394pt;&#10;z-index:2298;&#10;mso-position-horizontal:absolute;&#10;mso-position-horizontal-relative:char;&#10;mso-position-vertical:absolute;&#10;mso-position-vertical-relative:line;&#10;mso-wrap-distance-left:6.7498426pt;&#10;mso-wrap-distance-right:6.7498426pt;">
                <v:stroke color="#000000"/>
                <v:imagedata r:id="rId1718"/>
                <o:lock selection="t"/>
              </v:shape>
            </w:pict>
          </mc:Fallback>
        </mc:AlternateContent>
      </w:r>
      <w:r>
        <mc:AlternateContent>
          <mc:Choice Requires="wps">
            <w:drawing>
              <wp:anchor distT="0" distB="0" distL="85723" distR="85723" simplePos="0" relativeHeight="2299" behindDoc="0" locked="0" layoutInCell="1" hidden="0" allowOverlap="1">
                <wp:simplePos x="0" y="0"/>
                <wp:positionH relativeFrom="character">
                  <wp:posOffset>3037076</wp:posOffset>
                </wp:positionH>
                <wp:positionV relativeFrom="line">
                  <wp:posOffset>-19505</wp:posOffset>
                </wp:positionV>
                <wp:extent cx="107560" cy="186730"/>
                <wp:effectExtent l="0" t="0" r="0" b="0"/>
                <wp:wrapNone/>
                <wp:docPr id="2611" name="对象 2611"/>
                <wp:cNvGraphicFramePr>
                  <a:graphicFrameLocks noChangeAspect="0" noSelect="1"/>
                </wp:cNvGraphicFramePr>
                <a:graphic>
                  <a:graphicData uri="http://schemas.microsoft.com/office/word/2010/wordprocessingInk">
                    <w14:contentPart bwMode="auto" r:id="rId1719">
                      <w14:nvContentPartPr>
                        <w14:cNvContentPartPr/>
                      </w14:nvContentPartPr>
                      <w14:xfrm>
                        <a:off x="0" y="0"/>
                        <a:ext cx="107560" cy="186730"/>
                      </w14:xfrm>
                    </w14:contentPart>
                  </a:graphicData>
                </a:graphic>
              </wp:anchor>
            </w:drawing>
          </mc:Choice>
          <mc:Fallback>
            <w:pict>
              <v:shape type="#_x0000_t75" id="对象 2612" o:spid="_x0000_s2612" fillcolor="#FFFFFF" stroked="t" strokeweight="1.0pt" style="position:absolute;&#10;margin-left:239.13983pt;&#10;margin-top:-1.5358268pt;&#10;width:8.4693pt;&#10;height:14.70315pt;&#10;z-index:2299;&#10;mso-position-horizontal:absolute;&#10;mso-position-horizontal-relative:char;&#10;mso-position-vertical:absolute;&#10;mso-position-vertical-relative:line;&#10;mso-wrap-distance-left:6.7498426pt;&#10;mso-wrap-distance-right:6.7498426pt;">
                <v:stroke color="#000000"/>
                <v:imagedata r:id="rId1720"/>
                <o:lock selection="t"/>
              </v:shape>
            </w:pict>
          </mc:Fallback>
        </mc:AlternateContent>
      </w:r>
      <w:r>
        <mc:AlternateContent>
          <mc:Choice Requires="wps">
            <w:drawing>
              <wp:anchor distT="0" distB="0" distL="85723" distR="85723" simplePos="0" relativeHeight="2300" behindDoc="0" locked="0" layoutInCell="1" hidden="0" allowOverlap="1">
                <wp:simplePos x="0" y="0"/>
                <wp:positionH relativeFrom="character">
                  <wp:posOffset>2915279</wp:posOffset>
                </wp:positionH>
                <wp:positionV relativeFrom="line">
                  <wp:posOffset>-20212</wp:posOffset>
                </wp:positionV>
                <wp:extent cx="121632" cy="264296"/>
                <wp:effectExtent l="0" t="0" r="0" b="0"/>
                <wp:wrapNone/>
                <wp:docPr id="2614" name="对象 2614"/>
                <wp:cNvGraphicFramePr>
                  <a:graphicFrameLocks noChangeAspect="0" noSelect="1"/>
                </wp:cNvGraphicFramePr>
                <a:graphic>
                  <a:graphicData uri="http://schemas.microsoft.com/office/word/2010/wordprocessingInk">
                    <w14:contentPart bwMode="auto" r:id="rId1721">
                      <w14:nvContentPartPr>
                        <w14:cNvContentPartPr/>
                      </w14:nvContentPartPr>
                      <w14:xfrm>
                        <a:off x="0" y="0"/>
                        <a:ext cx="121632" cy="264296"/>
                      </w14:xfrm>
                    </w14:contentPart>
                  </a:graphicData>
                </a:graphic>
              </wp:anchor>
            </w:drawing>
          </mc:Choice>
          <mc:Fallback>
            <w:pict>
              <v:shape type="#_x0000_t75" id="对象 2615" o:spid="_x0000_s2615" fillcolor="#FFFFFF" stroked="t" strokeweight="1.0pt" style="position:absolute;&#10;margin-left:229.54953pt;&#10;margin-top:-1.5914961pt;&#10;width:9.577323pt;&#10;height:20.810709pt;&#10;z-index:2300;&#10;mso-position-horizontal:absolute;&#10;mso-position-horizontal-relative:char;&#10;mso-position-vertical:absolute;&#10;mso-position-vertical-relative:line;&#10;mso-wrap-distance-left:6.7498426pt;&#10;mso-wrap-distance-right:6.7498426pt;">
                <v:stroke color="#000000"/>
                <v:imagedata r:id="rId1722"/>
                <o:lock selection="t"/>
              </v:shape>
            </w:pict>
          </mc:Fallback>
        </mc:AlternateContent>
      </w:r>
      <w:r>
        <mc:AlternateContent>
          <mc:Choice Requires="wps">
            <w:drawing>
              <wp:anchor distT="0" distB="0" distL="85723" distR="85723" simplePos="0" relativeHeight="2301" behindDoc="0" locked="0" layoutInCell="1" hidden="0" allowOverlap="1">
                <wp:simplePos x="0" y="0"/>
                <wp:positionH relativeFrom="character">
                  <wp:posOffset>3165915</wp:posOffset>
                </wp:positionH>
                <wp:positionV relativeFrom="line">
                  <wp:posOffset>-31857</wp:posOffset>
                </wp:positionV>
                <wp:extent cx="126813" cy="151040"/>
                <wp:effectExtent l="0" t="0" r="0" b="0"/>
                <wp:wrapNone/>
                <wp:docPr id="2617" name="对象 2617"/>
                <wp:cNvGraphicFramePr>
                  <a:graphicFrameLocks noChangeAspect="0" noSelect="1"/>
                </wp:cNvGraphicFramePr>
                <a:graphic>
                  <a:graphicData uri="http://schemas.microsoft.com/office/word/2010/wordprocessingInk">
                    <w14:contentPart bwMode="auto" r:id="rId1723">
                      <w14:nvContentPartPr>
                        <w14:cNvContentPartPr/>
                      </w14:nvContentPartPr>
                      <w14:xfrm>
                        <a:off x="0" y="0"/>
                        <a:ext cx="126813" cy="151040"/>
                      </w14:xfrm>
                    </w14:contentPart>
                  </a:graphicData>
                </a:graphic>
              </wp:anchor>
            </w:drawing>
          </mc:Choice>
          <mc:Fallback>
            <w:pict>
              <v:shape type="#_x0000_t75" id="对象 2618" o:spid="_x0000_s2618" fillcolor="#FFFFFF" stroked="t" strokeweight="1.0pt" style="position:absolute;&#10;margin-left:249.28467pt;&#10;margin-top:-2.5084252pt;&#10;width:9.985276pt;&#10;height:11.892914pt;&#10;z-index:2301;&#10;mso-position-horizontal:absolute;&#10;mso-position-horizontal-relative:char;&#10;mso-position-vertical:absolute;&#10;mso-position-vertical-relative:line;&#10;mso-wrap-distance-left:6.7498426pt;&#10;mso-wrap-distance-right:6.7498426pt;">
                <v:stroke color="#000000"/>
                <v:imagedata r:id="rId1724"/>
                <o:lock selection="t"/>
              </v:shape>
            </w:pict>
          </mc:Fallback>
        </mc:AlternateContent>
      </w:r>
      <w:r>
        <mc:AlternateContent>
          <mc:Choice Requires="wps">
            <w:drawing>
              <wp:anchor distT="0" distB="0" distL="85723" distR="85723" simplePos="0" relativeHeight="2302" behindDoc="0" locked="0" layoutInCell="1" hidden="0" allowOverlap="1">
                <wp:simplePos x="0" y="0"/>
                <wp:positionH relativeFrom="character">
                  <wp:posOffset>2959445</wp:posOffset>
                </wp:positionH>
                <wp:positionV relativeFrom="line">
                  <wp:posOffset>-70636</wp:posOffset>
                </wp:positionV>
                <wp:extent cx="74610" cy="67839"/>
                <wp:effectExtent l="0" t="0" r="0" b="0"/>
                <wp:wrapNone/>
                <wp:docPr id="2620" name="对象 2620"/>
                <wp:cNvGraphicFramePr>
                  <a:graphicFrameLocks noChangeAspect="0" noSelect="1"/>
                </wp:cNvGraphicFramePr>
                <a:graphic>
                  <a:graphicData uri="http://schemas.microsoft.com/office/word/2010/wordprocessingInk">
                    <w14:contentPart bwMode="auto" r:id="rId1725">
                      <w14:nvContentPartPr>
                        <w14:cNvContentPartPr/>
                      </w14:nvContentPartPr>
                      <w14:xfrm>
                        <a:off x="0" y="0"/>
                        <a:ext cx="74610" cy="67839"/>
                      </w14:xfrm>
                    </w14:contentPart>
                  </a:graphicData>
                </a:graphic>
              </wp:anchor>
            </w:drawing>
          </mc:Choice>
          <mc:Fallback>
            <w:pict>
              <v:shape type="#_x0000_t75" id="对象 2621" o:spid="_x0000_s2621" fillcolor="#FFFFFF" stroked="t" strokeweight="1.0pt" style="position:absolute;&#10;margin-left:233.02716pt;&#10;margin-top:-5.5618896pt;&#10;width:5.874872pt;&#10;height:5.3416533pt;&#10;z-index:2302;&#10;mso-position-horizontal:absolute;&#10;mso-position-horizontal-relative:char;&#10;mso-position-vertical:absolute;&#10;mso-position-vertical-relative:line;&#10;mso-wrap-distance-left:6.7498426pt;&#10;mso-wrap-distance-right:6.7498426pt;">
                <v:stroke color="#000000"/>
                <v:imagedata r:id="rId1726"/>
                <o:lock selection="t"/>
              </v:shape>
            </w:pict>
          </mc:Fallback>
        </mc:AlternateContent>
      </w:r>
    </w:p>
    <w:p>
      <w:pPr>
        <w:rPr>
          <w:rFonts w:hint="eastAsia"/>
        </w:rPr>
      </w:pPr>
      <w:r>
        <w:rPr>
          <w:rFonts w:hint="eastAsia"/>
        </w:rPr>
        <w:t>练习2：设备无关的颜色空间、设备依赖的颜色空间，举例，区别</w:t>
      </w:r>
    </w:p>
    <w:p>
      <w:pPr>
        <w:rPr>
          <w:rFonts w:hint="eastAsia"/>
        </w:rPr>
      </w:pPr>
      <w:r>
        <mc:AlternateContent>
          <mc:Choice Requires="wps">
            <w:drawing>
              <wp:anchor distT="0" distB="0" distL="85723" distR="85723" simplePos="0" relativeHeight="2215" behindDoc="0" locked="0" layoutInCell="1" hidden="0" allowOverlap="1">
                <wp:simplePos x="0" y="0"/>
                <wp:positionH relativeFrom="character">
                  <wp:posOffset>337104</wp:posOffset>
                </wp:positionH>
                <wp:positionV relativeFrom="line">
                  <wp:posOffset>33439</wp:posOffset>
                </wp:positionV>
                <wp:extent cx="92908" cy="139922"/>
                <wp:effectExtent l="0" t="0" r="0" b="0"/>
                <wp:wrapNone/>
                <wp:docPr id="2623" name="对象 2623"/>
                <wp:cNvGraphicFramePr>
                  <a:graphicFrameLocks noChangeAspect="0" noSelect="1"/>
                </wp:cNvGraphicFramePr>
                <a:graphic>
                  <a:graphicData uri="http://schemas.microsoft.com/office/word/2010/wordprocessingInk">
                    <w14:contentPart bwMode="auto" r:id="rId1727">
                      <w14:nvContentPartPr>
                        <w14:cNvContentPartPr/>
                      </w14:nvContentPartPr>
                      <w14:xfrm>
                        <a:off x="0" y="0"/>
                        <a:ext cx="92908" cy="139922"/>
                      </w14:xfrm>
                    </w14:contentPart>
                  </a:graphicData>
                </a:graphic>
              </wp:anchor>
            </w:drawing>
          </mc:Choice>
          <mc:Fallback>
            <w:pict>
              <v:shape type="#_x0000_t75" id="对象 2624" o:spid="_x0000_s2624" fillcolor="#FFFFFF" stroked="t" strokeweight="1.0pt" style="position:absolute;&#10;margin-left:26.543623pt;&#10;margin-top:2.632992pt;&#10;width:7.315667pt;&#10;height:11.01748pt;&#10;z-index:2215;&#10;mso-position-horizontal:absolute;&#10;mso-position-horizontal-relative:char;&#10;mso-position-vertical:absolute;&#10;mso-position-vertical-relative:line;&#10;mso-wrap-distance-left:6.7498426pt;&#10;mso-wrap-distance-right:6.7498426pt;">
                <v:stroke color="#000000"/>
                <v:imagedata r:id="rId1728"/>
                <o:lock selection="t"/>
              </v:shape>
            </w:pict>
          </mc:Fallback>
        </mc:AlternateContent>
      </w:r>
      <w:r>
        <mc:AlternateContent>
          <mc:Choice Requires="wps">
            <w:drawing>
              <wp:anchor distT="0" distB="0" distL="85723" distR="85723" simplePos="0" relativeHeight="2216" behindDoc="0" locked="0" layoutInCell="1" hidden="0" allowOverlap="1">
                <wp:simplePos x="0" y="0"/>
                <wp:positionH relativeFrom="character">
                  <wp:posOffset>434694</wp:posOffset>
                </wp:positionH>
                <wp:positionV relativeFrom="line">
                  <wp:posOffset>132519</wp:posOffset>
                </wp:positionV>
                <wp:extent cx="88843" cy="31708"/>
                <wp:effectExtent l="0" t="0" r="0" b="0"/>
                <wp:wrapNone/>
                <wp:docPr id="2626" name="对象 2626"/>
                <wp:cNvGraphicFramePr>
                  <a:graphicFrameLocks noChangeAspect="0" noSelect="1"/>
                </wp:cNvGraphicFramePr>
                <a:graphic>
                  <a:graphicData uri="http://schemas.microsoft.com/office/word/2010/wordprocessingInk">
                    <w14:contentPart bwMode="auto" r:id="rId1729">
                      <w14:nvContentPartPr>
                        <w14:cNvContentPartPr/>
                      </w14:nvContentPartPr>
                      <w14:xfrm>
                        <a:off x="0" y="0"/>
                        <a:ext cx="88843" cy="31708"/>
                      </w14:xfrm>
                    </w14:contentPart>
                  </a:graphicData>
                </a:graphic>
              </wp:anchor>
            </w:drawing>
          </mc:Choice>
          <mc:Fallback>
            <w:pict>
              <v:shape type="#_x0000_t75" id="对象 2627" o:spid="_x0000_s2627" fillcolor="#FFFFFF" stroked="t" strokeweight="1.0pt" style="position:absolute;&#10;margin-left:34.22795pt;&#10;margin-top:10.4345665pt;&#10;width:6.9955125pt;&#10;height:2.496771pt;&#10;z-index:2216;&#10;mso-position-horizontal:absolute;&#10;mso-position-horizontal-relative:char;&#10;mso-position-vertical:absolute;&#10;mso-position-vertical-relative:line;&#10;mso-wrap-distance-left:6.7498426pt;&#10;mso-wrap-distance-right:6.7498426pt;">
                <v:stroke color="#000000"/>
                <v:imagedata r:id="rId1730"/>
                <o:lock selection="t"/>
              </v:shape>
            </w:pict>
          </mc:Fallback>
        </mc:AlternateContent>
      </w:r>
      <w:r>
        <mc:AlternateContent>
          <mc:Choice Requires="wps">
            <w:drawing>
              <wp:anchor distT="0" distB="0" distL="85723" distR="85723" simplePos="0" relativeHeight="2217" behindDoc="0" locked="0" layoutInCell="1" hidden="0" allowOverlap="1">
                <wp:simplePos x="0" y="0"/>
                <wp:positionH relativeFrom="character">
                  <wp:posOffset>868702</wp:posOffset>
                </wp:positionH>
                <wp:positionV relativeFrom="line">
                  <wp:posOffset>49009</wp:posOffset>
                </wp:positionV>
                <wp:extent cx="27684" cy="152669"/>
                <wp:effectExtent l="0" t="0" r="0" b="0"/>
                <wp:wrapNone/>
                <wp:docPr id="2629" name="对象 2629"/>
                <wp:cNvGraphicFramePr>
                  <a:graphicFrameLocks noChangeAspect="0" noSelect="1"/>
                </wp:cNvGraphicFramePr>
                <a:graphic>
                  <a:graphicData uri="http://schemas.microsoft.com/office/word/2010/wordprocessingInk">
                    <w14:contentPart bwMode="auto" r:id="rId1731">
                      <w14:nvContentPartPr>
                        <w14:cNvContentPartPr/>
                      </w14:nvContentPartPr>
                      <w14:xfrm>
                        <a:off x="0" y="0"/>
                        <a:ext cx="27684" cy="152669"/>
                      </w14:xfrm>
                    </w14:contentPart>
                  </a:graphicData>
                </a:graphic>
              </wp:anchor>
            </w:drawing>
          </mc:Choice>
          <mc:Fallback>
            <w:pict>
              <v:shape type="#_x0000_t75" id="对象 2630" o:spid="_x0000_s2630" fillcolor="#FFFFFF" stroked="t" strokeweight="1.0pt" style="position:absolute;&#10;margin-left:68.40173pt;&#10;margin-top:3.8589764pt;&#10;width:2.1798432pt;&#10;height:12.021182pt;&#10;z-index:2217;&#10;mso-position-horizontal:absolute;&#10;mso-position-horizontal-relative:char;&#10;mso-position-vertical:absolute;&#10;mso-position-vertical-relative:line;&#10;mso-wrap-distance-left:6.7498426pt;&#10;mso-wrap-distance-right:6.7498426pt;">
                <v:stroke color="#000000"/>
                <v:imagedata r:id="rId1732"/>
                <o:lock selection="t"/>
              </v:shape>
            </w:pict>
          </mc:Fallback>
        </mc:AlternateContent>
      </w:r>
      <w:r>
        <mc:AlternateContent>
          <mc:Choice Requires="wps">
            <w:drawing>
              <wp:anchor distT="0" distB="0" distL="85723" distR="85723" simplePos="0" relativeHeight="2218" behindDoc="0" locked="0" layoutInCell="1" hidden="0" allowOverlap="1">
                <wp:simplePos x="0" y="0"/>
                <wp:positionH relativeFrom="character">
                  <wp:posOffset>547920</wp:posOffset>
                </wp:positionH>
                <wp:positionV relativeFrom="line">
                  <wp:posOffset>46824</wp:posOffset>
                </wp:positionV>
                <wp:extent cx="61235" cy="28397"/>
                <wp:effectExtent l="0" t="0" r="0" b="0"/>
                <wp:wrapNone/>
                <wp:docPr id="2632" name="对象 2632"/>
                <wp:cNvGraphicFramePr>
                  <a:graphicFrameLocks noChangeAspect="0" noSelect="1"/>
                </wp:cNvGraphicFramePr>
                <a:graphic>
                  <a:graphicData uri="http://schemas.microsoft.com/office/word/2010/wordprocessingInk">
                    <w14:contentPart bwMode="auto" r:id="rId1733">
                      <w14:nvContentPartPr>
                        <w14:cNvContentPartPr/>
                      </w14:nvContentPartPr>
                      <w14:xfrm>
                        <a:off x="0" y="0"/>
                        <a:ext cx="61235" cy="28397"/>
                      </w14:xfrm>
                    </w14:contentPart>
                  </a:graphicData>
                </a:graphic>
              </wp:anchor>
            </w:drawing>
          </mc:Choice>
          <mc:Fallback>
            <w:pict>
              <v:shape type="#_x0000_t75" id="对象 2633" o:spid="_x0000_s2633" fillcolor="#FFFFFF" stroked="t" strokeweight="1.0pt" style="position:absolute;&#10;margin-left:43.143307pt;&#10;margin-top:3.686929pt;&#10;width:4.8216543pt;&#10;height:2.235984pt;&#10;z-index:2218;&#10;mso-position-horizontal:absolute;&#10;mso-position-horizontal-relative:char;&#10;mso-position-vertical:absolute;&#10;mso-position-vertical-relative:line;&#10;mso-wrap-distance-left:6.7498426pt;&#10;mso-wrap-distance-right:6.7498426pt;">
                <v:stroke color="#000000"/>
                <v:imagedata r:id="rId1734"/>
                <o:lock selection="t"/>
              </v:shape>
            </w:pict>
          </mc:Fallback>
        </mc:AlternateContent>
      </w:r>
      <w:r>
        <mc:AlternateContent>
          <mc:Choice Requires="wps">
            <w:drawing>
              <wp:anchor distT="0" distB="0" distL="85723" distR="85723" simplePos="0" relativeHeight="2219" behindDoc="0" locked="0" layoutInCell="1" hidden="0" allowOverlap="1">
                <wp:simplePos x="0" y="0"/>
                <wp:positionH relativeFrom="character">
                  <wp:posOffset>522507</wp:posOffset>
                </wp:positionH>
                <wp:positionV relativeFrom="line">
                  <wp:posOffset>34545</wp:posOffset>
                </wp:positionV>
                <wp:extent cx="99998" cy="140903"/>
                <wp:effectExtent l="0" t="0" r="0" b="0"/>
                <wp:wrapNone/>
                <wp:docPr id="2635" name="对象 2635"/>
                <wp:cNvGraphicFramePr>
                  <a:graphicFrameLocks noChangeAspect="0" noSelect="1"/>
                </wp:cNvGraphicFramePr>
                <a:graphic>
                  <a:graphicData uri="http://schemas.microsoft.com/office/word/2010/wordprocessingInk">
                    <w14:contentPart bwMode="auto" r:id="rId1735">
                      <w14:nvContentPartPr>
                        <w14:cNvContentPartPr/>
                      </w14:nvContentPartPr>
                      <w14:xfrm>
                        <a:off x="0" y="0"/>
                        <a:ext cx="99998" cy="140903"/>
                      </w14:xfrm>
                    </w14:contentPart>
                  </a:graphicData>
                </a:graphic>
              </wp:anchor>
            </w:drawing>
          </mc:Choice>
          <mc:Fallback>
            <w:pict>
              <v:shape type="#_x0000_t75" id="对象 2636" o:spid="_x0000_s2636" fillcolor="#FFFFFF" stroked="t" strokeweight="1.0pt" style="position:absolute;&#10;margin-left:41.142284pt;&#10;margin-top:2.7200787pt;&#10;width:7.873936pt;&#10;height:11.094802pt;&#10;z-index:2219;&#10;mso-position-horizontal:absolute;&#10;mso-position-horizontal-relative:char;&#10;mso-position-vertical:absolute;&#10;mso-position-vertical-relative:line;&#10;mso-wrap-distance-left:6.7498426pt;&#10;mso-wrap-distance-right:6.7498426pt;">
                <v:stroke color="#000000"/>
                <v:imagedata r:id="rId1736"/>
                <o:lock selection="t"/>
              </v:shape>
            </w:pict>
          </mc:Fallback>
        </mc:AlternateContent>
      </w:r>
      <w:r>
        <mc:AlternateContent>
          <mc:Choice Requires="wps">
            <w:drawing>
              <wp:anchor distT="0" distB="0" distL="85723" distR="85723" simplePos="0" relativeHeight="2220" behindDoc="0" locked="0" layoutInCell="1" hidden="0" allowOverlap="1">
                <wp:simplePos x="0" y="0"/>
                <wp:positionH relativeFrom="character">
                  <wp:posOffset>736174</wp:posOffset>
                </wp:positionH>
                <wp:positionV relativeFrom="line">
                  <wp:posOffset>21114</wp:posOffset>
                </wp:positionV>
                <wp:extent cx="95415" cy="149172"/>
                <wp:effectExtent l="0" t="0" r="0" b="0"/>
                <wp:wrapNone/>
                <wp:docPr id="2638" name="对象 2638"/>
                <wp:cNvGraphicFramePr>
                  <a:graphicFrameLocks noChangeAspect="0" noSelect="1"/>
                </wp:cNvGraphicFramePr>
                <a:graphic>
                  <a:graphicData uri="http://schemas.microsoft.com/office/word/2010/wordprocessingInk">
                    <w14:contentPart bwMode="auto" r:id="rId1737">
                      <w14:nvContentPartPr>
                        <w14:cNvContentPartPr/>
                      </w14:nvContentPartPr>
                      <w14:xfrm>
                        <a:off x="0" y="0"/>
                        <a:ext cx="95415" cy="149172"/>
                      </w14:xfrm>
                    </w14:contentPart>
                  </a:graphicData>
                </a:graphic>
              </wp:anchor>
            </w:drawing>
          </mc:Choice>
          <mc:Fallback>
            <w:pict>
              <v:shape type="#_x0000_t75" id="对象 2639" o:spid="_x0000_s2639" fillcolor="#FFFFFF" stroked="t" strokeweight="1.0pt" style="position:absolute;&#10;margin-left:57.966457pt;&#10;margin-top:1.6625198pt;&#10;width:7.512995pt;&#10;height:11.745827pt;&#10;z-index:2220;&#10;mso-position-horizontal:absolute;&#10;mso-position-horizontal-relative:char;&#10;mso-position-vertical:absolute;&#10;mso-position-vertical-relative:line;&#10;mso-wrap-distance-left:6.7498426pt;&#10;mso-wrap-distance-right:6.7498426pt;">
                <v:stroke color="#000000"/>
                <v:imagedata r:id="rId1738"/>
                <o:lock selection="t"/>
              </v:shape>
            </w:pict>
          </mc:Fallback>
        </mc:AlternateContent>
      </w:r>
      <w:r>
        <mc:AlternateContent>
          <mc:Choice Requires="wps">
            <w:drawing>
              <wp:anchor distT="0" distB="0" distL="85723" distR="85723" simplePos="0" relativeHeight="2221" behindDoc="0" locked="0" layoutInCell="1" hidden="0" allowOverlap="1">
                <wp:simplePos x="0" y="0"/>
                <wp:positionH relativeFrom="character">
                  <wp:posOffset>750812</wp:posOffset>
                </wp:positionH>
                <wp:positionV relativeFrom="line">
                  <wp:posOffset>14304</wp:posOffset>
                </wp:positionV>
                <wp:extent cx="76545" cy="147316"/>
                <wp:effectExtent l="0" t="0" r="0" b="0"/>
                <wp:wrapNone/>
                <wp:docPr id="2641" name="对象 2641"/>
                <wp:cNvGraphicFramePr>
                  <a:graphicFrameLocks noChangeAspect="0" noSelect="1"/>
                </wp:cNvGraphicFramePr>
                <a:graphic>
                  <a:graphicData uri="http://schemas.microsoft.com/office/word/2010/wordprocessingInk">
                    <w14:contentPart bwMode="auto" r:id="rId1739">
                      <w14:nvContentPartPr>
                        <w14:cNvContentPartPr/>
                      </w14:nvContentPartPr>
                      <w14:xfrm>
                        <a:off x="0" y="0"/>
                        <a:ext cx="76545" cy="147316"/>
                      </w14:xfrm>
                    </w14:contentPart>
                  </a:graphicData>
                </a:graphic>
              </wp:anchor>
            </w:drawing>
          </mc:Choice>
          <mc:Fallback>
            <w:pict>
              <v:shape type="#_x0000_t75" id="对象 2642" o:spid="_x0000_s2642" fillcolor="#FFFFFF" stroked="t" strokeweight="1.0pt" style="position:absolute;&#10;margin-left:59.119053pt;&#10;margin-top:1.1263779pt;&#10;width:6.0272427pt;&#10;height:11.599685pt;&#10;z-index:2221;&#10;mso-position-horizontal:absolute;&#10;mso-position-horizontal-relative:char;&#10;mso-position-vertical:absolute;&#10;mso-position-vertical-relative:line;&#10;mso-wrap-distance-left:6.7498426pt;&#10;mso-wrap-distance-right:6.7498426pt;">
                <v:stroke color="#000000"/>
                <v:imagedata r:id="rId1740"/>
                <o:lock selection="t"/>
              </v:shape>
            </w:pict>
          </mc:Fallback>
        </mc:AlternateContent>
      </w:r>
      <w:r>
        <mc:AlternateContent>
          <mc:Choice Requires="wps">
            <w:drawing>
              <wp:anchor distT="0" distB="0" distL="85723" distR="85723" simplePos="0" relativeHeight="2222" behindDoc="0" locked="0" layoutInCell="1" hidden="0" allowOverlap="1">
                <wp:simplePos x="0" y="0"/>
                <wp:positionH relativeFrom="character">
                  <wp:posOffset>951883</wp:posOffset>
                </wp:positionH>
                <wp:positionV relativeFrom="line">
                  <wp:posOffset>9050</wp:posOffset>
                </wp:positionV>
                <wp:extent cx="127064" cy="150785"/>
                <wp:effectExtent l="0" t="0" r="0" b="0"/>
                <wp:wrapNone/>
                <wp:docPr id="2644" name="对象 2644"/>
                <wp:cNvGraphicFramePr>
                  <a:graphicFrameLocks noChangeAspect="0" noSelect="1"/>
                </wp:cNvGraphicFramePr>
                <a:graphic>
                  <a:graphicData uri="http://schemas.microsoft.com/office/word/2010/wordprocessingInk">
                    <w14:contentPart bwMode="auto" r:id="rId1741">
                      <w14:nvContentPartPr>
                        <w14:cNvContentPartPr/>
                      </w14:nvContentPartPr>
                      <w14:xfrm>
                        <a:off x="0" y="0"/>
                        <a:ext cx="127064" cy="150785"/>
                      </w14:xfrm>
                    </w14:contentPart>
                  </a:graphicData>
                </a:graphic>
              </wp:anchor>
            </w:drawing>
          </mc:Choice>
          <mc:Fallback>
            <w:pict>
              <v:shape type="#_x0000_t75" id="对象 2645" o:spid="_x0000_s2645" fillcolor="#FFFFFF" stroked="t" strokeweight="1.0pt" style="position:absolute;&#10;margin-left:74.95149pt;&#10;margin-top:0.71259844pt;&#10;width:10.005039pt;&#10;height:11.872834pt;&#10;z-index:2222;&#10;mso-position-horizontal:absolute;&#10;mso-position-horizontal-relative:char;&#10;mso-position-vertical:absolute;&#10;mso-position-vertical-relative:line;&#10;mso-wrap-distance-left:6.7498426pt;&#10;mso-wrap-distance-right:6.7498426pt;">
                <v:stroke color="#000000"/>
                <v:imagedata r:id="rId1742"/>
                <o:lock selection="t"/>
              </v:shape>
            </w:pict>
          </mc:Fallback>
        </mc:AlternateContent>
      </w:r>
      <w:r>
        <mc:AlternateContent>
          <mc:Choice Requires="wps">
            <w:drawing>
              <wp:anchor distT="0" distB="0" distL="85723" distR="85723" simplePos="0" relativeHeight="2223" behindDoc="0" locked="0" layoutInCell="1" hidden="0" allowOverlap="1">
                <wp:simplePos x="0" y="0"/>
                <wp:positionH relativeFrom="character">
                  <wp:posOffset>444820</wp:posOffset>
                </wp:positionH>
                <wp:positionV relativeFrom="line">
                  <wp:posOffset>7040</wp:posOffset>
                </wp:positionV>
                <wp:extent cx="44014" cy="152718"/>
                <wp:effectExtent l="0" t="0" r="0" b="0"/>
                <wp:wrapNone/>
                <wp:docPr id="2647" name="对象 2647"/>
                <wp:cNvGraphicFramePr>
                  <a:graphicFrameLocks noChangeAspect="0" noSelect="1"/>
                </wp:cNvGraphicFramePr>
                <a:graphic>
                  <a:graphicData uri="http://schemas.microsoft.com/office/word/2010/wordprocessingInk">
                    <w14:contentPart bwMode="auto" r:id="rId1743">
                      <w14:nvContentPartPr>
                        <w14:cNvContentPartPr/>
                      </w14:nvContentPartPr>
                      <w14:xfrm>
                        <a:off x="0" y="0"/>
                        <a:ext cx="44014" cy="152718"/>
                      </w14:xfrm>
                    </w14:contentPart>
                  </a:graphicData>
                </a:graphic>
              </wp:anchor>
            </w:drawing>
          </mc:Choice>
          <mc:Fallback>
            <w:pict>
              <v:shape type="#_x0000_t75" id="对象 2648" o:spid="_x0000_s2648" fillcolor="#FFFFFF" stroked="t" strokeweight="1.0pt" style="position:absolute;&#10;margin-left:35.025196pt;&#10;margin-top:0.55440944pt;&#10;width:3.4656703pt;&#10;height:12.02504pt;&#10;z-index:2223;&#10;mso-position-horizontal:absolute;&#10;mso-position-horizontal-relative:char;&#10;mso-position-vertical:absolute;&#10;mso-position-vertical-relative:line;&#10;mso-wrap-distance-left:6.7498426pt;&#10;mso-wrap-distance-right:6.7498426pt;">
                <v:stroke color="#000000"/>
                <v:imagedata r:id="rId1744"/>
                <o:lock selection="t"/>
              </v:shape>
            </w:pict>
          </mc:Fallback>
        </mc:AlternateContent>
      </w:r>
      <w:r>
        <mc:AlternateContent>
          <mc:Choice Requires="wps">
            <w:drawing>
              <wp:anchor distT="0" distB="0" distL="85723" distR="85723" simplePos="0" relativeHeight="2224" behindDoc="0" locked="0" layoutInCell="1" hidden="0" allowOverlap="1">
                <wp:simplePos x="0" y="0"/>
                <wp:positionH relativeFrom="character">
                  <wp:posOffset>874795</wp:posOffset>
                </wp:positionH>
                <wp:positionV relativeFrom="line">
                  <wp:posOffset>-10911</wp:posOffset>
                </wp:positionV>
                <wp:extent cx="55357" cy="91277"/>
                <wp:effectExtent l="0" t="0" r="0" b="0"/>
                <wp:wrapNone/>
                <wp:docPr id="2650" name="对象 2650"/>
                <wp:cNvGraphicFramePr>
                  <a:graphicFrameLocks noChangeAspect="0" noSelect="1"/>
                </wp:cNvGraphicFramePr>
                <a:graphic>
                  <a:graphicData uri="http://schemas.microsoft.com/office/word/2010/wordprocessingInk">
                    <w14:contentPart bwMode="auto" r:id="rId1745">
                      <w14:nvContentPartPr>
                        <w14:cNvContentPartPr/>
                      </w14:nvContentPartPr>
                      <w14:xfrm>
                        <a:off x="0" y="0"/>
                        <a:ext cx="55357" cy="91277"/>
                      </w14:xfrm>
                    </w14:contentPart>
                  </a:graphicData>
                </a:graphic>
              </wp:anchor>
            </w:drawing>
          </mc:Choice>
          <mc:Fallback>
            <w:pict>
              <v:shape type="#_x0000_t75" id="对象 2651" o:spid="_x0000_s2651" fillcolor="#FFFFFF" stroked="t" strokeweight="1.0pt" style="position:absolute;&#10;margin-left:68.88158pt;&#10;margin-top:-0.85913384pt;&#10;width:4.3588967pt;&#10;height:7.187165pt;&#10;z-index:2224;&#10;mso-position-horizontal:absolute;&#10;mso-position-horizontal-relative:char;&#10;mso-position-vertical:absolute;&#10;mso-position-vertical-relative:line;&#10;mso-wrap-distance-left:6.7498426pt;&#10;mso-wrap-distance-right:6.7498426pt;">
                <v:stroke color="#000000"/>
                <v:imagedata r:id="rId1746"/>
                <o:lock selection="t"/>
              </v:shape>
            </w:pict>
          </mc:Fallback>
        </mc:AlternateContent>
      </w:r>
      <w:r>
        <mc:AlternateContent>
          <mc:Choice Requires="wps">
            <w:drawing>
              <wp:anchor distT="0" distB="0" distL="85723" distR="85723" simplePos="0" relativeHeight="2225" behindDoc="0" locked="0" layoutInCell="1" hidden="0" allowOverlap="1">
                <wp:simplePos x="0" y="0"/>
                <wp:positionH relativeFrom="character">
                  <wp:posOffset>540689</wp:posOffset>
                </wp:positionH>
                <wp:positionV relativeFrom="line">
                  <wp:posOffset>-11543</wp:posOffset>
                </wp:positionV>
                <wp:extent cx="67836" cy="40326"/>
                <wp:effectExtent l="0" t="0" r="0" b="0"/>
                <wp:wrapNone/>
                <wp:docPr id="2653" name="对象 2653"/>
                <wp:cNvGraphicFramePr>
                  <a:graphicFrameLocks noChangeAspect="0" noSelect="1"/>
                </wp:cNvGraphicFramePr>
                <a:graphic>
                  <a:graphicData uri="http://schemas.microsoft.com/office/word/2010/wordprocessingInk">
                    <w14:contentPart bwMode="auto" r:id="rId1747">
                      <w14:nvContentPartPr>
                        <w14:cNvContentPartPr/>
                      </w14:nvContentPartPr>
                      <w14:xfrm>
                        <a:off x="0" y="0"/>
                        <a:ext cx="67836" cy="40326"/>
                      </w14:xfrm>
                    </w14:contentPart>
                  </a:graphicData>
                </a:graphic>
              </wp:anchor>
            </w:drawing>
          </mc:Choice>
          <mc:Fallback>
            <w:pict>
              <v:shape type="#_x0000_t75" id="对象 2654" o:spid="_x0000_s2654" fillcolor="#FFFFFF" stroked="t" strokeweight="1.0pt" style="position:absolute;&#10;margin-left:42.573936pt;&#10;margin-top:-0.90889764pt;&#10;width:5.341417pt;&#10;height:3.1752756pt;&#10;z-index:2225;&#10;mso-position-horizontal:absolute;&#10;mso-position-horizontal-relative:char;&#10;mso-position-vertical:absolute;&#10;mso-position-vertical-relative:line;&#10;mso-wrap-distance-left:6.7498426pt;&#10;mso-wrap-distance-right:6.7498426pt;">
                <v:stroke color="#000000"/>
                <v:imagedata r:id="rId1748"/>
                <o:lock selection="t"/>
              </v:shape>
            </w:pict>
          </mc:Fallback>
        </mc:AlternateContent>
      </w:r>
      <w:r>
        <mc:AlternateContent>
          <mc:Choice Requires="wps">
            <w:drawing>
              <wp:anchor distT="0" distB="0" distL="85723" distR="85723" simplePos="0" relativeHeight="2226" behindDoc="0" locked="0" layoutInCell="1" hidden="0" allowOverlap="1">
                <wp:simplePos x="0" y="0"/>
                <wp:positionH relativeFrom="character">
                  <wp:posOffset>855861</wp:posOffset>
                </wp:positionH>
                <wp:positionV relativeFrom="line">
                  <wp:posOffset>-28258</wp:posOffset>
                </wp:positionV>
                <wp:extent cx="34030" cy="95247"/>
                <wp:effectExtent l="0" t="0" r="0" b="0"/>
                <wp:wrapNone/>
                <wp:docPr id="2656" name="对象 2656"/>
                <wp:cNvGraphicFramePr>
                  <a:graphicFrameLocks noChangeAspect="0" noSelect="1"/>
                </wp:cNvGraphicFramePr>
                <a:graphic>
                  <a:graphicData uri="http://schemas.microsoft.com/office/word/2010/wordprocessingInk">
                    <w14:contentPart bwMode="auto" r:id="rId1749">
                      <w14:nvContentPartPr>
                        <w14:cNvContentPartPr/>
                      </w14:nvContentPartPr>
                      <w14:xfrm>
                        <a:off x="0" y="0"/>
                        <a:ext cx="34030" cy="95247"/>
                      </w14:xfrm>
                    </w14:contentPart>
                  </a:graphicData>
                </a:graphic>
              </wp:anchor>
            </w:drawing>
          </mc:Choice>
          <mc:Fallback>
            <w:pict>
              <v:shape type="#_x0000_t75" id="对象 2657" o:spid="_x0000_s2657" fillcolor="#FFFFFF" stroked="t" strokeweight="1.0pt" style="position:absolute;&#10;margin-left:67.39063pt;&#10;margin-top:-2.2250395pt;&#10;width:2.6796048pt;&#10;height:7.499764pt;&#10;z-index:2226;&#10;mso-position-horizontal:absolute;&#10;mso-position-horizontal-relative:char;&#10;mso-position-vertical:absolute;&#10;mso-position-vertical-relative:line;&#10;mso-wrap-distance-left:6.7498426pt;&#10;mso-wrap-distance-right:6.7498426pt;">
                <v:stroke color="#000000"/>
                <v:imagedata r:id="rId1750"/>
                <o:lock selection="t"/>
              </v:shape>
            </w:pict>
          </mc:Fallback>
        </mc:AlternateContent>
      </w:r>
      <w:r>
        <mc:AlternateContent>
          <mc:Choice Requires="wps">
            <w:drawing>
              <wp:anchor distT="0" distB="0" distL="85723" distR="85723" simplePos="0" relativeHeight="2303" behindDoc="0" locked="0" layoutInCell="1" hidden="0" allowOverlap="1">
                <wp:simplePos x="0" y="0"/>
                <wp:positionH relativeFrom="character">
                  <wp:posOffset>1992801</wp:posOffset>
                </wp:positionH>
                <wp:positionV relativeFrom="line">
                  <wp:posOffset>162433</wp:posOffset>
                </wp:positionV>
                <wp:extent cx="36468" cy="52167"/>
                <wp:effectExtent l="0" t="0" r="0" b="0"/>
                <wp:wrapNone/>
                <wp:docPr id="2659" name="对象 2659"/>
                <wp:cNvGraphicFramePr>
                  <a:graphicFrameLocks noChangeAspect="0" noSelect="1"/>
                </wp:cNvGraphicFramePr>
                <a:graphic>
                  <a:graphicData uri="http://schemas.microsoft.com/office/word/2010/wordprocessingInk">
                    <w14:contentPart bwMode="auto" r:id="rId1751">
                      <w14:nvContentPartPr>
                        <w14:cNvContentPartPr/>
                      </w14:nvContentPartPr>
                      <w14:xfrm>
                        <a:off x="0" y="0"/>
                        <a:ext cx="36468" cy="52167"/>
                      </w14:xfrm>
                    </w14:contentPart>
                  </a:graphicData>
                </a:graphic>
              </wp:anchor>
            </w:drawing>
          </mc:Choice>
          <mc:Fallback>
            <w:pict>
              <v:shape type="#_x0000_t75" id="对象 2660" o:spid="_x0000_s2660" fillcolor="#FFFFFF" stroked="t" strokeweight="1.0pt" style="position:absolute;&#10;margin-left:156.91347pt;&#10;margin-top:12.79pt;&#10;width:2.8714964pt;&#10;height:4.1076384pt;&#10;z-index:2303;&#10;mso-position-horizontal:absolute;&#10;mso-position-horizontal-relative:char;&#10;mso-position-vertical:absolute;&#10;mso-position-vertical-relative:line;&#10;mso-wrap-distance-left:6.7498426pt;&#10;mso-wrap-distance-right:6.7498426pt;">
                <v:stroke color="#000000"/>
                <v:imagedata r:id="rId1752"/>
                <o:lock selection="t"/>
              </v:shape>
            </w:pict>
          </mc:Fallback>
        </mc:AlternateContent>
      </w:r>
      <w:r>
        <mc:AlternateContent>
          <mc:Choice Requires="wps">
            <w:drawing>
              <wp:anchor distT="0" distB="0" distL="85723" distR="85723" simplePos="0" relativeHeight="2304" behindDoc="0" locked="0" layoutInCell="1" hidden="0" allowOverlap="1">
                <wp:simplePos x="0" y="0"/>
                <wp:positionH relativeFrom="character">
                  <wp:posOffset>2075846</wp:posOffset>
                </wp:positionH>
                <wp:positionV relativeFrom="line">
                  <wp:posOffset>67696</wp:posOffset>
                </wp:positionV>
                <wp:extent cx="119265" cy="168812"/>
                <wp:effectExtent l="0" t="0" r="0" b="0"/>
                <wp:wrapNone/>
                <wp:docPr id="2662" name="对象 2662"/>
                <wp:cNvGraphicFramePr>
                  <a:graphicFrameLocks noChangeAspect="0" noSelect="1"/>
                </wp:cNvGraphicFramePr>
                <a:graphic>
                  <a:graphicData uri="http://schemas.microsoft.com/office/word/2010/wordprocessingInk">
                    <w14:contentPart bwMode="auto" r:id="rId1753">
                      <w14:nvContentPartPr>
                        <w14:cNvContentPartPr/>
                      </w14:nvContentPartPr>
                      <w14:xfrm>
                        <a:off x="0" y="0"/>
                        <a:ext cx="119265" cy="168812"/>
                      </w14:xfrm>
                    </w14:contentPart>
                  </a:graphicData>
                </a:graphic>
              </wp:anchor>
            </w:drawing>
          </mc:Choice>
          <mc:Fallback>
            <w:pict>
              <v:shape type="#_x0000_t75" id="对象 2663" o:spid="_x0000_s2663" fillcolor="#FFFFFF" stroked="t" strokeweight="1.0pt" style="position:absolute;&#10;margin-left:163.45244pt;&#10;margin-top:5.330394pt;&#10;width:9.390947pt;&#10;height:13.292283pt;&#10;z-index:2304;&#10;mso-position-horizontal:absolute;&#10;mso-position-horizontal-relative:char;&#10;mso-position-vertical:absolute;&#10;mso-position-vertical-relative:line;&#10;mso-wrap-distance-left:6.7498426pt;&#10;mso-wrap-distance-right:6.7498426pt;">
                <v:stroke color="#000000"/>
                <v:imagedata r:id="rId1754"/>
                <o:lock selection="t"/>
              </v:shape>
            </w:pict>
          </mc:Fallback>
        </mc:AlternateContent>
      </w:r>
      <w:r>
        <mc:AlternateContent>
          <mc:Choice Requires="wps">
            <w:drawing>
              <wp:anchor distT="0" distB="0" distL="85723" distR="85723" simplePos="0" relativeHeight="2305" behindDoc="0" locked="0" layoutInCell="1" hidden="0" allowOverlap="1">
                <wp:simplePos x="0" y="0"/>
                <wp:positionH relativeFrom="character">
                  <wp:posOffset>2645140</wp:posOffset>
                </wp:positionH>
                <wp:positionV relativeFrom="line">
                  <wp:posOffset>148648</wp:posOffset>
                </wp:positionV>
                <wp:extent cx="104851" cy="54639"/>
                <wp:effectExtent l="0" t="0" r="0" b="0"/>
                <wp:wrapNone/>
                <wp:docPr id="2665" name="对象 2665"/>
                <wp:cNvGraphicFramePr>
                  <a:graphicFrameLocks noChangeAspect="0" noSelect="1"/>
                </wp:cNvGraphicFramePr>
                <a:graphic>
                  <a:graphicData uri="http://schemas.microsoft.com/office/word/2010/wordprocessingInk">
                    <w14:contentPart bwMode="auto" r:id="rId1755">
                      <w14:nvContentPartPr>
                        <w14:cNvContentPartPr/>
                      </w14:nvContentPartPr>
                      <w14:xfrm>
                        <a:off x="0" y="0"/>
                        <a:ext cx="104851" cy="54639"/>
                      </w14:xfrm>
                    </w14:contentPart>
                  </a:graphicData>
                </a:graphic>
              </wp:anchor>
            </w:drawing>
          </mc:Choice>
          <mc:Fallback>
            <w:pict>
              <v:shape type="#_x0000_t75" id="对象 2666" o:spid="_x0000_s2666" fillcolor="#FFFFFF" stroked="t" strokeweight="1.0pt" style="position:absolute;&#10;margin-left:208.27875pt;&#10;margin-top:11.704567pt;&#10;width:8.256054pt;&#10;height:4.302284pt;&#10;z-index:2305;&#10;mso-position-horizontal:absolute;&#10;mso-position-horizontal-relative:char;&#10;mso-position-vertical:absolute;&#10;mso-position-vertical-relative:line;&#10;mso-wrap-distance-left:6.7498426pt;&#10;mso-wrap-distance-right:6.7498426pt;">
                <v:stroke color="#000000"/>
                <v:imagedata r:id="rId1756"/>
                <o:lock selection="t"/>
              </v:shape>
            </w:pict>
          </mc:Fallback>
        </mc:AlternateContent>
      </w:r>
      <w:r>
        <mc:AlternateContent>
          <mc:Choice Requires="wps">
            <w:drawing>
              <wp:anchor distT="0" distB="0" distL="85723" distR="85723" simplePos="0" relativeHeight="2306" behindDoc="0" locked="0" layoutInCell="1" hidden="0" allowOverlap="1">
                <wp:simplePos x="0" y="0"/>
                <wp:positionH relativeFrom="character">
                  <wp:posOffset>2256381</wp:posOffset>
                </wp:positionH>
                <wp:positionV relativeFrom="line">
                  <wp:posOffset>68478</wp:posOffset>
                </wp:positionV>
                <wp:extent cx="119884" cy="179375"/>
                <wp:effectExtent l="0" t="0" r="0" b="0"/>
                <wp:wrapNone/>
                <wp:docPr id="2668" name="对象 2668"/>
                <wp:cNvGraphicFramePr>
                  <a:graphicFrameLocks noChangeAspect="0" noSelect="1"/>
                </wp:cNvGraphicFramePr>
                <a:graphic>
                  <a:graphicData uri="http://schemas.microsoft.com/office/word/2010/wordprocessingInk">
                    <w14:contentPart bwMode="auto" r:id="rId1757">
                      <w14:nvContentPartPr>
                        <w14:cNvContentPartPr/>
                      </w14:nvContentPartPr>
                      <w14:xfrm>
                        <a:off x="0" y="0"/>
                        <a:ext cx="119884" cy="179375"/>
                      </w14:xfrm>
                    </w14:contentPart>
                  </a:graphicData>
                </a:graphic>
              </wp:anchor>
            </w:drawing>
          </mc:Choice>
          <mc:Fallback>
            <w:pict>
              <v:shape type="#_x0000_t75" id="对象 2669" o:spid="_x0000_s2669" fillcolor="#FFFFFF" stroked="t" strokeweight="1.0pt" style="position:absolute;&#10;margin-left:177.6678pt;&#10;margin-top:5.3919687pt;&#10;width:9.439687pt;&#10;height:14.124016pt;&#10;z-index:2306;&#10;mso-position-horizontal:absolute;&#10;mso-position-horizontal-relative:char;&#10;mso-position-vertical:absolute;&#10;mso-position-vertical-relative:line;&#10;mso-wrap-distance-left:6.7498426pt;&#10;mso-wrap-distance-right:6.7498426pt;">
                <v:stroke color="#000000"/>
                <v:imagedata r:id="rId1758"/>
                <o:lock selection="t"/>
              </v:shape>
            </w:pict>
          </mc:Fallback>
        </mc:AlternateContent>
      </w:r>
      <w:r>
        <mc:AlternateContent>
          <mc:Choice Requires="wps">
            <w:drawing>
              <wp:anchor distT="0" distB="0" distL="85723" distR="85723" simplePos="0" relativeHeight="2307" behindDoc="0" locked="0" layoutInCell="1" hidden="0" allowOverlap="1">
                <wp:simplePos x="0" y="0"/>
                <wp:positionH relativeFrom="character">
                  <wp:posOffset>2699724</wp:posOffset>
                </wp:positionH>
                <wp:positionV relativeFrom="line">
                  <wp:posOffset>63547</wp:posOffset>
                </wp:positionV>
                <wp:extent cx="35519" cy="187641"/>
                <wp:effectExtent l="0" t="0" r="0" b="0"/>
                <wp:wrapNone/>
                <wp:docPr id="2671" name="对象 2671"/>
                <wp:cNvGraphicFramePr>
                  <a:graphicFrameLocks noChangeAspect="0" noSelect="1"/>
                </wp:cNvGraphicFramePr>
                <a:graphic>
                  <a:graphicData uri="http://schemas.microsoft.com/office/word/2010/wordprocessingInk">
                    <w14:contentPart bwMode="auto" r:id="rId1759">
                      <w14:nvContentPartPr>
                        <w14:cNvContentPartPr/>
                      </w14:nvContentPartPr>
                      <w14:xfrm>
                        <a:off x="0" y="0"/>
                        <a:ext cx="35519" cy="187641"/>
                      </w14:xfrm>
                    </w14:contentPart>
                  </a:graphicData>
                </a:graphic>
              </wp:anchor>
            </w:drawing>
          </mc:Choice>
          <mc:Fallback>
            <w:pict>
              <v:shape type="#_x0000_t75" id="对象 2672" o:spid="_x0000_s2672" fillcolor="#FFFFFF" stroked="t" strokeweight="1.0pt" style="position:absolute;&#10;margin-left:212.57669pt;&#10;margin-top:5.0037794pt;&#10;width:2.796779pt;&#10;height:14.774884pt;&#10;z-index:2307;&#10;mso-position-horizontal:absolute;&#10;mso-position-horizontal-relative:char;&#10;mso-position-vertical:absolute;&#10;mso-position-vertical-relative:line;&#10;mso-wrap-distance-left:6.7498426pt;&#10;mso-wrap-distance-right:6.7498426pt;">
                <v:stroke color="#000000"/>
                <v:imagedata r:id="rId1760"/>
                <o:lock selection="t"/>
              </v:shape>
            </w:pict>
          </mc:Fallback>
        </mc:AlternateContent>
      </w:r>
      <w:r>
        <mc:AlternateContent>
          <mc:Choice Requires="wps">
            <w:drawing>
              <wp:anchor distT="0" distB="0" distL="85723" distR="85723" simplePos="0" relativeHeight="2308" behindDoc="0" locked="0" layoutInCell="1" hidden="0" allowOverlap="1">
                <wp:simplePos x="0" y="0"/>
                <wp:positionH relativeFrom="character">
                  <wp:posOffset>2607829</wp:posOffset>
                </wp:positionH>
                <wp:positionV relativeFrom="line">
                  <wp:posOffset>38889</wp:posOffset>
                </wp:positionV>
                <wp:extent cx="118545" cy="199796"/>
                <wp:effectExtent l="0" t="0" r="0" b="0"/>
                <wp:wrapNone/>
                <wp:docPr id="2674" name="对象 2674"/>
                <wp:cNvGraphicFramePr>
                  <a:graphicFrameLocks noChangeAspect="0" noSelect="1"/>
                </wp:cNvGraphicFramePr>
                <a:graphic>
                  <a:graphicData uri="http://schemas.microsoft.com/office/word/2010/wordprocessingInk">
                    <w14:contentPart bwMode="auto" r:id="rId1761">
                      <w14:nvContentPartPr>
                        <w14:cNvContentPartPr/>
                      </w14:nvContentPartPr>
                      <w14:xfrm>
                        <a:off x="0" y="0"/>
                        <a:ext cx="118545" cy="199796"/>
                      </w14:xfrm>
                    </w14:contentPart>
                  </a:graphicData>
                </a:graphic>
              </wp:anchor>
            </w:drawing>
          </mc:Choice>
          <mc:Fallback>
            <w:pict>
              <v:shape type="#_x0000_t75" id="对象 2675" o:spid="_x0000_s2675" fillcolor="#FFFFFF" stroked="t" strokeweight="1.0pt" style="position:absolute;&#10;margin-left:205.34087pt;&#10;margin-top:3.062126pt;&#10;width:9.334323pt;&#10;height:15.731969pt;&#10;z-index:2308;&#10;mso-position-horizontal:absolute;&#10;mso-position-horizontal-relative:char;&#10;mso-position-vertical:absolute;&#10;mso-position-vertical-relative:line;&#10;mso-wrap-distance-left:6.7498426pt;&#10;mso-wrap-distance-right:6.7498426pt;">
                <v:stroke color="#000000"/>
                <v:imagedata r:id="rId1762"/>
                <o:lock selection="t"/>
              </v:shape>
            </w:pict>
          </mc:Fallback>
        </mc:AlternateContent>
      </w:r>
      <w:r>
        <mc:AlternateContent>
          <mc:Choice Requires="wps">
            <w:drawing>
              <wp:anchor distT="0" distB="0" distL="85723" distR="85723" simplePos="0" relativeHeight="2309" behindDoc="0" locked="0" layoutInCell="1" hidden="0" allowOverlap="1">
                <wp:simplePos x="0" y="0"/>
                <wp:positionH relativeFrom="character">
                  <wp:posOffset>2745108</wp:posOffset>
                </wp:positionH>
                <wp:positionV relativeFrom="line">
                  <wp:posOffset>37559</wp:posOffset>
                </wp:positionV>
                <wp:extent cx="146769" cy="254521"/>
                <wp:effectExtent l="0" t="0" r="0" b="0"/>
                <wp:wrapNone/>
                <wp:docPr id="2677" name="对象 2677"/>
                <wp:cNvGraphicFramePr>
                  <a:graphicFrameLocks noChangeAspect="0" noSelect="1"/>
                </wp:cNvGraphicFramePr>
                <a:graphic>
                  <a:graphicData uri="http://schemas.microsoft.com/office/word/2010/wordprocessingInk">
                    <w14:contentPart bwMode="auto" r:id="rId1763">
                      <w14:nvContentPartPr>
                        <w14:cNvContentPartPr/>
                      </w14:nvContentPartPr>
                      <w14:xfrm>
                        <a:off x="0" y="0"/>
                        <a:ext cx="146769" cy="254521"/>
                      </w14:xfrm>
                    </w14:contentPart>
                  </a:graphicData>
                </a:graphic>
              </wp:anchor>
            </w:drawing>
          </mc:Choice>
          <mc:Fallback>
            <w:pict>
              <v:shape type="#_x0000_t75" id="对象 2678" o:spid="_x0000_s2678" fillcolor="#FFFFFF" stroked="t" strokeweight="1.0pt" style="position:absolute;&#10;margin-left:216.15024pt;&#10;margin-top:2.9574015pt;&#10;width:11.556617pt;&#10;height:20.041101pt;&#10;z-index:2309;&#10;mso-position-horizontal:absolute;&#10;mso-position-horizontal-relative:char;&#10;mso-position-vertical:absolute;&#10;mso-position-vertical-relative:line;&#10;mso-wrap-distance-left:6.7498426pt;&#10;mso-wrap-distance-right:6.7498426pt;">
                <v:stroke color="#000000"/>
                <v:imagedata r:id="rId1764"/>
                <o:lock selection="t"/>
              </v:shape>
            </w:pict>
          </mc:Fallback>
        </mc:AlternateContent>
      </w:r>
      <w:r>
        <mc:AlternateContent>
          <mc:Choice Requires="wps">
            <w:drawing>
              <wp:anchor distT="0" distB="0" distL="85723" distR="85723" simplePos="0" relativeHeight="2310" behindDoc="0" locked="0" layoutInCell="1" hidden="0" allowOverlap="1">
                <wp:simplePos x="0" y="0"/>
                <wp:positionH relativeFrom="character">
                  <wp:posOffset>2748604</wp:posOffset>
                </wp:positionH>
                <wp:positionV relativeFrom="line">
                  <wp:posOffset>37336</wp:posOffset>
                </wp:positionV>
                <wp:extent cx="53197" cy="236069"/>
                <wp:effectExtent l="0" t="0" r="0" b="0"/>
                <wp:wrapNone/>
                <wp:docPr id="2680" name="对象 2680"/>
                <wp:cNvGraphicFramePr>
                  <a:graphicFrameLocks noChangeAspect="0" noSelect="1"/>
                </wp:cNvGraphicFramePr>
                <a:graphic>
                  <a:graphicData uri="http://schemas.microsoft.com/office/word/2010/wordprocessingInk">
                    <w14:contentPart bwMode="auto" r:id="rId1765">
                      <w14:nvContentPartPr>
                        <w14:cNvContentPartPr/>
                      </w14:nvContentPartPr>
                      <w14:xfrm>
                        <a:off x="0" y="0"/>
                        <a:ext cx="53197" cy="236069"/>
                      </w14:xfrm>
                    </w14:contentPart>
                  </a:graphicData>
                </a:graphic>
              </wp:anchor>
            </w:drawing>
          </mc:Choice>
          <mc:Fallback>
            <w:pict>
              <v:shape type="#_x0000_t75" id="对象 2681" o:spid="_x0000_s2681" fillcolor="#FFFFFF" stroked="t" strokeweight="1.0pt" style="position:absolute;&#10;margin-left:216.4255pt;&#10;margin-top:2.9398425pt;&#10;width:4.1887484pt;&#10;height:18.58811pt;&#10;z-index:2310;&#10;mso-position-horizontal:absolute;&#10;mso-position-horizontal-relative:char;&#10;mso-position-vertical:absolute;&#10;mso-position-vertical-relative:line;&#10;mso-wrap-distance-left:6.7498426pt;&#10;mso-wrap-distance-right:6.7498426pt;">
                <v:stroke color="#000000"/>
                <v:imagedata r:id="rId1766"/>
                <o:lock selection="t"/>
              </v:shape>
            </w:pict>
          </mc:Fallback>
        </mc:AlternateContent>
      </w:r>
      <w:r>
        <mc:AlternateContent>
          <mc:Choice Requires="wps">
            <w:drawing>
              <wp:anchor distT="0" distB="0" distL="85723" distR="85723" simplePos="0" relativeHeight="2311" behindDoc="0" locked="0" layoutInCell="1" hidden="0" allowOverlap="1">
                <wp:simplePos x="0" y="0"/>
                <wp:positionH relativeFrom="character">
                  <wp:posOffset>2492074</wp:posOffset>
                </wp:positionH>
                <wp:positionV relativeFrom="line">
                  <wp:posOffset>22025</wp:posOffset>
                </wp:positionV>
                <wp:extent cx="156958" cy="225792"/>
                <wp:effectExtent l="0" t="0" r="0" b="0"/>
                <wp:wrapNone/>
                <wp:docPr id="2683" name="对象 2683"/>
                <wp:cNvGraphicFramePr>
                  <a:graphicFrameLocks noChangeAspect="0" noSelect="1"/>
                </wp:cNvGraphicFramePr>
                <a:graphic>
                  <a:graphicData uri="http://schemas.microsoft.com/office/word/2010/wordprocessingInk">
                    <w14:contentPart bwMode="auto" r:id="rId1767">
                      <w14:nvContentPartPr>
                        <w14:cNvContentPartPr/>
                      </w14:nvContentPartPr>
                      <w14:xfrm>
                        <a:off x="0" y="0"/>
                        <a:ext cx="156958" cy="225792"/>
                      </w14:xfrm>
                    </w14:contentPart>
                  </a:graphicData>
                </a:graphic>
              </wp:anchor>
            </w:drawing>
          </mc:Choice>
          <mc:Fallback>
            <w:pict>
              <v:shape type="#_x0000_t75" id="对象 2684" o:spid="_x0000_s2684" fillcolor="#FFFFFF" stroked="t" strokeweight="1.0pt" style="position:absolute;&#10;margin-left:196.22632pt;&#10;margin-top:1.734252pt;&#10;width:12.358905pt;&#10;height:17.778898pt;&#10;z-index:2311;&#10;mso-position-horizontal:absolute;&#10;mso-position-horizontal-relative:char;&#10;mso-position-vertical:absolute;&#10;mso-position-vertical-relative:line;&#10;mso-wrap-distance-left:6.7498426pt;&#10;mso-wrap-distance-right:6.7498426pt;">
                <v:stroke color="#000000"/>
                <v:imagedata r:id="rId1768"/>
                <o:lock selection="t"/>
              </v:shape>
            </w:pict>
          </mc:Fallback>
        </mc:AlternateContent>
      </w:r>
      <w:r>
        <mc:AlternateContent>
          <mc:Choice Requires="wps">
            <w:drawing>
              <wp:anchor distT="0" distB="0" distL="85723" distR="85723" simplePos="0" relativeHeight="2312" behindDoc="0" locked="0" layoutInCell="1" hidden="0" allowOverlap="1">
                <wp:simplePos x="0" y="0"/>
                <wp:positionH relativeFrom="character">
                  <wp:posOffset>2289320</wp:posOffset>
                </wp:positionH>
                <wp:positionV relativeFrom="line">
                  <wp:posOffset>97220</wp:posOffset>
                </wp:positionV>
                <wp:extent cx="104502" cy="43768"/>
                <wp:effectExtent l="0" t="0" r="0" b="0"/>
                <wp:wrapNone/>
                <wp:docPr id="2686" name="对象 2686"/>
                <wp:cNvGraphicFramePr>
                  <a:graphicFrameLocks noChangeAspect="0" noSelect="1"/>
                </wp:cNvGraphicFramePr>
                <a:graphic>
                  <a:graphicData uri="http://schemas.microsoft.com/office/word/2010/wordprocessingInk">
                    <w14:contentPart bwMode="auto" r:id="rId1769">
                      <w14:nvContentPartPr>
                        <w14:cNvContentPartPr/>
                      </w14:nvContentPartPr>
                      <w14:xfrm>
                        <a:off x="0" y="0"/>
                        <a:ext cx="104502" cy="43768"/>
                      </w14:xfrm>
                    </w14:contentPart>
                  </a:graphicData>
                </a:graphic>
              </wp:anchor>
            </w:drawing>
          </mc:Choice>
          <mc:Fallback>
            <w:pict>
              <v:shape type="#_x0000_t75" id="对象 2687" o:spid="_x0000_s2687" fillcolor="#FFFFFF" stroked="t" strokeweight="1.0pt" style="position:absolute;&#10;margin-left:180.26149pt;&#10;margin-top:7.6551185pt;&#10;width:8.228578pt;&#10;height:3.4462993pt;&#10;z-index:2312;&#10;mso-position-horizontal:absolute;&#10;mso-position-horizontal-relative:char;&#10;mso-position-vertical:absolute;&#10;mso-position-vertical-relative:line;&#10;mso-wrap-distance-left:6.7498426pt;&#10;mso-wrap-distance-right:6.7498426pt;">
                <v:stroke color="#000000"/>
                <v:imagedata r:id="rId1770"/>
                <o:lock selection="t"/>
              </v:shape>
            </w:pict>
          </mc:Fallback>
        </mc:AlternateContent>
      </w:r>
      <w:r>
        <mc:AlternateContent>
          <mc:Choice Requires="wps">
            <w:drawing>
              <wp:anchor distT="0" distB="0" distL="85723" distR="85723" simplePos="0" relativeHeight="2313" behindDoc="0" locked="0" layoutInCell="1" hidden="0" allowOverlap="1">
                <wp:simplePos x="0" y="0"/>
                <wp:positionH relativeFrom="character">
                  <wp:posOffset>2309564</wp:posOffset>
                </wp:positionH>
                <wp:positionV relativeFrom="line">
                  <wp:posOffset>37485</wp:posOffset>
                </wp:positionV>
                <wp:extent cx="51677" cy="26423"/>
                <wp:effectExtent l="0" t="0" r="0" b="0"/>
                <wp:wrapNone/>
                <wp:docPr id="2689" name="对象 2689"/>
                <wp:cNvGraphicFramePr>
                  <a:graphicFrameLocks noChangeAspect="0" noSelect="1"/>
                </wp:cNvGraphicFramePr>
                <a:graphic>
                  <a:graphicData uri="http://schemas.microsoft.com/office/word/2010/wordprocessingInk">
                    <w14:contentPart bwMode="auto" r:id="rId1771">
                      <w14:nvContentPartPr>
                        <w14:cNvContentPartPr/>
                      </w14:nvContentPartPr>
                      <w14:xfrm>
                        <a:off x="0" y="0"/>
                        <a:ext cx="51677" cy="26423"/>
                      </w14:xfrm>
                    </w14:contentPart>
                  </a:graphicData>
                </a:graphic>
              </wp:anchor>
            </w:drawing>
          </mc:Choice>
          <mc:Fallback>
            <w:pict>
              <v:shape type="#_x0000_t75" id="对象 2690" o:spid="_x0000_s2690" fillcolor="#FFFFFF" stroked="t" strokeweight="1.0pt" style="position:absolute;&#10;margin-left:181.85544pt;&#10;margin-top:2.9515748pt;&#10;width:4.0690565pt;&#10;height:2.0806298pt;&#10;z-index:2313;&#10;mso-position-horizontal:absolute;&#10;mso-position-horizontal-relative:char;&#10;mso-position-vertical:absolute;&#10;mso-position-vertical-relative:line;&#10;mso-wrap-distance-left:6.7498426pt;&#10;mso-wrap-distance-right:6.7498426pt;">
                <v:stroke color="#000000"/>
                <v:imagedata r:id="rId1772"/>
                <o:lock selection="t"/>
              </v:shape>
            </w:pict>
          </mc:Fallback>
        </mc:AlternateContent>
      </w:r>
      <w:r>
        <mc:AlternateContent>
          <mc:Choice Requires="wps">
            <w:drawing>
              <wp:anchor distT="0" distB="0" distL="85723" distR="85723" simplePos="0" relativeHeight="2314" behindDoc="0" locked="0" layoutInCell="1" hidden="0" allowOverlap="1">
                <wp:simplePos x="0" y="0"/>
                <wp:positionH relativeFrom="character">
                  <wp:posOffset>2167308</wp:posOffset>
                </wp:positionH>
                <wp:positionV relativeFrom="line">
                  <wp:posOffset>18491</wp:posOffset>
                </wp:positionV>
                <wp:extent cx="112407" cy="212328"/>
                <wp:effectExtent l="0" t="0" r="0" b="0"/>
                <wp:wrapNone/>
                <wp:docPr id="2692" name="对象 2692"/>
                <wp:cNvGraphicFramePr>
                  <a:graphicFrameLocks noChangeAspect="0" noSelect="1"/>
                </wp:cNvGraphicFramePr>
                <a:graphic>
                  <a:graphicData uri="http://schemas.microsoft.com/office/word/2010/wordprocessingInk">
                    <w14:contentPart bwMode="auto" r:id="rId1773">
                      <w14:nvContentPartPr>
                        <w14:cNvContentPartPr/>
                      </w14:nvContentPartPr>
                      <w14:xfrm>
                        <a:off x="0" y="0"/>
                        <a:ext cx="112407" cy="212328"/>
                      </w14:xfrm>
                    </w14:contentPart>
                  </a:graphicData>
                </a:graphic>
              </wp:anchor>
            </w:drawing>
          </mc:Choice>
          <mc:Fallback>
            <w:pict>
              <v:shape type="#_x0000_t75" id="对象 2693" o:spid="_x0000_s2693" fillcolor="#FFFFFF" stroked="t" strokeweight="1.0pt" style="position:absolute;&#10;margin-left:170.65417pt;&#10;margin-top:1.4559842pt;&#10;width:8.851024pt;&#10;height:16.71874pt;&#10;z-index:2314;&#10;mso-position-horizontal:absolute;&#10;mso-position-horizontal-relative:char;&#10;mso-position-vertical:absolute;&#10;mso-position-vertical-relative:line;&#10;mso-wrap-distance-left:6.7498426pt;&#10;mso-wrap-distance-right:6.7498426pt;">
                <v:stroke color="#000000"/>
                <v:imagedata r:id="rId1774"/>
                <o:lock selection="t"/>
              </v:shape>
            </w:pict>
          </mc:Fallback>
        </mc:AlternateContent>
      </w:r>
      <w:r>
        <mc:AlternateContent>
          <mc:Choice Requires="wps">
            <w:drawing>
              <wp:anchor distT="0" distB="0" distL="85723" distR="85723" simplePos="0" relativeHeight="2315" behindDoc="0" locked="0" layoutInCell="1" hidden="0" allowOverlap="1">
                <wp:simplePos x="0" y="0"/>
                <wp:positionH relativeFrom="character">
                  <wp:posOffset>1115952</wp:posOffset>
                </wp:positionH>
                <wp:positionV relativeFrom="line">
                  <wp:posOffset>153867</wp:posOffset>
                </wp:positionV>
                <wp:extent cx="30594" cy="64623"/>
                <wp:effectExtent l="0" t="0" r="0" b="0"/>
                <wp:wrapNone/>
                <wp:docPr id="2695" name="对象 2695"/>
                <wp:cNvGraphicFramePr>
                  <a:graphicFrameLocks noChangeAspect="0" noSelect="1"/>
                </wp:cNvGraphicFramePr>
                <a:graphic>
                  <a:graphicData uri="http://schemas.microsoft.com/office/word/2010/wordprocessingInk">
                    <w14:contentPart bwMode="auto" r:id="rId1775">
                      <w14:nvContentPartPr>
                        <w14:cNvContentPartPr/>
                      </w14:nvContentPartPr>
                      <w14:xfrm>
                        <a:off x="0" y="0"/>
                        <a:ext cx="30594" cy="64623"/>
                      </w14:xfrm>
                    </w14:contentPart>
                  </a:graphicData>
                </a:graphic>
              </wp:anchor>
            </w:drawing>
          </mc:Choice>
          <mc:Fallback>
            <w:pict>
              <v:shape type="#_x0000_t75" id="对象 2696" o:spid="_x0000_s2696" fillcolor="#FFFFFF" stroked="t" strokeweight="1.0pt" style="position:absolute;&#10;margin-left:87.87024pt;&#10;margin-top:12.115513pt;&#10;width:2.408979pt;&#10;height:5.0885034pt;&#10;z-index:2315;&#10;mso-position-horizontal:absolute;&#10;mso-position-horizontal-relative:char;&#10;mso-position-vertical:absolute;&#10;mso-position-vertical-relative:line;&#10;mso-wrap-distance-left:6.7498426pt;&#10;mso-wrap-distance-right:6.7498426pt;">
                <v:stroke color="#000000"/>
                <v:imagedata r:id="rId1776"/>
                <o:lock selection="t"/>
              </v:shape>
            </w:pict>
          </mc:Fallback>
        </mc:AlternateContent>
      </w:r>
      <w:r>
        <mc:AlternateContent>
          <mc:Choice Requires="wps">
            <w:drawing>
              <wp:anchor distT="0" distB="0" distL="85723" distR="85723" simplePos="0" relativeHeight="2316" behindDoc="0" locked="0" layoutInCell="1" hidden="0" allowOverlap="1">
                <wp:simplePos x="0" y="0"/>
                <wp:positionH relativeFrom="character">
                  <wp:posOffset>1403536</wp:posOffset>
                </wp:positionH>
                <wp:positionV relativeFrom="line">
                  <wp:posOffset>74347</wp:posOffset>
                </wp:positionV>
                <wp:extent cx="70111" cy="32773"/>
                <wp:effectExtent l="0" t="0" r="0" b="0"/>
                <wp:wrapNone/>
                <wp:docPr id="2698" name="对象 2698"/>
                <wp:cNvGraphicFramePr>
                  <a:graphicFrameLocks noChangeAspect="0" noSelect="1"/>
                </wp:cNvGraphicFramePr>
                <a:graphic>
                  <a:graphicData uri="http://schemas.microsoft.com/office/word/2010/wordprocessingInk">
                    <w14:contentPart bwMode="auto" r:id="rId1777">
                      <w14:nvContentPartPr>
                        <w14:cNvContentPartPr/>
                      </w14:nvContentPartPr>
                      <w14:xfrm>
                        <a:off x="0" y="0"/>
                        <a:ext cx="70111" cy="32773"/>
                      </w14:xfrm>
                    </w14:contentPart>
                  </a:graphicData>
                </a:graphic>
              </wp:anchor>
            </w:drawing>
          </mc:Choice>
          <mc:Fallback>
            <w:pict>
              <v:shape type="#_x0000_t75" id="对象 2699" o:spid="_x0000_s2699" fillcolor="#FFFFFF" stroked="t" strokeweight="1.0pt" style="position:absolute;&#10;margin-left:110.51464pt;&#10;margin-top:5.8540945pt;&#10;width:5.520626pt;&#10;height:2.5805511pt;&#10;z-index:2316;&#10;mso-position-horizontal:absolute;&#10;mso-position-horizontal-relative:char;&#10;mso-position-vertical:absolute;&#10;mso-position-vertical-relative:line;&#10;mso-wrap-distance-left:6.7498426pt;&#10;mso-wrap-distance-right:6.7498426pt;">
                <v:stroke color="#000000"/>
                <v:imagedata r:id="rId1778"/>
                <o:lock selection="t"/>
              </v:shape>
            </w:pict>
          </mc:Fallback>
        </mc:AlternateContent>
      </w:r>
      <w:r>
        <mc:AlternateContent>
          <mc:Choice Requires="wps">
            <w:drawing>
              <wp:anchor distT="0" distB="0" distL="85723" distR="85723" simplePos="0" relativeHeight="2317" behindDoc="0" locked="0" layoutInCell="1" hidden="0" allowOverlap="1">
                <wp:simplePos x="0" y="0"/>
                <wp:positionH relativeFrom="character">
                  <wp:posOffset>1390580</wp:posOffset>
                </wp:positionH>
                <wp:positionV relativeFrom="line">
                  <wp:posOffset>37596</wp:posOffset>
                </wp:positionV>
                <wp:extent cx="106680" cy="174715"/>
                <wp:effectExtent l="0" t="0" r="0" b="0"/>
                <wp:wrapNone/>
                <wp:docPr id="2701" name="对象 2701"/>
                <wp:cNvGraphicFramePr>
                  <a:graphicFrameLocks noChangeAspect="0" noSelect="1"/>
                </wp:cNvGraphicFramePr>
                <a:graphic>
                  <a:graphicData uri="http://schemas.microsoft.com/office/word/2010/wordprocessingInk">
                    <w14:contentPart bwMode="auto" r:id="rId1779">
                      <w14:nvContentPartPr>
                        <w14:cNvContentPartPr/>
                      </w14:nvContentPartPr>
                      <w14:xfrm>
                        <a:off x="0" y="0"/>
                        <a:ext cx="106680" cy="174715"/>
                      </w14:xfrm>
                    </w14:contentPart>
                  </a:graphicData>
                </a:graphic>
              </wp:anchor>
            </w:drawing>
          </mc:Choice>
          <mc:Fallback>
            <w:pict>
              <v:shape type="#_x0000_t75" id="对象 2702" o:spid="_x0000_s2702" fillcolor="#FFFFFF" stroked="t" strokeweight="1.0pt" style="position:absolute;&#10;margin-left:109.494484pt;&#10;margin-top:2.960315pt;&#10;width:8.400076pt;&#10;height:13.757087pt;&#10;z-index:2317;&#10;mso-position-horizontal:absolute;&#10;mso-position-horizontal-relative:char;&#10;mso-position-vertical:absolute;&#10;mso-position-vertical-relative:line;&#10;mso-wrap-distance-left:6.7498426pt;&#10;mso-wrap-distance-right:6.7498426pt;">
                <v:stroke color="#000000"/>
                <v:imagedata r:id="rId1780"/>
                <o:lock selection="t"/>
              </v:shape>
            </w:pict>
          </mc:Fallback>
        </mc:AlternateContent>
      </w:r>
      <w:r>
        <mc:AlternateContent>
          <mc:Choice Requires="wps">
            <w:drawing>
              <wp:anchor distT="0" distB="0" distL="85723" distR="85723" simplePos="0" relativeHeight="2318" behindDoc="0" locked="0" layoutInCell="1" hidden="0" allowOverlap="1">
                <wp:simplePos x="0" y="0"/>
                <wp:positionH relativeFrom="character">
                  <wp:posOffset>1182422</wp:posOffset>
                </wp:positionH>
                <wp:positionV relativeFrom="line">
                  <wp:posOffset>32665</wp:posOffset>
                </wp:positionV>
                <wp:extent cx="104844" cy="153342"/>
                <wp:effectExtent l="0" t="0" r="0" b="0"/>
                <wp:wrapNone/>
                <wp:docPr id="2704" name="对象 2704"/>
                <wp:cNvGraphicFramePr>
                  <a:graphicFrameLocks noChangeAspect="0" noSelect="1"/>
                </wp:cNvGraphicFramePr>
                <a:graphic>
                  <a:graphicData uri="http://schemas.microsoft.com/office/word/2010/wordprocessingInk">
                    <w14:contentPart bwMode="auto" r:id="rId1781">
                      <w14:nvContentPartPr>
                        <w14:cNvContentPartPr/>
                      </w14:nvContentPartPr>
                      <w14:xfrm>
                        <a:off x="0" y="0"/>
                        <a:ext cx="104844" cy="153342"/>
                      </w14:xfrm>
                    </w14:contentPart>
                  </a:graphicData>
                </a:graphic>
              </wp:anchor>
            </w:drawing>
          </mc:Choice>
          <mc:Fallback>
            <w:pict>
              <v:shape type="#_x0000_t75" id="对象 2705" o:spid="_x0000_s2705" fillcolor="#FFFFFF" stroked="t" strokeweight="1.0pt" style="position:absolute;&#10;margin-left:93.104095pt;&#10;margin-top:2.572126pt;&#10;width:8.255436pt;&#10;height:12.074173pt;&#10;z-index:2318;&#10;mso-position-horizontal:absolute;&#10;mso-position-horizontal-relative:char;&#10;mso-position-vertical:absolute;&#10;mso-position-vertical-relative:line;&#10;mso-wrap-distance-left:6.7498426pt;&#10;mso-wrap-distance-right:6.7498426pt;">
                <v:stroke color="#000000"/>
                <v:imagedata r:id="rId1782"/>
                <o:lock selection="t"/>
              </v:shape>
            </w:pict>
          </mc:Fallback>
        </mc:AlternateContent>
      </w:r>
      <w:r>
        <mc:AlternateContent>
          <mc:Choice Requires="wps">
            <w:drawing>
              <wp:anchor distT="0" distB="0" distL="85723" distR="85723" simplePos="0" relativeHeight="2319" behindDoc="0" locked="0" layoutInCell="1" hidden="0" allowOverlap="1">
                <wp:simplePos x="0" y="0"/>
                <wp:positionH relativeFrom="character">
                  <wp:posOffset>1575171</wp:posOffset>
                </wp:positionH>
                <wp:positionV relativeFrom="line">
                  <wp:posOffset>27997</wp:posOffset>
                </wp:positionV>
                <wp:extent cx="141741" cy="194068"/>
                <wp:effectExtent l="0" t="0" r="0" b="0"/>
                <wp:wrapNone/>
                <wp:docPr id="2707" name="对象 2707"/>
                <wp:cNvGraphicFramePr>
                  <a:graphicFrameLocks noChangeAspect="0" noSelect="1"/>
                </wp:cNvGraphicFramePr>
                <a:graphic>
                  <a:graphicData uri="http://schemas.microsoft.com/office/word/2010/wordprocessingInk">
                    <w14:contentPart bwMode="auto" r:id="rId1783">
                      <w14:nvContentPartPr>
                        <w14:cNvContentPartPr/>
                      </w14:nvContentPartPr>
                      <w14:xfrm>
                        <a:off x="0" y="0"/>
                        <a:ext cx="141741" cy="194068"/>
                      </w14:xfrm>
                    </w14:contentPart>
                  </a:graphicData>
                </a:graphic>
              </wp:anchor>
            </w:drawing>
          </mc:Choice>
          <mc:Fallback>
            <w:pict>
              <v:shape type="#_x0000_t75" id="对象 2708" o:spid="_x0000_s2708" fillcolor="#FFFFFF" stroked="t" strokeweight="1.0pt" style="position:absolute;&#10;margin-left:124.02921pt;&#10;margin-top:2.2044883pt;&#10;width:11.160784pt;&#10;height:15.280946pt;&#10;z-index:2319;&#10;mso-position-horizontal:absolute;&#10;mso-position-horizontal-relative:char;&#10;mso-position-vertical:absolute;&#10;mso-position-vertical-relative:line;&#10;mso-wrap-distance-left:6.7498426pt;&#10;mso-wrap-distance-right:6.7498426pt;">
                <v:stroke color="#000000"/>
                <v:imagedata r:id="rId1784"/>
                <o:lock selection="t"/>
              </v:shape>
            </w:pict>
          </mc:Fallback>
        </mc:AlternateContent>
      </w:r>
      <w:r>
        <mc:AlternateContent>
          <mc:Choice Requires="wps">
            <w:drawing>
              <wp:anchor distT="0" distB="0" distL="85723" distR="85723" simplePos="0" relativeHeight="2320" behindDoc="0" locked="0" layoutInCell="1" hidden="0" allowOverlap="1">
                <wp:simplePos x="0" y="0"/>
                <wp:positionH relativeFrom="character">
                  <wp:posOffset>1268583</wp:posOffset>
                </wp:positionH>
                <wp:positionV relativeFrom="line">
                  <wp:posOffset>18714</wp:posOffset>
                </wp:positionV>
                <wp:extent cx="154670" cy="185164"/>
                <wp:effectExtent l="0" t="0" r="0" b="0"/>
                <wp:wrapNone/>
                <wp:docPr id="2710" name="对象 2710"/>
                <wp:cNvGraphicFramePr>
                  <a:graphicFrameLocks noChangeAspect="0" noSelect="1"/>
                </wp:cNvGraphicFramePr>
                <a:graphic>
                  <a:graphicData uri="http://schemas.microsoft.com/office/word/2010/wordprocessingInk">
                    <w14:contentPart bwMode="auto" r:id="rId1785">
                      <w14:nvContentPartPr>
                        <w14:cNvContentPartPr/>
                      </w14:nvContentPartPr>
                      <w14:xfrm>
                        <a:off x="0" y="0"/>
                        <a:ext cx="154670" cy="185164"/>
                      </w14:xfrm>
                    </w14:contentPart>
                  </a:graphicData>
                </a:graphic>
              </wp:anchor>
            </w:drawing>
          </mc:Choice>
          <mc:Fallback>
            <w:pict>
              <v:shape type="#_x0000_t75" id="对象 2711" o:spid="_x0000_s2711" fillcolor="#FFFFFF" stroked="t" strokeweight="1.0pt" style="position:absolute;&#10;margin-left:99.88843pt;&#10;margin-top:1.4735433pt;&#10;width:12.178743pt;&#10;height:14.579843pt;&#10;z-index:2320;&#10;mso-position-horizontal:absolute;&#10;mso-position-horizontal-relative:char;&#10;mso-position-vertical:absolute;&#10;mso-position-vertical-relative:line;&#10;mso-wrap-distance-left:6.7498426pt;&#10;mso-wrap-distance-right:6.7498426pt;">
                <v:stroke color="#000000"/>
                <v:imagedata r:id="rId1786"/>
                <o:lock selection="t"/>
              </v:shape>
            </w:pict>
          </mc:Fallback>
        </mc:AlternateContent>
      </w:r>
      <w:r>
        <mc:AlternateContent>
          <mc:Choice Requires="wps">
            <w:drawing>
              <wp:anchor distT="0" distB="0" distL="85723" distR="85723" simplePos="0" relativeHeight="2321" behindDoc="0" locked="0" layoutInCell="1" hidden="0" allowOverlap="1">
                <wp:simplePos x="0" y="0"/>
                <wp:positionH relativeFrom="character">
                  <wp:posOffset>1710383</wp:posOffset>
                </wp:positionH>
                <wp:positionV relativeFrom="line">
                  <wp:posOffset>17616</wp:posOffset>
                </wp:positionV>
                <wp:extent cx="124338" cy="203497"/>
                <wp:effectExtent l="0" t="0" r="0" b="0"/>
                <wp:wrapNone/>
                <wp:docPr id="2713" name="对象 2713"/>
                <wp:cNvGraphicFramePr>
                  <a:graphicFrameLocks noChangeAspect="0" noSelect="1"/>
                </wp:cNvGraphicFramePr>
                <a:graphic>
                  <a:graphicData uri="http://schemas.microsoft.com/office/word/2010/wordprocessingInk">
                    <w14:contentPart bwMode="auto" r:id="rId1787">
                      <w14:nvContentPartPr>
                        <w14:cNvContentPartPr/>
                      </w14:nvContentPartPr>
                      <w14:xfrm>
                        <a:off x="0" y="0"/>
                        <a:ext cx="124338" cy="203497"/>
                      </w14:xfrm>
                    </w14:contentPart>
                  </a:graphicData>
                </a:graphic>
              </wp:anchor>
            </w:drawing>
          </mc:Choice>
          <mc:Fallback>
            <w:pict>
              <v:shape type="#_x0000_t75" id="对象 2714" o:spid="_x0000_s2714" fillcolor="#FFFFFF" stroked="t" strokeweight="1.0pt" style="position:absolute;&#10;margin-left:134.67583pt;&#10;margin-top:1.3870866pt;&#10;width:9.790466pt;&#10;height:16.023386pt;&#10;z-index:2321;&#10;mso-position-horizontal:absolute;&#10;mso-position-horizontal-relative:char;&#10;mso-position-vertical:absolute;&#10;mso-position-vertical-relative:line;&#10;mso-wrap-distance-left:6.7498426pt;&#10;mso-wrap-distance-right:6.7498426pt;">
                <v:stroke color="#000000"/>
                <v:imagedata r:id="rId1788"/>
                <o:lock selection="t"/>
              </v:shape>
            </w:pict>
          </mc:Fallback>
        </mc:AlternateContent>
      </w:r>
      <w:r>
        <mc:AlternateContent>
          <mc:Choice Requires="wps">
            <w:drawing>
              <wp:anchor distT="0" distB="0" distL="85723" distR="85723" simplePos="0" relativeHeight="2322" behindDoc="0" locked="0" layoutInCell="1" hidden="0" allowOverlap="1">
                <wp:simplePos x="0" y="0"/>
                <wp:positionH relativeFrom="character">
                  <wp:posOffset>1422222</wp:posOffset>
                </wp:positionH>
                <wp:positionV relativeFrom="line">
                  <wp:posOffset>3701</wp:posOffset>
                </wp:positionV>
                <wp:extent cx="54114" cy="30259"/>
                <wp:effectExtent l="0" t="0" r="0" b="0"/>
                <wp:wrapNone/>
                <wp:docPr id="2716" name="对象 2716"/>
                <wp:cNvGraphicFramePr>
                  <a:graphicFrameLocks noChangeAspect="0" noSelect="1"/>
                </wp:cNvGraphicFramePr>
                <a:graphic>
                  <a:graphicData uri="http://schemas.microsoft.com/office/word/2010/wordprocessingInk">
                    <w14:contentPart bwMode="auto" r:id="rId1789">
                      <w14:nvContentPartPr>
                        <w14:cNvContentPartPr/>
                      </w14:nvContentPartPr>
                      <w14:xfrm>
                        <a:off x="0" y="0"/>
                        <a:ext cx="54114" cy="30259"/>
                      </w14:xfrm>
                    </w14:contentPart>
                  </a:graphicData>
                </a:graphic>
              </wp:anchor>
            </w:drawing>
          </mc:Choice>
          <mc:Fallback>
            <w:pict>
              <v:shape type="#_x0000_t75" id="对象 2717" o:spid="_x0000_s2717" fillcolor="#FFFFFF" stroked="t" strokeweight="1.0pt" style="position:absolute;&#10;margin-left:111.98605pt;&#10;margin-top:0.29141733pt;&#10;width:4.260948pt;&#10;height:2.3825984pt;&#10;z-index:2322;&#10;mso-position-horizontal:absolute;&#10;mso-position-horizontal-relative:char;&#10;mso-position-vertical:absolute;&#10;mso-position-vertical-relative:line;&#10;mso-wrap-distance-left:6.7498426pt;&#10;mso-wrap-distance-right:6.7498426pt;">
                <v:stroke color="#000000"/>
                <v:imagedata r:id="rId1790"/>
                <o:lock selection="t"/>
              </v:shape>
            </w:pict>
          </mc:Fallback>
        </mc:AlternateContent>
      </w:r>
      <w:r>
        <mc:AlternateContent>
          <mc:Choice Requires="wps">
            <w:drawing>
              <wp:anchor distT="0" distB="0" distL="85723" distR="85723" simplePos="0" relativeHeight="2323" behindDoc="0" locked="0" layoutInCell="1" hidden="0" allowOverlap="1">
                <wp:simplePos x="0" y="0"/>
                <wp:positionH relativeFrom="character">
                  <wp:posOffset>1863311</wp:posOffset>
                </wp:positionH>
                <wp:positionV relativeFrom="line">
                  <wp:posOffset>-5348</wp:posOffset>
                </wp:positionV>
                <wp:extent cx="114711" cy="226670"/>
                <wp:effectExtent l="0" t="0" r="0" b="0"/>
                <wp:wrapNone/>
                <wp:docPr id="2719" name="对象 2719"/>
                <wp:cNvGraphicFramePr>
                  <a:graphicFrameLocks noChangeAspect="0" noSelect="1"/>
                </wp:cNvGraphicFramePr>
                <a:graphic>
                  <a:graphicData uri="http://schemas.microsoft.com/office/word/2010/wordprocessingInk">
                    <w14:contentPart bwMode="auto" r:id="rId1791">
                      <w14:nvContentPartPr>
                        <w14:cNvContentPartPr/>
                      </w14:nvContentPartPr>
                      <w14:xfrm>
                        <a:off x="0" y="0"/>
                        <a:ext cx="114711" cy="226670"/>
                      </w14:xfrm>
                    </w14:contentPart>
                  </a:graphicData>
                </a:graphic>
              </wp:anchor>
            </w:drawing>
          </mc:Choice>
          <mc:Fallback>
            <w:pict>
              <v:shape type="#_x0000_t75" id="对象 2720" o:spid="_x0000_s2720" fillcolor="#FFFFFF" stroked="t" strokeweight="1.0pt" style="position:absolute;&#10;margin-left:146.7174pt;&#10;margin-top:-0.42110237pt;&#10;width:9.032364pt;&#10;height:17.848032pt;&#10;z-index:2323;&#10;mso-position-horizontal:absolute;&#10;mso-position-horizontal-relative:char;&#10;mso-position-vertical:absolute;&#10;mso-position-vertical-relative:line;&#10;mso-wrap-distance-left:6.7498426pt;&#10;mso-wrap-distance-right:6.7498426pt;">
                <v:stroke color="#000000"/>
                <v:imagedata r:id="rId1792"/>
                <o:lock selection="t"/>
              </v:shape>
            </w:pict>
          </mc:Fallback>
        </mc:AlternateContent>
      </w:r>
    </w:p>
    <w:p>
      <w:pPr>
        <w:rPr>
          <w:rFonts w:hint="eastAsia"/>
        </w:rPr>
      </w:pPr>
      <w:r>
        <w:rPr>
          <w:rFonts w:hint="eastAsia"/>
        </w:rPr>
        <w:t>练习3:（色度）图中的每一个点表示一种颜色；色度图中色调和饱和度由什么决定</w:t>
      </w:r>
    </w:p>
    <w:p>
      <w:pPr>
        <w:rPr>
          <w:rFonts w:hint="eastAsia"/>
        </w:rPr>
      </w:pPr>
      <w:r>
        <mc:AlternateContent>
          <mc:Choice Requires="wps">
            <w:drawing>
              <wp:anchor distT="0" distB="0" distL="85723" distR="85723" simplePos="0" relativeHeight="2347" behindDoc="0" locked="0" layoutInCell="1" hidden="0" allowOverlap="1">
                <wp:simplePos x="0" y="0"/>
                <wp:positionH relativeFrom="character">
                  <wp:posOffset>2510749</wp:posOffset>
                </wp:positionH>
                <wp:positionV relativeFrom="line">
                  <wp:posOffset>32973</wp:posOffset>
                </wp:positionV>
                <wp:extent cx="105430" cy="106808"/>
                <wp:effectExtent l="0" t="0" r="0" b="0"/>
                <wp:wrapNone/>
                <wp:docPr id="2722" name="对象 2722"/>
                <wp:cNvGraphicFramePr>
                  <a:graphicFrameLocks noChangeAspect="0" noSelect="1"/>
                </wp:cNvGraphicFramePr>
                <a:graphic>
                  <a:graphicData uri="http://schemas.microsoft.com/office/word/2010/wordprocessingInk">
                    <w14:contentPart bwMode="auto" r:id="rId1793">
                      <w14:nvContentPartPr>
                        <w14:cNvContentPartPr/>
                      </w14:nvContentPartPr>
                      <w14:xfrm>
                        <a:off x="0" y="0"/>
                        <a:ext cx="105430" cy="106808"/>
                      </w14:xfrm>
                    </w14:contentPart>
                  </a:graphicData>
                </a:graphic>
              </wp:anchor>
            </w:drawing>
          </mc:Choice>
          <mc:Fallback>
            <w:pict>
              <v:shape type="#_x0000_t75" id="对象 2723" o:spid="_x0000_s2723" fillcolor="#FFFFFF" stroked="t" strokeweight="1.0pt" style="position:absolute;&#10;margin-left:197.6968pt;&#10;margin-top:2.5962992pt;&#10;width:8.301578pt;&#10;height:8.410079pt;&#10;z-index:2347;&#10;mso-position-horizontal:absolute;&#10;mso-position-horizontal-relative:char;&#10;mso-position-vertical:absolute;&#10;mso-position-vertical-relative:line;&#10;mso-wrap-distance-left:6.7498426pt;&#10;mso-wrap-distance-right:6.7498426pt;">
                <v:stroke color="#000000"/>
                <v:imagedata r:id="rId1794"/>
                <o:lock selection="t"/>
              </v:shape>
            </w:pict>
          </mc:Fallback>
        </mc:AlternateContent>
      </w:r>
      <w:r>
        <mc:AlternateContent>
          <mc:Choice Requires="wps">
            <w:drawing>
              <wp:anchor distT="0" distB="0" distL="85723" distR="85723" simplePos="0" relativeHeight="2348" behindDoc="0" locked="0" layoutInCell="1" hidden="0" allowOverlap="1">
                <wp:simplePos x="0" y="0"/>
                <wp:positionH relativeFrom="character">
                  <wp:posOffset>2576393</wp:posOffset>
                </wp:positionH>
                <wp:positionV relativeFrom="line">
                  <wp:posOffset>149903</wp:posOffset>
                </wp:positionV>
                <wp:extent cx="38920" cy="60376"/>
                <wp:effectExtent l="0" t="0" r="0" b="0"/>
                <wp:wrapNone/>
                <wp:docPr id="2725" name="对象 2725"/>
                <wp:cNvGraphicFramePr>
                  <a:graphicFrameLocks noChangeAspect="0" noSelect="1"/>
                </wp:cNvGraphicFramePr>
                <a:graphic>
                  <a:graphicData uri="http://schemas.microsoft.com/office/word/2010/wordprocessingInk">
                    <w14:contentPart bwMode="auto" r:id="rId1795">
                      <w14:nvContentPartPr>
                        <w14:cNvContentPartPr/>
                      </w14:nvContentPartPr>
                      <w14:xfrm>
                        <a:off x="0" y="0"/>
                        <a:ext cx="38920" cy="60376"/>
                      </w14:xfrm>
                    </w14:contentPart>
                  </a:graphicData>
                </a:graphic>
              </wp:anchor>
            </w:drawing>
          </mc:Choice>
          <mc:Fallback>
            <w:pict>
              <v:shape type="#_x0000_t75" id="对象 2726" o:spid="_x0000_s2726" fillcolor="#FFFFFF" stroked="t" strokeweight="1.0pt" style="position:absolute;&#10;margin-left:202.8656pt;&#10;margin-top:11.803386pt;&#10;width:3.0646353pt;&#10;height:4.754016pt;&#10;z-index:2348;&#10;mso-position-horizontal:absolute;&#10;mso-position-horizontal-relative:char;&#10;mso-position-vertical:absolute;&#10;mso-position-vertical-relative:line;&#10;mso-wrap-distance-left:6.7498426pt;&#10;mso-wrap-distance-right:6.7498426pt;">
                <v:stroke color="#000000"/>
                <v:imagedata r:id="rId1796"/>
                <o:lock selection="t"/>
              </v:shape>
            </w:pict>
          </mc:Fallback>
        </mc:AlternateContent>
      </w:r>
      <w:r>
        <mc:AlternateContent>
          <mc:Choice Requires="wps">
            <w:drawing>
              <wp:anchor distT="0" distB="0" distL="85723" distR="85723" simplePos="0" relativeHeight="2349" behindDoc="0" locked="0" layoutInCell="1" hidden="0" allowOverlap="1">
                <wp:simplePos x="0" y="0"/>
                <wp:positionH relativeFrom="character">
                  <wp:posOffset>2646531</wp:posOffset>
                </wp:positionH>
                <wp:positionV relativeFrom="line">
                  <wp:posOffset>81713</wp:posOffset>
                </wp:positionV>
                <wp:extent cx="46101" cy="44604"/>
                <wp:effectExtent l="0" t="0" r="0" b="0"/>
                <wp:wrapNone/>
                <wp:docPr id="2728" name="对象 2728"/>
                <wp:cNvGraphicFramePr>
                  <a:graphicFrameLocks noChangeAspect="0" noSelect="1"/>
                </wp:cNvGraphicFramePr>
                <a:graphic>
                  <a:graphicData uri="http://schemas.microsoft.com/office/word/2010/wordprocessingInk">
                    <w14:contentPart bwMode="auto" r:id="rId1797">
                      <w14:nvContentPartPr>
                        <w14:cNvContentPartPr/>
                      </w14:nvContentPartPr>
                      <w14:xfrm>
                        <a:off x="0" y="0"/>
                        <a:ext cx="46101" cy="44604"/>
                      </w14:xfrm>
                    </w14:contentPart>
                  </a:graphicData>
                </a:graphic>
              </wp:anchor>
            </w:drawing>
          </mc:Choice>
          <mc:Fallback>
            <w:pict>
              <v:shape type="#_x0000_t75" id="对象 2729" o:spid="_x0000_s2729" fillcolor="#FFFFFF" stroked="t" strokeweight="1.0pt" style="position:absolute;&#10;margin-left:208.38828pt;&#10;margin-top:6.4340944pt;&#10;width:3.6300106pt;&#10;height:3.5121262pt;&#10;z-index:2349;&#10;mso-position-horizontal:absolute;&#10;mso-position-horizontal-relative:char;&#10;mso-position-vertical:absolute;&#10;mso-position-vertical-relative:line;&#10;mso-wrap-distance-left:6.7498426pt;&#10;mso-wrap-distance-right:6.7498426pt;">
                <v:stroke color="#000000"/>
                <v:imagedata r:id="rId1798"/>
                <o:lock selection="t"/>
              </v:shape>
            </w:pict>
          </mc:Fallback>
        </mc:AlternateContent>
      </w:r>
      <w:r>
        <mc:AlternateContent>
          <mc:Choice Requires="wps">
            <w:drawing>
              <wp:anchor distT="0" distB="0" distL="85723" distR="85723" simplePos="0" relativeHeight="2350" behindDoc="0" locked="0" layoutInCell="1" hidden="0" allowOverlap="1">
                <wp:simplePos x="0" y="0"/>
                <wp:positionH relativeFrom="character">
                  <wp:posOffset>2516927</wp:posOffset>
                </wp:positionH>
                <wp:positionV relativeFrom="line">
                  <wp:posOffset>32024</wp:posOffset>
                </wp:positionV>
                <wp:extent cx="62201" cy="198404"/>
                <wp:effectExtent l="0" t="0" r="0" b="0"/>
                <wp:wrapNone/>
                <wp:docPr id="2731" name="对象 2731"/>
                <wp:cNvGraphicFramePr>
                  <a:graphicFrameLocks noChangeAspect="0" noSelect="1"/>
                </wp:cNvGraphicFramePr>
                <a:graphic>
                  <a:graphicData uri="http://schemas.microsoft.com/office/word/2010/wordprocessingInk">
                    <w14:contentPart bwMode="auto" r:id="rId1799">
                      <w14:nvContentPartPr>
                        <w14:cNvContentPartPr/>
                      </w14:nvContentPartPr>
                      <w14:xfrm>
                        <a:off x="0" y="0"/>
                        <a:ext cx="62201" cy="198404"/>
                      </w14:xfrm>
                    </w14:contentPart>
                  </a:graphicData>
                </a:graphic>
              </wp:anchor>
            </w:drawing>
          </mc:Choice>
          <mc:Fallback>
            <w:pict>
              <v:shape type="#_x0000_t75" id="对象 2732" o:spid="_x0000_s2732" fillcolor="#FFFFFF" stroked="t" strokeweight="1.0pt" style="position:absolute;&#10;margin-left:198.18323pt;&#10;margin-top:2.5215747pt;&#10;width:4.897791pt;&#10;height:15.622362pt;&#10;z-index:2350;&#10;mso-position-horizontal:absolute;&#10;mso-position-horizontal-relative:char;&#10;mso-position-vertical:absolute;&#10;mso-position-vertical-relative:line;&#10;mso-wrap-distance-left:6.7498426pt;&#10;mso-wrap-distance-right:6.7498426pt;">
                <v:stroke color="#000000"/>
                <v:imagedata r:id="rId1800"/>
                <o:lock selection="t"/>
              </v:shape>
            </w:pict>
          </mc:Fallback>
        </mc:AlternateContent>
      </w:r>
      <w:r>
        <mc:AlternateContent>
          <mc:Choice Requires="wps">
            <w:drawing>
              <wp:anchor distT="0" distB="0" distL="85723" distR="85723" simplePos="0" relativeHeight="2351" behindDoc="0" locked="0" layoutInCell="1" hidden="0" allowOverlap="1">
                <wp:simplePos x="0" y="0"/>
                <wp:positionH relativeFrom="character">
                  <wp:posOffset>1482664</wp:posOffset>
                </wp:positionH>
                <wp:positionV relativeFrom="line">
                  <wp:posOffset>31959</wp:posOffset>
                </wp:positionV>
                <wp:extent cx="54226" cy="31055"/>
                <wp:effectExtent l="0" t="0" r="0" b="0"/>
                <wp:wrapNone/>
                <wp:docPr id="2734" name="对象 2734"/>
                <wp:cNvGraphicFramePr>
                  <a:graphicFrameLocks noChangeAspect="0" noSelect="1"/>
                </wp:cNvGraphicFramePr>
                <a:graphic>
                  <a:graphicData uri="http://schemas.microsoft.com/office/word/2010/wordprocessingInk">
                    <w14:contentPart bwMode="auto" r:id="rId1801">
                      <w14:nvContentPartPr>
                        <w14:cNvContentPartPr/>
                      </w14:nvContentPartPr>
                      <w14:xfrm>
                        <a:off x="0" y="0"/>
                        <a:ext cx="54226" cy="31055"/>
                      </w14:xfrm>
                    </w14:contentPart>
                  </a:graphicData>
                </a:graphic>
              </wp:anchor>
            </w:drawing>
          </mc:Choice>
          <mc:Fallback>
            <w:pict>
              <v:shape type="#_x0000_t75" id="对象 2735" o:spid="_x0000_s2735" fillcolor="#FFFFFF" stroked="t" strokeweight="1.0pt" style="position:absolute;&#10;margin-left:116.74519pt;&#10;margin-top:2.5164566pt;&#10;width:4.2698402pt;&#10;height:2.4452755pt;&#10;z-index:2351;&#10;mso-position-horizontal:absolute;&#10;mso-position-horizontal-relative:char;&#10;mso-position-vertical:absolute;&#10;mso-position-vertical-relative:line;&#10;mso-wrap-distance-left:6.7498426pt;&#10;mso-wrap-distance-right:6.7498426pt;">
                <v:stroke color="#000000"/>
                <v:imagedata r:id="rId1802"/>
                <o:lock selection="t"/>
              </v:shape>
            </w:pict>
          </mc:Fallback>
        </mc:AlternateContent>
      </w:r>
      <w:r>
        <mc:AlternateContent>
          <mc:Choice Requires="wps">
            <w:drawing>
              <wp:anchor distT="0" distB="0" distL="85723" distR="85723" simplePos="0" relativeHeight="2352" behindDoc="0" locked="0" layoutInCell="1" hidden="0" allowOverlap="1">
                <wp:simplePos x="0" y="0"/>
                <wp:positionH relativeFrom="character">
                  <wp:posOffset>4683932</wp:posOffset>
                </wp:positionH>
                <wp:positionV relativeFrom="line">
                  <wp:posOffset>132602</wp:posOffset>
                </wp:positionV>
                <wp:extent cx="68456" cy="57959"/>
                <wp:effectExtent l="0" t="0" r="0" b="0"/>
                <wp:wrapNone/>
                <wp:docPr id="2737" name="对象 2737"/>
                <wp:cNvGraphicFramePr>
                  <a:graphicFrameLocks noChangeAspect="0" noSelect="1"/>
                </wp:cNvGraphicFramePr>
                <a:graphic>
                  <a:graphicData uri="http://schemas.microsoft.com/office/word/2010/wordprocessingInk">
                    <w14:contentPart bwMode="auto" r:id="rId1803">
                      <w14:nvContentPartPr>
                        <w14:cNvContentPartPr/>
                      </w14:nvContentPartPr>
                      <w14:xfrm>
                        <a:off x="0" y="0"/>
                        <a:ext cx="68456" cy="57959"/>
                      </w14:xfrm>
                    </w14:contentPart>
                  </a:graphicData>
                </a:graphic>
              </wp:anchor>
            </w:drawing>
          </mc:Choice>
          <mc:Fallback>
            <w:pict>
              <v:shape type="#_x0000_t75" id="对象 2738" o:spid="_x0000_s2738" fillcolor="#FFFFFF" stroked="t" strokeweight="1.0pt" style="position:absolute;&#10;margin-left:368.81354pt;&#10;margin-top:10.441102pt;&#10;width:5.3902454pt;&#10;height:4.5637794pt;&#10;z-index:2352;&#10;mso-position-horizontal:absolute;&#10;mso-position-horizontal-relative:char;&#10;mso-position-vertical:absolute;&#10;mso-position-vertical-relative:line;&#10;mso-wrap-distance-left:6.7498426pt;&#10;mso-wrap-distance-right:6.7498426pt;">
                <v:stroke color="#000000"/>
                <v:imagedata r:id="rId1804"/>
                <o:lock selection="t"/>
              </v:shape>
            </w:pict>
          </mc:Fallback>
        </mc:AlternateContent>
      </w:r>
      <w:r>
        <mc:AlternateContent>
          <mc:Choice Requires="wps">
            <w:drawing>
              <wp:anchor distT="0" distB="0" distL="85723" distR="85723" simplePos="0" relativeHeight="2353" behindDoc="0" locked="0" layoutInCell="1" hidden="0" allowOverlap="1">
                <wp:simplePos x="0" y="0"/>
                <wp:positionH relativeFrom="character">
                  <wp:posOffset>4667636</wp:posOffset>
                </wp:positionH>
                <wp:positionV relativeFrom="line">
                  <wp:posOffset>112455</wp:posOffset>
                </wp:positionV>
                <wp:extent cx="63689" cy="34592"/>
                <wp:effectExtent l="0" t="0" r="0" b="0"/>
                <wp:wrapNone/>
                <wp:docPr id="2740" name="对象 2740"/>
                <wp:cNvGraphicFramePr>
                  <a:graphicFrameLocks noChangeAspect="0" noSelect="1"/>
                </wp:cNvGraphicFramePr>
                <a:graphic>
                  <a:graphicData uri="http://schemas.microsoft.com/office/word/2010/wordprocessingInk">
                    <w14:contentPart bwMode="auto" r:id="rId1805">
                      <w14:nvContentPartPr>
                        <w14:cNvContentPartPr/>
                      </w14:nvContentPartPr>
                      <w14:xfrm>
                        <a:off x="0" y="0"/>
                        <a:ext cx="63689" cy="34592"/>
                      </w14:xfrm>
                    </w14:contentPart>
                  </a:graphicData>
                </a:graphic>
              </wp:anchor>
            </w:drawing>
          </mc:Choice>
          <mc:Fallback>
            <w:pict>
              <v:shape type="#_x0000_t75" id="对象 2741" o:spid="_x0000_s2741" fillcolor="#FFFFFF" stroked="t" strokeweight="1.0pt" style="position:absolute;&#10;margin-left:367.5304pt;&#10;margin-top:8.854725pt;&#10;width:5.014885pt;&#10;height:2.7237797pt;&#10;z-index:2353;&#10;mso-position-horizontal:absolute;&#10;mso-position-horizontal-relative:char;&#10;mso-position-vertical:absolute;&#10;mso-position-vertical-relative:line;&#10;mso-wrap-distance-left:6.7498426pt;&#10;mso-wrap-distance-right:6.7498426pt;">
                <v:stroke color="#000000"/>
                <v:imagedata r:id="rId1806"/>
                <o:lock selection="t"/>
              </v:shape>
            </w:pict>
          </mc:Fallback>
        </mc:AlternateContent>
      </w:r>
      <w:r>
        <mc:AlternateContent>
          <mc:Choice Requires="wps">
            <w:drawing>
              <wp:anchor distT="0" distB="0" distL="85723" distR="85723" simplePos="0" relativeHeight="2354" behindDoc="0" locked="0" layoutInCell="1" hidden="0" allowOverlap="1">
                <wp:simplePos x="0" y="0"/>
                <wp:positionH relativeFrom="character">
                  <wp:posOffset>4662573</wp:posOffset>
                </wp:positionH>
                <wp:positionV relativeFrom="line">
                  <wp:posOffset>31838</wp:posOffset>
                </wp:positionV>
                <wp:extent cx="114920" cy="171970"/>
                <wp:effectExtent l="0" t="0" r="0" b="0"/>
                <wp:wrapNone/>
                <wp:docPr id="2743" name="对象 2743"/>
                <wp:cNvGraphicFramePr>
                  <a:graphicFrameLocks noChangeAspect="0" noSelect="1"/>
                </wp:cNvGraphicFramePr>
                <a:graphic>
                  <a:graphicData uri="http://schemas.microsoft.com/office/word/2010/wordprocessingInk">
                    <w14:contentPart bwMode="auto" r:id="rId1807">
                      <w14:nvContentPartPr>
                        <w14:cNvContentPartPr/>
                      </w14:nvContentPartPr>
                      <w14:xfrm>
                        <a:off x="0" y="0"/>
                        <a:ext cx="114920" cy="171970"/>
                      </w14:xfrm>
                    </w14:contentPart>
                  </a:graphicData>
                </a:graphic>
              </wp:anchor>
            </w:drawing>
          </mc:Choice>
          <mc:Fallback>
            <w:pict>
              <v:shape type="#_x0000_t75" id="对象 2744" o:spid="_x0000_s2744" fillcolor="#FFFFFF" stroked="t" strokeweight="1.0pt" style="position:absolute;&#10;margin-left:367.13174pt;&#10;margin-top:2.5069292pt;&#10;width:9.0488205pt;&#10;height:13.540945pt;&#10;z-index:2354;&#10;mso-position-horizontal:absolute;&#10;mso-position-horizontal-relative:char;&#10;mso-position-vertical:absolute;&#10;mso-position-vertical-relative:line;&#10;mso-wrap-distance-left:6.7498426pt;&#10;mso-wrap-distance-right:6.7498426pt;">
                <v:stroke color="#000000"/>
                <v:imagedata r:id="rId1808"/>
                <o:lock selection="t"/>
              </v:shape>
            </w:pict>
          </mc:Fallback>
        </mc:AlternateContent>
      </w:r>
      <w:r>
        <mc:AlternateContent>
          <mc:Choice Requires="wps">
            <w:drawing>
              <wp:anchor distT="0" distB="0" distL="85723" distR="85723" simplePos="0" relativeHeight="2355" behindDoc="0" locked="0" layoutInCell="1" hidden="0" allowOverlap="1">
                <wp:simplePos x="0" y="0"/>
                <wp:positionH relativeFrom="character">
                  <wp:posOffset>1578544</wp:posOffset>
                </wp:positionH>
                <wp:positionV relativeFrom="line">
                  <wp:posOffset>209722</wp:posOffset>
                </wp:positionV>
                <wp:extent cx="44776" cy="22113"/>
                <wp:effectExtent l="0" t="0" r="0" b="0"/>
                <wp:wrapNone/>
                <wp:docPr id="2746" name="对象 2746"/>
                <wp:cNvGraphicFramePr>
                  <a:graphicFrameLocks noChangeAspect="0" noSelect="1"/>
                </wp:cNvGraphicFramePr>
                <a:graphic>
                  <a:graphicData uri="http://schemas.microsoft.com/office/word/2010/wordprocessingInk">
                    <w14:contentPart bwMode="auto" r:id="rId1809">
                      <w14:nvContentPartPr>
                        <w14:cNvContentPartPr/>
                      </w14:nvContentPartPr>
                      <w14:xfrm>
                        <a:off x="0" y="0"/>
                        <a:ext cx="44776" cy="22113"/>
                      </w14:xfrm>
                    </w14:contentPart>
                  </a:graphicData>
                </a:graphic>
              </wp:anchor>
            </w:drawing>
          </mc:Choice>
          <mc:Fallback>
            <w:pict>
              <v:shape type="#_x0000_t75" id="对象 2747" o:spid="_x0000_s2747" fillcolor="#FFFFFF" stroked="t" strokeweight="1.0pt" style="position:absolute;&#10;margin-left:124.2948pt;&#10;margin-top:16.513544pt;&#10;width:3.5257452pt;&#10;height:1.7412593pt;&#10;z-index:2355;&#10;mso-position-horizontal:absolute;&#10;mso-position-horizontal-relative:char;&#10;mso-position-vertical:absolute;&#10;mso-position-vertical-relative:line;&#10;mso-wrap-distance-left:6.7498426pt;&#10;mso-wrap-distance-right:6.7498426pt;">
                <v:stroke color="#000000"/>
                <v:imagedata r:id="rId1810"/>
                <o:lock selection="t"/>
              </v:shape>
            </w:pict>
          </mc:Fallback>
        </mc:AlternateContent>
      </w:r>
      <w:r>
        <mc:AlternateContent>
          <mc:Choice Requires="wps">
            <w:drawing>
              <wp:anchor distT="0" distB="0" distL="85723" distR="85723" simplePos="0" relativeHeight="2356" behindDoc="0" locked="0" layoutInCell="1" hidden="0" allowOverlap="1">
                <wp:simplePos x="0" y="0"/>
                <wp:positionH relativeFrom="character">
                  <wp:posOffset>1581551</wp:posOffset>
                </wp:positionH>
                <wp:positionV relativeFrom="line">
                  <wp:posOffset>173650</wp:posOffset>
                </wp:positionV>
                <wp:extent cx="24839" cy="24317"/>
                <wp:effectExtent l="0" t="0" r="0" b="0"/>
                <wp:wrapNone/>
                <wp:docPr id="2749" name="对象 2749"/>
                <wp:cNvGraphicFramePr>
                  <a:graphicFrameLocks noChangeAspect="0" noSelect="1"/>
                </wp:cNvGraphicFramePr>
                <a:graphic>
                  <a:graphicData uri="http://schemas.microsoft.com/office/word/2010/wordprocessingInk">
                    <w14:contentPart bwMode="auto" r:id="rId1811">
                      <w14:nvContentPartPr>
                        <w14:cNvContentPartPr/>
                      </w14:nvContentPartPr>
                      <w14:xfrm>
                        <a:off x="0" y="0"/>
                        <a:ext cx="24839" cy="24317"/>
                      </w14:xfrm>
                    </w14:contentPart>
                  </a:graphicData>
                </a:graphic>
              </wp:anchor>
            </w:drawing>
          </mc:Choice>
          <mc:Fallback>
            <w:pict>
              <v:shape type="#_x0000_t75" id="对象 2750" o:spid="_x0000_s2750" fillcolor="#FFFFFF" stroked="t" strokeweight="1.0pt" style="position:absolute;&#10;margin-left:124.53158pt;&#10;margin-top:13.673228pt;&#10;width:1.9559028pt;&#10;height:1.9147247pt;&#10;z-index:2356;&#10;mso-position-horizontal:absolute;&#10;mso-position-horizontal-relative:char;&#10;mso-position-vertical:absolute;&#10;mso-position-vertical-relative:line;&#10;mso-wrap-distance-left:6.7498426pt;&#10;mso-wrap-distance-right:6.7498426pt;">
                <v:stroke color="#000000"/>
                <v:imagedata r:id="rId1812"/>
                <o:lock selection="t"/>
              </v:shape>
            </w:pict>
          </mc:Fallback>
        </mc:AlternateContent>
      </w:r>
      <w:r>
        <mc:AlternateContent>
          <mc:Choice Requires="wps">
            <w:drawing>
              <wp:anchor distT="0" distB="0" distL="85723" distR="85723" simplePos="0" relativeHeight="2357" behindDoc="0" locked="0" layoutInCell="1" hidden="0" allowOverlap="1">
                <wp:simplePos x="0" y="0"/>
                <wp:positionH relativeFrom="character">
                  <wp:posOffset>1544319</wp:posOffset>
                </wp:positionH>
                <wp:positionV relativeFrom="line">
                  <wp:posOffset>98864</wp:posOffset>
                </wp:positionV>
                <wp:extent cx="107223" cy="137391"/>
                <wp:effectExtent l="0" t="0" r="0" b="0"/>
                <wp:wrapNone/>
                <wp:docPr id="2752" name="对象 2752"/>
                <wp:cNvGraphicFramePr>
                  <a:graphicFrameLocks noChangeAspect="0" noSelect="1"/>
                </wp:cNvGraphicFramePr>
                <a:graphic>
                  <a:graphicData uri="http://schemas.microsoft.com/office/word/2010/wordprocessingInk">
                    <w14:contentPart bwMode="auto" r:id="rId1813">
                      <w14:nvContentPartPr>
                        <w14:cNvContentPartPr/>
                      </w14:nvContentPartPr>
                      <w14:xfrm>
                        <a:off x="0" y="0"/>
                        <a:ext cx="107223" cy="137391"/>
                      </w14:xfrm>
                    </w14:contentPart>
                  </a:graphicData>
                </a:graphic>
              </wp:anchor>
            </w:drawing>
          </mc:Choice>
          <mc:Fallback>
            <w:pict>
              <v:shape type="#_x0000_t75" id="对象 2753" o:spid="_x0000_s2753" fillcolor="#FFFFFF" stroked="t" strokeweight="1.0pt" style="position:absolute;&#10;margin-left:121.59992pt;&#10;margin-top:7.7846456pt;&#10;width:8.442761pt;&#10;height:10.818189pt;&#10;z-index:2357;&#10;mso-position-horizontal:absolute;&#10;mso-position-horizontal-relative:char;&#10;mso-position-vertical:absolute;&#10;mso-position-vertical-relative:line;&#10;mso-wrap-distance-left:6.7498426pt;&#10;mso-wrap-distance-right:6.7498426pt;">
                <v:stroke color="#000000"/>
                <v:imagedata r:id="rId1814"/>
                <o:lock selection="t"/>
              </v:shape>
            </w:pict>
          </mc:Fallback>
        </mc:AlternateContent>
      </w:r>
      <w:r>
        <mc:AlternateContent>
          <mc:Choice Requires="wps">
            <w:drawing>
              <wp:anchor distT="0" distB="0" distL="85723" distR="85723" simplePos="0" relativeHeight="2358" behindDoc="0" locked="0" layoutInCell="1" hidden="0" allowOverlap="1">
                <wp:simplePos x="0" y="0"/>
                <wp:positionH relativeFrom="character">
                  <wp:posOffset>1539317</wp:posOffset>
                </wp:positionH>
                <wp:positionV relativeFrom="line">
                  <wp:posOffset>70942</wp:posOffset>
                </wp:positionV>
                <wp:extent cx="22455" cy="31133"/>
                <wp:effectExtent l="0" t="0" r="0" b="0"/>
                <wp:wrapNone/>
                <wp:docPr id="2755" name="对象 2755"/>
                <wp:cNvGraphicFramePr>
                  <a:graphicFrameLocks noChangeAspect="0" noSelect="1"/>
                </wp:cNvGraphicFramePr>
                <a:graphic>
                  <a:graphicData uri="http://schemas.microsoft.com/office/word/2010/wordprocessingInk">
                    <w14:contentPart bwMode="auto" r:id="rId1815">
                      <w14:nvContentPartPr>
                        <w14:cNvContentPartPr/>
                      </w14:nvContentPartPr>
                      <w14:xfrm>
                        <a:off x="0" y="0"/>
                        <a:ext cx="22455" cy="31133"/>
                      </w14:xfrm>
                    </w14:contentPart>
                  </a:graphicData>
                </a:graphic>
              </wp:anchor>
            </w:drawing>
          </mc:Choice>
          <mc:Fallback>
            <w:pict>
              <v:shape type="#_x0000_t75" id="对象 2756" o:spid="_x0000_s2756" fillcolor="#FFFFFF" stroked="t" strokeweight="1.0pt" style="position:absolute;&#10;margin-left:121.20614pt;&#10;margin-top:5.585984pt;&#10;width:1.7681882pt;&#10;height:2.451496pt;&#10;z-index:2358;&#10;mso-position-horizontal:absolute;&#10;mso-position-horizontal-relative:char;&#10;mso-position-vertical:absolute;&#10;mso-position-vertical-relative:line;&#10;mso-wrap-distance-left:6.7498426pt;&#10;mso-wrap-distance-right:6.7498426pt;">
                <v:stroke color="#000000"/>
                <v:imagedata r:id="rId1816"/>
                <o:lock selection="t"/>
              </v:shape>
            </w:pict>
          </mc:Fallback>
        </mc:AlternateContent>
      </w:r>
      <w:r>
        <mc:AlternateContent>
          <mc:Choice Requires="wps">
            <w:drawing>
              <wp:anchor distT="0" distB="0" distL="85723" distR="85723" simplePos="0" relativeHeight="2359" behindDoc="0" locked="0" layoutInCell="1" hidden="0" allowOverlap="1">
                <wp:simplePos x="0" y="0"/>
                <wp:positionH relativeFrom="character">
                  <wp:posOffset>1524011</wp:posOffset>
                </wp:positionH>
                <wp:positionV relativeFrom="line">
                  <wp:posOffset>44051</wp:posOffset>
                </wp:positionV>
                <wp:extent cx="115169" cy="99230"/>
                <wp:effectExtent l="0" t="0" r="0" b="0"/>
                <wp:wrapNone/>
                <wp:docPr id="2758" name="对象 2758"/>
                <wp:cNvGraphicFramePr>
                  <a:graphicFrameLocks noChangeAspect="0" noSelect="1"/>
                </wp:cNvGraphicFramePr>
                <a:graphic>
                  <a:graphicData uri="http://schemas.microsoft.com/office/word/2010/wordprocessingInk">
                    <w14:contentPart bwMode="auto" r:id="rId1817">
                      <w14:nvContentPartPr>
                        <w14:cNvContentPartPr/>
                      </w14:nvContentPartPr>
                      <w14:xfrm>
                        <a:off x="0" y="0"/>
                        <a:ext cx="115169" cy="99230"/>
                      </w14:xfrm>
                    </w14:contentPart>
                  </a:graphicData>
                </a:graphic>
              </wp:anchor>
            </w:drawing>
          </mc:Choice>
          <mc:Fallback>
            <w:pict>
              <v:shape type="#_x0000_t75" id="对象 2759" o:spid="_x0000_s2759" fillcolor="#FFFFFF" stroked="t" strokeweight="1.0pt" style="position:absolute;&#10;margin-left:120.00087pt;&#10;margin-top:3.4685826pt;&#10;width:9.068503pt;&#10;height:7.813386pt;&#10;z-index:2359;&#10;mso-position-horizontal:absolute;&#10;mso-position-horizontal-relative:char;&#10;mso-position-vertical:absolute;&#10;mso-position-vertical-relative:line;&#10;mso-wrap-distance-left:6.7498426pt;&#10;mso-wrap-distance-right:6.7498426pt;">
                <v:stroke color="#000000"/>
                <v:imagedata r:id="rId1818"/>
                <o:lock selection="t"/>
              </v:shape>
            </w:pict>
          </mc:Fallback>
        </mc:AlternateContent>
      </w:r>
      <w:r>
        <mc:AlternateContent>
          <mc:Choice Requires="wps">
            <w:drawing>
              <wp:anchor distT="0" distB="0" distL="85723" distR="85723" simplePos="0" relativeHeight="2360" behindDoc="0" locked="0" layoutInCell="1" hidden="0" allowOverlap="1">
                <wp:simplePos x="0" y="0"/>
                <wp:positionH relativeFrom="character">
                  <wp:posOffset>1583687</wp:posOffset>
                </wp:positionH>
                <wp:positionV relativeFrom="line">
                  <wp:posOffset>29178</wp:posOffset>
                </wp:positionV>
                <wp:extent cx="29287" cy="62893"/>
                <wp:effectExtent l="0" t="0" r="0" b="0"/>
                <wp:wrapNone/>
                <wp:docPr id="2761" name="对象 2761"/>
                <wp:cNvGraphicFramePr>
                  <a:graphicFrameLocks noChangeAspect="0" noSelect="1"/>
                </wp:cNvGraphicFramePr>
                <a:graphic>
                  <a:graphicData uri="http://schemas.microsoft.com/office/word/2010/wordprocessingInk">
                    <w14:contentPart bwMode="auto" r:id="rId1819">
                      <w14:nvContentPartPr>
                        <w14:cNvContentPartPr/>
                      </w14:nvContentPartPr>
                      <w14:xfrm>
                        <a:off x="0" y="0"/>
                        <a:ext cx="29287" cy="62893"/>
                      </w14:xfrm>
                    </w14:contentPart>
                  </a:graphicData>
                </a:graphic>
              </wp:anchor>
            </w:drawing>
          </mc:Choice>
          <mc:Fallback>
            <w:pict>
              <v:shape type="#_x0000_t75" id="对象 2762" o:spid="_x0000_s2762" fillcolor="#FFFFFF" stroked="t" strokeweight="1.0pt" style="position:absolute;&#10;margin-left:124.69976pt;&#10;margin-top:2.2974803pt;&#10;width:2.306064pt;&#10;height:4.952205pt;&#10;z-index:2360;&#10;mso-position-horizontal:absolute;&#10;mso-position-horizontal-relative:char;&#10;mso-position-vertical:absolute;&#10;mso-position-vertical-relative:line;&#10;mso-wrap-distance-left:6.7498426pt;&#10;mso-wrap-distance-right:6.7498426pt;">
                <v:stroke color="#000000"/>
                <v:imagedata r:id="rId1820"/>
                <o:lock selection="t"/>
              </v:shape>
            </w:pict>
          </mc:Fallback>
        </mc:AlternateContent>
      </w:r>
      <w:r>
        <mc:AlternateContent>
          <mc:Choice Requires="wps">
            <w:drawing>
              <wp:anchor distT="0" distB="0" distL="85723" distR="85723" simplePos="0" relativeHeight="2361" behindDoc="0" locked="0" layoutInCell="1" hidden="0" allowOverlap="1">
                <wp:simplePos x="0" y="0"/>
                <wp:positionH relativeFrom="character">
                  <wp:posOffset>1557490</wp:posOffset>
                </wp:positionH>
                <wp:positionV relativeFrom="line">
                  <wp:posOffset>23791</wp:posOffset>
                </wp:positionV>
                <wp:extent cx="25378" cy="77851"/>
                <wp:effectExtent l="0" t="0" r="0" b="0"/>
                <wp:wrapNone/>
                <wp:docPr id="2764" name="对象 2764"/>
                <wp:cNvGraphicFramePr>
                  <a:graphicFrameLocks noChangeAspect="0" noSelect="1"/>
                </wp:cNvGraphicFramePr>
                <a:graphic>
                  <a:graphicData uri="http://schemas.microsoft.com/office/word/2010/wordprocessingInk">
                    <w14:contentPart bwMode="auto" r:id="rId1821">
                      <w14:nvContentPartPr>
                        <w14:cNvContentPartPr/>
                      </w14:nvContentPartPr>
                      <w14:xfrm>
                        <a:off x="0" y="0"/>
                        <a:ext cx="25378" cy="77851"/>
                      </w14:xfrm>
                    </w14:contentPart>
                  </a:graphicData>
                </a:graphic>
              </wp:anchor>
            </w:drawing>
          </mc:Choice>
          <mc:Fallback>
            <w:pict>
              <v:shape type="#_x0000_t75" id="对象 2765" o:spid="_x0000_s2765" fillcolor="#FFFFFF" stroked="t" strokeweight="1.0pt" style="position:absolute;&#10;margin-left:122.63702pt;&#10;margin-top:1.8733858pt;&#10;width:1.9982682pt;&#10;height:6.13pt;&#10;z-index:2361;&#10;mso-position-horizontal:absolute;&#10;mso-position-horizontal-relative:char;&#10;mso-position-vertical:absolute;&#10;mso-position-vertical-relative:line;&#10;mso-wrap-distance-left:6.7498426pt;&#10;mso-wrap-distance-right:6.7498426pt;">
                <v:stroke color="#000000"/>
                <v:imagedata r:id="rId1822"/>
                <o:lock selection="t"/>
              </v:shape>
            </w:pict>
          </mc:Fallback>
        </mc:AlternateContent>
      </w:r>
      <w:r>
        <mc:AlternateContent>
          <mc:Choice Requires="wps">
            <w:drawing>
              <wp:anchor distT="0" distB="0" distL="85723" distR="85723" simplePos="0" relativeHeight="2362" behindDoc="0" locked="0" layoutInCell="1" hidden="0" allowOverlap="1">
                <wp:simplePos x="0" y="0"/>
                <wp:positionH relativeFrom="character">
                  <wp:posOffset>2744786</wp:posOffset>
                </wp:positionH>
                <wp:positionV relativeFrom="line">
                  <wp:posOffset>153856</wp:posOffset>
                </wp:positionV>
                <wp:extent cx="78485" cy="62240"/>
                <wp:effectExtent l="0" t="0" r="0" b="0"/>
                <wp:wrapNone/>
                <wp:docPr id="2767" name="对象 2767"/>
                <wp:cNvGraphicFramePr>
                  <a:graphicFrameLocks noChangeAspect="0" noSelect="1"/>
                </wp:cNvGraphicFramePr>
                <a:graphic>
                  <a:graphicData uri="http://schemas.microsoft.com/office/word/2010/wordprocessingInk">
                    <w14:contentPart bwMode="auto" r:id="rId1823">
                      <w14:nvContentPartPr>
                        <w14:cNvContentPartPr/>
                      </w14:nvContentPartPr>
                      <w14:xfrm>
                        <a:off x="0" y="0"/>
                        <a:ext cx="78485" cy="62240"/>
                      </w14:xfrm>
                    </w14:contentPart>
                  </a:graphicData>
                </a:graphic>
              </wp:anchor>
            </w:drawing>
          </mc:Choice>
          <mc:Fallback>
            <w:pict>
              <v:shape type="#_x0000_t75" id="对象 2768" o:spid="_x0000_s2768" fillcolor="#FFFFFF" stroked="t" strokeweight="1.0pt" style="position:absolute;&#10;margin-left:216.12488pt;&#10;margin-top:12.114646pt;&#10;width:6.1799903pt;&#10;height:4.9007874pt;&#10;z-index:2362;&#10;mso-position-horizontal:absolute;&#10;mso-position-horizontal-relative:char;&#10;mso-position-vertical:absolute;&#10;mso-position-vertical-relative:line;&#10;mso-wrap-distance-left:6.7498426pt;&#10;mso-wrap-distance-right:6.7498426pt;">
                <v:stroke color="#000000"/>
                <v:imagedata r:id="rId1824"/>
                <o:lock selection="t"/>
              </v:shape>
            </w:pict>
          </mc:Fallback>
        </mc:AlternateContent>
      </w:r>
      <w:r>
        <mc:AlternateContent>
          <mc:Choice Requires="wps">
            <w:drawing>
              <wp:anchor distT="0" distB="0" distL="85723" distR="85723" simplePos="0" relativeHeight="2363" behindDoc="0" locked="0" layoutInCell="1" hidden="0" allowOverlap="1">
                <wp:simplePos x="0" y="0"/>
                <wp:positionH relativeFrom="character">
                  <wp:posOffset>2651048</wp:posOffset>
                </wp:positionH>
                <wp:positionV relativeFrom="line">
                  <wp:posOffset>75211</wp:posOffset>
                </wp:positionV>
                <wp:extent cx="82337" cy="127840"/>
                <wp:effectExtent l="0" t="0" r="0" b="0"/>
                <wp:wrapNone/>
                <wp:docPr id="2770" name="对象 2770"/>
                <wp:cNvGraphicFramePr>
                  <a:graphicFrameLocks noChangeAspect="0" noSelect="1"/>
                </wp:cNvGraphicFramePr>
                <a:graphic>
                  <a:graphicData uri="http://schemas.microsoft.com/office/word/2010/wordprocessingInk">
                    <w14:contentPart bwMode="auto" r:id="rId1825">
                      <w14:nvContentPartPr>
                        <w14:cNvContentPartPr/>
                      </w14:nvContentPartPr>
                      <w14:xfrm>
                        <a:off x="0" y="0"/>
                        <a:ext cx="82337" cy="127840"/>
                      </w14:xfrm>
                    </w14:contentPart>
                  </a:graphicData>
                </a:graphic>
              </wp:anchor>
            </w:drawing>
          </mc:Choice>
          <mc:Fallback>
            <w:pict>
              <v:shape type="#_x0000_t75" id="对象 2771" o:spid="_x0000_s2771" fillcolor="#FFFFFF" stroked="t" strokeweight="1.0pt" style="position:absolute;&#10;margin-left:208.74394pt;&#10;margin-top:5.922126pt;&#10;width:6.4832997pt;&#10;height:10.06622pt;&#10;z-index:2363;&#10;mso-position-horizontal:absolute;&#10;mso-position-horizontal-relative:char;&#10;mso-position-vertical:absolute;&#10;mso-position-vertical-relative:line;&#10;mso-wrap-distance-left:6.7498426pt;&#10;mso-wrap-distance-right:6.7498426pt;">
                <v:stroke color="#000000"/>
                <v:imagedata r:id="rId1826"/>
                <o:lock selection="t"/>
              </v:shape>
            </w:pict>
          </mc:Fallback>
        </mc:AlternateContent>
      </w:r>
      <w:r>
        <mc:AlternateContent>
          <mc:Choice Requires="wps">
            <w:drawing>
              <wp:anchor distT="0" distB="0" distL="85723" distR="85723" simplePos="0" relativeHeight="2364" behindDoc="0" locked="0" layoutInCell="1" hidden="0" allowOverlap="1">
                <wp:simplePos x="0" y="0"/>
                <wp:positionH relativeFrom="character">
                  <wp:posOffset>2680418</wp:posOffset>
                </wp:positionH>
                <wp:positionV relativeFrom="line">
                  <wp:posOffset>34582</wp:posOffset>
                </wp:positionV>
                <wp:extent cx="134379" cy="126090"/>
                <wp:effectExtent l="0" t="0" r="0" b="0"/>
                <wp:wrapNone/>
                <wp:docPr id="2773" name="对象 2773"/>
                <wp:cNvGraphicFramePr>
                  <a:graphicFrameLocks noChangeAspect="0" noSelect="1"/>
                </wp:cNvGraphicFramePr>
                <a:graphic>
                  <a:graphicData uri="http://schemas.microsoft.com/office/word/2010/wordprocessingInk">
                    <w14:contentPart bwMode="auto" r:id="rId1827">
                      <w14:nvContentPartPr>
                        <w14:cNvContentPartPr/>
                      </w14:nvContentPartPr>
                      <w14:xfrm>
                        <a:off x="0" y="0"/>
                        <a:ext cx="134379" cy="126090"/>
                      </w14:xfrm>
                    </w14:contentPart>
                  </a:graphicData>
                </a:graphic>
              </wp:anchor>
            </w:drawing>
          </mc:Choice>
          <mc:Fallback>
            <w:pict>
              <v:shape type="#_x0000_t75" id="对象 2774" o:spid="_x0000_s2774" fillcolor="#FFFFFF" stroked="t" strokeweight="1.0pt" style="position:absolute;&#10;margin-left:211.05653pt;&#10;margin-top:2.7229922pt;&#10;width:10.581023pt;&#10;height:9.928348pt;&#10;z-index:2364;&#10;mso-position-horizontal:absolute;&#10;mso-position-horizontal-relative:char;&#10;mso-position-vertical:absolute;&#10;mso-position-vertical-relative:line;&#10;mso-wrap-distance-left:6.7498426pt;&#10;mso-wrap-distance-right:6.7498426pt;">
                <v:stroke color="#000000"/>
                <v:imagedata r:id="rId1828"/>
                <o:lock selection="t"/>
              </v:shape>
            </w:pict>
          </mc:Fallback>
        </mc:AlternateContent>
      </w:r>
      <w:r>
        <mc:AlternateContent>
          <mc:Choice Requires="wps">
            <w:drawing>
              <wp:anchor distT="0" distB="0" distL="85723" distR="85723" simplePos="0" relativeHeight="2365" behindDoc="0" locked="0" layoutInCell="1" hidden="0" allowOverlap="1">
                <wp:simplePos x="0" y="0"/>
                <wp:positionH relativeFrom="character">
                  <wp:posOffset>2694743</wp:posOffset>
                </wp:positionH>
                <wp:positionV relativeFrom="line">
                  <wp:posOffset>23476</wp:posOffset>
                </wp:positionV>
                <wp:extent cx="80163" cy="193066"/>
                <wp:effectExtent l="0" t="0" r="0" b="0"/>
                <wp:wrapNone/>
                <wp:docPr id="2776" name="对象 2776"/>
                <wp:cNvGraphicFramePr>
                  <a:graphicFrameLocks noChangeAspect="0" noSelect="1"/>
                </wp:cNvGraphicFramePr>
                <a:graphic>
                  <a:graphicData uri="http://schemas.microsoft.com/office/word/2010/wordprocessingInk">
                    <w14:contentPart bwMode="auto" r:id="rId1829">
                      <w14:nvContentPartPr>
                        <w14:cNvContentPartPr/>
                      </w14:nvContentPartPr>
                      <w14:xfrm>
                        <a:off x="0" y="0"/>
                        <a:ext cx="80163" cy="193066"/>
                      </w14:xfrm>
                    </w14:contentPart>
                  </a:graphicData>
                </a:graphic>
              </wp:anchor>
            </w:drawing>
          </mc:Choice>
          <mc:Fallback>
            <w:pict>
              <v:shape type="#_x0000_t75" id="对象 2777" o:spid="_x0000_s2777" fillcolor="#FFFFFF" stroked="t" strokeweight="1.0pt" style="position:absolute;&#10;margin-left:212.1845pt;&#10;margin-top:1.848504pt;&#10;width:6.3121214pt;&#10;height:15.202047pt;&#10;z-index:2365;&#10;mso-position-horizontal:absolute;&#10;mso-position-horizontal-relative:char;&#10;mso-position-vertical:absolute;&#10;mso-position-vertical-relative:line;&#10;mso-wrap-distance-left:6.7498426pt;&#10;mso-wrap-distance-right:6.7498426pt;">
                <v:stroke color="#000000"/>
                <v:imagedata r:id="rId1830"/>
                <o:lock selection="t"/>
              </v:shape>
            </w:pict>
          </mc:Fallback>
        </mc:AlternateContent>
      </w:r>
      <w:r>
        <mc:AlternateContent>
          <mc:Choice Requires="wps">
            <w:drawing>
              <wp:anchor distT="0" distB="0" distL="85723" distR="85723" simplePos="0" relativeHeight="2366" behindDoc="0" locked="0" layoutInCell="1" hidden="0" allowOverlap="1">
                <wp:simplePos x="0" y="0"/>
                <wp:positionH relativeFrom="character">
                  <wp:posOffset>861263</wp:posOffset>
                </wp:positionH>
                <wp:positionV relativeFrom="line">
                  <wp:posOffset>119989</wp:posOffset>
                </wp:positionV>
                <wp:extent cx="37182" cy="48572"/>
                <wp:effectExtent l="0" t="0" r="0" b="0"/>
                <wp:wrapNone/>
                <wp:docPr id="2779" name="对象 2779"/>
                <wp:cNvGraphicFramePr>
                  <a:graphicFrameLocks noChangeAspect="0" noSelect="1"/>
                </wp:cNvGraphicFramePr>
                <a:graphic>
                  <a:graphicData uri="http://schemas.microsoft.com/office/word/2010/wordprocessingInk">
                    <w14:contentPart bwMode="auto" r:id="rId1831">
                      <w14:nvContentPartPr>
                        <w14:cNvContentPartPr/>
                      </w14:nvContentPartPr>
                      <w14:xfrm>
                        <a:off x="0" y="0"/>
                        <a:ext cx="37182" cy="48572"/>
                      </w14:xfrm>
                    </w14:contentPart>
                  </a:graphicData>
                </a:graphic>
              </wp:anchor>
            </w:drawing>
          </mc:Choice>
          <mc:Fallback>
            <w:pict>
              <v:shape type="#_x0000_t75" id="对象 2780" o:spid="_x0000_s2780" fillcolor="#FFFFFF" stroked="t" strokeweight="1.0pt" style="position:absolute;&#10;margin-left:67.81599pt;&#10;margin-top:9.447953pt;&#10;width:2.9277947pt;&#10;height:3.8246453pt;&#10;z-index:2366;&#10;mso-position-horizontal:absolute;&#10;mso-position-horizontal-relative:char;&#10;mso-position-vertical:absolute;&#10;mso-position-vertical-relative:line;&#10;mso-wrap-distance-left:6.7498426pt;&#10;mso-wrap-distance-right:6.7498426pt;">
                <v:stroke color="#000000"/>
                <v:imagedata r:id="rId1832"/>
                <o:lock selection="t"/>
              </v:shape>
            </w:pict>
          </mc:Fallback>
        </mc:AlternateContent>
      </w:r>
      <w:r>
        <mc:AlternateContent>
          <mc:Choice Requires="wps">
            <w:drawing>
              <wp:anchor distT="0" distB="0" distL="85723" distR="85723" simplePos="0" relativeHeight="2367" behindDoc="0" locked="0" layoutInCell="1" hidden="0" allowOverlap="1">
                <wp:simplePos x="0" y="0"/>
                <wp:positionH relativeFrom="character">
                  <wp:posOffset>839254</wp:posOffset>
                </wp:positionH>
                <wp:positionV relativeFrom="line">
                  <wp:posOffset>71202</wp:posOffset>
                </wp:positionV>
                <wp:extent cx="80847" cy="103182"/>
                <wp:effectExtent l="0" t="0" r="0" b="0"/>
                <wp:wrapNone/>
                <wp:docPr id="2782" name="对象 2782"/>
                <wp:cNvGraphicFramePr>
                  <a:graphicFrameLocks noChangeAspect="0" noSelect="1"/>
                </wp:cNvGraphicFramePr>
                <a:graphic>
                  <a:graphicData uri="http://schemas.microsoft.com/office/word/2010/wordprocessingInk">
                    <w14:contentPart bwMode="auto" r:id="rId1833">
                      <w14:nvContentPartPr>
                        <w14:cNvContentPartPr/>
                      </w14:nvContentPartPr>
                      <w14:xfrm>
                        <a:off x="0" y="0"/>
                        <a:ext cx="80847" cy="103182"/>
                      </w14:xfrm>
                    </w14:contentPart>
                  </a:graphicData>
                </a:graphic>
              </wp:anchor>
            </w:drawing>
          </mc:Choice>
          <mc:Fallback>
            <w:pict>
              <v:shape type="#_x0000_t75" id="对象 2783" o:spid="_x0000_s2783" fillcolor="#FFFFFF" stroked="t" strokeweight="1.0pt" style="position:absolute;&#10;margin-left:66.08299pt;&#10;margin-top:5.6064568pt;&#10;width:6.3659825pt;&#10;height:8.124645pt;&#10;z-index:2367;&#10;mso-position-horizontal:absolute;&#10;mso-position-horizontal-relative:char;&#10;mso-position-vertical:absolute;&#10;mso-position-vertical-relative:line;&#10;mso-wrap-distance-left:6.7498426pt;&#10;mso-wrap-distance-right:6.7498426pt;">
                <v:stroke color="#000000"/>
                <v:imagedata r:id="rId1834"/>
                <o:lock selection="t"/>
              </v:shape>
            </w:pict>
          </mc:Fallback>
        </mc:AlternateContent>
      </w:r>
      <w:r>
        <mc:AlternateContent>
          <mc:Choice Requires="wps">
            <w:drawing>
              <wp:anchor distT="0" distB="0" distL="85723" distR="85723" simplePos="0" relativeHeight="2368" behindDoc="0" locked="0" layoutInCell="1" hidden="0" allowOverlap="1">
                <wp:simplePos x="0" y="0"/>
                <wp:positionH relativeFrom="character">
                  <wp:posOffset>907376</wp:posOffset>
                </wp:positionH>
                <wp:positionV relativeFrom="line">
                  <wp:posOffset>55296</wp:posOffset>
                </wp:positionV>
                <wp:extent cx="92749" cy="47136"/>
                <wp:effectExtent l="0" t="0" r="0" b="0"/>
                <wp:wrapNone/>
                <wp:docPr id="2785" name="对象 2785"/>
                <wp:cNvGraphicFramePr>
                  <a:graphicFrameLocks noChangeAspect="0" noSelect="1"/>
                </wp:cNvGraphicFramePr>
                <a:graphic>
                  <a:graphicData uri="http://schemas.microsoft.com/office/word/2010/wordprocessingInk">
                    <w14:contentPart bwMode="auto" r:id="rId1835">
                      <w14:nvContentPartPr>
                        <w14:cNvContentPartPr/>
                      </w14:nvContentPartPr>
                      <w14:xfrm>
                        <a:off x="0" y="0"/>
                        <a:ext cx="92749" cy="47136"/>
                      </w14:xfrm>
                    </w14:contentPart>
                  </a:graphicData>
                </a:graphic>
              </wp:anchor>
            </w:drawing>
          </mc:Choice>
          <mc:Fallback>
            <w:pict>
              <v:shape type="#_x0000_t75" id="对象 2786" o:spid="_x0000_s2786" fillcolor="#FFFFFF" stroked="t" strokeweight="1.0pt" style="position:absolute;&#10;margin-left:71.44693pt;&#10;margin-top:4.354016pt;&#10;width:7.3030734pt;&#10;height:3.7115743pt;&#10;z-index:2368;&#10;mso-position-horizontal:absolute;&#10;mso-position-horizontal-relative:char;&#10;mso-position-vertical:absolute;&#10;mso-position-vertical-relative:line;&#10;mso-wrap-distance-left:6.7498426pt;&#10;mso-wrap-distance-right:6.7498426pt;">
                <v:stroke color="#000000"/>
                <v:imagedata r:id="rId1836"/>
                <o:lock selection="t"/>
              </v:shape>
            </w:pict>
          </mc:Fallback>
        </mc:AlternateContent>
      </w:r>
      <w:r>
        <mc:AlternateContent>
          <mc:Choice Requires="wps">
            <w:drawing>
              <wp:anchor distT="0" distB="0" distL="85723" distR="85723" simplePos="0" relativeHeight="2369" behindDoc="0" locked="0" layoutInCell="1" hidden="0" allowOverlap="1">
                <wp:simplePos x="0" y="0"/>
                <wp:positionH relativeFrom="character">
                  <wp:posOffset>923667</wp:posOffset>
                </wp:positionH>
                <wp:positionV relativeFrom="line">
                  <wp:posOffset>14462</wp:posOffset>
                </wp:positionV>
                <wp:extent cx="64627" cy="237013"/>
                <wp:effectExtent l="0" t="0" r="0" b="0"/>
                <wp:wrapNone/>
                <wp:docPr id="2788" name="对象 2788"/>
                <wp:cNvGraphicFramePr>
                  <a:graphicFrameLocks noChangeAspect="0" noSelect="1"/>
                </wp:cNvGraphicFramePr>
                <a:graphic>
                  <a:graphicData uri="http://schemas.microsoft.com/office/word/2010/wordprocessingInk">
                    <w14:contentPart bwMode="auto" r:id="rId1837">
                      <w14:nvContentPartPr>
                        <w14:cNvContentPartPr/>
                      </w14:nvContentPartPr>
                      <w14:xfrm>
                        <a:off x="0" y="0"/>
                        <a:ext cx="64627" cy="237013"/>
                      </w14:xfrm>
                    </w14:contentPart>
                  </a:graphicData>
                </a:graphic>
              </wp:anchor>
            </w:drawing>
          </mc:Choice>
          <mc:Fallback>
            <w:pict>
              <v:shape type="#_x0000_t75" id="对象 2789" o:spid="_x0000_s2789" fillcolor="#FFFFFF" stroked="t" strokeweight="1.0pt" style="position:absolute;&#10;margin-left:72.72968pt;&#10;margin-top:1.1387402pt;&#10;width:5.088818pt;&#10;height:18.66252pt;&#10;z-index:2369;&#10;mso-position-horizontal:absolute;&#10;mso-position-horizontal-relative:char;&#10;mso-position-vertical:absolute;&#10;mso-position-vertical-relative:line;&#10;mso-wrap-distance-left:6.7498426pt;&#10;mso-wrap-distance-right:6.7498426pt;">
                <v:stroke color="#000000"/>
                <v:imagedata r:id="rId1838"/>
                <o:lock selection="t"/>
              </v:shape>
            </w:pict>
          </mc:Fallback>
        </mc:AlternateContent>
      </w:r>
      <w:r>
        <mc:AlternateContent>
          <mc:Choice Requires="wps">
            <w:drawing>
              <wp:anchor distT="0" distB="0" distL="85723" distR="85723" simplePos="0" relativeHeight="2370" behindDoc="0" locked="0" layoutInCell="1" hidden="0" allowOverlap="1">
                <wp:simplePos x="0" y="0"/>
                <wp:positionH relativeFrom="character">
                  <wp:posOffset>2008746</wp:posOffset>
                </wp:positionH>
                <wp:positionV relativeFrom="line">
                  <wp:posOffset>191677</wp:posOffset>
                </wp:positionV>
                <wp:extent cx="165124" cy="31430"/>
                <wp:effectExtent l="0" t="0" r="0" b="0"/>
                <wp:wrapNone/>
                <wp:docPr id="2791" name="对象 2791"/>
                <wp:cNvGraphicFramePr>
                  <a:graphicFrameLocks noChangeAspect="0" noSelect="1"/>
                </wp:cNvGraphicFramePr>
                <a:graphic>
                  <a:graphicData uri="http://schemas.microsoft.com/office/word/2010/wordprocessingInk">
                    <w14:contentPart bwMode="auto" r:id="rId1839">
                      <w14:nvContentPartPr>
                        <w14:cNvContentPartPr/>
                      </w14:nvContentPartPr>
                      <w14:xfrm>
                        <a:off x="0" y="0"/>
                        <a:ext cx="165124" cy="31430"/>
                      </w14:xfrm>
                    </w14:contentPart>
                  </a:graphicData>
                </a:graphic>
              </wp:anchor>
            </w:drawing>
          </mc:Choice>
          <mc:Fallback>
            <w:pict>
              <v:shape type="#_x0000_t75" id="对象 2792" o:spid="_x0000_s2792" fillcolor="#FFFFFF" stroked="t" strokeweight="1.0pt" style="position:absolute;&#10;margin-left:158.16898pt;&#10;margin-top:15.092677pt;&#10;width:13.001892pt;&#10;height:2.4748816pt;&#10;z-index:2370;&#10;mso-position-horizontal:absolute;&#10;mso-position-horizontal-relative:char;&#10;mso-position-vertical:absolute;&#10;mso-position-vertical-relative:line;&#10;mso-wrap-distance-left:6.7498426pt;&#10;mso-wrap-distance-right:6.7498426pt;">
                <v:stroke color="#000000"/>
                <v:imagedata r:id="rId1840"/>
                <o:lock selection="t"/>
              </v:shape>
            </w:pict>
          </mc:Fallback>
        </mc:AlternateContent>
      </w:r>
      <w:r>
        <mc:AlternateContent>
          <mc:Choice Requires="wps">
            <w:drawing>
              <wp:anchor distT="0" distB="0" distL="85723" distR="85723" simplePos="0" relativeHeight="2371" behindDoc="0" locked="0" layoutInCell="1" hidden="0" allowOverlap="1">
                <wp:simplePos x="0" y="0"/>
                <wp:positionH relativeFrom="character">
                  <wp:posOffset>2408411</wp:posOffset>
                </wp:positionH>
                <wp:positionV relativeFrom="line">
                  <wp:posOffset>163566</wp:posOffset>
                </wp:positionV>
                <wp:extent cx="86647" cy="63971"/>
                <wp:effectExtent l="0" t="0" r="0" b="0"/>
                <wp:wrapNone/>
                <wp:docPr id="2794" name="对象 2794"/>
                <wp:cNvGraphicFramePr>
                  <a:graphicFrameLocks noChangeAspect="0" noSelect="1"/>
                </wp:cNvGraphicFramePr>
                <a:graphic>
                  <a:graphicData uri="http://schemas.microsoft.com/office/word/2010/wordprocessingInk">
                    <w14:contentPart bwMode="auto" r:id="rId1841">
                      <w14:nvContentPartPr>
                        <w14:cNvContentPartPr/>
                      </w14:nvContentPartPr>
                      <w14:xfrm>
                        <a:off x="0" y="0"/>
                        <a:ext cx="86647" cy="63971"/>
                      </w14:xfrm>
                    </w14:contentPart>
                  </a:graphicData>
                </a:graphic>
              </wp:anchor>
            </w:drawing>
          </mc:Choice>
          <mc:Fallback>
            <w:pict>
              <v:shape type="#_x0000_t75" id="对象 2795" o:spid="_x0000_s2795" fillcolor="#FFFFFF" stroked="t" strokeweight="1.0pt" style="position:absolute;&#10;margin-left:189.63866pt;&#10;margin-top:12.879291pt;&#10;width:6.8226004pt;&#10;height:5.0371647pt;&#10;z-index:2371;&#10;mso-position-horizontal:absolute;&#10;mso-position-horizontal-relative:char;&#10;mso-position-vertical:absolute;&#10;mso-position-vertical-relative:line;&#10;mso-wrap-distance-left:6.7498426pt;&#10;mso-wrap-distance-right:6.7498426pt;">
                <v:stroke color="#000000"/>
                <v:imagedata r:id="rId1842"/>
                <o:lock selection="t"/>
              </v:shape>
            </w:pict>
          </mc:Fallback>
        </mc:AlternateContent>
      </w:r>
      <w:r>
        <mc:AlternateContent>
          <mc:Choice Requires="wps">
            <w:drawing>
              <wp:anchor distT="0" distB="0" distL="85723" distR="85723" simplePos="0" relativeHeight="2372" behindDoc="0" locked="0" layoutInCell="1" hidden="0" allowOverlap="1">
                <wp:simplePos x="0" y="0"/>
                <wp:positionH relativeFrom="character">
                  <wp:posOffset>1960161</wp:posOffset>
                </wp:positionH>
                <wp:positionV relativeFrom="line">
                  <wp:posOffset>128854</wp:posOffset>
                </wp:positionV>
                <wp:extent cx="54456" cy="65562"/>
                <wp:effectExtent l="0" t="0" r="0" b="0"/>
                <wp:wrapNone/>
                <wp:docPr id="2797" name="对象 2797"/>
                <wp:cNvGraphicFramePr>
                  <a:graphicFrameLocks noChangeAspect="0" noSelect="1"/>
                </wp:cNvGraphicFramePr>
                <a:graphic>
                  <a:graphicData uri="http://schemas.microsoft.com/office/word/2010/wordprocessingInk">
                    <w14:contentPart bwMode="auto" r:id="rId1843">
                      <w14:nvContentPartPr>
                        <w14:cNvContentPartPr/>
                      </w14:nvContentPartPr>
                      <w14:xfrm>
                        <a:off x="0" y="0"/>
                        <a:ext cx="54456" cy="65562"/>
                      </w14:xfrm>
                    </w14:contentPart>
                  </a:graphicData>
                </a:graphic>
              </wp:anchor>
            </w:drawing>
          </mc:Choice>
          <mc:Fallback>
            <w:pict>
              <v:shape type="#_x0000_t75" id="对象 2798" o:spid="_x0000_s2798" fillcolor="#FFFFFF" stroked="t" strokeweight="1.0pt" style="position:absolute;&#10;margin-left:154.34338pt;&#10;margin-top:10.145985pt;&#10;width:4.2878757pt;&#10;height:5.162362pt;&#10;z-index:2372;&#10;mso-position-horizontal:absolute;&#10;mso-position-horizontal-relative:char;&#10;mso-position-vertical:absolute;&#10;mso-position-vertical-relative:line;&#10;mso-wrap-distance-left:6.7498426pt;&#10;mso-wrap-distance-right:6.7498426pt;">
                <v:stroke color="#000000"/>
                <v:imagedata r:id="rId1844"/>
                <o:lock selection="t"/>
              </v:shape>
            </w:pict>
          </mc:Fallback>
        </mc:AlternateContent>
      </w:r>
      <w:r>
        <mc:AlternateContent>
          <mc:Choice Requires="wps">
            <w:drawing>
              <wp:anchor distT="0" distB="0" distL="85723" distR="85723" simplePos="0" relativeHeight="2373" behindDoc="0" locked="0" layoutInCell="1" hidden="0" allowOverlap="1">
                <wp:simplePos x="0" y="0"/>
                <wp:positionH relativeFrom="character">
                  <wp:posOffset>2091020</wp:posOffset>
                </wp:positionH>
                <wp:positionV relativeFrom="line">
                  <wp:posOffset>128536</wp:posOffset>
                </wp:positionV>
                <wp:extent cx="24696" cy="45369"/>
                <wp:effectExtent l="0" t="0" r="0" b="0"/>
                <wp:wrapNone/>
                <wp:docPr id="2800" name="对象 2800"/>
                <wp:cNvGraphicFramePr>
                  <a:graphicFrameLocks noChangeAspect="0" noSelect="1"/>
                </wp:cNvGraphicFramePr>
                <a:graphic>
                  <a:graphicData uri="http://schemas.microsoft.com/office/word/2010/wordprocessingInk">
                    <w14:contentPart bwMode="auto" r:id="rId1845">
                      <w14:nvContentPartPr>
                        <w14:cNvContentPartPr/>
                      </w14:nvContentPartPr>
                      <w14:xfrm>
                        <a:off x="0" y="0"/>
                        <a:ext cx="24696" cy="45369"/>
                      </w14:xfrm>
                    </w14:contentPart>
                  </a:graphicData>
                </a:graphic>
              </wp:anchor>
            </w:drawing>
          </mc:Choice>
          <mc:Fallback>
            <w:pict>
              <v:shape type="#_x0000_t75" id="对象 2801" o:spid="_x0000_s2801" fillcolor="#FFFFFF" stroked="t" strokeweight="1.0pt" style="position:absolute;&#10;margin-left:164.64725pt;&#10;margin-top:10.121023pt;&#10;width:1.9446421pt;&#10;height:3.5723627pt;&#10;z-index:2373;&#10;mso-position-horizontal:absolute;&#10;mso-position-horizontal-relative:char;&#10;mso-position-vertical:absolute;&#10;mso-position-vertical-relative:line;&#10;mso-wrap-distance-left:6.7498426pt;&#10;mso-wrap-distance-right:6.7498426pt;">
                <v:stroke color="#000000"/>
                <v:imagedata r:id="rId1846"/>
                <o:lock selection="t"/>
              </v:shape>
            </w:pict>
          </mc:Fallback>
        </mc:AlternateContent>
      </w:r>
      <w:r>
        <mc:AlternateContent>
          <mc:Choice Requires="wps">
            <w:drawing>
              <wp:anchor distT="0" distB="0" distL="85723" distR="85723" simplePos="0" relativeHeight="2374" behindDoc="0" locked="0" layoutInCell="1" hidden="0" allowOverlap="1">
                <wp:simplePos x="0" y="0"/>
                <wp:positionH relativeFrom="character">
                  <wp:posOffset>1843240</wp:posOffset>
                </wp:positionH>
                <wp:positionV relativeFrom="line">
                  <wp:posOffset>124584</wp:posOffset>
                </wp:positionV>
                <wp:extent cx="34240" cy="60039"/>
                <wp:effectExtent l="0" t="0" r="0" b="0"/>
                <wp:wrapNone/>
                <wp:docPr id="2803" name="对象 2803"/>
                <wp:cNvGraphicFramePr>
                  <a:graphicFrameLocks noChangeAspect="0" noSelect="1"/>
                </wp:cNvGraphicFramePr>
                <a:graphic>
                  <a:graphicData uri="http://schemas.microsoft.com/office/word/2010/wordprocessingInk">
                    <w14:contentPart bwMode="auto" r:id="rId1847">
                      <w14:nvContentPartPr>
                        <w14:cNvContentPartPr/>
                      </w14:nvContentPartPr>
                      <w14:xfrm>
                        <a:off x="0" y="0"/>
                        <a:ext cx="34240" cy="60039"/>
                      </w14:xfrm>
                    </w14:contentPart>
                  </a:graphicData>
                </a:graphic>
              </wp:anchor>
            </w:drawing>
          </mc:Choice>
          <mc:Fallback>
            <w:pict>
              <v:shape type="#_x0000_t75" id="对象 2804" o:spid="_x0000_s2804" fillcolor="#FFFFFF" stroked="t" strokeweight="1.0pt" style="position:absolute;&#10;margin-left:145.13708pt;&#10;margin-top:9.809764pt;&#10;width:2.6961412pt;&#10;height:4.727559pt;&#10;z-index:2374;&#10;mso-position-horizontal:absolute;&#10;mso-position-horizontal-relative:char;&#10;mso-position-vertical:absolute;&#10;mso-position-vertical-relative:line;&#10;mso-wrap-distance-left:6.7498426pt;&#10;mso-wrap-distance-right:6.7498426pt;">
                <v:stroke color="#000000"/>
                <v:imagedata r:id="rId1848"/>
                <o:lock selection="t"/>
              </v:shape>
            </w:pict>
          </mc:Fallback>
        </mc:AlternateContent>
      </w:r>
      <w:r>
        <mc:AlternateContent>
          <mc:Choice Requires="wps">
            <w:drawing>
              <wp:anchor distT="0" distB="0" distL="85723" distR="85723" simplePos="0" relativeHeight="2375" behindDoc="0" locked="0" layoutInCell="1" hidden="0" allowOverlap="1">
                <wp:simplePos x="0" y="0"/>
                <wp:positionH relativeFrom="character">
                  <wp:posOffset>2315273</wp:posOffset>
                </wp:positionH>
                <wp:positionV relativeFrom="line">
                  <wp:posOffset>119839</wp:posOffset>
                </wp:positionV>
                <wp:extent cx="56896" cy="86706"/>
                <wp:effectExtent l="0" t="0" r="0" b="0"/>
                <wp:wrapNone/>
                <wp:docPr id="2806" name="对象 2806"/>
                <wp:cNvGraphicFramePr>
                  <a:graphicFrameLocks noChangeAspect="0" noSelect="1"/>
                </wp:cNvGraphicFramePr>
                <a:graphic>
                  <a:graphicData uri="http://schemas.microsoft.com/office/word/2010/wordprocessingInk">
                    <w14:contentPart bwMode="auto" r:id="rId1849">
                      <w14:nvContentPartPr>
                        <w14:cNvContentPartPr/>
                      </w14:nvContentPartPr>
                      <w14:xfrm>
                        <a:off x="0" y="0"/>
                        <a:ext cx="56896" cy="86706"/>
                      </w14:xfrm>
                    </w14:contentPart>
                  </a:graphicData>
                </a:graphic>
              </wp:anchor>
            </w:drawing>
          </mc:Choice>
          <mc:Fallback>
            <w:pict>
              <v:shape type="#_x0000_t75" id="对象 2807" o:spid="_x0000_s2807" fillcolor="#FFFFFF" stroked="t" strokeweight="1.0pt" style="position:absolute;&#10;margin-left:182.30496pt;&#10;margin-top:9.43622pt;&#10;width:4.4800763pt;&#10;height:6.8272443pt;&#10;z-index:2375;&#10;mso-position-horizontal:absolute;&#10;mso-position-horizontal-relative:char;&#10;mso-position-vertical:absolute;&#10;mso-position-vertical-relative:line;&#10;mso-wrap-distance-left:6.7498426pt;&#10;mso-wrap-distance-right:6.7498426pt;">
                <v:stroke color="#000000"/>
                <v:imagedata r:id="rId1850"/>
                <o:lock selection="t"/>
              </v:shape>
            </w:pict>
          </mc:Fallback>
        </mc:AlternateContent>
      </w:r>
      <w:r>
        <mc:AlternateContent>
          <mc:Choice Requires="wps">
            <w:drawing>
              <wp:anchor distT="0" distB="0" distL="85723" distR="85723" simplePos="0" relativeHeight="2376" behindDoc="0" locked="0" layoutInCell="1" hidden="0" allowOverlap="1">
                <wp:simplePos x="0" y="0"/>
                <wp:positionH relativeFrom="character">
                  <wp:posOffset>1657654</wp:posOffset>
                </wp:positionH>
                <wp:positionV relativeFrom="line">
                  <wp:posOffset>108985</wp:posOffset>
                </wp:positionV>
                <wp:extent cx="78867" cy="49138"/>
                <wp:effectExtent l="0" t="0" r="0" b="0"/>
                <wp:wrapNone/>
                <wp:docPr id="2809" name="对象 2809"/>
                <wp:cNvGraphicFramePr>
                  <a:graphicFrameLocks noChangeAspect="0" noSelect="1"/>
                </wp:cNvGraphicFramePr>
                <a:graphic>
                  <a:graphicData uri="http://schemas.microsoft.com/office/word/2010/wordprocessingInk">
                    <w14:contentPart bwMode="auto" r:id="rId1851">
                      <w14:nvContentPartPr>
                        <w14:cNvContentPartPr/>
                      </w14:nvContentPartPr>
                      <w14:xfrm>
                        <a:off x="0" y="0"/>
                        <a:ext cx="78867" cy="49138"/>
                      </w14:xfrm>
                    </w14:contentPart>
                  </a:graphicData>
                </a:graphic>
              </wp:anchor>
            </w:drawing>
          </mc:Choice>
          <mc:Fallback>
            <w:pict>
              <v:shape type="#_x0000_t75" id="对象 2810" o:spid="_x0000_s2810" fillcolor="#FFFFFF" stroked="t" strokeweight="1.0pt" style="position:absolute;&#10;margin-left:130.52394pt;&#10;margin-top:8.581496pt;&#10;width:6.2100763pt;&#10;height:3.8691342pt;&#10;z-index:2376;&#10;mso-position-horizontal:absolute;&#10;mso-position-horizontal-relative:char;&#10;mso-position-vertical:absolute;&#10;mso-position-vertical-relative:line;&#10;mso-wrap-distance-left:6.7498426pt;&#10;mso-wrap-distance-right:6.7498426pt;">
                <v:stroke color="#000000"/>
                <v:imagedata r:id="rId1852"/>
                <o:lock selection="t"/>
              </v:shape>
            </w:pict>
          </mc:Fallback>
        </mc:AlternateContent>
      </w:r>
      <w:r>
        <mc:AlternateContent>
          <mc:Choice Requires="wps">
            <w:drawing>
              <wp:anchor distT="0" distB="0" distL="85723" distR="85723" simplePos="0" relativeHeight="2377" behindDoc="0" locked="0" layoutInCell="1" hidden="0" allowOverlap="1">
                <wp:simplePos x="0" y="0"/>
                <wp:positionH relativeFrom="character">
                  <wp:posOffset>2285157</wp:posOffset>
                </wp:positionH>
                <wp:positionV relativeFrom="line">
                  <wp:posOffset>93656</wp:posOffset>
                </wp:positionV>
                <wp:extent cx="74655" cy="29700"/>
                <wp:effectExtent l="0" t="0" r="0" b="0"/>
                <wp:wrapNone/>
                <wp:docPr id="2812" name="对象 2812"/>
                <wp:cNvGraphicFramePr>
                  <a:graphicFrameLocks noChangeAspect="0" noSelect="1"/>
                </wp:cNvGraphicFramePr>
                <a:graphic>
                  <a:graphicData uri="http://schemas.microsoft.com/office/word/2010/wordprocessingInk">
                    <w14:contentPart bwMode="auto" r:id="rId1853">
                      <w14:nvContentPartPr>
                        <w14:cNvContentPartPr/>
                      </w14:nvContentPartPr>
                      <w14:xfrm>
                        <a:off x="0" y="0"/>
                        <a:ext cx="74655" cy="29700"/>
                      </w14:xfrm>
                    </w14:contentPart>
                  </a:graphicData>
                </a:graphic>
              </wp:anchor>
            </w:drawing>
          </mc:Choice>
          <mc:Fallback>
            <w:pict>
              <v:shape type="#_x0000_t75" id="对象 2813" o:spid="_x0000_s2813" fillcolor="#FFFFFF" stroked="t" strokeweight="1.0pt" style="position:absolute;&#10;margin-left:179.93362pt;&#10;margin-top:7.3744884pt;&#10;width:5.87842pt;&#10;height:2.3386612pt;&#10;z-index:2377;&#10;mso-position-horizontal:absolute;&#10;mso-position-horizontal-relative:char;&#10;mso-position-vertical:absolute;&#10;mso-position-vertical-relative:line;&#10;mso-wrap-distance-left:6.7498426pt;&#10;mso-wrap-distance-right:6.7498426pt;">
                <v:stroke color="#000000"/>
                <v:imagedata r:id="rId1854"/>
                <o:lock selection="t"/>
              </v:shape>
            </w:pict>
          </mc:Fallback>
        </mc:AlternateContent>
      </w:r>
      <w:r>
        <mc:AlternateContent>
          <mc:Choice Requires="wps">
            <w:drawing>
              <wp:anchor distT="0" distB="0" distL="85723" distR="85723" simplePos="0" relativeHeight="2378" behindDoc="0" locked="0" layoutInCell="1" hidden="0" allowOverlap="1">
                <wp:simplePos x="0" y="0"/>
                <wp:positionH relativeFrom="character">
                  <wp:posOffset>1736607</wp:posOffset>
                </wp:positionH>
                <wp:positionV relativeFrom="line">
                  <wp:posOffset>92894</wp:posOffset>
                </wp:positionV>
                <wp:extent cx="93995" cy="140964"/>
                <wp:effectExtent l="0" t="0" r="0" b="0"/>
                <wp:wrapNone/>
                <wp:docPr id="2815" name="对象 2815"/>
                <wp:cNvGraphicFramePr>
                  <a:graphicFrameLocks noChangeAspect="0" noSelect="1"/>
                </wp:cNvGraphicFramePr>
                <a:graphic>
                  <a:graphicData uri="http://schemas.microsoft.com/office/word/2010/wordprocessingInk">
                    <w14:contentPart bwMode="auto" r:id="rId1855">
                      <w14:nvContentPartPr>
                        <w14:cNvContentPartPr/>
                      </w14:nvContentPartPr>
                      <w14:xfrm>
                        <a:off x="0" y="0"/>
                        <a:ext cx="93995" cy="140964"/>
                      </w14:xfrm>
                    </w14:contentPart>
                  </a:graphicData>
                </a:graphic>
              </wp:anchor>
            </w:drawing>
          </mc:Choice>
          <mc:Fallback>
            <w:pict>
              <v:shape type="#_x0000_t75" id="对象 2816" o:spid="_x0000_s2816" fillcolor="#FFFFFF" stroked="t" strokeweight="1.0pt" style="position:absolute;&#10;margin-left:136.7407pt;&#10;margin-top:7.3144884pt;&#10;width:7.401182pt;&#10;height:11.099527pt;&#10;z-index:2378;&#10;mso-position-horizontal:absolute;&#10;mso-position-horizontal-relative:char;&#10;mso-position-vertical:absolute;&#10;mso-position-vertical-relative:line;&#10;mso-wrap-distance-left:6.7498426pt;&#10;mso-wrap-distance-right:6.7498426pt;">
                <v:stroke color="#000000"/>
                <v:imagedata r:id="rId1856"/>
                <o:lock selection="t"/>
              </v:shape>
            </w:pict>
          </mc:Fallback>
        </mc:AlternateContent>
      </w:r>
      <w:r>
        <mc:AlternateContent>
          <mc:Choice Requires="wps">
            <w:drawing>
              <wp:anchor distT="0" distB="0" distL="85723" distR="85723" simplePos="0" relativeHeight="2379" behindDoc="0" locked="0" layoutInCell="1" hidden="0" allowOverlap="1">
                <wp:simplePos x="0" y="0"/>
                <wp:positionH relativeFrom="character">
                  <wp:posOffset>2150989</wp:posOffset>
                </wp:positionH>
                <wp:positionV relativeFrom="line">
                  <wp:posOffset>88829</wp:posOffset>
                </wp:positionV>
                <wp:extent cx="135002" cy="140800"/>
                <wp:effectExtent l="0" t="0" r="0" b="0"/>
                <wp:wrapNone/>
                <wp:docPr id="2818" name="对象 2818"/>
                <wp:cNvGraphicFramePr>
                  <a:graphicFrameLocks noChangeAspect="0" noSelect="1"/>
                </wp:cNvGraphicFramePr>
                <a:graphic>
                  <a:graphicData uri="http://schemas.microsoft.com/office/word/2010/wordprocessingInk">
                    <w14:contentPart bwMode="auto" r:id="rId1857">
                      <w14:nvContentPartPr>
                        <w14:cNvContentPartPr/>
                      </w14:nvContentPartPr>
                      <w14:xfrm>
                        <a:off x="0" y="0"/>
                        <a:ext cx="135002" cy="140800"/>
                      </w14:xfrm>
                    </w14:contentPart>
                  </a:graphicData>
                </a:graphic>
              </wp:anchor>
            </w:drawing>
          </mc:Choice>
          <mc:Fallback>
            <w:pict>
              <v:shape type="#_x0000_t75" id="对象 2819" o:spid="_x0000_s2819" fillcolor="#FFFFFF" stroked="t" strokeweight="1.0pt" style="position:absolute;&#10;margin-left:169.36922pt;&#10;margin-top:6.9944096pt;&#10;width:10.630152pt;&#10;height:11.086614pt;&#10;z-index:2379;&#10;mso-position-horizontal:absolute;&#10;mso-position-horizontal-relative:char;&#10;mso-position-vertical:absolute;&#10;mso-position-vertical-relative:line;&#10;mso-wrap-distance-left:6.7498426pt;&#10;mso-wrap-distance-right:6.7498426pt;">
                <v:stroke color="#000000"/>
                <v:imagedata r:id="rId1858"/>
                <o:lock selection="t"/>
              </v:shape>
            </w:pict>
          </mc:Fallback>
        </mc:AlternateContent>
      </w:r>
      <w:r>
        <mc:AlternateContent>
          <mc:Choice Requires="wps">
            <w:drawing>
              <wp:anchor distT="0" distB="0" distL="85723" distR="85723" simplePos="0" relativeHeight="2380" behindDoc="0" locked="0" layoutInCell="1" hidden="0" allowOverlap="1">
                <wp:simplePos x="0" y="0"/>
                <wp:positionH relativeFrom="character">
                  <wp:posOffset>1706633</wp:posOffset>
                </wp:positionH>
                <wp:positionV relativeFrom="line">
                  <wp:posOffset>84550</wp:posOffset>
                </wp:positionV>
                <wp:extent cx="73619" cy="169246"/>
                <wp:effectExtent l="0" t="0" r="0" b="0"/>
                <wp:wrapNone/>
                <wp:docPr id="2821" name="对象 2821"/>
                <wp:cNvGraphicFramePr>
                  <a:graphicFrameLocks noChangeAspect="0" noSelect="1"/>
                </wp:cNvGraphicFramePr>
                <a:graphic>
                  <a:graphicData uri="http://schemas.microsoft.com/office/word/2010/wordprocessingInk">
                    <w14:contentPart bwMode="auto" r:id="rId1859">
                      <w14:nvContentPartPr>
                        <w14:cNvContentPartPr/>
                      </w14:nvContentPartPr>
                      <w14:xfrm>
                        <a:off x="0" y="0"/>
                        <a:ext cx="73619" cy="169246"/>
                      </w14:xfrm>
                    </w14:contentPart>
                  </a:graphicData>
                </a:graphic>
              </wp:anchor>
            </w:drawing>
          </mc:Choice>
          <mc:Fallback>
            <w:pict>
              <v:shape type="#_x0000_t75" id="对象 2822" o:spid="_x0000_s2822" fillcolor="#FFFFFF" stroked="t" strokeweight="1.0pt" style="position:absolute;&#10;margin-left:134.38055pt;&#10;margin-top:6.6574802pt;&#10;width:5.796848pt;&#10;height:13.326458pt;&#10;z-index:2380;&#10;mso-position-horizontal:absolute;&#10;mso-position-horizontal-relative:char;&#10;mso-position-vertical:absolute;&#10;mso-position-vertical-relative:line;&#10;mso-wrap-distance-left:6.7498426pt;&#10;mso-wrap-distance-right:6.7498426pt;">
                <v:stroke color="#000000"/>
                <v:imagedata r:id="rId1860"/>
                <o:lock selection="t"/>
              </v:shape>
            </w:pict>
          </mc:Fallback>
        </mc:AlternateContent>
      </w:r>
      <w:r>
        <mc:AlternateContent>
          <mc:Choice Requires="wps">
            <w:drawing>
              <wp:anchor distT="0" distB="0" distL="85723" distR="85723" simplePos="0" relativeHeight="2381" behindDoc="0" locked="0" layoutInCell="1" hidden="0" allowOverlap="1">
                <wp:simplePos x="0" y="0"/>
                <wp:positionH relativeFrom="character">
                  <wp:posOffset>1899209</wp:posOffset>
                </wp:positionH>
                <wp:positionV relativeFrom="line">
                  <wp:posOffset>78699</wp:posOffset>
                </wp:positionV>
                <wp:extent cx="62380" cy="146264"/>
                <wp:effectExtent l="0" t="0" r="0" b="0"/>
                <wp:wrapNone/>
                <wp:docPr id="2824" name="对象 2824"/>
                <wp:cNvGraphicFramePr>
                  <a:graphicFrameLocks noChangeAspect="0" noSelect="1"/>
                </wp:cNvGraphicFramePr>
                <a:graphic>
                  <a:graphicData uri="http://schemas.microsoft.com/office/word/2010/wordprocessingInk">
                    <w14:contentPart bwMode="auto" r:id="rId1861">
                      <w14:nvContentPartPr>
                        <w14:cNvContentPartPr/>
                      </w14:nvContentPartPr>
                      <w14:xfrm>
                        <a:off x="0" y="0"/>
                        <a:ext cx="62380" cy="146264"/>
                      </w14:xfrm>
                    </w14:contentPart>
                  </a:graphicData>
                </a:graphic>
              </wp:anchor>
            </w:drawing>
          </mc:Choice>
          <mc:Fallback>
            <w:pict>
              <v:shape type="#_x0000_t75" id="对象 2825" o:spid="_x0000_s2825" fillcolor="#FFFFFF" stroked="t" strokeweight="1.0pt" style="position:absolute;&#10;margin-left:149.54402pt;&#10;margin-top:6.196772pt;&#10;width:4.9118896pt;&#10;height:11.51685pt;&#10;z-index:2381;&#10;mso-position-horizontal:absolute;&#10;mso-position-horizontal-relative:char;&#10;mso-position-vertical:absolute;&#10;mso-position-vertical-relative:line;&#10;mso-wrap-distance-left:6.7498426pt;&#10;mso-wrap-distance-right:6.7498426pt;">
                <v:stroke color="#000000"/>
                <v:imagedata r:id="rId1862"/>
                <o:lock selection="t"/>
              </v:shape>
            </w:pict>
          </mc:Fallback>
        </mc:AlternateContent>
      </w:r>
      <w:r>
        <mc:AlternateContent>
          <mc:Choice Requires="wps">
            <w:drawing>
              <wp:anchor distT="0" distB="0" distL="85723" distR="85723" simplePos="0" relativeHeight="2382" behindDoc="0" locked="0" layoutInCell="1" hidden="0" allowOverlap="1">
                <wp:simplePos x="0" y="0"/>
                <wp:positionH relativeFrom="character">
                  <wp:posOffset>1889165</wp:posOffset>
                </wp:positionH>
                <wp:positionV relativeFrom="line">
                  <wp:posOffset>78541</wp:posOffset>
                </wp:positionV>
                <wp:extent cx="25105" cy="103506"/>
                <wp:effectExtent l="0" t="0" r="0" b="0"/>
                <wp:wrapNone/>
                <wp:docPr id="2827" name="对象 2827"/>
                <wp:cNvGraphicFramePr>
                  <a:graphicFrameLocks noChangeAspect="0" noSelect="1"/>
                </wp:cNvGraphicFramePr>
                <a:graphic>
                  <a:graphicData uri="http://schemas.microsoft.com/office/word/2010/wordprocessingInk">
                    <w14:contentPart bwMode="auto" r:id="rId1863">
                      <w14:nvContentPartPr>
                        <w14:cNvContentPartPr/>
                      </w14:nvContentPartPr>
                      <w14:xfrm>
                        <a:off x="0" y="0"/>
                        <a:ext cx="25105" cy="103506"/>
                      </w14:xfrm>
                    </w14:contentPart>
                  </a:graphicData>
                </a:graphic>
              </wp:anchor>
            </w:drawing>
          </mc:Choice>
          <mc:Fallback>
            <w:pict>
              <v:shape type="#_x0000_t75" id="对象 2828" o:spid="_x0000_s2828" fillcolor="#FFFFFF" stroked="t" strokeweight="1.0pt" style="position:absolute;&#10;margin-left:148.75314pt;&#10;margin-top:6.184331pt;&#10;width:1.9767765pt;&#10;height:8.15008pt;&#10;z-index:2382;&#10;mso-position-horizontal:absolute;&#10;mso-position-horizontal-relative:char;&#10;mso-position-vertical:absolute;&#10;mso-position-vertical-relative:line;&#10;mso-wrap-distance-left:6.7498426pt;&#10;mso-wrap-distance-right:6.7498426pt;">
                <v:stroke color="#000000"/>
                <v:imagedata r:id="rId1864"/>
                <o:lock selection="t"/>
              </v:shape>
            </w:pict>
          </mc:Fallback>
        </mc:AlternateContent>
      </w:r>
      <w:r>
        <mc:AlternateContent>
          <mc:Choice Requires="wps">
            <w:drawing>
              <wp:anchor distT="0" distB="0" distL="85723" distR="85723" simplePos="0" relativeHeight="2383" behindDoc="0" locked="0" layoutInCell="1" hidden="0" allowOverlap="1">
                <wp:simplePos x="0" y="0"/>
                <wp:positionH relativeFrom="character">
                  <wp:posOffset>1678071</wp:posOffset>
                </wp:positionH>
                <wp:positionV relativeFrom="line">
                  <wp:posOffset>64142</wp:posOffset>
                </wp:positionV>
                <wp:extent cx="35838" cy="173086"/>
                <wp:effectExtent l="0" t="0" r="0" b="0"/>
                <wp:wrapNone/>
                <wp:docPr id="2830" name="对象 2830"/>
                <wp:cNvGraphicFramePr>
                  <a:graphicFrameLocks noChangeAspect="0" noSelect="1"/>
                </wp:cNvGraphicFramePr>
                <a:graphic>
                  <a:graphicData uri="http://schemas.microsoft.com/office/word/2010/wordprocessingInk">
                    <w14:contentPart bwMode="auto" r:id="rId1865">
                      <w14:nvContentPartPr>
                        <w14:cNvContentPartPr/>
                      </w14:nvContentPartPr>
                      <w14:xfrm>
                        <a:off x="0" y="0"/>
                        <a:ext cx="35838" cy="173086"/>
                      </w14:xfrm>
                    </w14:contentPart>
                  </a:graphicData>
                </a:graphic>
              </wp:anchor>
            </w:drawing>
          </mc:Choice>
          <mc:Fallback>
            <w:pict>
              <v:shape type="#_x0000_t75" id="对象 2831" o:spid="_x0000_s2831" fillcolor="#FFFFFF" stroked="t" strokeweight="1.0pt" style="position:absolute;&#10;margin-left:132.13158pt;&#10;margin-top:5.0505514pt;&#10;width:2.8219671pt;&#10;height:13.6288185pt;&#10;z-index:2383;&#10;mso-position-horizontal:absolute;&#10;mso-position-horizontal-relative:char;&#10;mso-position-vertical:absolute;&#10;mso-position-vertical-relative:line;&#10;mso-wrap-distance-left:6.7498426pt;&#10;mso-wrap-distance-right:6.7498426pt;">
                <v:stroke color="#000000"/>
                <v:imagedata r:id="rId1866"/>
                <o:lock selection="t"/>
              </v:shape>
            </w:pict>
          </mc:Fallback>
        </mc:AlternateContent>
      </w:r>
      <w:r>
        <mc:AlternateContent>
          <mc:Choice Requires="wps">
            <w:drawing>
              <wp:anchor distT="0" distB="0" distL="85723" distR="85723" simplePos="0" relativeHeight="2384" behindDoc="0" locked="0" layoutInCell="1" hidden="0" allowOverlap="1">
                <wp:simplePos x="0" y="0"/>
                <wp:positionH relativeFrom="character">
                  <wp:posOffset>2359278</wp:posOffset>
                </wp:positionH>
                <wp:positionV relativeFrom="line">
                  <wp:posOffset>37242</wp:posOffset>
                </wp:positionV>
                <wp:extent cx="44773" cy="214992"/>
                <wp:effectExtent l="0" t="0" r="0" b="0"/>
                <wp:wrapNone/>
                <wp:docPr id="2833" name="对象 2833"/>
                <wp:cNvGraphicFramePr>
                  <a:graphicFrameLocks noChangeAspect="0" noSelect="1"/>
                </wp:cNvGraphicFramePr>
                <a:graphic>
                  <a:graphicData uri="http://schemas.microsoft.com/office/word/2010/wordprocessingInk">
                    <w14:contentPart bwMode="auto" r:id="rId1867">
                      <w14:nvContentPartPr>
                        <w14:cNvContentPartPr/>
                      </w14:nvContentPartPr>
                      <w14:xfrm>
                        <a:off x="0" y="0"/>
                        <a:ext cx="44773" cy="214992"/>
                      </w14:xfrm>
                    </w14:contentPart>
                  </a:graphicData>
                </a:graphic>
              </wp:anchor>
            </w:drawing>
          </mc:Choice>
          <mc:Fallback>
            <w:pict>
              <v:shape type="#_x0000_t75" id="对象 2834" o:spid="_x0000_s2834" fillcolor="#FFFFFF" stroked="t" strokeweight="1.0pt" style="position:absolute;&#10;margin-left:185.76993pt;&#10;margin-top:2.932441pt;&#10;width:3.5254362pt;&#10;height:16.928503pt;&#10;z-index:2384;&#10;mso-position-horizontal:absolute;&#10;mso-position-horizontal-relative:char;&#10;mso-position-vertical:absolute;&#10;mso-position-vertical-relative:line;&#10;mso-wrap-distance-left:6.7498426pt;&#10;mso-wrap-distance-right:6.7498426pt;">
                <v:stroke color="#000000"/>
                <v:imagedata r:id="rId1868"/>
                <o:lock selection="t"/>
              </v:shape>
            </w:pict>
          </mc:Fallback>
        </mc:AlternateContent>
      </w:r>
      <w:r>
        <mc:AlternateContent>
          <mc:Choice Requires="wps">
            <w:drawing>
              <wp:anchor distT="0" distB="0" distL="85723" distR="85723" simplePos="0" relativeHeight="2385" behindDoc="0" locked="0" layoutInCell="1" hidden="0" allowOverlap="1">
                <wp:simplePos x="0" y="0"/>
                <wp:positionH relativeFrom="character">
                  <wp:posOffset>1808115</wp:posOffset>
                </wp:positionH>
                <wp:positionV relativeFrom="line">
                  <wp:posOffset>36135</wp:posOffset>
                </wp:positionV>
                <wp:extent cx="194730" cy="216045"/>
                <wp:effectExtent l="0" t="0" r="0" b="0"/>
                <wp:wrapNone/>
                <wp:docPr id="2836" name="对象 2836"/>
                <wp:cNvGraphicFramePr>
                  <a:graphicFrameLocks noChangeAspect="0" noSelect="1"/>
                </wp:cNvGraphicFramePr>
                <a:graphic>
                  <a:graphicData uri="http://schemas.microsoft.com/office/word/2010/wordprocessingInk">
                    <w14:contentPart bwMode="auto" r:id="rId1869">
                      <w14:nvContentPartPr>
                        <w14:cNvContentPartPr/>
                      </w14:nvContentPartPr>
                      <w14:xfrm>
                        <a:off x="0" y="0"/>
                        <a:ext cx="194730" cy="216045"/>
                      </w14:xfrm>
                    </w14:contentPart>
                  </a:graphicData>
                </a:graphic>
              </wp:anchor>
            </w:drawing>
          </mc:Choice>
          <mc:Fallback>
            <w:pict>
              <v:shape type="#_x0000_t75" id="对象 2837" o:spid="_x0000_s2837" fillcolor="#FFFFFF" stroked="t" strokeweight="1.0pt" style="position:absolute;&#10;margin-left:142.37126pt;&#10;margin-top:2.8452756pt;&#10;width:15.333076pt;&#10;height:17.011496pt;&#10;z-index:2385;&#10;mso-position-horizontal:absolute;&#10;mso-position-horizontal-relative:char;&#10;mso-position-vertical:absolute;&#10;mso-position-vertical-relative:line;&#10;mso-wrap-distance-left:6.7498426pt;&#10;mso-wrap-distance-right:6.7498426pt;">
                <v:stroke color="#000000"/>
                <v:imagedata r:id="rId1870"/>
                <o:lock selection="t"/>
              </v:shape>
            </w:pict>
          </mc:Fallback>
        </mc:AlternateContent>
      </w:r>
      <w:r>
        <mc:AlternateContent>
          <mc:Choice Requires="wps">
            <w:drawing>
              <wp:anchor distT="0" distB="0" distL="85723" distR="85723" simplePos="0" relativeHeight="2386" behindDoc="0" locked="0" layoutInCell="1" hidden="0" allowOverlap="1">
                <wp:simplePos x="0" y="0"/>
                <wp:positionH relativeFrom="character">
                  <wp:posOffset>2318225</wp:posOffset>
                </wp:positionH>
                <wp:positionV relativeFrom="line">
                  <wp:posOffset>27643</wp:posOffset>
                </wp:positionV>
                <wp:extent cx="49350" cy="23952"/>
                <wp:effectExtent l="0" t="0" r="0" b="0"/>
                <wp:wrapNone/>
                <wp:docPr id="2839" name="对象 2839"/>
                <wp:cNvGraphicFramePr>
                  <a:graphicFrameLocks noChangeAspect="0" noSelect="1"/>
                </wp:cNvGraphicFramePr>
                <a:graphic>
                  <a:graphicData uri="http://schemas.microsoft.com/office/word/2010/wordprocessingInk">
                    <w14:contentPart bwMode="auto" r:id="rId1871">
                      <w14:nvContentPartPr>
                        <w14:cNvContentPartPr/>
                      </w14:nvContentPartPr>
                      <w14:xfrm>
                        <a:off x="0" y="0"/>
                        <a:ext cx="49350" cy="23952"/>
                      </w14:xfrm>
                    </w14:contentPart>
                  </a:graphicData>
                </a:graphic>
              </wp:anchor>
            </w:drawing>
          </mc:Choice>
          <mc:Fallback>
            <w:pict>
              <v:shape type="#_x0000_t75" id="对象 2840" o:spid="_x0000_s2840" fillcolor="#FFFFFF" stroked="t" strokeweight="1.0pt" style="position:absolute;&#10;margin-left:182.5374pt;&#10;margin-top:2.1766143pt;&#10;width:3.885828pt;&#10;height:1.886063pt;&#10;z-index:2386;&#10;mso-position-horizontal:absolute;&#10;mso-position-horizontal-relative:char;&#10;mso-position-vertical:absolute;&#10;mso-position-vertical-relative:line;&#10;mso-wrap-distance-left:6.7498426pt;&#10;mso-wrap-distance-right:6.7498426pt;">
                <v:stroke color="#000000"/>
                <v:imagedata r:id="rId1872"/>
                <o:lock selection="t"/>
              </v:shape>
            </w:pict>
          </mc:Fallback>
        </mc:AlternateContent>
      </w:r>
      <w:r>
        <mc:AlternateContent>
          <mc:Choice Requires="wps">
            <w:drawing>
              <wp:anchor distT="0" distB="0" distL="85723" distR="85723" simplePos="0" relativeHeight="2387" behindDoc="0" locked="0" layoutInCell="1" hidden="0" allowOverlap="1">
                <wp:simplePos x="0" y="0"/>
                <wp:positionH relativeFrom="character">
                  <wp:posOffset>1870620</wp:posOffset>
                </wp:positionH>
                <wp:positionV relativeFrom="line">
                  <wp:posOffset>24303</wp:posOffset>
                </wp:positionV>
                <wp:extent cx="113634" cy="57134"/>
                <wp:effectExtent l="0" t="0" r="0" b="0"/>
                <wp:wrapNone/>
                <wp:docPr id="2842" name="对象 2842"/>
                <wp:cNvGraphicFramePr>
                  <a:graphicFrameLocks noChangeAspect="0" noSelect="1"/>
                </wp:cNvGraphicFramePr>
                <a:graphic>
                  <a:graphicData uri="http://schemas.microsoft.com/office/word/2010/wordprocessingInk">
                    <w14:contentPart bwMode="auto" r:id="rId1873">
                      <w14:nvContentPartPr>
                        <w14:cNvContentPartPr/>
                      </w14:nvContentPartPr>
                      <w14:xfrm>
                        <a:off x="0" y="0"/>
                        <a:ext cx="113634" cy="57134"/>
                      </w14:xfrm>
                    </w14:contentPart>
                  </a:graphicData>
                </a:graphic>
              </wp:anchor>
            </w:drawing>
          </mc:Choice>
          <mc:Fallback>
            <w:pict>
              <v:shape type="#_x0000_t75" id="对象 2843" o:spid="_x0000_s2843" fillcolor="#FFFFFF" stroked="t" strokeweight="1.0pt" style="position:absolute;&#10;margin-left:147.29291pt;&#10;margin-top:1.913622pt;&#10;width:8.947564pt;&#10;height:4.4987407pt;&#10;z-index:2387;&#10;mso-position-horizontal:absolute;&#10;mso-position-horizontal-relative:char;&#10;mso-position-vertical:absolute;&#10;mso-position-vertical-relative:line;&#10;mso-wrap-distance-left:6.7498426pt;&#10;mso-wrap-distance-right:6.7498426pt;">
                <v:stroke color="#000000"/>
                <v:imagedata r:id="rId1874"/>
                <o:lock selection="t"/>
              </v:shape>
            </w:pict>
          </mc:Fallback>
        </mc:AlternateContent>
      </w:r>
      <w:r>
        <mc:AlternateContent>
          <mc:Choice Requires="wps">
            <w:drawing>
              <wp:anchor distT="0" distB="0" distL="85723" distR="85723" simplePos="0" relativeHeight="2388" behindDoc="0" locked="0" layoutInCell="1" hidden="0" allowOverlap="1">
                <wp:simplePos x="0" y="0"/>
                <wp:positionH relativeFrom="character">
                  <wp:posOffset>2053852</wp:posOffset>
                </wp:positionH>
                <wp:positionV relativeFrom="line">
                  <wp:posOffset>21746</wp:posOffset>
                </wp:positionV>
                <wp:extent cx="27223" cy="192423"/>
                <wp:effectExtent l="0" t="0" r="0" b="0"/>
                <wp:wrapNone/>
                <wp:docPr id="2845" name="对象 2845"/>
                <wp:cNvGraphicFramePr>
                  <a:graphicFrameLocks noChangeAspect="0" noSelect="1"/>
                </wp:cNvGraphicFramePr>
                <a:graphic>
                  <a:graphicData uri="http://schemas.microsoft.com/office/word/2010/wordprocessingInk">
                    <w14:contentPart bwMode="auto" r:id="rId1875">
                      <w14:nvContentPartPr>
                        <w14:cNvContentPartPr/>
                      </w14:nvContentPartPr>
                      <w14:xfrm>
                        <a:off x="0" y="0"/>
                        <a:ext cx="27223" cy="192423"/>
                      </w14:xfrm>
                    </w14:contentPart>
                  </a:graphicData>
                </a:graphic>
              </wp:anchor>
            </w:drawing>
          </mc:Choice>
          <mc:Fallback>
            <w:pict>
              <v:shape type="#_x0000_t75" id="对象 2846" o:spid="_x0000_s2846" fillcolor="#FFFFFF" stroked="t" strokeweight="1.0pt" style="position:absolute;&#10;margin-left:161.7207pt;&#10;margin-top:1.7122835pt;&#10;width:2.1435487pt;&#10;height:15.151418pt;&#10;z-index:2388;&#10;mso-position-horizontal:absolute;&#10;mso-position-horizontal-relative:char;&#10;mso-position-vertical:absolute;&#10;mso-position-vertical-relative:line;&#10;mso-wrap-distance-left:6.7498426pt;&#10;mso-wrap-distance-right:6.7498426pt;">
                <v:stroke color="#000000"/>
                <v:imagedata r:id="rId1876"/>
                <o:lock selection="t"/>
              </v:shape>
            </w:pict>
          </mc:Fallback>
        </mc:AlternateContent>
      </w:r>
      <w:r>
        <mc:AlternateContent>
          <mc:Choice Requires="wps">
            <w:drawing>
              <wp:anchor distT="0" distB="0" distL="85723" distR="85723" simplePos="0" relativeHeight="2389" behindDoc="0" locked="0" layoutInCell="1" hidden="0" allowOverlap="1">
                <wp:simplePos x="0" y="0"/>
                <wp:positionH relativeFrom="character">
                  <wp:posOffset>2169339</wp:posOffset>
                </wp:positionH>
                <wp:positionV relativeFrom="line">
                  <wp:posOffset>17364</wp:posOffset>
                </wp:positionV>
                <wp:extent cx="36461" cy="34311"/>
                <wp:effectExtent l="0" t="0" r="0" b="0"/>
                <wp:wrapNone/>
                <wp:docPr id="2848" name="对象 2848"/>
                <wp:cNvGraphicFramePr>
                  <a:graphicFrameLocks noChangeAspect="0" noSelect="1"/>
                </wp:cNvGraphicFramePr>
                <a:graphic>
                  <a:graphicData uri="http://schemas.microsoft.com/office/word/2010/wordprocessingInk">
                    <w14:contentPart bwMode="auto" r:id="rId1877">
                      <w14:nvContentPartPr>
                        <w14:cNvContentPartPr/>
                      </w14:nvContentPartPr>
                      <w14:xfrm>
                        <a:off x="0" y="0"/>
                        <a:ext cx="36461" cy="34311"/>
                      </w14:xfrm>
                    </w14:contentPart>
                  </a:graphicData>
                </a:graphic>
              </wp:anchor>
            </w:drawing>
          </mc:Choice>
          <mc:Fallback>
            <w:pict>
              <v:shape type="#_x0000_t75" id="对象 2849" o:spid="_x0000_s2849" fillcolor="#FFFFFF" stroked="t" strokeweight="1.0pt" style="position:absolute;&#10;margin-left:170.81409pt;&#10;margin-top:1.3672441pt;&#10;width:2.8709471pt;&#10;height:2.7016535pt;&#10;z-index:2389;&#10;mso-position-horizontal:absolute;&#10;mso-position-horizontal-relative:char;&#10;mso-position-vertical:absolute;&#10;mso-position-vertical-relative:line;&#10;mso-wrap-distance-left:6.7498426pt;&#10;mso-wrap-distance-right:6.7498426pt;">
                <v:stroke color="#000000"/>
                <v:imagedata r:id="rId1878"/>
                <o:lock selection="t"/>
              </v:shape>
            </w:pict>
          </mc:Fallback>
        </mc:AlternateContent>
      </w:r>
      <w:r>
        <mc:AlternateContent>
          <mc:Choice Requires="wps">
            <w:drawing>
              <wp:anchor distT="0" distB="0" distL="85723" distR="85723" simplePos="0" relativeHeight="2390" behindDoc="0" locked="0" layoutInCell="1" hidden="0" allowOverlap="1">
                <wp:simplePos x="0" y="0"/>
                <wp:positionH relativeFrom="character">
                  <wp:posOffset>1672369</wp:posOffset>
                </wp:positionH>
                <wp:positionV relativeFrom="line">
                  <wp:posOffset>14322</wp:posOffset>
                </wp:positionV>
                <wp:extent cx="75872" cy="42502"/>
                <wp:effectExtent l="0" t="0" r="0" b="0"/>
                <wp:wrapNone/>
                <wp:docPr id="2851" name="对象 2851"/>
                <wp:cNvGraphicFramePr>
                  <a:graphicFrameLocks noChangeAspect="0" noSelect="1"/>
                </wp:cNvGraphicFramePr>
                <a:graphic>
                  <a:graphicData uri="http://schemas.microsoft.com/office/word/2010/wordprocessingInk">
                    <w14:contentPart bwMode="auto" r:id="rId1879">
                      <w14:nvContentPartPr>
                        <w14:cNvContentPartPr/>
                      </w14:nvContentPartPr>
                      <w14:xfrm>
                        <a:off x="0" y="0"/>
                        <a:ext cx="75872" cy="42502"/>
                      </w14:xfrm>
                    </w14:contentPart>
                  </a:graphicData>
                </a:graphic>
              </wp:anchor>
            </w:drawing>
          </mc:Choice>
          <mc:Fallback>
            <w:pict>
              <v:shape type="#_x0000_t75" id="对象 2852" o:spid="_x0000_s2852" fillcolor="#FFFFFF" stroked="t" strokeweight="1.0pt" style="position:absolute;&#10;margin-left:131.68268pt;&#10;margin-top:1.1277952pt;&#10;width:5.9742513pt;&#10;height:3.3466141pt;&#10;z-index:2390;&#10;mso-position-horizontal:absolute;&#10;mso-position-horizontal-relative:char;&#10;mso-position-vertical:absolute;&#10;mso-position-vertical-relative:line;&#10;mso-wrap-distance-left:6.7498426pt;&#10;mso-wrap-distance-right:6.7498426pt;">
                <v:stroke color="#000000"/>
                <v:imagedata r:id="rId1880"/>
                <o:lock selection="t"/>
              </v:shape>
            </w:pict>
          </mc:Fallback>
        </mc:AlternateContent>
      </w:r>
      <w:r>
        <mc:AlternateContent>
          <mc:Choice Requires="wps">
            <w:drawing>
              <wp:anchor distT="0" distB="0" distL="85723" distR="85723" simplePos="0" relativeHeight="2391" behindDoc="0" locked="0" layoutInCell="1" hidden="0" allowOverlap="1">
                <wp:simplePos x="0" y="0"/>
                <wp:positionH relativeFrom="character">
                  <wp:posOffset>1667549</wp:posOffset>
                </wp:positionH>
                <wp:positionV relativeFrom="line">
                  <wp:posOffset>12089</wp:posOffset>
                </wp:positionV>
                <wp:extent cx="85863" cy="108875"/>
                <wp:effectExtent l="0" t="0" r="0" b="0"/>
                <wp:wrapNone/>
                <wp:docPr id="2854" name="对象 2854"/>
                <wp:cNvGraphicFramePr>
                  <a:graphicFrameLocks noChangeAspect="0" noSelect="1"/>
                </wp:cNvGraphicFramePr>
                <a:graphic>
                  <a:graphicData uri="http://schemas.microsoft.com/office/word/2010/wordprocessingInk">
                    <w14:contentPart bwMode="auto" r:id="rId1881">
                      <w14:nvContentPartPr>
                        <w14:cNvContentPartPr/>
                      </w14:nvContentPartPr>
                      <w14:xfrm>
                        <a:off x="0" y="0"/>
                        <a:ext cx="85863" cy="108875"/>
                      </w14:xfrm>
                    </w14:contentPart>
                  </a:graphicData>
                </a:graphic>
              </wp:anchor>
            </w:drawing>
          </mc:Choice>
          <mc:Fallback>
            <w:pict>
              <v:shape type="#_x0000_t75" id="对象 2855" o:spid="_x0000_s2855" fillcolor="#FFFFFF" stroked="t" strokeweight="1.0pt" style="position:absolute;&#10;margin-left:131.30315pt;&#10;margin-top:0.95196843pt;&#10;width:6.7609406pt;&#10;height:8.572835pt;&#10;z-index:2391;&#10;mso-position-horizontal:absolute;&#10;mso-position-horizontal-relative:char;&#10;mso-position-vertical:absolute;&#10;mso-position-vertical-relative:line;&#10;mso-wrap-distance-left:6.7498426pt;&#10;mso-wrap-distance-right:6.7498426pt;">
                <v:stroke color="#000000"/>
                <v:imagedata r:id="rId1882"/>
                <o:lock selection="t"/>
              </v:shape>
            </w:pict>
          </mc:Fallback>
        </mc:AlternateContent>
      </w:r>
      <w:r>
        <mc:AlternateContent>
          <mc:Choice Requires="wps">
            <w:drawing>
              <wp:anchor distT="0" distB="0" distL="85723" distR="85723" simplePos="0" relativeHeight="2392" behindDoc="0" locked="0" layoutInCell="1" hidden="0" allowOverlap="1">
                <wp:simplePos x="0" y="0"/>
                <wp:positionH relativeFrom="character">
                  <wp:posOffset>2374868</wp:posOffset>
                </wp:positionH>
                <wp:positionV relativeFrom="line">
                  <wp:posOffset>12072</wp:posOffset>
                </wp:positionV>
                <wp:extent cx="128993" cy="89068"/>
                <wp:effectExtent l="0" t="0" r="0" b="0"/>
                <wp:wrapNone/>
                <wp:docPr id="2857" name="对象 2857"/>
                <wp:cNvGraphicFramePr>
                  <a:graphicFrameLocks noChangeAspect="0" noSelect="1"/>
                </wp:cNvGraphicFramePr>
                <a:graphic>
                  <a:graphicData uri="http://schemas.microsoft.com/office/word/2010/wordprocessingInk">
                    <w14:contentPart bwMode="auto" r:id="rId1883">
                      <w14:nvContentPartPr>
                        <w14:cNvContentPartPr/>
                      </w14:nvContentPartPr>
                      <w14:xfrm>
                        <a:off x="0" y="0"/>
                        <a:ext cx="128993" cy="89068"/>
                      </w14:xfrm>
                    </w14:contentPart>
                  </a:graphicData>
                </a:graphic>
              </wp:anchor>
            </w:drawing>
          </mc:Choice>
          <mc:Fallback>
            <w:pict>
              <v:shape type="#_x0000_t75" id="对象 2858" o:spid="_x0000_s2858" fillcolor="#FFFFFF" stroked="t" strokeweight="1.0pt" style="position:absolute;&#10;margin-left:186.99748pt;&#10;margin-top:0.9505512pt;&#10;width:10.156935pt;&#10;height:7.0132284pt;&#10;z-index:2392;&#10;mso-position-horizontal:absolute;&#10;mso-position-horizontal-relative:char;&#10;mso-position-vertical:absolute;&#10;mso-position-vertical-relative:line;&#10;mso-wrap-distance-left:6.7498426pt;&#10;mso-wrap-distance-right:6.7498426pt;">
                <v:stroke color="#000000"/>
                <v:imagedata r:id="rId1884"/>
                <o:lock selection="t"/>
              </v:shape>
            </w:pict>
          </mc:Fallback>
        </mc:AlternateContent>
      </w:r>
      <w:r>
        <mc:AlternateContent>
          <mc:Choice Requires="wps">
            <w:drawing>
              <wp:anchor distT="0" distB="0" distL="85723" distR="85723" simplePos="0" relativeHeight="2393" behindDoc="0" locked="0" layoutInCell="1" hidden="0" allowOverlap="1">
                <wp:simplePos x="0" y="0"/>
                <wp:positionH relativeFrom="character">
                  <wp:posOffset>1900997</wp:posOffset>
                </wp:positionH>
                <wp:positionV relativeFrom="line">
                  <wp:posOffset>2054</wp:posOffset>
                </wp:positionV>
                <wp:extent cx="51702" cy="35318"/>
                <wp:effectExtent l="0" t="0" r="0" b="0"/>
                <wp:wrapNone/>
                <wp:docPr id="2860" name="对象 2860"/>
                <wp:cNvGraphicFramePr>
                  <a:graphicFrameLocks noChangeAspect="0" noSelect="1"/>
                </wp:cNvGraphicFramePr>
                <a:graphic>
                  <a:graphicData uri="http://schemas.microsoft.com/office/word/2010/wordprocessingInk">
                    <w14:contentPart bwMode="auto" r:id="rId1885">
                      <w14:nvContentPartPr>
                        <w14:cNvContentPartPr/>
                      </w14:nvContentPartPr>
                      <w14:xfrm>
                        <a:off x="0" y="0"/>
                        <a:ext cx="51702" cy="35318"/>
                      </w14:xfrm>
                    </w14:contentPart>
                  </a:graphicData>
                </a:graphic>
              </wp:anchor>
            </w:drawing>
          </mc:Choice>
          <mc:Fallback>
            <w:pict>
              <v:shape type="#_x0000_t75" id="对象 2861" o:spid="_x0000_s2861" fillcolor="#FFFFFF" stroked="t" strokeweight="1.0pt" style="position:absolute;&#10;margin-left:149.68488pt;&#10;margin-top:0.16173229pt;&#10;width:4.071025pt;&#10;height:2.7809448pt;&#10;z-index:2393;&#10;mso-position-horizontal:absolute;&#10;mso-position-horizontal-relative:char;&#10;mso-position-vertical:absolute;&#10;mso-position-vertical-relative:line;&#10;mso-wrap-distance-left:6.7498426pt;&#10;mso-wrap-distance-right:6.7498426pt;">
                <v:stroke color="#000000"/>
                <v:imagedata r:id="rId1886"/>
                <o:lock selection="t"/>
              </v:shape>
            </w:pict>
          </mc:Fallback>
        </mc:AlternateContent>
      </w:r>
      <w:r>
        <mc:AlternateContent>
          <mc:Choice Requires="wps">
            <w:drawing>
              <wp:anchor distT="0" distB="0" distL="85723" distR="85723" simplePos="0" relativeHeight="2394" behindDoc="0" locked="0" layoutInCell="1" hidden="0" allowOverlap="1">
                <wp:simplePos x="0" y="0"/>
                <wp:positionH relativeFrom="character">
                  <wp:posOffset>2390019</wp:posOffset>
                </wp:positionH>
                <wp:positionV relativeFrom="line">
                  <wp:posOffset>1328</wp:posOffset>
                </wp:positionV>
                <wp:extent cx="97059" cy="220845"/>
                <wp:effectExtent l="0" t="0" r="0" b="0"/>
                <wp:wrapNone/>
                <wp:docPr id="2863" name="对象 2863"/>
                <wp:cNvGraphicFramePr>
                  <a:graphicFrameLocks noChangeAspect="0" noSelect="1"/>
                </wp:cNvGraphicFramePr>
                <a:graphic>
                  <a:graphicData uri="http://schemas.microsoft.com/office/word/2010/wordprocessingInk">
                    <w14:contentPart bwMode="auto" r:id="rId1887">
                      <w14:nvContentPartPr>
                        <w14:cNvContentPartPr/>
                      </w14:nvContentPartPr>
                      <w14:xfrm>
                        <a:off x="0" y="0"/>
                        <a:ext cx="97059" cy="220845"/>
                      </w14:xfrm>
                    </w14:contentPart>
                  </a:graphicData>
                </a:graphic>
              </wp:anchor>
            </w:drawing>
          </mc:Choice>
          <mc:Fallback>
            <w:pict>
              <v:shape type="#_x0000_t75" id="对象 2864" o:spid="_x0000_s2864" fillcolor="#FFFFFF" stroked="t" strokeweight="1.0pt" style="position:absolute;&#10;margin-left:188.19048pt;&#10;margin-top:0.10456693pt;&#10;width:7.6424427pt;&#10;height:17.38937pt;&#10;z-index:2394;&#10;mso-position-horizontal:absolute;&#10;mso-position-horizontal-relative:char;&#10;mso-position-vertical:absolute;&#10;mso-position-vertical-relative:line;&#10;mso-wrap-distance-left:6.7498426pt;&#10;mso-wrap-distance-right:6.7498426pt;">
                <v:stroke color="#000000"/>
                <v:imagedata r:id="rId1888"/>
                <o:lock selection="t"/>
              </v:shape>
            </w:pict>
          </mc:Fallback>
        </mc:AlternateContent>
      </w:r>
      <w:r>
        <mc:AlternateContent>
          <mc:Choice Requires="wps">
            <w:drawing>
              <wp:anchor distT="0" distB="0" distL="85723" distR="85723" simplePos="0" relativeHeight="2395" behindDoc="0" locked="0" layoutInCell="1" hidden="0" allowOverlap="1">
                <wp:simplePos x="0" y="0"/>
                <wp:positionH relativeFrom="character">
                  <wp:posOffset>235382</wp:posOffset>
                </wp:positionH>
                <wp:positionV relativeFrom="line">
                  <wp:posOffset>114455</wp:posOffset>
                </wp:positionV>
                <wp:extent cx="78781" cy="93666"/>
                <wp:effectExtent l="0" t="0" r="0" b="0"/>
                <wp:wrapNone/>
                <wp:docPr id="2866" name="对象 2866"/>
                <wp:cNvGraphicFramePr>
                  <a:graphicFrameLocks noChangeAspect="0" noSelect="1"/>
                </wp:cNvGraphicFramePr>
                <a:graphic>
                  <a:graphicData uri="http://schemas.microsoft.com/office/word/2010/wordprocessingInk">
                    <w14:contentPart bwMode="auto" r:id="rId1889">
                      <w14:nvContentPartPr>
                        <w14:cNvContentPartPr/>
                      </w14:nvContentPartPr>
                      <w14:xfrm>
                        <a:off x="0" y="0"/>
                        <a:ext cx="78781" cy="93666"/>
                      </w14:xfrm>
                    </w14:contentPart>
                  </a:graphicData>
                </a:graphic>
              </wp:anchor>
            </w:drawing>
          </mc:Choice>
          <mc:Fallback>
            <w:pict>
              <v:shape type="#_x0000_t75" id="对象 2867" o:spid="_x0000_s2867" fillcolor="#FFFFFF" stroked="t" strokeweight="1.0pt" style="position:absolute;&#10;margin-left:18.534016pt;&#10;margin-top:9.012205pt;&#10;width:6.2032285pt;&#10;height:7.3752756pt;&#10;z-index:2395;&#10;mso-position-horizontal:absolute;&#10;mso-position-horizontal-relative:char;&#10;mso-position-vertical:absolute;&#10;mso-position-vertical-relative:line;&#10;mso-wrap-distance-left:6.7498426pt;&#10;mso-wrap-distance-right:6.7498426pt;">
                <v:stroke color="#000000"/>
                <v:imagedata r:id="rId1890"/>
                <o:lock selection="t"/>
              </v:shape>
            </w:pict>
          </mc:Fallback>
        </mc:AlternateContent>
      </w:r>
      <w:r>
        <mc:AlternateContent>
          <mc:Choice Requires="wps">
            <w:drawing>
              <wp:anchor distT="0" distB="0" distL="85723" distR="85723" simplePos="0" relativeHeight="2396" behindDoc="0" locked="0" layoutInCell="1" hidden="0" allowOverlap="1">
                <wp:simplePos x="0" y="0"/>
                <wp:positionH relativeFrom="character">
                  <wp:posOffset>15958</wp:posOffset>
                </wp:positionH>
                <wp:positionV relativeFrom="line">
                  <wp:posOffset>93730</wp:posOffset>
                </wp:positionV>
                <wp:extent cx="119660" cy="132951"/>
                <wp:effectExtent l="0" t="0" r="0" b="0"/>
                <wp:wrapNone/>
                <wp:docPr id="2869" name="对象 2869"/>
                <wp:cNvGraphicFramePr>
                  <a:graphicFrameLocks noChangeAspect="0" noSelect="1"/>
                </wp:cNvGraphicFramePr>
                <a:graphic>
                  <a:graphicData uri="http://schemas.microsoft.com/office/word/2010/wordprocessingInk">
                    <w14:contentPart bwMode="auto" r:id="rId1891">
                      <w14:nvContentPartPr>
                        <w14:cNvContentPartPr/>
                      </w14:nvContentPartPr>
                      <w14:xfrm>
                        <a:off x="0" y="0"/>
                        <a:ext cx="119660" cy="132951"/>
                      </w14:xfrm>
                    </w14:contentPart>
                  </a:graphicData>
                </a:graphic>
              </wp:anchor>
            </w:drawing>
          </mc:Choice>
          <mc:Fallback>
            <w:pict>
              <v:shape type="#_x0000_t75" id="对象 2870" o:spid="_x0000_s2870" fillcolor="#FFFFFF" stroked="t" strokeweight="1.0pt" style="position:absolute;&#10;margin-left:1.2565354pt;&#10;margin-top:7.3803935pt;&#10;width:9.422048pt;&#10;height:10.468583pt;&#10;z-index:2396;&#10;mso-position-horizontal:absolute;&#10;mso-position-horizontal-relative:char;&#10;mso-position-vertical:absolute;&#10;mso-position-vertical-relative:line;&#10;mso-wrap-distance-left:6.7498426pt;&#10;mso-wrap-distance-right:6.7498426pt;">
                <v:stroke color="#000000"/>
                <v:imagedata r:id="rId1892"/>
                <o:lock selection="t"/>
              </v:shape>
            </w:pict>
          </mc:Fallback>
        </mc:AlternateContent>
      </w:r>
      <w:r>
        <mc:AlternateContent>
          <mc:Choice Requires="wps">
            <w:drawing>
              <wp:anchor distT="0" distB="0" distL="85723" distR="85723" simplePos="0" relativeHeight="2397" behindDoc="0" locked="0" layoutInCell="1" hidden="0" allowOverlap="1">
                <wp:simplePos x="0" y="0"/>
                <wp:positionH relativeFrom="character">
                  <wp:posOffset>133362</wp:posOffset>
                </wp:positionH>
                <wp:positionV relativeFrom="line">
                  <wp:posOffset>88345</wp:posOffset>
                </wp:positionV>
                <wp:extent cx="91608" cy="110664"/>
                <wp:effectExtent l="0" t="0" r="0" b="0"/>
                <wp:wrapNone/>
                <wp:docPr id="2872" name="对象 2872"/>
                <wp:cNvGraphicFramePr>
                  <a:graphicFrameLocks noChangeAspect="0" noSelect="1"/>
                </wp:cNvGraphicFramePr>
                <a:graphic>
                  <a:graphicData uri="http://schemas.microsoft.com/office/word/2010/wordprocessingInk">
                    <w14:contentPart bwMode="auto" r:id="rId1893">
                      <w14:nvContentPartPr>
                        <w14:cNvContentPartPr/>
                      </w14:nvContentPartPr>
                      <w14:xfrm>
                        <a:off x="0" y="0"/>
                        <a:ext cx="91608" cy="110664"/>
                      </w14:xfrm>
                    </w14:contentPart>
                  </a:graphicData>
                </a:graphic>
              </wp:anchor>
            </w:drawing>
          </mc:Choice>
          <mc:Fallback>
            <w:pict>
              <v:shape type="#_x0000_t75" id="对象 2873" o:spid="_x0000_s2873" fillcolor="#FFFFFF" stroked="t" strokeweight="1.0pt" style="position:absolute;&#10;margin-left:10.500945pt;&#10;margin-top:6.956299pt;&#10;width:7.213229pt;&#10;height:8.713701pt;&#10;z-index:2397;&#10;mso-position-horizontal:absolute;&#10;mso-position-horizontal-relative:char;&#10;mso-position-vertical:absolute;&#10;mso-position-vertical-relative:line;&#10;mso-wrap-distance-left:6.7498426pt;&#10;mso-wrap-distance-right:6.7498426pt;">
                <v:stroke color="#000000"/>
                <v:imagedata r:id="rId1894"/>
                <o:lock selection="t"/>
              </v:shape>
            </w:pict>
          </mc:Fallback>
        </mc:AlternateContent>
      </w:r>
      <w:r>
        <mc:AlternateContent>
          <mc:Choice Requires="wps">
            <w:drawing>
              <wp:anchor distT="0" distB="0" distL="85723" distR="85723" simplePos="0" relativeHeight="2398" behindDoc="0" locked="0" layoutInCell="1" hidden="0" allowOverlap="1">
                <wp:simplePos x="0" y="0"/>
                <wp:positionH relativeFrom="character">
                  <wp:posOffset>43535</wp:posOffset>
                </wp:positionH>
                <wp:positionV relativeFrom="line">
                  <wp:posOffset>65406</wp:posOffset>
                </wp:positionV>
                <wp:extent cx="48281" cy="77122"/>
                <wp:effectExtent l="0" t="0" r="0" b="0"/>
                <wp:wrapNone/>
                <wp:docPr id="2875" name="对象 2875"/>
                <wp:cNvGraphicFramePr>
                  <a:graphicFrameLocks noChangeAspect="0" noSelect="1"/>
                </wp:cNvGraphicFramePr>
                <a:graphic>
                  <a:graphicData uri="http://schemas.microsoft.com/office/word/2010/wordprocessingInk">
                    <w14:contentPart bwMode="auto" r:id="rId1895">
                      <w14:nvContentPartPr>
                        <w14:cNvContentPartPr/>
                      </w14:nvContentPartPr>
                      <w14:xfrm>
                        <a:off x="0" y="0"/>
                        <a:ext cx="48281" cy="77122"/>
                      </w14:xfrm>
                    </w14:contentPart>
                  </a:graphicData>
                </a:graphic>
              </wp:anchor>
            </w:drawing>
          </mc:Choice>
          <mc:Fallback>
            <w:pict>
              <v:shape type="#_x0000_t75" id="对象 2876" o:spid="_x0000_s2876" fillcolor="#FFFFFF" stroked="t" strokeweight="1.0pt" style="position:absolute;&#10;margin-left:3.427953pt;&#10;margin-top:5.1501575pt;&#10;width:3.801732pt;&#10;height:6.072676pt;&#10;z-index:2398;&#10;mso-position-horizontal:absolute;&#10;mso-position-horizontal-relative:char;&#10;mso-position-vertical:absolute;&#10;mso-position-vertical-relative:line;&#10;mso-wrap-distance-left:6.7498426pt;&#10;mso-wrap-distance-right:6.7498426pt;">
                <v:stroke color="#000000"/>
                <v:imagedata r:id="rId1896"/>
                <o:lock selection="t"/>
              </v:shape>
            </w:pict>
          </mc:Fallback>
        </mc:AlternateContent>
      </w:r>
      <w:r>
        <mc:AlternateContent>
          <mc:Choice Requires="wps">
            <w:drawing>
              <wp:anchor distT="0" distB="0" distL="85723" distR="85723" simplePos="0" relativeHeight="2399" behindDoc="0" locked="0" layoutInCell="1" hidden="0" allowOverlap="1">
                <wp:simplePos x="0" y="0"/>
                <wp:positionH relativeFrom="character">
                  <wp:posOffset>235731</wp:posOffset>
                </wp:positionH>
                <wp:positionV relativeFrom="line">
                  <wp:posOffset>47083</wp:posOffset>
                </wp:positionV>
                <wp:extent cx="67827" cy="41628"/>
                <wp:effectExtent l="0" t="0" r="0" b="0"/>
                <wp:wrapNone/>
                <wp:docPr id="2878" name="对象 2878"/>
                <wp:cNvGraphicFramePr>
                  <a:graphicFrameLocks noChangeAspect="0" noSelect="1"/>
                </wp:cNvGraphicFramePr>
                <a:graphic>
                  <a:graphicData uri="http://schemas.microsoft.com/office/word/2010/wordprocessingInk">
                    <w14:contentPart bwMode="auto" r:id="rId1897">
                      <w14:nvContentPartPr>
                        <w14:cNvContentPartPr/>
                      </w14:nvContentPartPr>
                      <w14:xfrm>
                        <a:off x="0" y="0"/>
                        <a:ext cx="67827" cy="41628"/>
                      </w14:xfrm>
                    </w14:contentPart>
                  </a:graphicData>
                </a:graphic>
              </wp:anchor>
            </w:drawing>
          </mc:Choice>
          <mc:Fallback>
            <w:pict>
              <v:shape type="#_x0000_t75" id="对象 2879" o:spid="_x0000_s2879" fillcolor="#FFFFFF" stroked="t" strokeweight="1.0pt" style="position:absolute;&#10;margin-left:18.561497pt;&#10;margin-top:3.7073228pt;&#10;width:5.3407087pt;&#10;height:3.2777956pt;&#10;z-index:2399;&#10;mso-position-horizontal:absolute;&#10;mso-position-horizontal-relative:char;&#10;mso-position-vertical:absolute;&#10;mso-position-vertical-relative:line;&#10;mso-wrap-distance-left:6.7498426pt;&#10;mso-wrap-distance-right:6.7498426pt;">
                <v:stroke color="#000000"/>
                <v:imagedata r:id="rId1898"/>
                <o:lock selection="t"/>
              </v:shape>
            </w:pict>
          </mc:Fallback>
        </mc:AlternateContent>
      </w:r>
      <w:r>
        <mc:AlternateContent>
          <mc:Choice Requires="wps">
            <w:drawing>
              <wp:anchor distT="0" distB="0" distL="85723" distR="85723" simplePos="0" relativeHeight="2400" behindDoc="0" locked="0" layoutInCell="1" hidden="0" allowOverlap="1">
                <wp:simplePos x="0" y="0"/>
                <wp:positionH relativeFrom="character">
                  <wp:posOffset>237515</wp:posOffset>
                </wp:positionH>
                <wp:positionV relativeFrom="line">
                  <wp:posOffset>38674</wp:posOffset>
                </wp:positionV>
                <wp:extent cx="59349" cy="82407"/>
                <wp:effectExtent l="0" t="0" r="0" b="0"/>
                <wp:wrapNone/>
                <wp:docPr id="2881" name="对象 2881"/>
                <wp:cNvGraphicFramePr>
                  <a:graphicFrameLocks noChangeAspect="0" noSelect="1"/>
                </wp:cNvGraphicFramePr>
                <a:graphic>
                  <a:graphicData uri="http://schemas.microsoft.com/office/word/2010/wordprocessingInk">
                    <w14:contentPart bwMode="auto" r:id="rId1899">
                      <w14:nvContentPartPr>
                        <w14:cNvContentPartPr/>
                      </w14:nvContentPartPr>
                      <w14:xfrm>
                        <a:off x="0" y="0"/>
                        <a:ext cx="59349" cy="82407"/>
                      </w14:xfrm>
                    </w14:contentPart>
                  </a:graphicData>
                </a:graphic>
              </wp:anchor>
            </w:drawing>
          </mc:Choice>
          <mc:Fallback>
            <w:pict>
              <v:shape type="#_x0000_t75" id="对象 2882" o:spid="_x0000_s2882" fillcolor="#FFFFFF" stroked="t" strokeweight="1.0pt" style="position:absolute;&#10;margin-left:18.70197pt;&#10;margin-top:3.0451968pt;&#10;width:4.6731496pt;&#10;height:6.48874pt;&#10;z-index:2400;&#10;mso-position-horizontal:absolute;&#10;mso-position-horizontal-relative:char;&#10;mso-position-vertical:absolute;&#10;mso-position-vertical-relative:line;&#10;mso-wrap-distance-left:6.7498426pt;&#10;mso-wrap-distance-right:6.7498426pt;">
                <v:stroke color="#000000"/>
                <v:imagedata r:id="rId1900"/>
                <o:lock selection="t"/>
              </v:shape>
            </w:pict>
          </mc:Fallback>
        </mc:AlternateContent>
      </w:r>
      <w:r>
        <mc:AlternateContent>
          <mc:Choice Requires="wps">
            <w:drawing>
              <wp:anchor distT="0" distB="0" distL="85723" distR="85723" simplePos="0" relativeHeight="2401" behindDoc="0" locked="0" layoutInCell="1" hidden="0" allowOverlap="1">
                <wp:simplePos x="0" y="0"/>
                <wp:positionH relativeFrom="character">
                  <wp:posOffset>149342</wp:posOffset>
                </wp:positionH>
                <wp:positionV relativeFrom="line">
                  <wp:posOffset>22648</wp:posOffset>
                </wp:positionV>
                <wp:extent cx="56937" cy="37386"/>
                <wp:effectExtent l="0" t="0" r="0" b="0"/>
                <wp:wrapNone/>
                <wp:docPr id="2884" name="对象 2884"/>
                <wp:cNvGraphicFramePr>
                  <a:graphicFrameLocks noChangeAspect="0" noSelect="1"/>
                </wp:cNvGraphicFramePr>
                <a:graphic>
                  <a:graphicData uri="http://schemas.microsoft.com/office/word/2010/wordprocessingInk">
                    <w14:contentPart bwMode="auto" r:id="rId1901">
                      <w14:nvContentPartPr>
                        <w14:cNvContentPartPr/>
                      </w14:nvContentPartPr>
                      <w14:xfrm>
                        <a:off x="0" y="0"/>
                        <a:ext cx="56937" cy="37386"/>
                      </w14:xfrm>
                    </w14:contentPart>
                  </a:graphicData>
                </a:graphic>
              </wp:anchor>
            </w:drawing>
          </mc:Choice>
          <mc:Fallback>
            <w:pict>
              <v:shape type="#_x0000_t75" id="对象 2885" o:spid="_x0000_s2885" fillcolor="#FFFFFF" stroked="t" strokeweight="1.0pt" style="position:absolute;&#10;margin-left:11.7592125pt;&#10;margin-top:1.7833071pt;&#10;width:4.483228pt;&#10;height:2.9437797pt;&#10;z-index:2401;&#10;mso-position-horizontal:absolute;&#10;mso-position-horizontal-relative:char;&#10;mso-position-vertical:absolute;&#10;mso-position-vertical-relative:line;&#10;mso-wrap-distance-left:6.7498426pt;&#10;mso-wrap-distance-right:6.7498426pt;">
                <v:stroke color="#000000"/>
                <v:imagedata r:id="rId1902"/>
                <o:lock selection="t"/>
              </v:shape>
            </w:pict>
          </mc:Fallback>
        </mc:AlternateContent>
      </w:r>
      <w:r>
        <mc:AlternateContent>
          <mc:Choice Requires="wps">
            <w:drawing>
              <wp:anchor distT="0" distB="0" distL="85723" distR="85723" simplePos="0" relativeHeight="2402" behindDoc="0" locked="0" layoutInCell="1" hidden="0" allowOverlap="1">
                <wp:simplePos x="0" y="0"/>
                <wp:positionH relativeFrom="character">
                  <wp:posOffset>205004</wp:posOffset>
                </wp:positionH>
                <wp:positionV relativeFrom="line">
                  <wp:posOffset>5597</wp:posOffset>
                </wp:positionV>
                <wp:extent cx="34863" cy="235364"/>
                <wp:effectExtent l="0" t="0" r="0" b="0"/>
                <wp:wrapNone/>
                <wp:docPr id="2887" name="对象 2887"/>
                <wp:cNvGraphicFramePr>
                  <a:graphicFrameLocks noChangeAspect="0" noSelect="1"/>
                </wp:cNvGraphicFramePr>
                <a:graphic>
                  <a:graphicData uri="http://schemas.microsoft.com/office/word/2010/wordprocessingInk">
                    <w14:contentPart bwMode="auto" r:id="rId1903">
                      <w14:nvContentPartPr>
                        <w14:cNvContentPartPr/>
                      </w14:nvContentPartPr>
                      <w14:xfrm>
                        <a:off x="0" y="0"/>
                        <a:ext cx="34863" cy="235364"/>
                      </w14:xfrm>
                    </w14:contentPart>
                  </a:graphicData>
                </a:graphic>
              </wp:anchor>
            </w:drawing>
          </mc:Choice>
          <mc:Fallback>
            <w:pict>
              <v:shape type="#_x0000_t75" id="对象 2888" o:spid="_x0000_s2888" fillcolor="#FFFFFF" stroked="t" strokeweight="1.0pt" style="position:absolute;&#10;margin-left:16.142048pt;&#10;margin-top:0.44078737pt;&#10;width:2.7451184pt;&#10;height:18.532598pt;&#10;z-index:2402;&#10;mso-position-horizontal:absolute;&#10;mso-position-horizontal-relative:char;&#10;mso-position-vertical:absolute;&#10;mso-position-vertical-relative:line;&#10;mso-wrap-distance-left:6.7498426pt;&#10;mso-wrap-distance-right:6.7498426pt;">
                <v:stroke color="#000000"/>
                <v:imagedata r:id="rId1904"/>
                <o:lock selection="t"/>
              </v:shape>
            </w:pict>
          </mc:Fallback>
        </mc:AlternateContent>
      </w:r>
      <w:r>
        <mc:AlternateContent>
          <mc:Choice Requires="wps">
            <w:drawing>
              <wp:anchor distT="0" distB="0" distL="85723" distR="85723" simplePos="0" relativeHeight="2403" behindDoc="0" locked="0" layoutInCell="1" hidden="0" allowOverlap="1">
                <wp:simplePos x="0" y="0"/>
                <wp:positionH relativeFrom="character">
                  <wp:posOffset>237628</wp:posOffset>
                </wp:positionH>
                <wp:positionV relativeFrom="line">
                  <wp:posOffset>-977</wp:posOffset>
                </wp:positionV>
                <wp:extent cx="111399" cy="259829"/>
                <wp:effectExtent l="0" t="0" r="0" b="0"/>
                <wp:wrapNone/>
                <wp:docPr id="2890" name="对象 2890"/>
                <wp:cNvGraphicFramePr>
                  <a:graphicFrameLocks noChangeAspect="0" noSelect="1"/>
                </wp:cNvGraphicFramePr>
                <a:graphic>
                  <a:graphicData uri="http://schemas.microsoft.com/office/word/2010/wordprocessingInk">
                    <w14:contentPart bwMode="auto" r:id="rId1905">
                      <w14:nvContentPartPr>
                        <w14:cNvContentPartPr/>
                      </w14:nvContentPartPr>
                      <w14:xfrm>
                        <a:off x="0" y="0"/>
                        <a:ext cx="111399" cy="259829"/>
                      </w14:xfrm>
                    </w14:contentPart>
                  </a:graphicData>
                </a:graphic>
              </wp:anchor>
            </w:drawing>
          </mc:Choice>
          <mc:Fallback>
            <w:pict>
              <v:shape type="#_x0000_t75" id="对象 2891" o:spid="_x0000_s2891" fillcolor="#FFFFFF" stroked="t" strokeweight="1.0pt" style="position:absolute;&#10;margin-left:18.710867pt;&#10;margin-top:-0.07692914pt;&#10;width:8.771652pt;&#10;height:20.458977pt;&#10;z-index:2403;&#10;mso-position-horizontal:absolute;&#10;mso-position-horizontal-relative:char;&#10;mso-position-vertical:absolute;&#10;mso-position-vertical-relative:line;&#10;mso-wrap-distance-left:6.7498426pt;&#10;mso-wrap-distance-right:6.7498426pt;">
                <v:stroke color="#000000"/>
                <v:imagedata r:id="rId1906"/>
                <o:lock selection="t"/>
              </v:shape>
            </w:pict>
          </mc:Fallback>
        </mc:AlternateContent>
      </w:r>
      <w:r>
        <mc:AlternateContent>
          <mc:Choice Requires="wps">
            <w:drawing>
              <wp:anchor distT="0" distB="0" distL="85723" distR="85723" simplePos="0" relativeHeight="2404" behindDoc="0" locked="0" layoutInCell="1" hidden="0" allowOverlap="1">
                <wp:simplePos x="0" y="0"/>
                <wp:positionH relativeFrom="character">
                  <wp:posOffset>4633365</wp:posOffset>
                </wp:positionH>
                <wp:positionV relativeFrom="line">
                  <wp:posOffset>30126</wp:posOffset>
                </wp:positionV>
                <wp:extent cx="26220" cy="170963"/>
                <wp:effectExtent l="0" t="0" r="0" b="0"/>
                <wp:wrapNone/>
                <wp:docPr id="2893" name="对象 2893"/>
                <wp:cNvGraphicFramePr>
                  <a:graphicFrameLocks noChangeAspect="0" noSelect="1"/>
                </wp:cNvGraphicFramePr>
                <a:graphic>
                  <a:graphicData uri="http://schemas.microsoft.com/office/word/2010/wordprocessingInk">
                    <w14:contentPart bwMode="auto" r:id="rId1907">
                      <w14:nvContentPartPr>
                        <w14:cNvContentPartPr/>
                      </w14:nvContentPartPr>
                      <w14:xfrm>
                        <a:off x="0" y="0"/>
                        <a:ext cx="26220" cy="170963"/>
                      </w14:xfrm>
                    </w14:contentPart>
                  </a:graphicData>
                </a:graphic>
              </wp:anchor>
            </w:drawing>
          </mc:Choice>
          <mc:Fallback>
            <w:pict>
              <v:shape type="#_x0000_t75" id="对象 2894" o:spid="_x0000_s2894" fillcolor="#FFFFFF" stroked="t" strokeweight="1.0pt" style="position:absolute;&#10;margin-left:364.83188pt;&#10;margin-top:2.372126pt;&#10;width:2.064643pt;&#10;height:13.461654pt;&#10;z-index:2404;&#10;mso-position-horizontal:absolute;&#10;mso-position-horizontal-relative:char;&#10;mso-position-vertical:absolute;&#10;mso-position-vertical-relative:line;&#10;mso-wrap-distance-left:6.7498426pt;&#10;mso-wrap-distance-right:6.7498426pt;">
                <v:stroke color="#000000"/>
                <v:imagedata r:id="rId1908"/>
                <o:lock selection="t"/>
              </v:shape>
            </w:pict>
          </mc:Fallback>
        </mc:AlternateContent>
      </w:r>
      <w:r>
        <mc:AlternateContent>
          <mc:Choice Requires="wps">
            <w:drawing>
              <wp:anchor distT="0" distB="0" distL="85723" distR="85723" simplePos="0" relativeHeight="2405" behindDoc="0" locked="0" layoutInCell="1" hidden="0" allowOverlap="1">
                <wp:simplePos x="0" y="0"/>
                <wp:positionH relativeFrom="character">
                  <wp:posOffset>4634410</wp:posOffset>
                </wp:positionH>
                <wp:positionV relativeFrom="line">
                  <wp:posOffset>-8958</wp:posOffset>
                </wp:positionV>
                <wp:extent cx="67662" cy="36337"/>
                <wp:effectExtent l="0" t="0" r="0" b="0"/>
                <wp:wrapNone/>
                <wp:docPr id="2896" name="对象 2896"/>
                <wp:cNvGraphicFramePr>
                  <a:graphicFrameLocks noChangeAspect="0" noSelect="1"/>
                </wp:cNvGraphicFramePr>
                <a:graphic>
                  <a:graphicData uri="http://schemas.microsoft.com/office/word/2010/wordprocessingInk">
                    <w14:contentPart bwMode="auto" r:id="rId1909">
                      <w14:nvContentPartPr>
                        <w14:cNvContentPartPr/>
                      </w14:nvContentPartPr>
                      <w14:xfrm>
                        <a:off x="0" y="0"/>
                        <a:ext cx="67662" cy="36337"/>
                      </w14:xfrm>
                    </w14:contentPart>
                  </a:graphicData>
                </a:graphic>
              </wp:anchor>
            </w:drawing>
          </mc:Choice>
          <mc:Fallback>
            <w:pict>
              <v:shape type="#_x0000_t75" id="对象 2897" o:spid="_x0000_s2897" fillcolor="#FFFFFF" stroked="t" strokeweight="1.0pt" style="position:absolute;&#10;margin-left:364.91418pt;&#10;margin-top:-0.70535433pt;&#10;width:5.3277845pt;&#10;height:2.861181pt;&#10;z-index:2405;&#10;mso-position-horizontal:absolute;&#10;mso-position-horizontal-relative:char;&#10;mso-position-vertical:absolute;&#10;mso-position-vertical-relative:line;&#10;mso-wrap-distance-left:6.7498426pt;&#10;mso-wrap-distance-right:6.7498426pt;">
                <v:stroke color="#000000"/>
                <v:imagedata r:id="rId1910"/>
                <o:lock selection="t"/>
              </v:shape>
            </w:pict>
          </mc:Fallback>
        </mc:AlternateContent>
      </w:r>
      <w:r>
        <mc:AlternateContent>
          <mc:Choice Requires="wps">
            <w:drawing>
              <wp:anchor distT="0" distB="0" distL="85723" distR="85723" simplePos="0" relativeHeight="2406" behindDoc="0" locked="0" layoutInCell="1" hidden="0" allowOverlap="1">
                <wp:simplePos x="0" y="0"/>
                <wp:positionH relativeFrom="character">
                  <wp:posOffset>1025215</wp:posOffset>
                </wp:positionH>
                <wp:positionV relativeFrom="line">
                  <wp:posOffset>132807</wp:posOffset>
                </wp:positionV>
                <wp:extent cx="145731" cy="108546"/>
                <wp:effectExtent l="0" t="0" r="0" b="0"/>
                <wp:wrapNone/>
                <wp:docPr id="2899" name="对象 2899"/>
                <wp:cNvGraphicFramePr>
                  <a:graphicFrameLocks noChangeAspect="0" noSelect="1"/>
                </wp:cNvGraphicFramePr>
                <a:graphic>
                  <a:graphicData uri="http://schemas.microsoft.com/office/word/2010/wordprocessingInk">
                    <w14:contentPart bwMode="auto" r:id="rId1911">
                      <w14:nvContentPartPr>
                        <w14:cNvContentPartPr/>
                      </w14:nvContentPartPr>
                      <w14:xfrm>
                        <a:off x="0" y="0"/>
                        <a:ext cx="145731" cy="108546"/>
                      </w14:xfrm>
                    </w14:contentPart>
                  </a:graphicData>
                </a:graphic>
              </wp:anchor>
            </w:drawing>
          </mc:Choice>
          <mc:Fallback>
            <w:pict>
              <v:shape type="#_x0000_t75" id="对象 2900" o:spid="_x0000_s2900" fillcolor="#FFFFFF" stroked="t" strokeweight="1.0pt" style="position:absolute;&#10;margin-left:80.72559pt;&#10;margin-top:10.457244pt;&#10;width:11.474959pt;&#10;height:8.547008pt;&#10;z-index:2406;&#10;mso-position-horizontal:absolute;&#10;mso-position-horizontal-relative:char;&#10;mso-position-vertical:absolute;&#10;mso-position-vertical-relative:line;&#10;mso-wrap-distance-left:6.7498426pt;&#10;mso-wrap-distance-right:6.7498426pt;">
                <v:stroke color="#000000"/>
                <v:imagedata r:id="rId1912"/>
                <o:lock selection="t"/>
              </v:shape>
            </w:pict>
          </mc:Fallback>
        </mc:AlternateContent>
      </w:r>
      <w:r>
        <mc:AlternateContent>
          <mc:Choice Requires="wps">
            <w:drawing>
              <wp:anchor distT="0" distB="0" distL="85723" distR="85723" simplePos="0" relativeHeight="2407" behindDoc="0" locked="0" layoutInCell="1" hidden="0" allowOverlap="1">
                <wp:simplePos x="0" y="0"/>
                <wp:positionH relativeFrom="character">
                  <wp:posOffset>1136289</wp:posOffset>
                </wp:positionH>
                <wp:positionV relativeFrom="line">
                  <wp:posOffset>117617</wp:posOffset>
                </wp:positionV>
                <wp:extent cx="149797" cy="133222"/>
                <wp:effectExtent l="0" t="0" r="0" b="0"/>
                <wp:wrapNone/>
                <wp:docPr id="2902" name="对象 2902"/>
                <wp:cNvGraphicFramePr>
                  <a:graphicFrameLocks noChangeAspect="0" noSelect="1"/>
                </wp:cNvGraphicFramePr>
                <a:graphic>
                  <a:graphicData uri="http://schemas.microsoft.com/office/word/2010/wordprocessingInk">
                    <w14:contentPart bwMode="auto" r:id="rId1913">
                      <w14:nvContentPartPr>
                        <w14:cNvContentPartPr/>
                      </w14:nvContentPartPr>
                      <w14:xfrm>
                        <a:off x="0" y="0"/>
                        <a:ext cx="149797" cy="133222"/>
                      </w14:xfrm>
                    </w14:contentPart>
                  </a:graphicData>
                </a:graphic>
              </wp:anchor>
            </w:drawing>
          </mc:Choice>
          <mc:Fallback>
            <w:pict>
              <v:shape type="#_x0000_t75" id="对象 2903" o:spid="_x0000_s2903" fillcolor="#FFFFFF" stroked="t" strokeweight="1.0pt" style="position:absolute;&#10;margin-left:89.47157pt;&#10;margin-top:9.261181pt;&#10;width:11.7951145pt;&#10;height:10.489999pt;&#10;z-index:2407;&#10;mso-position-horizontal:absolute;&#10;mso-position-horizontal-relative:char;&#10;mso-position-vertical:absolute;&#10;mso-position-vertical-relative:line;&#10;mso-wrap-distance-left:6.7498426pt;&#10;mso-wrap-distance-right:6.7498426pt;">
                <v:stroke color="#000000"/>
                <v:imagedata r:id="rId1914"/>
                <o:lock selection="t"/>
              </v:shape>
            </w:pict>
          </mc:Fallback>
        </mc:AlternateContent>
      </w:r>
      <w:r>
        <mc:AlternateContent>
          <mc:Choice Requires="wps">
            <w:drawing>
              <wp:anchor distT="0" distB="0" distL="85723" distR="85723" simplePos="0" relativeHeight="2408" behindDoc="0" locked="0" layoutInCell="1" hidden="0" allowOverlap="1">
                <wp:simplePos x="0" y="0"/>
                <wp:positionH relativeFrom="character">
                  <wp:posOffset>1056904</wp:posOffset>
                </wp:positionH>
                <wp:positionV relativeFrom="line">
                  <wp:posOffset>114771</wp:posOffset>
                </wp:positionV>
                <wp:extent cx="26081" cy="66610"/>
                <wp:effectExtent l="0" t="0" r="0" b="0"/>
                <wp:wrapNone/>
                <wp:docPr id="2905" name="对象 2905"/>
                <wp:cNvGraphicFramePr>
                  <a:graphicFrameLocks noChangeAspect="0" noSelect="1"/>
                </wp:cNvGraphicFramePr>
                <a:graphic>
                  <a:graphicData uri="http://schemas.microsoft.com/office/word/2010/wordprocessingInk">
                    <w14:contentPart bwMode="auto" r:id="rId1915">
                      <w14:nvContentPartPr>
                        <w14:cNvContentPartPr/>
                      </w14:nvContentPartPr>
                      <w14:xfrm>
                        <a:off x="0" y="0"/>
                        <a:ext cx="26081" cy="66610"/>
                      </w14:xfrm>
                    </w14:contentPart>
                  </a:graphicData>
                </a:graphic>
              </wp:anchor>
            </w:drawing>
          </mc:Choice>
          <mc:Fallback>
            <w:pict>
              <v:shape type="#_x0000_t75" id="对象 2906" o:spid="_x0000_s2906" fillcolor="#FFFFFF" stroked="t" strokeweight="1.0pt" style="position:absolute;&#10;margin-left:83.22086pt;&#10;margin-top:9.0370865pt;&#10;width:2.0536225pt;&#10;height:5.2448826pt;&#10;z-index:2408;&#10;mso-position-horizontal:absolute;&#10;mso-position-horizontal-relative:char;&#10;mso-position-vertical:absolute;&#10;mso-position-vertical-relative:line;&#10;mso-wrap-distance-left:6.7498426pt;&#10;mso-wrap-distance-right:6.7498426pt;">
                <v:stroke color="#000000"/>
                <v:imagedata r:id="rId1916"/>
                <o:lock selection="t"/>
              </v:shape>
            </w:pict>
          </mc:Fallback>
        </mc:AlternateContent>
      </w:r>
      <w:r>
        <mc:AlternateContent>
          <mc:Choice Requires="wps">
            <w:drawing>
              <wp:anchor distT="0" distB="0" distL="85723" distR="85723" simplePos="0" relativeHeight="2409" behindDoc="0" locked="0" layoutInCell="1" hidden="0" allowOverlap="1">
                <wp:simplePos x="0" y="0"/>
                <wp:positionH relativeFrom="character">
                  <wp:posOffset>1035106</wp:posOffset>
                </wp:positionH>
                <wp:positionV relativeFrom="line">
                  <wp:posOffset>108130</wp:posOffset>
                </wp:positionV>
                <wp:extent cx="28272" cy="92549"/>
                <wp:effectExtent l="0" t="0" r="0" b="0"/>
                <wp:wrapNone/>
                <wp:docPr id="2908" name="对象 2908"/>
                <wp:cNvGraphicFramePr>
                  <a:graphicFrameLocks noChangeAspect="0" noSelect="1"/>
                </wp:cNvGraphicFramePr>
                <a:graphic>
                  <a:graphicData uri="http://schemas.microsoft.com/office/word/2010/wordprocessingInk">
                    <w14:contentPart bwMode="auto" r:id="rId1917">
                      <w14:nvContentPartPr>
                        <w14:cNvContentPartPr/>
                      </w14:nvContentPartPr>
                      <w14:xfrm>
                        <a:off x="0" y="0"/>
                        <a:ext cx="28272" cy="92549"/>
                      </w14:xfrm>
                    </w14:contentPart>
                  </a:graphicData>
                </a:graphic>
              </wp:anchor>
            </w:drawing>
          </mc:Choice>
          <mc:Fallback>
            <w:pict>
              <v:shape type="#_x0000_t75" id="对象 2909" o:spid="_x0000_s2909" fillcolor="#FFFFFF" stroked="t" strokeweight="1.0pt" style="position:absolute;&#10;margin-left:81.504486pt;&#10;margin-top:8.5141735pt;&#10;width:2.2262197pt;&#10;height:7.287323pt;&#10;z-index:2409;&#10;mso-position-horizontal:absolute;&#10;mso-position-horizontal-relative:char;&#10;mso-position-vertical:absolute;&#10;mso-position-vertical-relative:line;&#10;mso-wrap-distance-left:6.7498426pt;&#10;mso-wrap-distance-right:6.7498426pt;">
                <v:stroke color="#000000"/>
                <v:imagedata r:id="rId1918"/>
                <o:lock selection="t"/>
              </v:shape>
            </w:pict>
          </mc:Fallback>
        </mc:AlternateContent>
      </w:r>
      <w:r>
        <mc:AlternateContent>
          <mc:Choice Requires="wps">
            <w:drawing>
              <wp:anchor distT="0" distB="0" distL="85723" distR="85723" simplePos="0" relativeHeight="2410" behindDoc="0" locked="0" layoutInCell="1" hidden="0" allowOverlap="1">
                <wp:simplePos x="0" y="0"/>
                <wp:positionH relativeFrom="character">
                  <wp:posOffset>1302886</wp:posOffset>
                </wp:positionH>
                <wp:positionV relativeFrom="line">
                  <wp:posOffset>48162</wp:posOffset>
                </wp:positionV>
                <wp:extent cx="27568" cy="84873"/>
                <wp:effectExtent l="0" t="0" r="0" b="0"/>
                <wp:wrapNone/>
                <wp:docPr id="2911" name="对象 2911"/>
                <wp:cNvGraphicFramePr>
                  <a:graphicFrameLocks noChangeAspect="0" noSelect="1"/>
                </wp:cNvGraphicFramePr>
                <a:graphic>
                  <a:graphicData uri="http://schemas.microsoft.com/office/word/2010/wordprocessingInk">
                    <w14:contentPart bwMode="auto" r:id="rId1919">
                      <w14:nvContentPartPr>
                        <w14:cNvContentPartPr/>
                      </w14:nvContentPartPr>
                      <w14:xfrm>
                        <a:off x="0" y="0"/>
                        <a:ext cx="27568" cy="84873"/>
                      </w14:xfrm>
                    </w14:contentPart>
                  </a:graphicData>
                </a:graphic>
              </wp:anchor>
            </w:drawing>
          </mc:Choice>
          <mc:Fallback>
            <w:pict>
              <v:shape type="#_x0000_t75" id="对象 2912" o:spid="_x0000_s2912" fillcolor="#FFFFFF" stroked="t" strokeweight="1.0pt" style="position:absolute;&#10;margin-left:102.58945pt;&#10;margin-top:3.7922835pt;&#10;width:2.1707852pt;&#10;height:6.6829133pt;&#10;z-index:2410;&#10;mso-position-horizontal:absolute;&#10;mso-position-horizontal-relative:char;&#10;mso-position-vertical:absolute;&#10;mso-position-vertical-relative:line;&#10;mso-wrap-distance-left:6.7498426pt;&#10;mso-wrap-distance-right:6.7498426pt;">
                <v:stroke color="#000000"/>
                <v:imagedata r:id="rId1920"/>
                <o:lock selection="t"/>
              </v:shape>
            </w:pict>
          </mc:Fallback>
        </mc:AlternateContent>
      </w:r>
      <w:r>
        <mc:AlternateContent>
          <mc:Choice Requires="wps">
            <w:drawing>
              <wp:anchor distT="0" distB="0" distL="85723" distR="85723" simplePos="0" relativeHeight="2411" behindDoc="0" locked="0" layoutInCell="1" hidden="0" allowOverlap="1">
                <wp:simplePos x="0" y="0"/>
                <wp:positionH relativeFrom="character">
                  <wp:posOffset>1312114</wp:posOffset>
                </wp:positionH>
                <wp:positionV relativeFrom="line">
                  <wp:posOffset>46423</wp:posOffset>
                </wp:positionV>
                <wp:extent cx="149817" cy="195053"/>
                <wp:effectExtent l="0" t="0" r="0" b="0"/>
                <wp:wrapNone/>
                <wp:docPr id="2914" name="对象 2914"/>
                <wp:cNvGraphicFramePr>
                  <a:graphicFrameLocks noChangeAspect="0" noSelect="1"/>
                </wp:cNvGraphicFramePr>
                <a:graphic>
                  <a:graphicData uri="http://schemas.microsoft.com/office/word/2010/wordprocessingInk">
                    <w14:contentPart bwMode="auto" r:id="rId1921">
                      <w14:nvContentPartPr>
                        <w14:cNvContentPartPr/>
                      </w14:nvContentPartPr>
                      <w14:xfrm>
                        <a:off x="0" y="0"/>
                        <a:ext cx="149817" cy="195053"/>
                      </w14:xfrm>
                    </w14:contentPart>
                  </a:graphicData>
                </a:graphic>
              </wp:anchor>
            </w:drawing>
          </mc:Choice>
          <mc:Fallback>
            <w:pict>
              <v:shape type="#_x0000_t75" id="对象 2915" o:spid="_x0000_s2915" fillcolor="#FFFFFF" stroked="t" strokeweight="1.0pt" style="position:absolute;&#10;margin-left:103.31606pt;&#10;margin-top:3.6553543pt;&#10;width:11.796619pt;&#10;height:15.358504pt;&#10;z-index:2411;&#10;mso-position-horizontal:absolute;&#10;mso-position-horizontal-relative:char;&#10;mso-position-vertical:absolute;&#10;mso-position-vertical-relative:line;&#10;mso-wrap-distance-left:6.7498426pt;&#10;mso-wrap-distance-right:6.7498426pt;">
                <v:stroke color="#000000"/>
                <v:imagedata r:id="rId1922"/>
                <o:lock selection="t"/>
              </v:shape>
            </w:pict>
          </mc:Fallback>
        </mc:AlternateContent>
      </w:r>
      <w:r>
        <mc:AlternateContent>
          <mc:Choice Requires="wps">
            <w:drawing>
              <wp:anchor distT="0" distB="0" distL="85723" distR="85723" simplePos="0" relativeHeight="2412" behindDoc="0" locked="0" layoutInCell="1" hidden="0" allowOverlap="1">
                <wp:simplePos x="0" y="0"/>
                <wp:positionH relativeFrom="character">
                  <wp:posOffset>1167014</wp:posOffset>
                </wp:positionH>
                <wp:positionV relativeFrom="line">
                  <wp:posOffset>46106</wp:posOffset>
                </wp:positionV>
                <wp:extent cx="20793" cy="23889"/>
                <wp:effectExtent l="0" t="0" r="0" b="0"/>
                <wp:wrapNone/>
                <wp:docPr id="2917" name="对象 2917"/>
                <wp:cNvGraphicFramePr>
                  <a:graphicFrameLocks noChangeAspect="0" noSelect="1"/>
                </wp:cNvGraphicFramePr>
                <a:graphic>
                  <a:graphicData uri="http://schemas.microsoft.com/office/word/2010/wordprocessingInk">
                    <w14:contentPart bwMode="auto" r:id="rId1923">
                      <w14:nvContentPartPr>
                        <w14:cNvContentPartPr/>
                      </w14:nvContentPartPr>
                      <w14:xfrm>
                        <a:off x="0" y="0"/>
                        <a:ext cx="20793" cy="23889"/>
                      </w14:xfrm>
                    </w14:contentPart>
                  </a:graphicData>
                </a:graphic>
              </wp:anchor>
            </w:drawing>
          </mc:Choice>
          <mc:Fallback>
            <w:pict>
              <v:shape type="#_x0000_t75" id="对象 2918" o:spid="_x0000_s2918" fillcolor="#FFFFFF" stroked="t" strokeweight="1.0pt" style="position:absolute;&#10;margin-left:91.89087pt;&#10;margin-top:3.6303937pt;&#10;width:1.6373214pt;&#10;height:1.8811022pt;&#10;z-index:2412;&#10;mso-position-horizontal:absolute;&#10;mso-position-horizontal-relative:char;&#10;mso-position-vertical:absolute;&#10;mso-position-vertical-relative:line;&#10;mso-wrap-distance-left:6.7498426pt;&#10;mso-wrap-distance-right:6.7498426pt;">
                <v:stroke color="#000000"/>
                <v:imagedata r:id="rId1924"/>
                <o:lock selection="t"/>
              </v:shape>
            </w:pict>
          </mc:Fallback>
        </mc:AlternateContent>
      </w:r>
      <w:r>
        <mc:AlternateContent>
          <mc:Choice Requires="wps">
            <w:drawing>
              <wp:anchor distT="0" distB="0" distL="85723" distR="85723" simplePos="0" relativeHeight="2413" behindDoc="0" locked="0" layoutInCell="1" hidden="0" allowOverlap="1">
                <wp:simplePos x="0" y="0"/>
                <wp:positionH relativeFrom="character">
                  <wp:posOffset>990914</wp:posOffset>
                </wp:positionH>
                <wp:positionV relativeFrom="line">
                  <wp:posOffset>42944</wp:posOffset>
                </wp:positionV>
                <wp:extent cx="48425" cy="197932"/>
                <wp:effectExtent l="0" t="0" r="0" b="0"/>
                <wp:wrapNone/>
                <wp:docPr id="2920" name="对象 2920"/>
                <wp:cNvGraphicFramePr>
                  <a:graphicFrameLocks noChangeAspect="0" noSelect="1"/>
                </wp:cNvGraphicFramePr>
                <a:graphic>
                  <a:graphicData uri="http://schemas.microsoft.com/office/word/2010/wordprocessingInk">
                    <w14:contentPart bwMode="auto" r:id="rId1925">
                      <w14:nvContentPartPr>
                        <w14:cNvContentPartPr/>
                      </w14:nvContentPartPr>
                      <w14:xfrm>
                        <a:off x="0" y="0"/>
                        <a:ext cx="48425" cy="197932"/>
                      </w14:xfrm>
                    </w14:contentPart>
                  </a:graphicData>
                </a:graphic>
              </wp:anchor>
            </w:drawing>
          </mc:Choice>
          <mc:Fallback>
            <w:pict>
              <v:shape type="#_x0000_t75" id="对象 2921" o:spid="_x0000_s2921" fillcolor="#FFFFFF" stroked="t" strokeweight="1.0pt" style="position:absolute;&#10;margin-left:78.02473pt;&#10;margin-top:3.3814173pt;&#10;width:3.812993pt;&#10;height:15.5851965pt;&#10;z-index:2413;&#10;mso-position-horizontal:absolute;&#10;mso-position-horizontal-relative:char;&#10;mso-position-vertical:absolute;&#10;mso-position-vertical-relative:line;&#10;mso-wrap-distance-left:6.7498426pt;&#10;mso-wrap-distance-right:6.7498426pt;">
                <v:stroke color="#000000"/>
                <v:imagedata r:id="rId1926"/>
                <o:lock selection="t"/>
              </v:shape>
            </w:pict>
          </mc:Fallback>
        </mc:AlternateContent>
      </w:r>
      <w:r>
        <mc:AlternateContent>
          <mc:Choice Requires="wps">
            <w:drawing>
              <wp:anchor distT="0" distB="0" distL="85723" distR="85723" simplePos="0" relativeHeight="2414" behindDoc="0" locked="0" layoutInCell="1" hidden="0" allowOverlap="1">
                <wp:simplePos x="0" y="0"/>
                <wp:positionH relativeFrom="character">
                  <wp:posOffset>1333570</wp:posOffset>
                </wp:positionH>
                <wp:positionV relativeFrom="line">
                  <wp:posOffset>13197</wp:posOffset>
                </wp:positionV>
                <wp:extent cx="33930" cy="131822"/>
                <wp:effectExtent l="0" t="0" r="0" b="0"/>
                <wp:wrapNone/>
                <wp:docPr id="2923" name="对象 2923"/>
                <wp:cNvGraphicFramePr>
                  <a:graphicFrameLocks noChangeAspect="0" noSelect="1"/>
                </wp:cNvGraphicFramePr>
                <a:graphic>
                  <a:graphicData uri="http://schemas.microsoft.com/office/word/2010/wordprocessingInk">
                    <w14:contentPart bwMode="auto" r:id="rId1927">
                      <w14:nvContentPartPr>
                        <w14:cNvContentPartPr/>
                      </w14:nvContentPartPr>
                      <w14:xfrm>
                        <a:off x="0" y="0"/>
                        <a:ext cx="33930" cy="131822"/>
                      </w14:xfrm>
                    </w14:contentPart>
                  </a:graphicData>
                </a:graphic>
              </wp:anchor>
            </w:drawing>
          </mc:Choice>
          <mc:Fallback>
            <w:pict>
              <v:shape type="#_x0000_t75" id="对象 2924" o:spid="_x0000_s2924" fillcolor="#FFFFFF" stroked="t" strokeweight="1.0pt" style="position:absolute;&#10;margin-left:105.00551pt;&#10;margin-top:1.0391339pt;&#10;width:2.6717312pt;&#10;height:10.379685pt;&#10;z-index:2414;&#10;mso-position-horizontal:absolute;&#10;mso-position-horizontal-relative:char;&#10;mso-position-vertical:absolute;&#10;mso-position-vertical-relative:line;&#10;mso-wrap-distance-left:6.7498426pt;&#10;mso-wrap-distance-right:6.7498426pt;">
                <v:stroke color="#000000"/>
                <v:imagedata r:id="rId1928"/>
                <o:lock selection="t"/>
              </v:shape>
            </w:pict>
          </mc:Fallback>
        </mc:AlternateContent>
      </w:r>
      <w:r>
        <mc:AlternateContent>
          <mc:Choice Requires="wps">
            <w:drawing>
              <wp:anchor distT="0" distB="0" distL="85723" distR="85723" simplePos="0" relativeHeight="2415" behindDoc="0" locked="0" layoutInCell="1" hidden="0" allowOverlap="1">
                <wp:simplePos x="0" y="0"/>
                <wp:positionH relativeFrom="character">
                  <wp:posOffset>1003684</wp:posOffset>
                </wp:positionH>
                <wp:positionV relativeFrom="line">
                  <wp:posOffset>-23282</wp:posOffset>
                </wp:positionV>
                <wp:extent cx="101350" cy="62433"/>
                <wp:effectExtent l="0" t="0" r="0" b="0"/>
                <wp:wrapNone/>
                <wp:docPr id="2926" name="对象 2926"/>
                <wp:cNvGraphicFramePr>
                  <a:graphicFrameLocks noChangeAspect="0" noSelect="1"/>
                </wp:cNvGraphicFramePr>
                <a:graphic>
                  <a:graphicData uri="http://schemas.microsoft.com/office/word/2010/wordprocessingInk">
                    <w14:contentPart bwMode="auto" r:id="rId1929">
                      <w14:nvContentPartPr>
                        <w14:cNvContentPartPr/>
                      </w14:nvContentPartPr>
                      <w14:xfrm>
                        <a:off x="0" y="0"/>
                        <a:ext cx="101350" cy="62433"/>
                      </w14:xfrm>
                    </w14:contentPart>
                  </a:graphicData>
                </a:graphic>
              </wp:anchor>
            </w:drawing>
          </mc:Choice>
          <mc:Fallback>
            <w:pict>
              <v:shape type="#_x0000_t75" id="对象 2927" o:spid="_x0000_s2927" fillcolor="#FFFFFF" stroked="t" strokeweight="1.0pt" style="position:absolute;&#10;margin-left:79.03031pt;&#10;margin-top:-1.833307pt;&#10;width:7.980393pt;&#10;height:4.915984pt;&#10;z-index:2415;&#10;mso-position-horizontal:absolute;&#10;mso-position-horizontal-relative:char;&#10;mso-position-vertical:absolute;&#10;mso-position-vertical-relative:line;&#10;mso-wrap-distance-left:6.7498426pt;&#10;mso-wrap-distance-right:6.7498426pt;">
                <v:stroke color="#000000"/>
                <v:imagedata r:id="rId1930"/>
                <o:lock selection="t"/>
              </v:shape>
            </w:pict>
          </mc:Fallback>
        </mc:AlternateContent>
      </w:r>
      <w:r>
        <mc:AlternateContent>
          <mc:Choice Requires="wps">
            <w:drawing>
              <wp:anchor distT="0" distB="0" distL="85723" distR="85723" simplePos="0" relativeHeight="2416" behindDoc="0" locked="0" layoutInCell="1" hidden="0" allowOverlap="1">
                <wp:simplePos x="0" y="0"/>
                <wp:positionH relativeFrom="character">
                  <wp:posOffset>820054</wp:posOffset>
                </wp:positionH>
                <wp:positionV relativeFrom="line">
                  <wp:posOffset>186923</wp:posOffset>
                </wp:positionV>
                <wp:extent cx="27096" cy="53003"/>
                <wp:effectExtent l="0" t="0" r="0" b="0"/>
                <wp:wrapNone/>
                <wp:docPr id="2929" name="对象 2929"/>
                <wp:cNvGraphicFramePr>
                  <a:graphicFrameLocks noChangeAspect="0" noSelect="1"/>
                </wp:cNvGraphicFramePr>
                <a:graphic>
                  <a:graphicData uri="http://schemas.microsoft.com/office/word/2010/wordprocessingInk">
                    <w14:contentPart bwMode="auto" r:id="rId1931">
                      <w14:nvContentPartPr>
                        <w14:cNvContentPartPr/>
                      </w14:nvContentPartPr>
                      <w14:xfrm>
                        <a:off x="0" y="0"/>
                        <a:ext cx="27096" cy="53003"/>
                      </w14:xfrm>
                    </w14:contentPart>
                  </a:graphicData>
                </a:graphic>
              </wp:anchor>
            </w:drawing>
          </mc:Choice>
          <mc:Fallback>
            <w:pict>
              <v:shape type="#_x0000_t75" id="对象 2930" o:spid="_x0000_s2930" fillcolor="#FFFFFF" stroked="t" strokeweight="1.0pt" style="position:absolute;&#10;margin-left:64.57126pt;&#10;margin-top:14.718424pt;&#10;width:2.1336212pt;&#10;height:4.1734653pt;&#10;z-index:2416;&#10;mso-position-horizontal:absolute;&#10;mso-position-horizontal-relative:char;&#10;mso-position-vertical:absolute;&#10;mso-position-vertical-relative:line;&#10;mso-wrap-distance-left:6.7498426pt;&#10;mso-wrap-distance-right:6.7498426pt;">
                <v:stroke color="#000000"/>
                <v:imagedata r:id="rId1932"/>
                <o:lock selection="t"/>
              </v:shape>
            </w:pict>
          </mc:Fallback>
        </mc:AlternateContent>
      </w:r>
      <w:r>
        <mc:AlternateContent>
          <mc:Choice Requires="wps">
            <w:drawing>
              <wp:anchor distT="0" distB="0" distL="85723" distR="85723" simplePos="0" relativeHeight="2417" behindDoc="0" locked="0" layoutInCell="1" hidden="0" allowOverlap="1">
                <wp:simplePos x="0" y="0"/>
                <wp:positionH relativeFrom="character">
                  <wp:posOffset>700065</wp:posOffset>
                </wp:positionH>
                <wp:positionV relativeFrom="line">
                  <wp:posOffset>186606</wp:posOffset>
                </wp:positionV>
                <wp:extent cx="45337" cy="60569"/>
                <wp:effectExtent l="0" t="0" r="0" b="0"/>
                <wp:wrapNone/>
                <wp:docPr id="2932" name="对象 2932"/>
                <wp:cNvGraphicFramePr>
                  <a:graphicFrameLocks noChangeAspect="0" noSelect="1"/>
                </wp:cNvGraphicFramePr>
                <a:graphic>
                  <a:graphicData uri="http://schemas.microsoft.com/office/word/2010/wordprocessingInk">
                    <w14:contentPart bwMode="auto" r:id="rId1933">
                      <w14:nvContentPartPr>
                        <w14:cNvContentPartPr/>
                      </w14:nvContentPartPr>
                      <w14:xfrm>
                        <a:off x="0" y="0"/>
                        <a:ext cx="45337" cy="60569"/>
                      </w14:xfrm>
                    </w14:contentPart>
                  </a:graphicData>
                </a:graphic>
              </wp:anchor>
            </w:drawing>
          </mc:Choice>
          <mc:Fallback>
            <w:pict>
              <v:shape type="#_x0000_t75" id="对象 2933" o:spid="_x0000_s2933" fillcolor="#FFFFFF" stroked="t" strokeweight="1.0pt" style="position:absolute;&#10;margin-left:55.123226pt;&#10;margin-top:14.693463pt;&#10;width:3.5698442pt;&#10;height:4.7692914pt;&#10;z-index:2417;&#10;mso-position-horizontal:absolute;&#10;mso-position-horizontal-relative:char;&#10;mso-position-vertical:absolute;&#10;mso-position-vertical-relative:line;&#10;mso-wrap-distance-left:6.7498426pt;&#10;mso-wrap-distance-right:6.7498426pt;">
                <v:stroke color="#000000"/>
                <v:imagedata r:id="rId1934"/>
                <o:lock selection="t"/>
              </v:shape>
            </w:pict>
          </mc:Fallback>
        </mc:AlternateContent>
      </w:r>
      <w:r>
        <mc:AlternateContent>
          <mc:Choice Requires="wps">
            <w:drawing>
              <wp:anchor distT="0" distB="0" distL="85723" distR="85723" simplePos="0" relativeHeight="2418" behindDoc="0" locked="0" layoutInCell="1" hidden="0" allowOverlap="1">
                <wp:simplePos x="0" y="0"/>
                <wp:positionH relativeFrom="character">
                  <wp:posOffset>786534</wp:posOffset>
                </wp:positionH>
                <wp:positionV relativeFrom="line">
                  <wp:posOffset>185817</wp:posOffset>
                </wp:positionV>
                <wp:extent cx="27265" cy="47540"/>
                <wp:effectExtent l="0" t="0" r="0" b="0"/>
                <wp:wrapNone/>
                <wp:docPr id="2935" name="对象 2935"/>
                <wp:cNvGraphicFramePr>
                  <a:graphicFrameLocks noChangeAspect="0" noSelect="1"/>
                </wp:cNvGraphicFramePr>
                <a:graphic>
                  <a:graphicData uri="http://schemas.microsoft.com/office/word/2010/wordprocessingInk">
                    <w14:contentPart bwMode="auto" r:id="rId1935">
                      <w14:nvContentPartPr>
                        <w14:cNvContentPartPr/>
                      </w14:nvContentPartPr>
                      <w14:xfrm>
                        <a:off x="0" y="0"/>
                        <a:ext cx="27265" cy="47540"/>
                      </w14:xfrm>
                    </w14:contentPart>
                  </a:graphicData>
                </a:graphic>
              </wp:anchor>
            </w:drawing>
          </mc:Choice>
          <mc:Fallback>
            <w:pict>
              <v:shape type="#_x0000_t75" id="对象 2936" o:spid="_x0000_s2936" fillcolor="#FFFFFF" stroked="t" strokeweight="1.0pt" style="position:absolute;&#10;margin-left:61.93181pt;&#10;margin-top:14.63126pt;&#10;width:2.1468503pt;&#10;height:3.7433856pt;&#10;z-index:2418;&#10;mso-position-horizontal:absolute;&#10;mso-position-horizontal-relative:char;&#10;mso-position-vertical:absolute;&#10;mso-position-vertical-relative:line;&#10;mso-wrap-distance-left:6.7498426pt;&#10;mso-wrap-distance-right:6.7498426pt;">
                <v:stroke color="#000000"/>
                <v:imagedata r:id="rId1936"/>
                <o:lock selection="t"/>
              </v:shape>
            </w:pict>
          </mc:Fallback>
        </mc:AlternateContent>
      </w:r>
      <w:r>
        <mc:AlternateContent>
          <mc:Choice Requires="wps">
            <w:drawing>
              <wp:anchor distT="0" distB="0" distL="85723" distR="85723" simplePos="0" relativeHeight="2419" behindDoc="0" locked="0" layoutInCell="1" hidden="0" allowOverlap="1">
                <wp:simplePos x="0" y="0"/>
                <wp:positionH relativeFrom="character">
                  <wp:posOffset>647754</wp:posOffset>
                </wp:positionH>
                <wp:positionV relativeFrom="line">
                  <wp:posOffset>182012</wp:posOffset>
                </wp:positionV>
                <wp:extent cx="61942" cy="71296"/>
                <wp:effectExtent l="0" t="0" r="0" b="0"/>
                <wp:wrapNone/>
                <wp:docPr id="2938" name="对象 2938"/>
                <wp:cNvGraphicFramePr>
                  <a:graphicFrameLocks noChangeAspect="0" noSelect="1"/>
                </wp:cNvGraphicFramePr>
                <a:graphic>
                  <a:graphicData uri="http://schemas.microsoft.com/office/word/2010/wordprocessingInk">
                    <w14:contentPart bwMode="auto" r:id="rId1937">
                      <w14:nvContentPartPr>
                        <w14:cNvContentPartPr/>
                      </w14:nvContentPartPr>
                      <w14:xfrm>
                        <a:off x="0" y="0"/>
                        <a:ext cx="61942" cy="71296"/>
                      </w14:xfrm>
                    </w14:contentPart>
                  </a:graphicData>
                </a:graphic>
              </wp:anchor>
            </w:drawing>
          </mc:Choice>
          <mc:Fallback>
            <w:pict>
              <v:shape type="#_x0000_t75" id="对象 2939" o:spid="_x0000_s2939" fillcolor="#FFFFFF" stroked="t" strokeweight="1.0pt" style="position:absolute;&#10;margin-left:51.004326pt;&#10;margin-top:14.331655pt;&#10;width:4.877323pt;&#10;height:5.613858pt;&#10;z-index:2419;&#10;mso-position-horizontal:absolute;&#10;mso-position-horizontal-relative:char;&#10;mso-position-vertical:absolute;&#10;mso-position-vertical-relative:line;&#10;mso-wrap-distance-left:6.7498426pt;&#10;mso-wrap-distance-right:6.7498426pt;">
                <v:stroke color="#000000"/>
                <v:imagedata r:id="rId1938"/>
                <o:lock selection="t"/>
              </v:shape>
            </w:pict>
          </mc:Fallback>
        </mc:AlternateContent>
      </w:r>
      <w:r>
        <mc:AlternateContent>
          <mc:Choice Requires="wps">
            <w:drawing>
              <wp:anchor distT="0" distB="0" distL="85723" distR="85723" simplePos="0" relativeHeight="2420" behindDoc="0" locked="0" layoutInCell="1" hidden="0" allowOverlap="1">
                <wp:simplePos x="0" y="0"/>
                <wp:positionH relativeFrom="character">
                  <wp:posOffset>756919</wp:posOffset>
                </wp:positionH>
                <wp:positionV relativeFrom="line">
                  <wp:posOffset>181063</wp:posOffset>
                </wp:positionV>
                <wp:extent cx="26194" cy="45265"/>
                <wp:effectExtent l="0" t="0" r="0" b="0"/>
                <wp:wrapNone/>
                <wp:docPr id="2941" name="对象 2941"/>
                <wp:cNvGraphicFramePr>
                  <a:graphicFrameLocks noChangeAspect="0" noSelect="1"/>
                </wp:cNvGraphicFramePr>
                <a:graphic>
                  <a:graphicData uri="http://schemas.microsoft.com/office/word/2010/wordprocessingInk">
                    <w14:contentPart bwMode="auto" r:id="rId1939">
                      <w14:nvContentPartPr>
                        <w14:cNvContentPartPr/>
                      </w14:nvContentPartPr>
                      <w14:xfrm>
                        <a:off x="0" y="0"/>
                        <a:ext cx="26194" cy="45265"/>
                      </w14:xfrm>
                    </w14:contentPart>
                  </a:graphicData>
                </a:graphic>
              </wp:anchor>
            </w:drawing>
          </mc:Choice>
          <mc:Fallback>
            <w:pict>
              <v:shape type="#_x0000_t75" id="对象 2942" o:spid="_x0000_s2942" fillcolor="#FFFFFF" stroked="t" strokeweight="1.0pt" style="position:absolute;&#10;margin-left:59.599922pt;&#10;margin-top:14.257007pt;&#10;width:2.06252pt;&#10;height:3.564251pt;&#10;z-index:2420;&#10;mso-position-horizontal:absolute;&#10;mso-position-horizontal-relative:char;&#10;mso-position-vertical:absolute;&#10;mso-position-vertical-relative:line;&#10;mso-wrap-distance-left:6.7498426pt;&#10;mso-wrap-distance-right:6.7498426pt;">
                <v:stroke color="#000000"/>
                <v:imagedata r:id="rId1940"/>
                <o:lock selection="t"/>
              </v:shape>
            </w:pict>
          </mc:Fallback>
        </mc:AlternateContent>
      </w:r>
      <w:r>
        <mc:AlternateContent>
          <mc:Choice Requires="wps">
            <w:drawing>
              <wp:anchor distT="0" distB="0" distL="85723" distR="85723" simplePos="0" relativeHeight="2421" behindDoc="0" locked="0" layoutInCell="1" hidden="0" allowOverlap="1">
                <wp:simplePos x="0" y="0"/>
                <wp:positionH relativeFrom="character">
                  <wp:posOffset>576379</wp:posOffset>
                </wp:positionH>
                <wp:positionV relativeFrom="line">
                  <wp:posOffset>109553</wp:posOffset>
                </wp:positionV>
                <wp:extent cx="109956" cy="151087"/>
                <wp:effectExtent l="0" t="0" r="0" b="0"/>
                <wp:wrapNone/>
                <wp:docPr id="2944" name="对象 2944"/>
                <wp:cNvGraphicFramePr>
                  <a:graphicFrameLocks noChangeAspect="0" noSelect="1"/>
                </wp:cNvGraphicFramePr>
                <a:graphic>
                  <a:graphicData uri="http://schemas.microsoft.com/office/word/2010/wordprocessingInk">
                    <w14:contentPart bwMode="auto" r:id="rId1941">
                      <w14:nvContentPartPr>
                        <w14:cNvContentPartPr/>
                      </w14:nvContentPartPr>
                      <w14:xfrm>
                        <a:off x="0" y="0"/>
                        <a:ext cx="109956" cy="151087"/>
                      </w14:xfrm>
                    </w14:contentPart>
                  </a:graphicData>
                </a:graphic>
              </wp:anchor>
            </w:drawing>
          </mc:Choice>
          <mc:Fallback>
            <w:pict>
              <v:shape type="#_x0000_t75" id="对象 2945" o:spid="_x0000_s2945" fillcolor="#FFFFFF" stroked="t" strokeweight="1.0pt" style="position:absolute;&#10;margin-left:45.384174pt;&#10;margin-top:8.626221pt;&#10;width:8.657953pt;&#10;height:11.896615pt;&#10;z-index:2421;&#10;mso-position-horizontal:absolute;&#10;mso-position-horizontal-relative:char;&#10;mso-position-vertical:absolute;&#10;mso-position-vertical-relative:line;&#10;mso-wrap-distance-left:6.7498426pt;&#10;mso-wrap-distance-right:6.7498426pt;">
                <v:stroke color="#000000"/>
                <v:imagedata r:id="rId1942"/>
                <o:lock selection="t"/>
              </v:shape>
            </w:pict>
          </mc:Fallback>
        </mc:AlternateContent>
      </w:r>
      <w:r>
        <mc:AlternateContent>
          <mc:Choice Requires="wps">
            <w:drawing>
              <wp:anchor distT="0" distB="0" distL="85723" distR="85723" simplePos="0" relativeHeight="2422" behindDoc="0" locked="0" layoutInCell="1" hidden="0" allowOverlap="1">
                <wp:simplePos x="0" y="0"/>
                <wp:positionH relativeFrom="character">
                  <wp:posOffset>383982</wp:posOffset>
                </wp:positionH>
                <wp:positionV relativeFrom="line">
                  <wp:posOffset>102902</wp:posOffset>
                </wp:positionV>
                <wp:extent cx="105642" cy="53477"/>
                <wp:effectExtent l="0" t="0" r="0" b="0"/>
                <wp:wrapNone/>
                <wp:docPr id="2947" name="对象 2947"/>
                <wp:cNvGraphicFramePr>
                  <a:graphicFrameLocks noChangeAspect="0" noSelect="1"/>
                </wp:cNvGraphicFramePr>
                <a:graphic>
                  <a:graphicData uri="http://schemas.microsoft.com/office/word/2010/wordprocessingInk">
                    <w14:contentPart bwMode="auto" r:id="rId1943">
                      <w14:nvContentPartPr>
                        <w14:cNvContentPartPr/>
                      </w14:nvContentPartPr>
                      <w14:xfrm>
                        <a:off x="0" y="0"/>
                        <a:ext cx="105642" cy="53477"/>
                      </w14:xfrm>
                    </w14:contentPart>
                  </a:graphicData>
                </a:graphic>
              </wp:anchor>
            </w:drawing>
          </mc:Choice>
          <mc:Fallback>
            <w:pict>
              <v:shape type="#_x0000_t75" id="对象 2948" o:spid="_x0000_s2948" fillcolor="#FFFFFF" stroked="t" strokeweight="1.0pt" style="position:absolute;&#10;margin-left:30.234802pt;&#10;margin-top:8.10252pt;&#10;width:8.318269pt;&#10;height:4.2107873pt;&#10;z-index:2422;&#10;mso-position-horizontal:absolute;&#10;mso-position-horizontal-relative:char;&#10;mso-position-vertical:absolute;&#10;mso-position-vertical-relative:line;&#10;mso-wrap-distance-left:6.7498426pt;&#10;mso-wrap-distance-right:6.7498426pt;">
                <v:stroke color="#000000"/>
                <v:imagedata r:id="rId1944"/>
                <o:lock selection="t"/>
              </v:shape>
            </w:pict>
          </mc:Fallback>
        </mc:AlternateContent>
      </w:r>
      <w:r>
        <mc:AlternateContent>
          <mc:Choice Requires="wps">
            <w:drawing>
              <wp:anchor distT="0" distB="0" distL="85723" distR="85723" simplePos="0" relativeHeight="2423" behindDoc="0" locked="0" layoutInCell="1" hidden="0" allowOverlap="1">
                <wp:simplePos x="0" y="0"/>
                <wp:positionH relativeFrom="character">
                  <wp:posOffset>519260</wp:posOffset>
                </wp:positionH>
                <wp:positionV relativeFrom="line">
                  <wp:posOffset>91033</wp:posOffset>
                </wp:positionV>
                <wp:extent cx="86939" cy="176540"/>
                <wp:effectExtent l="0" t="0" r="0" b="0"/>
                <wp:wrapNone/>
                <wp:docPr id="2950" name="对象 2950"/>
                <wp:cNvGraphicFramePr>
                  <a:graphicFrameLocks noChangeAspect="0" noSelect="1"/>
                </wp:cNvGraphicFramePr>
                <a:graphic>
                  <a:graphicData uri="http://schemas.microsoft.com/office/word/2010/wordprocessingInk">
                    <w14:contentPart bwMode="auto" r:id="rId1945">
                      <w14:nvContentPartPr>
                        <w14:cNvContentPartPr/>
                      </w14:nvContentPartPr>
                      <w14:xfrm>
                        <a:off x="0" y="0"/>
                        <a:ext cx="86939" cy="176540"/>
                      </w14:xfrm>
                    </w14:contentPart>
                  </a:graphicData>
                </a:graphic>
              </wp:anchor>
            </w:drawing>
          </mc:Choice>
          <mc:Fallback>
            <w:pict>
              <v:shape type="#_x0000_t75" id="对象 2951" o:spid="_x0000_s2951" fillcolor="#FFFFFF" stroked="t" strokeweight="1.0pt" style="position:absolute;&#10;margin-left:40.886616pt;&#10;margin-top:7.167953pt;&#10;width:6.845591pt;&#10;height:13.900789pt;&#10;z-index:2423;&#10;mso-position-horizontal:absolute;&#10;mso-position-horizontal-relative:char;&#10;mso-position-vertical:absolute;&#10;mso-position-vertical-relative:line;&#10;mso-wrap-distance-left:6.7498426pt;&#10;mso-wrap-distance-right:6.7498426pt;">
                <v:stroke color="#000000"/>
                <v:imagedata r:id="rId1946"/>
                <o:lock selection="t"/>
              </v:shape>
            </w:pict>
          </mc:Fallback>
        </mc:AlternateContent>
      </w:r>
      <w:r>
        <mc:AlternateContent>
          <mc:Choice Requires="wps">
            <w:drawing>
              <wp:anchor distT="0" distB="0" distL="85723" distR="85723" simplePos="0" relativeHeight="2424" behindDoc="0" locked="0" layoutInCell="1" hidden="0" allowOverlap="1">
                <wp:simplePos x="0" y="0"/>
                <wp:positionH relativeFrom="character">
                  <wp:posOffset>366551</wp:posOffset>
                </wp:positionH>
                <wp:positionV relativeFrom="line">
                  <wp:posOffset>85972</wp:posOffset>
                </wp:positionV>
                <wp:extent cx="30917" cy="142873"/>
                <wp:effectExtent l="0" t="0" r="0" b="0"/>
                <wp:wrapNone/>
                <wp:docPr id="2953" name="对象 2953"/>
                <wp:cNvGraphicFramePr>
                  <a:graphicFrameLocks noChangeAspect="0" noSelect="1"/>
                </wp:cNvGraphicFramePr>
                <a:graphic>
                  <a:graphicData uri="http://schemas.microsoft.com/office/word/2010/wordprocessingInk">
                    <w14:contentPart bwMode="auto" r:id="rId1947">
                      <w14:nvContentPartPr>
                        <w14:cNvContentPartPr/>
                      </w14:nvContentPartPr>
                      <w14:xfrm>
                        <a:off x="0" y="0"/>
                        <a:ext cx="30917" cy="142873"/>
                      </w14:xfrm>
                    </w14:contentPart>
                  </a:graphicData>
                </a:graphic>
              </wp:anchor>
            </w:drawing>
          </mc:Choice>
          <mc:Fallback>
            <w:pict>
              <v:shape type="#_x0000_t75" id="对象 2954" o:spid="_x0000_s2954" fillcolor="#FFFFFF" stroked="t" strokeweight="1.0pt" style="position:absolute;&#10;margin-left:28.862284pt;&#10;margin-top:6.769527pt;&#10;width:2.4344103pt;&#10;height:11.249843pt;&#10;z-index:2424;&#10;mso-position-horizontal:absolute;&#10;mso-position-horizontal-relative:char;&#10;mso-position-vertical:absolute;&#10;mso-position-vertical-relative:line;&#10;mso-wrap-distance-left:6.7498426pt;&#10;mso-wrap-distance-right:6.7498426pt;">
                <v:stroke color="#000000"/>
                <v:imagedata r:id="rId1948"/>
                <o:lock selection="t"/>
              </v:shape>
            </w:pict>
          </mc:Fallback>
        </mc:AlternateContent>
      </w:r>
      <w:r>
        <mc:AlternateContent>
          <mc:Choice Requires="wps">
            <w:drawing>
              <wp:anchor distT="0" distB="0" distL="85723" distR="85723" simplePos="0" relativeHeight="2425" behindDoc="0" locked="0" layoutInCell="1" hidden="0" allowOverlap="1">
                <wp:simplePos x="0" y="0"/>
                <wp:positionH relativeFrom="character">
                  <wp:posOffset>708051</wp:posOffset>
                </wp:positionH>
                <wp:positionV relativeFrom="line">
                  <wp:posOffset>71416</wp:posOffset>
                </wp:positionV>
                <wp:extent cx="109039" cy="108578"/>
                <wp:effectExtent l="0" t="0" r="0" b="0"/>
                <wp:wrapNone/>
                <wp:docPr id="2956" name="对象 2956"/>
                <wp:cNvGraphicFramePr>
                  <a:graphicFrameLocks noChangeAspect="0" noSelect="1"/>
                </wp:cNvGraphicFramePr>
                <a:graphic>
                  <a:graphicData uri="http://schemas.microsoft.com/office/word/2010/wordprocessingInk">
                    <w14:contentPart bwMode="auto" r:id="rId1949">
                      <w14:nvContentPartPr>
                        <w14:cNvContentPartPr/>
                      </w14:nvContentPartPr>
                      <w14:xfrm>
                        <a:off x="0" y="0"/>
                        <a:ext cx="109039" cy="108578"/>
                      </w14:xfrm>
                    </w14:contentPart>
                  </a:graphicData>
                </a:graphic>
              </wp:anchor>
            </w:drawing>
          </mc:Choice>
          <mc:Fallback>
            <w:pict>
              <v:shape type="#_x0000_t75" id="对象 2957" o:spid="_x0000_s2957" fillcolor="#FFFFFF" stroked="t" strokeweight="1.0pt" style="position:absolute;&#10;margin-left:55.75212pt;&#10;margin-top:5.623307pt;&#10;width:8.585748pt;&#10;height:8.54945pt;&#10;z-index:2425;&#10;mso-position-horizontal:absolute;&#10;mso-position-horizontal-relative:char;&#10;mso-position-vertical:absolute;&#10;mso-position-vertical-relative:line;&#10;mso-wrap-distance-left:6.7498426pt;&#10;mso-wrap-distance-right:6.7498426pt;">
                <v:stroke color="#000000"/>
                <v:imagedata r:id="rId1950"/>
                <o:lock selection="t"/>
              </v:shape>
            </w:pict>
          </mc:Fallback>
        </mc:AlternateContent>
      </w:r>
      <w:r>
        <mc:AlternateContent>
          <mc:Choice Requires="wps">
            <w:drawing>
              <wp:anchor distT="0" distB="0" distL="85723" distR="85723" simplePos="0" relativeHeight="2426" behindDoc="0" locked="0" layoutInCell="1" hidden="0" allowOverlap="1">
                <wp:simplePos x="0" y="0"/>
                <wp:positionH relativeFrom="character">
                  <wp:posOffset>395057</wp:posOffset>
                </wp:positionH>
                <wp:positionV relativeFrom="line">
                  <wp:posOffset>54821</wp:posOffset>
                </wp:positionV>
                <wp:extent cx="129044" cy="172107"/>
                <wp:effectExtent l="0" t="0" r="0" b="0"/>
                <wp:wrapNone/>
                <wp:docPr id="2959" name="对象 2959"/>
                <wp:cNvGraphicFramePr>
                  <a:graphicFrameLocks noChangeAspect="0" noSelect="1"/>
                </wp:cNvGraphicFramePr>
                <a:graphic>
                  <a:graphicData uri="http://schemas.microsoft.com/office/word/2010/wordprocessingInk">
                    <w14:contentPart bwMode="auto" r:id="rId1951">
                      <w14:nvContentPartPr>
                        <w14:cNvContentPartPr/>
                      </w14:nvContentPartPr>
                      <w14:xfrm>
                        <a:off x="0" y="0"/>
                        <a:ext cx="129044" cy="172107"/>
                      </w14:xfrm>
                    </w14:contentPart>
                  </a:graphicData>
                </a:graphic>
              </wp:anchor>
            </w:drawing>
          </mc:Choice>
          <mc:Fallback>
            <w:pict>
              <v:shape type="#_x0000_t75" id="对象 2960" o:spid="_x0000_s2960" fillcolor="#FFFFFF" stroked="t" strokeweight="1.0pt" style="position:absolute;&#10;margin-left:31.106852pt;&#10;margin-top:4.316693pt;&#10;width:10.160946pt;&#10;height:13.551733pt;&#10;z-index:2426;&#10;mso-position-horizontal:absolute;&#10;mso-position-horizontal-relative:char;&#10;mso-position-vertical:absolute;&#10;mso-position-vertical-relative:line;&#10;mso-wrap-distance-left:6.7498426pt;&#10;mso-wrap-distance-right:6.7498426pt;">
                <v:stroke color="#000000"/>
                <v:imagedata r:id="rId1952"/>
                <o:lock selection="t"/>
              </v:shape>
            </w:pict>
          </mc:Fallback>
        </mc:AlternateContent>
      </w:r>
      <w:r>
        <mc:AlternateContent>
          <mc:Choice Requires="wps">
            <w:drawing>
              <wp:anchor distT="0" distB="0" distL="85723" distR="85723" simplePos="0" relativeHeight="2427" behindDoc="0" locked="0" layoutInCell="1" hidden="0" allowOverlap="1">
                <wp:simplePos x="0" y="0"/>
                <wp:positionH relativeFrom="character">
                  <wp:posOffset>591709</wp:posOffset>
                </wp:positionH>
                <wp:positionV relativeFrom="line">
                  <wp:posOffset>50376</wp:posOffset>
                </wp:positionV>
                <wp:extent cx="93395" cy="137314"/>
                <wp:effectExtent l="0" t="0" r="0" b="0"/>
                <wp:wrapNone/>
                <wp:docPr id="2962" name="对象 2962"/>
                <wp:cNvGraphicFramePr>
                  <a:graphicFrameLocks noChangeAspect="0" noSelect="1"/>
                </wp:cNvGraphicFramePr>
                <a:graphic>
                  <a:graphicData uri="http://schemas.microsoft.com/office/word/2010/wordprocessingInk">
                    <w14:contentPart bwMode="auto" r:id="rId1953">
                      <w14:nvContentPartPr>
                        <w14:cNvContentPartPr/>
                      </w14:nvContentPartPr>
                      <w14:xfrm>
                        <a:off x="0" y="0"/>
                        <a:ext cx="93395" cy="137314"/>
                      </w14:xfrm>
                    </w14:contentPart>
                  </a:graphicData>
                </a:graphic>
              </wp:anchor>
            </w:drawing>
          </mc:Choice>
          <mc:Fallback>
            <w:pict>
              <v:shape type="#_x0000_t75" id="对象 2963" o:spid="_x0000_s2963" fillcolor="#FFFFFF" stroked="t" strokeweight="1.0pt" style="position:absolute;&#10;margin-left:46.59126pt;&#10;margin-top:3.9666142pt;&#10;width:7.3539386pt;&#10;height:10.812204pt;&#10;z-index:2427;&#10;mso-position-horizontal:absolute;&#10;mso-position-horizontal-relative:char;&#10;mso-position-vertical:absolute;&#10;mso-position-vertical-relative:line;&#10;mso-wrap-distance-left:6.7498426pt;&#10;mso-wrap-distance-right:6.7498426pt;">
                <v:stroke color="#000000"/>
                <v:imagedata r:id="rId1954"/>
                <o:lock selection="t"/>
              </v:shape>
            </w:pict>
          </mc:Fallback>
        </mc:AlternateContent>
      </w:r>
      <w:r>
        <mc:AlternateContent>
          <mc:Choice Requires="wps">
            <w:drawing>
              <wp:anchor distT="0" distB="0" distL="85723" distR="85723" simplePos="0" relativeHeight="2428" behindDoc="0" locked="0" layoutInCell="1" hidden="0" allowOverlap="1">
                <wp:simplePos x="0" y="0"/>
                <wp:positionH relativeFrom="character">
                  <wp:posOffset>772097</wp:posOffset>
                </wp:positionH>
                <wp:positionV relativeFrom="line">
                  <wp:posOffset>46692</wp:posOffset>
                </wp:positionV>
                <wp:extent cx="37339" cy="23197"/>
                <wp:effectExtent l="0" t="0" r="0" b="0"/>
                <wp:wrapNone/>
                <wp:docPr id="2965" name="对象 2965"/>
                <wp:cNvGraphicFramePr>
                  <a:graphicFrameLocks noChangeAspect="0" noSelect="1"/>
                </wp:cNvGraphicFramePr>
                <a:graphic>
                  <a:graphicData uri="http://schemas.microsoft.com/office/word/2010/wordprocessingInk">
                    <w14:contentPart bwMode="auto" r:id="rId1955">
                      <w14:nvContentPartPr>
                        <w14:cNvContentPartPr/>
                      </w14:nvContentPartPr>
                      <w14:xfrm>
                        <a:off x="0" y="0"/>
                        <a:ext cx="37339" cy="23197"/>
                      </w14:xfrm>
                    </w14:contentPart>
                  </a:graphicData>
                </a:graphic>
              </wp:anchor>
            </w:drawing>
          </mc:Choice>
          <mc:Fallback>
            <w:pict>
              <v:shape type="#_x0000_t75" id="对象 2966" o:spid="_x0000_s2966" fillcolor="#FFFFFF" stroked="t" strokeweight="1.0pt" style="position:absolute;&#10;margin-left:60.79504pt;&#10;margin-top:3.6765356pt;&#10;width:2.9400797pt;&#10;height:1.8265355pt;&#10;z-index:2428;&#10;mso-position-horizontal:absolute;&#10;mso-position-horizontal-relative:char;&#10;mso-position-vertical:absolute;&#10;mso-position-vertical-relative:line;&#10;mso-wrap-distance-left:6.7498426pt;&#10;mso-wrap-distance-right:6.7498426pt;">
                <v:stroke color="#000000"/>
                <v:imagedata r:id="rId1956"/>
                <o:lock selection="t"/>
              </v:shape>
            </w:pict>
          </mc:Fallback>
        </mc:AlternateContent>
      </w:r>
      <w:r>
        <mc:AlternateContent>
          <mc:Choice Requires="wps">
            <w:drawing>
              <wp:anchor distT="0" distB="0" distL="85723" distR="85723" simplePos="0" relativeHeight="2429" behindDoc="0" locked="0" layoutInCell="1" hidden="0" allowOverlap="1">
                <wp:simplePos x="0" y="0"/>
                <wp:positionH relativeFrom="character">
                  <wp:posOffset>768438</wp:posOffset>
                </wp:positionH>
                <wp:positionV relativeFrom="line">
                  <wp:posOffset>34712</wp:posOffset>
                </wp:positionV>
                <wp:extent cx="34679" cy="55488"/>
                <wp:effectExtent l="0" t="0" r="0" b="0"/>
                <wp:wrapNone/>
                <wp:docPr id="2968" name="对象 2968"/>
                <wp:cNvGraphicFramePr>
                  <a:graphicFrameLocks noChangeAspect="0" noSelect="1"/>
                </wp:cNvGraphicFramePr>
                <a:graphic>
                  <a:graphicData uri="http://schemas.microsoft.com/office/word/2010/wordprocessingInk">
                    <w14:contentPart bwMode="auto" r:id="rId1957">
                      <w14:nvContentPartPr>
                        <w14:cNvContentPartPr/>
                      </w14:nvContentPartPr>
                      <w14:xfrm>
                        <a:off x="0" y="0"/>
                        <a:ext cx="34679" cy="55488"/>
                      </w14:xfrm>
                    </w14:contentPart>
                  </a:graphicData>
                </a:graphic>
              </wp:anchor>
            </w:drawing>
          </mc:Choice>
          <mc:Fallback>
            <w:pict>
              <v:shape type="#_x0000_t75" id="对象 2969" o:spid="_x0000_s2969" fillcolor="#FFFFFF" stroked="t" strokeweight="1.0pt" style="position:absolute;&#10;margin-left:60.506927pt;&#10;margin-top:2.7332284pt;&#10;width:2.7307076pt;&#10;height:4.3691344pt;&#10;z-index:2429;&#10;mso-position-horizontal:absolute;&#10;mso-position-horizontal-relative:char;&#10;mso-position-vertical:absolute;&#10;mso-position-vertical-relative:line;&#10;mso-wrap-distance-left:6.7498426pt;&#10;mso-wrap-distance-right:6.7498426pt;">
                <v:stroke color="#000000"/>
                <v:imagedata r:id="rId1958"/>
                <o:lock selection="t"/>
              </v:shape>
            </w:pict>
          </mc:Fallback>
        </mc:AlternateContent>
      </w:r>
      <w:r>
        <mc:AlternateContent>
          <mc:Choice Requires="wps">
            <w:drawing>
              <wp:anchor distT="0" distB="0" distL="85723" distR="85723" simplePos="0" relativeHeight="2430" behindDoc="0" locked="0" layoutInCell="1" hidden="0" allowOverlap="1">
                <wp:simplePos x="0" y="0"/>
                <wp:positionH relativeFrom="character">
                  <wp:posOffset>393604</wp:posOffset>
                </wp:positionH>
                <wp:positionV relativeFrom="line">
                  <wp:posOffset>34079</wp:posOffset>
                </wp:positionV>
                <wp:extent cx="91480" cy="204266"/>
                <wp:effectExtent l="0" t="0" r="0" b="0"/>
                <wp:wrapNone/>
                <wp:docPr id="2971" name="对象 2971"/>
                <wp:cNvGraphicFramePr>
                  <a:graphicFrameLocks noChangeAspect="0" noSelect="1"/>
                </wp:cNvGraphicFramePr>
                <a:graphic>
                  <a:graphicData uri="http://schemas.microsoft.com/office/word/2010/wordprocessingInk">
                    <w14:contentPart bwMode="auto" r:id="rId1959">
                      <w14:nvContentPartPr>
                        <w14:cNvContentPartPr/>
                      </w14:nvContentPartPr>
                      <w14:xfrm>
                        <a:off x="0" y="0"/>
                        <a:ext cx="91480" cy="204266"/>
                      </w14:xfrm>
                    </w14:contentPart>
                  </a:graphicData>
                </a:graphic>
              </wp:anchor>
            </w:drawing>
          </mc:Choice>
          <mc:Fallback>
            <w:pict>
              <v:shape type="#_x0000_t75" id="对象 2972" o:spid="_x0000_s2972" fillcolor="#FFFFFF" stroked="t" strokeweight="1.0pt" style="position:absolute;&#10;margin-left:30.992441pt;&#10;margin-top:2.6833858pt;&#10;width:7.203228pt;&#10;height:16.083937pt;&#10;z-index:2430;&#10;mso-position-horizontal:absolute;&#10;mso-position-horizontal-relative:char;&#10;mso-position-vertical:absolute;&#10;mso-position-vertical-relative:line;&#10;mso-wrap-distance-left:6.7498426pt;&#10;mso-wrap-distance-right:6.7498426pt;">
                <v:stroke color="#000000"/>
                <v:imagedata r:id="rId1960"/>
                <o:lock selection="t"/>
              </v:shape>
            </w:pict>
          </mc:Fallback>
        </mc:AlternateContent>
      </w:r>
      <w:r>
        <mc:AlternateContent>
          <mc:Choice Requires="wps">
            <w:drawing>
              <wp:anchor distT="0" distB="0" distL="85723" distR="85723" simplePos="0" relativeHeight="2431" behindDoc="0" locked="0" layoutInCell="1" hidden="0" allowOverlap="1">
                <wp:simplePos x="0" y="0"/>
                <wp:positionH relativeFrom="character">
                  <wp:posOffset>523531</wp:posOffset>
                </wp:positionH>
                <wp:positionV relativeFrom="line">
                  <wp:posOffset>25958</wp:posOffset>
                </wp:positionV>
                <wp:extent cx="64882" cy="55106"/>
                <wp:effectExtent l="0" t="0" r="0" b="0"/>
                <wp:wrapNone/>
                <wp:docPr id="2974" name="对象 2974"/>
                <wp:cNvGraphicFramePr>
                  <a:graphicFrameLocks noChangeAspect="0" noSelect="1"/>
                </wp:cNvGraphicFramePr>
                <a:graphic>
                  <a:graphicData uri="http://schemas.microsoft.com/office/word/2010/wordprocessingInk">
                    <w14:contentPart bwMode="auto" r:id="rId1961">
                      <w14:nvContentPartPr>
                        <w14:cNvContentPartPr/>
                      </w14:nvContentPartPr>
                      <w14:xfrm>
                        <a:off x="0" y="0"/>
                        <a:ext cx="64882" cy="55106"/>
                      </w14:xfrm>
                    </w14:contentPart>
                  </a:graphicData>
                </a:graphic>
              </wp:anchor>
            </w:drawing>
          </mc:Choice>
          <mc:Fallback>
            <w:pict>
              <v:shape type="#_x0000_t75" id="对象 2975" o:spid="_x0000_s2975" fillcolor="#FFFFFF" stroked="t" strokeweight="1.0pt" style="position:absolute;&#10;margin-left:41.222992pt;&#10;margin-top:2.0440156pt;&#10;width:5.1088195pt;&#10;height:4.3390555pt;&#10;z-index:2431;&#10;mso-position-horizontal:absolute;&#10;mso-position-horizontal-relative:char;&#10;mso-position-vertical:absolute;&#10;mso-position-vertical-relative:line;&#10;mso-wrap-distance-left:6.7498426pt;&#10;mso-wrap-distance-right:6.7498426pt;">
                <v:stroke color="#000000"/>
                <v:imagedata r:id="rId1962"/>
                <o:lock selection="t"/>
              </v:shape>
            </w:pict>
          </mc:Fallback>
        </mc:AlternateContent>
      </w:r>
      <w:r>
        <mc:AlternateContent>
          <mc:Choice Requires="wps">
            <w:drawing>
              <wp:anchor distT="0" distB="0" distL="85723" distR="85723" simplePos="0" relativeHeight="2432" behindDoc="0" locked="0" layoutInCell="1" hidden="0" allowOverlap="1">
                <wp:simplePos x="0" y="0"/>
                <wp:positionH relativeFrom="character">
                  <wp:posOffset>588024</wp:posOffset>
                </wp:positionH>
                <wp:positionV relativeFrom="line">
                  <wp:posOffset>14675</wp:posOffset>
                </wp:positionV>
                <wp:extent cx="86767" cy="107452"/>
                <wp:effectExtent l="0" t="0" r="0" b="0"/>
                <wp:wrapNone/>
                <wp:docPr id="2977" name="对象 2977"/>
                <wp:cNvGraphicFramePr>
                  <a:graphicFrameLocks noChangeAspect="0" noSelect="1"/>
                </wp:cNvGraphicFramePr>
                <a:graphic>
                  <a:graphicData uri="http://schemas.microsoft.com/office/word/2010/wordprocessingInk">
                    <w14:contentPart bwMode="auto" r:id="rId1963">
                      <w14:nvContentPartPr>
                        <w14:cNvContentPartPr/>
                      </w14:nvContentPartPr>
                      <w14:xfrm>
                        <a:off x="0" y="0"/>
                        <a:ext cx="86767" cy="107452"/>
                      </w14:xfrm>
                    </w14:contentPart>
                  </a:graphicData>
                </a:graphic>
              </wp:anchor>
            </w:drawing>
          </mc:Choice>
          <mc:Fallback>
            <w:pict>
              <v:shape type="#_x0000_t75" id="对象 2978" o:spid="_x0000_s2978" fillcolor="#FFFFFF" stroked="t" strokeweight="1.0pt" style="position:absolute;&#10;margin-left:46.3011pt;&#10;margin-top:1.1555905pt;&#10;width:6.8320475pt;&#10;height:8.460788pt;&#10;z-index:2432;&#10;mso-position-horizontal:absolute;&#10;mso-position-horizontal-relative:char;&#10;mso-position-vertical:absolute;&#10;mso-position-vertical-relative:line;&#10;mso-wrap-distance-left:6.7498426pt;&#10;mso-wrap-distance-right:6.7498426pt;">
                <v:stroke color="#000000"/>
                <v:imagedata r:id="rId1964"/>
                <o:lock selection="t"/>
              </v:shape>
            </w:pict>
          </mc:Fallback>
        </mc:AlternateContent>
      </w:r>
      <w:r>
        <mc:AlternateContent>
          <mc:Choice Requires="wps">
            <w:drawing>
              <wp:anchor distT="0" distB="0" distL="85723" distR="85723" simplePos="0" relativeHeight="2433" behindDoc="0" locked="0" layoutInCell="1" hidden="0" allowOverlap="1">
                <wp:simplePos x="0" y="0"/>
                <wp:positionH relativeFrom="character">
                  <wp:posOffset>745706</wp:posOffset>
                </wp:positionH>
                <wp:positionV relativeFrom="line">
                  <wp:posOffset>-6893</wp:posOffset>
                </wp:positionV>
                <wp:extent cx="34533" cy="98570"/>
                <wp:effectExtent l="0" t="0" r="0" b="0"/>
                <wp:wrapNone/>
                <wp:docPr id="2980" name="对象 2980"/>
                <wp:cNvGraphicFramePr>
                  <a:graphicFrameLocks noChangeAspect="0" noSelect="1"/>
                </wp:cNvGraphicFramePr>
                <a:graphic>
                  <a:graphicData uri="http://schemas.microsoft.com/office/word/2010/wordprocessingInk">
                    <w14:contentPart bwMode="auto" r:id="rId1965">
                      <w14:nvContentPartPr>
                        <w14:cNvContentPartPr/>
                      </w14:nvContentPartPr>
                      <w14:xfrm>
                        <a:off x="0" y="0"/>
                        <a:ext cx="34533" cy="98570"/>
                      </w14:xfrm>
                    </w14:contentPart>
                  </a:graphicData>
                </a:graphic>
              </wp:anchor>
            </w:drawing>
          </mc:Choice>
          <mc:Fallback>
            <w:pict>
              <v:shape type="#_x0000_t75" id="对象 2981" o:spid="_x0000_s2981" fillcolor="#FFFFFF" stroked="t" strokeweight="1.0pt" style="position:absolute;&#10;margin-left:58.717007pt;&#10;margin-top:-0.5427559pt;&#10;width:2.719212pt;&#10;height:7.7614174pt;&#10;z-index:2433;&#10;mso-position-horizontal:absolute;&#10;mso-position-horizontal-relative:char;&#10;mso-position-vertical:absolute;&#10;mso-position-vertical-relative:line;&#10;mso-wrap-distance-left:6.7498426pt;&#10;mso-wrap-distance-right:6.7498426pt;">
                <v:stroke color="#000000"/>
                <v:imagedata r:id="rId1966"/>
                <o:lock selection="t"/>
              </v:shape>
            </w:pict>
          </mc:Fallback>
        </mc:AlternateContent>
      </w:r>
      <w:r>
        <mc:AlternateContent>
          <mc:Choice Requires="wps">
            <w:drawing>
              <wp:anchor distT="0" distB="0" distL="85723" distR="85723" simplePos="0" relativeHeight="2434" behindDoc="0" locked="0" layoutInCell="1" hidden="0" allowOverlap="1">
                <wp:simplePos x="0" y="0"/>
                <wp:positionH relativeFrom="character">
                  <wp:posOffset>617199</wp:posOffset>
                </wp:positionH>
                <wp:positionV relativeFrom="line">
                  <wp:posOffset>-24520</wp:posOffset>
                </wp:positionV>
                <wp:extent cx="46363" cy="50022"/>
                <wp:effectExtent l="0" t="0" r="0" b="0"/>
                <wp:wrapNone/>
                <wp:docPr id="2983" name="对象 2983"/>
                <wp:cNvGraphicFramePr>
                  <a:graphicFrameLocks noChangeAspect="0" noSelect="1"/>
                </wp:cNvGraphicFramePr>
                <a:graphic>
                  <a:graphicData uri="http://schemas.microsoft.com/office/word/2010/wordprocessingInk">
                    <w14:contentPart bwMode="auto" r:id="rId1967">
                      <w14:nvContentPartPr>
                        <w14:cNvContentPartPr/>
                      </w14:nvContentPartPr>
                      <w14:xfrm>
                        <a:off x="0" y="0"/>
                        <a:ext cx="46363" cy="50022"/>
                      </w14:xfrm>
                    </w14:contentPart>
                  </a:graphicData>
                </a:graphic>
              </wp:anchor>
            </w:drawing>
          </mc:Choice>
          <mc:Fallback>
            <w:pict>
              <v:shape type="#_x0000_t75" id="对象 2984" o:spid="_x0000_s2984" fillcolor="#FFFFFF" stroked="t" strokeweight="1.0pt" style="position:absolute;&#10;margin-left:48.598347pt;&#10;margin-top:-1.9307086pt;&#10;width:3.6506326pt;&#10;height:3.9387403pt;&#10;z-index:2434;&#10;mso-position-horizontal:absolute;&#10;mso-position-horizontal-relative:char;&#10;mso-position-vertical:absolute;&#10;mso-position-vertical-relative:line;&#10;mso-wrap-distance-left:6.7498426pt;&#10;mso-wrap-distance-right:6.7498426pt;">
                <v:stroke color="#000000"/>
                <v:imagedata r:id="rId1968"/>
                <o:lock selection="t"/>
              </v:shape>
            </w:pict>
          </mc:Fallback>
        </mc:AlternateContent>
      </w:r>
      <w:r>
        <mc:AlternateContent>
          <mc:Choice Requires="wps">
            <w:drawing>
              <wp:anchor distT="0" distB="0" distL="85723" distR="85723" simplePos="0" relativeHeight="2435" behindDoc="0" locked="0" layoutInCell="1" hidden="0" allowOverlap="1">
                <wp:simplePos x="0" y="0"/>
                <wp:positionH relativeFrom="character">
                  <wp:posOffset>29905</wp:posOffset>
                </wp:positionH>
                <wp:positionV relativeFrom="line">
                  <wp:posOffset>-27310</wp:posOffset>
                </wp:positionV>
                <wp:extent cx="104264" cy="121434"/>
                <wp:effectExtent l="0" t="0" r="0" b="0"/>
                <wp:wrapNone/>
                <wp:docPr id="2986" name="对象 2986"/>
                <wp:cNvGraphicFramePr>
                  <a:graphicFrameLocks noChangeAspect="0" noSelect="1"/>
                </wp:cNvGraphicFramePr>
                <a:graphic>
                  <a:graphicData uri="http://schemas.microsoft.com/office/word/2010/wordprocessingInk">
                    <w14:contentPart bwMode="auto" r:id="rId1969">
                      <w14:nvContentPartPr>
                        <w14:cNvContentPartPr/>
                      </w14:nvContentPartPr>
                      <w14:xfrm>
                        <a:off x="0" y="0"/>
                        <a:ext cx="104264" cy="121434"/>
                      </w14:xfrm>
                    </w14:contentPart>
                  </a:graphicData>
                </a:graphic>
              </wp:anchor>
            </w:drawing>
          </mc:Choice>
          <mc:Fallback>
            <w:pict>
              <v:shape type="#_x0000_t75" id="对象 2987" o:spid="_x0000_s2987" fillcolor="#FFFFFF" stroked="t" strokeweight="1.0pt" style="position:absolute;&#10;margin-left:2.3547244pt;&#10;margin-top:-2.1503937pt;&#10;width:8.209764pt;&#10;height:9.561732pt;&#10;z-index:2435;&#10;mso-position-horizontal:absolute;&#10;mso-position-horizontal-relative:char;&#10;mso-position-vertical:absolute;&#10;mso-position-vertical-relative:line;&#10;mso-wrap-distance-left:6.7498426pt;&#10;mso-wrap-distance-right:6.7498426pt;">
                <v:stroke color="#000000"/>
                <v:imagedata r:id="rId1970"/>
                <o:lock selection="t"/>
              </v:shape>
            </w:pict>
          </mc:Fallback>
        </mc:AlternateContent>
      </w:r>
      <w:r>
        <mc:AlternateContent>
          <mc:Choice Requires="wps">
            <w:drawing>
              <wp:anchor distT="0" distB="0" distL="85723" distR="85723" simplePos="0" relativeHeight="2436" behindDoc="0" locked="0" layoutInCell="1" hidden="0" allowOverlap="1">
                <wp:simplePos x="0" y="0"/>
                <wp:positionH relativeFrom="character">
                  <wp:posOffset>1467316</wp:posOffset>
                </wp:positionH>
                <wp:positionV relativeFrom="line">
                  <wp:posOffset>14220</wp:posOffset>
                </wp:positionV>
                <wp:extent cx="118437" cy="224989"/>
                <wp:effectExtent l="0" t="0" r="0" b="0"/>
                <wp:wrapNone/>
                <wp:docPr id="2989" name="对象 2989"/>
                <wp:cNvGraphicFramePr>
                  <a:graphicFrameLocks noChangeAspect="0" noSelect="1"/>
                </wp:cNvGraphicFramePr>
                <a:graphic>
                  <a:graphicData uri="http://schemas.microsoft.com/office/word/2010/wordprocessingInk">
                    <w14:contentPart bwMode="auto" r:id="rId1971">
                      <w14:nvContentPartPr>
                        <w14:cNvContentPartPr/>
                      </w14:nvContentPartPr>
                      <w14:xfrm>
                        <a:off x="0" y="0"/>
                        <a:ext cx="118437" cy="224989"/>
                      </w14:xfrm>
                    </w14:contentPart>
                  </a:graphicData>
                </a:graphic>
              </wp:anchor>
            </w:drawing>
          </mc:Choice>
          <mc:Fallback>
            <w:pict>
              <v:shape type="#_x0000_t75" id="对象 2990" o:spid="_x0000_s2990" fillcolor="#FFFFFF" stroked="t" strokeweight="1.0pt" style="position:absolute;&#10;margin-left:115.53669pt;&#10;margin-top:1.1197637pt;&#10;width:9.325751pt;&#10;height:17.715748pt;&#10;z-index:2436;&#10;mso-position-horizontal:absolute;&#10;mso-position-horizontal-relative:char;&#10;mso-position-vertical:absolute;&#10;mso-position-vertical-relative:line;&#10;mso-wrap-distance-left:6.7498426pt;&#10;mso-wrap-distance-right:6.7498426pt;">
                <v:stroke color="#000000"/>
                <v:imagedata r:id="rId1972"/>
                <o:lock selection="t"/>
              </v:shape>
            </w:pict>
          </mc:Fallback>
        </mc:AlternateContent>
      </w:r>
      <w:r>
        <mc:AlternateContent>
          <mc:Choice Requires="wps">
            <w:drawing>
              <wp:anchor distT="0" distB="0" distL="85723" distR="85723" simplePos="0" relativeHeight="2437" behindDoc="0" locked="0" layoutInCell="1" hidden="0" allowOverlap="1">
                <wp:simplePos x="0" y="0"/>
                <wp:positionH relativeFrom="character">
                  <wp:posOffset>1530074</wp:posOffset>
                </wp:positionH>
                <wp:positionV relativeFrom="line">
                  <wp:posOffset>-22883</wp:posOffset>
                </wp:positionV>
                <wp:extent cx="97133" cy="87257"/>
                <wp:effectExtent l="0" t="0" r="0" b="0"/>
                <wp:wrapNone/>
                <wp:docPr id="2992" name="对象 2992"/>
                <wp:cNvGraphicFramePr>
                  <a:graphicFrameLocks noChangeAspect="0" noSelect="1"/>
                </wp:cNvGraphicFramePr>
                <a:graphic>
                  <a:graphicData uri="http://schemas.microsoft.com/office/word/2010/wordprocessingInk">
                    <w14:contentPart bwMode="auto" r:id="rId1973">
                      <w14:nvContentPartPr>
                        <w14:cNvContentPartPr/>
                      </w14:nvContentPartPr>
                      <w14:xfrm>
                        <a:off x="0" y="0"/>
                        <a:ext cx="97133" cy="87257"/>
                      </w14:xfrm>
                    </w14:contentPart>
                  </a:graphicData>
                </a:graphic>
              </wp:anchor>
            </w:drawing>
          </mc:Choice>
          <mc:Fallback>
            <w:pict>
              <v:shape type="#_x0000_t75" id="对象 2993" o:spid="_x0000_s2993" fillcolor="#FFFFFF" stroked="t" strokeweight="1.0pt" style="position:absolute;&#10;margin-left:120.47827pt;&#10;margin-top:-1.801811pt;&#10;width:7.6482677pt;&#10;height:6.87063pt;&#10;z-index:2437;&#10;mso-position-horizontal:absolute;&#10;mso-position-horizontal-relative:char;&#10;mso-position-vertical:absolute;&#10;mso-position-vertical-relative:line;&#10;mso-wrap-distance-left:6.7498426pt;&#10;mso-wrap-distance-right:6.7498426pt;">
                <v:stroke color="#000000"/>
                <v:imagedata r:id="rId1974"/>
                <o:lock selection="t"/>
              </v:shape>
            </w:pict>
          </mc:Fallback>
        </mc:AlternateContent>
      </w:r>
      <w:r>
        <mc:AlternateContent>
          <mc:Choice Requires="wps">
            <w:drawing>
              <wp:anchor distT="0" distB="0" distL="85723" distR="85723" simplePos="0" relativeHeight="2438" behindDoc="0" locked="0" layoutInCell="1" hidden="0" allowOverlap="1">
                <wp:simplePos x="0" y="0"/>
                <wp:positionH relativeFrom="character">
                  <wp:posOffset>1561235</wp:posOffset>
                </wp:positionH>
                <wp:positionV relativeFrom="line">
                  <wp:posOffset>-28259</wp:posOffset>
                </wp:positionV>
                <wp:extent cx="24653" cy="56502"/>
                <wp:effectExtent l="0" t="0" r="0" b="0"/>
                <wp:wrapNone/>
                <wp:docPr id="2995" name="对象 2995"/>
                <wp:cNvGraphicFramePr>
                  <a:graphicFrameLocks noChangeAspect="0" noSelect="1"/>
                </wp:cNvGraphicFramePr>
                <a:graphic>
                  <a:graphicData uri="http://schemas.microsoft.com/office/word/2010/wordprocessingInk">
                    <w14:contentPart bwMode="auto" r:id="rId1975">
                      <w14:nvContentPartPr>
                        <w14:cNvContentPartPr/>
                      </w14:nvContentPartPr>
                      <w14:xfrm>
                        <a:off x="0" y="0"/>
                        <a:ext cx="24653" cy="56502"/>
                      </w14:xfrm>
                    </w14:contentPart>
                  </a:graphicData>
                </a:graphic>
              </wp:anchor>
            </w:drawing>
          </mc:Choice>
          <mc:Fallback>
            <w:pict>
              <v:shape type="#_x0000_t75" id="对象 2996" o:spid="_x0000_s2996" fillcolor="#FFFFFF" stroked="t" strokeweight="1.0pt" style="position:absolute;&#10;margin-left:122.93189pt;&#10;margin-top:-2.2251182pt;&#10;width:1.9412546pt;&#10;height:4.4489765pt;&#10;z-index:2438;&#10;mso-position-horizontal:absolute;&#10;mso-position-horizontal-relative:char;&#10;mso-position-vertical:absolute;&#10;mso-position-vertical-relative:line;&#10;mso-wrap-distance-left:6.7498426pt;&#10;mso-wrap-distance-right:6.7498426pt;">
                <v:stroke color="#000000"/>
                <v:imagedata r:id="rId1976"/>
                <o:lock selection="t"/>
              </v:shape>
            </w:pict>
          </mc:Fallback>
        </mc:AlternateContent>
      </w:r>
      <w:r>
        <mc:AlternateContent>
          <mc:Choice Requires="wps">
            <w:drawing>
              <wp:anchor distT="0" distB="0" distL="85723" distR="85723" simplePos="0" relativeHeight="2439" behindDoc="0" locked="0" layoutInCell="1" hidden="0" allowOverlap="1">
                <wp:simplePos x="0" y="0"/>
                <wp:positionH relativeFrom="character">
                  <wp:posOffset>5243099</wp:posOffset>
                </wp:positionH>
                <wp:positionV relativeFrom="line">
                  <wp:posOffset>187714</wp:posOffset>
                </wp:positionV>
                <wp:extent cx="30762" cy="62393"/>
                <wp:effectExtent l="0" t="0" r="0" b="0"/>
                <wp:wrapNone/>
                <wp:docPr id="2998" name="对象 2998"/>
                <wp:cNvGraphicFramePr>
                  <a:graphicFrameLocks noChangeAspect="0" noSelect="1"/>
                </wp:cNvGraphicFramePr>
                <a:graphic>
                  <a:graphicData uri="http://schemas.microsoft.com/office/word/2010/wordprocessingInk">
                    <w14:contentPart bwMode="auto" r:id="rId1977">
                      <w14:nvContentPartPr>
                        <w14:cNvContentPartPr/>
                      </w14:nvContentPartPr>
                      <w14:xfrm>
                        <a:off x="0" y="0"/>
                        <a:ext cx="30762" cy="62393"/>
                      </w14:xfrm>
                    </w14:contentPart>
                  </a:graphicData>
                </a:graphic>
              </wp:anchor>
            </w:drawing>
          </mc:Choice>
          <mc:Fallback>
            <w:pict>
              <v:shape type="#_x0000_t75" id="对象 2999" o:spid="_x0000_s2999" fillcolor="#FFFFFF" stroked="t" strokeweight="1.0pt" style="position:absolute;&#10;margin-left:412.84244pt;&#10;margin-top:14.78063pt;&#10;width:2.4222195pt;&#10;height:4.912835pt;&#10;z-index:2439;&#10;mso-position-horizontal:absolute;&#10;mso-position-horizontal-relative:char;&#10;mso-position-vertical:absolute;&#10;mso-position-vertical-relative:line;&#10;mso-wrap-distance-left:6.7498426pt;&#10;mso-wrap-distance-right:6.7498426pt;">
                <v:stroke color="#000000"/>
                <v:imagedata r:id="rId1978"/>
                <o:lock selection="t"/>
              </v:shape>
            </w:pict>
          </mc:Fallback>
        </mc:AlternateContent>
      </w:r>
      <w:r>
        <mc:AlternateContent>
          <mc:Choice Requires="wps">
            <w:drawing>
              <wp:anchor distT="0" distB="0" distL="85723" distR="85723" simplePos="0" relativeHeight="2440" behindDoc="0" locked="0" layoutInCell="1" hidden="0" allowOverlap="1">
                <wp:simplePos x="0" y="0"/>
                <wp:positionH relativeFrom="character">
                  <wp:posOffset>5291561</wp:posOffset>
                </wp:positionH>
                <wp:positionV relativeFrom="line">
                  <wp:posOffset>180664</wp:posOffset>
                </wp:positionV>
                <wp:extent cx="100348" cy="70969"/>
                <wp:effectExtent l="0" t="0" r="0" b="0"/>
                <wp:wrapNone/>
                <wp:docPr id="3001" name="对象 3001"/>
                <wp:cNvGraphicFramePr>
                  <a:graphicFrameLocks noChangeAspect="0" noSelect="1"/>
                </wp:cNvGraphicFramePr>
                <a:graphic>
                  <a:graphicData uri="http://schemas.microsoft.com/office/word/2010/wordprocessingInk">
                    <w14:contentPart bwMode="auto" r:id="rId1979">
                      <w14:nvContentPartPr>
                        <w14:cNvContentPartPr/>
                      </w14:nvContentPartPr>
                      <w14:xfrm>
                        <a:off x="0" y="0"/>
                        <a:ext cx="100348" cy="70969"/>
                      </w14:xfrm>
                    </w14:contentPart>
                  </a:graphicData>
                </a:graphic>
              </wp:anchor>
            </w:drawing>
          </mc:Choice>
          <mc:Fallback>
            <w:pict>
              <v:shape type="#_x0000_t75" id="对象 3002" o:spid="_x0000_s3002" fillcolor="#FFFFFF" stroked="t" strokeweight="1.0pt" style="position:absolute;&#10;margin-left:416.65836pt;&#10;margin-top:14.225512pt;&#10;width:7.901476pt;&#10;height:5.588111pt;&#10;z-index:2440;&#10;mso-position-horizontal:absolute;&#10;mso-position-horizontal-relative:char;&#10;mso-position-vertical:absolute;&#10;mso-position-vertical-relative:line;&#10;mso-wrap-distance-left:6.7498426pt;&#10;mso-wrap-distance-right:6.7498426pt;">
                <v:stroke color="#000000"/>
                <v:imagedata r:id="rId1980"/>
                <o:lock selection="t"/>
              </v:shape>
            </w:pict>
          </mc:Fallback>
        </mc:AlternateContent>
      </w:r>
      <w:r>
        <mc:AlternateContent>
          <mc:Choice Requires="wps">
            <w:drawing>
              <wp:anchor distT="0" distB="0" distL="85723" distR="85723" simplePos="0" relativeHeight="2441" behindDoc="0" locked="0" layoutInCell="1" hidden="0" allowOverlap="1">
                <wp:simplePos x="0" y="0"/>
                <wp:positionH relativeFrom="character">
                  <wp:posOffset>4963424</wp:posOffset>
                </wp:positionH>
                <wp:positionV relativeFrom="line">
                  <wp:posOffset>118882</wp:posOffset>
                </wp:positionV>
                <wp:extent cx="72964" cy="162981"/>
                <wp:effectExtent l="0" t="0" r="0" b="0"/>
                <wp:wrapNone/>
                <wp:docPr id="3004" name="对象 3004"/>
                <wp:cNvGraphicFramePr>
                  <a:graphicFrameLocks noChangeAspect="0" noSelect="1"/>
                </wp:cNvGraphicFramePr>
                <a:graphic>
                  <a:graphicData uri="http://schemas.microsoft.com/office/word/2010/wordprocessingInk">
                    <w14:contentPart bwMode="auto" r:id="rId1981">
                      <w14:nvContentPartPr>
                        <w14:cNvContentPartPr/>
                      </w14:nvContentPartPr>
                      <w14:xfrm>
                        <a:off x="0" y="0"/>
                        <a:ext cx="72964" cy="162981"/>
                      </w14:xfrm>
                    </w14:contentPart>
                  </a:graphicData>
                </a:graphic>
              </wp:anchor>
            </w:drawing>
          </mc:Choice>
          <mc:Fallback>
            <w:pict>
              <v:shape type="#_x0000_t75" id="对象 3005" o:spid="_x0000_s3005" fillcolor="#FFFFFF" stroked="t" strokeweight="1.0pt" style="position:absolute;&#10;margin-left:390.8208pt;&#10;margin-top:9.360787pt;&#10;width:5.745213pt;&#10;height:12.833152pt;&#10;z-index:2441;&#10;mso-position-horizontal:absolute;&#10;mso-position-horizontal-relative:char;&#10;mso-position-vertical:absolute;&#10;mso-position-vertical-relative:line;&#10;mso-wrap-distance-left:6.7498426pt;&#10;mso-wrap-distance-right:6.7498426pt;">
                <v:stroke color="#000000"/>
                <v:imagedata r:id="rId1982"/>
                <o:lock selection="t"/>
              </v:shape>
            </w:pict>
          </mc:Fallback>
        </mc:AlternateContent>
      </w:r>
      <w:r>
        <mc:AlternateContent>
          <mc:Choice Requires="wps">
            <w:drawing>
              <wp:anchor distT="0" distB="0" distL="85723" distR="85723" simplePos="0" relativeHeight="2442" behindDoc="0" locked="0" layoutInCell="1" hidden="0" allowOverlap="1">
                <wp:simplePos x="0" y="0"/>
                <wp:positionH relativeFrom="character">
                  <wp:posOffset>4789892</wp:posOffset>
                </wp:positionH>
                <wp:positionV relativeFrom="line">
                  <wp:posOffset>92623</wp:posOffset>
                </wp:positionV>
                <wp:extent cx="130105" cy="148736"/>
                <wp:effectExtent l="0" t="0" r="0" b="0"/>
                <wp:wrapNone/>
                <wp:docPr id="3007" name="对象 3007"/>
                <wp:cNvGraphicFramePr>
                  <a:graphicFrameLocks noChangeAspect="0" noSelect="1"/>
                </wp:cNvGraphicFramePr>
                <a:graphic>
                  <a:graphicData uri="http://schemas.microsoft.com/office/word/2010/wordprocessingInk">
                    <w14:contentPart bwMode="auto" r:id="rId1983">
                      <w14:nvContentPartPr>
                        <w14:cNvContentPartPr/>
                      </w14:nvContentPartPr>
                      <w14:xfrm>
                        <a:off x="0" y="0"/>
                        <a:ext cx="130105" cy="148736"/>
                      </w14:xfrm>
                    </w14:contentPart>
                  </a:graphicData>
                </a:graphic>
              </wp:anchor>
            </w:drawing>
          </mc:Choice>
          <mc:Fallback>
            <w:pict>
              <v:shape type="#_x0000_t75" id="对象 3008" o:spid="_x0000_s3008" fillcolor="#FFFFFF" stroked="t" strokeweight="1.0pt" style="position:absolute;&#10;margin-left:377.15686pt;&#10;margin-top:7.293228pt;&#10;width:10.244503pt;&#10;height:11.711497pt;&#10;z-index:2442;&#10;mso-position-horizontal:absolute;&#10;mso-position-horizontal-relative:char;&#10;mso-position-vertical:absolute;&#10;mso-position-vertical-relative:line;&#10;mso-wrap-distance-left:6.7498426pt;&#10;mso-wrap-distance-right:6.7498426pt;">
                <v:stroke color="#000000"/>
                <v:imagedata r:id="rId1984"/>
                <o:lock selection="t"/>
              </v:shape>
            </w:pict>
          </mc:Fallback>
        </mc:AlternateContent>
      </w:r>
      <w:r>
        <mc:AlternateContent>
          <mc:Choice Requires="wps">
            <w:drawing>
              <wp:anchor distT="0" distB="0" distL="85723" distR="85723" simplePos="0" relativeHeight="2443" behindDoc="0" locked="0" layoutInCell="1" hidden="0" allowOverlap="1">
                <wp:simplePos x="0" y="0"/>
                <wp:positionH relativeFrom="character">
                  <wp:posOffset>4985501</wp:posOffset>
                </wp:positionH>
                <wp:positionV relativeFrom="line">
                  <wp:posOffset>76132</wp:posOffset>
                </wp:positionV>
                <wp:extent cx="101499" cy="37059"/>
                <wp:effectExtent l="0" t="0" r="0" b="0"/>
                <wp:wrapNone/>
                <wp:docPr id="3010" name="对象 3010"/>
                <wp:cNvGraphicFramePr>
                  <a:graphicFrameLocks noChangeAspect="0" noSelect="1"/>
                </wp:cNvGraphicFramePr>
                <a:graphic>
                  <a:graphicData uri="http://schemas.microsoft.com/office/word/2010/wordprocessingInk">
                    <w14:contentPart bwMode="auto" r:id="rId1985">
                      <w14:nvContentPartPr>
                        <w14:cNvContentPartPr/>
                      </w14:nvContentPartPr>
                      <w14:xfrm>
                        <a:off x="0" y="0"/>
                        <a:ext cx="101499" cy="37059"/>
                      </w14:xfrm>
                    </w14:contentPart>
                  </a:graphicData>
                </a:graphic>
              </wp:anchor>
            </w:drawing>
          </mc:Choice>
          <mc:Fallback>
            <w:pict>
              <v:shape type="#_x0000_t75" id="对象 3011" o:spid="_x0000_s3011" fillcolor="#FFFFFF" stroked="t" strokeweight="1.0pt" style="position:absolute;&#10;margin-left:392.55914pt;&#10;margin-top:5.9946456pt;&#10;width:7.992066pt;&#10;height:2.9180312pt;&#10;z-index:2443;&#10;mso-position-horizontal:absolute;&#10;mso-position-horizontal-relative:char;&#10;mso-position-vertical:absolute;&#10;mso-position-vertical-relative:line;&#10;mso-wrap-distance-left:6.7498426pt;&#10;mso-wrap-distance-right:6.7498426pt;">
                <v:stroke color="#000000"/>
                <v:imagedata r:id="rId1986"/>
                <o:lock selection="t"/>
              </v:shape>
            </w:pict>
          </mc:Fallback>
        </mc:AlternateContent>
      </w:r>
      <w:r>
        <mc:AlternateContent>
          <mc:Choice Requires="wps">
            <w:drawing>
              <wp:anchor distT="0" distB="0" distL="85723" distR="85723" simplePos="0" relativeHeight="2444" behindDoc="0" locked="0" layoutInCell="1" hidden="0" allowOverlap="1">
                <wp:simplePos x="0" y="0"/>
                <wp:positionH relativeFrom="character">
                  <wp:posOffset>4831176</wp:posOffset>
                </wp:positionH>
                <wp:positionV relativeFrom="line">
                  <wp:posOffset>68254</wp:posOffset>
                </wp:positionV>
                <wp:extent cx="60111" cy="55835"/>
                <wp:effectExtent l="0" t="0" r="0" b="0"/>
                <wp:wrapNone/>
                <wp:docPr id="3013" name="对象 3013"/>
                <wp:cNvGraphicFramePr>
                  <a:graphicFrameLocks noChangeAspect="0" noSelect="1"/>
                </wp:cNvGraphicFramePr>
                <a:graphic>
                  <a:graphicData uri="http://schemas.microsoft.com/office/word/2010/wordprocessingInk">
                    <w14:contentPart bwMode="auto" r:id="rId1987">
                      <w14:nvContentPartPr>
                        <w14:cNvContentPartPr/>
                      </w14:nvContentPartPr>
                      <w14:xfrm>
                        <a:off x="0" y="0"/>
                        <a:ext cx="60111" cy="55835"/>
                      </w14:xfrm>
                    </w14:contentPart>
                  </a:graphicData>
                </a:graphic>
              </wp:anchor>
            </w:drawing>
          </mc:Choice>
          <mc:Fallback>
            <w:pict>
              <v:shape type="#_x0000_t75" id="对象 3014" o:spid="_x0000_s3014" fillcolor="#FFFFFF" stroked="t" strokeweight="1.0pt" style="position:absolute;&#10;margin-left:380.40756pt;&#10;margin-top:5.3743305pt;&#10;width:4.7332273pt;&#10;height:4.396535pt;&#10;z-index:2444;&#10;mso-position-horizontal:absolute;&#10;mso-position-horizontal-relative:char;&#10;mso-position-vertical:absolute;&#10;mso-position-vertical-relative:line;&#10;mso-wrap-distance-left:6.7498426pt;&#10;mso-wrap-distance-right:6.7498426pt;">
                <v:stroke color="#000000"/>
                <v:imagedata r:id="rId1988"/>
                <o:lock selection="t"/>
              </v:shape>
            </w:pict>
          </mc:Fallback>
        </mc:AlternateContent>
      </w:r>
      <w:r>
        <mc:AlternateContent>
          <mc:Choice Requires="wps">
            <w:drawing>
              <wp:anchor distT="0" distB="0" distL="85723" distR="85723" simplePos="0" relativeHeight="2445" behindDoc="0" locked="0" layoutInCell="1" hidden="0" allowOverlap="1">
                <wp:simplePos x="0" y="0"/>
                <wp:positionH relativeFrom="character">
                  <wp:posOffset>5266218</wp:posOffset>
                </wp:positionH>
                <wp:positionV relativeFrom="line">
                  <wp:posOffset>63352</wp:posOffset>
                </wp:positionV>
                <wp:extent cx="96582" cy="100875"/>
                <wp:effectExtent l="0" t="0" r="0" b="0"/>
                <wp:wrapNone/>
                <wp:docPr id="3016" name="对象 3016"/>
                <wp:cNvGraphicFramePr>
                  <a:graphicFrameLocks noChangeAspect="0" noSelect="1"/>
                </wp:cNvGraphicFramePr>
                <a:graphic>
                  <a:graphicData uri="http://schemas.microsoft.com/office/word/2010/wordprocessingInk">
                    <w14:contentPart bwMode="auto" r:id="rId1989">
                      <w14:nvContentPartPr>
                        <w14:cNvContentPartPr/>
                      </w14:nvContentPartPr>
                      <w14:xfrm>
                        <a:off x="0" y="0"/>
                        <a:ext cx="96582" cy="100875"/>
                      </w14:xfrm>
                    </w14:contentPart>
                  </a:graphicData>
                </a:graphic>
              </wp:anchor>
            </w:drawing>
          </mc:Choice>
          <mc:Fallback>
            <w:pict>
              <v:shape type="#_x0000_t75" id="对象 3017" o:spid="_x0000_s3017" fillcolor="#FFFFFF" stroked="t" strokeweight="1.0pt" style="position:absolute;&#10;margin-left:414.66284pt;&#10;margin-top:4.9883466pt;&#10;width:7.604941pt;&#10;height:7.9429913pt;&#10;z-index:2445;&#10;mso-position-horizontal:absolute;&#10;mso-position-horizontal-relative:char;&#10;mso-position-vertical:absolute;&#10;mso-position-vertical-relative:line;&#10;mso-wrap-distance-left:6.7498426pt;&#10;mso-wrap-distance-right:6.7498426pt;">
                <v:stroke color="#000000"/>
                <v:imagedata r:id="rId1990"/>
                <o:lock selection="t"/>
              </v:shape>
            </w:pict>
          </mc:Fallback>
        </mc:AlternateContent>
      </w:r>
      <w:r>
        <mc:AlternateContent>
          <mc:Choice Requires="wps">
            <w:drawing>
              <wp:anchor distT="0" distB="0" distL="85723" distR="85723" simplePos="0" relativeHeight="2446" behindDoc="0" locked="0" layoutInCell="1" hidden="0" allowOverlap="1">
                <wp:simplePos x="0" y="0"/>
                <wp:positionH relativeFrom="character">
                  <wp:posOffset>4875738</wp:posOffset>
                </wp:positionH>
                <wp:positionV relativeFrom="line">
                  <wp:posOffset>55287</wp:posOffset>
                </wp:positionV>
                <wp:extent cx="126084" cy="188484"/>
                <wp:effectExtent l="0" t="0" r="0" b="0"/>
                <wp:wrapNone/>
                <wp:docPr id="3019" name="对象 3019"/>
                <wp:cNvGraphicFramePr>
                  <a:graphicFrameLocks noChangeAspect="0" noSelect="1"/>
                </wp:cNvGraphicFramePr>
                <a:graphic>
                  <a:graphicData uri="http://schemas.microsoft.com/office/word/2010/wordprocessingInk">
                    <w14:contentPart bwMode="auto" r:id="rId1991">
                      <w14:nvContentPartPr>
                        <w14:cNvContentPartPr/>
                      </w14:nvContentPartPr>
                      <w14:xfrm>
                        <a:off x="0" y="0"/>
                        <a:ext cx="126084" cy="188484"/>
                      </w14:xfrm>
                    </w14:contentPart>
                  </a:graphicData>
                </a:graphic>
              </wp:anchor>
            </w:drawing>
          </mc:Choice>
          <mc:Fallback>
            <w:pict>
              <v:shape type="#_x0000_t75" id="对象 3020" o:spid="_x0000_s3020" fillcolor="#FFFFFF" stroked="t" strokeweight="1.0pt" style="position:absolute;&#10;margin-left:383.91644pt;&#10;margin-top:4.3533072pt;&#10;width:9.927896pt;&#10;height:14.841261pt;&#10;z-index:2446;&#10;mso-position-horizontal:absolute;&#10;mso-position-horizontal-relative:char;&#10;mso-position-vertical:absolute;&#10;mso-position-vertical-relative:line;&#10;mso-wrap-distance-left:6.7498426pt;&#10;mso-wrap-distance-right:6.7498426pt;">
                <v:stroke color="#000000"/>
                <v:imagedata r:id="rId1992"/>
                <o:lock selection="t"/>
              </v:shape>
            </w:pict>
          </mc:Fallback>
        </mc:AlternateContent>
      </w:r>
      <w:r>
        <mc:AlternateContent>
          <mc:Choice Requires="wps">
            <w:drawing>
              <wp:anchor distT="0" distB="0" distL="85723" distR="85723" simplePos="0" relativeHeight="2447" behindDoc="0" locked="0" layoutInCell="1" hidden="0" allowOverlap="1">
                <wp:simplePos x="0" y="0"/>
                <wp:positionH relativeFrom="character">
                  <wp:posOffset>5059977</wp:posOffset>
                </wp:positionH>
                <wp:positionV relativeFrom="line">
                  <wp:posOffset>49584</wp:posOffset>
                </wp:positionV>
                <wp:extent cx="171511" cy="198297"/>
                <wp:effectExtent l="0" t="0" r="0" b="0"/>
                <wp:wrapNone/>
                <wp:docPr id="3022" name="对象 3022"/>
                <wp:cNvGraphicFramePr>
                  <a:graphicFrameLocks noChangeAspect="0" noSelect="1"/>
                </wp:cNvGraphicFramePr>
                <a:graphic>
                  <a:graphicData uri="http://schemas.microsoft.com/office/word/2010/wordprocessingInk">
                    <w14:contentPart bwMode="auto" r:id="rId1993">
                      <w14:nvContentPartPr>
                        <w14:cNvContentPartPr/>
                      </w14:nvContentPartPr>
                      <w14:xfrm>
                        <a:off x="0" y="0"/>
                        <a:ext cx="171511" cy="198297"/>
                      </w14:xfrm>
                    </w14:contentPart>
                  </a:graphicData>
                </a:graphic>
              </wp:anchor>
            </w:drawing>
          </mc:Choice>
          <mc:Fallback>
            <w:pict>
              <v:shape type="#_x0000_t75" id="对象 3023" o:spid="_x0000_s3023" fillcolor="#FFFFFF" stroked="t" strokeweight="1.0pt" style="position:absolute;&#10;margin-left:398.42343pt;&#10;margin-top:3.9043307pt;&#10;width:13.504875pt;&#10;height:15.614016pt;&#10;z-index:2447;&#10;mso-position-horizontal:absolute;&#10;mso-position-horizontal-relative:char;&#10;mso-position-vertical:absolute;&#10;mso-position-vertical-relative:line;&#10;mso-wrap-distance-left:6.7498426pt;&#10;mso-wrap-distance-right:6.7498426pt;">
                <v:stroke color="#000000"/>
                <v:imagedata r:id="rId1994"/>
                <o:lock selection="t"/>
              </v:shape>
            </w:pict>
          </mc:Fallback>
        </mc:AlternateContent>
      </w:r>
      <w:r>
        <mc:AlternateContent>
          <mc:Choice Requires="wps">
            <w:drawing>
              <wp:anchor distT="0" distB="0" distL="85723" distR="85723" simplePos="0" relativeHeight="2448" behindDoc="0" locked="0" layoutInCell="1" hidden="0" allowOverlap="1">
                <wp:simplePos x="0" y="0"/>
                <wp:positionH relativeFrom="character">
                  <wp:posOffset>5125051</wp:posOffset>
                </wp:positionH>
                <wp:positionV relativeFrom="line">
                  <wp:posOffset>-12548</wp:posOffset>
                </wp:positionV>
                <wp:extent cx="79334" cy="31094"/>
                <wp:effectExtent l="0" t="0" r="0" b="0"/>
                <wp:wrapNone/>
                <wp:docPr id="3025" name="对象 3025"/>
                <wp:cNvGraphicFramePr>
                  <a:graphicFrameLocks noChangeAspect="0" noSelect="1"/>
                </wp:cNvGraphicFramePr>
                <a:graphic>
                  <a:graphicData uri="http://schemas.microsoft.com/office/word/2010/wordprocessingInk">
                    <w14:contentPart bwMode="auto" r:id="rId1995">
                      <w14:nvContentPartPr>
                        <w14:cNvContentPartPr/>
                      </w14:nvContentPartPr>
                      <w14:xfrm>
                        <a:off x="0" y="0"/>
                        <a:ext cx="79334" cy="31094"/>
                      </w14:xfrm>
                    </w14:contentPart>
                  </a:graphicData>
                </a:graphic>
              </wp:anchor>
            </w:drawing>
          </mc:Choice>
          <mc:Fallback>
            <w:pict>
              <v:shape type="#_x0000_t75" id="对象 3026" o:spid="_x0000_s3026" fillcolor="#FFFFFF" stroked="t" strokeweight="1.0pt" style="position:absolute;&#10;margin-left:403.54733pt;&#10;margin-top:-0.98811024pt;&#10;width:6.2467766pt;&#10;height:2.4483464pt;&#10;z-index:2448;&#10;mso-position-horizontal:absolute;&#10;mso-position-horizontal-relative:char;&#10;mso-position-vertical:absolute;&#10;mso-position-vertical-relative:line;&#10;mso-wrap-distance-left:6.7498426pt;&#10;mso-wrap-distance-right:6.7498426pt;">
                <v:stroke color="#000000"/>
                <v:imagedata r:id="rId1996"/>
                <o:lock selection="t"/>
              </v:shape>
            </w:pict>
          </mc:Fallback>
        </mc:AlternateContent>
      </w:r>
      <w:r>
        <mc:AlternateContent>
          <mc:Choice Requires="wps">
            <w:drawing>
              <wp:anchor distT="0" distB="0" distL="85723" distR="85723" simplePos="0" relativeHeight="2449" behindDoc="0" locked="0" layoutInCell="1" hidden="0" allowOverlap="1">
                <wp:simplePos x="0" y="0"/>
                <wp:positionH relativeFrom="character">
                  <wp:posOffset>5061741</wp:posOffset>
                </wp:positionH>
                <wp:positionV relativeFrom="line">
                  <wp:posOffset>-19395</wp:posOffset>
                </wp:positionV>
                <wp:extent cx="147592" cy="159239"/>
                <wp:effectExtent l="0" t="0" r="0" b="0"/>
                <wp:wrapNone/>
                <wp:docPr id="3028" name="对象 3028"/>
                <wp:cNvGraphicFramePr>
                  <a:graphicFrameLocks noChangeAspect="0" noSelect="1"/>
                </wp:cNvGraphicFramePr>
                <a:graphic>
                  <a:graphicData uri="http://schemas.microsoft.com/office/word/2010/wordprocessingInk">
                    <w14:contentPart bwMode="auto" r:id="rId1997">
                      <w14:nvContentPartPr>
                        <w14:cNvContentPartPr/>
                      </w14:nvContentPartPr>
                      <w14:xfrm>
                        <a:off x="0" y="0"/>
                        <a:ext cx="147592" cy="159239"/>
                      </w14:xfrm>
                    </w14:contentPart>
                  </a:graphicData>
                </a:graphic>
              </wp:anchor>
            </w:drawing>
          </mc:Choice>
          <mc:Fallback>
            <w:pict>
              <v:shape type="#_x0000_t75" id="对象 3029" o:spid="_x0000_s3029" fillcolor="#FFFFFF" stroked="t" strokeweight="1.0pt" style="position:absolute;&#10;margin-left:398.56232pt;&#10;margin-top:-1.5271654pt;&#10;width:11.621435pt;&#10;height:12.538504pt;&#10;z-index:2449;&#10;mso-position-horizontal:absolute;&#10;mso-position-horizontal-relative:char;&#10;mso-position-vertical:absolute;&#10;mso-position-vertical-relative:line;&#10;mso-wrap-distance-left:6.7498426pt;&#10;mso-wrap-distance-right:6.7498426pt;">
                <v:stroke color="#000000"/>
                <v:imagedata r:id="rId1998"/>
                <o:lock selection="t"/>
              </v:shape>
            </w:pict>
          </mc:Fallback>
        </mc:AlternateContent>
      </w:r>
      <w:r>
        <mc:AlternateContent>
          <mc:Choice Requires="wps">
            <w:drawing>
              <wp:anchor distT="0" distB="0" distL="85723" distR="85723" simplePos="0" relativeHeight="2450" behindDoc="0" locked="0" layoutInCell="1" hidden="0" allowOverlap="1">
                <wp:simplePos x="0" y="0"/>
                <wp:positionH relativeFrom="character">
                  <wp:posOffset>4795379</wp:posOffset>
                </wp:positionH>
                <wp:positionV relativeFrom="line">
                  <wp:posOffset>-23673</wp:posOffset>
                </wp:positionV>
                <wp:extent cx="119132" cy="121355"/>
                <wp:effectExtent l="0" t="0" r="0" b="0"/>
                <wp:wrapNone/>
                <wp:docPr id="3031" name="对象 3031"/>
                <wp:cNvGraphicFramePr>
                  <a:graphicFrameLocks noChangeAspect="0" noSelect="1"/>
                </wp:cNvGraphicFramePr>
                <a:graphic>
                  <a:graphicData uri="http://schemas.microsoft.com/office/word/2010/wordprocessingInk">
                    <w14:contentPart bwMode="auto" r:id="rId1999">
                      <w14:nvContentPartPr>
                        <w14:cNvContentPartPr/>
                      </w14:nvContentPartPr>
                      <w14:xfrm>
                        <a:off x="0" y="0"/>
                        <a:ext cx="119132" cy="121355"/>
                      </w14:xfrm>
                    </w14:contentPart>
                  </a:graphicData>
                </a:graphic>
              </wp:anchor>
            </w:drawing>
          </mc:Choice>
          <mc:Fallback>
            <w:pict>
              <v:shape type="#_x0000_t75" id="对象 3032" o:spid="_x0000_s3032" fillcolor="#FFFFFF" stroked="t" strokeweight="1.0pt" style="position:absolute;&#10;margin-left:377.5889pt;&#10;margin-top:-1.8640157pt;&#10;width:9.380487pt;&#10;height:9.55559pt;&#10;z-index:2450;&#10;mso-position-horizontal:absolute;&#10;mso-position-horizontal-relative:char;&#10;mso-position-vertical:absolute;&#10;mso-position-vertical-relative:line;&#10;mso-wrap-distance-left:6.7498426pt;&#10;mso-wrap-distance-right:6.7498426pt;">
                <v:stroke color="#000000"/>
                <v:imagedata r:id="rId2000"/>
                <o:lock selection="t"/>
              </v:shape>
            </w:pict>
          </mc:Fallback>
        </mc:AlternateContent>
      </w:r>
      <w:r>
        <mc:AlternateContent>
          <mc:Choice Requires="wps">
            <w:drawing>
              <wp:anchor distT="0" distB="0" distL="85723" distR="85723" simplePos="0" relativeHeight="2451" behindDoc="0" locked="0" layoutInCell="1" hidden="0" allowOverlap="1">
                <wp:simplePos x="0" y="0"/>
                <wp:positionH relativeFrom="character">
                  <wp:posOffset>5304865</wp:posOffset>
                </wp:positionH>
                <wp:positionV relativeFrom="line">
                  <wp:posOffset>-25570</wp:posOffset>
                </wp:positionV>
                <wp:extent cx="95292" cy="120132"/>
                <wp:effectExtent l="0" t="0" r="0" b="0"/>
                <wp:wrapNone/>
                <wp:docPr id="3034" name="对象 3034"/>
                <wp:cNvGraphicFramePr>
                  <a:graphicFrameLocks noChangeAspect="0" noSelect="1"/>
                </wp:cNvGraphicFramePr>
                <a:graphic>
                  <a:graphicData uri="http://schemas.microsoft.com/office/word/2010/wordprocessingInk">
                    <w14:contentPart bwMode="auto" r:id="rId2001">
                      <w14:nvContentPartPr>
                        <w14:cNvContentPartPr/>
                      </w14:nvContentPartPr>
                      <w14:xfrm>
                        <a:off x="0" y="0"/>
                        <a:ext cx="95292" cy="120132"/>
                      </w14:xfrm>
                    </w14:contentPart>
                  </a:graphicData>
                </a:graphic>
              </wp:anchor>
            </w:drawing>
          </mc:Choice>
          <mc:Fallback>
            <w:pict>
              <v:shape type="#_x0000_t75" id="对象 3035" o:spid="_x0000_s3035" fillcolor="#FFFFFF" stroked="t" strokeweight="1.0pt" style="position:absolute;&#10;margin-left:417.70593pt;&#10;margin-top:-2.0134645pt;&#10;width:7.503319pt;&#10;height:9.459291pt;&#10;z-index:2451;&#10;mso-position-horizontal:absolute;&#10;mso-position-horizontal-relative:char;&#10;mso-position-vertical:absolute;&#10;mso-position-vertical-relative:line;&#10;mso-wrap-distance-left:6.7498426pt;&#10;mso-wrap-distance-right:6.7498426pt;">
                <v:stroke color="#000000"/>
                <v:imagedata r:id="rId2002"/>
                <o:lock selection="t"/>
              </v:shape>
            </w:pict>
          </mc:Fallback>
        </mc:AlternateContent>
      </w:r>
      <w:r>
        <mc:AlternateContent>
          <mc:Choice Requires="wps">
            <w:drawing>
              <wp:anchor distT="0" distB="0" distL="85723" distR="85723" simplePos="0" relativeHeight="2452" behindDoc="0" locked="0" layoutInCell="1" hidden="0" allowOverlap="1">
                <wp:simplePos x="0" y="0"/>
                <wp:positionH relativeFrom="character">
                  <wp:posOffset>4941012</wp:posOffset>
                </wp:positionH>
                <wp:positionV relativeFrom="line">
                  <wp:posOffset>-29682</wp:posOffset>
                </wp:positionV>
                <wp:extent cx="121219" cy="149013"/>
                <wp:effectExtent l="0" t="0" r="0" b="0"/>
                <wp:wrapNone/>
                <wp:docPr id="3037" name="对象 3037"/>
                <wp:cNvGraphicFramePr>
                  <a:graphicFrameLocks noChangeAspect="0" noSelect="1"/>
                </wp:cNvGraphicFramePr>
                <a:graphic>
                  <a:graphicData uri="http://schemas.microsoft.com/office/word/2010/wordprocessingInk">
                    <w14:contentPart bwMode="auto" r:id="rId2003">
                      <w14:nvContentPartPr>
                        <w14:cNvContentPartPr/>
                      </w14:nvContentPartPr>
                      <w14:xfrm>
                        <a:off x="0" y="0"/>
                        <a:ext cx="121219" cy="149013"/>
                      </w14:xfrm>
                    </w14:contentPart>
                  </a:graphicData>
                </a:graphic>
              </wp:anchor>
            </w:drawing>
          </mc:Choice>
          <mc:Fallback>
            <w:pict>
              <v:shape type="#_x0000_t75" id="对象 3038" o:spid="_x0000_s3038" fillcolor="#FFFFFF" stroked="t" strokeweight="1.0pt" style="position:absolute;&#10;margin-left:389.05606pt;&#10;margin-top:-2.3371654pt;&#10;width:9.544823pt;&#10;height:11.733307pt;&#10;z-index:2452;&#10;mso-position-horizontal:absolute;&#10;mso-position-horizontal-relative:char;&#10;mso-position-vertical:absolute;&#10;mso-position-vertical-relative:line;&#10;mso-wrap-distance-left:6.7498426pt;&#10;mso-wrap-distance-right:6.7498426pt;">
                <v:stroke color="#000000"/>
                <v:imagedata r:id="rId2004"/>
                <o:lock selection="t"/>
              </v:shape>
            </w:pict>
          </mc:Fallback>
        </mc:AlternateContent>
      </w:r>
      <w:r>
        <mc:AlternateContent>
          <mc:Choice Requires="wps">
            <w:drawing>
              <wp:anchor distT="0" distB="0" distL="85723" distR="85723" simplePos="0" relativeHeight="2453" behindDoc="0" locked="0" layoutInCell="1" hidden="0" allowOverlap="1">
                <wp:simplePos x="0" y="0"/>
                <wp:positionH relativeFrom="character">
                  <wp:posOffset>3017398</wp:posOffset>
                </wp:positionH>
                <wp:positionV relativeFrom="line">
                  <wp:posOffset>181063</wp:posOffset>
                </wp:positionV>
                <wp:extent cx="41023" cy="41023"/>
                <wp:effectExtent l="0" t="0" r="0" b="0"/>
                <wp:wrapNone/>
                <wp:docPr id="3040" name="对象 3040"/>
                <wp:cNvGraphicFramePr>
                  <a:graphicFrameLocks noChangeAspect="0" noSelect="1"/>
                </wp:cNvGraphicFramePr>
                <a:graphic>
                  <a:graphicData uri="http://schemas.microsoft.com/office/word/2010/wordprocessingInk">
                    <w14:contentPart bwMode="auto" r:id="rId2005">
                      <w14:nvContentPartPr>
                        <w14:cNvContentPartPr/>
                      </w14:nvContentPartPr>
                      <w14:xfrm>
                        <a:off x="0" y="0"/>
                        <a:ext cx="41023" cy="41023"/>
                      </w14:xfrm>
                    </w14:contentPart>
                  </a:graphicData>
                </a:graphic>
              </wp:anchor>
            </w:drawing>
          </mc:Choice>
          <mc:Fallback>
            <w:pict>
              <v:shape type="#_x0000_t75" id="对象 3041" o:spid="_x0000_s3041" fillcolor="#FFFFFF" stroked="t" strokeweight="1.0pt" style="position:absolute;&#10;margin-left:237.59047pt;&#10;margin-top:14.257007pt;&#10;width:3.230229pt;&#10;height:3.230236pt;&#10;z-index:2453;&#10;mso-position-horizontal:absolute;&#10;mso-position-horizontal-relative:char;&#10;mso-position-vertical:absolute;&#10;mso-position-vertical-relative:line;&#10;mso-wrap-distance-left:6.7498426pt;&#10;mso-wrap-distance-right:6.7498426pt;">
                <v:stroke color="#000000"/>
                <v:imagedata r:id="rId2006"/>
                <o:lock selection="t"/>
              </v:shape>
            </w:pict>
          </mc:Fallback>
        </mc:AlternateContent>
      </w:r>
      <w:r>
        <mc:AlternateContent>
          <mc:Choice Requires="wps">
            <w:drawing>
              <wp:anchor distT="0" distB="0" distL="85723" distR="85723" simplePos="0" relativeHeight="2454" behindDoc="0" locked="0" layoutInCell="1" hidden="0" allowOverlap="1">
                <wp:simplePos x="0" y="0"/>
                <wp:positionH relativeFrom="character">
                  <wp:posOffset>2897784</wp:posOffset>
                </wp:positionH>
                <wp:positionV relativeFrom="line">
                  <wp:posOffset>161483</wp:posOffset>
                </wp:positionV>
                <wp:extent cx="98475" cy="50328"/>
                <wp:effectExtent l="0" t="0" r="0" b="0"/>
                <wp:wrapNone/>
                <wp:docPr id="3043" name="对象 3043"/>
                <wp:cNvGraphicFramePr>
                  <a:graphicFrameLocks noChangeAspect="0" noSelect="1"/>
                </wp:cNvGraphicFramePr>
                <a:graphic>
                  <a:graphicData uri="http://schemas.microsoft.com/office/word/2010/wordprocessingInk">
                    <w14:contentPart bwMode="auto" r:id="rId2007">
                      <w14:nvContentPartPr>
                        <w14:cNvContentPartPr/>
                      </w14:nvContentPartPr>
                      <w14:xfrm>
                        <a:off x="0" y="0"/>
                        <a:ext cx="98475" cy="50328"/>
                      </w14:xfrm>
                    </w14:contentPart>
                  </a:graphicData>
                </a:graphic>
              </wp:anchor>
            </w:drawing>
          </mc:Choice>
          <mc:Fallback>
            <w:pict>
              <v:shape type="#_x0000_t75" id="对象 3044" o:spid="_x0000_s3044" fillcolor="#FFFFFF" stroked="t" strokeweight="1.0pt" style="position:absolute;&#10;margin-left:228.17203pt;&#10;margin-top:12.715275pt;&#10;width:7.7539406pt;&#10;height:3.9629128pt;&#10;z-index:2454;&#10;mso-position-horizontal:absolute;&#10;mso-position-horizontal-relative:char;&#10;mso-position-vertical:absolute;&#10;mso-position-vertical-relative:line;&#10;mso-wrap-distance-left:6.7498426pt;&#10;mso-wrap-distance-right:6.7498426pt;">
                <v:stroke color="#000000"/>
                <v:imagedata r:id="rId2008"/>
                <o:lock selection="t"/>
              </v:shape>
            </w:pict>
          </mc:Fallback>
        </mc:AlternateContent>
      </w:r>
      <w:r>
        <mc:AlternateContent>
          <mc:Choice Requires="wps">
            <w:drawing>
              <wp:anchor distT="0" distB="0" distL="85723" distR="85723" simplePos="0" relativeHeight="2455" behindDoc="0" locked="0" layoutInCell="1" hidden="0" allowOverlap="1">
                <wp:simplePos x="0" y="0"/>
                <wp:positionH relativeFrom="character">
                  <wp:posOffset>2851536</wp:posOffset>
                </wp:positionH>
                <wp:positionV relativeFrom="line">
                  <wp:posOffset>114771</wp:posOffset>
                </wp:positionV>
                <wp:extent cx="53515" cy="90370"/>
                <wp:effectExtent l="0" t="0" r="0" b="0"/>
                <wp:wrapNone/>
                <wp:docPr id="3046" name="对象 3046"/>
                <wp:cNvGraphicFramePr>
                  <a:graphicFrameLocks noChangeAspect="0" noSelect="1"/>
                </wp:cNvGraphicFramePr>
                <a:graphic>
                  <a:graphicData uri="http://schemas.microsoft.com/office/word/2010/wordprocessingInk">
                    <w14:contentPart bwMode="auto" r:id="rId2009">
                      <w14:nvContentPartPr>
                        <w14:cNvContentPartPr/>
                      </w14:nvContentPartPr>
                      <w14:xfrm>
                        <a:off x="0" y="0"/>
                        <a:ext cx="53515" cy="90370"/>
                      </w14:xfrm>
                    </w14:contentPart>
                  </a:graphicData>
                </a:graphic>
              </wp:anchor>
            </w:drawing>
          </mc:Choice>
          <mc:Fallback>
            <w:pict>
              <v:shape type="#_x0000_t75" id="对象 3047" o:spid="_x0000_s3047" fillcolor="#FFFFFF" stroked="t" strokeweight="1.0pt" style="position:absolute;&#10;margin-left:224.53046pt;&#10;margin-top:9.0370865pt;&#10;width:4.2137876pt;&#10;height:7.1158257pt;&#10;z-index:2455;&#10;mso-position-horizontal:absolute;&#10;mso-position-horizontal-relative:char;&#10;mso-position-vertical:absolute;&#10;mso-position-vertical-relative:line;&#10;mso-wrap-distance-left:6.7498426pt;&#10;mso-wrap-distance-right:6.7498426pt;">
                <v:stroke color="#000000"/>
                <v:imagedata r:id="rId2010"/>
                <o:lock selection="t"/>
              </v:shape>
            </w:pict>
          </mc:Fallback>
        </mc:AlternateContent>
      </w:r>
      <w:r>
        <mc:AlternateContent>
          <mc:Choice Requires="wps">
            <w:drawing>
              <wp:anchor distT="0" distB="0" distL="85723" distR="85723" simplePos="0" relativeHeight="2456" behindDoc="0" locked="0" layoutInCell="1" hidden="0" allowOverlap="1">
                <wp:simplePos x="0" y="0"/>
                <wp:positionH relativeFrom="character">
                  <wp:posOffset>2856515</wp:posOffset>
                </wp:positionH>
                <wp:positionV relativeFrom="line">
                  <wp:posOffset>7337</wp:posOffset>
                </wp:positionV>
                <wp:extent cx="30599" cy="148727"/>
                <wp:effectExtent l="0" t="0" r="0" b="0"/>
                <wp:wrapNone/>
                <wp:docPr id="3049" name="对象 3049"/>
                <wp:cNvGraphicFramePr>
                  <a:graphicFrameLocks noChangeAspect="0" noSelect="1"/>
                </wp:cNvGraphicFramePr>
                <a:graphic>
                  <a:graphicData uri="http://schemas.microsoft.com/office/word/2010/wordprocessingInk">
                    <w14:contentPart bwMode="auto" r:id="rId2011">
                      <w14:nvContentPartPr>
                        <w14:cNvContentPartPr/>
                      </w14:nvContentPartPr>
                      <w14:xfrm>
                        <a:off x="0" y="0"/>
                        <a:ext cx="30599" cy="148727"/>
                      </w14:xfrm>
                    </w14:contentPart>
                  </a:graphicData>
                </a:graphic>
              </wp:anchor>
            </w:drawing>
          </mc:Choice>
          <mc:Fallback>
            <w:pict>
              <v:shape type="#_x0000_t75" id="对象 3050" o:spid="_x0000_s3050" fillcolor="#FFFFFF" stroked="t" strokeweight="1.0pt" style="position:absolute;&#10;margin-left:224.92244pt;&#10;margin-top:0.5777165pt;&#10;width:2.4094481pt;&#10;height:11.710788pt;&#10;z-index:2456;&#10;mso-position-horizontal:absolute;&#10;mso-position-horizontal-relative:char;&#10;mso-position-vertical:absolute;&#10;mso-position-vertical-relative:line;&#10;mso-wrap-distance-left:6.7498426pt;&#10;mso-wrap-distance-right:6.7498426pt;">
                <v:stroke color="#000000"/>
                <v:imagedata r:id="rId2012"/>
                <o:lock selection="t"/>
              </v:shape>
            </w:pict>
          </mc:Fallback>
        </mc:AlternateContent>
      </w:r>
      <w:r>
        <mc:AlternateContent>
          <mc:Choice Requires="wps">
            <w:drawing>
              <wp:anchor distT="0" distB="0" distL="85723" distR="85723" simplePos="0" relativeHeight="2457" behindDoc="0" locked="0" layoutInCell="1" hidden="0" allowOverlap="1">
                <wp:simplePos x="0" y="0"/>
                <wp:positionH relativeFrom="character">
                  <wp:posOffset>2884825</wp:posOffset>
                </wp:positionH>
                <wp:positionV relativeFrom="line">
                  <wp:posOffset>2844</wp:posOffset>
                </wp:positionV>
                <wp:extent cx="90225" cy="138735"/>
                <wp:effectExtent l="0" t="0" r="0" b="0"/>
                <wp:wrapNone/>
                <wp:docPr id="3052" name="对象 3052"/>
                <wp:cNvGraphicFramePr>
                  <a:graphicFrameLocks noChangeAspect="0" noSelect="1"/>
                </wp:cNvGraphicFramePr>
                <a:graphic>
                  <a:graphicData uri="http://schemas.microsoft.com/office/word/2010/wordprocessingInk">
                    <w14:contentPart bwMode="auto" r:id="rId2013">
                      <w14:nvContentPartPr>
                        <w14:cNvContentPartPr/>
                      </w14:nvContentPartPr>
                      <w14:xfrm>
                        <a:off x="0" y="0"/>
                        <a:ext cx="90225" cy="138735"/>
                      </w14:xfrm>
                    </w14:contentPart>
                  </a:graphicData>
                </a:graphic>
              </wp:anchor>
            </w:drawing>
          </mc:Choice>
          <mc:Fallback>
            <w:pict>
              <v:shape type="#_x0000_t75" id="对象 3053" o:spid="_x0000_s3053" fillcolor="#FFFFFF" stroked="t" strokeweight="1.0pt" style="position:absolute;&#10;margin-left:227.15164pt;&#10;margin-top:0.22401574pt;&#10;width:7.104407pt;&#10;height:10.924016pt;&#10;z-index:2457;&#10;mso-position-horizontal:absolute;&#10;mso-position-horizontal-relative:char;&#10;mso-position-vertical:absolute;&#10;mso-position-vertical-relative:line;&#10;mso-wrap-distance-left:6.7498426pt;&#10;mso-wrap-distance-right:6.7498426pt;">
                <v:stroke color="#000000"/>
                <v:imagedata r:id="rId2014"/>
                <o:lock selection="t"/>
              </v:shape>
            </w:pict>
          </mc:Fallback>
        </mc:AlternateContent>
      </w:r>
      <w:r>
        <mc:AlternateContent>
          <mc:Choice Requires="wps">
            <w:drawing>
              <wp:anchor distT="0" distB="0" distL="85723" distR="85723" simplePos="0" relativeHeight="2458" behindDoc="0" locked="0" layoutInCell="1" hidden="0" allowOverlap="1">
                <wp:simplePos x="0" y="0"/>
                <wp:positionH relativeFrom="character">
                  <wp:posOffset>2904746</wp:posOffset>
                </wp:positionH>
                <wp:positionV relativeFrom="line">
                  <wp:posOffset>-31515</wp:posOffset>
                </wp:positionV>
                <wp:extent cx="34520" cy="35297"/>
                <wp:effectExtent l="0" t="0" r="0" b="0"/>
                <wp:wrapNone/>
                <wp:docPr id="3055" name="对象 3055"/>
                <wp:cNvGraphicFramePr>
                  <a:graphicFrameLocks noChangeAspect="0" noSelect="1"/>
                </wp:cNvGraphicFramePr>
                <a:graphic>
                  <a:graphicData uri="http://schemas.microsoft.com/office/word/2010/wordprocessingInk">
                    <w14:contentPart bwMode="auto" r:id="rId2015">
                      <w14:nvContentPartPr>
                        <w14:cNvContentPartPr/>
                      </w14:nvContentPartPr>
                      <w14:xfrm>
                        <a:off x="0" y="0"/>
                        <a:ext cx="34520" cy="35297"/>
                      </w14:xfrm>
                    </w14:contentPart>
                  </a:graphicData>
                </a:graphic>
              </wp:anchor>
            </w:drawing>
          </mc:Choice>
          <mc:Fallback>
            <w:pict>
              <v:shape type="#_x0000_t75" id="对象 3056" o:spid="_x0000_s3056" fillcolor="#FFFFFF" stroked="t" strokeweight="1.0pt" style="position:absolute;&#10;margin-left:228.72015pt;&#10;margin-top:-2.481496pt;&#10;width:2.7181134pt;&#10;height:2.7792914pt;&#10;z-index:2458;&#10;mso-position-horizontal:absolute;&#10;mso-position-horizontal-relative:char;&#10;mso-position-vertical:absolute;&#10;mso-position-vertical-relative:line;&#10;mso-wrap-distance-left:6.7498426pt;&#10;mso-wrap-distance-right:6.7498426pt;">
                <v:stroke color="#000000"/>
                <v:imagedata r:id="rId2016"/>
                <o:lock selection="t"/>
              </v:shape>
            </w:pict>
          </mc:Fallback>
        </mc:AlternateContent>
      </w:r>
      <w:r>
        <mc:AlternateContent>
          <mc:Choice Requires="wps">
            <w:drawing>
              <wp:anchor distT="0" distB="0" distL="85723" distR="85723" simplePos="0" relativeHeight="2459" behindDoc="0" locked="0" layoutInCell="1" hidden="0" allowOverlap="1">
                <wp:simplePos x="0" y="0"/>
                <wp:positionH relativeFrom="character">
                  <wp:posOffset>4204925</wp:posOffset>
                </wp:positionH>
                <wp:positionV relativeFrom="line">
                  <wp:posOffset>177585</wp:posOffset>
                </wp:positionV>
                <wp:extent cx="35674" cy="43035"/>
                <wp:effectExtent l="0" t="0" r="0" b="0"/>
                <wp:wrapNone/>
                <wp:docPr id="3058" name="对象 3058"/>
                <wp:cNvGraphicFramePr>
                  <a:graphicFrameLocks noChangeAspect="0" noSelect="1"/>
                </wp:cNvGraphicFramePr>
                <a:graphic>
                  <a:graphicData uri="http://schemas.microsoft.com/office/word/2010/wordprocessingInk">
                    <w14:contentPart bwMode="auto" r:id="rId2017">
                      <w14:nvContentPartPr>
                        <w14:cNvContentPartPr/>
                      </w14:nvContentPartPr>
                      <w14:xfrm>
                        <a:off x="0" y="0"/>
                        <a:ext cx="35674" cy="43035"/>
                      </w14:xfrm>
                    </w14:contentPart>
                  </a:graphicData>
                </a:graphic>
              </wp:anchor>
            </w:drawing>
          </mc:Choice>
          <mc:Fallback>
            <w:pict>
              <v:shape type="#_x0000_t75" id="对象 3059" o:spid="_x0000_s3059" fillcolor="#FFFFFF" stroked="t" strokeweight="1.0pt" style="position:absolute;&#10;margin-left:331.09653pt;&#10;margin-top:13.983071pt;&#10;width:2.8089783pt;&#10;height:3.3886614pt;&#10;z-index:2459;&#10;mso-position-horizontal:absolute;&#10;mso-position-horizontal-relative:char;&#10;mso-position-vertical:absolute;&#10;mso-position-vertical-relative:line;&#10;mso-wrap-distance-left:6.7498426pt;&#10;mso-wrap-distance-right:6.7498426pt;">
                <v:stroke color="#000000"/>
                <v:imagedata r:id="rId2018"/>
                <o:lock selection="t"/>
              </v:shape>
            </w:pict>
          </mc:Fallback>
        </mc:AlternateContent>
      </w:r>
      <w:r>
        <mc:AlternateContent>
          <mc:Choice Requires="wps">
            <w:drawing>
              <wp:anchor distT="0" distB="0" distL="85723" distR="85723" simplePos="0" relativeHeight="2460" behindDoc="0" locked="0" layoutInCell="1" hidden="0" allowOverlap="1">
                <wp:simplePos x="0" y="0"/>
                <wp:positionH relativeFrom="character">
                  <wp:posOffset>4342988</wp:posOffset>
                </wp:positionH>
                <wp:positionV relativeFrom="line">
                  <wp:posOffset>174106</wp:posOffset>
                </wp:positionV>
                <wp:extent cx="21795" cy="27054"/>
                <wp:effectExtent l="0" t="0" r="0" b="0"/>
                <wp:wrapNone/>
                <wp:docPr id="3061" name="对象 3061"/>
                <wp:cNvGraphicFramePr>
                  <a:graphicFrameLocks noChangeAspect="0" noSelect="1"/>
                </wp:cNvGraphicFramePr>
                <a:graphic>
                  <a:graphicData uri="http://schemas.microsoft.com/office/word/2010/wordprocessingInk">
                    <w14:contentPart bwMode="auto" r:id="rId2019">
                      <w14:nvContentPartPr>
                        <w14:cNvContentPartPr/>
                      </w14:nvContentPartPr>
                      <w14:xfrm>
                        <a:off x="0" y="0"/>
                        <a:ext cx="21795" cy="27054"/>
                      </w14:xfrm>
                    </w14:contentPart>
                  </a:graphicData>
                </a:graphic>
              </wp:anchor>
            </w:drawing>
          </mc:Choice>
          <mc:Fallback>
            <w:pict>
              <v:shape type="#_x0000_t75" id="对象 3062" o:spid="_x0000_s3062" fillcolor="#FFFFFF" stroked="t" strokeweight="1.0pt" style="position:absolute;&#10;margin-left:341.96756pt;&#10;margin-top:13.709134pt;&#10;width:1.7161528pt;&#10;height:2.1302366pt;&#10;z-index:2460;&#10;mso-position-horizontal:absolute;&#10;mso-position-horizontal-relative:char;&#10;mso-position-vertical:absolute;&#10;mso-position-vertical-relative:line;&#10;mso-wrap-distance-left:6.7498426pt;&#10;mso-wrap-distance-right:6.7498426pt;">
                <v:stroke color="#000000"/>
                <v:imagedata r:id="rId2020"/>
                <o:lock selection="t"/>
              </v:shape>
            </w:pict>
          </mc:Fallback>
        </mc:AlternateContent>
      </w:r>
      <w:r>
        <mc:AlternateContent>
          <mc:Choice Requires="wps">
            <w:drawing>
              <wp:anchor distT="0" distB="0" distL="85723" distR="85723" simplePos="0" relativeHeight="2461" behindDoc="0" locked="0" layoutInCell="1" hidden="0" allowOverlap="1">
                <wp:simplePos x="0" y="0"/>
                <wp:positionH relativeFrom="character">
                  <wp:posOffset>4387264</wp:posOffset>
                </wp:positionH>
                <wp:positionV relativeFrom="line">
                  <wp:posOffset>171102</wp:posOffset>
                </wp:positionV>
                <wp:extent cx="29639" cy="52055"/>
                <wp:effectExtent l="0" t="0" r="0" b="0"/>
                <wp:wrapNone/>
                <wp:docPr id="3064" name="对象 3064"/>
                <wp:cNvGraphicFramePr>
                  <a:graphicFrameLocks noChangeAspect="0" noSelect="1"/>
                </wp:cNvGraphicFramePr>
                <a:graphic>
                  <a:graphicData uri="http://schemas.microsoft.com/office/word/2010/wordprocessingInk">
                    <w14:contentPart bwMode="auto" r:id="rId2021">
                      <w14:nvContentPartPr>
                        <w14:cNvContentPartPr/>
                      </w14:nvContentPartPr>
                      <w14:xfrm>
                        <a:off x="0" y="0"/>
                        <a:ext cx="29639" cy="52055"/>
                      </w14:xfrm>
                    </w14:contentPart>
                  </a:graphicData>
                </a:graphic>
              </wp:anchor>
            </w:drawing>
          </mc:Choice>
          <mc:Fallback>
            <w:pict>
              <v:shape type="#_x0000_t75" id="对象 3065" o:spid="_x0000_s3065" fillcolor="#FFFFFF" stroked="t" strokeweight="1.0pt" style="position:absolute;&#10;margin-left:345.45386pt;&#10;margin-top:13.472598pt;&#10;width:2.333781pt;&#10;height:4.0988193pt;&#10;z-index:2461;&#10;mso-position-horizontal:absolute;&#10;mso-position-horizontal-relative:char;&#10;mso-position-vertical:absolute;&#10;mso-position-vertical-relative:line;&#10;mso-wrap-distance-left:6.7498426pt;&#10;mso-wrap-distance-right:6.7498426pt;">
                <v:stroke color="#000000"/>
                <v:imagedata r:id="rId2022"/>
                <o:lock selection="t"/>
              </v:shape>
            </w:pict>
          </mc:Fallback>
        </mc:AlternateContent>
      </w:r>
      <w:r>
        <mc:AlternateContent>
          <mc:Choice Requires="wps">
            <w:drawing>
              <wp:anchor distT="0" distB="0" distL="85723" distR="85723" simplePos="0" relativeHeight="2462" behindDoc="0" locked="0" layoutInCell="1" hidden="0" allowOverlap="1">
                <wp:simplePos x="0" y="0"/>
                <wp:positionH relativeFrom="character">
                  <wp:posOffset>4251902</wp:posOffset>
                </wp:positionH>
                <wp:positionV relativeFrom="line">
                  <wp:posOffset>164450</wp:posOffset>
                </wp:positionV>
                <wp:extent cx="31310" cy="70319"/>
                <wp:effectExtent l="0" t="0" r="0" b="0"/>
                <wp:wrapNone/>
                <wp:docPr id="3067" name="对象 3067"/>
                <wp:cNvGraphicFramePr>
                  <a:graphicFrameLocks noChangeAspect="0" noSelect="1"/>
                </wp:cNvGraphicFramePr>
                <a:graphic>
                  <a:graphicData uri="http://schemas.microsoft.com/office/word/2010/wordprocessingInk">
                    <w14:contentPart bwMode="auto" r:id="rId2023">
                      <w14:nvContentPartPr>
                        <w14:cNvContentPartPr/>
                      </w14:nvContentPartPr>
                      <w14:xfrm>
                        <a:off x="0" y="0"/>
                        <a:ext cx="31310" cy="70319"/>
                      </w14:xfrm>
                    </w14:contentPart>
                  </a:graphicData>
                </a:graphic>
              </wp:anchor>
            </w:drawing>
          </mc:Choice>
          <mc:Fallback>
            <w:pict>
              <v:shape type="#_x0000_t75" id="对象 3068" o:spid="_x0000_s3068" fillcolor="#FFFFFF" stroked="t" strokeweight="1.0pt" style="position:absolute;&#10;margin-left:334.79544pt;&#10;margin-top:12.948897pt;&#10;width:2.4653633pt;&#10;height:5.536929pt;&#10;z-index:2462;&#10;mso-position-horizontal:absolute;&#10;mso-position-horizontal-relative:char;&#10;mso-position-vertical:absolute;&#10;mso-position-vertical-relative:line;&#10;mso-wrap-distance-left:6.7498426pt;&#10;mso-wrap-distance-right:6.7498426pt;">
                <v:stroke color="#000000"/>
                <v:imagedata r:id="rId2024"/>
                <o:lock selection="t"/>
              </v:shape>
            </w:pict>
          </mc:Fallback>
        </mc:AlternateContent>
      </w:r>
      <w:r>
        <mc:AlternateContent>
          <mc:Choice Requires="wps">
            <w:drawing>
              <wp:anchor distT="0" distB="0" distL="85723" distR="85723" simplePos="0" relativeHeight="2463" behindDoc="0" locked="0" layoutInCell="1" hidden="0" allowOverlap="1">
                <wp:simplePos x="0" y="0"/>
                <wp:positionH relativeFrom="character">
                  <wp:posOffset>4303958</wp:posOffset>
                </wp:positionH>
                <wp:positionV relativeFrom="line">
                  <wp:posOffset>163818</wp:posOffset>
                </wp:positionV>
                <wp:extent cx="22879" cy="58945"/>
                <wp:effectExtent l="0" t="0" r="0" b="0"/>
                <wp:wrapNone/>
                <wp:docPr id="3070" name="对象 3070"/>
                <wp:cNvGraphicFramePr>
                  <a:graphicFrameLocks noChangeAspect="0" noSelect="1"/>
                </wp:cNvGraphicFramePr>
                <a:graphic>
                  <a:graphicData uri="http://schemas.microsoft.com/office/word/2010/wordprocessingInk">
                    <w14:contentPart bwMode="auto" r:id="rId2025">
                      <w14:nvContentPartPr>
                        <w14:cNvContentPartPr/>
                      </w14:nvContentPartPr>
                      <w14:xfrm>
                        <a:off x="0" y="0"/>
                        <a:ext cx="22879" cy="58945"/>
                      </w14:xfrm>
                    </w14:contentPart>
                  </a:graphicData>
                </a:graphic>
              </wp:anchor>
            </w:drawing>
          </mc:Choice>
          <mc:Fallback>
            <w:pict>
              <v:shape type="#_x0000_t75" id="对象 3071" o:spid="_x0000_s3071" fillcolor="#FFFFFF" stroked="t" strokeweight="1.0pt" style="position:absolute;&#10;margin-left:338.89432pt;&#10;margin-top:12.899056pt;&#10;width:1.8015702pt;&#10;height:4.641417pt;&#10;z-index:2463;&#10;mso-position-horizontal:absolute;&#10;mso-position-horizontal-relative:char;&#10;mso-position-vertical:absolute;&#10;mso-position-vertical-relative:line;&#10;mso-wrap-distance-left:6.7498426pt;&#10;mso-wrap-distance-right:6.7498426pt;">
                <v:stroke color="#000000"/>
                <v:imagedata r:id="rId2026"/>
                <o:lock selection="t"/>
              </v:shape>
            </w:pict>
          </mc:Fallback>
        </mc:AlternateContent>
      </w:r>
      <w:r>
        <mc:AlternateContent>
          <mc:Choice Requires="wps">
            <w:drawing>
              <wp:anchor distT="0" distB="0" distL="85723" distR="85723" simplePos="0" relativeHeight="2464" behindDoc="0" locked="0" layoutInCell="1" hidden="0" allowOverlap="1">
                <wp:simplePos x="0" y="0"/>
                <wp:positionH relativeFrom="character">
                  <wp:posOffset>3807709</wp:posOffset>
                </wp:positionH>
                <wp:positionV relativeFrom="line">
                  <wp:posOffset>156386</wp:posOffset>
                </wp:positionV>
                <wp:extent cx="86230" cy="61085"/>
                <wp:effectExtent l="0" t="0" r="0" b="0"/>
                <wp:wrapNone/>
                <wp:docPr id="3073" name="对象 3073"/>
                <wp:cNvGraphicFramePr>
                  <a:graphicFrameLocks noChangeAspect="0" noSelect="1"/>
                </wp:cNvGraphicFramePr>
                <a:graphic>
                  <a:graphicData uri="http://schemas.microsoft.com/office/word/2010/wordprocessingInk">
                    <w14:contentPart bwMode="auto" r:id="rId2027">
                      <w14:nvContentPartPr>
                        <w14:cNvContentPartPr/>
                      </w14:nvContentPartPr>
                      <w14:xfrm>
                        <a:off x="0" y="0"/>
                        <a:ext cx="86230" cy="61085"/>
                      </w14:xfrm>
                    </w14:contentPart>
                  </a:graphicData>
                </a:graphic>
              </wp:anchor>
            </w:drawing>
          </mc:Choice>
          <mc:Fallback>
            <w:pict>
              <v:shape type="#_x0000_t75" id="对象 3074" o:spid="_x0000_s3074" fillcolor="#FFFFFF" stroked="t" strokeweight="1.0pt" style="position:absolute;&#10;margin-left:299.8196pt;&#10;margin-top:12.313858pt;&#10;width:6.7897677pt;&#10;height:4.8098426pt;&#10;z-index:2464;&#10;mso-position-horizontal:absolute;&#10;mso-position-horizontal-relative:char;&#10;mso-position-vertical:absolute;&#10;mso-position-vertical-relative:line;&#10;mso-wrap-distance-left:6.7498426pt;&#10;mso-wrap-distance-right:6.7498426pt;">
                <v:stroke color="#000000"/>
                <v:imagedata r:id="rId2028"/>
                <o:lock selection="t"/>
              </v:shape>
            </w:pict>
          </mc:Fallback>
        </mc:AlternateContent>
      </w:r>
      <w:r>
        <mc:AlternateContent>
          <mc:Choice Requires="wps">
            <w:drawing>
              <wp:anchor distT="0" distB="0" distL="85723" distR="85723" simplePos="0" relativeHeight="2465" behindDoc="0" locked="0" layoutInCell="1" hidden="0" allowOverlap="1">
                <wp:simplePos x="0" y="0"/>
                <wp:positionH relativeFrom="character">
                  <wp:posOffset>3603301</wp:posOffset>
                </wp:positionH>
                <wp:positionV relativeFrom="line">
                  <wp:posOffset>106705</wp:posOffset>
                </wp:positionV>
                <wp:extent cx="85108" cy="89130"/>
                <wp:effectExtent l="0" t="0" r="0" b="0"/>
                <wp:wrapNone/>
                <wp:docPr id="3076" name="对象 3076"/>
                <wp:cNvGraphicFramePr>
                  <a:graphicFrameLocks noChangeAspect="0" noSelect="1"/>
                </wp:cNvGraphicFramePr>
                <a:graphic>
                  <a:graphicData uri="http://schemas.microsoft.com/office/word/2010/wordprocessingInk">
                    <w14:contentPart bwMode="auto" r:id="rId2029">
                      <w14:nvContentPartPr>
                        <w14:cNvContentPartPr/>
                      </w14:nvContentPartPr>
                      <w14:xfrm>
                        <a:off x="0" y="0"/>
                        <a:ext cx="85108" cy="89130"/>
                      </w14:xfrm>
                    </w14:contentPart>
                  </a:graphicData>
                </a:graphic>
              </wp:anchor>
            </w:drawing>
          </mc:Choice>
          <mc:Fallback>
            <w:pict>
              <v:shape type="#_x0000_t75" id="对象 3077" o:spid="_x0000_s3077" fillcolor="#FFFFFF" stroked="t" strokeweight="1.0pt" style="position:absolute;&#10;margin-left:283.7245pt;&#10;margin-top:8.402047pt;&#10;width:6.701421pt;&#10;height:7.018111pt;&#10;z-index:2465;&#10;mso-position-horizontal:absolute;&#10;mso-position-horizontal-relative:char;&#10;mso-position-vertical:absolute;&#10;mso-position-vertical-relative:line;&#10;mso-wrap-distance-left:6.7498426pt;&#10;mso-wrap-distance-right:6.7498426pt;">
                <v:stroke color="#000000"/>
                <v:imagedata r:id="rId2030"/>
                <o:lock selection="t"/>
              </v:shape>
            </w:pict>
          </mc:Fallback>
        </mc:AlternateContent>
      </w:r>
      <w:r>
        <mc:AlternateContent>
          <mc:Choice Requires="wps">
            <w:drawing>
              <wp:anchor distT="0" distB="0" distL="85723" distR="85723" simplePos="0" relativeHeight="2466" behindDoc="0" locked="0" layoutInCell="1" hidden="0" allowOverlap="1">
                <wp:simplePos x="0" y="0"/>
                <wp:positionH relativeFrom="character">
                  <wp:posOffset>4137072</wp:posOffset>
                </wp:positionH>
                <wp:positionV relativeFrom="line">
                  <wp:posOffset>104166</wp:posOffset>
                </wp:positionV>
                <wp:extent cx="94795" cy="130666"/>
                <wp:effectExtent l="0" t="0" r="0" b="0"/>
                <wp:wrapNone/>
                <wp:docPr id="3079" name="对象 3079"/>
                <wp:cNvGraphicFramePr>
                  <a:graphicFrameLocks noChangeAspect="0" noSelect="1"/>
                </wp:cNvGraphicFramePr>
                <a:graphic>
                  <a:graphicData uri="http://schemas.microsoft.com/office/word/2010/wordprocessingInk">
                    <w14:contentPart bwMode="auto" r:id="rId2031">
                      <w14:nvContentPartPr>
                        <w14:cNvContentPartPr/>
                      </w14:nvContentPartPr>
                      <w14:xfrm>
                        <a:off x="0" y="0"/>
                        <a:ext cx="94795" cy="130666"/>
                      </w14:xfrm>
                    </w14:contentPart>
                  </a:graphicData>
                </a:graphic>
              </wp:anchor>
            </w:drawing>
          </mc:Choice>
          <mc:Fallback>
            <w:pict>
              <v:shape type="#_x0000_t75" id="对象 3080" o:spid="_x0000_s3080" fillcolor="#FFFFFF" stroked="t" strokeweight="1.0pt" style="position:absolute;&#10;margin-left:325.7537pt;&#10;margin-top:8.202126pt;&#10;width:7.464181pt;&#10;height:10.288739pt;&#10;z-index:2466;&#10;mso-position-horizontal:absolute;&#10;mso-position-horizontal-relative:char;&#10;mso-position-vertical:absolute;&#10;mso-position-vertical-relative:line;&#10;mso-wrap-distance-left:6.7498426pt;&#10;mso-wrap-distance-right:6.7498426pt;">
                <v:stroke color="#000000"/>
                <v:imagedata r:id="rId2032"/>
                <o:lock selection="t"/>
              </v:shape>
            </w:pict>
          </mc:Fallback>
        </mc:AlternateContent>
      </w:r>
      <w:r>
        <mc:AlternateContent>
          <mc:Choice Requires="wps">
            <w:drawing>
              <wp:anchor distT="0" distB="0" distL="85723" distR="85723" simplePos="0" relativeHeight="2467" behindDoc="0" locked="0" layoutInCell="1" hidden="0" allowOverlap="1">
                <wp:simplePos x="0" y="0"/>
                <wp:positionH relativeFrom="character">
                  <wp:posOffset>3970675</wp:posOffset>
                </wp:positionH>
                <wp:positionV relativeFrom="line">
                  <wp:posOffset>98679</wp:posOffset>
                </wp:positionV>
                <wp:extent cx="80374" cy="39634"/>
                <wp:effectExtent l="0" t="0" r="0" b="0"/>
                <wp:wrapNone/>
                <wp:docPr id="3082" name="对象 3082"/>
                <wp:cNvGraphicFramePr>
                  <a:graphicFrameLocks noChangeAspect="0" noSelect="1"/>
                </wp:cNvGraphicFramePr>
                <a:graphic>
                  <a:graphicData uri="http://schemas.microsoft.com/office/word/2010/wordprocessingInk">
                    <w14:contentPart bwMode="auto" r:id="rId2033">
                      <w14:nvContentPartPr>
                        <w14:cNvContentPartPr/>
                      </w14:nvContentPartPr>
                      <w14:xfrm>
                        <a:off x="0" y="0"/>
                        <a:ext cx="80374" cy="39634"/>
                      </w14:xfrm>
                    </w14:contentPart>
                  </a:graphicData>
                </a:graphic>
              </wp:anchor>
            </w:drawing>
          </mc:Choice>
          <mc:Fallback>
            <w:pict>
              <v:shape type="#_x0000_t75" id="对象 3083" o:spid="_x0000_s3083" fillcolor="#FFFFFF" stroked="t" strokeweight="1.0pt" style="position:absolute;&#10;margin-left:312.65164pt;&#10;margin-top:7.77pt;&#10;width:6.328738pt;&#10;height:3.1208658pt;&#10;z-index:2467;&#10;mso-position-horizontal:absolute;&#10;mso-position-horizontal-relative:char;&#10;mso-position-vertical:absolute;&#10;mso-position-vertical-relative:line;&#10;mso-wrap-distance-left:6.7498426pt;&#10;mso-wrap-distance-right:6.7498426pt;">
                <v:stroke color="#000000"/>
                <v:imagedata r:id="rId2034"/>
                <o:lock selection="t"/>
              </v:shape>
            </w:pict>
          </mc:Fallback>
        </mc:AlternateContent>
      </w:r>
      <w:r>
        <mc:AlternateContent>
          <mc:Choice Requires="wps">
            <w:drawing>
              <wp:anchor distT="0" distB="0" distL="85723" distR="85723" simplePos="0" relativeHeight="2468" behindDoc="0" locked="0" layoutInCell="1" hidden="0" allowOverlap="1">
                <wp:simplePos x="0" y="0"/>
                <wp:positionH relativeFrom="character">
                  <wp:posOffset>4437900</wp:posOffset>
                </wp:positionH>
                <wp:positionV relativeFrom="line">
                  <wp:posOffset>98093</wp:posOffset>
                </wp:positionV>
                <wp:extent cx="71986" cy="56935"/>
                <wp:effectExtent l="0" t="0" r="0" b="0"/>
                <wp:wrapNone/>
                <wp:docPr id="3085" name="对象 3085"/>
                <wp:cNvGraphicFramePr>
                  <a:graphicFrameLocks noChangeAspect="0" noSelect="1"/>
                </wp:cNvGraphicFramePr>
                <a:graphic>
                  <a:graphicData uri="http://schemas.microsoft.com/office/word/2010/wordprocessingInk">
                    <w14:contentPart bwMode="auto" r:id="rId2035">
                      <w14:nvContentPartPr>
                        <w14:cNvContentPartPr/>
                      </w14:nvContentPartPr>
                      <w14:xfrm>
                        <a:off x="0" y="0"/>
                        <a:ext cx="71986" cy="56935"/>
                      </w14:xfrm>
                    </w14:contentPart>
                  </a:graphicData>
                </a:graphic>
              </wp:anchor>
            </w:drawing>
          </mc:Choice>
          <mc:Fallback>
            <w:pict>
              <v:shape type="#_x0000_t75" id="对象 3086" o:spid="_x0000_s3086" fillcolor="#FFFFFF" stroked="t" strokeweight="1.0pt" style="position:absolute;&#10;margin-left:349.44095pt;&#10;margin-top:7.7238584pt;&#10;width:5.668264pt;&#10;height:4.483071pt;&#10;z-index:2468;&#10;mso-position-horizontal:absolute;&#10;mso-position-horizontal-relative:char;&#10;mso-position-vertical:absolute;&#10;mso-position-vertical-relative:line;&#10;mso-wrap-distance-left:6.7498426pt;&#10;mso-wrap-distance-right:6.7498426pt;">
                <v:stroke color="#000000"/>
                <v:imagedata r:id="rId2036"/>
                <o:lock selection="t"/>
              </v:shape>
            </w:pict>
          </mc:Fallback>
        </mc:AlternateContent>
      </w:r>
      <w:r>
        <mc:AlternateContent>
          <mc:Choice Requires="wps">
            <w:drawing>
              <wp:anchor distT="0" distB="0" distL="85723" distR="85723" simplePos="0" relativeHeight="2469" behindDoc="0" locked="0" layoutInCell="1" hidden="0" allowOverlap="1">
                <wp:simplePos x="0" y="0"/>
                <wp:positionH relativeFrom="character">
                  <wp:posOffset>3690151</wp:posOffset>
                </wp:positionH>
                <wp:positionV relativeFrom="line">
                  <wp:posOffset>92466</wp:posOffset>
                </wp:positionV>
                <wp:extent cx="59568" cy="81672"/>
                <wp:effectExtent l="0" t="0" r="0" b="0"/>
                <wp:wrapNone/>
                <wp:docPr id="3088" name="对象 3088"/>
                <wp:cNvGraphicFramePr>
                  <a:graphicFrameLocks noChangeAspect="0" noSelect="1"/>
                </wp:cNvGraphicFramePr>
                <a:graphic>
                  <a:graphicData uri="http://schemas.microsoft.com/office/word/2010/wordprocessingInk">
                    <w14:contentPart bwMode="auto" r:id="rId2037">
                      <w14:nvContentPartPr>
                        <w14:cNvContentPartPr/>
                      </w14:nvContentPartPr>
                      <w14:xfrm>
                        <a:off x="0" y="0"/>
                        <a:ext cx="59568" cy="81672"/>
                      </w14:xfrm>
                    </w14:contentPart>
                  </a:graphicData>
                </a:graphic>
              </wp:anchor>
            </w:drawing>
          </mc:Choice>
          <mc:Fallback>
            <w:pict>
              <v:shape type="#_x0000_t75" id="对象 3089" o:spid="_x0000_s3089" fillcolor="#FFFFFF" stroked="t" strokeweight="1.0pt" style="position:absolute;&#10;margin-left:290.56308pt;&#10;margin-top:7.2807875pt;&#10;width:4.690404pt;&#10;height:6.4308667pt;&#10;z-index:2469;&#10;mso-position-horizontal:absolute;&#10;mso-position-horizontal-relative:char;&#10;mso-position-vertical:absolute;&#10;mso-position-vertical-relative:line;&#10;mso-wrap-distance-left:6.7498426pt;&#10;mso-wrap-distance-right:6.7498426pt;">
                <v:stroke color="#000000"/>
                <v:imagedata r:id="rId2038"/>
                <o:lock selection="t"/>
              </v:shape>
            </w:pict>
          </mc:Fallback>
        </mc:AlternateContent>
      </w:r>
      <w:r>
        <mc:AlternateContent>
          <mc:Choice Requires="wps">
            <w:drawing>
              <wp:anchor distT="0" distB="0" distL="85723" distR="85723" simplePos="0" relativeHeight="2470" behindDoc="0" locked="0" layoutInCell="1" hidden="0" allowOverlap="1">
                <wp:simplePos x="0" y="0"/>
                <wp:positionH relativeFrom="character">
                  <wp:posOffset>3451018</wp:posOffset>
                </wp:positionH>
                <wp:positionV relativeFrom="line">
                  <wp:posOffset>76644</wp:posOffset>
                </wp:positionV>
                <wp:extent cx="80122" cy="166411"/>
                <wp:effectExtent l="0" t="0" r="0" b="0"/>
                <wp:wrapNone/>
                <wp:docPr id="3091" name="对象 3091"/>
                <wp:cNvGraphicFramePr>
                  <a:graphicFrameLocks noChangeAspect="0" noSelect="1"/>
                </wp:cNvGraphicFramePr>
                <a:graphic>
                  <a:graphicData uri="http://schemas.microsoft.com/office/word/2010/wordprocessingInk">
                    <w14:contentPart bwMode="auto" r:id="rId2039">
                      <w14:nvContentPartPr>
                        <w14:cNvContentPartPr/>
                      </w14:nvContentPartPr>
                      <w14:xfrm>
                        <a:off x="0" y="0"/>
                        <a:ext cx="80122" cy="166411"/>
                      </w14:xfrm>
                    </w14:contentPart>
                  </a:graphicData>
                </a:graphic>
              </wp:anchor>
            </w:drawing>
          </mc:Choice>
          <mc:Fallback>
            <w:pict>
              <v:shape type="#_x0000_t75" id="对象 3092" o:spid="_x0000_s3092" fillcolor="#FFFFFF" stroked="t" strokeweight="1.0pt" style="position:absolute;&#10;margin-left:271.7337pt;&#10;margin-top:6.0349607pt;&#10;width:6.308826pt;&#10;height:13.103306pt;&#10;z-index:2470;&#10;mso-position-horizontal:absolute;&#10;mso-position-horizontal-relative:char;&#10;mso-position-vertical:absolute;&#10;mso-position-vertical-relative:line;&#10;mso-wrap-distance-left:6.7498426pt;&#10;mso-wrap-distance-right:6.7498426pt;">
                <v:stroke color="#000000"/>
                <v:imagedata r:id="rId2040"/>
                <o:lock selection="t"/>
              </v:shape>
            </w:pict>
          </mc:Fallback>
        </mc:AlternateContent>
      </w:r>
      <w:r>
        <mc:AlternateContent>
          <mc:Choice Requires="wps">
            <w:drawing>
              <wp:anchor distT="0" distB="0" distL="85723" distR="85723" simplePos="0" relativeHeight="2471" behindDoc="0" locked="0" layoutInCell="1" hidden="0" allowOverlap="1">
                <wp:simplePos x="0" y="0"/>
                <wp:positionH relativeFrom="character">
                  <wp:posOffset>3514985</wp:posOffset>
                </wp:positionH>
                <wp:positionV relativeFrom="line">
                  <wp:posOffset>65910</wp:posOffset>
                </wp:positionV>
                <wp:extent cx="71925" cy="82782"/>
                <wp:effectExtent l="0" t="0" r="0" b="0"/>
                <wp:wrapNone/>
                <wp:docPr id="3094" name="对象 3094"/>
                <wp:cNvGraphicFramePr>
                  <a:graphicFrameLocks noChangeAspect="0" noSelect="1"/>
                </wp:cNvGraphicFramePr>
                <a:graphic>
                  <a:graphicData uri="http://schemas.microsoft.com/office/word/2010/wordprocessingInk">
                    <w14:contentPart bwMode="auto" r:id="rId2041">
                      <w14:nvContentPartPr>
                        <w14:cNvContentPartPr/>
                      </w14:nvContentPartPr>
                      <w14:xfrm>
                        <a:off x="0" y="0"/>
                        <a:ext cx="71925" cy="82782"/>
                      </w14:xfrm>
                    </w14:contentPart>
                  </a:graphicData>
                </a:graphic>
              </wp:anchor>
            </w:drawing>
          </mc:Choice>
          <mc:Fallback>
            <w:pict>
              <v:shape type="#_x0000_t75" id="对象 3095" o:spid="_x0000_s3095" fillcolor="#FFFFFF" stroked="t" strokeweight="1.0pt" style="position:absolute;&#10;margin-left:276.77048pt;&#10;margin-top:5.1897635pt;&#10;width:5.6634574pt;&#10;height:6.518346pt;&#10;z-index:2471;&#10;mso-position-horizontal:absolute;&#10;mso-position-horizontal-relative:char;&#10;mso-position-vertical:absolute;&#10;mso-position-vertical-relative:line;&#10;mso-wrap-distance-left:6.7498426pt;&#10;mso-wrap-distance-right:6.7498426pt;">
                <v:stroke color="#000000"/>
                <v:imagedata r:id="rId2042"/>
                <o:lock selection="t"/>
              </v:shape>
            </w:pict>
          </mc:Fallback>
        </mc:AlternateContent>
      </w:r>
      <w:r>
        <mc:AlternateContent>
          <mc:Choice Requires="wps">
            <w:drawing>
              <wp:anchor distT="0" distB="0" distL="85723" distR="85723" simplePos="0" relativeHeight="2472" behindDoc="0" locked="0" layoutInCell="1" hidden="0" allowOverlap="1">
                <wp:simplePos x="0" y="0"/>
                <wp:positionH relativeFrom="character">
                  <wp:posOffset>3765140</wp:posOffset>
                </wp:positionH>
                <wp:positionV relativeFrom="line">
                  <wp:posOffset>60979</wp:posOffset>
                </wp:positionV>
                <wp:extent cx="117920" cy="146649"/>
                <wp:effectExtent l="0" t="0" r="0" b="0"/>
                <wp:wrapNone/>
                <wp:docPr id="3097" name="对象 3097"/>
                <wp:cNvGraphicFramePr>
                  <a:graphicFrameLocks noChangeAspect="0" noSelect="1"/>
                </wp:cNvGraphicFramePr>
                <a:graphic>
                  <a:graphicData uri="http://schemas.microsoft.com/office/word/2010/wordprocessingInk">
                    <w14:contentPart bwMode="auto" r:id="rId2043">
                      <w14:nvContentPartPr>
                        <w14:cNvContentPartPr/>
                      </w14:nvContentPartPr>
                      <w14:xfrm>
                        <a:off x="0" y="0"/>
                        <a:ext cx="117920" cy="146649"/>
                      </w14:xfrm>
                    </w14:contentPart>
                  </a:graphicData>
                </a:graphic>
              </wp:anchor>
            </w:drawing>
          </mc:Choice>
          <mc:Fallback>
            <w:pict>
              <v:shape type="#_x0000_t75" id="对象 3098" o:spid="_x0000_s3098" fillcolor="#FFFFFF" stroked="t" strokeweight="1.0pt" style="position:absolute;&#10;margin-left:296.4677pt;&#10;margin-top:4.8015747pt;&#10;width:9.285114pt;&#10;height:11.547243pt;&#10;z-index:2472;&#10;mso-position-horizontal:absolute;&#10;mso-position-horizontal-relative:char;&#10;mso-position-vertical:absolute;&#10;mso-position-vertical-relative:line;&#10;mso-wrap-distance-left:6.7498426pt;&#10;mso-wrap-distance-right:6.7498426pt;">
                <v:stroke color="#000000"/>
                <v:imagedata r:id="rId2044"/>
                <o:lock selection="t"/>
              </v:shape>
            </w:pict>
          </mc:Fallback>
        </mc:AlternateContent>
      </w:r>
      <w:r>
        <mc:AlternateContent>
          <mc:Choice Requires="wps">
            <w:drawing>
              <wp:anchor distT="0" distB="0" distL="85723" distR="85723" simplePos="0" relativeHeight="2473" behindDoc="0" locked="0" layoutInCell="1" hidden="0" allowOverlap="1">
                <wp:simplePos x="0" y="0"/>
                <wp:positionH relativeFrom="character">
                  <wp:posOffset>4451778</wp:posOffset>
                </wp:positionH>
                <wp:positionV relativeFrom="line">
                  <wp:posOffset>58599</wp:posOffset>
                </wp:positionV>
                <wp:extent cx="116351" cy="262191"/>
                <wp:effectExtent l="0" t="0" r="0" b="0"/>
                <wp:wrapNone/>
                <wp:docPr id="3100" name="对象 3100"/>
                <wp:cNvGraphicFramePr>
                  <a:graphicFrameLocks noChangeAspect="0" noSelect="1"/>
                </wp:cNvGraphicFramePr>
                <a:graphic>
                  <a:graphicData uri="http://schemas.microsoft.com/office/word/2010/wordprocessingInk">
                    <w14:contentPart bwMode="auto" r:id="rId2045">
                      <w14:nvContentPartPr>
                        <w14:cNvContentPartPr/>
                      </w14:nvContentPartPr>
                      <w14:xfrm>
                        <a:off x="0" y="0"/>
                        <a:ext cx="116351" cy="262191"/>
                      </w14:xfrm>
                    </w14:contentPart>
                  </a:graphicData>
                </a:graphic>
              </wp:anchor>
            </w:drawing>
          </mc:Choice>
          <mc:Fallback>
            <w:pict>
              <v:shape type="#_x0000_t75" id="对象 3101" o:spid="_x0000_s3101" fillcolor="#FFFFFF" stroked="t" strokeweight="1.0pt" style="position:absolute;&#10;margin-left:350.5337pt;&#10;margin-top:4.6140943pt;&#10;width:9.161566pt;&#10;height:20.64496pt;&#10;z-index:2473;&#10;mso-position-horizontal:absolute;&#10;mso-position-horizontal-relative:char;&#10;mso-position-vertical:absolute;&#10;mso-position-vertical-relative:line;&#10;mso-wrap-distance-left:6.7498426pt;&#10;mso-wrap-distance-right:6.7498426pt;">
                <v:stroke color="#000000"/>
                <v:imagedata r:id="rId2046"/>
                <o:lock selection="t"/>
              </v:shape>
            </w:pict>
          </mc:Fallback>
        </mc:AlternateContent>
      </w:r>
      <w:r>
        <mc:AlternateContent>
          <mc:Choice Requires="wps">
            <w:drawing>
              <wp:anchor distT="0" distB="0" distL="85723" distR="85723" simplePos="0" relativeHeight="2474" behindDoc="0" locked="0" layoutInCell="1" hidden="0" allowOverlap="1">
                <wp:simplePos x="0" y="0"/>
                <wp:positionH relativeFrom="character">
                  <wp:posOffset>3728041</wp:posOffset>
                </wp:positionH>
                <wp:positionV relativeFrom="line">
                  <wp:posOffset>55436</wp:posOffset>
                </wp:positionV>
                <wp:extent cx="136527" cy="194753"/>
                <wp:effectExtent l="0" t="0" r="0" b="0"/>
                <wp:wrapNone/>
                <wp:docPr id="3103" name="对象 3103"/>
                <wp:cNvGraphicFramePr>
                  <a:graphicFrameLocks noChangeAspect="0" noSelect="1"/>
                </wp:cNvGraphicFramePr>
                <a:graphic>
                  <a:graphicData uri="http://schemas.microsoft.com/office/word/2010/wordprocessingInk">
                    <w14:contentPart bwMode="auto" r:id="rId2047">
                      <w14:nvContentPartPr>
                        <w14:cNvContentPartPr/>
                      </w14:nvContentPartPr>
                      <w14:xfrm>
                        <a:off x="0" y="0"/>
                        <a:ext cx="136527" cy="194753"/>
                      </w14:xfrm>
                    </w14:contentPart>
                  </a:graphicData>
                </a:graphic>
              </wp:anchor>
            </w:drawing>
          </mc:Choice>
          <mc:Fallback>
            <w:pict>
              <v:shape type="#_x0000_t75" id="对象 3104" o:spid="_x0000_s3104" fillcolor="#FFFFFF" stroked="t" strokeweight="1.0pt" style="position:absolute;&#10;margin-left:293.54654pt;&#10;margin-top:4.3650393pt;&#10;width:10.750164pt;&#10;height:15.334883pt;&#10;z-index:2474;&#10;mso-position-horizontal:absolute;&#10;mso-position-horizontal-relative:char;&#10;mso-position-vertical:absolute;&#10;mso-position-vertical-relative:line;&#10;mso-wrap-distance-left:6.7498426pt;&#10;mso-wrap-distance-right:6.7498426pt;">
                <v:stroke color="#000000"/>
                <v:imagedata r:id="rId2048"/>
                <o:lock selection="t"/>
              </v:shape>
            </w:pict>
          </mc:Fallback>
        </mc:AlternateContent>
      </w:r>
      <w:r>
        <mc:AlternateContent>
          <mc:Choice Requires="wps">
            <w:drawing>
              <wp:anchor distT="0" distB="0" distL="85723" distR="85723" simplePos="0" relativeHeight="2475" behindDoc="0" locked="0" layoutInCell="1" hidden="0" allowOverlap="1">
                <wp:simplePos x="0" y="0"/>
                <wp:positionH relativeFrom="character">
                  <wp:posOffset>3983141</wp:posOffset>
                </wp:positionH>
                <wp:positionV relativeFrom="line">
                  <wp:posOffset>48320</wp:posOffset>
                </wp:positionV>
                <wp:extent cx="73924" cy="172881"/>
                <wp:effectExtent l="0" t="0" r="0" b="0"/>
                <wp:wrapNone/>
                <wp:docPr id="3106" name="对象 3106"/>
                <wp:cNvGraphicFramePr>
                  <a:graphicFrameLocks noChangeAspect="0" noSelect="1"/>
                </wp:cNvGraphicFramePr>
                <a:graphic>
                  <a:graphicData uri="http://schemas.microsoft.com/office/word/2010/wordprocessingInk">
                    <w14:contentPart bwMode="auto" r:id="rId2049">
                      <w14:nvContentPartPr>
                        <w14:cNvContentPartPr/>
                      </w14:nvContentPartPr>
                      <w14:xfrm>
                        <a:off x="0" y="0"/>
                        <a:ext cx="73924" cy="172881"/>
                      </w14:xfrm>
                    </w14:contentPart>
                  </a:graphicData>
                </a:graphic>
              </wp:anchor>
            </w:drawing>
          </mc:Choice>
          <mc:Fallback>
            <w:pict>
              <v:shape type="#_x0000_t75" id="对象 3107" o:spid="_x0000_s3107" fillcolor="#FFFFFF" stroked="t" strokeweight="1.0pt" style="position:absolute;&#10;margin-left:313.63315pt;&#10;margin-top:3.8047245pt;&#10;width:5.8207884pt;&#10;height:13.612678pt;&#10;z-index:2475;&#10;mso-position-horizontal:absolute;&#10;mso-position-horizontal-relative:char;&#10;mso-position-vertical:absolute;&#10;mso-position-vertical-relative:line;&#10;mso-wrap-distance-left:6.7498426pt;&#10;mso-wrap-distance-right:6.7498426pt;">
                <v:stroke color="#000000"/>
                <v:imagedata r:id="rId2050"/>
                <o:lock selection="t"/>
              </v:shape>
            </w:pict>
          </mc:Fallback>
        </mc:AlternateContent>
      </w:r>
      <w:r>
        <mc:AlternateContent>
          <mc:Choice Requires="wps">
            <w:drawing>
              <wp:anchor distT="0" distB="0" distL="85723" distR="85723" simplePos="0" relativeHeight="2476" behindDoc="0" locked="0" layoutInCell="1" hidden="0" allowOverlap="1">
                <wp:simplePos x="0" y="0"/>
                <wp:positionH relativeFrom="character">
                  <wp:posOffset>4152297</wp:posOffset>
                </wp:positionH>
                <wp:positionV relativeFrom="line">
                  <wp:posOffset>48162</wp:posOffset>
                </wp:positionV>
                <wp:extent cx="83348" cy="138538"/>
                <wp:effectExtent l="0" t="0" r="0" b="0"/>
                <wp:wrapNone/>
                <wp:docPr id="3109" name="对象 3109"/>
                <wp:cNvGraphicFramePr>
                  <a:graphicFrameLocks noChangeAspect="0" noSelect="1"/>
                </wp:cNvGraphicFramePr>
                <a:graphic>
                  <a:graphicData uri="http://schemas.microsoft.com/office/word/2010/wordprocessingInk">
                    <w14:contentPart bwMode="auto" r:id="rId2051">
                      <w14:nvContentPartPr>
                        <w14:cNvContentPartPr/>
                      </w14:nvContentPartPr>
                      <w14:xfrm>
                        <a:off x="0" y="0"/>
                        <a:ext cx="83348" cy="138538"/>
                      </w14:xfrm>
                    </w14:contentPart>
                  </a:graphicData>
                </a:graphic>
              </wp:anchor>
            </w:drawing>
          </mc:Choice>
          <mc:Fallback>
            <w:pict>
              <v:shape type="#_x0000_t75" id="对象 3110" o:spid="_x0000_s3110" fillcolor="#FFFFFF" stroked="t" strokeweight="1.0pt" style="position:absolute;&#10;margin-left:326.9525pt;&#10;margin-top:3.7922835pt;&#10;width:6.5629034pt;&#10;height:10.908504pt;&#10;z-index:2476;&#10;mso-position-horizontal:absolute;&#10;mso-position-horizontal-relative:char;&#10;mso-position-vertical:absolute;&#10;mso-position-vertical-relative:line;&#10;mso-wrap-distance-left:6.7498426pt;&#10;mso-wrap-distance-right:6.7498426pt;">
                <v:stroke color="#000000"/>
                <v:imagedata r:id="rId2052"/>
                <o:lock selection="t"/>
              </v:shape>
            </w:pict>
          </mc:Fallback>
        </mc:AlternateContent>
      </w:r>
      <w:r>
        <mc:AlternateContent>
          <mc:Choice Requires="wps">
            <w:drawing>
              <wp:anchor distT="0" distB="0" distL="85723" distR="85723" simplePos="0" relativeHeight="2477" behindDoc="0" locked="0" layoutInCell="1" hidden="0" allowOverlap="1">
                <wp:simplePos x="0" y="0"/>
                <wp:positionH relativeFrom="character">
                  <wp:posOffset>4278323</wp:posOffset>
                </wp:positionH>
                <wp:positionV relativeFrom="line">
                  <wp:posOffset>44051</wp:posOffset>
                </wp:positionV>
                <wp:extent cx="100069" cy="114729"/>
                <wp:effectExtent l="0" t="0" r="0" b="0"/>
                <wp:wrapNone/>
                <wp:docPr id="3112" name="对象 3112"/>
                <wp:cNvGraphicFramePr>
                  <a:graphicFrameLocks noChangeAspect="0" noSelect="1"/>
                </wp:cNvGraphicFramePr>
                <a:graphic>
                  <a:graphicData uri="http://schemas.microsoft.com/office/word/2010/wordprocessingInk">
                    <w14:contentPart bwMode="auto" r:id="rId2053">
                      <w14:nvContentPartPr>
                        <w14:cNvContentPartPr/>
                      </w14:nvContentPartPr>
                      <w14:xfrm>
                        <a:off x="0" y="0"/>
                        <a:ext cx="100069" cy="114729"/>
                      </w14:xfrm>
                    </w14:contentPart>
                  </a:graphicData>
                </a:graphic>
              </wp:anchor>
            </w:drawing>
          </mc:Choice>
          <mc:Fallback>
            <w:pict>
              <v:shape type="#_x0000_t75" id="对象 3113" o:spid="_x0000_s3113" fillcolor="#FFFFFF" stroked="t" strokeweight="1.0pt" style="position:absolute;&#10;margin-left:336.87582pt;&#10;margin-top:3.4685826pt;&#10;width:7.8794575pt;&#10;height:9.03378pt;&#10;z-index:2477;&#10;mso-position-horizontal:absolute;&#10;mso-position-horizontal-relative:char;&#10;mso-position-vertical:absolute;&#10;mso-position-vertical-relative:line;&#10;mso-wrap-distance-left:6.7498426pt;&#10;mso-wrap-distance-right:6.7498426pt;">
                <v:stroke color="#000000"/>
                <v:imagedata r:id="rId2054"/>
                <o:lock selection="t"/>
              </v:shape>
            </w:pict>
          </mc:Fallback>
        </mc:AlternateContent>
      </w:r>
      <w:r>
        <mc:AlternateContent>
          <mc:Choice Requires="wps">
            <w:drawing>
              <wp:anchor distT="0" distB="0" distL="85723" distR="85723" simplePos="0" relativeHeight="2478" behindDoc="0" locked="0" layoutInCell="1" hidden="0" allowOverlap="1">
                <wp:simplePos x="0" y="0"/>
                <wp:positionH relativeFrom="character">
                  <wp:posOffset>3925277</wp:posOffset>
                </wp:positionH>
                <wp:positionV relativeFrom="line">
                  <wp:posOffset>43585</wp:posOffset>
                </wp:positionV>
                <wp:extent cx="146628" cy="191834"/>
                <wp:effectExtent l="0" t="0" r="0" b="0"/>
                <wp:wrapNone/>
                <wp:docPr id="3115" name="对象 3115"/>
                <wp:cNvGraphicFramePr>
                  <a:graphicFrameLocks noChangeAspect="0" noSelect="1"/>
                </wp:cNvGraphicFramePr>
                <a:graphic>
                  <a:graphicData uri="http://schemas.microsoft.com/office/word/2010/wordprocessingInk">
                    <w14:contentPart bwMode="auto" r:id="rId2055">
                      <w14:nvContentPartPr>
                        <w14:cNvContentPartPr/>
                      </w14:nvContentPartPr>
                      <w14:xfrm>
                        <a:off x="0" y="0"/>
                        <a:ext cx="146628" cy="191834"/>
                      </w14:xfrm>
                    </w14:contentPart>
                  </a:graphicData>
                </a:graphic>
              </wp:anchor>
            </w:drawing>
          </mc:Choice>
          <mc:Fallback>
            <w:pict>
              <v:shape type="#_x0000_t75" id="对象 3116" o:spid="_x0000_s3116" fillcolor="#FFFFFF" stroked="t" strokeweight="1.0pt" style="position:absolute;&#10;margin-left:309.077pt;&#10;margin-top:3.4319682pt;&#10;width:11.545517pt;&#10;height:15.105117pt;&#10;z-index:2478;&#10;mso-position-horizontal:absolute;&#10;mso-position-horizontal-relative:char;&#10;mso-position-vertical:absolute;&#10;mso-position-vertical-relative:line;&#10;mso-wrap-distance-left:6.7498426pt;&#10;mso-wrap-distance-right:6.7498426pt;">
                <v:stroke color="#000000"/>
                <v:imagedata r:id="rId2056"/>
                <o:lock selection="t"/>
              </v:shape>
            </w:pict>
          </mc:Fallback>
        </mc:AlternateContent>
      </w:r>
      <w:r>
        <mc:AlternateContent>
          <mc:Choice Requires="wps">
            <w:drawing>
              <wp:anchor distT="0" distB="0" distL="85723" distR="85723" simplePos="0" relativeHeight="2479" behindDoc="0" locked="0" layoutInCell="1" hidden="0" allowOverlap="1">
                <wp:simplePos x="0" y="0"/>
                <wp:positionH relativeFrom="character">
                  <wp:posOffset>3651982</wp:posOffset>
                </wp:positionH>
                <wp:positionV relativeFrom="line">
                  <wp:posOffset>38191</wp:posOffset>
                </wp:positionV>
                <wp:extent cx="36003" cy="213364"/>
                <wp:effectExtent l="0" t="0" r="0" b="0"/>
                <wp:wrapNone/>
                <wp:docPr id="3118" name="对象 3118"/>
                <wp:cNvGraphicFramePr>
                  <a:graphicFrameLocks noChangeAspect="0" noSelect="1"/>
                </wp:cNvGraphicFramePr>
                <a:graphic>
                  <a:graphicData uri="http://schemas.microsoft.com/office/word/2010/wordprocessingInk">
                    <w14:contentPart bwMode="auto" r:id="rId2057">
                      <w14:nvContentPartPr>
                        <w14:cNvContentPartPr/>
                      </w14:nvContentPartPr>
                      <w14:xfrm>
                        <a:off x="0" y="0"/>
                        <a:ext cx="36003" cy="213364"/>
                      </w14:xfrm>
                    </w14:contentPart>
                  </a:graphicData>
                </a:graphic>
              </wp:anchor>
            </w:drawing>
          </mc:Choice>
          <mc:Fallback>
            <w:pict>
              <v:shape type="#_x0000_t75" id="对象 3119" o:spid="_x0000_s3119" fillcolor="#FFFFFF" stroked="t" strokeweight="1.0pt" style="position:absolute;&#10;margin-left:287.55765pt;&#10;margin-top:3.0071654pt;&#10;width:2.8348873pt;&#10;height:16.800316pt;&#10;z-index:2479;&#10;mso-position-horizontal:absolute;&#10;mso-position-horizontal-relative:char;&#10;mso-position-vertical:absolute;&#10;mso-position-vertical-relative:line;&#10;mso-wrap-distance-left:6.7498426pt;&#10;mso-wrap-distance-right:6.7498426pt;">
                <v:stroke color="#000000"/>
                <v:imagedata r:id="rId2058"/>
                <o:lock selection="t"/>
              </v:shape>
            </w:pict>
          </mc:Fallback>
        </mc:AlternateContent>
      </w:r>
      <w:r>
        <mc:AlternateContent>
          <mc:Choice Requires="wps">
            <w:drawing>
              <wp:anchor distT="0" distB="0" distL="85723" distR="85723" simplePos="0" relativeHeight="2480" behindDoc="0" locked="0" layoutInCell="1" hidden="0" allowOverlap="1">
                <wp:simplePos x="0" y="0"/>
                <wp:positionH relativeFrom="character">
                  <wp:posOffset>4085544</wp:posOffset>
                </wp:positionH>
                <wp:positionV relativeFrom="line">
                  <wp:posOffset>29112</wp:posOffset>
                </wp:positionV>
                <wp:extent cx="52536" cy="36932"/>
                <wp:effectExtent l="0" t="0" r="0" b="0"/>
                <wp:wrapNone/>
                <wp:docPr id="3121" name="对象 3121"/>
                <wp:cNvGraphicFramePr>
                  <a:graphicFrameLocks noChangeAspect="0" noSelect="1"/>
                </wp:cNvGraphicFramePr>
                <a:graphic>
                  <a:graphicData uri="http://schemas.microsoft.com/office/word/2010/wordprocessingInk">
                    <w14:contentPart bwMode="auto" r:id="rId2059">
                      <w14:nvContentPartPr>
                        <w14:cNvContentPartPr/>
                      </w14:nvContentPartPr>
                      <w14:xfrm>
                        <a:off x="0" y="0"/>
                        <a:ext cx="52536" cy="36932"/>
                      </w14:xfrm>
                    </w14:contentPart>
                  </a:graphicData>
                </a:graphic>
              </wp:anchor>
            </w:drawing>
          </mc:Choice>
          <mc:Fallback>
            <w:pict>
              <v:shape type="#_x0000_t75" id="对象 3122" o:spid="_x0000_s3122" fillcolor="#FFFFFF" stroked="t" strokeweight="1.0pt" style="position:absolute;&#10;margin-left:321.69638pt;&#10;margin-top:2.2922835pt;&#10;width:4.1367016pt;&#10;height:2.9080315pt;&#10;z-index:2480;&#10;mso-position-horizontal:absolute;&#10;mso-position-horizontal-relative:char;&#10;mso-position-vertical:absolute;&#10;mso-position-vertical-relative:line;&#10;mso-wrap-distance-left:6.7498426pt;&#10;mso-wrap-distance-right:6.7498426pt;">
                <v:stroke color="#000000"/>
                <v:imagedata r:id="rId2060"/>
                <o:lock selection="t"/>
              </v:shape>
            </w:pict>
          </mc:Fallback>
        </mc:AlternateContent>
      </w:r>
      <w:r>
        <mc:AlternateContent>
          <mc:Choice Requires="wps">
            <w:drawing>
              <wp:anchor distT="0" distB="0" distL="85723" distR="85723" simplePos="0" relativeHeight="2481" behindDoc="0" locked="0" layoutInCell="1" hidden="0" allowOverlap="1">
                <wp:simplePos x="0" y="0"/>
                <wp:positionH relativeFrom="character">
                  <wp:posOffset>3442574</wp:posOffset>
                </wp:positionH>
                <wp:positionV relativeFrom="line">
                  <wp:posOffset>-4689</wp:posOffset>
                </wp:positionV>
                <wp:extent cx="82471" cy="102295"/>
                <wp:effectExtent l="0" t="0" r="0" b="0"/>
                <wp:wrapNone/>
                <wp:docPr id="3124" name="对象 3124"/>
                <wp:cNvGraphicFramePr>
                  <a:graphicFrameLocks noChangeAspect="0" noSelect="1"/>
                </wp:cNvGraphicFramePr>
                <a:graphic>
                  <a:graphicData uri="http://schemas.microsoft.com/office/word/2010/wordprocessingInk">
                    <w14:contentPart bwMode="auto" r:id="rId2061">
                      <w14:nvContentPartPr>
                        <w14:cNvContentPartPr/>
                      </w14:nvContentPartPr>
                      <w14:xfrm>
                        <a:off x="0" y="0"/>
                        <a:ext cx="82471" cy="102295"/>
                      </w14:xfrm>
                    </w14:contentPart>
                  </a:graphicData>
                </a:graphic>
              </wp:anchor>
            </w:drawing>
          </mc:Choice>
          <mc:Fallback>
            <w:pict>
              <v:shape type="#_x0000_t75" id="对象 3125" o:spid="_x0000_s3125" fillcolor="#FFFFFF" stroked="t" strokeweight="1.0pt" style="position:absolute;&#10;margin-left:271.06882pt;&#10;margin-top:-0.3692126pt;&#10;width:6.4937825pt;&#10;height:8.054803pt;&#10;z-index:2481;&#10;mso-position-horizontal:absolute;&#10;mso-position-horizontal-relative:char;&#10;mso-position-vertical:absolute;&#10;mso-position-vertical-relative:line;&#10;mso-wrap-distance-left:6.7498426pt;&#10;mso-wrap-distance-right:6.7498426pt;">
                <v:stroke color="#000000"/>
                <v:imagedata r:id="rId2062"/>
                <o:lock selection="t"/>
              </v:shape>
            </w:pict>
          </mc:Fallback>
        </mc:AlternateContent>
      </w:r>
      <w:r>
        <mc:AlternateContent>
          <mc:Choice Requires="wps">
            <w:drawing>
              <wp:anchor distT="0" distB="0" distL="85723" distR="85723" simplePos="0" relativeHeight="2482" behindDoc="0" locked="0" layoutInCell="1" hidden="0" allowOverlap="1">
                <wp:simplePos x="0" y="0"/>
                <wp:positionH relativeFrom="character">
                  <wp:posOffset>3510961</wp:posOffset>
                </wp:positionH>
                <wp:positionV relativeFrom="line">
                  <wp:posOffset>-9433</wp:posOffset>
                </wp:positionV>
                <wp:extent cx="108433" cy="105681"/>
                <wp:effectExtent l="0" t="0" r="0" b="0"/>
                <wp:wrapNone/>
                <wp:docPr id="3127" name="对象 3127"/>
                <wp:cNvGraphicFramePr>
                  <a:graphicFrameLocks noChangeAspect="0" noSelect="1"/>
                </wp:cNvGraphicFramePr>
                <a:graphic>
                  <a:graphicData uri="http://schemas.microsoft.com/office/word/2010/wordprocessingInk">
                    <w14:contentPart bwMode="auto" r:id="rId2063">
                      <w14:nvContentPartPr>
                        <w14:cNvContentPartPr/>
                      </w14:nvContentPartPr>
                      <w14:xfrm>
                        <a:off x="0" y="0"/>
                        <a:ext cx="108433" cy="105681"/>
                      </w14:xfrm>
                    </w14:contentPart>
                  </a:graphicData>
                </a:graphic>
              </wp:anchor>
            </w:drawing>
          </mc:Choice>
          <mc:Fallback>
            <w:pict>
              <v:shape type="#_x0000_t75" id="对象 3128" o:spid="_x0000_s3128" fillcolor="#FFFFFF" stroked="t" strokeweight="1.0pt" style="position:absolute;&#10;margin-left:276.4536pt;&#10;margin-top:-0.7427559pt;&#10;width:8.538033pt;&#10;height:8.321339pt;&#10;z-index:2482;&#10;mso-position-horizontal:absolute;&#10;mso-position-horizontal-relative:char;&#10;mso-position-vertical:absolute;&#10;mso-position-vertical-relative:line;&#10;mso-wrap-distance-left:6.7498426pt;&#10;mso-wrap-distance-right:6.7498426pt;">
                <v:stroke color="#000000"/>
                <v:imagedata r:id="rId2064"/>
                <o:lock selection="t"/>
              </v:shape>
            </w:pict>
          </mc:Fallback>
        </mc:AlternateContent>
      </w:r>
      <w:r>
        <mc:AlternateContent>
          <mc:Choice Requires="wps">
            <w:drawing>
              <wp:anchor distT="0" distB="0" distL="85723" distR="85723" simplePos="0" relativeHeight="2483" behindDoc="0" locked="0" layoutInCell="1" hidden="0" allowOverlap="1">
                <wp:simplePos x="0" y="0"/>
                <wp:positionH relativeFrom="character">
                  <wp:posOffset>4415200</wp:posOffset>
                </wp:positionH>
                <wp:positionV relativeFrom="line">
                  <wp:posOffset>-15617</wp:posOffset>
                </wp:positionV>
                <wp:extent cx="96696" cy="141699"/>
                <wp:effectExtent l="0" t="0" r="0" b="0"/>
                <wp:wrapNone/>
                <wp:docPr id="3130" name="对象 3130"/>
                <wp:cNvGraphicFramePr>
                  <a:graphicFrameLocks noChangeAspect="0" noSelect="1"/>
                </wp:cNvGraphicFramePr>
                <a:graphic>
                  <a:graphicData uri="http://schemas.microsoft.com/office/word/2010/wordprocessingInk">
                    <w14:contentPart bwMode="auto" r:id="rId2065">
                      <w14:nvContentPartPr>
                        <w14:cNvContentPartPr/>
                      </w14:nvContentPartPr>
                      <w14:xfrm>
                        <a:off x="0" y="0"/>
                        <a:ext cx="96696" cy="141699"/>
                      </w14:xfrm>
                    </w14:contentPart>
                  </a:graphicData>
                </a:graphic>
              </wp:anchor>
            </w:drawing>
          </mc:Choice>
          <mc:Fallback>
            <w:pict>
              <v:shape type="#_x0000_t75" id="对象 3131" o:spid="_x0000_s3131" fillcolor="#FFFFFF" stroked="t" strokeweight="1.0pt" style="position:absolute;&#10;margin-left:347.65353pt;&#10;margin-top:-1.2297637pt;&#10;width:7.613936pt;&#10;height:11.157402pt;&#10;z-index:2483;&#10;mso-position-horizontal:absolute;&#10;mso-position-horizontal-relative:char;&#10;mso-position-vertical:absolute;&#10;mso-position-vertical-relative:line;&#10;mso-wrap-distance-left:6.7498426pt;&#10;mso-wrap-distance-right:6.7498426pt;">
                <v:stroke color="#000000"/>
                <v:imagedata r:id="rId2066"/>
                <o:lock selection="t"/>
              </v:shape>
            </w:pict>
          </mc:Fallback>
        </mc:AlternateContent>
      </w:r>
      <w:r>
        <mc:AlternateContent>
          <mc:Choice Requires="wps">
            <w:drawing>
              <wp:anchor distT="0" distB="0" distL="85723" distR="85723" simplePos="0" relativeHeight="2484" behindDoc="0" locked="0" layoutInCell="1" hidden="0" allowOverlap="1">
                <wp:simplePos x="0" y="0"/>
                <wp:positionH relativeFrom="character">
                  <wp:posOffset>4067507</wp:posOffset>
                </wp:positionH>
                <wp:positionV relativeFrom="line">
                  <wp:posOffset>-17181</wp:posOffset>
                </wp:positionV>
                <wp:extent cx="94693" cy="255528"/>
                <wp:effectExtent l="0" t="0" r="0" b="0"/>
                <wp:wrapNone/>
                <wp:docPr id="3133" name="对象 3133"/>
                <wp:cNvGraphicFramePr>
                  <a:graphicFrameLocks noChangeAspect="0" noSelect="1"/>
                </wp:cNvGraphicFramePr>
                <a:graphic>
                  <a:graphicData uri="http://schemas.microsoft.com/office/word/2010/wordprocessingInk">
                    <w14:contentPart bwMode="auto" r:id="rId2067">
                      <w14:nvContentPartPr>
                        <w14:cNvContentPartPr/>
                      </w14:nvContentPartPr>
                      <w14:xfrm>
                        <a:off x="0" y="0"/>
                        <a:ext cx="94693" cy="255528"/>
                      </w14:xfrm>
                    </w14:contentPart>
                  </a:graphicData>
                </a:graphic>
              </wp:anchor>
            </w:drawing>
          </mc:Choice>
          <mc:Fallback>
            <w:pict>
              <v:shape type="#_x0000_t75" id="对象 3134" o:spid="_x0000_s3134" fillcolor="#FFFFFF" stroked="t" strokeweight="1.0pt" style="position:absolute;&#10;margin-left:320.27615pt;&#10;margin-top:-1.3528347pt;&#10;width:7.456147pt;&#10;height:20.120316pt;&#10;z-index:2484;&#10;mso-position-horizontal:absolute;&#10;mso-position-horizontal-relative:char;&#10;mso-position-vertical:absolute;&#10;mso-position-vertical-relative:line;&#10;mso-wrap-distance-left:6.7498426pt;&#10;mso-wrap-distance-right:6.7498426pt;">
                <v:stroke color="#000000"/>
                <v:imagedata r:id="rId2068"/>
                <o:lock selection="t"/>
              </v:shape>
            </w:pict>
          </mc:Fallback>
        </mc:AlternateContent>
      </w:r>
      <w:r>
        <mc:AlternateContent>
          <mc:Choice Requires="wps">
            <w:drawing>
              <wp:anchor distT="0" distB="0" distL="85723" distR="85723" simplePos="0" relativeHeight="2485" behindDoc="0" locked="0" layoutInCell="1" hidden="0" allowOverlap="1">
                <wp:simplePos x="0" y="0"/>
                <wp:positionH relativeFrom="character">
                  <wp:posOffset>3588897</wp:posOffset>
                </wp:positionH>
                <wp:positionV relativeFrom="line">
                  <wp:posOffset>-23199</wp:posOffset>
                </wp:positionV>
                <wp:extent cx="138494" cy="123000"/>
                <wp:effectExtent l="0" t="0" r="0" b="0"/>
                <wp:wrapNone/>
                <wp:docPr id="3136" name="对象 3136"/>
                <wp:cNvGraphicFramePr>
                  <a:graphicFrameLocks noChangeAspect="0" noSelect="1"/>
                </wp:cNvGraphicFramePr>
                <a:graphic>
                  <a:graphicData uri="http://schemas.microsoft.com/office/word/2010/wordprocessingInk">
                    <w14:contentPart bwMode="auto" r:id="rId2069">
                      <w14:nvContentPartPr>
                        <w14:cNvContentPartPr/>
                      </w14:nvContentPartPr>
                      <w14:xfrm>
                        <a:off x="0" y="0"/>
                        <a:ext cx="138494" cy="123000"/>
                      </w14:xfrm>
                    </w14:contentPart>
                  </a:graphicData>
                </a:graphic>
              </wp:anchor>
            </w:drawing>
          </mc:Choice>
          <mc:Fallback>
            <w:pict>
              <v:shape type="#_x0000_t75" id="对象 3137" o:spid="_x0000_s3137" fillcolor="#FFFFFF" stroked="t" strokeweight="1.0pt" style="position:absolute;&#10;margin-left:282.5903pt;&#10;margin-top:-1.8266929pt;&#10;width:10.905046pt;&#10;height:9.6850395pt;&#10;z-index:2485;&#10;mso-position-horizontal:absolute;&#10;mso-position-horizontal-relative:char;&#10;mso-position-vertical:absolute;&#10;mso-position-vertical-relative:line;&#10;mso-wrap-distance-left:6.7498426pt;&#10;mso-wrap-distance-right:6.7498426pt;">
                <v:stroke color="#000000"/>
                <v:imagedata r:id="rId2070"/>
                <o:lock selection="t"/>
              </v:shape>
            </w:pict>
          </mc:Fallback>
        </mc:AlternateContent>
      </w:r>
      <w:r>
        <mc:AlternateContent>
          <mc:Choice Requires="wps">
            <w:drawing>
              <wp:anchor distT="0" distB="0" distL="85723" distR="85723" simplePos="0" relativeHeight="2486" behindDoc="0" locked="0" layoutInCell="1" hidden="0" allowOverlap="1">
                <wp:simplePos x="0" y="0"/>
                <wp:positionH relativeFrom="character">
                  <wp:posOffset>3754432</wp:posOffset>
                </wp:positionH>
                <wp:positionV relativeFrom="line">
                  <wp:posOffset>-32389</wp:posOffset>
                </wp:positionV>
                <wp:extent cx="106561" cy="76271"/>
                <wp:effectExtent l="0" t="0" r="0" b="0"/>
                <wp:wrapNone/>
                <wp:docPr id="3139" name="对象 3139"/>
                <wp:cNvGraphicFramePr>
                  <a:graphicFrameLocks noChangeAspect="0" noSelect="1"/>
                </wp:cNvGraphicFramePr>
                <a:graphic>
                  <a:graphicData uri="http://schemas.microsoft.com/office/word/2010/wordprocessingInk">
                    <w14:contentPart bwMode="auto" r:id="rId2071">
                      <w14:nvContentPartPr>
                        <w14:cNvContentPartPr/>
                      </w14:nvContentPartPr>
                      <w14:xfrm>
                        <a:off x="0" y="0"/>
                        <a:ext cx="106561" cy="76271"/>
                      </w14:xfrm>
                    </w14:contentPart>
                  </a:graphicData>
                </a:graphic>
              </wp:anchor>
            </w:drawing>
          </mc:Choice>
          <mc:Fallback>
            <w:pict>
              <v:shape type="#_x0000_t75" id="对象 3140" o:spid="_x0000_s3140" fillcolor="#FFFFFF" stroked="t" strokeweight="1.0pt" style="position:absolute;&#10;margin-left:295.62463pt;&#10;margin-top:-2.550315pt;&#10;width:8.390635pt;&#10;height:6.0055904pt;&#10;z-index:2486;&#10;mso-position-horizontal:absolute;&#10;mso-position-horizontal-relative:char;&#10;mso-position-vertical:absolute;&#10;mso-position-vertical-relative:line;&#10;mso-wrap-distance-left:6.7498426pt;&#10;mso-wrap-distance-right:6.7498426pt;">
                <v:stroke color="#000000"/>
                <v:imagedata r:id="rId2072"/>
                <o:lock selection="t"/>
              </v:shape>
            </w:pict>
          </mc:Fallback>
        </mc:AlternateContent>
      </w:r>
      <w:r>
        <mc:AlternateContent>
          <mc:Choice Requires="wps">
            <w:drawing>
              <wp:anchor distT="0" distB="0" distL="85723" distR="85723" simplePos="0" relativeHeight="2487" behindDoc="0" locked="0" layoutInCell="1" hidden="0" allowOverlap="1">
                <wp:simplePos x="0" y="0"/>
                <wp:positionH relativeFrom="character">
                  <wp:posOffset>4123016</wp:posOffset>
                </wp:positionH>
                <wp:positionV relativeFrom="line">
                  <wp:posOffset>-37327</wp:posOffset>
                </wp:positionV>
                <wp:extent cx="123190" cy="180618"/>
                <wp:effectExtent l="0" t="0" r="0" b="0"/>
                <wp:wrapNone/>
                <wp:docPr id="3142" name="对象 3142"/>
                <wp:cNvGraphicFramePr>
                  <a:graphicFrameLocks noChangeAspect="0" noSelect="1"/>
                </wp:cNvGraphicFramePr>
                <a:graphic>
                  <a:graphicData uri="http://schemas.microsoft.com/office/word/2010/wordprocessingInk">
                    <w14:contentPart bwMode="auto" r:id="rId2073">
                      <w14:nvContentPartPr>
                        <w14:cNvContentPartPr/>
                      </w14:nvContentPartPr>
                      <w14:xfrm>
                        <a:off x="0" y="0"/>
                        <a:ext cx="123190" cy="180618"/>
                      </w14:xfrm>
                    </w14:contentPart>
                  </a:graphicData>
                </a:graphic>
              </wp:anchor>
            </w:drawing>
          </mc:Choice>
          <mc:Fallback>
            <w:pict>
              <v:shape type="#_x0000_t75" id="对象 3143" o:spid="_x0000_s3143" fillcolor="#FFFFFF" stroked="t" strokeweight="1.0pt" style="position:absolute;&#10;margin-left:324.647pt;&#10;margin-top:-2.9392126pt;&#10;width:9.700002pt;&#10;height:14.2218895pt;&#10;z-index:2487;&#10;mso-position-horizontal:absolute;&#10;mso-position-horizontal-relative:char;&#10;mso-position-vertical:absolute;&#10;mso-position-vertical-relative:line;&#10;mso-wrap-distance-left:6.7498426pt;&#10;mso-wrap-distance-right:6.7498426pt;">
                <v:stroke color="#000000"/>
                <v:imagedata r:id="rId2074"/>
                <o:lock selection="t"/>
              </v:shape>
            </w:pict>
          </mc:Fallback>
        </mc:AlternateContent>
      </w:r>
      <w:r>
        <mc:AlternateContent>
          <mc:Choice Requires="wps">
            <w:drawing>
              <wp:anchor distT="0" distB="0" distL="85723" distR="85723" simplePos="0" relativeHeight="2488" behindDoc="0" locked="0" layoutInCell="1" hidden="0" allowOverlap="1">
                <wp:simplePos x="0" y="0"/>
                <wp:positionH relativeFrom="character">
                  <wp:posOffset>4319946</wp:posOffset>
                </wp:positionH>
                <wp:positionV relativeFrom="line">
                  <wp:posOffset>-41709</wp:posOffset>
                </wp:positionV>
                <wp:extent cx="91327" cy="122255"/>
                <wp:effectExtent l="0" t="0" r="0" b="0"/>
                <wp:wrapNone/>
                <wp:docPr id="3145" name="对象 3145"/>
                <wp:cNvGraphicFramePr>
                  <a:graphicFrameLocks noChangeAspect="0" noSelect="1"/>
                </wp:cNvGraphicFramePr>
                <a:graphic>
                  <a:graphicData uri="http://schemas.microsoft.com/office/word/2010/wordprocessingInk">
                    <w14:contentPart bwMode="auto" r:id="rId2075">
                      <w14:nvContentPartPr>
                        <w14:cNvContentPartPr/>
                      </w14:nvContentPartPr>
                      <w14:xfrm>
                        <a:off x="0" y="0"/>
                        <a:ext cx="91327" cy="122255"/>
                      </w14:xfrm>
                    </w14:contentPart>
                  </a:graphicData>
                </a:graphic>
              </wp:anchor>
            </w:drawing>
          </mc:Choice>
          <mc:Fallback>
            <w:pict>
              <v:shape type="#_x0000_t75" id="对象 3146" o:spid="_x0000_s3146" fillcolor="#FFFFFF" stroked="t" strokeweight="1.0pt" style="position:absolute;&#10;margin-left:340.15323pt;&#10;margin-top:-3.2841733pt;&#10;width:7.1911745pt;&#10;height:9.626456pt;&#10;z-index:2488;&#10;mso-position-horizontal:absolute;&#10;mso-position-horizontal-relative:char;&#10;mso-position-vertical:absolute;&#10;mso-position-vertical-relative:line;&#10;mso-wrap-distance-left:6.7498426pt;&#10;mso-wrap-distance-right:6.7498426pt;">
                <v:stroke color="#000000"/>
                <v:imagedata r:id="rId2076"/>
                <o:lock selection="t"/>
              </v:shape>
            </w:pict>
          </mc:Fallback>
        </mc:AlternateContent>
      </w:r>
      <w:r>
        <mc:AlternateContent>
          <mc:Choice Requires="wps">
            <w:drawing>
              <wp:anchor distT="0" distB="0" distL="85723" distR="85723" simplePos="0" relativeHeight="2489" behindDoc="0" locked="0" layoutInCell="1" hidden="0" allowOverlap="1">
                <wp:simplePos x="0" y="0"/>
                <wp:positionH relativeFrom="character">
                  <wp:posOffset>3519243</wp:posOffset>
                </wp:positionH>
                <wp:positionV relativeFrom="line">
                  <wp:posOffset>-77632</wp:posOffset>
                </wp:positionV>
                <wp:extent cx="151548" cy="310507"/>
                <wp:effectExtent l="0" t="0" r="0" b="0"/>
                <wp:wrapNone/>
                <wp:docPr id="3148" name="对象 3148"/>
                <wp:cNvGraphicFramePr>
                  <a:graphicFrameLocks noChangeAspect="0" noSelect="1"/>
                </wp:cNvGraphicFramePr>
                <a:graphic>
                  <a:graphicData uri="http://schemas.microsoft.com/office/word/2010/wordprocessingInk">
                    <w14:contentPart bwMode="auto" r:id="rId2077">
                      <w14:nvContentPartPr>
                        <w14:cNvContentPartPr/>
                      </w14:nvContentPartPr>
                      <w14:xfrm>
                        <a:off x="0" y="0"/>
                        <a:ext cx="151548" cy="310507"/>
                      </w14:xfrm>
                    </w14:contentPart>
                  </a:graphicData>
                </a:graphic>
              </wp:anchor>
            </w:drawing>
          </mc:Choice>
          <mc:Fallback>
            <w:pict>
              <v:shape type="#_x0000_t75" id="对象 3149" o:spid="_x0000_s3149" fillcolor="#FFFFFF" stroked="t" strokeweight="1.0pt" style="position:absolute;&#10;margin-left:277.10574pt;&#10;margin-top:-6.112756pt;&#10;width:11.932916pt;&#10;height:24.44937pt;&#10;z-index:2489;&#10;mso-position-horizontal:absolute;&#10;mso-position-horizontal-relative:char;&#10;mso-position-vertical:absolute;&#10;mso-position-vertical-relative:line;&#10;mso-wrap-distance-left:6.7498426pt;&#10;mso-wrap-distance-right:6.7498426pt;">
                <v:stroke color="#000000"/>
                <v:imagedata r:id="rId2078"/>
                <o:lock selection="t"/>
              </v:shape>
            </w:pict>
          </mc:Fallback>
        </mc:AlternateContent>
      </w:r>
    </w:p>
    <w:p>
      <w:pPr>
        <w:rPr>
          <w:rFonts w:hint="eastAsia"/>
        </w:rPr>
      </w:pPr>
      <w:r>
        <w:rPr>
          <w:rFonts w:hint="eastAsia"/>
        </w:rPr>
        <w:t>练习4:CIE XYZ色度图的主要问题</w:t>
      </w:r>
    </w:p>
    <w:p>
      <w:pPr>
        <w:rPr>
          <w:rFonts w:hint="eastAsia"/>
        </w:rPr>
      </w:pPr>
      <w:r>
        <mc:AlternateContent>
          <mc:Choice Requires="wps">
            <w:drawing>
              <wp:anchor distT="0" distB="0" distL="85723" distR="85723" simplePos="0" relativeHeight="2183" behindDoc="0" locked="0" layoutInCell="1" hidden="0" allowOverlap="1">
                <wp:simplePos x="0" y="0"/>
                <wp:positionH relativeFrom="character">
                  <wp:posOffset>343785</wp:posOffset>
                </wp:positionH>
                <wp:positionV relativeFrom="line">
                  <wp:posOffset>96317</wp:posOffset>
                </wp:positionV>
                <wp:extent cx="22189" cy="22084"/>
                <wp:effectExtent l="0" t="0" r="0" b="0"/>
                <wp:wrapNone/>
                <wp:docPr id="3151" name="对象 3151"/>
                <wp:cNvGraphicFramePr>
                  <a:graphicFrameLocks noChangeAspect="0" noSelect="1"/>
                </wp:cNvGraphicFramePr>
                <a:graphic>
                  <a:graphicData uri="http://schemas.microsoft.com/office/word/2010/wordprocessingInk">
                    <w14:contentPart bwMode="auto" r:id="rId2079">
                      <w14:nvContentPartPr>
                        <w14:cNvContentPartPr/>
                      </w14:nvContentPartPr>
                      <w14:xfrm>
                        <a:off x="0" y="0"/>
                        <a:ext cx="22189" cy="22084"/>
                      </w14:xfrm>
                    </w14:contentPart>
                  </a:graphicData>
                </a:graphic>
              </wp:anchor>
            </w:drawing>
          </mc:Choice>
          <mc:Fallback>
            <w:pict>
              <v:shape type="#_x0000_t75" id="对象 3152" o:spid="_x0000_s3152" fillcolor="#FFFFFF" stroked="t" strokeweight="1.0pt" style="position:absolute;&#10;margin-left:27.069685pt;&#10;margin-top:7.584016pt;&#10;width:1.7471658pt;&#10;height:1.7389762pt;&#10;z-index:2183;&#10;mso-position-horizontal:absolute;&#10;mso-position-horizontal-relative:char;&#10;mso-position-vertical:absolute;&#10;mso-position-vertical-relative:line;&#10;mso-wrap-distance-left:6.7498426pt;&#10;mso-wrap-distance-right:6.7498426pt;">
                <v:stroke color="#000000"/>
                <v:imagedata r:id="rId2080"/>
                <o:lock selection="t"/>
              </v:shape>
            </w:pict>
          </mc:Fallback>
        </mc:AlternateContent>
      </w:r>
      <w:r>
        <mc:AlternateContent>
          <mc:Choice Requires="wps">
            <w:drawing>
              <wp:anchor distT="0" distB="0" distL="85723" distR="85723" simplePos="0" relativeHeight="2184" behindDoc="0" locked="0" layoutInCell="1" hidden="0" allowOverlap="1">
                <wp:simplePos x="0" y="0"/>
                <wp:positionH relativeFrom="character">
                  <wp:posOffset>321471</wp:posOffset>
                </wp:positionH>
                <wp:positionV relativeFrom="line">
                  <wp:posOffset>20350</wp:posOffset>
                </wp:positionV>
                <wp:extent cx="85179" cy="49489"/>
                <wp:effectExtent l="0" t="0" r="0" b="0"/>
                <wp:wrapNone/>
                <wp:docPr id="3154" name="对象 3154"/>
                <wp:cNvGraphicFramePr>
                  <a:graphicFrameLocks noChangeAspect="0" noSelect="1"/>
                </wp:cNvGraphicFramePr>
                <a:graphic>
                  <a:graphicData uri="http://schemas.microsoft.com/office/word/2010/wordprocessingInk">
                    <w14:contentPart bwMode="auto" r:id="rId2081">
                      <w14:nvContentPartPr>
                        <w14:cNvContentPartPr/>
                      </w14:nvContentPartPr>
                      <w14:xfrm>
                        <a:off x="0" y="0"/>
                        <a:ext cx="85179" cy="49489"/>
                      </w14:xfrm>
                    </w14:contentPart>
                  </a:graphicData>
                </a:graphic>
              </wp:anchor>
            </w:drawing>
          </mc:Choice>
          <mc:Fallback>
            <w:pict>
              <v:shape type="#_x0000_t75" id="对象 3155" o:spid="_x0000_s3155" fillcolor="#FFFFFF" stroked="t" strokeweight="1.0pt" style="position:absolute;&#10;margin-left:25.312677pt;&#10;margin-top:1.6023622pt;&#10;width:6.7070856pt;&#10;height:3.8968499pt;&#10;z-index:2184;&#10;mso-position-horizontal:absolute;&#10;mso-position-horizontal-relative:char;&#10;mso-position-vertical:absolute;&#10;mso-position-vertical-relative:line;&#10;mso-wrap-distance-left:6.7498426pt;&#10;mso-wrap-distance-right:6.7498426pt;">
                <v:stroke color="#000000"/>
                <v:imagedata r:id="rId2082"/>
                <o:lock selection="t"/>
              </v:shape>
            </w:pict>
          </mc:Fallback>
        </mc:AlternateContent>
      </w:r>
      <w:r>
        <mc:AlternateContent>
          <mc:Choice Requires="wps">
            <w:drawing>
              <wp:anchor distT="0" distB="0" distL="85723" distR="85723" simplePos="0" relativeHeight="2185" behindDoc="0" locked="0" layoutInCell="1" hidden="0" allowOverlap="1">
                <wp:simplePos x="0" y="0"/>
                <wp:positionH relativeFrom="character">
                  <wp:posOffset>349158</wp:posOffset>
                </wp:positionH>
                <wp:positionV relativeFrom="line">
                  <wp:posOffset>-24036</wp:posOffset>
                </wp:positionV>
                <wp:extent cx="52614" cy="196350"/>
                <wp:effectExtent l="0" t="0" r="0" b="0"/>
                <wp:wrapNone/>
                <wp:docPr id="3157" name="对象 3157"/>
                <wp:cNvGraphicFramePr>
                  <a:graphicFrameLocks noChangeAspect="0" noSelect="1"/>
                </wp:cNvGraphicFramePr>
                <a:graphic>
                  <a:graphicData uri="http://schemas.microsoft.com/office/word/2010/wordprocessingInk">
                    <w14:contentPart bwMode="auto" r:id="rId2083">
                      <w14:nvContentPartPr>
                        <w14:cNvContentPartPr/>
                      </w14:nvContentPartPr>
                      <w14:xfrm>
                        <a:off x="0" y="0"/>
                        <a:ext cx="52614" cy="196350"/>
                      </w14:xfrm>
                    </w14:contentPart>
                  </a:graphicData>
                </a:graphic>
              </wp:anchor>
            </w:drawing>
          </mc:Choice>
          <mc:Fallback>
            <w:pict>
              <v:shape type="#_x0000_t75" id="对象 3158" o:spid="_x0000_s3158" fillcolor="#FFFFFF" stroked="t" strokeweight="1.0pt" style="position:absolute;&#10;margin-left:27.492756pt;&#10;margin-top:-1.8925985pt;&#10;width:4.142913pt;&#10;height:15.460629pt;&#10;z-index:2185;&#10;mso-position-horizontal:absolute;&#10;mso-position-horizontal-relative:char;&#10;mso-position-vertical:absolute;&#10;mso-position-vertical-relative:line;&#10;mso-wrap-distance-left:6.7498426pt;&#10;mso-wrap-distance-right:6.7498426pt;">
                <v:stroke color="#000000"/>
                <v:imagedata r:id="rId2084"/>
                <o:lock selection="t"/>
              </v:shape>
            </w:pict>
          </mc:Fallback>
        </mc:AlternateContent>
      </w:r>
      <w:r>
        <mc:AlternateContent>
          <mc:Choice Requires="wps">
            <w:drawing>
              <wp:anchor distT="0" distB="0" distL="85723" distR="85723" simplePos="0" relativeHeight="2186" behindDoc="0" locked="0" layoutInCell="1" hidden="0" allowOverlap="1">
                <wp:simplePos x="0" y="0"/>
                <wp:positionH relativeFrom="character">
                  <wp:posOffset>1164660</wp:posOffset>
                </wp:positionH>
                <wp:positionV relativeFrom="line">
                  <wp:posOffset>175929</wp:posOffset>
                </wp:positionV>
                <wp:extent cx="204228" cy="59054"/>
                <wp:effectExtent l="0" t="0" r="0" b="0"/>
                <wp:wrapNone/>
                <wp:docPr id="3160" name="对象 3160"/>
                <wp:cNvGraphicFramePr>
                  <a:graphicFrameLocks noChangeAspect="0" noSelect="1"/>
                </wp:cNvGraphicFramePr>
                <a:graphic>
                  <a:graphicData uri="http://schemas.microsoft.com/office/word/2010/wordprocessingInk">
                    <w14:contentPart bwMode="auto" r:id="rId2085">
                      <w14:nvContentPartPr>
                        <w14:cNvContentPartPr/>
                      </w14:nvContentPartPr>
                      <w14:xfrm>
                        <a:off x="0" y="0"/>
                        <a:ext cx="204228" cy="59054"/>
                      </w14:xfrm>
                    </w14:contentPart>
                  </a:graphicData>
                </a:graphic>
              </wp:anchor>
            </w:drawing>
          </mc:Choice>
          <mc:Fallback>
            <w:pict>
              <v:shape type="#_x0000_t75" id="对象 3161" o:spid="_x0000_s3161" fillcolor="#FFFFFF" stroked="t" strokeweight="1.0pt" style="position:absolute;&#10;margin-left:91.70551pt;&#10;margin-top:13.852677pt;&#10;width:16.080948pt;&#10;height:4.6499996pt;&#10;z-index:2186;&#10;mso-position-horizontal:absolute;&#10;mso-position-horizontal-relative:char;&#10;mso-position-vertical:absolute;&#10;mso-position-vertical-relative:line;&#10;mso-wrap-distance-left:6.7498426pt;&#10;mso-wrap-distance-right:6.7498426pt;">
                <v:stroke color="#000000"/>
                <v:imagedata r:id="rId2086"/>
                <o:lock selection="t"/>
              </v:shape>
            </w:pict>
          </mc:Fallback>
        </mc:AlternateContent>
      </w:r>
      <w:r>
        <mc:AlternateContent>
          <mc:Choice Requires="wps">
            <w:drawing>
              <wp:anchor distT="0" distB="0" distL="85723" distR="85723" simplePos="0" relativeHeight="2187" behindDoc="0" locked="0" layoutInCell="1" hidden="0" allowOverlap="1">
                <wp:simplePos x="0" y="0"/>
                <wp:positionH relativeFrom="character">
                  <wp:posOffset>460935</wp:posOffset>
                </wp:positionH>
                <wp:positionV relativeFrom="line">
                  <wp:posOffset>158935</wp:posOffset>
                </wp:positionV>
                <wp:extent cx="35123" cy="18756"/>
                <wp:effectExtent l="0" t="0" r="0" b="0"/>
                <wp:wrapNone/>
                <wp:docPr id="3163" name="对象 3163"/>
                <wp:cNvGraphicFramePr>
                  <a:graphicFrameLocks noChangeAspect="0" noSelect="1"/>
                </wp:cNvGraphicFramePr>
                <a:graphic>
                  <a:graphicData uri="http://schemas.microsoft.com/office/word/2010/wordprocessingInk">
                    <w14:contentPart bwMode="auto" r:id="rId2087">
                      <w14:nvContentPartPr>
                        <w14:cNvContentPartPr/>
                      </w14:nvContentPartPr>
                      <w14:xfrm>
                        <a:off x="0" y="0"/>
                        <a:ext cx="35123" cy="18756"/>
                      </w14:xfrm>
                    </w14:contentPart>
                  </a:graphicData>
                </a:graphic>
              </wp:anchor>
            </w:drawing>
          </mc:Choice>
          <mc:Fallback>
            <w:pict>
              <v:shape type="#_x0000_t75" id="对象 3164" o:spid="_x0000_s3164" fillcolor="#FFFFFF" stroked="t" strokeweight="1.0pt" style="position:absolute;&#10;margin-left:36.294094pt;&#10;margin-top:12.514567pt;&#10;width:2.7656686pt;&#10;height:1.4768504pt;&#10;z-index:2187;&#10;mso-position-horizontal:absolute;&#10;mso-position-horizontal-relative:char;&#10;mso-position-vertical:absolute;&#10;mso-position-vertical-relative:line;&#10;mso-wrap-distance-left:6.7498426pt;&#10;mso-wrap-distance-right:6.7498426pt;">
                <v:stroke color="#000000"/>
                <v:imagedata r:id="rId2088"/>
                <o:lock selection="t"/>
              </v:shape>
            </w:pict>
          </mc:Fallback>
        </mc:AlternateContent>
      </w:r>
      <w:r>
        <mc:AlternateContent>
          <mc:Choice Requires="wps">
            <w:drawing>
              <wp:anchor distT="0" distB="0" distL="85723" distR="85723" simplePos="0" relativeHeight="2188" behindDoc="0" locked="0" layoutInCell="1" hidden="0" allowOverlap="1">
                <wp:simplePos x="0" y="0"/>
                <wp:positionH relativeFrom="character">
                  <wp:posOffset>986973</wp:posOffset>
                </wp:positionH>
                <wp:positionV relativeFrom="line">
                  <wp:posOffset>157782</wp:posOffset>
                </wp:positionV>
                <wp:extent cx="60328" cy="30211"/>
                <wp:effectExtent l="0" t="0" r="0" b="0"/>
                <wp:wrapNone/>
                <wp:docPr id="3166" name="对象 3166"/>
                <wp:cNvGraphicFramePr>
                  <a:graphicFrameLocks noChangeAspect="0" noSelect="1"/>
                </wp:cNvGraphicFramePr>
                <a:graphic>
                  <a:graphicData uri="http://schemas.microsoft.com/office/word/2010/wordprocessingInk">
                    <w14:contentPart bwMode="auto" r:id="rId2089">
                      <w14:nvContentPartPr>
                        <w14:cNvContentPartPr/>
                      </w14:nvContentPartPr>
                      <w14:xfrm>
                        <a:off x="0" y="0"/>
                        <a:ext cx="60328" cy="30211"/>
                      </w14:xfrm>
                    </w14:contentPart>
                  </a:graphicData>
                </a:graphic>
              </wp:anchor>
            </w:drawing>
          </mc:Choice>
          <mc:Fallback>
            <w:pict>
              <v:shape type="#_x0000_t75" id="对象 3167" o:spid="_x0000_s3167" fillcolor="#FFFFFF" stroked="t" strokeweight="1.0pt" style="position:absolute;&#10;margin-left:77.71441pt;&#10;margin-top:12.42378pt;&#10;width:4.750313pt;&#10;height:2.3788972pt;&#10;z-index:2188;&#10;mso-position-horizontal:absolute;&#10;mso-position-horizontal-relative:char;&#10;mso-position-vertical:absolute;&#10;mso-position-vertical-relative:line;&#10;mso-wrap-distance-left:6.7498426pt;&#10;mso-wrap-distance-right:6.7498426pt;">
                <v:stroke color="#000000"/>
                <v:imagedata r:id="rId2090"/>
                <o:lock selection="t"/>
              </v:shape>
            </w:pict>
          </mc:Fallback>
        </mc:AlternateContent>
      </w:r>
      <w:r>
        <mc:AlternateContent>
          <mc:Choice Requires="wps">
            <w:drawing>
              <wp:anchor distT="0" distB="0" distL="85723" distR="85723" simplePos="0" relativeHeight="2189" behindDoc="0" locked="0" layoutInCell="1" hidden="0" allowOverlap="1">
                <wp:simplePos x="0" y="0"/>
                <wp:positionH relativeFrom="character">
                  <wp:posOffset>1104540</wp:posOffset>
                </wp:positionH>
                <wp:positionV relativeFrom="line">
                  <wp:posOffset>117487</wp:posOffset>
                </wp:positionV>
                <wp:extent cx="66706" cy="124819"/>
                <wp:effectExtent l="0" t="0" r="0" b="0"/>
                <wp:wrapNone/>
                <wp:docPr id="3169" name="对象 3169"/>
                <wp:cNvGraphicFramePr>
                  <a:graphicFrameLocks noChangeAspect="0" noSelect="1"/>
                </wp:cNvGraphicFramePr>
                <a:graphic>
                  <a:graphicData uri="http://schemas.microsoft.com/office/word/2010/wordprocessingInk">
                    <w14:contentPart bwMode="auto" r:id="rId2091">
                      <w14:nvContentPartPr>
                        <w14:cNvContentPartPr/>
                      </w14:nvContentPartPr>
                      <w14:xfrm>
                        <a:off x="0" y="0"/>
                        <a:ext cx="66706" cy="124819"/>
                      </w14:xfrm>
                    </w14:contentPart>
                  </a:graphicData>
                </a:graphic>
              </wp:anchor>
            </w:drawing>
          </mc:Choice>
          <mc:Fallback>
            <w:pict>
              <v:shape type="#_x0000_t75" id="对象 3170" o:spid="_x0000_s3170" fillcolor="#FFFFFF" stroked="t" strokeweight="1.0pt" style="position:absolute;&#10;margin-left:86.97166pt;&#10;margin-top:9.250945pt;&#10;width:5.2525177pt;&#10;height:9.828345pt;&#10;z-index:2189;&#10;mso-position-horizontal:absolute;&#10;mso-position-horizontal-relative:char;&#10;mso-position-vertical:absolute;&#10;mso-position-vertical-relative:line;&#10;mso-wrap-distance-left:6.7498426pt;&#10;mso-wrap-distance-right:6.7498426pt;">
                <v:stroke color="#000000"/>
                <v:imagedata r:id="rId2092"/>
                <o:lock selection="t"/>
              </v:shape>
            </w:pict>
          </mc:Fallback>
        </mc:AlternateContent>
      </w:r>
      <w:r>
        <mc:AlternateContent>
          <mc:Choice Requires="wps">
            <w:drawing>
              <wp:anchor distT="0" distB="0" distL="85723" distR="85723" simplePos="0" relativeHeight="2190" behindDoc="0" locked="0" layoutInCell="1" hidden="0" allowOverlap="1">
                <wp:simplePos x="0" y="0"/>
                <wp:positionH relativeFrom="character">
                  <wp:posOffset>988211</wp:posOffset>
                </wp:positionH>
                <wp:positionV relativeFrom="line">
                  <wp:posOffset>109060</wp:posOffset>
                </wp:positionV>
                <wp:extent cx="48016" cy="33814"/>
                <wp:effectExtent l="0" t="0" r="0" b="0"/>
                <wp:wrapNone/>
                <wp:docPr id="3172" name="对象 3172"/>
                <wp:cNvGraphicFramePr>
                  <a:graphicFrameLocks noChangeAspect="0" noSelect="1"/>
                </wp:cNvGraphicFramePr>
                <a:graphic>
                  <a:graphicData uri="http://schemas.microsoft.com/office/word/2010/wordprocessingInk">
                    <w14:contentPart bwMode="auto" r:id="rId2093">
                      <w14:nvContentPartPr>
                        <w14:cNvContentPartPr/>
                      </w14:nvContentPartPr>
                      <w14:xfrm>
                        <a:off x="0" y="0"/>
                        <a:ext cx="48016" cy="33814"/>
                      </w14:xfrm>
                    </w14:contentPart>
                  </a:graphicData>
                </a:graphic>
              </wp:anchor>
            </w:drawing>
          </mc:Choice>
          <mc:Fallback>
            <w:pict>
              <v:shape type="#_x0000_t75" id="对象 3173" o:spid="_x0000_s3173" fillcolor="#FFFFFF" stroked="t" strokeweight="1.0pt" style="position:absolute;&#10;margin-left:77.81189pt;&#10;margin-top:8.587401pt;&#10;width:3.78079pt;&#10;height:2.6625197pt;&#10;z-index:2190;&#10;mso-position-horizontal:absolute;&#10;mso-position-horizontal-relative:char;&#10;mso-position-vertical:absolute;&#10;mso-position-vertical-relative:line;&#10;mso-wrap-distance-left:6.7498426pt;&#10;mso-wrap-distance-right:6.7498426pt;">
                <v:stroke color="#000000"/>
                <v:imagedata r:id="rId2094"/>
                <o:lock selection="t"/>
              </v:shape>
            </w:pict>
          </mc:Fallback>
        </mc:AlternateContent>
      </w:r>
      <w:r>
        <mc:AlternateContent>
          <mc:Choice Requires="wps">
            <w:drawing>
              <wp:anchor distT="0" distB="0" distL="85723" distR="85723" simplePos="0" relativeHeight="2191" behindDoc="0" locked="0" layoutInCell="1" hidden="0" allowOverlap="1">
                <wp:simplePos x="0" y="0"/>
                <wp:positionH relativeFrom="character">
                  <wp:posOffset>1563222</wp:posOffset>
                </wp:positionH>
                <wp:positionV relativeFrom="line">
                  <wp:posOffset>107775</wp:posOffset>
                </wp:positionV>
                <wp:extent cx="130451" cy="142943"/>
                <wp:effectExtent l="0" t="0" r="0" b="0"/>
                <wp:wrapNone/>
                <wp:docPr id="3175" name="对象 3175"/>
                <wp:cNvGraphicFramePr>
                  <a:graphicFrameLocks noChangeAspect="0" noSelect="1"/>
                </wp:cNvGraphicFramePr>
                <a:graphic>
                  <a:graphicData uri="http://schemas.microsoft.com/office/word/2010/wordprocessingInk">
                    <w14:contentPart bwMode="auto" r:id="rId2095">
                      <w14:nvContentPartPr>
                        <w14:cNvContentPartPr/>
                      </w14:nvContentPartPr>
                      <w14:xfrm>
                        <a:off x="0" y="0"/>
                        <a:ext cx="130451" cy="142943"/>
                      </w14:xfrm>
                    </w14:contentPart>
                  </a:graphicData>
                </a:graphic>
              </wp:anchor>
            </w:drawing>
          </mc:Choice>
          <mc:Fallback>
            <w:pict>
              <v:shape type="#_x0000_t75" id="对象 3176" o:spid="_x0000_s3176" fillcolor="#FFFFFF" stroked="t" strokeweight="1.0pt" style="position:absolute;&#10;margin-left:123.08835pt;&#10;margin-top:8.4862995pt;&#10;width:10.271809pt;&#10;height:11.255354pt;&#10;z-index:2191;&#10;mso-position-horizontal:absolute;&#10;mso-position-horizontal-relative:char;&#10;mso-position-vertical:absolute;&#10;mso-position-vertical-relative:line;&#10;mso-wrap-distance-left:6.7498426pt;&#10;mso-wrap-distance-right:6.7498426pt;">
                <v:stroke color="#000000"/>
                <v:imagedata r:id="rId2096"/>
                <o:lock selection="t"/>
              </v:shape>
            </w:pict>
          </mc:Fallback>
        </mc:AlternateContent>
      </w:r>
      <w:r>
        <mc:AlternateContent>
          <mc:Choice Requires="wps">
            <w:drawing>
              <wp:anchor distT="0" distB="0" distL="85723" distR="85723" simplePos="0" relativeHeight="2192" behindDoc="0" locked="0" layoutInCell="1" hidden="0" allowOverlap="1">
                <wp:simplePos x="0" y="0"/>
                <wp:positionH relativeFrom="character">
                  <wp:posOffset>572380</wp:posOffset>
                </wp:positionH>
                <wp:positionV relativeFrom="line">
                  <wp:posOffset>97032</wp:posOffset>
                </wp:positionV>
                <wp:extent cx="159216" cy="114015"/>
                <wp:effectExtent l="0" t="0" r="0" b="0"/>
                <wp:wrapNone/>
                <wp:docPr id="3178" name="对象 3178"/>
                <wp:cNvGraphicFramePr>
                  <a:graphicFrameLocks noChangeAspect="0" noSelect="1"/>
                </wp:cNvGraphicFramePr>
                <a:graphic>
                  <a:graphicData uri="http://schemas.microsoft.com/office/word/2010/wordprocessingInk">
                    <w14:contentPart bwMode="auto" r:id="rId2097">
                      <w14:nvContentPartPr>
                        <w14:cNvContentPartPr/>
                      </w14:nvContentPartPr>
                      <w14:xfrm>
                        <a:off x="0" y="0"/>
                        <a:ext cx="159216" cy="114015"/>
                      </w14:xfrm>
                    </w14:contentPart>
                  </a:graphicData>
                </a:graphic>
              </wp:anchor>
            </w:drawing>
          </mc:Choice>
          <mc:Fallback>
            <w:pict>
              <v:shape type="#_x0000_t75" id="对象 3179" o:spid="_x0000_s3179" fillcolor="#FFFFFF" stroked="t" strokeweight="1.0pt" style="position:absolute;&#10;margin-left:45.06929pt;&#10;margin-top:7.6403933pt;&#10;width:12.536769pt;&#10;height:8.977559pt;&#10;z-index:2192;&#10;mso-position-horizontal:absolute;&#10;mso-position-horizontal-relative:char;&#10;mso-position-vertical:absolute;&#10;mso-position-vertical-relative:line;&#10;mso-wrap-distance-left:6.7498426pt;&#10;mso-wrap-distance-right:6.7498426pt;">
                <v:stroke color="#000000"/>
                <v:imagedata r:id="rId2098"/>
                <o:lock selection="t"/>
              </v:shape>
            </w:pict>
          </mc:Fallback>
        </mc:AlternateContent>
      </w:r>
      <w:r>
        <mc:AlternateContent>
          <mc:Choice Requires="wps">
            <w:drawing>
              <wp:anchor distT="0" distB="0" distL="85723" distR="85723" simplePos="0" relativeHeight="2193" behindDoc="0" locked="0" layoutInCell="1" hidden="0" allowOverlap="1">
                <wp:simplePos x="0" y="0"/>
                <wp:positionH relativeFrom="character">
                  <wp:posOffset>1199990</wp:posOffset>
                </wp:positionH>
                <wp:positionV relativeFrom="line">
                  <wp:posOffset>92167</wp:posOffset>
                </wp:positionV>
                <wp:extent cx="66470" cy="80460"/>
                <wp:effectExtent l="0" t="0" r="0" b="0"/>
                <wp:wrapNone/>
                <wp:docPr id="3181" name="对象 3181"/>
                <wp:cNvGraphicFramePr>
                  <a:graphicFrameLocks noChangeAspect="0" noSelect="1"/>
                </wp:cNvGraphicFramePr>
                <a:graphic>
                  <a:graphicData uri="http://schemas.microsoft.com/office/word/2010/wordprocessingInk">
                    <w14:contentPart bwMode="auto" r:id="rId2099">
                      <w14:nvContentPartPr>
                        <w14:cNvContentPartPr/>
                      </w14:nvContentPartPr>
                      <w14:xfrm>
                        <a:off x="0" y="0"/>
                        <a:ext cx="66470" cy="80460"/>
                      </w14:xfrm>
                    </w14:contentPart>
                  </a:graphicData>
                </a:graphic>
              </wp:anchor>
            </w:drawing>
          </mc:Choice>
          <mc:Fallback>
            <w:pict>
              <v:shape type="#_x0000_t75" id="对象 3182" o:spid="_x0000_s3182" fillcolor="#FFFFFF" stroked="t" strokeweight="1.0pt" style="position:absolute;&#10;margin-left:94.487404pt;&#10;margin-top:7.257323pt;&#10;width:5.233933pt;&#10;height:6.3355107pt;&#10;z-index:2193;&#10;mso-position-horizontal:absolute;&#10;mso-position-horizontal-relative:char;&#10;mso-position-vertical:absolute;&#10;mso-position-vertical-relative:line;&#10;mso-wrap-distance-left:6.7498426pt;&#10;mso-wrap-distance-right:6.7498426pt;">
                <v:stroke color="#000000"/>
                <v:imagedata r:id="rId2100"/>
                <o:lock selection="t"/>
              </v:shape>
            </w:pict>
          </mc:Fallback>
        </mc:AlternateContent>
      </w:r>
      <w:r>
        <mc:AlternateContent>
          <mc:Choice Requires="wps">
            <w:drawing>
              <wp:anchor distT="0" distB="0" distL="85723" distR="85723" simplePos="0" relativeHeight="2194" behindDoc="0" locked="0" layoutInCell="1" hidden="0" allowOverlap="1">
                <wp:simplePos x="0" y="0"/>
                <wp:positionH relativeFrom="character">
                  <wp:posOffset>1588803</wp:posOffset>
                </wp:positionH>
                <wp:positionV relativeFrom="line">
                  <wp:posOffset>90419</wp:posOffset>
                </wp:positionV>
                <wp:extent cx="79632" cy="71253"/>
                <wp:effectExtent l="0" t="0" r="0" b="0"/>
                <wp:wrapNone/>
                <wp:docPr id="3184" name="对象 3184"/>
                <wp:cNvGraphicFramePr>
                  <a:graphicFrameLocks noChangeAspect="0" noSelect="1"/>
                </wp:cNvGraphicFramePr>
                <a:graphic>
                  <a:graphicData uri="http://schemas.microsoft.com/office/word/2010/wordprocessingInk">
                    <w14:contentPart bwMode="auto" r:id="rId2101">
                      <w14:nvContentPartPr>
                        <w14:cNvContentPartPr/>
                      </w14:nvContentPartPr>
                      <w14:xfrm>
                        <a:off x="0" y="0"/>
                        <a:ext cx="79632" cy="71253"/>
                      </w14:xfrm>
                    </w14:contentPart>
                  </a:graphicData>
                </a:graphic>
              </wp:anchor>
            </w:drawing>
          </mc:Choice>
          <mc:Fallback>
            <w:pict>
              <v:shape type="#_x0000_t75" id="对象 3185" o:spid="_x0000_s3185" fillcolor="#FFFFFF" stroked="t" strokeweight="1.0pt" style="position:absolute;&#10;margin-left:125.10259pt;&#10;margin-top:7.1196065pt;&#10;width:6.270237pt;&#10;height:5.6104727pt;&#10;z-index:2194;&#10;mso-position-horizontal:absolute;&#10;mso-position-horizontal-relative:char;&#10;mso-position-vertical:absolute;&#10;mso-position-vertical-relative:line;&#10;mso-wrap-distance-left:6.7498426pt;&#10;mso-wrap-distance-right:6.7498426pt;">
                <v:stroke color="#000000"/>
                <v:imagedata r:id="rId2102"/>
                <o:lock selection="t"/>
              </v:shape>
            </w:pict>
          </mc:Fallback>
        </mc:AlternateContent>
      </w:r>
      <w:r>
        <mc:AlternateContent>
          <mc:Choice Requires="wps">
            <w:drawing>
              <wp:anchor distT="0" distB="0" distL="85723" distR="85723" simplePos="0" relativeHeight="2195" behindDoc="0" locked="0" layoutInCell="1" hidden="0" allowOverlap="1">
                <wp:simplePos x="0" y="0"/>
                <wp:positionH relativeFrom="character">
                  <wp:posOffset>785731</wp:posOffset>
                </wp:positionH>
                <wp:positionV relativeFrom="line">
                  <wp:posOffset>77685</wp:posOffset>
                </wp:positionV>
                <wp:extent cx="173124" cy="145027"/>
                <wp:effectExtent l="0" t="0" r="0" b="0"/>
                <wp:wrapNone/>
                <wp:docPr id="3187" name="对象 3187"/>
                <wp:cNvGraphicFramePr>
                  <a:graphicFrameLocks noChangeAspect="0" noSelect="1"/>
                </wp:cNvGraphicFramePr>
                <a:graphic>
                  <a:graphicData uri="http://schemas.microsoft.com/office/word/2010/wordprocessingInk">
                    <w14:contentPart bwMode="auto" r:id="rId2103">
                      <w14:nvContentPartPr>
                        <w14:cNvContentPartPr/>
                      </w14:nvContentPartPr>
                      <w14:xfrm>
                        <a:off x="0" y="0"/>
                        <a:ext cx="173124" cy="145027"/>
                      </w14:xfrm>
                    </w14:contentPart>
                  </a:graphicData>
                </a:graphic>
              </wp:anchor>
            </w:drawing>
          </mc:Choice>
          <mc:Fallback>
            <w:pict>
              <v:shape type="#_x0000_t75" id="对象 3188" o:spid="_x0000_s3188" fillcolor="#FFFFFF" stroked="t" strokeweight="1.0pt" style="position:absolute;&#10;margin-left:61.868584pt;&#10;margin-top:6.116929pt;&#10;width:13.631811pt;&#10;height:11.41945pt;&#10;z-index:2195;&#10;mso-position-horizontal:absolute;&#10;mso-position-horizontal-relative:char;&#10;mso-position-vertical:absolute;&#10;mso-position-vertical-relative:line;&#10;mso-wrap-distance-left:6.7498426pt;&#10;mso-wrap-distance-right:6.7498426pt;">
                <v:stroke color="#000000"/>
                <v:imagedata r:id="rId2104"/>
                <o:lock selection="t"/>
              </v:shape>
            </w:pict>
          </mc:Fallback>
        </mc:AlternateContent>
      </w:r>
      <w:r>
        <mc:AlternateContent>
          <mc:Choice Requires="wps">
            <w:drawing>
              <wp:anchor distT="0" distB="0" distL="85723" distR="85723" simplePos="0" relativeHeight="2196" behindDoc="0" locked="0" layoutInCell="1" hidden="0" allowOverlap="1">
                <wp:simplePos x="0" y="0"/>
                <wp:positionH relativeFrom="character">
                  <wp:posOffset>760275</wp:posOffset>
                </wp:positionH>
                <wp:positionV relativeFrom="line">
                  <wp:posOffset>76783</wp:posOffset>
                </wp:positionV>
                <wp:extent cx="48693" cy="101652"/>
                <wp:effectExtent l="0" t="0" r="0" b="0"/>
                <wp:wrapNone/>
                <wp:docPr id="3190" name="对象 3190"/>
                <wp:cNvGraphicFramePr>
                  <a:graphicFrameLocks noChangeAspect="0" noSelect="1"/>
                </wp:cNvGraphicFramePr>
                <a:graphic>
                  <a:graphicData uri="http://schemas.microsoft.com/office/word/2010/wordprocessingInk">
                    <w14:contentPart bwMode="auto" r:id="rId2105">
                      <w14:nvContentPartPr>
                        <w14:cNvContentPartPr/>
                      </w14:nvContentPartPr>
                      <w14:xfrm>
                        <a:off x="0" y="0"/>
                        <a:ext cx="48693" cy="101652"/>
                      </w14:xfrm>
                    </w14:contentPart>
                  </a:graphicData>
                </a:graphic>
              </wp:anchor>
            </w:drawing>
          </mc:Choice>
          <mc:Fallback>
            <w:pict>
              <v:shape type="#_x0000_t75" id="对象 3191" o:spid="_x0000_s3191" fillcolor="#FFFFFF" stroked="t" strokeweight="1.0pt" style="position:absolute;&#10;margin-left:59.864174pt;&#10;margin-top:6.045905pt;&#10;width:3.8340957pt;&#10;height:8.004094pt;&#10;z-index:2196;&#10;mso-position-horizontal:absolute;&#10;mso-position-horizontal-relative:char;&#10;mso-position-vertical:absolute;&#10;mso-position-vertical-relative:line;&#10;mso-wrap-distance-left:6.7498426pt;&#10;mso-wrap-distance-right:6.7498426pt;">
                <v:stroke color="#000000"/>
                <v:imagedata r:id="rId2106"/>
                <o:lock selection="t"/>
              </v:shape>
            </w:pict>
          </mc:Fallback>
        </mc:AlternateContent>
      </w:r>
      <w:r>
        <mc:AlternateContent>
          <mc:Choice Requires="wps">
            <w:drawing>
              <wp:anchor distT="0" distB="0" distL="85723" distR="85723" simplePos="0" relativeHeight="2197" behindDoc="0" locked="0" layoutInCell="1" hidden="0" allowOverlap="1">
                <wp:simplePos x="0" y="0"/>
                <wp:positionH relativeFrom="character">
                  <wp:posOffset>1397627</wp:posOffset>
                </wp:positionH>
                <wp:positionV relativeFrom="line">
                  <wp:posOffset>68728</wp:posOffset>
                </wp:positionV>
                <wp:extent cx="164967" cy="181944"/>
                <wp:effectExtent l="0" t="0" r="0" b="0"/>
                <wp:wrapNone/>
                <wp:docPr id="3193" name="对象 3193"/>
                <wp:cNvGraphicFramePr>
                  <a:graphicFrameLocks noChangeAspect="0" noSelect="1"/>
                </wp:cNvGraphicFramePr>
                <a:graphic>
                  <a:graphicData uri="http://schemas.microsoft.com/office/word/2010/wordprocessingInk">
                    <w14:contentPart bwMode="auto" r:id="rId2107">
                      <w14:nvContentPartPr>
                        <w14:cNvContentPartPr/>
                      </w14:nvContentPartPr>
                      <w14:xfrm>
                        <a:off x="0" y="0"/>
                        <a:ext cx="164967" cy="181944"/>
                      </w14:xfrm>
                    </w14:contentPart>
                  </a:graphicData>
                </a:graphic>
              </wp:anchor>
            </w:drawing>
          </mc:Choice>
          <mc:Fallback>
            <w:pict>
              <v:shape type="#_x0000_t75" id="对象 3194" o:spid="_x0000_s3194" fillcolor="#FFFFFF" stroked="t" strokeweight="1.0pt" style="position:absolute;&#10;margin-left:110.04937pt;&#10;margin-top:5.4116535pt;&#10;width:12.989602pt;&#10;height:14.326377pt;&#10;z-index:2197;&#10;mso-position-horizontal:absolute;&#10;mso-position-horizontal-relative:char;&#10;mso-position-vertical:absolute;&#10;mso-position-vertical-relative:line;&#10;mso-wrap-distance-left:6.7498426pt;&#10;mso-wrap-distance-right:6.7498426pt;">
                <v:stroke color="#000000"/>
                <v:imagedata r:id="rId2108"/>
                <o:lock selection="t"/>
              </v:shape>
            </w:pict>
          </mc:Fallback>
        </mc:AlternateContent>
      </w:r>
      <w:r>
        <mc:AlternateContent>
          <mc:Choice Requires="wps">
            <w:drawing>
              <wp:anchor distT="0" distB="0" distL="85723" distR="85723" simplePos="0" relativeHeight="2198" behindDoc="0" locked="0" layoutInCell="1" hidden="0" allowOverlap="1">
                <wp:simplePos x="0" y="0"/>
                <wp:positionH relativeFrom="character">
                  <wp:posOffset>815484</wp:posOffset>
                </wp:positionH>
                <wp:positionV relativeFrom="line">
                  <wp:posOffset>66300</wp:posOffset>
                </wp:positionV>
                <wp:extent cx="63844" cy="55313"/>
                <wp:effectExtent l="0" t="0" r="0" b="0"/>
                <wp:wrapNone/>
                <wp:docPr id="3196" name="对象 3196"/>
                <wp:cNvGraphicFramePr>
                  <a:graphicFrameLocks noChangeAspect="0" noSelect="1"/>
                </wp:cNvGraphicFramePr>
                <a:graphic>
                  <a:graphicData uri="http://schemas.microsoft.com/office/word/2010/wordprocessingInk">
                    <w14:contentPart bwMode="auto" r:id="rId2109">
                      <w14:nvContentPartPr>
                        <w14:cNvContentPartPr/>
                      </w14:nvContentPartPr>
                      <w14:xfrm>
                        <a:off x="0" y="0"/>
                        <a:ext cx="63844" cy="55313"/>
                      </w14:xfrm>
                    </w14:contentPart>
                  </a:graphicData>
                </a:graphic>
              </wp:anchor>
            </w:drawing>
          </mc:Choice>
          <mc:Fallback>
            <w:pict>
              <v:shape type="#_x0000_t75" id="对象 3197" o:spid="_x0000_s3197" fillcolor="#FFFFFF" stroked="t" strokeweight="1.0pt" style="position:absolute;&#10;margin-left:64.21134pt;&#10;margin-top:5.2204723pt;&#10;width:5.027164pt;&#10;height:4.3553543pt;&#10;z-index:2198;&#10;mso-position-horizontal:absolute;&#10;mso-position-horizontal-relative:char;&#10;mso-position-vertical:absolute;&#10;mso-position-vertical-relative:line;&#10;mso-wrap-distance-left:6.7498426pt;&#10;mso-wrap-distance-right:6.7498426pt;">
                <v:stroke color="#000000"/>
                <v:imagedata r:id="rId2110"/>
                <o:lock selection="t"/>
              </v:shape>
            </w:pict>
          </mc:Fallback>
        </mc:AlternateContent>
      </w:r>
      <w:r>
        <mc:AlternateContent>
          <mc:Choice Requires="wps">
            <w:drawing>
              <wp:anchor distT="0" distB="0" distL="85723" distR="85723" simplePos="0" relativeHeight="2199" behindDoc="0" locked="0" layoutInCell="1" hidden="0" allowOverlap="1">
                <wp:simplePos x="0" y="0"/>
                <wp:positionH relativeFrom="character">
                  <wp:posOffset>952026</wp:posOffset>
                </wp:positionH>
                <wp:positionV relativeFrom="line">
                  <wp:posOffset>58867</wp:posOffset>
                </wp:positionV>
                <wp:extent cx="111619" cy="122569"/>
                <wp:effectExtent l="0" t="0" r="0" b="0"/>
                <wp:wrapNone/>
                <wp:docPr id="3199" name="对象 3199"/>
                <wp:cNvGraphicFramePr>
                  <a:graphicFrameLocks noChangeAspect="0" noSelect="1"/>
                </wp:cNvGraphicFramePr>
                <a:graphic>
                  <a:graphicData uri="http://schemas.microsoft.com/office/word/2010/wordprocessingInk">
                    <w14:contentPart bwMode="auto" r:id="rId2111">
                      <w14:nvContentPartPr>
                        <w14:cNvContentPartPr/>
                      </w14:nvContentPartPr>
                      <w14:xfrm>
                        <a:off x="0" y="0"/>
                        <a:ext cx="111619" cy="122569"/>
                      </w14:xfrm>
                    </w14:contentPart>
                  </a:graphicData>
                </a:graphic>
              </wp:anchor>
            </w:drawing>
          </mc:Choice>
          <mc:Fallback>
            <w:pict>
              <v:shape type="#_x0000_t75" id="对象 3200" o:spid="_x0000_s3200" fillcolor="#FFFFFF" stroked="t" strokeweight="1.0pt" style="position:absolute;&#10;margin-left:74.96268pt;&#10;margin-top:4.6352754pt;&#10;width:8.7889pt;&#10;height:9.65118pt;&#10;z-index:2199;&#10;mso-position-horizontal:absolute;&#10;mso-position-horizontal-relative:char;&#10;mso-position-vertical:absolute;&#10;mso-position-vertical-relative:line;&#10;mso-wrap-distance-left:6.7498426pt;&#10;mso-wrap-distance-right:6.7498426pt;">
                <v:stroke color="#000000"/>
                <v:imagedata r:id="rId2112"/>
                <o:lock selection="t"/>
              </v:shape>
            </w:pict>
          </mc:Fallback>
        </mc:AlternateContent>
      </w:r>
      <w:r>
        <mc:AlternateContent>
          <mc:Choice Requires="wps">
            <w:drawing>
              <wp:anchor distT="0" distB="0" distL="85723" distR="85723" simplePos="0" relativeHeight="2200" behindDoc="0" locked="0" layoutInCell="1" hidden="0" allowOverlap="1">
                <wp:simplePos x="0" y="0"/>
                <wp:positionH relativeFrom="character">
                  <wp:posOffset>1177057</wp:posOffset>
                </wp:positionH>
                <wp:positionV relativeFrom="line">
                  <wp:posOffset>46944</wp:posOffset>
                </wp:positionV>
                <wp:extent cx="70974" cy="34035"/>
                <wp:effectExtent l="0" t="0" r="0" b="0"/>
                <wp:wrapNone/>
                <wp:docPr id="3202" name="对象 3202"/>
                <wp:cNvGraphicFramePr>
                  <a:graphicFrameLocks noChangeAspect="0" noSelect="1"/>
                </wp:cNvGraphicFramePr>
                <a:graphic>
                  <a:graphicData uri="http://schemas.microsoft.com/office/word/2010/wordprocessingInk">
                    <w14:contentPart bwMode="auto" r:id="rId2113">
                      <w14:nvContentPartPr>
                        <w14:cNvContentPartPr/>
                      </w14:nvContentPartPr>
                      <w14:xfrm>
                        <a:off x="0" y="0"/>
                        <a:ext cx="70974" cy="34035"/>
                      </w14:xfrm>
                    </w14:contentPart>
                  </a:graphicData>
                </a:graphic>
              </wp:anchor>
            </w:drawing>
          </mc:Choice>
          <mc:Fallback>
            <w:pict>
              <v:shape type="#_x0000_t75" id="对象 3203" o:spid="_x0000_s3203" fillcolor="#FFFFFF" stroked="t" strokeweight="1.0pt" style="position:absolute;&#10;margin-left:92.681656pt;&#10;margin-top:3.6963778pt;&#10;width:5.58858pt;&#10;height:2.6799212pt;&#10;z-index:2200;&#10;mso-position-horizontal:absolute;&#10;mso-position-horizontal-relative:char;&#10;mso-position-vertical:absolute;&#10;mso-position-vertical-relative:line;&#10;mso-wrap-distance-left:6.7498426pt;&#10;mso-wrap-distance-right:6.7498426pt;">
                <v:stroke color="#000000"/>
                <v:imagedata r:id="rId2114"/>
                <o:lock selection="t"/>
              </v:shape>
            </w:pict>
          </mc:Fallback>
        </mc:AlternateContent>
      </w:r>
      <w:r>
        <mc:AlternateContent>
          <mc:Choice Requires="wps">
            <w:drawing>
              <wp:anchor distT="0" distB="0" distL="85723" distR="85723" simplePos="0" relativeHeight="2201" behindDoc="0" locked="0" layoutInCell="1" hidden="0" allowOverlap="1">
                <wp:simplePos x="0" y="0"/>
                <wp:positionH relativeFrom="character">
                  <wp:posOffset>426844</wp:posOffset>
                </wp:positionH>
                <wp:positionV relativeFrom="line">
                  <wp:posOffset>45195</wp:posOffset>
                </wp:positionV>
                <wp:extent cx="124606" cy="174973"/>
                <wp:effectExtent l="0" t="0" r="0" b="0"/>
                <wp:wrapNone/>
                <wp:docPr id="3205" name="对象 3205"/>
                <wp:cNvGraphicFramePr>
                  <a:graphicFrameLocks noChangeAspect="0" noSelect="1"/>
                </wp:cNvGraphicFramePr>
                <a:graphic>
                  <a:graphicData uri="http://schemas.microsoft.com/office/word/2010/wordprocessingInk">
                    <w14:contentPart bwMode="auto" r:id="rId2115">
                      <w14:nvContentPartPr>
                        <w14:cNvContentPartPr/>
                      </w14:nvContentPartPr>
                      <w14:xfrm>
                        <a:off x="0" y="0"/>
                        <a:ext cx="124606" cy="174973"/>
                      </w14:xfrm>
                    </w14:contentPart>
                  </a:graphicData>
                </a:graphic>
              </wp:anchor>
            </w:drawing>
          </mc:Choice>
          <mc:Fallback>
            <w:pict>
              <v:shape type="#_x0000_t75" id="对象 3206" o:spid="_x0000_s3206" fillcolor="#FFFFFF" stroked="t" strokeweight="1.0pt" style="position:absolute;&#10;margin-left:33.609764pt;&#10;margin-top:3.5586615pt;&#10;width:9.811574pt;&#10;height:13.777404pt;&#10;z-index:2201;&#10;mso-position-horizontal:absolute;&#10;mso-position-horizontal-relative:char;&#10;mso-position-vertical:absolute;&#10;mso-position-vertical-relative:line;&#10;mso-wrap-distance-left:6.7498426pt;&#10;mso-wrap-distance-right:6.7498426pt;">
                <v:stroke color="#000000"/>
                <v:imagedata r:id="rId2116"/>
                <o:lock selection="t"/>
              </v:shape>
            </w:pict>
          </mc:Fallback>
        </mc:AlternateContent>
      </w:r>
      <w:r>
        <mc:AlternateContent>
          <mc:Choice Requires="wps">
            <w:drawing>
              <wp:anchor distT="0" distB="0" distL="85723" distR="85723" simplePos="0" relativeHeight="2202" behindDoc="0" locked="0" layoutInCell="1" hidden="0" allowOverlap="1">
                <wp:simplePos x="0" y="0"/>
                <wp:positionH relativeFrom="character">
                  <wp:posOffset>250365</wp:posOffset>
                </wp:positionH>
                <wp:positionV relativeFrom="line">
                  <wp:posOffset>19550</wp:posOffset>
                </wp:positionV>
                <wp:extent cx="161558" cy="203481"/>
                <wp:effectExtent l="0" t="0" r="0" b="0"/>
                <wp:wrapNone/>
                <wp:docPr id="3208" name="对象 3208"/>
                <wp:cNvGraphicFramePr>
                  <a:graphicFrameLocks noChangeAspect="0" noSelect="1"/>
                </wp:cNvGraphicFramePr>
                <a:graphic>
                  <a:graphicData uri="http://schemas.microsoft.com/office/word/2010/wordprocessingInk">
                    <w14:contentPart bwMode="auto" r:id="rId2117">
                      <w14:nvContentPartPr>
                        <w14:cNvContentPartPr/>
                      </w14:nvContentPartPr>
                      <w14:xfrm>
                        <a:off x="0" y="0"/>
                        <a:ext cx="161558" cy="203481"/>
                      </w14:xfrm>
                    </w14:contentPart>
                  </a:graphicData>
                </a:graphic>
              </wp:anchor>
            </w:drawing>
          </mc:Choice>
          <mc:Fallback>
            <w:pict>
              <v:shape type="#_x0000_t75" id="对象 3209" o:spid="_x0000_s3209" fillcolor="#FFFFFF" stroked="t" strokeweight="1.0pt" style="position:absolute;&#10;margin-left:19.71378pt;&#10;margin-top:1.53937pt;&#10;width:12.721103pt;&#10;height:16.022125pt;&#10;z-index:2202;&#10;mso-position-horizontal:absolute;&#10;mso-position-horizontal-relative:char;&#10;mso-position-vertical:absolute;&#10;mso-position-vertical-relative:line;&#10;mso-wrap-distance-left:6.7498426pt;&#10;mso-wrap-distance-right:6.7498426pt;">
                <v:stroke color="#000000"/>
                <v:imagedata r:id="rId2118"/>
                <o:lock selection="t"/>
              </v:shape>
            </w:pict>
          </mc:Fallback>
        </mc:AlternateContent>
      </w:r>
      <w:r>
        <mc:AlternateContent>
          <mc:Choice Requires="wps">
            <w:drawing>
              <wp:anchor distT="0" distB="0" distL="85723" distR="85723" simplePos="0" relativeHeight="2203" behindDoc="0" locked="0" layoutInCell="1" hidden="0" allowOverlap="1">
                <wp:simplePos x="0" y="0"/>
                <wp:positionH relativeFrom="character">
                  <wp:posOffset>580565</wp:posOffset>
                </wp:positionH>
                <wp:positionV relativeFrom="line">
                  <wp:posOffset>5300</wp:posOffset>
                </wp:positionV>
                <wp:extent cx="19823" cy="20455"/>
                <wp:effectExtent l="0" t="0" r="0" b="0"/>
                <wp:wrapNone/>
                <wp:docPr id="3211" name="对象 3211"/>
                <wp:cNvGraphicFramePr>
                  <a:graphicFrameLocks noChangeAspect="0" noSelect="1"/>
                </wp:cNvGraphicFramePr>
                <a:graphic>
                  <a:graphicData uri="http://schemas.microsoft.com/office/word/2010/wordprocessingInk">
                    <w14:contentPart bwMode="auto" r:id="rId2119">
                      <w14:nvContentPartPr>
                        <w14:cNvContentPartPr/>
                      </w14:nvContentPartPr>
                      <w14:xfrm>
                        <a:off x="0" y="0"/>
                        <a:ext cx="19823" cy="20455"/>
                      </w14:xfrm>
                    </w14:contentPart>
                  </a:graphicData>
                </a:graphic>
              </wp:anchor>
            </w:drawing>
          </mc:Choice>
          <mc:Fallback>
            <w:pict>
              <v:shape type="#_x0000_t75" id="对象 3212" o:spid="_x0000_s3212" fillcolor="#FFFFFF" stroked="t" strokeweight="1.0pt" style="position:absolute;&#10;margin-left:45.71378pt;&#10;margin-top:0.41732284pt;&#10;width:1.5608674pt;&#10;height:1.61063pt;&#10;z-index:2203;&#10;mso-position-horizontal:absolute;&#10;mso-position-horizontal-relative:char;&#10;mso-position-vertical:absolute;&#10;mso-position-vertical-relative:line;&#10;mso-wrap-distance-left:6.7498426pt;&#10;mso-wrap-distance-right:6.7498426pt;">
                <v:stroke color="#000000"/>
                <v:imagedata r:id="rId2120"/>
                <o:lock selection="t"/>
              </v:shape>
            </w:pict>
          </mc:Fallback>
        </mc:AlternateContent>
      </w:r>
      <w:r>
        <mc:AlternateContent>
          <mc:Choice Requires="wps">
            <w:drawing>
              <wp:anchor distT="0" distB="0" distL="85723" distR="85723" simplePos="0" relativeHeight="2204" behindDoc="0" locked="0" layoutInCell="1" hidden="0" allowOverlap="1">
                <wp:simplePos x="0" y="0"/>
                <wp:positionH relativeFrom="character">
                  <wp:posOffset>1181395</wp:posOffset>
                </wp:positionH>
                <wp:positionV relativeFrom="line">
                  <wp:posOffset>-3413</wp:posOffset>
                </wp:positionV>
                <wp:extent cx="67198" cy="41556"/>
                <wp:effectExtent l="0" t="0" r="0" b="0"/>
                <wp:wrapNone/>
                <wp:docPr id="3214" name="对象 3214"/>
                <wp:cNvGraphicFramePr>
                  <a:graphicFrameLocks noChangeAspect="0" noSelect="1"/>
                </wp:cNvGraphicFramePr>
                <a:graphic>
                  <a:graphicData uri="http://schemas.microsoft.com/office/word/2010/wordprocessingInk">
                    <w14:contentPart bwMode="auto" r:id="rId2121">
                      <w14:nvContentPartPr>
                        <w14:cNvContentPartPr/>
                      </w14:nvContentPartPr>
                      <w14:xfrm>
                        <a:off x="0" y="0"/>
                        <a:ext cx="67198" cy="41556"/>
                      </w14:xfrm>
                    </w14:contentPart>
                  </a:graphicData>
                </a:graphic>
              </wp:anchor>
            </w:drawing>
          </mc:Choice>
          <mc:Fallback>
            <w:pict>
              <v:shape type="#_x0000_t75" id="对象 3215" o:spid="_x0000_s3215" fillcolor="#FFFFFF" stroked="t" strokeweight="1.0pt" style="position:absolute;&#10;margin-left:93.02323pt;&#10;margin-top:-0.26881889pt;&#10;width:5.291187pt;&#10;height:3.2721264pt;&#10;z-index:2204;&#10;mso-position-horizontal:absolute;&#10;mso-position-horizontal-relative:char;&#10;mso-position-vertical:absolute;&#10;mso-position-vertical-relative:line;&#10;mso-wrap-distance-left:6.7498426pt;&#10;mso-wrap-distance-right:6.7498426pt;">
                <v:stroke color="#000000"/>
                <v:imagedata r:id="rId2122"/>
                <o:lock selection="t"/>
              </v:shape>
            </w:pict>
          </mc:Fallback>
        </mc:AlternateContent>
      </w:r>
      <w:r>
        <mc:AlternateContent>
          <mc:Choice Requires="wps">
            <w:drawing>
              <wp:anchor distT="0" distB="0" distL="85723" distR="85723" simplePos="0" relativeHeight="2205" behindDoc="0" locked="0" layoutInCell="1" hidden="0" allowOverlap="1">
                <wp:simplePos x="0" y="0"/>
                <wp:positionH relativeFrom="character">
                  <wp:posOffset>737921</wp:posOffset>
                </wp:positionH>
                <wp:positionV relativeFrom="line">
                  <wp:posOffset>-8800</wp:posOffset>
                </wp:positionV>
                <wp:extent cx="128442" cy="157013"/>
                <wp:effectExtent l="0" t="0" r="0" b="0"/>
                <wp:wrapNone/>
                <wp:docPr id="3217" name="对象 3217"/>
                <wp:cNvGraphicFramePr>
                  <a:graphicFrameLocks noChangeAspect="0" noSelect="1"/>
                </wp:cNvGraphicFramePr>
                <a:graphic>
                  <a:graphicData uri="http://schemas.microsoft.com/office/word/2010/wordprocessingInk">
                    <w14:contentPart bwMode="auto" r:id="rId2123">
                      <w14:nvContentPartPr>
                        <w14:cNvContentPartPr/>
                      </w14:nvContentPartPr>
                      <w14:xfrm>
                        <a:off x="0" y="0"/>
                        <a:ext cx="128442" cy="157013"/>
                      </w14:xfrm>
                    </w14:contentPart>
                  </a:graphicData>
                </a:graphic>
              </wp:anchor>
            </w:drawing>
          </mc:Choice>
          <mc:Fallback>
            <w:pict>
              <v:shape type="#_x0000_t75" id="对象 3218" o:spid="_x0000_s3218" fillcolor="#FFFFFF" stroked="t" strokeweight="1.0pt" style="position:absolute;&#10;margin-left:58.104015pt;&#10;margin-top:-0.6929134pt;&#10;width:10.113619pt;&#10;height:12.363229pt;&#10;z-index:2205;&#10;mso-position-horizontal:absolute;&#10;mso-position-horizontal-relative:char;&#10;mso-position-vertical:absolute;&#10;mso-position-vertical-relative:line;&#10;mso-wrap-distance-left:6.7498426pt;&#10;mso-wrap-distance-right:6.7498426pt;">
                <v:stroke color="#000000"/>
                <v:imagedata r:id="rId2124"/>
                <o:lock selection="t"/>
              </v:shape>
            </w:pict>
          </mc:Fallback>
        </mc:AlternateContent>
      </w:r>
      <w:r>
        <mc:AlternateContent>
          <mc:Choice Requires="wps">
            <w:drawing>
              <wp:anchor distT="0" distB="0" distL="85723" distR="85723" simplePos="0" relativeHeight="2206" behindDoc="0" locked="0" layoutInCell="1" hidden="0" allowOverlap="1">
                <wp:simplePos x="0" y="0"/>
                <wp:positionH relativeFrom="character">
                  <wp:posOffset>409279</wp:posOffset>
                </wp:positionH>
                <wp:positionV relativeFrom="line">
                  <wp:posOffset>-14334</wp:posOffset>
                </wp:positionV>
                <wp:extent cx="96476" cy="148264"/>
                <wp:effectExtent l="0" t="0" r="0" b="0"/>
                <wp:wrapNone/>
                <wp:docPr id="3220" name="对象 3220"/>
                <wp:cNvGraphicFramePr>
                  <a:graphicFrameLocks noChangeAspect="0" noSelect="1"/>
                </wp:cNvGraphicFramePr>
                <a:graphic>
                  <a:graphicData uri="http://schemas.microsoft.com/office/word/2010/wordprocessingInk">
                    <w14:contentPart bwMode="auto" r:id="rId2125">
                      <w14:nvContentPartPr>
                        <w14:cNvContentPartPr/>
                      </w14:nvContentPartPr>
                      <w14:xfrm>
                        <a:off x="0" y="0"/>
                        <a:ext cx="96476" cy="148264"/>
                      </w14:xfrm>
                    </w14:contentPart>
                  </a:graphicData>
                </a:graphic>
              </wp:anchor>
            </w:drawing>
          </mc:Choice>
          <mc:Fallback>
            <w:pict>
              <v:shape type="#_x0000_t75" id="对象 3221" o:spid="_x0000_s3221" fillcolor="#FFFFFF" stroked="t" strokeweight="1.0pt" style="position:absolute;&#10;margin-left:32.226692pt;&#10;margin-top:-1.1286614pt;&#10;width:7.596535pt;&#10;height:11.674331pt;&#10;z-index:2206;&#10;mso-position-horizontal:absolute;&#10;mso-position-horizontal-relative:char;&#10;mso-position-vertical:absolute;&#10;mso-position-vertical-relative:line;&#10;mso-wrap-distance-left:6.7498426pt;&#10;mso-wrap-distance-right:6.7498426pt;">
                <v:stroke color="#000000"/>
                <v:imagedata r:id="rId2126"/>
                <o:lock selection="t"/>
              </v:shape>
            </w:pict>
          </mc:Fallback>
        </mc:AlternateContent>
      </w:r>
      <w:r>
        <mc:AlternateContent>
          <mc:Choice Requires="wps">
            <w:drawing>
              <wp:anchor distT="0" distB="0" distL="85723" distR="85723" simplePos="0" relativeHeight="2207" behindDoc="0" locked="0" layoutInCell="1" hidden="0" allowOverlap="1">
                <wp:simplePos x="0" y="0"/>
                <wp:positionH relativeFrom="character">
                  <wp:posOffset>1394705</wp:posOffset>
                </wp:positionH>
                <wp:positionV relativeFrom="line">
                  <wp:posOffset>-15106</wp:posOffset>
                </wp:positionV>
                <wp:extent cx="142165" cy="120310"/>
                <wp:effectExtent l="0" t="0" r="0" b="0"/>
                <wp:wrapNone/>
                <wp:docPr id="3223" name="对象 3223"/>
                <wp:cNvGraphicFramePr>
                  <a:graphicFrameLocks noChangeAspect="0" noSelect="1"/>
                </wp:cNvGraphicFramePr>
                <a:graphic>
                  <a:graphicData uri="http://schemas.microsoft.com/office/word/2010/wordprocessingInk">
                    <w14:contentPart bwMode="auto" r:id="rId2127">
                      <w14:nvContentPartPr>
                        <w14:cNvContentPartPr/>
                      </w14:nvContentPartPr>
                      <w14:xfrm>
                        <a:off x="0" y="0"/>
                        <a:ext cx="142165" cy="120310"/>
                      </w14:xfrm>
                    </w14:contentPart>
                  </a:graphicData>
                </a:graphic>
              </wp:anchor>
            </w:drawing>
          </mc:Choice>
          <mc:Fallback>
            <w:pict>
              <v:shape type="#_x0000_t75" id="对象 3224" o:spid="_x0000_s3224" fillcolor="#FFFFFF" stroked="t" strokeweight="1.0pt" style="position:absolute;&#10;margin-left:109.81929pt;&#10;margin-top:-1.1894488pt;&#10;width:11.194097pt;&#10;height:9.473228pt;&#10;z-index:2207;&#10;mso-position-horizontal:absolute;&#10;mso-position-horizontal-relative:char;&#10;mso-position-vertical:absolute;&#10;mso-position-vertical-relative:line;&#10;mso-wrap-distance-left:6.7498426pt;&#10;mso-wrap-distance-right:6.7498426pt;">
                <v:stroke color="#000000"/>
                <v:imagedata r:id="rId2128"/>
                <o:lock selection="t"/>
              </v:shape>
            </w:pict>
          </mc:Fallback>
        </mc:AlternateContent>
      </w:r>
      <w:r>
        <mc:AlternateContent>
          <mc:Choice Requires="wps">
            <w:drawing>
              <wp:anchor distT="0" distB="0" distL="85723" distR="85723" simplePos="0" relativeHeight="2208" behindDoc="0" locked="0" layoutInCell="1" hidden="0" allowOverlap="1">
                <wp:simplePos x="0" y="0"/>
                <wp:positionH relativeFrom="character">
                  <wp:posOffset>919823</wp:posOffset>
                </wp:positionH>
                <wp:positionV relativeFrom="line">
                  <wp:posOffset>-15905</wp:posOffset>
                </wp:positionV>
                <wp:extent cx="24379" cy="21330"/>
                <wp:effectExtent l="0" t="0" r="0" b="0"/>
                <wp:wrapNone/>
                <wp:docPr id="3226" name="对象 3226"/>
                <wp:cNvGraphicFramePr>
                  <a:graphicFrameLocks noChangeAspect="0" noSelect="1"/>
                </wp:cNvGraphicFramePr>
                <a:graphic>
                  <a:graphicData uri="http://schemas.microsoft.com/office/word/2010/wordprocessingInk">
                    <w14:contentPart bwMode="auto" r:id="rId2129">
                      <w14:nvContentPartPr>
                        <w14:cNvContentPartPr/>
                      </w14:nvContentPartPr>
                      <w14:xfrm>
                        <a:off x="0" y="0"/>
                        <a:ext cx="24379" cy="21330"/>
                      </w14:xfrm>
                    </w14:contentPart>
                  </a:graphicData>
                </a:graphic>
              </wp:anchor>
            </w:drawing>
          </mc:Choice>
          <mc:Fallback>
            <w:pict>
              <v:shape type="#_x0000_t75" id="对象 3227" o:spid="_x0000_s3227" fillcolor="#FFFFFF" stroked="t" strokeweight="1.0pt" style="position:absolute;&#10;margin-left:72.427086pt;&#10;margin-top:-1.2524409pt;&#10;width:1.9196085pt;&#10;height:1.6795275pt;&#10;z-index:2208;&#10;mso-position-horizontal:absolute;&#10;mso-position-horizontal-relative:char;&#10;mso-position-vertical:absolute;&#10;mso-position-vertical-relative:line;&#10;mso-wrap-distance-left:6.7498426pt;&#10;mso-wrap-distance-right:6.7498426pt;">
                <v:stroke color="#000000"/>
                <v:imagedata r:id="rId2130"/>
                <o:lock selection="t"/>
              </v:shape>
            </w:pict>
          </mc:Fallback>
        </mc:AlternateContent>
      </w:r>
      <w:r>
        <mc:AlternateContent>
          <mc:Choice Requires="wps">
            <w:drawing>
              <wp:anchor distT="0" distB="0" distL="85723" distR="85723" simplePos="0" relativeHeight="2209" behindDoc="0" locked="0" layoutInCell="1" hidden="0" allowOverlap="1">
                <wp:simplePos x="0" y="0"/>
                <wp:positionH relativeFrom="character">
                  <wp:posOffset>904140</wp:posOffset>
                </wp:positionH>
                <wp:positionV relativeFrom="line">
                  <wp:posOffset>-17776</wp:posOffset>
                </wp:positionV>
                <wp:extent cx="215543" cy="273890"/>
                <wp:effectExtent l="0" t="0" r="0" b="0"/>
                <wp:wrapNone/>
                <wp:docPr id="3229" name="对象 3229"/>
                <wp:cNvGraphicFramePr>
                  <a:graphicFrameLocks noChangeAspect="0" noSelect="1"/>
                </wp:cNvGraphicFramePr>
                <a:graphic>
                  <a:graphicData uri="http://schemas.microsoft.com/office/word/2010/wordprocessingInk">
                    <w14:contentPart bwMode="auto" r:id="rId2131">
                      <w14:nvContentPartPr>
                        <w14:cNvContentPartPr/>
                      </w14:nvContentPartPr>
                      <w14:xfrm>
                        <a:off x="0" y="0"/>
                        <a:ext cx="215543" cy="273890"/>
                      </w14:xfrm>
                    </w14:contentPart>
                  </a:graphicData>
                </a:graphic>
              </wp:anchor>
            </w:drawing>
          </mc:Choice>
          <mc:Fallback>
            <w:pict>
              <v:shape type="#_x0000_t75" id="对象 3230" o:spid="_x0000_s3230" fillcolor="#FFFFFF" stroked="t" strokeweight="1.0pt" style="position:absolute;&#10;margin-left:71.19212pt;&#10;margin-top:-1.399685pt;&#10;width:16.971964pt;&#10;height:21.566141pt;&#10;z-index:2209;&#10;mso-position-horizontal:absolute;&#10;mso-position-horizontal-relative:char;&#10;mso-position-vertical:absolute;&#10;mso-position-vertical-relative:line;&#10;mso-wrap-distance-left:6.7498426pt;&#10;mso-wrap-distance-right:6.7498426pt;">
                <v:stroke color="#000000"/>
                <v:imagedata r:id="rId2132"/>
                <o:lock selection="t"/>
              </v:shape>
            </w:pict>
          </mc:Fallback>
        </mc:AlternateContent>
      </w:r>
      <w:r>
        <mc:AlternateContent>
          <mc:Choice Requires="wps">
            <w:drawing>
              <wp:anchor distT="0" distB="0" distL="85723" distR="85723" simplePos="0" relativeHeight="2210" behindDoc="0" locked="0" layoutInCell="1" hidden="0" allowOverlap="1">
                <wp:simplePos x="0" y="0"/>
                <wp:positionH relativeFrom="character">
                  <wp:posOffset>1578470</wp:posOffset>
                </wp:positionH>
                <wp:positionV relativeFrom="line">
                  <wp:posOffset>-25691</wp:posOffset>
                </wp:positionV>
                <wp:extent cx="109025" cy="152389"/>
                <wp:effectExtent l="0" t="0" r="0" b="0"/>
                <wp:wrapNone/>
                <wp:docPr id="3232" name="对象 3232"/>
                <wp:cNvGraphicFramePr>
                  <a:graphicFrameLocks noChangeAspect="0" noSelect="1"/>
                </wp:cNvGraphicFramePr>
                <a:graphic>
                  <a:graphicData uri="http://schemas.microsoft.com/office/word/2010/wordprocessingInk">
                    <w14:contentPart bwMode="auto" r:id="rId2133">
                      <w14:nvContentPartPr>
                        <w14:cNvContentPartPr/>
                      </w14:nvContentPartPr>
                      <w14:xfrm>
                        <a:off x="0" y="0"/>
                        <a:ext cx="109025" cy="152389"/>
                      </w14:xfrm>
                    </w14:contentPart>
                  </a:graphicData>
                </a:graphic>
              </wp:anchor>
            </w:drawing>
          </mc:Choice>
          <mc:Fallback>
            <w:pict>
              <v:shape type="#_x0000_t75" id="对象 3233" o:spid="_x0000_s3233" fillcolor="#FFFFFF" stroked="t" strokeweight="1.0pt" style="position:absolute;&#10;margin-left:124.28898pt;&#10;margin-top:-2.0229921pt;&#10;width:8.584723pt;&#10;height:11.999212pt;&#10;z-index:2210;&#10;mso-position-horizontal:absolute;&#10;mso-position-horizontal-relative:char;&#10;mso-position-vertical:absolute;&#10;mso-position-vertical-relative:line;&#10;mso-wrap-distance-left:6.7498426pt;&#10;mso-wrap-distance-right:6.7498426pt;">
                <v:stroke color="#000000"/>
                <v:imagedata r:id="rId2134"/>
                <o:lock selection="t"/>
              </v:shape>
            </w:pict>
          </mc:Fallback>
        </mc:AlternateContent>
      </w:r>
      <w:r>
        <mc:AlternateContent>
          <mc:Choice Requires="wps">
            <w:drawing>
              <wp:anchor distT="0" distB="0" distL="85723" distR="85723" simplePos="0" relativeHeight="2211" behindDoc="0" locked="0" layoutInCell="1" hidden="0" allowOverlap="1">
                <wp:simplePos x="0" y="0"/>
                <wp:positionH relativeFrom="character">
                  <wp:posOffset>1324922</wp:posOffset>
                </wp:positionH>
                <wp:positionV relativeFrom="line">
                  <wp:posOffset>-35821</wp:posOffset>
                </wp:positionV>
                <wp:extent cx="116420" cy="272586"/>
                <wp:effectExtent l="0" t="0" r="0" b="0"/>
                <wp:wrapNone/>
                <wp:docPr id="3235" name="对象 3235"/>
                <wp:cNvGraphicFramePr>
                  <a:graphicFrameLocks noChangeAspect="0" noSelect="1"/>
                </wp:cNvGraphicFramePr>
                <a:graphic>
                  <a:graphicData uri="http://schemas.microsoft.com/office/word/2010/wordprocessingInk">
                    <w14:contentPart bwMode="auto" r:id="rId2135">
                      <w14:nvContentPartPr>
                        <w14:cNvContentPartPr/>
                      </w14:nvContentPartPr>
                      <w14:xfrm>
                        <a:off x="0" y="0"/>
                        <a:ext cx="116420" cy="272586"/>
                      </w14:xfrm>
                    </w14:contentPart>
                  </a:graphicData>
                </a:graphic>
              </wp:anchor>
            </w:drawing>
          </mc:Choice>
          <mc:Fallback>
            <w:pict>
              <v:shape type="#_x0000_t75" id="对象 3236" o:spid="_x0000_s3236" fillcolor="#FFFFFF" stroked="t" strokeweight="1.0pt" style="position:absolute;&#10;margin-left:104.32457pt;&#10;margin-top:-2.8205512pt;&#10;width:9.166933pt;&#10;height:21.463465pt;&#10;z-index:2211;&#10;mso-position-horizontal:absolute;&#10;mso-position-horizontal-relative:char;&#10;mso-position-vertical:absolute;&#10;mso-position-vertical-relative:line;&#10;mso-wrap-distance-left:6.7498426pt;&#10;mso-wrap-distance-right:6.7498426pt;">
                <v:stroke color="#000000"/>
                <v:imagedata r:id="rId2136"/>
                <o:lock selection="t"/>
              </v:shape>
            </w:pict>
          </mc:Fallback>
        </mc:AlternateContent>
      </w:r>
      <w:r>
        <mc:AlternateContent>
          <mc:Choice Requires="wps">
            <w:drawing>
              <wp:anchor distT="0" distB="0" distL="85723" distR="85723" simplePos="0" relativeHeight="2212" behindDoc="0" locked="0" layoutInCell="1" hidden="0" allowOverlap="1">
                <wp:simplePos x="0" y="0"/>
                <wp:positionH relativeFrom="character">
                  <wp:posOffset>798116</wp:posOffset>
                </wp:positionH>
                <wp:positionV relativeFrom="line">
                  <wp:posOffset>-45737</wp:posOffset>
                </wp:positionV>
                <wp:extent cx="23638" cy="36992"/>
                <wp:effectExtent l="0" t="0" r="0" b="0"/>
                <wp:wrapNone/>
                <wp:docPr id="3238" name="对象 3238"/>
                <wp:cNvGraphicFramePr>
                  <a:graphicFrameLocks noChangeAspect="0" noSelect="1"/>
                </wp:cNvGraphicFramePr>
                <a:graphic>
                  <a:graphicData uri="http://schemas.microsoft.com/office/word/2010/wordprocessingInk">
                    <w14:contentPart bwMode="auto" r:id="rId2137">
                      <w14:nvContentPartPr>
                        <w14:cNvContentPartPr/>
                      </w14:nvContentPartPr>
                      <w14:xfrm>
                        <a:off x="0" y="0"/>
                        <a:ext cx="23638" cy="36992"/>
                      </w14:xfrm>
                    </w14:contentPart>
                  </a:graphicData>
                </a:graphic>
              </wp:anchor>
            </w:drawing>
          </mc:Choice>
          <mc:Fallback>
            <w:pict>
              <v:shape type="#_x0000_t75" id="对象 3239" o:spid="_x0000_s3239" fillcolor="#FFFFFF" stroked="t" strokeweight="1.0pt" style="position:absolute;&#10;margin-left:62.84378pt;&#10;margin-top:-3.6013386pt;&#10;width:1.8612616pt;&#10;height:2.912756pt;&#10;z-index:2212;&#10;mso-position-horizontal:absolute;&#10;mso-position-horizontal-relative:char;&#10;mso-position-vertical:absolute;&#10;mso-position-vertical-relative:line;&#10;mso-wrap-distance-left:6.7498426pt;&#10;mso-wrap-distance-right:6.7498426pt;">
                <v:stroke color="#000000"/>
                <v:imagedata r:id="rId2138"/>
                <o:lock selection="t"/>
              </v:shape>
            </w:pict>
          </mc:Fallback>
        </mc:AlternateContent>
      </w:r>
      <w:r>
        <mc:AlternateContent>
          <mc:Choice Requires="wps">
            <w:drawing>
              <wp:anchor distT="0" distB="0" distL="85723" distR="85723" simplePos="0" relativeHeight="2213" behindDoc="0" locked="0" layoutInCell="1" hidden="0" allowOverlap="1">
                <wp:simplePos x="0" y="0"/>
                <wp:positionH relativeFrom="character">
                  <wp:posOffset>1148175</wp:posOffset>
                </wp:positionH>
                <wp:positionV relativeFrom="line">
                  <wp:posOffset>-51373</wp:posOffset>
                </wp:positionV>
                <wp:extent cx="114229" cy="172965"/>
                <wp:effectExtent l="0" t="0" r="0" b="0"/>
                <wp:wrapNone/>
                <wp:docPr id="3241" name="对象 3241"/>
                <wp:cNvGraphicFramePr>
                  <a:graphicFrameLocks noChangeAspect="0" noSelect="1"/>
                </wp:cNvGraphicFramePr>
                <a:graphic>
                  <a:graphicData uri="http://schemas.microsoft.com/office/word/2010/wordprocessingInk">
                    <w14:contentPart bwMode="auto" r:id="rId2139">
                      <w14:nvContentPartPr>
                        <w14:cNvContentPartPr/>
                      </w14:nvContentPartPr>
                      <w14:xfrm>
                        <a:off x="0" y="0"/>
                        <a:ext cx="114229" cy="172965"/>
                      </w14:xfrm>
                    </w14:contentPart>
                  </a:graphicData>
                </a:graphic>
              </wp:anchor>
            </w:drawing>
          </mc:Choice>
          <mc:Fallback>
            <w:pict>
              <v:shape type="#_x0000_t75" id="对象 3242" o:spid="_x0000_s3242" fillcolor="#FFFFFF" stroked="t" strokeweight="1.0pt" style="position:absolute;&#10;margin-left:90.40748pt;&#10;margin-top:-4.0451183pt;&#10;width:8.99441pt;&#10;height:13.619292pt;&#10;z-index:2213;&#10;mso-position-horizontal:absolute;&#10;mso-position-horizontal-relative:char;&#10;mso-position-vertical:absolute;&#10;mso-position-vertical-relative:line;&#10;mso-wrap-distance-left:6.7498426pt;&#10;mso-wrap-distance-right:6.7498426pt;">
                <v:stroke color="#000000"/>
                <v:imagedata r:id="rId2140"/>
                <o:lock selection="t"/>
              </v:shape>
            </w:pict>
          </mc:Fallback>
        </mc:AlternateContent>
      </w:r>
      <w:r>
        <mc:AlternateContent>
          <mc:Choice Requires="wps">
            <w:drawing>
              <wp:anchor distT="0" distB="0" distL="85723" distR="85723" simplePos="0" relativeHeight="2214" behindDoc="0" locked="0" layoutInCell="1" hidden="0" allowOverlap="1">
                <wp:simplePos x="0" y="0"/>
                <wp:positionH relativeFrom="character">
                  <wp:posOffset>1438833</wp:posOffset>
                </wp:positionH>
                <wp:positionV relativeFrom="line">
                  <wp:posOffset>-63056</wp:posOffset>
                </wp:positionV>
                <wp:extent cx="78850" cy="115452"/>
                <wp:effectExtent l="0" t="0" r="0" b="0"/>
                <wp:wrapNone/>
                <wp:docPr id="3244" name="对象 3244"/>
                <wp:cNvGraphicFramePr>
                  <a:graphicFrameLocks noChangeAspect="0" noSelect="1"/>
                </wp:cNvGraphicFramePr>
                <a:graphic>
                  <a:graphicData uri="http://schemas.microsoft.com/office/word/2010/wordprocessingInk">
                    <w14:contentPart bwMode="auto" r:id="rId2141">
                      <w14:nvContentPartPr>
                        <w14:cNvContentPartPr/>
                      </w14:nvContentPartPr>
                      <w14:xfrm>
                        <a:off x="0" y="0"/>
                        <a:ext cx="78850" cy="115452"/>
                      </w14:xfrm>
                    </w14:contentPart>
                  </a:graphicData>
                </a:graphic>
              </wp:anchor>
            </w:drawing>
          </mc:Choice>
          <mc:Fallback>
            <w:pict>
              <v:shape type="#_x0000_t75" id="对象 3245" o:spid="_x0000_s3245" fillcolor="#FFFFFF" stroked="t" strokeweight="1.0pt" style="position:absolute;&#10;margin-left:113.29394pt;&#10;margin-top:-4.9650393pt;&#10;width:6.2087374pt;&#10;height:9.090787pt;&#10;z-index:2214;&#10;mso-position-horizontal:absolute;&#10;mso-position-horizontal-relative:char;&#10;mso-position-vertical:absolute;&#10;mso-position-vertical-relative:line;&#10;mso-wrap-distance-left:6.7498426pt;&#10;mso-wrap-distance-right:6.7498426pt;">
                <v:stroke color="#000000"/>
                <v:imagedata r:id="rId2142"/>
                <o:lock selection="t"/>
              </v:shape>
            </w:pict>
          </mc:Fallback>
        </mc:AlternateContent>
      </w:r>
      <w:r>
        <mc:AlternateContent>
          <mc:Choice Requires="wps">
            <w:drawing>
              <wp:anchor distT="0" distB="0" distL="85723" distR="85723" simplePos="0" relativeHeight="2324" behindDoc="0" locked="0" layoutInCell="1" hidden="0" allowOverlap="1">
                <wp:simplePos x="0" y="0"/>
                <wp:positionH relativeFrom="character">
                  <wp:posOffset>3466586</wp:posOffset>
                </wp:positionH>
                <wp:positionV relativeFrom="line">
                  <wp:posOffset>-44741</wp:posOffset>
                </wp:positionV>
                <wp:extent cx="82387" cy="187482"/>
                <wp:effectExtent l="0" t="0" r="0" b="0"/>
                <wp:wrapNone/>
                <wp:docPr id="3247" name="对象 3247"/>
                <wp:cNvGraphicFramePr>
                  <a:graphicFrameLocks noChangeAspect="0" noSelect="1"/>
                </wp:cNvGraphicFramePr>
                <a:graphic>
                  <a:graphicData uri="http://schemas.microsoft.com/office/word/2010/wordprocessingInk">
                    <w14:contentPart bwMode="auto" r:id="rId2143">
                      <w14:nvContentPartPr>
                        <w14:cNvContentPartPr/>
                      </w14:nvContentPartPr>
                      <w14:xfrm>
                        <a:off x="0" y="0"/>
                        <a:ext cx="82387" cy="187482"/>
                      </w14:xfrm>
                    </w14:contentPart>
                  </a:graphicData>
                </a:graphic>
              </wp:anchor>
            </w:drawing>
          </mc:Choice>
          <mc:Fallback>
            <w:pict>
              <v:shape type="#_x0000_t75" id="对象 3248" o:spid="_x0000_s3248" fillcolor="#FFFFFF" stroked="t" strokeweight="1.0pt" style="position:absolute;&#10;margin-left:272.9596pt;&#10;margin-top:-3.5229135pt;&#10;width:6.487168pt;&#10;height:14.762362pt;&#10;z-index:2324;&#10;mso-position-horizontal:absolute;&#10;mso-position-horizontal-relative:char;&#10;mso-position-vertical:absolute;&#10;mso-position-vertical-relative:line;&#10;mso-wrap-distance-left:6.7498426pt;&#10;mso-wrap-distance-right:6.7498426pt;">
                <v:stroke color="#000000"/>
                <v:imagedata r:id="rId2144"/>
                <o:lock selection="t"/>
              </v:shape>
            </w:pict>
          </mc:Fallback>
        </mc:AlternateContent>
      </w:r>
      <w:r>
        <mc:AlternateContent>
          <mc:Choice Requires="wps">
            <w:drawing>
              <wp:anchor distT="0" distB="0" distL="85723" distR="85723" simplePos="0" relativeHeight="2325" behindDoc="0" locked="0" layoutInCell="1" hidden="0" allowOverlap="1">
                <wp:simplePos x="0" y="0"/>
                <wp:positionH relativeFrom="character">
                  <wp:posOffset>3436169</wp:posOffset>
                </wp:positionH>
                <wp:positionV relativeFrom="line">
                  <wp:posOffset>-45086</wp:posOffset>
                </wp:positionV>
                <wp:extent cx="28062" cy="193614"/>
                <wp:effectExtent l="0" t="0" r="0" b="0"/>
                <wp:wrapNone/>
                <wp:docPr id="3250" name="对象 3250"/>
                <wp:cNvGraphicFramePr>
                  <a:graphicFrameLocks noChangeAspect="0" noSelect="1"/>
                </wp:cNvGraphicFramePr>
                <a:graphic>
                  <a:graphicData uri="http://schemas.microsoft.com/office/word/2010/wordprocessingInk">
                    <w14:contentPart bwMode="auto" r:id="rId2145">
                      <w14:nvContentPartPr>
                        <w14:cNvContentPartPr/>
                      </w14:nvContentPartPr>
                      <w14:xfrm>
                        <a:off x="0" y="0"/>
                        <a:ext cx="28062" cy="193614"/>
                      </w14:xfrm>
                    </w14:contentPart>
                  </a:graphicData>
                </a:graphic>
              </wp:anchor>
            </w:drawing>
          </mc:Choice>
          <mc:Fallback>
            <w:pict>
              <v:shape type="#_x0000_t75" id="对象 3251" o:spid="_x0000_s3251" fillcolor="#FFFFFF" stroked="t" strokeweight="1.0pt" style="position:absolute;&#10;margin-left:270.56448pt;&#10;margin-top:-3.5500789pt;&#10;width:2.2096145pt;&#10;height:15.245198pt;&#10;z-index:2325;&#10;mso-position-horizontal:absolute;&#10;mso-position-horizontal-relative:char;&#10;mso-position-vertical:absolute;&#10;mso-position-vertical-relative:line;&#10;mso-wrap-distance-left:6.7498426pt;&#10;mso-wrap-distance-right:6.7498426pt;">
                <v:stroke color="#000000"/>
                <v:imagedata r:id="rId2146"/>
                <o:lock selection="t"/>
              </v:shape>
            </w:pict>
          </mc:Fallback>
        </mc:AlternateContent>
      </w:r>
      <w:r>
        <mc:AlternateContent>
          <mc:Choice Requires="wps">
            <w:drawing>
              <wp:anchor distT="0" distB="0" distL="85723" distR="85723" simplePos="0" relativeHeight="2326" behindDoc="0" locked="0" layoutInCell="1" hidden="0" allowOverlap="1">
                <wp:simplePos x="0" y="0"/>
                <wp:positionH relativeFrom="character">
                  <wp:posOffset>3440164</wp:posOffset>
                </wp:positionH>
                <wp:positionV relativeFrom="line">
                  <wp:posOffset>-80999</wp:posOffset>
                </wp:positionV>
                <wp:extent cx="61315" cy="39794"/>
                <wp:effectExtent l="0" t="0" r="0" b="0"/>
                <wp:wrapNone/>
                <wp:docPr id="3253" name="对象 3253"/>
                <wp:cNvGraphicFramePr>
                  <a:graphicFrameLocks noChangeAspect="0" noSelect="1"/>
                </wp:cNvGraphicFramePr>
                <a:graphic>
                  <a:graphicData uri="http://schemas.microsoft.com/office/word/2010/wordprocessingInk">
                    <w14:contentPart bwMode="auto" r:id="rId2147">
                      <w14:nvContentPartPr>
                        <w14:cNvContentPartPr/>
                      </w14:nvContentPartPr>
                      <w14:xfrm>
                        <a:off x="0" y="0"/>
                        <a:ext cx="61315" cy="39794"/>
                      </w14:xfrm>
                    </w14:contentPart>
                  </a:graphicData>
                </a:graphic>
              </wp:anchor>
            </w:drawing>
          </mc:Choice>
          <mc:Fallback>
            <w:pict>
              <v:shape type="#_x0000_t75" id="对象 3254" o:spid="_x0000_s3254" fillcolor="#FFFFFF" stroked="t" strokeweight="1.0pt" style="position:absolute;&#10;margin-left:270.87906pt;&#10;margin-top:-6.377874pt;&#10;width:4.8280287pt;&#10;height:3.1333857pt;&#10;z-index:2326;&#10;mso-position-horizontal:absolute;&#10;mso-position-horizontal-relative:char;&#10;mso-position-vertical:absolute;&#10;mso-position-vertical-relative:line;&#10;mso-wrap-distance-left:6.7498426pt;&#10;mso-wrap-distance-right:6.7498426pt;">
                <v:stroke color="#000000"/>
                <v:imagedata r:id="rId2148"/>
                <o:lock selection="t"/>
              </v:shape>
            </w:pict>
          </mc:Fallback>
        </mc:AlternateContent>
      </w:r>
      <w:r>
        <mc:AlternateContent>
          <mc:Choice Requires="wps">
            <w:drawing>
              <wp:anchor distT="0" distB="0" distL="85723" distR="85723" simplePos="0" relativeHeight="2327" behindDoc="0" locked="0" layoutInCell="1" hidden="0" allowOverlap="1">
                <wp:simplePos x="0" y="0"/>
                <wp:positionH relativeFrom="character">
                  <wp:posOffset>4262751</wp:posOffset>
                </wp:positionH>
                <wp:positionV relativeFrom="line">
                  <wp:posOffset>128936</wp:posOffset>
                </wp:positionV>
                <wp:extent cx="164275" cy="45874"/>
                <wp:effectExtent l="0" t="0" r="0" b="0"/>
                <wp:wrapNone/>
                <wp:docPr id="3256" name="对象 3256"/>
                <wp:cNvGraphicFramePr>
                  <a:graphicFrameLocks noChangeAspect="0" noSelect="1"/>
                </wp:cNvGraphicFramePr>
                <a:graphic>
                  <a:graphicData uri="http://schemas.microsoft.com/office/word/2010/wordprocessingInk">
                    <w14:contentPart bwMode="auto" r:id="rId2149">
                      <w14:nvContentPartPr>
                        <w14:cNvContentPartPr/>
                      </w14:nvContentPartPr>
                      <w14:xfrm>
                        <a:off x="0" y="0"/>
                        <a:ext cx="164275" cy="45874"/>
                      </w14:xfrm>
                    </w14:contentPart>
                  </a:graphicData>
                </a:graphic>
              </wp:anchor>
            </w:drawing>
          </mc:Choice>
          <mc:Fallback>
            <w:pict>
              <v:shape type="#_x0000_t75" id="对象 3257" o:spid="_x0000_s3257" fillcolor="#FFFFFF" stroked="t" strokeweight="1.0pt" style="position:absolute;&#10;margin-left:335.6497pt;&#10;margin-top:10.152519pt;&#10;width:12.935105pt;&#10;height:3.6121259pt;&#10;z-index:2327;&#10;mso-position-horizontal:absolute;&#10;mso-position-horizontal-relative:char;&#10;mso-position-vertical:absolute;&#10;mso-position-vertical-relative:line;&#10;mso-wrap-distance-left:6.7498426pt;&#10;mso-wrap-distance-right:6.7498426pt;">
                <v:stroke color="#000000"/>
                <v:imagedata r:id="rId2150"/>
                <o:lock selection="t"/>
              </v:shape>
            </w:pict>
          </mc:Fallback>
        </mc:AlternateContent>
      </w:r>
      <w:r>
        <mc:AlternateContent>
          <mc:Choice Requires="wps">
            <w:drawing>
              <wp:anchor distT="0" distB="0" distL="85723" distR="85723" simplePos="0" relativeHeight="2328" behindDoc="0" locked="0" layoutInCell="1" hidden="0" allowOverlap="1">
                <wp:simplePos x="0" y="0"/>
                <wp:positionH relativeFrom="character">
                  <wp:posOffset>4098992</wp:posOffset>
                </wp:positionH>
                <wp:positionV relativeFrom="line">
                  <wp:posOffset>81741</wp:posOffset>
                </wp:positionV>
                <wp:extent cx="121039" cy="70797"/>
                <wp:effectExtent l="0" t="0" r="0" b="0"/>
                <wp:wrapNone/>
                <wp:docPr id="3259" name="对象 3259"/>
                <wp:cNvGraphicFramePr>
                  <a:graphicFrameLocks noChangeAspect="0" noSelect="1"/>
                </wp:cNvGraphicFramePr>
                <a:graphic>
                  <a:graphicData uri="http://schemas.microsoft.com/office/word/2010/wordprocessingInk">
                    <w14:contentPart bwMode="auto" r:id="rId2151">
                      <w14:nvContentPartPr>
                        <w14:cNvContentPartPr/>
                      </w14:nvContentPartPr>
                      <w14:xfrm>
                        <a:off x="0" y="0"/>
                        <a:ext cx="121039" cy="70797"/>
                      </w14:xfrm>
                    </w14:contentPart>
                  </a:graphicData>
                </a:graphic>
              </wp:anchor>
            </w:drawing>
          </mc:Choice>
          <mc:Fallback>
            <w:pict>
              <v:shape type="#_x0000_t75" id="对象 3260" o:spid="_x0000_s3260" fillcolor="#FFFFFF" stroked="t" strokeweight="1.0pt" style="position:absolute;&#10;margin-left:322.75528pt;&#10;margin-top:6.4362993pt;&#10;width:9.530701pt;&#10;height:5.574567pt;&#10;z-index:2328;&#10;mso-position-horizontal:absolute;&#10;mso-position-horizontal-relative:char;&#10;mso-position-vertical:absolute;&#10;mso-position-vertical-relative:line;&#10;mso-wrap-distance-left:6.7498426pt;&#10;mso-wrap-distance-right:6.7498426pt;">
                <v:stroke color="#000000"/>
                <v:imagedata r:id="rId2152"/>
                <o:lock selection="t"/>
              </v:shape>
            </w:pict>
          </mc:Fallback>
        </mc:AlternateContent>
      </w:r>
      <w:r>
        <mc:AlternateContent>
          <mc:Choice Requires="wps">
            <w:drawing>
              <wp:anchor distT="0" distB="0" distL="85723" distR="85723" simplePos="0" relativeHeight="2329" behindDoc="0" locked="0" layoutInCell="1" hidden="0" allowOverlap="1">
                <wp:simplePos x="0" y="0"/>
                <wp:positionH relativeFrom="character">
                  <wp:posOffset>4207457</wp:posOffset>
                </wp:positionH>
                <wp:positionV relativeFrom="line">
                  <wp:posOffset>55222</wp:posOffset>
                </wp:positionV>
                <wp:extent cx="78671" cy="128440"/>
                <wp:effectExtent l="0" t="0" r="0" b="0"/>
                <wp:wrapNone/>
                <wp:docPr id="3262" name="对象 3262"/>
                <wp:cNvGraphicFramePr>
                  <a:graphicFrameLocks noChangeAspect="0" noSelect="1"/>
                </wp:cNvGraphicFramePr>
                <a:graphic>
                  <a:graphicData uri="http://schemas.microsoft.com/office/word/2010/wordprocessingInk">
                    <w14:contentPart bwMode="auto" r:id="rId2153">
                      <w14:nvContentPartPr>
                        <w14:cNvContentPartPr/>
                      </w14:nvContentPartPr>
                      <w14:xfrm>
                        <a:off x="0" y="0"/>
                        <a:ext cx="78671" cy="128440"/>
                      </w14:xfrm>
                    </w14:contentPart>
                  </a:graphicData>
                </a:graphic>
              </wp:anchor>
            </w:drawing>
          </mc:Choice>
          <mc:Fallback>
            <w:pict>
              <v:shape type="#_x0000_t75" id="对象 3263" o:spid="_x0000_s3263" fillcolor="#FFFFFF" stroked="t" strokeweight="1.0pt" style="position:absolute;&#10;margin-left:331.29584pt;&#10;margin-top:4.348189pt;&#10;width:6.1945696pt;&#10;height:10.113387pt;&#10;z-index:2329;&#10;mso-position-horizontal:absolute;&#10;mso-position-horizontal-relative:char;&#10;mso-position-vertical:absolute;&#10;mso-position-vertical-relative:line;&#10;mso-wrap-distance-left:6.7498426pt;&#10;mso-wrap-distance-right:6.7498426pt;">
                <v:stroke color="#000000"/>
                <v:imagedata r:id="rId2154"/>
                <o:lock selection="t"/>
              </v:shape>
            </w:pict>
          </mc:Fallback>
        </mc:AlternateContent>
      </w:r>
      <w:r>
        <mc:AlternateContent>
          <mc:Choice Requires="wps">
            <w:drawing>
              <wp:anchor distT="0" distB="0" distL="85723" distR="85723" simplePos="0" relativeHeight="2330" behindDoc="0" locked="0" layoutInCell="1" hidden="0" allowOverlap="1">
                <wp:simplePos x="0" y="0"/>
                <wp:positionH relativeFrom="character">
                  <wp:posOffset>3777155</wp:posOffset>
                </wp:positionH>
                <wp:positionV relativeFrom="line">
                  <wp:posOffset>23848</wp:posOffset>
                </wp:positionV>
                <wp:extent cx="198309" cy="164445"/>
                <wp:effectExtent l="0" t="0" r="0" b="0"/>
                <wp:wrapNone/>
                <wp:docPr id="3265" name="对象 3265"/>
                <wp:cNvGraphicFramePr>
                  <a:graphicFrameLocks noChangeAspect="0" noSelect="1"/>
                </wp:cNvGraphicFramePr>
                <a:graphic>
                  <a:graphicData uri="http://schemas.microsoft.com/office/word/2010/wordprocessingInk">
                    <w14:contentPart bwMode="auto" r:id="rId2155">
                      <w14:nvContentPartPr>
                        <w14:cNvContentPartPr/>
                      </w14:nvContentPartPr>
                      <w14:xfrm>
                        <a:off x="0" y="0"/>
                        <a:ext cx="198309" cy="164445"/>
                      </w14:xfrm>
                    </w14:contentPart>
                  </a:graphicData>
                </a:graphic>
              </wp:anchor>
            </w:drawing>
          </mc:Choice>
          <mc:Fallback>
            <w:pict>
              <v:shape type="#_x0000_t75" id="对象 3266" o:spid="_x0000_s3266" fillcolor="#FFFFFF" stroked="t" strokeweight="1.0pt" style="position:absolute;&#10;margin-left:297.41385pt;&#10;margin-top:1.8777952pt;&#10;width:15.614951pt;&#10;height:12.948425pt;&#10;z-index:2330;&#10;mso-position-horizontal:absolute;&#10;mso-position-horizontal-relative:char;&#10;mso-position-vertical:absolute;&#10;mso-position-vertical-relative:line;&#10;mso-wrap-distance-left:6.7498426pt;&#10;mso-wrap-distance-right:6.7498426pt;">
                <v:stroke color="#000000"/>
                <v:imagedata r:id="rId2156"/>
                <o:lock selection="t"/>
              </v:shape>
            </w:pict>
          </mc:Fallback>
        </mc:AlternateContent>
      </w:r>
      <w:r>
        <mc:AlternateContent>
          <mc:Choice Requires="wps">
            <w:drawing>
              <wp:anchor distT="0" distB="0" distL="85723" distR="85723" simplePos="0" relativeHeight="2331" behindDoc="0" locked="0" layoutInCell="1" hidden="0" allowOverlap="1">
                <wp:simplePos x="0" y="0"/>
                <wp:positionH relativeFrom="character">
                  <wp:posOffset>3837356</wp:posOffset>
                </wp:positionH>
                <wp:positionV relativeFrom="line">
                  <wp:posOffset>20415</wp:posOffset>
                </wp:positionV>
                <wp:extent cx="74182" cy="127678"/>
                <wp:effectExtent l="0" t="0" r="0" b="0"/>
                <wp:wrapNone/>
                <wp:docPr id="3268" name="对象 3268"/>
                <wp:cNvGraphicFramePr>
                  <a:graphicFrameLocks noChangeAspect="0" noSelect="1"/>
                </wp:cNvGraphicFramePr>
                <a:graphic>
                  <a:graphicData uri="http://schemas.microsoft.com/office/word/2010/wordprocessingInk">
                    <w14:contentPart bwMode="auto" r:id="rId2157">
                      <w14:nvContentPartPr>
                        <w14:cNvContentPartPr/>
                      </w14:nvContentPartPr>
                      <w14:xfrm>
                        <a:off x="0" y="0"/>
                        <a:ext cx="74182" cy="127678"/>
                      </w14:xfrm>
                    </w14:contentPart>
                  </a:graphicData>
                </a:graphic>
              </wp:anchor>
            </w:drawing>
          </mc:Choice>
          <mc:Fallback>
            <w:pict>
              <v:shape type="#_x0000_t75" id="对象 3269" o:spid="_x0000_s3269" fillcolor="#FFFFFF" stroked="t" strokeweight="1.0pt" style="position:absolute;&#10;margin-left:302.15402pt;&#10;margin-top:1.6074803pt;&#10;width:5.8411126pt;&#10;height:10.053386pt;&#10;z-index:2331;&#10;mso-position-horizontal:absolute;&#10;mso-position-horizontal-relative:char;&#10;mso-position-vertical:absolute;&#10;mso-position-vertical-relative:line;&#10;mso-wrap-distance-left:6.7498426pt;&#10;mso-wrap-distance-right:6.7498426pt;">
                <v:stroke color="#000000"/>
                <v:imagedata r:id="rId2158"/>
                <o:lock selection="t"/>
              </v:shape>
            </w:pict>
          </mc:Fallback>
        </mc:AlternateContent>
      </w:r>
      <w:r>
        <mc:AlternateContent>
          <mc:Choice Requires="wps">
            <w:drawing>
              <wp:anchor distT="0" distB="0" distL="85723" distR="85723" simplePos="0" relativeHeight="2332" behindDoc="0" locked="0" layoutInCell="1" hidden="0" allowOverlap="1">
                <wp:simplePos x="0" y="0"/>
                <wp:positionH relativeFrom="character">
                  <wp:posOffset>3641981</wp:posOffset>
                </wp:positionH>
                <wp:positionV relativeFrom="line">
                  <wp:posOffset>-11702</wp:posOffset>
                </wp:positionV>
                <wp:extent cx="61211" cy="78216"/>
                <wp:effectExtent l="0" t="0" r="0" b="0"/>
                <wp:wrapNone/>
                <wp:docPr id="3271" name="对象 3271"/>
                <wp:cNvGraphicFramePr>
                  <a:graphicFrameLocks noChangeAspect="0" noSelect="1"/>
                </wp:cNvGraphicFramePr>
                <a:graphic>
                  <a:graphicData uri="http://schemas.microsoft.com/office/word/2010/wordprocessingInk">
                    <w14:contentPart bwMode="auto" r:id="rId2159">
                      <w14:nvContentPartPr>
                        <w14:cNvContentPartPr/>
                      </w14:nvContentPartPr>
                      <w14:xfrm>
                        <a:off x="0" y="0"/>
                        <a:ext cx="61211" cy="78216"/>
                      </w14:xfrm>
                    </w14:contentPart>
                  </a:graphicData>
                </a:graphic>
              </wp:anchor>
            </w:drawing>
          </mc:Choice>
          <mc:Fallback>
            <w:pict>
              <v:shape type="#_x0000_t75" id="对象 3272" o:spid="_x0000_s3272" fillcolor="#FFFFFF" stroked="t" strokeweight="1.0pt" style="position:absolute;&#10;margin-left:286.77017pt;&#10;margin-top:-0.9214173pt;&#10;width:4.8198347pt;&#10;height:6.15874pt;&#10;z-index:2332;&#10;mso-position-horizontal:absolute;&#10;mso-position-horizontal-relative:char;&#10;mso-position-vertical:absolute;&#10;mso-position-vertical-relative:line;&#10;mso-wrap-distance-left:6.7498426pt;&#10;mso-wrap-distance-right:6.7498426pt;">
                <v:stroke color="#000000"/>
                <v:imagedata r:id="rId2160"/>
                <o:lock selection="t"/>
              </v:shape>
            </w:pict>
          </mc:Fallback>
        </mc:AlternateContent>
      </w:r>
      <w:r>
        <mc:AlternateContent>
          <mc:Choice Requires="wps">
            <w:drawing>
              <wp:anchor distT="0" distB="0" distL="85723" distR="85723" simplePos="0" relativeHeight="2333" behindDoc="0" locked="0" layoutInCell="1" hidden="0" allowOverlap="1">
                <wp:simplePos x="0" y="0"/>
                <wp:positionH relativeFrom="character">
                  <wp:posOffset>3691444</wp:posOffset>
                </wp:positionH>
                <wp:positionV relativeFrom="line">
                  <wp:posOffset>-17627</wp:posOffset>
                </wp:positionV>
                <wp:extent cx="89147" cy="90863"/>
                <wp:effectExtent l="0" t="0" r="0" b="0"/>
                <wp:wrapNone/>
                <wp:docPr id="3274" name="对象 3274"/>
                <wp:cNvGraphicFramePr>
                  <a:graphicFrameLocks noChangeAspect="0" noSelect="1"/>
                </wp:cNvGraphicFramePr>
                <a:graphic>
                  <a:graphicData uri="http://schemas.microsoft.com/office/word/2010/wordprocessingInk">
                    <w14:contentPart bwMode="auto" r:id="rId2161">
                      <w14:nvContentPartPr>
                        <w14:cNvContentPartPr/>
                      </w14:nvContentPartPr>
                      <w14:xfrm>
                        <a:off x="0" y="0"/>
                        <a:ext cx="89147" cy="90863"/>
                      </w14:xfrm>
                    </w14:contentPart>
                  </a:graphicData>
                </a:graphic>
              </wp:anchor>
            </w:drawing>
          </mc:Choice>
          <mc:Fallback>
            <w:pict>
              <v:shape type="#_x0000_t75" id="对象 3275" o:spid="_x0000_s3275" fillcolor="#FFFFFF" stroked="t" strokeweight="1.0pt" style="position:absolute;&#10;margin-left:290.6649pt;&#10;margin-top:-1.3879528pt;&#10;width:7.019516pt;&#10;height:7.1545672pt;&#10;z-index:2333;&#10;mso-position-horizontal:absolute;&#10;mso-position-horizontal-relative:char;&#10;mso-position-vertical:absolute;&#10;mso-position-vertical-relative:line;&#10;mso-wrap-distance-left:6.7498426pt;&#10;mso-wrap-distance-right:6.7498426pt;">
                <v:stroke color="#000000"/>
                <v:imagedata r:id="rId2162"/>
                <o:lock selection="t"/>
              </v:shape>
            </w:pict>
          </mc:Fallback>
        </mc:AlternateContent>
      </w:r>
      <w:r>
        <mc:AlternateContent>
          <mc:Choice Requires="wps">
            <w:drawing>
              <wp:anchor distT="0" distB="0" distL="85723" distR="85723" simplePos="0" relativeHeight="2334" behindDoc="0" locked="0" layoutInCell="1" hidden="0" allowOverlap="1">
                <wp:simplePos x="0" y="0"/>
                <wp:positionH relativeFrom="character">
                  <wp:posOffset>3694707</wp:posOffset>
                </wp:positionH>
                <wp:positionV relativeFrom="line">
                  <wp:posOffset>-21198</wp:posOffset>
                </wp:positionV>
                <wp:extent cx="87947" cy="183931"/>
                <wp:effectExtent l="0" t="0" r="0" b="0"/>
                <wp:wrapNone/>
                <wp:docPr id="3277" name="对象 3277"/>
                <wp:cNvGraphicFramePr>
                  <a:graphicFrameLocks noChangeAspect="0" noSelect="1"/>
                </wp:cNvGraphicFramePr>
                <a:graphic>
                  <a:graphicData uri="http://schemas.microsoft.com/office/word/2010/wordprocessingInk">
                    <w14:contentPart bwMode="auto" r:id="rId2163">
                      <w14:nvContentPartPr>
                        <w14:cNvContentPartPr/>
                      </w14:nvContentPartPr>
                      <w14:xfrm>
                        <a:off x="0" y="0"/>
                        <a:ext cx="87947" cy="183931"/>
                      </w14:xfrm>
                    </w14:contentPart>
                  </a:graphicData>
                </a:graphic>
              </wp:anchor>
            </w:drawing>
          </mc:Choice>
          <mc:Fallback>
            <w:pict>
              <v:shape type="#_x0000_t75" id="对象 3278" o:spid="_x0000_s3278" fillcolor="#FFFFFF" stroked="t" strokeweight="1.0pt" style="position:absolute;&#10;margin-left:290.9218pt;&#10;margin-top:-1.6692125pt;&#10;width:6.925035pt;&#10;height:14.482756pt;&#10;z-index:2334;&#10;mso-position-horizontal:absolute;&#10;mso-position-horizontal-relative:char;&#10;mso-position-vertical:absolute;&#10;mso-position-vertical-relative:line;&#10;mso-wrap-distance-left:6.7498426pt;&#10;mso-wrap-distance-right:6.7498426pt;">
                <v:stroke color="#000000"/>
                <v:imagedata r:id="rId2164"/>
                <o:lock selection="t"/>
              </v:shape>
            </w:pict>
          </mc:Fallback>
        </mc:AlternateContent>
      </w:r>
      <w:r>
        <mc:AlternateContent>
          <mc:Choice Requires="wps">
            <w:drawing>
              <wp:anchor distT="0" distB="0" distL="85723" distR="85723" simplePos="0" relativeHeight="2335" behindDoc="0" locked="0" layoutInCell="1" hidden="0" allowOverlap="1">
                <wp:simplePos x="0" y="0"/>
                <wp:positionH relativeFrom="character">
                  <wp:posOffset>3992984</wp:posOffset>
                </wp:positionH>
                <wp:positionV relativeFrom="line">
                  <wp:posOffset>-22929</wp:posOffset>
                </wp:positionV>
                <wp:extent cx="51659" cy="52371"/>
                <wp:effectExtent l="0" t="0" r="0" b="0"/>
                <wp:wrapNone/>
                <wp:docPr id="3280" name="对象 3280"/>
                <wp:cNvGraphicFramePr>
                  <a:graphicFrameLocks noChangeAspect="0" noSelect="1"/>
                </wp:cNvGraphicFramePr>
                <a:graphic>
                  <a:graphicData uri="http://schemas.microsoft.com/office/word/2010/wordprocessingInk">
                    <w14:contentPart bwMode="auto" r:id="rId2165">
                      <w14:nvContentPartPr>
                        <w14:cNvContentPartPr/>
                      </w14:nvContentPartPr>
                      <w14:xfrm>
                        <a:off x="0" y="0"/>
                        <a:ext cx="51659" cy="52371"/>
                      </w14:xfrm>
                    </w14:contentPart>
                  </a:graphicData>
                </a:graphic>
              </wp:anchor>
            </w:drawing>
          </mc:Choice>
          <mc:Fallback>
            <w:pict>
              <v:shape type="#_x0000_t75" id="对象 3281" o:spid="_x0000_s3281" fillcolor="#FFFFFF" stroked="t" strokeweight="1.0pt" style="position:absolute;&#10;margin-left:314.4082pt;&#10;margin-top:-1.805433pt;&#10;width:4.067649pt;&#10;height:4.1237006pt;&#10;z-index:2335;&#10;mso-position-horizontal:absolute;&#10;mso-position-horizontal-relative:char;&#10;mso-position-vertical:absolute;&#10;mso-position-vertical-relative:line;&#10;mso-wrap-distance-left:6.7498426pt;&#10;mso-wrap-distance-right:6.7498426pt;">
                <v:stroke color="#000000"/>
                <v:imagedata r:id="rId2166"/>
                <o:lock selection="t"/>
              </v:shape>
            </w:pict>
          </mc:Fallback>
        </mc:AlternateContent>
      </w:r>
      <w:r>
        <mc:AlternateContent>
          <mc:Choice Requires="wps">
            <w:drawing>
              <wp:anchor distT="0" distB="0" distL="85723" distR="85723" simplePos="0" relativeHeight="2336" behindDoc="0" locked="0" layoutInCell="1" hidden="0" allowOverlap="1">
                <wp:simplePos x="0" y="0"/>
                <wp:positionH relativeFrom="character">
                  <wp:posOffset>3786347</wp:posOffset>
                </wp:positionH>
                <wp:positionV relativeFrom="line">
                  <wp:posOffset>-36184</wp:posOffset>
                </wp:positionV>
                <wp:extent cx="152795" cy="85189"/>
                <wp:effectExtent l="0" t="0" r="0" b="0"/>
                <wp:wrapNone/>
                <wp:docPr id="3283" name="对象 3283"/>
                <wp:cNvGraphicFramePr>
                  <a:graphicFrameLocks noChangeAspect="0" noSelect="1"/>
                </wp:cNvGraphicFramePr>
                <a:graphic>
                  <a:graphicData uri="http://schemas.microsoft.com/office/word/2010/wordprocessingInk">
                    <w14:contentPart bwMode="auto" r:id="rId2167">
                      <w14:nvContentPartPr>
                        <w14:cNvContentPartPr/>
                      </w14:nvContentPartPr>
                      <w14:xfrm>
                        <a:off x="0" y="0"/>
                        <a:ext cx="152795" cy="85189"/>
                      </w14:xfrm>
                    </w14:contentPart>
                  </a:graphicData>
                </a:graphic>
              </wp:anchor>
            </w:drawing>
          </mc:Choice>
          <mc:Fallback>
            <w:pict>
              <v:shape type="#_x0000_t75" id="对象 3284" o:spid="_x0000_s3284" fillcolor="#FFFFFF" stroked="t" strokeweight="1.0pt" style="position:absolute;&#10;margin-left:298.13757pt;&#10;margin-top:-2.849134pt;&#10;width:12.031105pt;&#10;height:6.707874pt;&#10;z-index:2336;&#10;mso-position-horizontal:absolute;&#10;mso-position-horizontal-relative:char;&#10;mso-position-vertical:absolute;&#10;mso-position-vertical-relative:line;&#10;mso-wrap-distance-left:6.7498426pt;&#10;mso-wrap-distance-right:6.7498426pt;">
                <v:stroke color="#000000"/>
                <v:imagedata r:id="rId2168"/>
                <o:lock selection="t"/>
              </v:shape>
            </w:pict>
          </mc:Fallback>
        </mc:AlternateContent>
      </w:r>
      <w:r>
        <mc:AlternateContent>
          <mc:Choice Requires="wps">
            <w:drawing>
              <wp:anchor distT="0" distB="0" distL="85723" distR="85723" simplePos="0" relativeHeight="2337" behindDoc="0" locked="0" layoutInCell="1" hidden="0" allowOverlap="1">
                <wp:simplePos x="0" y="0"/>
                <wp:positionH relativeFrom="character">
                  <wp:posOffset>3468009</wp:posOffset>
                </wp:positionH>
                <wp:positionV relativeFrom="line">
                  <wp:posOffset>-37923</wp:posOffset>
                </wp:positionV>
                <wp:extent cx="145801" cy="207636"/>
                <wp:effectExtent l="0" t="0" r="0" b="0"/>
                <wp:wrapNone/>
                <wp:docPr id="3286" name="对象 3286"/>
                <wp:cNvGraphicFramePr>
                  <a:graphicFrameLocks noChangeAspect="0" noSelect="1"/>
                </wp:cNvGraphicFramePr>
                <a:graphic>
                  <a:graphicData uri="http://schemas.microsoft.com/office/word/2010/wordprocessingInk">
                    <w14:contentPart bwMode="auto" r:id="rId2169">
                      <w14:nvContentPartPr>
                        <w14:cNvContentPartPr/>
                      </w14:nvContentPartPr>
                      <w14:xfrm>
                        <a:off x="0" y="0"/>
                        <a:ext cx="145801" cy="207636"/>
                      </w14:xfrm>
                    </w14:contentPart>
                  </a:graphicData>
                </a:graphic>
              </wp:anchor>
            </w:drawing>
          </mc:Choice>
          <mc:Fallback>
            <w:pict>
              <v:shape type="#_x0000_t75" id="对象 3287" o:spid="_x0000_s3287" fillcolor="#FFFFFF" stroked="t" strokeweight="1.0pt" style="position:absolute;&#10;margin-left:273.07166pt;&#10;margin-top:-2.986063pt;&#10;width:11.480401pt;&#10;height:16.34929pt;&#10;z-index:2337;&#10;mso-position-horizontal:absolute;&#10;mso-position-horizontal-relative:char;&#10;mso-position-vertical:absolute;&#10;mso-position-vertical-relative:line;&#10;mso-wrap-distance-left:6.7498426pt;&#10;mso-wrap-distance-right:6.7498426pt;">
                <v:stroke color="#000000"/>
                <v:imagedata r:id="rId2170"/>
                <o:lock selection="t"/>
              </v:shape>
            </w:pict>
          </mc:Fallback>
        </mc:AlternateContent>
      </w:r>
      <w:r>
        <mc:AlternateContent>
          <mc:Choice Requires="wps">
            <w:drawing>
              <wp:anchor distT="0" distB="0" distL="85723" distR="85723" simplePos="0" relativeHeight="2338" behindDoc="0" locked="0" layoutInCell="1" hidden="0" allowOverlap="1">
                <wp:simplePos x="0" y="0"/>
                <wp:positionH relativeFrom="character">
                  <wp:posOffset>3845524</wp:posOffset>
                </wp:positionH>
                <wp:positionV relativeFrom="line">
                  <wp:posOffset>-54358</wp:posOffset>
                </wp:positionV>
                <wp:extent cx="60965" cy="32655"/>
                <wp:effectExtent l="0" t="0" r="0" b="0"/>
                <wp:wrapNone/>
                <wp:docPr id="3289" name="对象 3289"/>
                <wp:cNvGraphicFramePr>
                  <a:graphicFrameLocks noChangeAspect="0" noSelect="1"/>
                </wp:cNvGraphicFramePr>
                <a:graphic>
                  <a:graphicData uri="http://schemas.microsoft.com/office/word/2010/wordprocessingInk">
                    <w14:contentPart bwMode="auto" r:id="rId2171">
                      <w14:nvContentPartPr>
                        <w14:cNvContentPartPr/>
                      </w14:nvContentPartPr>
                      <w14:xfrm>
                        <a:off x="0" y="0"/>
                        <a:ext cx="60965" cy="32655"/>
                      </w14:xfrm>
                    </w14:contentPart>
                  </a:graphicData>
                </a:graphic>
              </wp:anchor>
            </w:drawing>
          </mc:Choice>
          <mc:Fallback>
            <w:pict>
              <v:shape type="#_x0000_t75" id="对象 3290" o:spid="_x0000_s3290" fillcolor="#FFFFFF" stroked="t" strokeweight="1.0pt" style="position:absolute;&#10;margin-left:302.79718pt;&#10;margin-top:-4.2802362pt;&#10;width:4.800472pt;&#10;height:2.5712597pt;&#10;z-index:2338;&#10;mso-position-horizontal:absolute;&#10;mso-position-horizontal-relative:char;&#10;mso-position-vertical:absolute;&#10;mso-position-vertical-relative:line;&#10;mso-wrap-distance-left:6.7498426pt;&#10;mso-wrap-distance-right:6.7498426pt;">
                <v:stroke color="#000000"/>
                <v:imagedata r:id="rId2172"/>
                <o:lock selection="t"/>
              </v:shape>
            </w:pict>
          </mc:Fallback>
        </mc:AlternateContent>
      </w:r>
      <w:r>
        <mc:AlternateContent>
          <mc:Choice Requires="wps">
            <w:drawing>
              <wp:anchor distT="0" distB="0" distL="85723" distR="85723" simplePos="0" relativeHeight="2339" behindDoc="0" locked="0" layoutInCell="1" hidden="0" allowOverlap="1">
                <wp:simplePos x="0" y="0"/>
                <wp:positionH relativeFrom="character">
                  <wp:posOffset>3982858</wp:posOffset>
                </wp:positionH>
                <wp:positionV relativeFrom="line">
                  <wp:posOffset>-61354</wp:posOffset>
                </wp:positionV>
                <wp:extent cx="202497" cy="180816"/>
                <wp:effectExtent l="0" t="0" r="0" b="0"/>
                <wp:wrapNone/>
                <wp:docPr id="3292" name="对象 3292"/>
                <wp:cNvGraphicFramePr>
                  <a:graphicFrameLocks noChangeAspect="0" noSelect="1"/>
                </wp:cNvGraphicFramePr>
                <a:graphic>
                  <a:graphicData uri="http://schemas.microsoft.com/office/word/2010/wordprocessingInk">
                    <w14:contentPart bwMode="auto" r:id="rId2173">
                      <w14:nvContentPartPr>
                        <w14:cNvContentPartPr/>
                      </w14:nvContentPartPr>
                      <w14:xfrm>
                        <a:off x="0" y="0"/>
                        <a:ext cx="202497" cy="180816"/>
                      </w14:xfrm>
                    </w14:contentPart>
                  </a:graphicData>
                </a:graphic>
              </wp:anchor>
            </w:drawing>
          </mc:Choice>
          <mc:Fallback>
            <w:pict>
              <v:shape type="#_x0000_t75" id="对象 3293" o:spid="_x0000_s3293" fillcolor="#FFFFFF" stroked="t" strokeweight="1.0pt" style="position:absolute;&#10;margin-left:313.61093pt;&#10;margin-top:-4.8310237pt;&#10;width:15.94465pt;&#10;height:14.237481pt;&#10;z-index:2339;&#10;mso-position-horizontal:absolute;&#10;mso-position-horizontal-relative:char;&#10;mso-position-vertical:absolute;&#10;mso-position-vertical-relative:line;&#10;mso-wrap-distance-left:6.7498426pt;&#10;mso-wrap-distance-right:6.7498426pt;">
                <v:stroke color="#000000"/>
                <v:imagedata r:id="rId2174"/>
                <o:lock selection="t"/>
              </v:shape>
            </w:pict>
          </mc:Fallback>
        </mc:AlternateContent>
      </w:r>
      <w:r>
        <mc:AlternateContent>
          <mc:Choice Requires="wps">
            <w:drawing>
              <wp:anchor distT="0" distB="0" distL="85723" distR="85723" simplePos="0" relativeHeight="2340" behindDoc="0" locked="0" layoutInCell="1" hidden="0" allowOverlap="1">
                <wp:simplePos x="0" y="0"/>
                <wp:positionH relativeFrom="character">
                  <wp:posOffset>3995274</wp:posOffset>
                </wp:positionH>
                <wp:positionV relativeFrom="line">
                  <wp:posOffset>-74990</wp:posOffset>
                </wp:positionV>
                <wp:extent cx="122545" cy="255377"/>
                <wp:effectExtent l="0" t="0" r="0" b="0"/>
                <wp:wrapNone/>
                <wp:docPr id="3295" name="对象 3295"/>
                <wp:cNvGraphicFramePr>
                  <a:graphicFrameLocks noChangeAspect="0" noSelect="1"/>
                </wp:cNvGraphicFramePr>
                <a:graphic>
                  <a:graphicData uri="http://schemas.microsoft.com/office/word/2010/wordprocessingInk">
                    <w14:contentPart bwMode="auto" r:id="rId2175">
                      <w14:nvContentPartPr>
                        <w14:cNvContentPartPr/>
                      </w14:nvContentPartPr>
                      <w14:xfrm>
                        <a:off x="0" y="0"/>
                        <a:ext cx="122545" cy="255377"/>
                      </w14:xfrm>
                    </w14:contentPart>
                  </a:graphicData>
                </a:graphic>
              </wp:anchor>
            </w:drawing>
          </mc:Choice>
          <mc:Fallback>
            <w:pict>
              <v:shape type="#_x0000_t75" id="对象 3296" o:spid="_x0000_s3296" fillcolor="#FFFFFF" stroked="t" strokeweight="1.0pt" style="position:absolute;&#10;margin-left:314.5885pt;&#10;margin-top:-5.9047246pt;&#10;width:9.649214pt;&#10;height:20.108501pt;&#10;z-index:2340;&#10;mso-position-horizontal:absolute;&#10;mso-position-horizontal-relative:char;&#10;mso-position-vertical:absolute;&#10;mso-position-vertical-relative:line;&#10;mso-wrap-distance-left:6.7498426pt;&#10;mso-wrap-distance-right:6.7498426pt;">
                <v:stroke color="#000000"/>
                <v:imagedata r:id="rId2176"/>
                <o:lock selection="t"/>
              </v:shape>
            </w:pict>
          </mc:Fallback>
        </mc:AlternateContent>
      </w:r>
      <w:r>
        <mc:AlternateContent>
          <mc:Choice Requires="wps">
            <w:drawing>
              <wp:anchor distT="0" distB="0" distL="85723" distR="85723" simplePos="0" relativeHeight="2341" behindDoc="0" locked="0" layoutInCell="1" hidden="0" allowOverlap="1">
                <wp:simplePos x="0" y="0"/>
                <wp:positionH relativeFrom="character">
                  <wp:posOffset>4231783</wp:posOffset>
                </wp:positionH>
                <wp:positionV relativeFrom="line">
                  <wp:posOffset>-77474</wp:posOffset>
                </wp:positionV>
                <wp:extent cx="137847" cy="195200"/>
                <wp:effectExtent l="0" t="0" r="0" b="0"/>
                <wp:wrapNone/>
                <wp:docPr id="3298" name="对象 3298"/>
                <wp:cNvGraphicFramePr>
                  <a:graphicFrameLocks noChangeAspect="0" noSelect="1"/>
                </wp:cNvGraphicFramePr>
                <a:graphic>
                  <a:graphicData uri="http://schemas.microsoft.com/office/word/2010/wordprocessingInk">
                    <w14:contentPart bwMode="auto" r:id="rId2177">
                      <w14:nvContentPartPr>
                        <w14:cNvContentPartPr/>
                      </w14:nvContentPartPr>
                      <w14:xfrm>
                        <a:off x="0" y="0"/>
                        <a:ext cx="137847" cy="195200"/>
                      </w14:xfrm>
                    </w14:contentPart>
                  </a:graphicData>
                </a:graphic>
              </wp:anchor>
            </w:drawing>
          </mc:Choice>
          <mc:Fallback>
            <w:pict>
              <v:shape type="#_x0000_t75" id="对象 3299" o:spid="_x0000_s3299" fillcolor="#FFFFFF" stroked="t" strokeweight="1.0pt" style="position:absolute;&#10;margin-left:333.21127pt;&#10;margin-top:-6.1003156pt;&#10;width:10.854167pt;&#10;height:15.37008pt;&#10;z-index:2341;&#10;mso-position-horizontal:absolute;&#10;mso-position-horizontal-relative:char;&#10;mso-position-vertical:absolute;&#10;mso-position-vertical-relative:line;&#10;mso-wrap-distance-left:6.7498426pt;&#10;mso-wrap-distance-right:6.7498426pt;">
                <v:stroke color="#000000"/>
                <v:imagedata r:id="rId2178"/>
                <o:lock selection="t"/>
              </v:shape>
            </w:pict>
          </mc:Fallback>
        </mc:AlternateContent>
      </w:r>
      <w:r>
        <mc:AlternateContent>
          <mc:Choice Requires="wps">
            <w:drawing>
              <wp:anchor distT="0" distB="0" distL="85723" distR="85723" simplePos="0" relativeHeight="2342" behindDoc="0" locked="0" layoutInCell="1" hidden="0" allowOverlap="1">
                <wp:simplePos x="0" y="0"/>
                <wp:positionH relativeFrom="character">
                  <wp:posOffset>3614468</wp:posOffset>
                </wp:positionH>
                <wp:positionV relativeFrom="line">
                  <wp:posOffset>-80041</wp:posOffset>
                </wp:positionV>
                <wp:extent cx="173103" cy="243919"/>
                <wp:effectExtent l="0" t="0" r="0" b="0"/>
                <wp:wrapNone/>
                <wp:docPr id="3301" name="对象 3301"/>
                <wp:cNvGraphicFramePr>
                  <a:graphicFrameLocks noChangeAspect="0" noSelect="1"/>
                </wp:cNvGraphicFramePr>
                <a:graphic>
                  <a:graphicData uri="http://schemas.microsoft.com/office/word/2010/wordprocessingInk">
                    <w14:contentPart bwMode="auto" r:id="rId2179">
                      <w14:nvContentPartPr>
                        <w14:cNvContentPartPr/>
                      </w14:nvContentPartPr>
                      <w14:xfrm>
                        <a:off x="0" y="0"/>
                        <a:ext cx="173103" cy="243919"/>
                      </w14:xfrm>
                    </w14:contentPart>
                  </a:graphicData>
                </a:graphic>
              </wp:anchor>
            </w:drawing>
          </mc:Choice>
          <mc:Fallback>
            <w:pict>
              <v:shape type="#_x0000_t75" id="对象 3302" o:spid="_x0000_s3302" fillcolor="#FFFFFF" stroked="t" strokeweight="1.0pt" style="position:absolute;&#10;margin-left:284.60385pt;&#10;margin-top:-6.3024416pt;&#10;width:13.630232pt;&#10;height:19.20622pt;&#10;z-index:2342;&#10;mso-position-horizontal:absolute;&#10;mso-position-horizontal-relative:char;&#10;mso-position-vertical:absolute;&#10;mso-position-vertical-relative:line;&#10;mso-wrap-distance-left:6.7498426pt;&#10;mso-wrap-distance-right:6.7498426pt;">
                <v:stroke color="#000000"/>
                <v:imagedata r:id="rId2180"/>
                <o:lock selection="t"/>
              </v:shape>
            </w:pict>
          </mc:Fallback>
        </mc:AlternateContent>
      </w:r>
      <w:r>
        <mc:AlternateContent>
          <mc:Choice Requires="wps">
            <w:drawing>
              <wp:anchor distT="0" distB="0" distL="85723" distR="85723" simplePos="0" relativeHeight="2343" behindDoc="0" locked="0" layoutInCell="1" hidden="0" allowOverlap="1">
                <wp:simplePos x="0" y="0"/>
                <wp:positionH relativeFrom="character">
                  <wp:posOffset>3817677</wp:posOffset>
                </wp:positionH>
                <wp:positionV relativeFrom="line">
                  <wp:posOffset>-93212</wp:posOffset>
                </wp:positionV>
                <wp:extent cx="105241" cy="101787"/>
                <wp:effectExtent l="0" t="0" r="0" b="0"/>
                <wp:wrapNone/>
                <wp:docPr id="3304" name="对象 3304"/>
                <wp:cNvGraphicFramePr>
                  <a:graphicFrameLocks noChangeAspect="0" noSelect="1"/>
                </wp:cNvGraphicFramePr>
                <a:graphic>
                  <a:graphicData uri="http://schemas.microsoft.com/office/word/2010/wordprocessingInk">
                    <w14:contentPart bwMode="auto" r:id="rId2181">
                      <w14:nvContentPartPr>
                        <w14:cNvContentPartPr/>
                      </w14:nvContentPartPr>
                      <w14:xfrm>
                        <a:off x="0" y="0"/>
                        <a:ext cx="105241" cy="101787"/>
                      </w14:xfrm>
                    </w14:contentPart>
                  </a:graphicData>
                </a:graphic>
              </wp:anchor>
            </w:drawing>
          </mc:Choice>
          <mc:Fallback>
            <w:pict>
              <v:shape type="#_x0000_t75" id="对象 3305" o:spid="_x0000_s3305" fillcolor="#FFFFFF" stroked="t" strokeweight="1.0pt" style="position:absolute;&#10;margin-left:300.6045pt;&#10;margin-top:-7.339528pt;&#10;width:8.286701pt;&#10;height:8.014803pt;&#10;z-index:2343;&#10;mso-position-horizontal:absolute;&#10;mso-position-horizontal-relative:char;&#10;mso-position-vertical:absolute;&#10;mso-position-vertical-relative:line;&#10;mso-wrap-distance-left:6.7498426pt;&#10;mso-wrap-distance-right:6.7498426pt;">
                <v:stroke color="#000000"/>
                <v:imagedata r:id="rId2182"/>
                <o:lock selection="t"/>
              </v:shape>
            </w:pict>
          </mc:Fallback>
        </mc:AlternateContent>
      </w:r>
      <w:r>
        <mc:AlternateContent>
          <mc:Choice Requires="wps">
            <w:drawing>
              <wp:anchor distT="0" distB="0" distL="85723" distR="85723" simplePos="0" relativeHeight="2344" behindDoc="0" locked="0" layoutInCell="1" hidden="0" allowOverlap="1">
                <wp:simplePos x="0" y="0"/>
                <wp:positionH relativeFrom="character">
                  <wp:posOffset>3623745</wp:posOffset>
                </wp:positionH>
                <wp:positionV relativeFrom="line">
                  <wp:posOffset>-99472</wp:posOffset>
                </wp:positionV>
                <wp:extent cx="85385" cy="125060"/>
                <wp:effectExtent l="0" t="0" r="0" b="0"/>
                <wp:wrapNone/>
                <wp:docPr id="3307" name="对象 3307"/>
                <wp:cNvGraphicFramePr>
                  <a:graphicFrameLocks noChangeAspect="0" noSelect="1"/>
                </wp:cNvGraphicFramePr>
                <a:graphic>
                  <a:graphicData uri="http://schemas.microsoft.com/office/word/2010/wordprocessingInk">
                    <w14:contentPart bwMode="auto" r:id="rId2183">
                      <w14:nvContentPartPr>
                        <w14:cNvContentPartPr/>
                      </w14:nvContentPartPr>
                      <w14:xfrm>
                        <a:off x="0" y="0"/>
                        <a:ext cx="85385" cy="125060"/>
                      </w14:xfrm>
                    </w14:contentPart>
                  </a:graphicData>
                </a:graphic>
              </wp:anchor>
            </w:drawing>
          </mc:Choice>
          <mc:Fallback>
            <w:pict>
              <v:shape type="#_x0000_t75" id="对象 3308" o:spid="_x0000_s3308" fillcolor="#FFFFFF" stroked="t" strokeweight="1.0pt" style="position:absolute;&#10;margin-left:285.33426pt;&#10;margin-top:-7.832441pt;&#10;width:6.7232327pt;&#10;height:9.847244pt;&#10;z-index:2344;&#10;mso-position-horizontal:absolute;&#10;mso-position-horizontal-relative:char;&#10;mso-position-vertical:absolute;&#10;mso-position-vertical-relative:line;&#10;mso-wrap-distance-left:6.7498426pt;&#10;mso-wrap-distance-right:6.7498426pt;">
                <v:stroke color="#000000"/>
                <v:imagedata r:id="rId2184"/>
                <o:lock selection="t"/>
              </v:shape>
            </w:pict>
          </mc:Fallback>
        </mc:AlternateContent>
      </w:r>
      <w:r>
        <mc:AlternateContent>
          <mc:Choice Requires="wps">
            <w:drawing>
              <wp:anchor distT="0" distB="0" distL="85723" distR="85723" simplePos="0" relativeHeight="2345" behindDoc="0" locked="0" layoutInCell="1" hidden="0" allowOverlap="1">
                <wp:simplePos x="0" y="0"/>
                <wp:positionH relativeFrom="character">
                  <wp:posOffset>3846472</wp:posOffset>
                </wp:positionH>
                <wp:positionV relativeFrom="line">
                  <wp:posOffset>-114698</wp:posOffset>
                </wp:positionV>
                <wp:extent cx="25979" cy="34176"/>
                <wp:effectExtent l="0" t="0" r="0" b="0"/>
                <wp:wrapNone/>
                <wp:docPr id="3310" name="对象 3310"/>
                <wp:cNvGraphicFramePr>
                  <a:graphicFrameLocks noChangeAspect="0" noSelect="1"/>
                </wp:cNvGraphicFramePr>
                <a:graphic>
                  <a:graphicData uri="http://schemas.microsoft.com/office/word/2010/wordprocessingInk">
                    <w14:contentPart bwMode="auto" r:id="rId2185">
                      <w14:nvContentPartPr>
                        <w14:cNvContentPartPr/>
                      </w14:nvContentPartPr>
                      <w14:xfrm>
                        <a:off x="0" y="0"/>
                        <a:ext cx="25979" cy="34176"/>
                      </w14:xfrm>
                    </w14:contentPart>
                  </a:graphicData>
                </a:graphic>
              </wp:anchor>
            </w:drawing>
          </mc:Choice>
          <mc:Fallback>
            <w:pict>
              <v:shape type="#_x0000_t75" id="对象 3311" o:spid="_x0000_s3311" fillcolor="#FFFFFF" stroked="t" strokeweight="1.0pt" style="position:absolute;&#10;margin-left:302.8719pt;&#10;margin-top:-9.031417pt;&#10;width:2.0456002pt;&#10;height:2.6910236pt;&#10;z-index:2345;&#10;mso-position-horizontal:absolute;&#10;mso-position-horizontal-relative:char;&#10;mso-position-vertical:absolute;&#10;mso-position-vertical-relative:line;&#10;mso-wrap-distance-left:6.7498426pt;&#10;mso-wrap-distance-right:6.7498426pt;">
                <v:stroke color="#000000"/>
                <v:imagedata r:id="rId2186"/>
                <o:lock selection="t"/>
              </v:shape>
            </w:pict>
          </mc:Fallback>
        </mc:AlternateContent>
      </w:r>
      <w:r>
        <mc:AlternateContent>
          <mc:Choice Requires="wps">
            <w:drawing>
              <wp:anchor distT="0" distB="0" distL="85723" distR="85723" simplePos="0" relativeHeight="2346" behindDoc="0" locked="0" layoutInCell="1" hidden="0" allowOverlap="1">
                <wp:simplePos x="0" y="0"/>
                <wp:positionH relativeFrom="character">
                  <wp:posOffset>4284902</wp:posOffset>
                </wp:positionH>
                <wp:positionV relativeFrom="line">
                  <wp:posOffset>-125460</wp:posOffset>
                </wp:positionV>
                <wp:extent cx="46095" cy="58654"/>
                <wp:effectExtent l="0" t="0" r="0" b="0"/>
                <wp:wrapNone/>
                <wp:docPr id="3313" name="对象 3313"/>
                <wp:cNvGraphicFramePr>
                  <a:graphicFrameLocks noChangeAspect="0" noSelect="1"/>
                </wp:cNvGraphicFramePr>
                <a:graphic>
                  <a:graphicData uri="http://schemas.microsoft.com/office/word/2010/wordprocessingInk">
                    <w14:contentPart bwMode="auto" r:id="rId2187">
                      <w14:nvContentPartPr>
                        <w14:cNvContentPartPr/>
                      </w14:nvContentPartPr>
                      <w14:xfrm>
                        <a:off x="0" y="0"/>
                        <a:ext cx="46095" cy="58654"/>
                      </w14:xfrm>
                    </w14:contentPart>
                  </a:graphicData>
                </a:graphic>
              </wp:anchor>
            </w:drawing>
          </mc:Choice>
          <mc:Fallback>
            <w:pict>
              <v:shape type="#_x0000_t75" id="对象 3314" o:spid="_x0000_s3314" fillcolor="#FFFFFF" stroked="t" strokeweight="1.0pt" style="position:absolute;&#10;margin-left:337.39386pt;&#10;margin-top:-9.8788185pt;&#10;width:3.62953pt;&#10;height:4.6184254pt;&#10;z-index:2346;&#10;mso-position-horizontal:absolute;&#10;mso-position-horizontal-relative:char;&#10;mso-position-vertical:absolute;&#10;mso-position-vertical-relative:line;&#10;mso-wrap-distance-left:6.7498426pt;&#10;mso-wrap-distance-right:6.7498426pt;">
                <v:stroke color="#000000"/>
                <v:imagedata r:id="rId2188"/>
                <o:lock selection="t"/>
              </v:shape>
            </w:pict>
          </mc:Fallback>
        </mc:AlternateContent>
      </w:r>
    </w:p>
    <w:p>
      <w:pPr>
        <w:rPr>
          <w:rFonts w:hint="eastAsia"/>
        </w:rPr>
      </w:pPr>
      <w:r>
        <w:rPr>
          <w:rFonts w:hint="eastAsia"/>
        </w:rPr>
        <w:t>练习5:均匀视觉</w:t>
      </w:r>
      <w:r>
        <mc:AlternateContent>
          <mc:Choice Requires="wps">
            <w:drawing>
              <wp:anchor distT="0" distB="0" distL="85723" distR="85723" simplePos="0" relativeHeight="2636" behindDoc="0" locked="0" layoutInCell="1" hidden="0" allowOverlap="1">
                <wp:simplePos x="0" y="0"/>
                <wp:positionH relativeFrom="character">
                  <wp:posOffset>-94199</wp:posOffset>
                </wp:positionH>
                <wp:positionV relativeFrom="line">
                  <wp:posOffset>191253</wp:posOffset>
                </wp:positionV>
                <wp:extent cx="77100" cy="31089"/>
                <wp:effectExtent l="0" t="0" r="0" b="0"/>
                <wp:wrapNone/>
                <wp:docPr id="3316" name="对象 3316"/>
                <wp:cNvGraphicFramePr>
                  <a:graphicFrameLocks noChangeAspect="0" noSelect="1"/>
                </wp:cNvGraphicFramePr>
                <a:graphic>
                  <a:graphicData uri="http://schemas.microsoft.com/office/word/2010/wordprocessingInk">
                    <w14:contentPart bwMode="auto" r:id="rId2189">
                      <w14:nvContentPartPr>
                        <w14:cNvContentPartPr/>
                      </w14:nvContentPartPr>
                      <w14:xfrm>
                        <a:off x="0" y="0"/>
                        <a:ext cx="77100" cy="31089"/>
                      </w14:xfrm>
                    </w14:contentPart>
                  </a:graphicData>
                </a:graphic>
              </wp:anchor>
            </w:drawing>
          </mc:Choice>
          <mc:Fallback>
            <w:pict>
              <v:shape type="#_x0000_t75" id="对象 3317" o:spid="_x0000_s3317" fillcolor="#FFFFFF" stroked="t" strokeweight="1.0pt" style="position:absolute;&#10;margin-left:-7.4172444pt;&#10;margin-top:15.059292pt;&#10;width:6.070945pt;&#10;height:2.4480314pt;&#10;z-index:2636;&#10;mso-position-horizontal:absolute;&#10;mso-position-horizontal-relative:char;&#10;mso-position-vertical:absolute;&#10;mso-position-vertical-relative:line;&#10;mso-wrap-distance-left:6.7498426pt;&#10;mso-wrap-distance-right:6.7498426pt;">
                <v:stroke color="#000000"/>
                <v:imagedata r:id="rId2190"/>
                <o:lock selection="t"/>
              </v:shape>
            </w:pict>
          </mc:Fallback>
        </mc:AlternateContent>
      </w:r>
      <w:r>
        <mc:AlternateContent>
          <mc:Choice Requires="wps">
            <w:drawing>
              <wp:anchor distT="0" distB="0" distL="85723" distR="85723" simplePos="0" relativeHeight="2637" behindDoc="0" locked="0" layoutInCell="1" hidden="0" allowOverlap="1">
                <wp:simplePos x="0" y="0"/>
                <wp:positionH relativeFrom="character">
                  <wp:posOffset>-65987</wp:posOffset>
                </wp:positionH>
                <wp:positionV relativeFrom="line">
                  <wp:posOffset>160836</wp:posOffset>
                </wp:positionV>
                <wp:extent cx="37924" cy="25107"/>
                <wp:effectExtent l="0" t="0" r="0" b="0"/>
                <wp:wrapNone/>
                <wp:docPr id="3319" name="对象 3319"/>
                <wp:cNvGraphicFramePr>
                  <a:graphicFrameLocks noChangeAspect="0" noSelect="1"/>
                </wp:cNvGraphicFramePr>
                <a:graphic>
                  <a:graphicData uri="http://schemas.microsoft.com/office/word/2010/wordprocessingInk">
                    <w14:contentPart bwMode="auto" r:id="rId2191">
                      <w14:nvContentPartPr>
                        <w14:cNvContentPartPr/>
                      </w14:nvContentPartPr>
                      <w14:xfrm>
                        <a:off x="0" y="0"/>
                        <a:ext cx="37924" cy="25107"/>
                      </w14:xfrm>
                    </w14:contentPart>
                  </a:graphicData>
                </a:graphic>
              </wp:anchor>
            </w:drawing>
          </mc:Choice>
          <mc:Fallback>
            <w:pict>
              <v:shape type="#_x0000_t75" id="对象 3320" o:spid="_x0000_s3320" fillcolor="#FFFFFF" stroked="t" strokeweight="1.0pt" style="position:absolute;&#10;margin-left:-5.195827pt;&#10;margin-top:12.66433pt;&#10;width:2.9862204pt;&#10;height:1.9769295pt;&#10;z-index:2637;&#10;mso-position-horizontal:absolute;&#10;mso-position-horizontal-relative:char;&#10;mso-position-vertical:absolute;&#10;mso-position-vertical-relative:line;&#10;mso-wrap-distance-left:6.7498426pt;&#10;mso-wrap-distance-right:6.7498426pt;">
                <v:stroke color="#000000"/>
                <v:imagedata r:id="rId2192"/>
                <o:lock selection="t"/>
              </v:shape>
            </w:pict>
          </mc:Fallback>
        </mc:AlternateContent>
      </w:r>
      <w:r>
        <w:rPr>
          <w:rFonts w:hint="eastAsia"/>
        </w:rPr>
        <w:t>感知的颜色空间定义</w:t>
      </w:r>
      <w:r>
        <mc:AlternateContent>
          <mc:Choice Requires="wps">
            <w:drawing>
              <wp:anchor distT="0" distB="0" distL="85723" distR="85723" simplePos="0" relativeHeight="2180" behindDoc="0" locked="0" layoutInCell="1" hidden="0" allowOverlap="1">
                <wp:simplePos x="0" y="0"/>
                <wp:positionH relativeFrom="character">
                  <wp:posOffset>-79627</wp:posOffset>
                </wp:positionH>
                <wp:positionV relativeFrom="line">
                  <wp:posOffset>1060377</wp:posOffset>
                </wp:positionV>
                <wp:extent cx="274540" cy="315254"/>
                <wp:effectExtent l="0" t="0" r="0" b="0"/>
                <wp:wrapNone/>
                <wp:docPr id="3322" name="对象 3322"/>
                <wp:cNvGraphicFramePr>
                  <a:graphicFrameLocks noChangeAspect="0" noSelect="1"/>
                </wp:cNvGraphicFramePr>
                <a:graphic>
                  <a:graphicData uri="http://schemas.microsoft.com/office/word/2010/wordprocessingInk">
                    <w14:contentPart bwMode="auto" r:id="rId2193">
                      <w14:nvContentPartPr>
                        <w14:cNvContentPartPr/>
                      </w14:nvContentPartPr>
                      <w14:xfrm>
                        <a:off x="0" y="0"/>
                        <a:ext cx="274540" cy="315254"/>
                      </w14:xfrm>
                    </w14:contentPart>
                  </a:graphicData>
                </a:graphic>
              </wp:anchor>
            </w:drawing>
          </mc:Choice>
          <mc:Fallback>
            <w:pict>
              <v:shape type="#_x0000_t75" id="对象 3323" o:spid="_x0000_s3323" fillcolor="#FFFFFF" stroked="t" strokeweight="1.0pt" style="position:absolute;&#10;margin-left:-6.2698426pt;&#10;margin-top:83.494255pt;&#10;width:21.6174pt;&#10;height:24.823225pt;&#10;z-index:2180;&#10;mso-position-horizontal:absolute;&#10;mso-position-horizontal-relative:char;&#10;mso-position-vertical:absolute;&#10;mso-position-vertical-relative:line;&#10;mso-wrap-distance-left:6.7498426pt;&#10;mso-wrap-distance-right:6.7498426pt;">
                <v:stroke color="#000000"/>
                <v:imagedata r:id="rId2194"/>
                <o:lock selection="t"/>
              </v:shape>
            </w:pict>
          </mc:Fallback>
        </mc:AlternateContent>
      </w:r>
      <w:r>
        <mc:AlternateContent>
          <mc:Choice Requires="wps">
            <w:drawing>
              <wp:anchor distT="0" distB="0" distL="85723" distR="85723" simplePos="0" relativeHeight="2181" behindDoc="0" locked="0" layoutInCell="1" hidden="0" allowOverlap="1">
                <wp:simplePos x="0" y="0"/>
                <wp:positionH relativeFrom="character">
                  <wp:posOffset>-70117</wp:posOffset>
                </wp:positionH>
                <wp:positionV relativeFrom="line">
                  <wp:posOffset>-929636</wp:posOffset>
                </wp:positionV>
                <wp:extent cx="877061" cy="2159991"/>
                <wp:effectExtent l="0" t="0" r="0" b="0"/>
                <wp:wrapNone/>
                <wp:docPr id="3325" name="对象 3325"/>
                <wp:cNvGraphicFramePr>
                  <a:graphicFrameLocks noChangeAspect="0" noSelect="1"/>
                </wp:cNvGraphicFramePr>
                <a:graphic>
                  <a:graphicData uri="http://schemas.microsoft.com/office/word/2010/wordprocessingInk">
                    <w14:contentPart bwMode="auto" r:id="rId2195">
                      <w14:nvContentPartPr>
                        <w14:cNvContentPartPr/>
                      </w14:nvContentPartPr>
                      <w14:xfrm>
                        <a:off x="0" y="0"/>
                        <a:ext cx="877061" cy="2159991"/>
                      </w14:xfrm>
                    </w14:contentPart>
                  </a:graphicData>
                </a:graphic>
              </wp:anchor>
            </w:drawing>
          </mc:Choice>
          <mc:Fallback>
            <w:pict>
              <v:shape type="#_x0000_t75" id="对象 3326" o:spid="_x0000_s3326" fillcolor="#FFFFFF" stroked="t" strokeweight="1.0pt" style="position:absolute;&#10;margin-left:-5.5210238pt;&#10;margin-top:-73.19976pt;&#10;width:69.05992pt;&#10;height:170.07811pt;&#10;z-index:2181;&#10;mso-position-horizontal:absolute;&#10;mso-position-horizontal-relative:char;&#10;mso-position-vertical:absolute;&#10;mso-position-vertical-relative:line;&#10;mso-wrap-distance-left:6.7498426pt;&#10;mso-wrap-distance-right:6.7498426pt;">
                <v:stroke color="#000000"/>
                <v:imagedata r:id="rId2196"/>
                <o:lock selection="t"/>
              </v:shape>
            </w:pict>
          </mc:Fallback>
        </mc:AlternateContent>
      </w:r>
      <w:r>
        <mc:AlternateContent>
          <mc:Choice Requires="wps">
            <w:drawing>
              <wp:anchor distT="0" distB="0" distL="85723" distR="85723" simplePos="0" relativeHeight="2182" behindDoc="0" locked="0" layoutInCell="1" hidden="0" allowOverlap="1">
                <wp:simplePos x="0" y="0"/>
                <wp:positionH relativeFrom="character">
                  <wp:posOffset>-313877</wp:posOffset>
                </wp:positionH>
                <wp:positionV relativeFrom="line">
                  <wp:posOffset>-1283349</wp:posOffset>
                </wp:positionV>
                <wp:extent cx="1460618" cy="433083"/>
                <wp:effectExtent l="0" t="0" r="0" b="0"/>
                <wp:wrapNone/>
                <wp:docPr id="3328" name="对象 3328"/>
                <wp:cNvGraphicFramePr>
                  <a:graphicFrameLocks noChangeAspect="0" noSelect="1"/>
                </wp:cNvGraphicFramePr>
                <a:graphic>
                  <a:graphicData uri="http://schemas.microsoft.com/office/word/2010/wordprocessingInk">
                    <w14:contentPart bwMode="auto" r:id="rId2197">
                      <w14:nvContentPartPr>
                        <w14:cNvContentPartPr/>
                      </w14:nvContentPartPr>
                      <w14:xfrm>
                        <a:off x="0" y="0"/>
                        <a:ext cx="1460618" cy="433083"/>
                      </w14:xfrm>
                    </w14:contentPart>
                  </a:graphicData>
                </a:graphic>
              </wp:anchor>
            </w:drawing>
          </mc:Choice>
          <mc:Fallback>
            <w:pict>
              <v:shape type="#_x0000_t75" id="对象 3329" o:spid="_x0000_s3329" fillcolor="#FFFFFF" stroked="t" strokeweight="1.0pt" style="position:absolute;&#10;margin-left:-24.714725pt;&#10;margin-top:-101.05118pt;&#10;width:115.009285pt;&#10;height:34.101025pt;&#10;z-index:2182;&#10;mso-position-horizontal:absolute;&#10;mso-position-horizontal-relative:char;&#10;mso-position-vertical:absolute;&#10;mso-position-vertical-relative:line;&#10;mso-wrap-distance-left:6.7498426pt;&#10;mso-wrap-distance-right:6.7498426pt;">
                <v:stroke color="#000000"/>
                <v:imagedata r:id="rId2198"/>
                <o:lock selection="t"/>
              </v:shape>
            </w:pict>
          </mc:Fallback>
        </mc:AlternateContent>
      </w:r>
      <w:r>
        <w:rPr>
          <w:rFonts w:hint="eastAsia"/>
        </w:rPr>
        <w:t>，举</w:t>
      </w:r>
      <w:r>
        <mc:AlternateContent>
          <mc:Choice Requires="wps">
            <w:drawing>
              <wp:anchor distT="0" distB="0" distL="85723" distR="85723" simplePos="0" relativeHeight="2635" behindDoc="0" locked="0" layoutInCell="1" hidden="0" allowOverlap="1">
                <wp:simplePos x="0" y="0"/>
                <wp:positionH relativeFrom="character">
                  <wp:posOffset>-86019</wp:posOffset>
                </wp:positionH>
                <wp:positionV relativeFrom="line">
                  <wp:posOffset>180100</wp:posOffset>
                </wp:positionV>
                <wp:extent cx="101495" cy="42689"/>
                <wp:effectExtent l="0" t="0" r="0" b="0"/>
                <wp:wrapNone/>
                <wp:docPr id="3331" name="对象 3331"/>
                <wp:cNvGraphicFramePr>
                  <a:graphicFrameLocks noChangeAspect="0" noSelect="1"/>
                </wp:cNvGraphicFramePr>
                <a:graphic>
                  <a:graphicData uri="http://schemas.microsoft.com/office/word/2010/wordprocessingInk">
                    <w14:contentPart bwMode="auto" r:id="rId2199">
                      <w14:nvContentPartPr>
                        <w14:cNvContentPartPr/>
                      </w14:nvContentPartPr>
                      <w14:xfrm>
                        <a:off x="0" y="0"/>
                        <a:ext cx="101495" cy="42689"/>
                      </w14:xfrm>
                    </w14:contentPart>
                  </a:graphicData>
                </a:graphic>
              </wp:anchor>
            </w:drawing>
          </mc:Choice>
          <mc:Fallback>
            <w:pict>
              <v:shape type="#_x0000_t75" id="对象 3332" o:spid="_x0000_s3332" fillcolor="#FFFFFF" stroked="t" strokeweight="1.0pt" style="position:absolute;&#10;margin-left:-6.77315pt;&#10;margin-top:14.181103pt;&#10;width:7.9918103pt;&#10;height:3.3613389pt;&#10;z-index:2635;&#10;mso-position-horizontal:absolute;&#10;mso-position-horizontal-relative:char;&#10;mso-position-vertical:absolute;&#10;mso-position-vertical-relative:line;&#10;mso-wrap-distance-left:6.7498426pt;&#10;mso-wrap-distance-right:6.7498426pt;">
                <v:stroke color="#000000"/>
                <v:imagedata r:id="rId2200"/>
                <o:lock selection="t"/>
              </v:shape>
            </w:pict>
          </mc:Fallback>
        </mc:AlternateContent>
      </w:r>
      <w:r>
        <w:rPr>
          <w:rFonts w:hint="eastAsia"/>
        </w:rPr>
        <w:t>例</w:t>
      </w:r>
      <w:r>
        <mc:AlternateContent>
          <mc:Choice Requires="wps">
            <w:drawing>
              <wp:anchor distT="0" distB="0" distL="85723" distR="85723" simplePos="0" relativeHeight="2630" behindDoc="0" locked="0" layoutInCell="1" hidden="0" allowOverlap="1">
                <wp:simplePos x="0" y="0"/>
                <wp:positionH relativeFrom="character">
                  <wp:posOffset>1184686</wp:posOffset>
                </wp:positionH>
                <wp:positionV relativeFrom="line">
                  <wp:posOffset>131946</wp:posOffset>
                </wp:positionV>
                <wp:extent cx="62093" cy="35818"/>
                <wp:effectExtent l="0" t="0" r="0" b="0"/>
                <wp:wrapNone/>
                <wp:docPr id="3334" name="对象 3334"/>
                <wp:cNvGraphicFramePr>
                  <a:graphicFrameLocks noChangeAspect="0" noSelect="1"/>
                </wp:cNvGraphicFramePr>
                <a:graphic>
                  <a:graphicData uri="http://schemas.microsoft.com/office/word/2010/wordprocessingInk">
                    <w14:contentPart bwMode="auto" r:id="rId2201">
                      <w14:nvContentPartPr>
                        <w14:cNvContentPartPr/>
                      </w14:nvContentPartPr>
                      <w14:xfrm>
                        <a:off x="0" y="0"/>
                        <a:ext cx="62093" cy="35818"/>
                      </w14:xfrm>
                    </w14:contentPart>
                  </a:graphicData>
                </a:graphic>
              </wp:anchor>
            </w:drawing>
          </mc:Choice>
          <mc:Fallback>
            <w:pict>
              <v:shape type="#_x0000_t75" id="对象 3335" o:spid="_x0000_s3335" fillcolor="#FFFFFF" stroked="t" strokeweight="1.0pt" style="position:absolute;&#10;margin-left:93.282364pt;&#10;margin-top:10.389449pt;&#10;width:4.8892136pt;&#10;height:2.820315pt;&#10;z-index:2630;&#10;mso-position-horizontal:absolute;&#10;mso-position-horizontal-relative:char;&#10;mso-position-vertical:absolute;&#10;mso-position-vertical-relative:line;&#10;mso-wrap-distance-left:6.7498426pt;&#10;mso-wrap-distance-right:6.7498426pt;">
                <v:stroke color="#000000"/>
                <v:imagedata r:id="rId2202"/>
                <o:lock selection="t"/>
              </v:shape>
            </w:pict>
          </mc:Fallback>
        </mc:AlternateContent>
      </w:r>
      <w:r>
        <mc:AlternateContent>
          <mc:Choice Requires="wps">
            <w:drawing>
              <wp:anchor distT="0" distB="0" distL="85723" distR="85723" simplePos="0" relativeHeight="2631" behindDoc="0" locked="0" layoutInCell="1" hidden="0" allowOverlap="1">
                <wp:simplePos x="0" y="0"/>
                <wp:positionH relativeFrom="character">
                  <wp:posOffset>1200974</wp:posOffset>
                </wp:positionH>
                <wp:positionV relativeFrom="line">
                  <wp:posOffset>107519</wp:posOffset>
                </wp:positionV>
                <wp:extent cx="37581" cy="25750"/>
                <wp:effectExtent l="0" t="0" r="0" b="0"/>
                <wp:wrapNone/>
                <wp:docPr id="3337" name="对象 3337"/>
                <wp:cNvGraphicFramePr>
                  <a:graphicFrameLocks noChangeAspect="0" noSelect="1"/>
                </wp:cNvGraphicFramePr>
                <a:graphic>
                  <a:graphicData uri="http://schemas.microsoft.com/office/word/2010/wordprocessingInk">
                    <w14:contentPart bwMode="auto" r:id="rId2203">
                      <w14:nvContentPartPr>
                        <w14:cNvContentPartPr/>
                      </w14:nvContentPartPr>
                      <w14:xfrm>
                        <a:off x="0" y="0"/>
                        <a:ext cx="37581" cy="25750"/>
                      </w14:xfrm>
                    </w14:contentPart>
                  </a:graphicData>
                </a:graphic>
              </wp:anchor>
            </w:drawing>
          </mc:Choice>
          <mc:Fallback>
            <w:pict>
              <v:shape type="#_x0000_t75" id="对象 3338" o:spid="_x0000_s3338" fillcolor="#FFFFFF" stroked="t" strokeweight="1.0pt" style="position:absolute;&#10;margin-left:94.56488pt;&#10;margin-top:8.466142pt;&#10;width:2.9591339pt;&#10;height:2.0275588pt;&#10;z-index:2631;&#10;mso-position-horizontal:absolute;&#10;mso-position-horizontal-relative:char;&#10;mso-position-vertical:absolute;&#10;mso-position-vertical-relative:line;&#10;mso-wrap-distance-left:6.7498426pt;&#10;mso-wrap-distance-right:6.7498426pt;">
                <v:stroke color="#000000"/>
                <v:imagedata r:id="rId2204"/>
                <o:lock selection="t"/>
              </v:shape>
            </w:pict>
          </mc:Fallback>
        </mc:AlternateContent>
      </w:r>
      <w:r>
        <mc:AlternateContent>
          <mc:Choice Requires="wps">
            <w:drawing>
              <wp:anchor distT="0" distB="0" distL="85723" distR="85723" simplePos="0" relativeHeight="2632" behindDoc="0" locked="0" layoutInCell="1" hidden="0" allowOverlap="1">
                <wp:simplePos x="0" y="0"/>
                <wp:positionH relativeFrom="character">
                  <wp:posOffset>1966857</wp:posOffset>
                </wp:positionH>
                <wp:positionV relativeFrom="line">
                  <wp:posOffset>62574</wp:posOffset>
                </wp:positionV>
                <wp:extent cx="119356" cy="145468"/>
                <wp:effectExtent l="0" t="0" r="0" b="0"/>
                <wp:wrapNone/>
                <wp:docPr id="3340" name="对象 3340"/>
                <wp:cNvGraphicFramePr>
                  <a:graphicFrameLocks noChangeAspect="0" noSelect="1"/>
                </wp:cNvGraphicFramePr>
                <a:graphic>
                  <a:graphicData uri="http://schemas.microsoft.com/office/word/2010/wordprocessingInk">
                    <w14:contentPart bwMode="auto" r:id="rId2205">
                      <w14:nvContentPartPr>
                        <w14:cNvContentPartPr/>
                      </w14:nvContentPartPr>
                      <w14:xfrm>
                        <a:off x="0" y="0"/>
                        <a:ext cx="119356" cy="145468"/>
                      </w14:xfrm>
                    </w14:contentPart>
                  </a:graphicData>
                </a:graphic>
              </wp:anchor>
            </w:drawing>
          </mc:Choice>
          <mc:Fallback>
            <w:pict>
              <v:shape type="#_x0000_t75" id="对象 3341" o:spid="_x0000_s3341" fillcolor="#FFFFFF" stroked="t" strokeweight="1.0pt" style="position:absolute;&#10;margin-left:154.87064pt;&#10;margin-top:4.927087pt;&#10;width:9.398111pt;&#10;height:11.454251pt;&#10;z-index:2632;&#10;mso-position-horizontal:absolute;&#10;mso-position-horizontal-relative:char;&#10;mso-position-vertical:absolute;&#10;mso-position-vertical-relative:line;&#10;mso-wrap-distance-left:6.7498426pt;&#10;mso-wrap-distance-right:6.7498426pt;">
                <v:stroke color="#000000"/>
                <v:imagedata r:id="rId2206"/>
                <o:lock selection="t"/>
              </v:shape>
            </w:pict>
          </mc:Fallback>
        </mc:AlternateContent>
      </w:r>
      <w:r>
        <mc:AlternateContent>
          <mc:Choice Requires="wps">
            <w:drawing>
              <wp:anchor distT="0" distB="0" distL="85723" distR="85723" simplePos="0" relativeHeight="2633" behindDoc="0" locked="0" layoutInCell="1" hidden="0" allowOverlap="1">
                <wp:simplePos x="0" y="0"/>
                <wp:positionH relativeFrom="character">
                  <wp:posOffset>2175999</wp:posOffset>
                </wp:positionH>
                <wp:positionV relativeFrom="line">
                  <wp:posOffset>56490</wp:posOffset>
                </wp:positionV>
                <wp:extent cx="49352" cy="30300"/>
                <wp:effectExtent l="0" t="0" r="0" b="0"/>
                <wp:wrapNone/>
                <wp:docPr id="3343" name="对象 3343"/>
                <wp:cNvGraphicFramePr>
                  <a:graphicFrameLocks noChangeAspect="0" noSelect="1"/>
                </wp:cNvGraphicFramePr>
                <a:graphic>
                  <a:graphicData uri="http://schemas.microsoft.com/office/word/2010/wordprocessingInk">
                    <w14:contentPart bwMode="auto" r:id="rId2207">
                      <w14:nvContentPartPr>
                        <w14:cNvContentPartPr/>
                      </w14:nvContentPartPr>
                      <w14:xfrm>
                        <a:off x="0" y="0"/>
                        <a:ext cx="49352" cy="30300"/>
                      </w14:xfrm>
                    </w14:contentPart>
                  </a:graphicData>
                </a:graphic>
              </wp:anchor>
            </w:drawing>
          </mc:Choice>
          <mc:Fallback>
            <w:pict>
              <v:shape type="#_x0000_t75" id="对象 3344" o:spid="_x0000_s3344" fillcolor="#FFFFFF" stroked="t" strokeweight="1.0pt" style="position:absolute;&#10;margin-left:171.3385pt;&#10;margin-top:4.44811pt;&#10;width:3.8859882pt;&#10;height:2.3858268pt;&#10;z-index:2633;&#10;mso-position-horizontal:absolute;&#10;mso-position-horizontal-relative:char;&#10;mso-position-vertical:absolute;&#10;mso-position-vertical-relative:line;&#10;mso-wrap-distance-left:6.7498426pt;&#10;mso-wrap-distance-right:6.7498426pt;">
                <v:stroke color="#000000"/>
                <v:imagedata r:id="rId2208"/>
                <o:lock selection="t"/>
              </v:shape>
            </w:pict>
          </mc:Fallback>
        </mc:AlternateContent>
      </w:r>
      <w:r>
        <mc:AlternateContent>
          <mc:Choice Requires="wps">
            <w:drawing>
              <wp:anchor distT="0" distB="0" distL="85723" distR="85723" simplePos="0" relativeHeight="2634" behindDoc="0" locked="0" layoutInCell="1" hidden="0" allowOverlap="1">
                <wp:simplePos x="0" y="0"/>
                <wp:positionH relativeFrom="character">
                  <wp:posOffset>2055799</wp:posOffset>
                </wp:positionH>
                <wp:positionV relativeFrom="line">
                  <wp:posOffset>52993</wp:posOffset>
                </wp:positionV>
                <wp:extent cx="106820" cy="166754"/>
                <wp:effectExtent l="0" t="0" r="0" b="0"/>
                <wp:wrapNone/>
                <wp:docPr id="3346" name="对象 3346"/>
                <wp:cNvGraphicFramePr>
                  <a:graphicFrameLocks noChangeAspect="0" noSelect="1"/>
                </wp:cNvGraphicFramePr>
                <a:graphic>
                  <a:graphicData uri="http://schemas.microsoft.com/office/word/2010/wordprocessingInk">
                    <w14:contentPart bwMode="auto" r:id="rId2209">
                      <w14:nvContentPartPr>
                        <w14:cNvContentPartPr/>
                      </w14:nvContentPartPr>
                      <w14:xfrm>
                        <a:off x="0" y="0"/>
                        <a:ext cx="106820" cy="166754"/>
                      </w14:xfrm>
                    </w14:contentPart>
                  </a:graphicData>
                </a:graphic>
              </wp:anchor>
            </w:drawing>
          </mc:Choice>
          <mc:Fallback>
            <w:pict>
              <v:shape type="#_x0000_t75" id="对象 3347" o:spid="_x0000_s3347" fillcolor="#FFFFFF" stroked="t" strokeweight="1.0pt" style="position:absolute;&#10;margin-left:161.87401pt;&#10;margin-top:4.1727557pt;&#10;width:8.411028pt;&#10;height:13.130315pt;&#10;z-index:2634;&#10;mso-position-horizontal:absolute;&#10;mso-position-horizontal-relative:char;&#10;mso-position-vertical:absolute;&#10;mso-position-vertical-relative:line;&#10;mso-wrap-distance-left:6.7498426pt;&#10;mso-wrap-distance-right:6.7498426pt;">
                <v:stroke color="#000000"/>
                <v:imagedata r:id="rId2210"/>
                <o:lock selection="t"/>
              </v:shape>
            </w:pict>
          </mc:Fallback>
        </mc:AlternateContent>
      </w:r>
    </w:p>
    <w:p>
      <w:pPr>
        <w:rPr>
          <w:rFonts w:hint="eastAsia"/>
        </w:rPr>
      </w:pPr>
      <w:r>
        <mc:AlternateContent>
          <mc:Choice Requires="wps">
            <w:drawing>
              <wp:anchor distT="0" distB="0" distL="85723" distR="85723" simplePos="0" relativeHeight="2490" behindDoc="0" locked="0" layoutInCell="1" hidden="0" allowOverlap="1">
                <wp:simplePos x="0" y="0"/>
                <wp:positionH relativeFrom="character">
                  <wp:posOffset>1457358</wp:posOffset>
                </wp:positionH>
                <wp:positionV relativeFrom="line">
                  <wp:posOffset>112174</wp:posOffset>
                </wp:positionV>
                <wp:extent cx="47679" cy="37445"/>
                <wp:effectExtent l="0" t="0" r="0" b="0"/>
                <wp:wrapNone/>
                <wp:docPr id="3349" name="对象 3349"/>
                <wp:cNvGraphicFramePr>
                  <a:graphicFrameLocks noChangeAspect="0" noSelect="1"/>
                </wp:cNvGraphicFramePr>
                <a:graphic>
                  <a:graphicData uri="http://schemas.microsoft.com/office/word/2010/wordprocessingInk">
                    <w14:contentPart bwMode="auto" r:id="rId2211">
                      <w14:nvContentPartPr>
                        <w14:cNvContentPartPr/>
                      </w14:nvContentPartPr>
                      <w14:xfrm>
                        <a:off x="0" y="0"/>
                        <a:ext cx="47679" cy="37445"/>
                      </w14:xfrm>
                    </w14:contentPart>
                  </a:graphicData>
                </a:graphic>
              </wp:anchor>
            </w:drawing>
          </mc:Choice>
          <mc:Fallback>
            <w:pict>
              <v:shape type="#_x0000_t75" id="对象 3350" o:spid="_x0000_s3350" fillcolor="#FFFFFF" stroked="t" strokeweight="1.0pt" style="position:absolute;&#10;margin-left:114.7526pt;&#10;margin-top:8.832677pt;&#10;width:3.7543259pt;&#10;height:2.9484253pt;&#10;z-index:2490;&#10;mso-position-horizontal:absolute;&#10;mso-position-horizontal-relative:char;&#10;mso-position-vertical:absolute;&#10;mso-position-vertical-relative:line;&#10;mso-wrap-distance-left:6.7498426pt;&#10;mso-wrap-distance-right:6.7498426pt;">
                <v:stroke color="#000000"/>
                <v:imagedata r:id="rId2212"/>
                <o:lock selection="t"/>
              </v:shape>
            </w:pict>
          </mc:Fallback>
        </mc:AlternateContent>
      </w:r>
      <w:r>
        <mc:AlternateContent>
          <mc:Choice Requires="wps">
            <w:drawing>
              <wp:anchor distT="0" distB="0" distL="85723" distR="85723" simplePos="0" relativeHeight="2491" behindDoc="0" locked="0" layoutInCell="1" hidden="0" allowOverlap="1">
                <wp:simplePos x="0" y="0"/>
                <wp:positionH relativeFrom="character">
                  <wp:posOffset>1428207</wp:posOffset>
                </wp:positionH>
                <wp:positionV relativeFrom="line">
                  <wp:posOffset>30162</wp:posOffset>
                </wp:positionV>
                <wp:extent cx="75602" cy="141725"/>
                <wp:effectExtent l="0" t="0" r="0" b="0"/>
                <wp:wrapNone/>
                <wp:docPr id="3352" name="对象 3352"/>
                <wp:cNvGraphicFramePr>
                  <a:graphicFrameLocks noChangeAspect="0" noSelect="1"/>
                </wp:cNvGraphicFramePr>
                <a:graphic>
                  <a:graphicData uri="http://schemas.microsoft.com/office/word/2010/wordprocessingInk">
                    <w14:contentPart bwMode="auto" r:id="rId2213">
                      <w14:nvContentPartPr>
                        <w14:cNvContentPartPr/>
                      </w14:nvContentPartPr>
                      <w14:xfrm>
                        <a:off x="0" y="0"/>
                        <a:ext cx="75602" cy="141725"/>
                      </w14:xfrm>
                    </w14:contentPart>
                  </a:graphicData>
                </a:graphic>
              </wp:anchor>
            </w:drawing>
          </mc:Choice>
          <mc:Fallback>
            <w:pict>
              <v:shape type="#_x0000_t75" id="对象 3353" o:spid="_x0000_s3353" fillcolor="#FFFFFF" stroked="t" strokeweight="1.0pt" style="position:absolute;&#10;margin-left:112.45732pt;&#10;margin-top:2.3749607pt;&#10;width:5.9529886pt;&#10;height:11.159449pt;&#10;z-index:2491;&#10;mso-position-horizontal:absolute;&#10;mso-position-horizontal-relative:char;&#10;mso-position-vertical:absolute;&#10;mso-position-vertical-relative:line;&#10;mso-wrap-distance-left:6.7498426pt;&#10;mso-wrap-distance-right:6.7498426pt;">
                <v:stroke color="#000000"/>
                <v:imagedata r:id="rId2214"/>
                <o:lock selection="t"/>
              </v:shape>
            </w:pict>
          </mc:Fallback>
        </mc:AlternateContent>
      </w:r>
      <w:r>
        <mc:AlternateContent>
          <mc:Choice Requires="wps">
            <w:drawing>
              <wp:anchor distT="0" distB="0" distL="85723" distR="85723" simplePos="0" relativeHeight="2492" behindDoc="0" locked="0" layoutInCell="1" hidden="0" allowOverlap="1">
                <wp:simplePos x="0" y="0"/>
                <wp:positionH relativeFrom="character">
                  <wp:posOffset>2277940</wp:posOffset>
                </wp:positionH>
                <wp:positionV relativeFrom="line">
                  <wp:posOffset>80186</wp:posOffset>
                </wp:positionV>
                <wp:extent cx="63090" cy="73307"/>
                <wp:effectExtent l="0" t="0" r="0" b="0"/>
                <wp:wrapNone/>
                <wp:docPr id="3355" name="对象 3355"/>
                <wp:cNvGraphicFramePr>
                  <a:graphicFrameLocks noChangeAspect="0" noSelect="1"/>
                </wp:cNvGraphicFramePr>
                <a:graphic>
                  <a:graphicData uri="http://schemas.microsoft.com/office/word/2010/wordprocessingInk">
                    <w14:contentPart bwMode="auto" r:id="rId2215">
                      <w14:nvContentPartPr>
                        <w14:cNvContentPartPr/>
                      </w14:nvContentPartPr>
                      <w14:xfrm>
                        <a:off x="0" y="0"/>
                        <a:ext cx="63090" cy="73307"/>
                      </w14:xfrm>
                    </w14:contentPart>
                  </a:graphicData>
                </a:graphic>
              </wp:anchor>
            </w:drawing>
          </mc:Choice>
          <mc:Fallback>
            <w:pict>
              <v:shape type="#_x0000_t75" id="对象 3356" o:spid="_x0000_s3356" fillcolor="#FFFFFF" stroked="t" strokeweight="1.0pt" style="position:absolute;&#10;margin-left:179.36536pt;&#10;margin-top:6.313858pt;&#10;width:4.967793pt;&#10;height:5.772205pt;&#10;z-index:2492;&#10;mso-position-horizontal:absolute;&#10;mso-position-horizontal-relative:char;&#10;mso-position-vertical:absolute;&#10;mso-position-vertical-relative:line;&#10;mso-wrap-distance-left:6.7498426pt;&#10;mso-wrap-distance-right:6.7498426pt;">
                <v:stroke color="#000000"/>
                <v:imagedata r:id="rId2216"/>
                <o:lock selection="t"/>
              </v:shape>
            </w:pict>
          </mc:Fallback>
        </mc:AlternateContent>
      </w:r>
      <w:r>
        <mc:AlternateContent>
          <mc:Choice Requires="wps">
            <w:drawing>
              <wp:anchor distT="0" distB="0" distL="85723" distR="85723" simplePos="0" relativeHeight="2493" behindDoc="0" locked="0" layoutInCell="1" hidden="0" allowOverlap="1">
                <wp:simplePos x="0" y="0"/>
                <wp:positionH relativeFrom="character">
                  <wp:posOffset>2269079</wp:posOffset>
                </wp:positionH>
                <wp:positionV relativeFrom="line">
                  <wp:posOffset>30972</wp:posOffset>
                </wp:positionV>
                <wp:extent cx="62964" cy="52414"/>
                <wp:effectExtent l="0" t="0" r="0" b="0"/>
                <wp:wrapNone/>
                <wp:docPr id="3358" name="对象 3358"/>
                <wp:cNvGraphicFramePr>
                  <a:graphicFrameLocks noChangeAspect="0" noSelect="1"/>
                </wp:cNvGraphicFramePr>
                <a:graphic>
                  <a:graphicData uri="http://schemas.microsoft.com/office/word/2010/wordprocessingInk">
                    <w14:contentPart bwMode="auto" r:id="rId2217">
                      <w14:nvContentPartPr>
                        <w14:cNvContentPartPr/>
                      </w14:nvContentPartPr>
                      <w14:xfrm>
                        <a:off x="0" y="0"/>
                        <a:ext cx="62964" cy="52414"/>
                      </w14:xfrm>
                    </w14:contentPart>
                  </a:graphicData>
                </a:graphic>
              </wp:anchor>
            </w:drawing>
          </mc:Choice>
          <mc:Fallback>
            <w:pict>
              <v:shape type="#_x0000_t75" id="对象 3359" o:spid="_x0000_s3359" fillcolor="#FFFFFF" stroked="t" strokeweight="1.0pt" style="position:absolute;&#10;margin-left:178.66763pt;&#10;margin-top:2.4387403pt;&#10;width:4.9578714pt;&#10;height:4.1271653pt;&#10;z-index:2493;&#10;mso-position-horizontal:absolute;&#10;mso-position-horizontal-relative:char;&#10;mso-position-vertical:absolute;&#10;mso-position-vertical-relative:line;&#10;mso-wrap-distance-left:6.7498426pt;&#10;mso-wrap-distance-right:6.7498426pt;">
                <v:stroke color="#000000"/>
                <v:imagedata r:id="rId2218"/>
                <o:lock selection="t"/>
              </v:shape>
            </w:pict>
          </mc:Fallback>
        </mc:AlternateContent>
      </w:r>
      <w:r>
        <mc:AlternateContent>
          <mc:Choice Requires="wps">
            <w:drawing>
              <wp:anchor distT="0" distB="0" distL="85723" distR="85723" simplePos="0" relativeHeight="2494" behindDoc="0" locked="0" layoutInCell="1" hidden="0" allowOverlap="1">
                <wp:simplePos x="0" y="0"/>
                <wp:positionH relativeFrom="character">
                  <wp:posOffset>2219316</wp:posOffset>
                </wp:positionH>
                <wp:positionV relativeFrom="line">
                  <wp:posOffset>20712</wp:posOffset>
                </wp:positionV>
                <wp:extent cx="71020" cy="160726"/>
                <wp:effectExtent l="0" t="0" r="0" b="0"/>
                <wp:wrapNone/>
                <wp:docPr id="3361" name="对象 3361"/>
                <wp:cNvGraphicFramePr>
                  <a:graphicFrameLocks noChangeAspect="0" noSelect="1"/>
                </wp:cNvGraphicFramePr>
                <a:graphic>
                  <a:graphicData uri="http://schemas.microsoft.com/office/word/2010/wordprocessingInk">
                    <w14:contentPart bwMode="auto" r:id="rId2219">
                      <w14:nvContentPartPr>
                        <w14:cNvContentPartPr/>
                      </w14:nvContentPartPr>
                      <w14:xfrm>
                        <a:off x="0" y="0"/>
                        <a:ext cx="71020" cy="160726"/>
                      </w14:xfrm>
                    </w14:contentPart>
                  </a:graphicData>
                </a:graphic>
              </wp:anchor>
            </w:drawing>
          </mc:Choice>
          <mc:Fallback>
            <w:pict>
              <v:shape type="#_x0000_t75" id="对象 3362" o:spid="_x0000_s3362" fillcolor="#FFFFFF" stroked="t" strokeweight="1.0pt" style="position:absolute;&#10;margin-left:174.7493pt;&#10;margin-top:1.6308663pt;&#10;width:5.5921273pt;&#10;height:12.655591pt;&#10;z-index:2494;&#10;mso-position-horizontal:absolute;&#10;mso-position-horizontal-relative:char;&#10;mso-position-vertical:absolute;&#10;mso-position-vertical-relative:line;&#10;mso-wrap-distance-left:6.7498426pt;&#10;mso-wrap-distance-right:6.7498426pt;">
                <v:stroke color="#000000"/>
                <v:imagedata r:id="rId2220"/>
                <o:lock selection="t"/>
              </v:shape>
            </w:pict>
          </mc:Fallback>
        </mc:AlternateContent>
      </w:r>
      <w:r>
        <mc:AlternateContent>
          <mc:Choice Requires="wps">
            <w:drawing>
              <wp:anchor distT="0" distB="0" distL="85723" distR="85723" simplePos="0" relativeHeight="2495" behindDoc="0" locked="0" layoutInCell="1" hidden="0" allowOverlap="1">
                <wp:simplePos x="0" y="0"/>
                <wp:positionH relativeFrom="character">
                  <wp:posOffset>1487299</wp:posOffset>
                </wp:positionH>
                <wp:positionV relativeFrom="line">
                  <wp:posOffset>114798</wp:posOffset>
                </wp:positionV>
                <wp:extent cx="58576" cy="129598"/>
                <wp:effectExtent l="0" t="0" r="0" b="0"/>
                <wp:wrapNone/>
                <wp:docPr id="3364" name="对象 3364"/>
                <wp:cNvGraphicFramePr>
                  <a:graphicFrameLocks noChangeAspect="0" noSelect="1"/>
                </wp:cNvGraphicFramePr>
                <a:graphic>
                  <a:graphicData uri="http://schemas.microsoft.com/office/word/2010/wordprocessingInk">
                    <w14:contentPart bwMode="auto" r:id="rId2221">
                      <w14:nvContentPartPr>
                        <w14:cNvContentPartPr/>
                      </w14:nvContentPartPr>
                      <w14:xfrm>
                        <a:off x="0" y="0"/>
                        <a:ext cx="58576" cy="129598"/>
                      </w14:xfrm>
                    </w14:contentPart>
                  </a:graphicData>
                </a:graphic>
              </wp:anchor>
            </w:drawing>
          </mc:Choice>
          <mc:Fallback>
            <w:pict>
              <v:shape type="#_x0000_t75" id="对象 3365" o:spid="_x0000_s3365" fillcolor="#FFFFFF" stroked="t" strokeweight="1.0pt" style="position:absolute;&#10;margin-left:117.11016pt;&#10;margin-top:9.039212pt;&#10;width:4.6123567pt;&#10;height:10.204568pt;&#10;z-index:2495;&#10;mso-position-horizontal:absolute;&#10;mso-position-horizontal-relative:char;&#10;mso-position-vertical:absolute;&#10;mso-position-vertical-relative:line;&#10;mso-wrap-distance-left:6.7498426pt;&#10;mso-wrap-distance-right:6.7498426pt;">
                <v:stroke color="#000000"/>
                <v:imagedata r:id="rId2222"/>
                <o:lock selection="t"/>
              </v:shape>
            </w:pict>
          </mc:Fallback>
        </mc:AlternateContent>
      </w:r>
      <w:r>
        <mc:AlternateContent>
          <mc:Choice Requires="wps">
            <w:drawing>
              <wp:anchor distT="0" distB="0" distL="85723" distR="85723" simplePos="0" relativeHeight="2496" behindDoc="0" locked="0" layoutInCell="1" hidden="0" allowOverlap="1">
                <wp:simplePos x="0" y="0"/>
                <wp:positionH relativeFrom="character">
                  <wp:posOffset>1416228</wp:posOffset>
                </wp:positionH>
                <wp:positionV relativeFrom="line">
                  <wp:posOffset>19186</wp:posOffset>
                </wp:positionV>
                <wp:extent cx="186220" cy="223984"/>
                <wp:effectExtent l="0" t="0" r="0" b="0"/>
                <wp:wrapNone/>
                <wp:docPr id="3367" name="对象 3367"/>
                <wp:cNvGraphicFramePr>
                  <a:graphicFrameLocks noChangeAspect="0" noSelect="1"/>
                </wp:cNvGraphicFramePr>
                <a:graphic>
                  <a:graphicData uri="http://schemas.microsoft.com/office/word/2010/wordprocessingInk">
                    <w14:contentPart bwMode="auto" r:id="rId2223">
                      <w14:nvContentPartPr>
                        <w14:cNvContentPartPr/>
                      </w14:nvContentPartPr>
                      <w14:xfrm>
                        <a:off x="0" y="0"/>
                        <a:ext cx="186220" cy="223984"/>
                      </w14:xfrm>
                    </w14:contentPart>
                  </a:graphicData>
                </a:graphic>
              </wp:anchor>
            </w:drawing>
          </mc:Choice>
          <mc:Fallback>
            <w:pict>
              <v:shape type="#_x0000_t75" id="对象 3368" o:spid="_x0000_s3368" fillcolor="#FFFFFF" stroked="t" strokeweight="1.0pt" style="position:absolute;&#10;margin-left:111.514015pt;&#10;margin-top:1.5107087pt;&#10;width:14.663069pt;&#10;height:17.636614pt;&#10;z-index:2496;&#10;mso-position-horizontal:absolute;&#10;mso-position-horizontal-relative:char;&#10;mso-position-vertical:absolute;&#10;mso-position-vertical-relative:line;&#10;mso-wrap-distance-left:6.7498426pt;&#10;mso-wrap-distance-right:6.7498426pt;">
                <v:stroke color="#000000"/>
                <v:imagedata r:id="rId2224"/>
                <o:lock selection="t"/>
              </v:shape>
            </w:pict>
          </mc:Fallback>
        </mc:AlternateContent>
      </w:r>
      <w:r>
        <mc:AlternateContent>
          <mc:Choice Requires="wps">
            <w:drawing>
              <wp:anchor distT="0" distB="0" distL="85723" distR="85723" simplePos="0" relativeHeight="2497" behindDoc="0" locked="0" layoutInCell="1" hidden="0" allowOverlap="1">
                <wp:simplePos x="0" y="0"/>
                <wp:positionH relativeFrom="character">
                  <wp:posOffset>779565</wp:posOffset>
                </wp:positionH>
                <wp:positionV relativeFrom="line">
                  <wp:posOffset>18824</wp:posOffset>
                </wp:positionV>
                <wp:extent cx="142616" cy="247792"/>
                <wp:effectExtent l="0" t="0" r="0" b="0"/>
                <wp:wrapNone/>
                <wp:docPr id="3370" name="对象 3370"/>
                <wp:cNvGraphicFramePr>
                  <a:graphicFrameLocks noChangeAspect="0" noSelect="1"/>
                </wp:cNvGraphicFramePr>
                <a:graphic>
                  <a:graphicData uri="http://schemas.microsoft.com/office/word/2010/wordprocessingInk">
                    <w14:contentPart bwMode="auto" r:id="rId2225">
                      <w14:nvContentPartPr>
                        <w14:cNvContentPartPr/>
                      </w14:nvContentPartPr>
                      <w14:xfrm>
                        <a:off x="0" y="0"/>
                        <a:ext cx="142616" cy="247792"/>
                      </w14:xfrm>
                    </w14:contentPart>
                  </a:graphicData>
                </a:graphic>
              </wp:anchor>
            </w:drawing>
          </mc:Choice>
          <mc:Fallback>
            <w:pict>
              <v:shape type="#_x0000_t75" id="对象 3371" o:spid="_x0000_s3371" fillcolor="#FFFFFF" stroked="t" strokeweight="1.0pt" style="position:absolute;&#10;margin-left:61.38307pt;&#10;margin-top:1.4822047pt;&#10;width:11.229608pt;&#10;height:19.51118pt;&#10;z-index:2497;&#10;mso-position-horizontal:absolute;&#10;mso-position-horizontal-relative:char;&#10;mso-position-vertical:absolute;&#10;mso-position-vertical-relative:line;&#10;mso-wrap-distance-left:6.7498426pt;&#10;mso-wrap-distance-right:6.7498426pt;">
                <v:stroke color="#000000"/>
                <v:imagedata r:id="rId2226"/>
                <o:lock selection="t"/>
              </v:shape>
            </w:pict>
          </mc:Fallback>
        </mc:AlternateContent>
      </w:r>
      <w:r>
        <mc:AlternateContent>
          <mc:Choice Requires="wps">
            <w:drawing>
              <wp:anchor distT="0" distB="0" distL="85723" distR="85723" simplePos="0" relativeHeight="2498" behindDoc="0" locked="0" layoutInCell="1" hidden="0" allowOverlap="1">
                <wp:simplePos x="0" y="0"/>
                <wp:positionH relativeFrom="character">
                  <wp:posOffset>842711</wp:posOffset>
                </wp:positionH>
                <wp:positionV relativeFrom="line">
                  <wp:posOffset>15911</wp:posOffset>
                </wp:positionV>
                <wp:extent cx="19419" cy="34172"/>
                <wp:effectExtent l="0" t="0" r="0" b="0"/>
                <wp:wrapNone/>
                <wp:docPr id="3373" name="对象 3373"/>
                <wp:cNvGraphicFramePr>
                  <a:graphicFrameLocks noChangeAspect="0" noSelect="1"/>
                </wp:cNvGraphicFramePr>
                <a:graphic>
                  <a:graphicData uri="http://schemas.microsoft.com/office/word/2010/wordprocessingInk">
                    <w14:contentPart bwMode="auto" r:id="rId2227">
                      <w14:nvContentPartPr>
                        <w14:cNvContentPartPr/>
                      </w14:nvContentPartPr>
                      <w14:xfrm>
                        <a:off x="0" y="0"/>
                        <a:ext cx="19419" cy="34172"/>
                      </w14:xfrm>
                    </w14:contentPart>
                  </a:graphicData>
                </a:graphic>
              </wp:anchor>
            </w:drawing>
          </mc:Choice>
          <mc:Fallback>
            <w:pict>
              <v:shape type="#_x0000_t75" id="对象 3374" o:spid="_x0000_s3374" fillcolor="#FFFFFF" stroked="t" strokeweight="1.0pt" style="position:absolute;&#10;margin-left:66.355194pt;&#10;margin-top:1.2529134pt;&#10;width:1.5290562pt;&#10;height:2.6907086pt;&#10;z-index:2498;&#10;mso-position-horizontal:absolute;&#10;mso-position-horizontal-relative:char;&#10;mso-position-vertical:absolute;&#10;mso-position-vertical-relative:line;&#10;mso-wrap-distance-left:6.7498426pt;&#10;mso-wrap-distance-right:6.7498426pt;">
                <v:stroke color="#000000"/>
                <v:imagedata r:id="rId2228"/>
                <o:lock selection="t"/>
              </v:shape>
            </w:pict>
          </mc:Fallback>
        </mc:AlternateContent>
      </w:r>
      <w:r>
        <mc:AlternateContent>
          <mc:Choice Requires="wps">
            <w:drawing>
              <wp:anchor distT="0" distB="0" distL="85723" distR="85723" simplePos="0" relativeHeight="2499" behindDoc="0" locked="0" layoutInCell="1" hidden="0" allowOverlap="1">
                <wp:simplePos x="0" y="0"/>
                <wp:positionH relativeFrom="character">
                  <wp:posOffset>494257</wp:posOffset>
                </wp:positionH>
                <wp:positionV relativeFrom="line">
                  <wp:posOffset>151511</wp:posOffset>
                </wp:positionV>
                <wp:extent cx="57929" cy="36205"/>
                <wp:effectExtent l="0" t="0" r="0" b="0"/>
                <wp:wrapNone/>
                <wp:docPr id="3376" name="对象 3376"/>
                <wp:cNvGraphicFramePr>
                  <a:graphicFrameLocks noChangeAspect="0" noSelect="1"/>
                </wp:cNvGraphicFramePr>
                <a:graphic>
                  <a:graphicData uri="http://schemas.microsoft.com/office/word/2010/wordprocessingInk">
                    <w14:contentPart bwMode="auto" r:id="rId2229">
                      <w14:nvContentPartPr>
                        <w14:cNvContentPartPr/>
                      </w14:nvContentPartPr>
                      <w14:xfrm>
                        <a:off x="0" y="0"/>
                        <a:ext cx="57929" cy="36205"/>
                      </w14:xfrm>
                    </w14:contentPart>
                  </a:graphicData>
                </a:graphic>
              </wp:anchor>
            </w:drawing>
          </mc:Choice>
          <mc:Fallback>
            <w:pict>
              <v:shape type="#_x0000_t75" id="对象 3377" o:spid="_x0000_s3377" fillcolor="#FFFFFF" stroked="t" strokeweight="1.0pt" style="position:absolute;&#10;margin-left:38.917873pt;&#10;margin-top:11.93pt;&#10;width:4.5613394pt;&#10;height:2.8507879pt;&#10;z-index:2499;&#10;mso-position-horizontal:absolute;&#10;mso-position-horizontal-relative:char;&#10;mso-position-vertical:absolute;&#10;mso-position-vertical-relative:line;&#10;mso-wrap-distance-left:6.7498426pt;&#10;mso-wrap-distance-right:6.7498426pt;">
                <v:stroke color="#000000"/>
                <v:imagedata r:id="rId2230"/>
                <o:lock selection="t"/>
              </v:shape>
            </w:pict>
          </mc:Fallback>
        </mc:AlternateContent>
      </w:r>
      <w:r>
        <mc:AlternateContent>
          <mc:Choice Requires="wps">
            <w:drawing>
              <wp:anchor distT="0" distB="0" distL="85723" distR="85723" simplePos="0" relativeHeight="2500" behindDoc="0" locked="0" layoutInCell="1" hidden="0" allowOverlap="1">
                <wp:simplePos x="0" y="0"/>
                <wp:positionH relativeFrom="character">
                  <wp:posOffset>185392</wp:posOffset>
                </wp:positionH>
                <wp:positionV relativeFrom="line">
                  <wp:posOffset>140247</wp:posOffset>
                </wp:positionV>
                <wp:extent cx="56861" cy="49307"/>
                <wp:effectExtent l="0" t="0" r="0" b="0"/>
                <wp:wrapNone/>
                <wp:docPr id="3379" name="对象 3379"/>
                <wp:cNvGraphicFramePr>
                  <a:graphicFrameLocks noChangeAspect="0" noSelect="1"/>
                </wp:cNvGraphicFramePr>
                <a:graphic>
                  <a:graphicData uri="http://schemas.microsoft.com/office/word/2010/wordprocessingInk">
                    <w14:contentPart bwMode="auto" r:id="rId2231">
                      <w14:nvContentPartPr>
                        <w14:cNvContentPartPr/>
                      </w14:nvContentPartPr>
                      <w14:xfrm>
                        <a:off x="0" y="0"/>
                        <a:ext cx="56861" cy="49307"/>
                      </w14:xfrm>
                    </w14:contentPart>
                  </a:graphicData>
                </a:graphic>
              </wp:anchor>
            </w:drawing>
          </mc:Choice>
          <mc:Fallback>
            <w:pict>
              <v:shape type="#_x0000_t75" id="对象 3380" o:spid="_x0000_s3380" fillcolor="#FFFFFF" stroked="t" strokeweight="1.0pt" style="position:absolute;&#10;margin-left:14.5977955pt;&#10;margin-top:11.043071pt;&#10;width:4.4773226pt;&#10;height:3.8824413pt;&#10;z-index:2500;&#10;mso-position-horizontal:absolute;&#10;mso-position-horizontal-relative:char;&#10;mso-position-vertical:absolute;&#10;mso-position-vertical-relative:line;&#10;mso-wrap-distance-left:6.7498426pt;&#10;mso-wrap-distance-right:6.7498426pt;">
                <v:stroke color="#000000"/>
                <v:imagedata r:id="rId2232"/>
                <o:lock selection="t"/>
              </v:shape>
            </w:pict>
          </mc:Fallback>
        </mc:AlternateContent>
      </w:r>
      <w:r>
        <mc:AlternateContent>
          <mc:Choice Requires="wps">
            <w:drawing>
              <wp:anchor distT="0" distB="0" distL="85723" distR="85723" simplePos="0" relativeHeight="2501" behindDoc="0" locked="0" layoutInCell="1" hidden="0" allowOverlap="1">
                <wp:simplePos x="0" y="0"/>
                <wp:positionH relativeFrom="character">
                  <wp:posOffset>547043</wp:posOffset>
                </wp:positionH>
                <wp:positionV relativeFrom="line">
                  <wp:posOffset>139977</wp:posOffset>
                </wp:positionV>
                <wp:extent cx="22248" cy="19427"/>
                <wp:effectExtent l="0" t="0" r="0" b="0"/>
                <wp:wrapNone/>
                <wp:docPr id="3382" name="对象 3382"/>
                <wp:cNvGraphicFramePr>
                  <a:graphicFrameLocks noChangeAspect="0" noSelect="1"/>
                </wp:cNvGraphicFramePr>
                <a:graphic>
                  <a:graphicData uri="http://schemas.microsoft.com/office/word/2010/wordprocessingInk">
                    <w14:contentPart bwMode="auto" r:id="rId2233">
                      <w14:nvContentPartPr>
                        <w14:cNvContentPartPr/>
                      </w14:nvContentPartPr>
                      <w14:xfrm>
                        <a:off x="0" y="0"/>
                        <a:ext cx="22248" cy="19427"/>
                      </w14:xfrm>
                    </w14:contentPart>
                  </a:graphicData>
                </a:graphic>
              </wp:anchor>
            </w:drawing>
          </mc:Choice>
          <mc:Fallback>
            <w:pict>
              <v:shape type="#_x0000_t75" id="对象 3383" o:spid="_x0000_s3383" fillcolor="#FFFFFF" stroked="t" strokeweight="1.0pt" style="position:absolute;&#10;margin-left:43.074253pt;&#10;margin-top:11.0218115pt;&#10;width:1.751812pt;&#10;height:1.5296856pt;&#10;z-index:2501;&#10;mso-position-horizontal:absolute;&#10;mso-position-horizontal-relative:char;&#10;mso-position-vertical:absolute;&#10;mso-position-vertical-relative:line;&#10;mso-wrap-distance-left:6.7498426pt;&#10;mso-wrap-distance-right:6.7498426pt;">
                <v:stroke color="#000000"/>
                <v:imagedata r:id="rId2234"/>
                <o:lock selection="t"/>
              </v:shape>
            </w:pict>
          </mc:Fallback>
        </mc:AlternateContent>
      </w:r>
      <w:r>
        <mc:AlternateContent>
          <mc:Choice Requires="wps">
            <w:drawing>
              <wp:anchor distT="0" distB="0" distL="85723" distR="85723" simplePos="0" relativeHeight="2502" behindDoc="0" locked="0" layoutInCell="1" hidden="0" allowOverlap="1">
                <wp:simplePos x="0" y="0"/>
                <wp:positionH relativeFrom="character">
                  <wp:posOffset>645345</wp:posOffset>
                </wp:positionH>
                <wp:positionV relativeFrom="line">
                  <wp:posOffset>116574</wp:posOffset>
                </wp:positionV>
                <wp:extent cx="47452" cy="27476"/>
                <wp:effectExtent l="0" t="0" r="0" b="0"/>
                <wp:wrapNone/>
                <wp:docPr id="3385" name="对象 3385"/>
                <wp:cNvGraphicFramePr>
                  <a:graphicFrameLocks noChangeAspect="0" noSelect="1"/>
                </wp:cNvGraphicFramePr>
                <a:graphic>
                  <a:graphicData uri="http://schemas.microsoft.com/office/word/2010/wordprocessingInk">
                    <w14:contentPart bwMode="auto" r:id="rId2235">
                      <w14:nvContentPartPr>
                        <w14:cNvContentPartPr/>
                      </w14:nvContentPartPr>
                      <w14:xfrm>
                        <a:off x="0" y="0"/>
                        <a:ext cx="47452" cy="27476"/>
                      </w14:xfrm>
                    </w14:contentPart>
                  </a:graphicData>
                </a:graphic>
              </wp:anchor>
            </w:drawing>
          </mc:Choice>
          <mc:Fallback>
            <w:pict>
              <v:shape type="#_x0000_t75" id="对象 3386" o:spid="_x0000_s3386" fillcolor="#FFFFFF" stroked="t" strokeweight="1.0pt" style="position:absolute;&#10;margin-left:50.81457pt;&#10;margin-top:9.179055pt;&#10;width:3.7364562pt;&#10;height:2.1634648pt;&#10;z-index:2502;&#10;mso-position-horizontal:absolute;&#10;mso-position-horizontal-relative:char;&#10;mso-position-vertical:absolute;&#10;mso-position-vertical-relative:line;&#10;mso-wrap-distance-left:6.7498426pt;&#10;mso-wrap-distance-right:6.7498426pt;">
                <v:stroke color="#000000"/>
                <v:imagedata r:id="rId2236"/>
                <o:lock selection="t"/>
              </v:shape>
            </w:pict>
          </mc:Fallback>
        </mc:AlternateContent>
      </w:r>
      <w:r>
        <mc:AlternateContent>
          <mc:Choice Requires="wps">
            <w:drawing>
              <wp:anchor distT="0" distB="0" distL="85723" distR="85723" simplePos="0" relativeHeight="2503" behindDoc="0" locked="0" layoutInCell="1" hidden="0" allowOverlap="1">
                <wp:simplePos x="0" y="0"/>
                <wp:positionH relativeFrom="character">
                  <wp:posOffset>581087</wp:posOffset>
                </wp:positionH>
                <wp:positionV relativeFrom="line">
                  <wp:posOffset>101273</wp:posOffset>
                </wp:positionV>
                <wp:extent cx="69431" cy="84743"/>
                <wp:effectExtent l="0" t="0" r="0" b="0"/>
                <wp:wrapNone/>
                <wp:docPr id="3388" name="对象 3388"/>
                <wp:cNvGraphicFramePr>
                  <a:graphicFrameLocks noChangeAspect="0" noSelect="1"/>
                </wp:cNvGraphicFramePr>
                <a:graphic>
                  <a:graphicData uri="http://schemas.microsoft.com/office/word/2010/wordprocessingInk">
                    <w14:contentPart bwMode="auto" r:id="rId2237">
                      <w14:nvContentPartPr>
                        <w14:cNvContentPartPr/>
                      </w14:nvContentPartPr>
                      <w14:xfrm>
                        <a:off x="0" y="0"/>
                        <a:ext cx="69431" cy="84743"/>
                      </w14:xfrm>
                    </w14:contentPart>
                  </a:graphicData>
                </a:graphic>
              </wp:anchor>
            </w:drawing>
          </mc:Choice>
          <mc:Fallback>
            <w:pict>
              <v:shape type="#_x0000_t75" id="对象 3389" o:spid="_x0000_s3389" fillcolor="#FFFFFF" stroked="t" strokeweight="1.0pt" style="position:absolute;&#10;margin-left:45.754883pt;&#10;margin-top:7.9742517pt;&#10;width:5.4670854pt;&#10;height:6.6727552pt;&#10;z-index:2503;&#10;mso-position-horizontal:absolute;&#10;mso-position-horizontal-relative:char;&#10;mso-position-vertical:absolute;&#10;mso-position-vertical-relative:line;&#10;mso-wrap-distance-left:6.7498426pt;&#10;mso-wrap-distance-right:6.7498426pt;">
                <v:stroke color="#000000"/>
                <v:imagedata r:id="rId2238"/>
                <o:lock selection="t"/>
              </v:shape>
            </w:pict>
          </mc:Fallback>
        </mc:AlternateContent>
      </w:r>
      <w:r>
        <mc:AlternateContent>
          <mc:Choice Requires="wps">
            <w:drawing>
              <wp:anchor distT="0" distB="0" distL="85723" distR="85723" simplePos="0" relativeHeight="2504" behindDoc="0" locked="0" layoutInCell="1" hidden="0" allowOverlap="1">
                <wp:simplePos x="0" y="0"/>
                <wp:positionH relativeFrom="character">
                  <wp:posOffset>452231</wp:posOffset>
                </wp:positionH>
                <wp:positionV relativeFrom="line">
                  <wp:posOffset>93291</wp:posOffset>
                </wp:positionV>
                <wp:extent cx="167444" cy="149198"/>
                <wp:effectExtent l="0" t="0" r="0" b="0"/>
                <wp:wrapNone/>
                <wp:docPr id="3391" name="对象 3391"/>
                <wp:cNvGraphicFramePr>
                  <a:graphicFrameLocks noChangeAspect="0" noSelect="1"/>
                </wp:cNvGraphicFramePr>
                <a:graphic>
                  <a:graphicData uri="http://schemas.microsoft.com/office/word/2010/wordprocessingInk">
                    <w14:contentPart bwMode="auto" r:id="rId2239">
                      <w14:nvContentPartPr>
                        <w14:cNvContentPartPr/>
                      </w14:nvContentPartPr>
                      <w14:xfrm>
                        <a:off x="0" y="0"/>
                        <a:ext cx="167444" cy="149198"/>
                      </w14:xfrm>
                    </w14:contentPart>
                  </a:graphicData>
                </a:graphic>
              </wp:anchor>
            </w:drawing>
          </mc:Choice>
          <mc:Fallback>
            <w:pict>
              <v:shape type="#_x0000_t75" id="对象 3392" o:spid="_x0000_s3392" fillcolor="#FFFFFF" stroked="t" strokeweight="1.0pt" style="position:absolute;&#10;margin-left:35.60874pt;&#10;margin-top:7.345826pt;&#10;width:13.184643pt;&#10;height:11.747952pt;&#10;z-index:2504;&#10;mso-position-horizontal:absolute;&#10;mso-position-horizontal-relative:char;&#10;mso-position-vertical:absolute;&#10;mso-position-vertical-relative:line;&#10;mso-wrap-distance-left:6.7498426pt;&#10;mso-wrap-distance-right:6.7498426pt;">
                <v:stroke color="#000000"/>
                <v:imagedata r:id="rId2240"/>
                <o:lock selection="t"/>
              </v:shape>
            </w:pict>
          </mc:Fallback>
        </mc:AlternateContent>
      </w:r>
      <w:r>
        <mc:AlternateContent>
          <mc:Choice Requires="wps">
            <w:drawing>
              <wp:anchor distT="0" distB="0" distL="85723" distR="85723" simplePos="0" relativeHeight="2505" behindDoc="0" locked="0" layoutInCell="1" hidden="0" allowOverlap="1">
                <wp:simplePos x="0" y="0"/>
                <wp:positionH relativeFrom="character">
                  <wp:posOffset>425252</wp:posOffset>
                </wp:positionH>
                <wp:positionV relativeFrom="line">
                  <wp:posOffset>90660</wp:posOffset>
                </wp:positionV>
                <wp:extent cx="37682" cy="175706"/>
                <wp:effectExtent l="0" t="0" r="0" b="0"/>
                <wp:wrapNone/>
                <wp:docPr id="3394" name="对象 3394"/>
                <wp:cNvGraphicFramePr>
                  <a:graphicFrameLocks noChangeAspect="0" noSelect="1"/>
                </wp:cNvGraphicFramePr>
                <a:graphic>
                  <a:graphicData uri="http://schemas.microsoft.com/office/word/2010/wordprocessingInk">
                    <w14:contentPart bwMode="auto" r:id="rId2241">
                      <w14:nvContentPartPr>
                        <w14:cNvContentPartPr/>
                      </w14:nvContentPartPr>
                      <w14:xfrm>
                        <a:off x="0" y="0"/>
                        <a:ext cx="37682" cy="175706"/>
                      </w14:xfrm>
                    </w14:contentPart>
                  </a:graphicData>
                </a:graphic>
              </wp:anchor>
            </w:drawing>
          </mc:Choice>
          <mc:Fallback>
            <w:pict>
              <v:shape type="#_x0000_t75" id="对象 3395" o:spid="_x0000_s3395" fillcolor="#FFFFFF" stroked="t" strokeweight="1.0pt" style="position:absolute;&#10;margin-left:33.48441pt;&#10;margin-top:7.1385827pt;&#10;width:2.9670873pt;&#10;height:13.835118pt;&#10;z-index:2505;&#10;mso-position-horizontal:absolute;&#10;mso-position-horizontal-relative:char;&#10;mso-position-vertical:absolute;&#10;mso-position-vertical-relative:line;&#10;mso-wrap-distance-left:6.7498426pt;&#10;mso-wrap-distance-right:6.7498426pt;">
                <v:stroke color="#000000"/>
                <v:imagedata r:id="rId2242"/>
                <o:lock selection="t"/>
              </v:shape>
            </w:pict>
          </mc:Fallback>
        </mc:AlternateContent>
      </w:r>
      <w:r>
        <mc:AlternateContent>
          <mc:Choice Requires="wps">
            <w:drawing>
              <wp:anchor distT="0" distB="0" distL="85723" distR="85723" simplePos="0" relativeHeight="2506" behindDoc="0" locked="0" layoutInCell="1" hidden="0" allowOverlap="1">
                <wp:simplePos x="0" y="0"/>
                <wp:positionH relativeFrom="character">
                  <wp:posOffset>473125</wp:posOffset>
                </wp:positionH>
                <wp:positionV relativeFrom="line">
                  <wp:posOffset>75824</wp:posOffset>
                </wp:positionV>
                <wp:extent cx="36949" cy="104845"/>
                <wp:effectExtent l="0" t="0" r="0" b="0"/>
                <wp:wrapNone/>
                <wp:docPr id="3397" name="对象 3397"/>
                <wp:cNvGraphicFramePr>
                  <a:graphicFrameLocks noChangeAspect="0" noSelect="1"/>
                </wp:cNvGraphicFramePr>
                <a:graphic>
                  <a:graphicData uri="http://schemas.microsoft.com/office/word/2010/wordprocessingInk">
                    <w14:contentPart bwMode="auto" r:id="rId2243">
                      <w14:nvContentPartPr>
                        <w14:cNvContentPartPr/>
                      </w14:nvContentPartPr>
                      <w14:xfrm>
                        <a:off x="0" y="0"/>
                        <a:ext cx="36949" cy="104845"/>
                      </w14:xfrm>
                    </w14:contentPart>
                  </a:graphicData>
                </a:graphic>
              </wp:anchor>
            </w:drawing>
          </mc:Choice>
          <mc:Fallback>
            <w:pict>
              <v:shape type="#_x0000_t75" id="对象 3398" o:spid="_x0000_s3398" fillcolor="#FFFFFF" stroked="t" strokeweight="1.0pt" style="position:absolute;&#10;margin-left:37.253937pt;&#10;margin-top:5.9703937pt;&#10;width:2.90937pt;&#10;height:8.255512pt;&#10;z-index:2506;&#10;mso-position-horizontal:absolute;&#10;mso-position-horizontal-relative:char;&#10;mso-position-vertical:absolute;&#10;mso-position-vertical-relative:line;&#10;mso-wrap-distance-left:6.7498426pt;&#10;mso-wrap-distance-right:6.7498426pt;">
                <v:stroke color="#000000"/>
                <v:imagedata r:id="rId2244"/>
                <o:lock selection="t"/>
              </v:shape>
            </w:pict>
          </mc:Fallback>
        </mc:AlternateContent>
      </w:r>
      <w:r>
        <mc:AlternateContent>
          <mc:Choice Requires="wps">
            <w:drawing>
              <wp:anchor distT="0" distB="0" distL="85723" distR="85723" simplePos="0" relativeHeight="2507" behindDoc="0" locked="0" layoutInCell="1" hidden="0" allowOverlap="1">
                <wp:simplePos x="0" y="0"/>
                <wp:positionH relativeFrom="character">
                  <wp:posOffset>515468</wp:posOffset>
                </wp:positionH>
                <wp:positionV relativeFrom="line">
                  <wp:posOffset>66960</wp:posOffset>
                </wp:positionV>
                <wp:extent cx="42988" cy="108918"/>
                <wp:effectExtent l="0" t="0" r="0" b="0"/>
                <wp:wrapNone/>
                <wp:docPr id="3400" name="对象 3400"/>
                <wp:cNvGraphicFramePr>
                  <a:graphicFrameLocks noChangeAspect="0" noSelect="1"/>
                </wp:cNvGraphicFramePr>
                <a:graphic>
                  <a:graphicData uri="http://schemas.microsoft.com/office/word/2010/wordprocessingInk">
                    <w14:contentPart bwMode="auto" r:id="rId2245">
                      <w14:nvContentPartPr>
                        <w14:cNvContentPartPr/>
                      </w14:nvContentPartPr>
                      <w14:xfrm>
                        <a:off x="0" y="0"/>
                        <a:ext cx="42988" cy="108918"/>
                      </w14:xfrm>
                    </w14:contentPart>
                  </a:graphicData>
                </a:graphic>
              </wp:anchor>
            </w:drawing>
          </mc:Choice>
          <mc:Fallback>
            <w:pict>
              <v:shape type="#_x0000_t75" id="对象 3401" o:spid="_x0000_s3401" fillcolor="#FFFFFF" stroked="t" strokeweight="1.0pt" style="position:absolute;&#10;margin-left:40.58803pt;&#10;margin-top:5.272441pt;&#10;width:3.3849592pt;&#10;height:8.576221pt;&#10;z-index:2507;&#10;mso-position-horizontal:absolute;&#10;mso-position-horizontal-relative:char;&#10;mso-position-vertical:absolute;&#10;mso-position-vertical-relative:line;&#10;mso-wrap-distance-left:6.7498426pt;&#10;mso-wrap-distance-right:6.7498426pt;">
                <v:stroke color="#000000"/>
                <v:imagedata r:id="rId2246"/>
                <o:lock selection="t"/>
              </v:shape>
            </w:pict>
          </mc:Fallback>
        </mc:AlternateContent>
      </w:r>
      <w:r>
        <mc:AlternateContent>
          <mc:Choice Requires="wps">
            <w:drawing>
              <wp:anchor distT="0" distB="0" distL="85723" distR="85723" simplePos="0" relativeHeight="2508" behindDoc="0" locked="0" layoutInCell="1" hidden="0" allowOverlap="1">
                <wp:simplePos x="0" y="0"/>
                <wp:positionH relativeFrom="character">
                  <wp:posOffset>150211</wp:posOffset>
                </wp:positionH>
                <wp:positionV relativeFrom="line">
                  <wp:posOffset>63777</wp:posOffset>
                </wp:positionV>
                <wp:extent cx="103272" cy="154244"/>
                <wp:effectExtent l="0" t="0" r="0" b="0"/>
                <wp:wrapNone/>
                <wp:docPr id="3403" name="对象 3403"/>
                <wp:cNvGraphicFramePr>
                  <a:graphicFrameLocks noChangeAspect="0" noSelect="1"/>
                </wp:cNvGraphicFramePr>
                <a:graphic>
                  <a:graphicData uri="http://schemas.microsoft.com/office/word/2010/wordprocessingInk">
                    <w14:contentPart bwMode="auto" r:id="rId2247">
                      <w14:nvContentPartPr>
                        <w14:cNvContentPartPr/>
                      </w14:nvContentPartPr>
                      <w14:xfrm>
                        <a:off x="0" y="0"/>
                        <a:ext cx="103272" cy="154244"/>
                      </w14:xfrm>
                    </w14:contentPart>
                  </a:graphicData>
                </a:graphic>
              </wp:anchor>
            </w:drawing>
          </mc:Choice>
          <mc:Fallback>
            <w:pict>
              <v:shape type="#_x0000_t75" id="对象 3404" o:spid="_x0000_s3404" fillcolor="#FFFFFF" stroked="t" strokeweight="1.0pt" style="position:absolute;&#10;margin-left:11.827638pt;&#10;margin-top:5.0218897pt;&#10;width:8.131732pt;&#10;height:12.145197pt;&#10;z-index:2508;&#10;mso-position-horizontal:absolute;&#10;mso-position-horizontal-relative:char;&#10;mso-position-vertical:absolute;&#10;mso-position-vertical-relative:line;&#10;mso-wrap-distance-left:6.7498426pt;&#10;mso-wrap-distance-right:6.7498426pt;">
                <v:stroke color="#000000"/>
                <v:imagedata r:id="rId2248"/>
                <o:lock selection="t"/>
              </v:shape>
            </w:pict>
          </mc:Fallback>
        </mc:AlternateContent>
      </w:r>
      <w:r>
        <mc:AlternateContent>
          <mc:Choice Requires="wps">
            <w:drawing>
              <wp:anchor distT="0" distB="0" distL="85723" distR="85723" simplePos="0" relativeHeight="2509" behindDoc="0" locked="0" layoutInCell="1" hidden="0" allowOverlap="1">
                <wp:simplePos x="0" y="0"/>
                <wp:positionH relativeFrom="character">
                  <wp:posOffset>638850</wp:posOffset>
                </wp:positionH>
                <wp:positionV relativeFrom="line">
                  <wp:posOffset>62448</wp:posOffset>
                </wp:positionV>
                <wp:extent cx="32490" cy="175096"/>
                <wp:effectExtent l="0" t="0" r="0" b="0"/>
                <wp:wrapNone/>
                <wp:docPr id="3406" name="对象 3406"/>
                <wp:cNvGraphicFramePr>
                  <a:graphicFrameLocks noChangeAspect="0" noSelect="1"/>
                </wp:cNvGraphicFramePr>
                <a:graphic>
                  <a:graphicData uri="http://schemas.microsoft.com/office/word/2010/wordprocessingInk">
                    <w14:contentPart bwMode="auto" r:id="rId2249">
                      <w14:nvContentPartPr>
                        <w14:cNvContentPartPr/>
                      </w14:nvContentPartPr>
                      <w14:xfrm>
                        <a:off x="0" y="0"/>
                        <a:ext cx="32490" cy="175096"/>
                      </w14:xfrm>
                    </w14:contentPart>
                  </a:graphicData>
                </a:graphic>
              </wp:anchor>
            </w:drawing>
          </mc:Choice>
          <mc:Fallback>
            <w:pict>
              <v:shape type="#_x0000_t75" id="对象 3407" o:spid="_x0000_s3407" fillcolor="#FFFFFF" stroked="t" strokeweight="1.0pt" style="position:absolute;&#10;margin-left:50.303154pt;&#10;margin-top:4.9171653pt;&#10;width:2.5582707pt;&#10;height:13.7870865pt;&#10;z-index:2509;&#10;mso-position-horizontal:absolute;&#10;mso-position-horizontal-relative:char;&#10;mso-position-vertical:absolute;&#10;mso-position-vertical-relative:line;&#10;mso-wrap-distance-left:6.7498426pt;&#10;mso-wrap-distance-right:6.7498426pt;">
                <v:stroke color="#000000"/>
                <v:imagedata r:id="rId2250"/>
                <o:lock selection="t"/>
              </v:shape>
            </w:pict>
          </mc:Fallback>
        </mc:AlternateContent>
      </w:r>
      <w:r>
        <mc:AlternateContent>
          <mc:Choice Requires="wps">
            <w:drawing>
              <wp:anchor distT="0" distB="0" distL="85723" distR="85723" simplePos="0" relativeHeight="2510" behindDoc="0" locked="0" layoutInCell="1" hidden="0" allowOverlap="1">
                <wp:simplePos x="0" y="0"/>
                <wp:positionH relativeFrom="character">
                  <wp:posOffset>-29639</wp:posOffset>
                </wp:positionH>
                <wp:positionV relativeFrom="line">
                  <wp:posOffset>59862</wp:posOffset>
                </wp:positionV>
                <wp:extent cx="106383" cy="115219"/>
                <wp:effectExtent l="0" t="0" r="0" b="0"/>
                <wp:wrapNone/>
                <wp:docPr id="3409" name="对象 3409"/>
                <wp:cNvGraphicFramePr>
                  <a:graphicFrameLocks noChangeAspect="0" noSelect="1"/>
                </wp:cNvGraphicFramePr>
                <a:graphic>
                  <a:graphicData uri="http://schemas.microsoft.com/office/word/2010/wordprocessingInk">
                    <w14:contentPart bwMode="auto" r:id="rId2251">
                      <w14:nvContentPartPr>
                        <w14:cNvContentPartPr/>
                      </w14:nvContentPartPr>
                      <w14:xfrm>
                        <a:off x="0" y="0"/>
                        <a:ext cx="106383" cy="115219"/>
                      </w14:xfrm>
                    </w14:contentPart>
                  </a:graphicData>
                </a:graphic>
              </wp:anchor>
            </w:drawing>
          </mc:Choice>
          <mc:Fallback>
            <w:pict>
              <v:shape type="#_x0000_t75" id="对象 3410" o:spid="_x0000_s3410" fillcolor="#FFFFFF" stroked="t" strokeweight="1.0pt" style="position:absolute;&#10;margin-left:-2.3337796pt;&#10;margin-top:4.7135434pt;&#10;width:8.376615pt;&#10;height:9.07244pt;&#10;z-index:2510;&#10;mso-position-horizontal:absolute;&#10;mso-position-horizontal-relative:char;&#10;mso-position-vertical:absolute;&#10;mso-position-vertical-relative:line;&#10;mso-wrap-distance-left:6.7498426pt;&#10;mso-wrap-distance-right:6.7498426pt;">
                <v:stroke color="#000000"/>
                <v:imagedata r:id="rId2252"/>
                <o:lock selection="t"/>
              </v:shape>
            </w:pict>
          </mc:Fallback>
        </mc:AlternateContent>
      </w:r>
      <w:r>
        <mc:AlternateContent>
          <mc:Choice Requires="wps">
            <w:drawing>
              <wp:anchor distT="0" distB="0" distL="85723" distR="85723" simplePos="0" relativeHeight="2511" behindDoc="0" locked="0" layoutInCell="1" hidden="0" allowOverlap="1">
                <wp:simplePos x="0" y="0"/>
                <wp:positionH relativeFrom="character">
                  <wp:posOffset>598812</wp:posOffset>
                </wp:positionH>
                <wp:positionV relativeFrom="line">
                  <wp:posOffset>57314</wp:posOffset>
                </wp:positionV>
                <wp:extent cx="112737" cy="46511"/>
                <wp:effectExtent l="0" t="0" r="0" b="0"/>
                <wp:wrapNone/>
                <wp:docPr id="3412" name="对象 3412"/>
                <wp:cNvGraphicFramePr>
                  <a:graphicFrameLocks noChangeAspect="0" noSelect="1"/>
                </wp:cNvGraphicFramePr>
                <a:graphic>
                  <a:graphicData uri="http://schemas.microsoft.com/office/word/2010/wordprocessingInk">
                    <w14:contentPart bwMode="auto" r:id="rId2253">
                      <w14:nvContentPartPr>
                        <w14:cNvContentPartPr/>
                      </w14:nvContentPartPr>
                      <w14:xfrm>
                        <a:off x="0" y="0"/>
                        <a:ext cx="112737" cy="46511"/>
                      </w14:xfrm>
                    </w14:contentPart>
                  </a:graphicData>
                </a:graphic>
              </wp:anchor>
            </w:drawing>
          </mc:Choice>
          <mc:Fallback>
            <w:pict>
              <v:shape type="#_x0000_t75" id="对象 3413" o:spid="_x0000_s3413" fillcolor="#FFFFFF" stroked="t" strokeweight="1.0pt" style="position:absolute;&#10;margin-left:47.15055pt;&#10;margin-top:4.512913pt;&#10;width:8.876929pt;&#10;height:3.662284pt;&#10;z-index:2511;&#10;mso-position-horizontal:absolute;&#10;mso-position-horizontal-relative:char;&#10;mso-position-vertical:absolute;&#10;mso-position-vertical-relative:line;&#10;mso-wrap-distance-left:6.7498426pt;&#10;mso-wrap-distance-right:6.7498426pt;">
                <v:stroke color="#000000"/>
                <v:imagedata r:id="rId2254"/>
                <o:lock selection="t"/>
              </v:shape>
            </w:pict>
          </mc:Fallback>
        </mc:AlternateContent>
      </w:r>
      <w:r>
        <mc:AlternateContent>
          <mc:Choice Requires="wps">
            <w:drawing>
              <wp:anchor distT="0" distB="0" distL="85723" distR="85723" simplePos="0" relativeHeight="2512" behindDoc="0" locked="0" layoutInCell="1" hidden="0" allowOverlap="1">
                <wp:simplePos x="0" y="0"/>
                <wp:positionH relativeFrom="character">
                  <wp:posOffset>99067</wp:posOffset>
                </wp:positionH>
                <wp:positionV relativeFrom="line">
                  <wp:posOffset>51099</wp:posOffset>
                </wp:positionV>
                <wp:extent cx="33466" cy="192372"/>
                <wp:effectExtent l="0" t="0" r="0" b="0"/>
                <wp:wrapNone/>
                <wp:docPr id="3415" name="对象 3415"/>
                <wp:cNvGraphicFramePr>
                  <a:graphicFrameLocks noChangeAspect="0" noSelect="1"/>
                </wp:cNvGraphicFramePr>
                <a:graphic>
                  <a:graphicData uri="http://schemas.microsoft.com/office/word/2010/wordprocessingInk">
                    <w14:contentPart bwMode="auto" r:id="rId2255">
                      <w14:nvContentPartPr>
                        <w14:cNvContentPartPr/>
                      </w14:nvContentPartPr>
                      <w14:xfrm>
                        <a:off x="0" y="0"/>
                        <a:ext cx="33466" cy="192372"/>
                      </w14:xfrm>
                    </w14:contentPart>
                  </a:graphicData>
                </a:graphic>
              </wp:anchor>
            </w:drawing>
          </mc:Choice>
          <mc:Fallback>
            <w:pict>
              <v:shape type="#_x0000_t75" id="对象 3416" o:spid="_x0000_s3416" fillcolor="#FFFFFF" stroked="t" strokeweight="1.0pt" style="position:absolute;&#10;margin-left:7.8006296pt;&#10;margin-top:4.023622pt;&#10;width:2.635118pt;&#10;height:15.147404pt;&#10;z-index:2512;&#10;mso-position-horizontal:absolute;&#10;mso-position-horizontal-relative:char;&#10;mso-position-vertical:absolute;&#10;mso-position-vertical-relative:line;&#10;mso-wrap-distance-left:6.7498426pt;&#10;mso-wrap-distance-right:6.7498426pt;">
                <v:stroke color="#000000"/>
                <v:imagedata r:id="rId2256"/>
                <o:lock selection="t"/>
              </v:shape>
            </w:pict>
          </mc:Fallback>
        </mc:AlternateContent>
      </w:r>
      <w:r>
        <mc:AlternateContent>
          <mc:Choice Requires="wps">
            <w:drawing>
              <wp:anchor distT="0" distB="0" distL="85723" distR="85723" simplePos="0" relativeHeight="2513" behindDoc="0" locked="0" layoutInCell="1" hidden="0" allowOverlap="1">
                <wp:simplePos x="0" y="0"/>
                <wp:positionH relativeFrom="character">
                  <wp:posOffset>691652</wp:posOffset>
                </wp:positionH>
                <wp:positionV relativeFrom="line">
                  <wp:posOffset>44068</wp:posOffset>
                </wp:positionV>
                <wp:extent cx="115181" cy="98559"/>
                <wp:effectExtent l="0" t="0" r="0" b="0"/>
                <wp:wrapNone/>
                <wp:docPr id="3418" name="对象 3418"/>
                <wp:cNvGraphicFramePr>
                  <a:graphicFrameLocks noChangeAspect="0" noSelect="1"/>
                </wp:cNvGraphicFramePr>
                <a:graphic>
                  <a:graphicData uri="http://schemas.microsoft.com/office/word/2010/wordprocessingInk">
                    <w14:contentPart bwMode="auto" r:id="rId2257">
                      <w14:nvContentPartPr>
                        <w14:cNvContentPartPr/>
                      </w14:nvContentPartPr>
                      <w14:xfrm>
                        <a:off x="0" y="0"/>
                        <a:ext cx="115181" cy="98559"/>
                      </w14:xfrm>
                    </w14:contentPart>
                  </a:graphicData>
                </a:graphic>
              </wp:anchor>
            </w:drawing>
          </mc:Choice>
          <mc:Fallback>
            <w:pict>
              <v:shape type="#_x0000_t75" id="对象 3419" o:spid="_x0000_s3419" fillcolor="#FFFFFF" stroked="t" strokeweight="1.0pt" style="position:absolute;&#10;margin-left:54.460793pt;&#10;margin-top:3.4699214pt;&#10;width:9.0694475pt;&#10;height:7.760551pt;&#10;z-index:2513;&#10;mso-position-horizontal:absolute;&#10;mso-position-horizontal-relative:char;&#10;mso-position-vertical:absolute;&#10;mso-position-vertical-relative:line;&#10;mso-wrap-distance-left:6.7498426pt;&#10;mso-wrap-distance-right:6.7498426pt;">
                <v:stroke color="#000000"/>
                <v:imagedata r:id="rId2258"/>
                <o:lock selection="t"/>
              </v:shape>
            </w:pict>
          </mc:Fallback>
        </mc:AlternateContent>
      </w:r>
      <w:r>
        <mc:AlternateContent>
          <mc:Choice Requires="wps">
            <w:drawing>
              <wp:anchor distT="0" distB="0" distL="85723" distR="85723" simplePos="0" relativeHeight="2514" behindDoc="0" locked="0" layoutInCell="1" hidden="0" allowOverlap="1">
                <wp:simplePos x="0" y="0"/>
                <wp:positionH relativeFrom="character">
                  <wp:posOffset>312262</wp:posOffset>
                </wp:positionH>
                <wp:positionV relativeFrom="line">
                  <wp:posOffset>35911</wp:posOffset>
                </wp:positionV>
                <wp:extent cx="125261" cy="117186"/>
                <wp:effectExtent l="0" t="0" r="0" b="0"/>
                <wp:wrapNone/>
                <wp:docPr id="3421" name="对象 3421"/>
                <wp:cNvGraphicFramePr>
                  <a:graphicFrameLocks noChangeAspect="0" noSelect="1"/>
                </wp:cNvGraphicFramePr>
                <a:graphic>
                  <a:graphicData uri="http://schemas.microsoft.com/office/word/2010/wordprocessingInk">
                    <w14:contentPart bwMode="auto" r:id="rId2259">
                      <w14:nvContentPartPr>
                        <w14:cNvContentPartPr/>
                      </w14:nvContentPartPr>
                      <w14:xfrm>
                        <a:off x="0" y="0"/>
                        <a:ext cx="125261" cy="117186"/>
                      </w14:xfrm>
                    </w14:contentPart>
                  </a:graphicData>
                </a:graphic>
              </wp:anchor>
            </w:drawing>
          </mc:Choice>
          <mc:Fallback>
            <w:pict>
              <v:shape type="#_x0000_t75" id="对象 3422" o:spid="_x0000_s3422" fillcolor="#FFFFFF" stroked="t" strokeweight="1.0pt" style="position:absolute;&#10;margin-left:24.58756pt;&#10;margin-top:2.827638pt;&#10;width:9.863071pt;&#10;height:9.227245pt;&#10;z-index:2514;&#10;mso-position-horizontal:absolute;&#10;mso-position-horizontal-relative:char;&#10;mso-position-vertical:absolute;&#10;mso-position-vertical-relative:line;&#10;mso-wrap-distance-left:6.7498426pt;&#10;mso-wrap-distance-right:6.7498426pt;">
                <v:stroke color="#000000"/>
                <v:imagedata r:id="rId2260"/>
                <o:lock selection="t"/>
              </v:shape>
            </w:pict>
          </mc:Fallback>
        </mc:AlternateContent>
      </w:r>
      <w:r>
        <mc:AlternateContent>
          <mc:Choice Requires="wps">
            <w:drawing>
              <wp:anchor distT="0" distB="0" distL="85723" distR="85723" simplePos="0" relativeHeight="2515" behindDoc="0" locked="0" layoutInCell="1" hidden="0" allowOverlap="1">
                <wp:simplePos x="0" y="0"/>
                <wp:positionH relativeFrom="character">
                  <wp:posOffset>720140</wp:posOffset>
                </wp:positionH>
                <wp:positionV relativeFrom="line">
                  <wp:posOffset>26237</wp:posOffset>
                </wp:positionV>
                <wp:extent cx="28462" cy="245754"/>
                <wp:effectExtent l="0" t="0" r="0" b="0"/>
                <wp:wrapNone/>
                <wp:docPr id="3424" name="对象 3424"/>
                <wp:cNvGraphicFramePr>
                  <a:graphicFrameLocks noChangeAspect="0" noSelect="1"/>
                </wp:cNvGraphicFramePr>
                <a:graphic>
                  <a:graphicData uri="http://schemas.microsoft.com/office/word/2010/wordprocessingInk">
                    <w14:contentPart bwMode="auto" r:id="rId2261">
                      <w14:nvContentPartPr>
                        <w14:cNvContentPartPr/>
                      </w14:nvContentPartPr>
                      <w14:xfrm>
                        <a:off x="0" y="0"/>
                        <a:ext cx="28462" cy="245754"/>
                      </w14:xfrm>
                    </w14:contentPart>
                  </a:graphicData>
                </a:graphic>
              </wp:anchor>
            </w:drawing>
          </mc:Choice>
          <mc:Fallback>
            <w:pict>
              <v:shape type="#_x0000_t75" id="对象 3425" o:spid="_x0000_s3425" fillcolor="#FFFFFF" stroked="t" strokeweight="1.0pt" style="position:absolute;&#10;margin-left:56.703938pt;&#10;margin-top:2.0659056pt;&#10;width:2.2411025pt;&#10;height:19.350788pt;&#10;z-index:2515;&#10;mso-position-horizontal:absolute;&#10;mso-position-horizontal-relative:char;&#10;mso-position-vertical:absolute;&#10;mso-position-vertical-relative:line;&#10;mso-wrap-distance-left:6.7498426pt;&#10;mso-wrap-distance-right:6.7498426pt;">
                <v:stroke color="#000000"/>
                <v:imagedata r:id="rId2262"/>
                <o:lock selection="t"/>
              </v:shape>
            </w:pict>
          </mc:Fallback>
        </mc:AlternateContent>
      </w:r>
      <w:r>
        <mc:AlternateContent>
          <mc:Choice Requires="wps">
            <w:drawing>
              <wp:anchor distT="0" distB="0" distL="85723" distR="85723" simplePos="0" relativeHeight="2516" behindDoc="0" locked="0" layoutInCell="1" hidden="0" allowOverlap="1">
                <wp:simplePos x="0" y="0"/>
                <wp:positionH relativeFrom="character">
                  <wp:posOffset>-4671</wp:posOffset>
                </wp:positionH>
                <wp:positionV relativeFrom="line">
                  <wp:posOffset>20861</wp:posOffset>
                </wp:positionV>
                <wp:extent cx="150501" cy="211849"/>
                <wp:effectExtent l="0" t="0" r="0" b="0"/>
                <wp:wrapNone/>
                <wp:docPr id="3427" name="对象 3427"/>
                <wp:cNvGraphicFramePr>
                  <a:graphicFrameLocks noChangeAspect="0" noSelect="1"/>
                </wp:cNvGraphicFramePr>
                <a:graphic>
                  <a:graphicData uri="http://schemas.microsoft.com/office/word/2010/wordprocessingInk">
                    <w14:contentPart bwMode="auto" r:id="rId2263">
                      <w14:nvContentPartPr>
                        <w14:cNvContentPartPr/>
                      </w14:nvContentPartPr>
                      <w14:xfrm>
                        <a:off x="0" y="0"/>
                        <a:ext cx="150501" cy="211849"/>
                      </w14:xfrm>
                    </w14:contentPart>
                  </a:graphicData>
                </a:graphic>
              </wp:anchor>
            </w:drawing>
          </mc:Choice>
          <mc:Fallback>
            <w:pict>
              <v:shape type="#_x0000_t75" id="对象 3428" o:spid="_x0000_s3428" fillcolor="#FFFFFF" stroked="t" strokeweight="1.0pt" style="position:absolute;&#10;margin-left:-0.3677953pt;&#10;margin-top:1.6425984pt;&#10;width:11.850472pt;&#10;height:16.681025pt;&#10;z-index:2516;&#10;mso-position-horizontal:absolute;&#10;mso-position-horizontal-relative:char;&#10;mso-position-vertical:absolute;&#10;mso-position-vertical-relative:line;&#10;mso-wrap-distance-left:6.7498426pt;&#10;mso-wrap-distance-right:6.7498426pt;">
                <v:stroke color="#000000"/>
                <v:imagedata r:id="rId2264"/>
                <o:lock selection="t"/>
              </v:shape>
            </w:pict>
          </mc:Fallback>
        </mc:AlternateContent>
      </w:r>
      <w:r>
        <mc:AlternateContent>
          <mc:Choice Requires="wps">
            <w:drawing>
              <wp:anchor distT="0" distB="0" distL="85723" distR="85723" simplePos="0" relativeHeight="2517" behindDoc="0" locked="0" layoutInCell="1" hidden="0" allowOverlap="1">
                <wp:simplePos x="0" y="0"/>
                <wp:positionH relativeFrom="character">
                  <wp:posOffset>637493</wp:posOffset>
                </wp:positionH>
                <wp:positionV relativeFrom="line">
                  <wp:posOffset>14173</wp:posOffset>
                </wp:positionV>
                <wp:extent cx="41023" cy="41023"/>
                <wp:effectExtent l="0" t="0" r="0" b="0"/>
                <wp:wrapNone/>
                <wp:docPr id="3430" name="对象 3430"/>
                <wp:cNvGraphicFramePr>
                  <a:graphicFrameLocks noChangeAspect="0" noSelect="1"/>
                </wp:cNvGraphicFramePr>
                <a:graphic>
                  <a:graphicData uri="http://schemas.microsoft.com/office/word/2010/wordprocessingInk">
                    <w14:contentPart bwMode="auto" r:id="rId2265">
                      <w14:nvContentPartPr>
                        <w14:cNvContentPartPr/>
                      </w14:nvContentPartPr>
                      <w14:xfrm>
                        <a:off x="0" y="0"/>
                        <a:ext cx="41023" cy="41023"/>
                      </w14:xfrm>
                    </w14:contentPart>
                  </a:graphicData>
                </a:graphic>
              </wp:anchor>
            </w:drawing>
          </mc:Choice>
          <mc:Fallback>
            <w:pict>
              <v:shape type="#_x0000_t75" id="对象 3431" o:spid="_x0000_s3431" fillcolor="#FFFFFF" stroked="t" strokeweight="1.0pt" style="position:absolute;&#10;margin-left:50.1963pt;&#10;margin-top:1.1159842pt;&#10;width:3.2302346pt;&#10;height:3.230236pt;&#10;z-index:2517;&#10;mso-position-horizontal:absolute;&#10;mso-position-horizontal-relative:char;&#10;mso-position-vertical:absolute;&#10;mso-position-vertical-relative:line;&#10;mso-wrap-distance-left:6.7498426pt;&#10;mso-wrap-distance-right:6.7498426pt;">
                <v:stroke color="#000000"/>
                <v:imagedata r:id="rId2266"/>
                <o:lock selection="t"/>
              </v:shape>
            </w:pict>
          </mc:Fallback>
        </mc:AlternateContent>
      </w:r>
      <w:r>
        <mc:AlternateContent>
          <mc:Choice Requires="wps">
            <w:drawing>
              <wp:anchor distT="0" distB="0" distL="85723" distR="85723" simplePos="0" relativeHeight="2518" behindDoc="0" locked="0" layoutInCell="1" hidden="0" allowOverlap="1">
                <wp:simplePos x="0" y="0"/>
                <wp:positionH relativeFrom="character">
                  <wp:posOffset>626732</wp:posOffset>
                </wp:positionH>
                <wp:positionV relativeFrom="line">
                  <wp:posOffset>10434</wp:posOffset>
                </wp:positionV>
                <wp:extent cx="65379" cy="43122"/>
                <wp:effectExtent l="0" t="0" r="0" b="0"/>
                <wp:wrapNone/>
                <wp:docPr id="3433" name="对象 3433"/>
                <wp:cNvGraphicFramePr>
                  <a:graphicFrameLocks noChangeAspect="0" noSelect="1"/>
                </wp:cNvGraphicFramePr>
                <a:graphic>
                  <a:graphicData uri="http://schemas.microsoft.com/office/word/2010/wordprocessingInk">
                    <w14:contentPart bwMode="auto" r:id="rId2267">
                      <w14:nvContentPartPr>
                        <w14:cNvContentPartPr/>
                      </w14:nvContentPartPr>
                      <w14:xfrm>
                        <a:off x="0" y="0"/>
                        <a:ext cx="65379" cy="43122"/>
                      </w14:xfrm>
                    </w14:contentPart>
                  </a:graphicData>
                </a:graphic>
              </wp:anchor>
            </w:drawing>
          </mc:Choice>
          <mc:Fallback>
            <w:pict>
              <v:shape type="#_x0000_t75" id="对象 3434" o:spid="_x0000_s3434" fillcolor="#FFFFFF" stroked="t" strokeweight="1.0pt" style="position:absolute;&#10;margin-left:49.348976pt;&#10;margin-top:0.82157487pt;&#10;width:5.1480293pt;&#10;height:3.3954332pt;&#10;z-index:2518;&#10;mso-position-horizontal:absolute;&#10;mso-position-horizontal-relative:char;&#10;mso-position-vertical:absolute;&#10;mso-position-vertical-relative:line;&#10;mso-wrap-distance-left:6.7498426pt;&#10;mso-wrap-distance-right:6.7498426pt;">
                <v:stroke color="#000000"/>
                <v:imagedata r:id="rId2268"/>
                <o:lock selection="t"/>
              </v:shape>
            </w:pict>
          </mc:Fallback>
        </mc:AlternateContent>
      </w:r>
      <w:r>
        <mc:AlternateContent>
          <mc:Choice Requires="wps">
            <w:drawing>
              <wp:anchor distT="0" distB="0" distL="85723" distR="85723" simplePos="0" relativeHeight="2519" behindDoc="0" locked="0" layoutInCell="1" hidden="0" allowOverlap="1">
                <wp:simplePos x="0" y="0"/>
                <wp:positionH relativeFrom="character">
                  <wp:posOffset>175501</wp:posOffset>
                </wp:positionH>
                <wp:positionV relativeFrom="line">
                  <wp:posOffset>6749</wp:posOffset>
                </wp:positionV>
                <wp:extent cx="122134" cy="240260"/>
                <wp:effectExtent l="0" t="0" r="0" b="0"/>
                <wp:wrapNone/>
                <wp:docPr id="3436" name="对象 3436"/>
                <wp:cNvGraphicFramePr>
                  <a:graphicFrameLocks noChangeAspect="0" noSelect="1"/>
                </wp:cNvGraphicFramePr>
                <a:graphic>
                  <a:graphicData uri="http://schemas.microsoft.com/office/word/2010/wordprocessingInk">
                    <w14:contentPart bwMode="auto" r:id="rId2269">
                      <w14:nvContentPartPr>
                        <w14:cNvContentPartPr/>
                      </w14:nvContentPartPr>
                      <w14:xfrm>
                        <a:off x="0" y="0"/>
                        <a:ext cx="122134" cy="240260"/>
                      </w14:xfrm>
                    </w14:contentPart>
                  </a:graphicData>
                </a:graphic>
              </wp:anchor>
            </w:drawing>
          </mc:Choice>
          <mc:Fallback>
            <w:pict>
              <v:shape type="#_x0000_t75" id="对象 3437" o:spid="_x0000_s3437" fillcolor="#FFFFFF" stroked="t" strokeweight="1.0pt" style="position:absolute;&#10;margin-left:13.818976pt;&#10;margin-top:0.53149605pt;&#10;width:9.61685pt;&#10;height:18.918188pt;&#10;z-index:2519;&#10;mso-position-horizontal:absolute;&#10;mso-position-horizontal-relative:char;&#10;mso-position-vertical:absolute;&#10;mso-position-vertical-relative:line;&#10;mso-wrap-distance-left:6.7498426pt;&#10;mso-wrap-distance-right:6.7498426pt;">
                <v:stroke color="#000000"/>
                <v:imagedata r:id="rId2270"/>
                <o:lock selection="t"/>
              </v:shape>
            </w:pict>
          </mc:Fallback>
        </mc:AlternateContent>
      </w:r>
      <w:r>
        <mc:AlternateContent>
          <mc:Choice Requires="wps">
            <w:drawing>
              <wp:anchor distT="0" distB="0" distL="85723" distR="85723" simplePos="0" relativeHeight="2520" behindDoc="0" locked="0" layoutInCell="1" hidden="0" allowOverlap="1">
                <wp:simplePos x="0" y="0"/>
                <wp:positionH relativeFrom="character">
                  <wp:posOffset>480443</wp:posOffset>
                </wp:positionH>
                <wp:positionV relativeFrom="line">
                  <wp:posOffset>3699</wp:posOffset>
                </wp:positionV>
                <wp:extent cx="82344" cy="44352"/>
                <wp:effectExtent l="0" t="0" r="0" b="0"/>
                <wp:wrapNone/>
                <wp:docPr id="3439" name="对象 3439"/>
                <wp:cNvGraphicFramePr>
                  <a:graphicFrameLocks noChangeAspect="0" noSelect="1"/>
                </wp:cNvGraphicFramePr>
                <a:graphic>
                  <a:graphicData uri="http://schemas.microsoft.com/office/word/2010/wordprocessingInk">
                    <w14:contentPart bwMode="auto" r:id="rId2271">
                      <w14:nvContentPartPr>
                        <w14:cNvContentPartPr/>
                      </w14:nvContentPartPr>
                      <w14:xfrm>
                        <a:off x="0" y="0"/>
                        <a:ext cx="82344" cy="44352"/>
                      </w14:xfrm>
                    </w14:contentPart>
                  </a:graphicData>
                </a:graphic>
              </wp:anchor>
            </w:drawing>
          </mc:Choice>
          <mc:Fallback>
            <w:pict>
              <v:shape type="#_x0000_t75" id="对象 3440" o:spid="_x0000_s3440" fillcolor="#FFFFFF" stroked="t" strokeweight="1.0pt" style="position:absolute;&#10;margin-left:37.83016pt;&#10;margin-top:0.29125986pt;&#10;width:6.4838576pt;&#10;height:3.4922833pt;&#10;z-index:2520;&#10;mso-position-horizontal:absolute;&#10;mso-position-horizontal-relative:char;&#10;mso-position-vertical:absolute;&#10;mso-position-vertical-relative:line;&#10;mso-wrap-distance-left:6.7498426pt;&#10;mso-wrap-distance-right:6.7498426pt;">
                <v:stroke color="#000000"/>
                <v:imagedata r:id="rId2272"/>
                <o:lock selection="t"/>
              </v:shape>
            </w:pict>
          </mc:Fallback>
        </mc:AlternateContent>
      </w:r>
      <w:r>
        <mc:AlternateContent>
          <mc:Choice Requires="wps">
            <w:drawing>
              <wp:anchor distT="0" distB="0" distL="85723" distR="85723" simplePos="0" relativeHeight="2521" behindDoc="0" locked="0" layoutInCell="1" hidden="0" allowOverlap="1">
                <wp:simplePos x="0" y="0"/>
                <wp:positionH relativeFrom="character">
                  <wp:posOffset>709</wp:posOffset>
                </wp:positionH>
                <wp:positionV relativeFrom="line">
                  <wp:posOffset>1337</wp:posOffset>
                </wp:positionV>
                <wp:extent cx="88465" cy="92120"/>
                <wp:effectExtent l="0" t="0" r="0" b="0"/>
                <wp:wrapNone/>
                <wp:docPr id="3442" name="对象 3442"/>
                <wp:cNvGraphicFramePr>
                  <a:graphicFrameLocks noChangeAspect="0" noSelect="1"/>
                </wp:cNvGraphicFramePr>
                <a:graphic>
                  <a:graphicData uri="http://schemas.microsoft.com/office/word/2010/wordprocessingInk">
                    <w14:contentPart bwMode="auto" r:id="rId2273">
                      <w14:nvContentPartPr>
                        <w14:cNvContentPartPr/>
                      </w14:nvContentPartPr>
                      <w14:xfrm>
                        <a:off x="0" y="0"/>
                        <a:ext cx="88465" cy="92120"/>
                      </w14:xfrm>
                    </w14:contentPart>
                  </a:graphicData>
                </a:graphic>
              </wp:anchor>
            </w:drawing>
          </mc:Choice>
          <mc:Fallback>
            <w:pict>
              <v:shape type="#_x0000_t75" id="对象 3443" o:spid="_x0000_s3443" fillcolor="#FFFFFF" stroked="t" strokeweight="1.0pt" style="position:absolute;&#10;margin-left:0.055826772pt;&#10;margin-top:0.10527559pt;&#10;width:6.9657483pt;&#10;height:7.2535434pt;&#10;z-index:2521;&#10;mso-position-horizontal:absolute;&#10;mso-position-horizontal-relative:char;&#10;mso-position-vertical:absolute;&#10;mso-position-vertical-relative:line;&#10;mso-wrap-distance-left:6.7498426pt;&#10;mso-wrap-distance-right:6.7498426pt;">
                <v:stroke color="#000000"/>
                <v:imagedata r:id="rId2274"/>
                <o:lock selection="t"/>
              </v:shape>
            </w:pict>
          </mc:Fallback>
        </mc:AlternateContent>
      </w:r>
      <w:r>
        <mc:AlternateContent>
          <mc:Choice Requires="wps">
            <w:drawing>
              <wp:anchor distT="0" distB="0" distL="85723" distR="85723" simplePos="0" relativeHeight="2522" behindDoc="0" locked="0" layoutInCell="1" hidden="0" allowOverlap="1">
                <wp:simplePos x="0" y="0"/>
                <wp:positionH relativeFrom="character">
                  <wp:posOffset>111082</wp:posOffset>
                </wp:positionH>
                <wp:positionV relativeFrom="line">
                  <wp:posOffset>-402</wp:posOffset>
                </wp:positionV>
                <wp:extent cx="33451" cy="29261"/>
                <wp:effectExtent l="0" t="0" r="0" b="0"/>
                <wp:wrapNone/>
                <wp:docPr id="3445" name="对象 3445"/>
                <wp:cNvGraphicFramePr>
                  <a:graphicFrameLocks noChangeAspect="0" noSelect="1"/>
                </wp:cNvGraphicFramePr>
                <a:graphic>
                  <a:graphicData uri="http://schemas.microsoft.com/office/word/2010/wordprocessingInk">
                    <w14:contentPart bwMode="auto" r:id="rId2275">
                      <w14:nvContentPartPr>
                        <w14:cNvContentPartPr/>
                      </w14:nvContentPartPr>
                      <w14:xfrm>
                        <a:off x="0" y="0"/>
                        <a:ext cx="33451" cy="29261"/>
                      </w14:xfrm>
                    </w14:contentPart>
                  </a:graphicData>
                </a:graphic>
              </wp:anchor>
            </w:drawing>
          </mc:Choice>
          <mc:Fallback>
            <w:pict>
              <v:shape type="#_x0000_t75" id="对象 3446" o:spid="_x0000_s3446" fillcolor="#FFFFFF" stroked="t" strokeweight="1.0pt" style="position:absolute;&#10;margin-left:8.746614pt;&#10;margin-top:-0.031653542pt;&#10;width:2.6339371pt;&#10;height:2.3040156pt;&#10;z-index:2522;&#10;mso-position-horizontal:absolute;&#10;mso-position-horizontal-relative:char;&#10;mso-position-vertical:absolute;&#10;mso-position-vertical-relative:line;&#10;mso-wrap-distance-left:6.7498426pt;&#10;mso-wrap-distance-right:6.7498426pt;">
                <v:stroke color="#000000"/>
                <v:imagedata r:id="rId2276"/>
                <o:lock selection="t"/>
              </v:shape>
            </w:pict>
          </mc:Fallback>
        </mc:AlternateContent>
      </w:r>
      <w:r>
        <mc:AlternateContent>
          <mc:Choice Requires="wps">
            <w:drawing>
              <wp:anchor distT="0" distB="0" distL="85723" distR="85723" simplePos="0" relativeHeight="2523" behindDoc="0" locked="0" layoutInCell="1" hidden="0" allowOverlap="1">
                <wp:simplePos x="0" y="0"/>
                <wp:positionH relativeFrom="character">
                  <wp:posOffset>342286</wp:posOffset>
                </wp:positionH>
                <wp:positionV relativeFrom="line">
                  <wp:posOffset>-6476</wp:posOffset>
                </wp:positionV>
                <wp:extent cx="45121" cy="245174"/>
                <wp:effectExtent l="0" t="0" r="0" b="0"/>
                <wp:wrapNone/>
                <wp:docPr id="3448" name="对象 3448"/>
                <wp:cNvGraphicFramePr>
                  <a:graphicFrameLocks noChangeAspect="0" noSelect="1"/>
                </wp:cNvGraphicFramePr>
                <a:graphic>
                  <a:graphicData uri="http://schemas.microsoft.com/office/word/2010/wordprocessingInk">
                    <w14:contentPart bwMode="auto" r:id="rId2277">
                      <w14:nvContentPartPr>
                        <w14:cNvContentPartPr/>
                      </w14:nvContentPartPr>
                      <w14:xfrm>
                        <a:off x="0" y="0"/>
                        <a:ext cx="45121" cy="245174"/>
                      </w14:xfrm>
                    </w14:contentPart>
                  </a:graphicData>
                </a:graphic>
              </wp:anchor>
            </w:drawing>
          </mc:Choice>
          <mc:Fallback>
            <w:pict>
              <v:shape type="#_x0000_t75" id="对象 3449" o:spid="_x0000_s3449" fillcolor="#FFFFFF" stroked="t" strokeweight="1.0pt" style="position:absolute;&#10;margin-left:26.951653pt;&#10;margin-top:-0.50992125pt;&#10;width:3.5528357pt;&#10;height:19.305038pt;&#10;z-index:2523;&#10;mso-position-horizontal:absolute;&#10;mso-position-horizontal-relative:char;&#10;mso-position-vertical:absolute;&#10;mso-position-vertical-relative:line;&#10;mso-wrap-distance-left:6.7498426pt;&#10;mso-wrap-distance-right:6.7498426pt;">
                <v:stroke color="#000000"/>
                <v:imagedata r:id="rId2278"/>
                <o:lock selection="t"/>
              </v:shape>
            </w:pict>
          </mc:Fallback>
        </mc:AlternateContent>
      </w:r>
      <w:r>
        <mc:AlternateContent>
          <mc:Choice Requires="wps">
            <w:drawing>
              <wp:anchor distT="0" distB="0" distL="85723" distR="85723" simplePos="0" relativeHeight="2524" behindDoc="0" locked="0" layoutInCell="1" hidden="0" allowOverlap="1">
                <wp:simplePos x="0" y="0"/>
                <wp:positionH relativeFrom="character">
                  <wp:posOffset>961048</wp:posOffset>
                </wp:positionH>
                <wp:positionV relativeFrom="line">
                  <wp:posOffset>187797</wp:posOffset>
                </wp:positionV>
                <wp:extent cx="91297" cy="80214"/>
                <wp:effectExtent l="0" t="0" r="0" b="0"/>
                <wp:wrapNone/>
                <wp:docPr id="3451" name="对象 3451"/>
                <wp:cNvGraphicFramePr>
                  <a:graphicFrameLocks noChangeAspect="0" noSelect="1"/>
                </wp:cNvGraphicFramePr>
                <a:graphic>
                  <a:graphicData uri="http://schemas.microsoft.com/office/word/2010/wordprocessingInk">
                    <w14:contentPart bwMode="auto" r:id="rId2279">
                      <w14:nvContentPartPr>
                        <w14:cNvContentPartPr/>
                      </w14:nvContentPartPr>
                      <w14:xfrm>
                        <a:off x="0" y="0"/>
                        <a:ext cx="91297" cy="80214"/>
                      </w14:xfrm>
                    </w14:contentPart>
                  </a:graphicData>
                </a:graphic>
              </wp:anchor>
            </w:drawing>
          </mc:Choice>
          <mc:Fallback>
            <w:pict>
              <v:shape type="#_x0000_t75" id="对象 3452" o:spid="_x0000_s3452" fillcolor="#FFFFFF" stroked="t" strokeweight="1.0pt" style="position:absolute;&#10;margin-left:75.67307pt;&#10;margin-top:14.787165pt;&#10;width:7.188817pt;&#10;height:6.316141pt;&#10;z-index:2524;&#10;mso-position-horizontal:absolute;&#10;mso-position-horizontal-relative:char;&#10;mso-position-vertical:absolute;&#10;mso-position-vertical-relative:line;&#10;mso-wrap-distance-left:6.7498426pt;&#10;mso-wrap-distance-right:6.7498426pt;">
                <v:stroke color="#000000"/>
                <v:imagedata r:id="rId2280"/>
                <o:lock selection="t"/>
              </v:shape>
            </w:pict>
          </mc:Fallback>
        </mc:AlternateContent>
      </w:r>
      <w:r>
        <mc:AlternateContent>
          <mc:Choice Requires="wps">
            <w:drawing>
              <wp:anchor distT="0" distB="0" distL="85723" distR="85723" simplePos="0" relativeHeight="2525" behindDoc="0" locked="0" layoutInCell="1" hidden="0" allowOverlap="1">
                <wp:simplePos x="0" y="0"/>
                <wp:positionH relativeFrom="character">
                  <wp:posOffset>1288236</wp:posOffset>
                </wp:positionH>
                <wp:positionV relativeFrom="line">
                  <wp:posOffset>176598</wp:posOffset>
                </wp:positionV>
                <wp:extent cx="51778" cy="23861"/>
                <wp:effectExtent l="0" t="0" r="0" b="0"/>
                <wp:wrapNone/>
                <wp:docPr id="3454" name="对象 3454"/>
                <wp:cNvGraphicFramePr>
                  <a:graphicFrameLocks noChangeAspect="0" noSelect="1"/>
                </wp:cNvGraphicFramePr>
                <a:graphic>
                  <a:graphicData uri="http://schemas.microsoft.com/office/word/2010/wordprocessingInk">
                    <w14:contentPart bwMode="auto" r:id="rId2281">
                      <w14:nvContentPartPr>
                        <w14:cNvContentPartPr/>
                      </w14:nvContentPartPr>
                      <w14:xfrm>
                        <a:off x="0" y="0"/>
                        <a:ext cx="51778" cy="23861"/>
                      </w14:xfrm>
                    </w14:contentPart>
                  </a:graphicData>
                </a:graphic>
              </wp:anchor>
            </w:drawing>
          </mc:Choice>
          <mc:Fallback>
            <w:pict>
              <v:shape type="#_x0000_t75" id="对象 3455" o:spid="_x0000_s3455" fillcolor="#FFFFFF" stroked="t" strokeweight="1.0pt" style="position:absolute;&#10;margin-left:101.43598pt;&#10;margin-top:13.905354pt;&#10;width:4.07701pt;&#10;height:1.8788195pt;&#10;z-index:2525;&#10;mso-position-horizontal:absolute;&#10;mso-position-horizontal-relative:char;&#10;mso-position-vertical:absolute;&#10;mso-position-vertical-relative:line;&#10;mso-wrap-distance-left:6.7498426pt;&#10;mso-wrap-distance-right:6.7498426pt;">
                <v:stroke color="#000000"/>
                <v:imagedata r:id="rId2282"/>
                <o:lock selection="t"/>
              </v:shape>
            </w:pict>
          </mc:Fallback>
        </mc:AlternateContent>
      </w:r>
      <w:r>
        <mc:AlternateContent>
          <mc:Choice Requires="wps">
            <w:drawing>
              <wp:anchor distT="0" distB="0" distL="85723" distR="85723" simplePos="0" relativeHeight="2526" behindDoc="0" locked="0" layoutInCell="1" hidden="0" allowOverlap="1">
                <wp:simplePos x="0" y="0"/>
                <wp:positionH relativeFrom="character">
                  <wp:posOffset>1292018</wp:posOffset>
                </wp:positionH>
                <wp:positionV relativeFrom="line">
                  <wp:posOffset>139140</wp:posOffset>
                </wp:positionV>
                <wp:extent cx="23849" cy="21993"/>
                <wp:effectExtent l="0" t="0" r="0" b="0"/>
                <wp:wrapNone/>
                <wp:docPr id="3457" name="对象 3457"/>
                <wp:cNvGraphicFramePr>
                  <a:graphicFrameLocks noChangeAspect="0" noSelect="1"/>
                </wp:cNvGraphicFramePr>
                <a:graphic>
                  <a:graphicData uri="http://schemas.microsoft.com/office/word/2010/wordprocessingInk">
                    <w14:contentPart bwMode="auto" r:id="rId2283">
                      <w14:nvContentPartPr>
                        <w14:cNvContentPartPr/>
                      </w14:nvContentPartPr>
                      <w14:xfrm>
                        <a:off x="0" y="0"/>
                        <a:ext cx="23849" cy="21993"/>
                      </w14:xfrm>
                    </w14:contentPart>
                  </a:graphicData>
                </a:graphic>
              </wp:anchor>
            </w:drawing>
          </mc:Choice>
          <mc:Fallback>
            <w:pict>
              <v:shape type="#_x0000_t75" id="对象 3458" o:spid="_x0000_s3458" fillcolor="#FFFFFF" stroked="t" strokeweight="1.0pt" style="position:absolute;&#10;margin-left:101.7337pt;&#10;margin-top:10.955906pt;&#10;width:1.8778782pt;&#10;height:1.7317322pt;&#10;z-index:2526;&#10;mso-position-horizontal:absolute;&#10;mso-position-horizontal-relative:char;&#10;mso-position-vertical:absolute;&#10;mso-position-vertical-relative:line;&#10;mso-wrap-distance-left:6.7498426pt;&#10;mso-wrap-distance-right:6.7498426pt;">
                <v:stroke color="#000000"/>
                <v:imagedata r:id="rId2284"/>
                <o:lock selection="t"/>
              </v:shape>
            </w:pict>
          </mc:Fallback>
        </mc:AlternateContent>
      </w:r>
      <w:r>
        <mc:AlternateContent>
          <mc:Choice Requires="wps">
            <w:drawing>
              <wp:anchor distT="0" distB="0" distL="85723" distR="85723" simplePos="0" relativeHeight="2527" behindDoc="0" locked="0" layoutInCell="1" hidden="0" allowOverlap="1">
                <wp:simplePos x="0" y="0"/>
                <wp:positionH relativeFrom="character">
                  <wp:posOffset>910318</wp:posOffset>
                </wp:positionH>
                <wp:positionV relativeFrom="line">
                  <wp:posOffset>128033</wp:posOffset>
                </wp:positionV>
                <wp:extent cx="52682" cy="117398"/>
                <wp:effectExtent l="0" t="0" r="0" b="0"/>
                <wp:wrapNone/>
                <wp:docPr id="3460" name="对象 3460"/>
                <wp:cNvGraphicFramePr>
                  <a:graphicFrameLocks noChangeAspect="0" noSelect="1"/>
                </wp:cNvGraphicFramePr>
                <a:graphic>
                  <a:graphicData uri="http://schemas.microsoft.com/office/word/2010/wordprocessingInk">
                    <w14:contentPart bwMode="auto" r:id="rId2285">
                      <w14:nvContentPartPr>
                        <w14:cNvContentPartPr/>
                      </w14:nvContentPartPr>
                      <w14:xfrm>
                        <a:off x="0" y="0"/>
                        <a:ext cx="52682" cy="117398"/>
                      </w14:xfrm>
                    </w14:contentPart>
                  </a:graphicData>
                </a:graphic>
              </wp:anchor>
            </w:drawing>
          </mc:Choice>
          <mc:Fallback>
            <w:pict>
              <v:shape type="#_x0000_t75" id="对象 3461" o:spid="_x0000_s3461" fillcolor="#FFFFFF" stroked="t" strokeweight="1.0pt" style="position:absolute;&#10;margin-left:71.67858pt;&#10;margin-top:10.081417pt;&#10;width:4.148266pt;&#10;height:9.243937pt;&#10;z-index:2527;&#10;mso-position-horizontal:absolute;&#10;mso-position-horizontal-relative:char;&#10;mso-position-vertical:absolute;&#10;mso-position-vertical-relative:line;&#10;mso-wrap-distance-left:6.7498426pt;&#10;mso-wrap-distance-right:6.7498426pt;">
                <v:stroke color="#000000"/>
                <v:imagedata r:id="rId2286"/>
                <o:lock selection="t"/>
              </v:shape>
            </w:pict>
          </mc:Fallback>
        </mc:AlternateContent>
      </w:r>
      <w:r>
        <mc:AlternateContent>
          <mc:Choice Requires="wps">
            <w:drawing>
              <wp:anchor distT="0" distB="0" distL="85723" distR="85723" simplePos="0" relativeHeight="2528" behindDoc="0" locked="0" layoutInCell="1" hidden="0" allowOverlap="1">
                <wp:simplePos x="0" y="0"/>
                <wp:positionH relativeFrom="character">
                  <wp:posOffset>1030838</wp:posOffset>
                </wp:positionH>
                <wp:positionV relativeFrom="line">
                  <wp:posOffset>126145</wp:posOffset>
                </wp:positionV>
                <wp:extent cx="96277" cy="110411"/>
                <wp:effectExtent l="0" t="0" r="0" b="0"/>
                <wp:wrapNone/>
                <wp:docPr id="3463" name="对象 3463"/>
                <wp:cNvGraphicFramePr>
                  <a:graphicFrameLocks noChangeAspect="0" noSelect="1"/>
                </wp:cNvGraphicFramePr>
                <a:graphic>
                  <a:graphicData uri="http://schemas.microsoft.com/office/word/2010/wordprocessingInk">
                    <w14:contentPart bwMode="auto" r:id="rId2287">
                      <w14:nvContentPartPr>
                        <w14:cNvContentPartPr/>
                      </w14:nvContentPartPr>
                      <w14:xfrm>
                        <a:off x="0" y="0"/>
                        <a:ext cx="96277" cy="110411"/>
                      </w14:xfrm>
                    </w14:contentPart>
                  </a:graphicData>
                </a:graphic>
              </wp:anchor>
            </w:drawing>
          </mc:Choice>
          <mc:Fallback>
            <w:pict>
              <v:shape type="#_x0000_t75" id="对象 3464" o:spid="_x0000_s3464" fillcolor="#FFFFFF" stroked="t" strokeweight="1.0pt" style="position:absolute;&#10;margin-left:81.16835pt;&#10;margin-top:9.932755pt;&#10;width:7.5808687pt;&#10;height:8.69378pt;&#10;z-index:2528;&#10;mso-position-horizontal:absolute;&#10;mso-position-horizontal-relative:char;&#10;mso-position-vertical:absolute;&#10;mso-position-vertical-relative:line;&#10;mso-wrap-distance-left:6.7498426pt;&#10;mso-wrap-distance-right:6.7498426pt;">
                <v:stroke color="#000000"/>
                <v:imagedata r:id="rId2288"/>
                <o:lock selection="t"/>
              </v:shape>
            </w:pict>
          </mc:Fallback>
        </mc:AlternateContent>
      </w:r>
      <w:r>
        <mc:AlternateContent>
          <mc:Choice Requires="wps">
            <w:drawing>
              <wp:anchor distT="0" distB="0" distL="85723" distR="85723" simplePos="0" relativeHeight="2529" behindDoc="0" locked="0" layoutInCell="1" hidden="0" allowOverlap="1">
                <wp:simplePos x="0" y="0"/>
                <wp:positionH relativeFrom="character">
                  <wp:posOffset>1055339</wp:posOffset>
                </wp:positionH>
                <wp:positionV relativeFrom="line">
                  <wp:posOffset>95748</wp:posOffset>
                </wp:positionV>
                <wp:extent cx="51418" cy="68558"/>
                <wp:effectExtent l="0" t="0" r="0" b="0"/>
                <wp:wrapNone/>
                <wp:docPr id="3466" name="对象 3466"/>
                <wp:cNvGraphicFramePr>
                  <a:graphicFrameLocks noChangeAspect="0" noSelect="1"/>
                </wp:cNvGraphicFramePr>
                <a:graphic>
                  <a:graphicData uri="http://schemas.microsoft.com/office/word/2010/wordprocessingInk">
                    <w14:contentPart bwMode="auto" r:id="rId2289">
                      <w14:nvContentPartPr>
                        <w14:cNvContentPartPr/>
                      </w14:nvContentPartPr>
                      <w14:xfrm>
                        <a:off x="0" y="0"/>
                        <a:ext cx="51418" cy="68558"/>
                      </w14:xfrm>
                    </w14:contentPart>
                  </a:graphicData>
                </a:graphic>
              </wp:anchor>
            </w:drawing>
          </mc:Choice>
          <mc:Fallback>
            <w:pict>
              <v:shape type="#_x0000_t75" id="对象 3467" o:spid="_x0000_s3467" fillcolor="#FFFFFF" stroked="t" strokeweight="1.0pt" style="position:absolute;&#10;margin-left:83.09756pt;&#10;margin-top:7.5392127pt;&#10;width:4.048738pt;&#10;height:5.3982677pt;&#10;z-index:2529;&#10;mso-position-horizontal:absolute;&#10;mso-position-horizontal-relative:char;&#10;mso-position-vertical:absolute;&#10;mso-position-vertical-relative:line;&#10;mso-wrap-distance-left:6.7498426pt;&#10;mso-wrap-distance-right:6.7498426pt;">
                <v:stroke color="#000000"/>
                <v:imagedata r:id="rId2290"/>
                <o:lock selection="t"/>
              </v:shape>
            </w:pict>
          </mc:Fallback>
        </mc:AlternateContent>
      </w:r>
      <w:r>
        <mc:AlternateContent>
          <mc:Choice Requires="wps">
            <w:drawing>
              <wp:anchor distT="0" distB="0" distL="85723" distR="85723" simplePos="0" relativeHeight="2530" behindDoc="0" locked="0" layoutInCell="1" hidden="0" allowOverlap="1">
                <wp:simplePos x="0" y="0"/>
                <wp:positionH relativeFrom="character">
                  <wp:posOffset>858625</wp:posOffset>
                </wp:positionH>
                <wp:positionV relativeFrom="line">
                  <wp:posOffset>91823</wp:posOffset>
                </wp:positionV>
                <wp:extent cx="63288" cy="163153"/>
                <wp:effectExtent l="0" t="0" r="0" b="0"/>
                <wp:wrapNone/>
                <wp:docPr id="3469" name="对象 3469"/>
                <wp:cNvGraphicFramePr>
                  <a:graphicFrameLocks noChangeAspect="0" noSelect="1"/>
                </wp:cNvGraphicFramePr>
                <a:graphic>
                  <a:graphicData uri="http://schemas.microsoft.com/office/word/2010/wordprocessingInk">
                    <w14:contentPart bwMode="auto" r:id="rId2291">
                      <w14:nvContentPartPr>
                        <w14:cNvContentPartPr/>
                      </w14:nvContentPartPr>
                      <w14:xfrm>
                        <a:off x="0" y="0"/>
                        <a:ext cx="63288" cy="163153"/>
                      </w14:xfrm>
                    </w14:contentPart>
                  </a:graphicData>
                </a:graphic>
              </wp:anchor>
            </w:drawing>
          </mc:Choice>
          <mc:Fallback>
            <w:pict>
              <v:shape type="#_x0000_t75" id="对象 3470" o:spid="_x0000_s3470" fillcolor="#FFFFFF" stroked="t" strokeweight="1.0pt" style="position:absolute;&#10;margin-left:67.60827pt;&#10;margin-top:7.230158pt;&#10;width:4.9833856pt;&#10;height:12.84677pt;&#10;z-index:2530;&#10;mso-position-horizontal:absolute;&#10;mso-position-horizontal-relative:char;&#10;mso-position-vertical:absolute;&#10;mso-position-vertical-relative:line;&#10;mso-wrap-distance-left:6.7498426pt;&#10;mso-wrap-distance-right:6.7498426pt;">
                <v:stroke color="#000000"/>
                <v:imagedata r:id="rId2292"/>
                <o:lock selection="t"/>
              </v:shape>
            </w:pict>
          </mc:Fallback>
        </mc:AlternateContent>
      </w:r>
      <w:r>
        <mc:AlternateContent>
          <mc:Choice Requires="wps">
            <w:drawing>
              <wp:anchor distT="0" distB="0" distL="85723" distR="85723" simplePos="0" relativeHeight="2531" behindDoc="0" locked="0" layoutInCell="1" hidden="0" allowOverlap="1">
                <wp:simplePos x="0" y="0"/>
                <wp:positionH relativeFrom="character">
                  <wp:posOffset>1239507</wp:posOffset>
                </wp:positionH>
                <wp:positionV relativeFrom="line">
                  <wp:posOffset>83684</wp:posOffset>
                </wp:positionV>
                <wp:extent cx="28073" cy="154519"/>
                <wp:effectExtent l="0" t="0" r="0" b="0"/>
                <wp:wrapNone/>
                <wp:docPr id="3472" name="对象 3472"/>
                <wp:cNvGraphicFramePr>
                  <a:graphicFrameLocks noChangeAspect="0" noSelect="1"/>
                </wp:cNvGraphicFramePr>
                <a:graphic>
                  <a:graphicData uri="http://schemas.microsoft.com/office/word/2010/wordprocessingInk">
                    <w14:contentPart bwMode="auto" r:id="rId2293">
                      <w14:nvContentPartPr>
                        <w14:cNvContentPartPr/>
                      </w14:nvContentPartPr>
                      <w14:xfrm>
                        <a:off x="0" y="0"/>
                        <a:ext cx="28073" cy="154519"/>
                      </w14:xfrm>
                    </w14:contentPart>
                  </a:graphicData>
                </a:graphic>
              </wp:anchor>
            </w:drawing>
          </mc:Choice>
          <mc:Fallback>
            <w:pict>
              <v:shape type="#_x0000_t75" id="对象 3473" o:spid="_x0000_s3473" fillcolor="#FFFFFF" stroked="t" strokeweight="1.0pt" style="position:absolute;&#10;margin-left:97.59898pt;&#10;margin-top:6.589292pt;&#10;width:2.2104728pt;&#10;height:12.16685pt;&#10;z-index:2531;&#10;mso-position-horizontal:absolute;&#10;mso-position-horizontal-relative:char;&#10;mso-position-vertical:absolute;&#10;mso-position-vertical-relative:line;&#10;mso-wrap-distance-left:6.7498426pt;&#10;mso-wrap-distance-right:6.7498426pt;">
                <v:stroke color="#000000"/>
                <v:imagedata r:id="rId2294"/>
                <o:lock selection="t"/>
              </v:shape>
            </w:pict>
          </mc:Fallback>
        </mc:AlternateContent>
      </w:r>
      <w:r>
        <mc:AlternateContent>
          <mc:Choice Requires="wps">
            <w:drawing>
              <wp:anchor distT="0" distB="0" distL="85723" distR="85723" simplePos="0" relativeHeight="2532" behindDoc="0" locked="0" layoutInCell="1" hidden="0" allowOverlap="1">
                <wp:simplePos x="0" y="0"/>
                <wp:positionH relativeFrom="character">
                  <wp:posOffset>1262090</wp:posOffset>
                </wp:positionH>
                <wp:positionV relativeFrom="line">
                  <wp:posOffset>81340</wp:posOffset>
                </wp:positionV>
                <wp:extent cx="95662" cy="132763"/>
                <wp:effectExtent l="0" t="0" r="0" b="0"/>
                <wp:wrapNone/>
                <wp:docPr id="3475" name="对象 3475"/>
                <wp:cNvGraphicFramePr>
                  <a:graphicFrameLocks noChangeAspect="0" noSelect="1"/>
                </wp:cNvGraphicFramePr>
                <a:graphic>
                  <a:graphicData uri="http://schemas.microsoft.com/office/word/2010/wordprocessingInk">
                    <w14:contentPart bwMode="auto" r:id="rId2295">
                      <w14:nvContentPartPr>
                        <w14:cNvContentPartPr/>
                      </w14:nvContentPartPr>
                      <w14:xfrm>
                        <a:off x="0" y="0"/>
                        <a:ext cx="95662" cy="132763"/>
                      </w14:xfrm>
                    </w14:contentPart>
                  </a:graphicData>
                </a:graphic>
              </wp:anchor>
            </w:drawing>
          </mc:Choice>
          <mc:Fallback>
            <w:pict>
              <v:shape type="#_x0000_t75" id="对象 3476" o:spid="_x0000_s3476" fillcolor="#FFFFFF" stroked="t" strokeweight="1.0pt" style="position:absolute;&#10;margin-left:99.37724pt;&#10;margin-top:6.404724pt;&#10;width:7.5324435pt;&#10;height:10.45378pt;&#10;z-index:2532;&#10;mso-position-horizontal:absolute;&#10;mso-position-horizontal-relative:char;&#10;mso-position-vertical:absolute;&#10;mso-position-vertical-relative:line;&#10;mso-wrap-distance-left:6.7498426pt;&#10;mso-wrap-distance-right:6.7498426pt;">
                <v:stroke color="#000000"/>
                <v:imagedata r:id="rId2296"/>
                <o:lock selection="t"/>
              </v:shape>
            </w:pict>
          </mc:Fallback>
        </mc:AlternateContent>
      </w:r>
      <w:r>
        <mc:AlternateContent>
          <mc:Choice Requires="wps">
            <w:drawing>
              <wp:anchor distT="0" distB="0" distL="85723" distR="85723" simplePos="0" relativeHeight="2533" behindDoc="0" locked="0" layoutInCell="1" hidden="0" allowOverlap="1">
                <wp:simplePos x="0" y="0"/>
                <wp:positionH relativeFrom="character">
                  <wp:posOffset>1157362</wp:posOffset>
                </wp:positionH>
                <wp:positionV relativeFrom="line">
                  <wp:posOffset>48514</wp:posOffset>
                </wp:positionV>
                <wp:extent cx="53220" cy="43303"/>
                <wp:effectExtent l="0" t="0" r="0" b="0"/>
                <wp:wrapNone/>
                <wp:docPr id="3478" name="对象 3478"/>
                <wp:cNvGraphicFramePr>
                  <a:graphicFrameLocks noChangeAspect="0" noSelect="1"/>
                </wp:cNvGraphicFramePr>
                <a:graphic>
                  <a:graphicData uri="http://schemas.microsoft.com/office/word/2010/wordprocessingInk">
                    <w14:contentPart bwMode="auto" r:id="rId2297">
                      <w14:nvContentPartPr>
                        <w14:cNvContentPartPr/>
                      </w14:nvContentPartPr>
                      <w14:xfrm>
                        <a:off x="0" y="0"/>
                        <a:ext cx="53220" cy="43303"/>
                      </w14:xfrm>
                    </w14:contentPart>
                  </a:graphicData>
                </a:graphic>
              </wp:anchor>
            </w:drawing>
          </mc:Choice>
          <mc:Fallback>
            <w:pict>
              <v:shape type="#_x0000_t75" id="对象 3479" o:spid="_x0000_s3479" fillcolor="#FFFFFF" stroked="t" strokeweight="1.0pt" style="position:absolute;&#10;margin-left:91.13087pt;&#10;margin-top:3.82pt;&#10;width:4.190551pt;&#10;height:3.4097636pt;&#10;z-index:2533;&#10;mso-position-horizontal:absolute;&#10;mso-position-horizontal-relative:char;&#10;mso-position-vertical:absolute;&#10;mso-position-vertical-relative:line;&#10;mso-wrap-distance-left:6.7498426pt;&#10;mso-wrap-distance-right:6.7498426pt;">
                <v:stroke color="#000000"/>
                <v:imagedata r:id="rId2298"/>
                <o:lock selection="t"/>
              </v:shape>
            </w:pict>
          </mc:Fallback>
        </mc:AlternateContent>
      </w:r>
      <w:r>
        <mc:AlternateContent>
          <mc:Choice Requires="wps">
            <w:drawing>
              <wp:anchor distT="0" distB="0" distL="85723" distR="85723" simplePos="0" relativeHeight="2534" behindDoc="0" locked="0" layoutInCell="1" hidden="0" allowOverlap="1">
                <wp:simplePos x="0" y="0"/>
                <wp:positionH relativeFrom="character">
                  <wp:posOffset>1125079</wp:posOffset>
                </wp:positionH>
                <wp:positionV relativeFrom="line">
                  <wp:posOffset>35762</wp:posOffset>
                </wp:positionV>
                <wp:extent cx="237121" cy="204230"/>
                <wp:effectExtent l="0" t="0" r="0" b="0"/>
                <wp:wrapNone/>
                <wp:docPr id="3481" name="对象 3481"/>
                <wp:cNvGraphicFramePr>
                  <a:graphicFrameLocks noChangeAspect="0" noSelect="1"/>
                </wp:cNvGraphicFramePr>
                <a:graphic>
                  <a:graphicData uri="http://schemas.microsoft.com/office/word/2010/wordprocessingInk">
                    <w14:contentPart bwMode="auto" r:id="rId2299">
                      <w14:nvContentPartPr>
                        <w14:cNvContentPartPr/>
                      </w14:nvContentPartPr>
                      <w14:xfrm>
                        <a:off x="0" y="0"/>
                        <a:ext cx="237121" cy="204230"/>
                      </w14:xfrm>
                    </w14:contentPart>
                  </a:graphicData>
                </a:graphic>
              </wp:anchor>
            </w:drawing>
          </mc:Choice>
          <mc:Fallback>
            <w:pict>
              <v:shape type="#_x0000_t75" id="对象 3482" o:spid="_x0000_s3482" fillcolor="#FFFFFF" stroked="t" strokeweight="1.0pt" style="position:absolute;&#10;margin-left:88.5889pt;&#10;margin-top:2.8159056pt;&#10;width:18.670946pt;&#10;height:16.081102pt;&#10;z-index:2534;&#10;mso-position-horizontal:absolute;&#10;mso-position-horizontal-relative:char;&#10;mso-position-vertical:absolute;&#10;mso-position-vertical-relative:line;&#10;mso-wrap-distance-left:6.7498426pt;&#10;mso-wrap-distance-right:6.7498426pt;">
                <v:stroke color="#000000"/>
                <v:imagedata r:id="rId2300"/>
                <o:lock selection="t"/>
              </v:shape>
            </w:pict>
          </mc:Fallback>
        </mc:AlternateContent>
      </w:r>
      <w:r>
        <mc:AlternateContent>
          <mc:Choice Requires="wps">
            <w:drawing>
              <wp:anchor distT="0" distB="0" distL="85723" distR="85723" simplePos="0" relativeHeight="2535" behindDoc="0" locked="0" layoutInCell="1" hidden="0" allowOverlap="1">
                <wp:simplePos x="0" y="0"/>
                <wp:positionH relativeFrom="character">
                  <wp:posOffset>1243739</wp:posOffset>
                </wp:positionH>
                <wp:positionV relativeFrom="line">
                  <wp:posOffset>24125</wp:posOffset>
                </wp:positionV>
                <wp:extent cx="55457" cy="27379"/>
                <wp:effectExtent l="0" t="0" r="0" b="0"/>
                <wp:wrapNone/>
                <wp:docPr id="3484" name="对象 3484"/>
                <wp:cNvGraphicFramePr>
                  <a:graphicFrameLocks noChangeAspect="0" noSelect="1"/>
                </wp:cNvGraphicFramePr>
                <a:graphic>
                  <a:graphicData uri="http://schemas.microsoft.com/office/word/2010/wordprocessingInk">
                    <w14:contentPart bwMode="auto" r:id="rId2301">
                      <w14:nvContentPartPr>
                        <w14:cNvContentPartPr/>
                      </w14:nvContentPartPr>
                      <w14:xfrm>
                        <a:off x="0" y="0"/>
                        <a:ext cx="55457" cy="27379"/>
                      </w14:xfrm>
                    </w14:contentPart>
                  </a:graphicData>
                </a:graphic>
              </wp:anchor>
            </w:drawing>
          </mc:Choice>
          <mc:Fallback>
            <w:pict>
              <v:shape type="#_x0000_t75" id="对象 3485" o:spid="_x0000_s3485" fillcolor="#FFFFFF" stroked="t" strokeweight="1.0pt" style="position:absolute;&#10;margin-left:97.932205pt;&#10;margin-top:1.8996849pt;&#10;width:4.3667703pt;&#10;height:2.155827pt;&#10;z-index:2535;&#10;mso-position-horizontal:absolute;&#10;mso-position-horizontal-relative:char;&#10;mso-position-vertical:absolute;&#10;mso-position-vertical-relative:line;&#10;mso-wrap-distance-left:6.7498426pt;&#10;mso-wrap-distance-right:6.7498426pt;">
                <v:stroke color="#000000"/>
                <v:imagedata r:id="rId2302"/>
                <o:lock selection="t"/>
              </v:shape>
            </w:pict>
          </mc:Fallback>
        </mc:AlternateContent>
      </w:r>
      <w:r>
        <mc:AlternateContent>
          <mc:Choice Requires="wps">
            <w:drawing>
              <wp:anchor distT="0" distB="0" distL="85723" distR="85723" simplePos="0" relativeHeight="2536" behindDoc="0" locked="0" layoutInCell="1" hidden="0" allowOverlap="1">
                <wp:simplePos x="0" y="0"/>
                <wp:positionH relativeFrom="character">
                  <wp:posOffset>1313977</wp:posOffset>
                </wp:positionH>
                <wp:positionV relativeFrom="line">
                  <wp:posOffset>13847</wp:posOffset>
                </wp:positionV>
                <wp:extent cx="83008" cy="242135"/>
                <wp:effectExtent l="0" t="0" r="0" b="0"/>
                <wp:wrapNone/>
                <wp:docPr id="3487" name="对象 3487"/>
                <wp:cNvGraphicFramePr>
                  <a:graphicFrameLocks noChangeAspect="0" noSelect="1"/>
                </wp:cNvGraphicFramePr>
                <a:graphic>
                  <a:graphicData uri="http://schemas.microsoft.com/office/word/2010/wordprocessingInk">
                    <w14:contentPart bwMode="auto" r:id="rId2303">
                      <w14:nvContentPartPr>
                        <w14:cNvContentPartPr/>
                      </w14:nvContentPartPr>
                      <w14:xfrm>
                        <a:off x="0" y="0"/>
                        <a:ext cx="83008" cy="242135"/>
                      </w14:xfrm>
                    </w14:contentPart>
                  </a:graphicData>
                </a:graphic>
              </wp:anchor>
            </w:drawing>
          </mc:Choice>
          <mc:Fallback>
            <w:pict>
              <v:shape type="#_x0000_t75" id="对象 3488" o:spid="_x0000_s3488" fillcolor="#FFFFFF" stroked="t" strokeweight="1.0pt" style="position:absolute;&#10;margin-left:103.46275pt;&#10;margin-top:1.090315pt;&#10;width:6.5360675pt;&#10;height:19.065748pt;&#10;z-index:2536;&#10;mso-position-horizontal:absolute;&#10;mso-position-horizontal-relative:char;&#10;mso-position-vertical:absolute;&#10;mso-position-vertical-relative:line;&#10;mso-wrap-distance-left:6.7498426pt;&#10;mso-wrap-distance-right:6.7498426pt;">
                <v:stroke color="#000000"/>
                <v:imagedata r:id="rId2304"/>
                <o:lock selection="t"/>
              </v:shape>
            </w:pict>
          </mc:Fallback>
        </mc:AlternateContent>
      </w:r>
      <w:r>
        <mc:AlternateContent>
          <mc:Choice Requires="wps">
            <w:drawing>
              <wp:anchor distT="0" distB="0" distL="85723" distR="85723" simplePos="0" relativeHeight="2537" behindDoc="0" locked="0" layoutInCell="1" hidden="0" allowOverlap="1">
                <wp:simplePos x="0" y="0"/>
                <wp:positionH relativeFrom="character">
                  <wp:posOffset>1015149</wp:posOffset>
                </wp:positionH>
                <wp:positionV relativeFrom="line">
                  <wp:posOffset>4276</wp:posOffset>
                </wp:positionV>
                <wp:extent cx="112892" cy="129823"/>
                <wp:effectExtent l="0" t="0" r="0" b="0"/>
                <wp:wrapNone/>
                <wp:docPr id="3490" name="对象 3490"/>
                <wp:cNvGraphicFramePr>
                  <a:graphicFrameLocks noChangeAspect="0" noSelect="1"/>
                </wp:cNvGraphicFramePr>
                <a:graphic>
                  <a:graphicData uri="http://schemas.microsoft.com/office/word/2010/wordprocessingInk">
                    <w14:contentPart bwMode="auto" r:id="rId2305">
                      <w14:nvContentPartPr>
                        <w14:cNvContentPartPr/>
                      </w14:nvContentPartPr>
                      <w14:xfrm>
                        <a:off x="0" y="0"/>
                        <a:ext cx="112892" cy="129823"/>
                      </w14:xfrm>
                    </w14:contentPart>
                  </a:graphicData>
                </a:graphic>
              </wp:anchor>
            </w:drawing>
          </mc:Choice>
          <mc:Fallback>
            <w:pict>
              <v:shape type="#_x0000_t75" id="对象 3491" o:spid="_x0000_s3491" fillcolor="#FFFFFF" stroked="t" strokeweight="1.0pt" style="position:absolute;&#10;margin-left:79.93307pt;&#10;margin-top:0.3366929pt;&#10;width:8.889212pt;&#10;height:10.222283pt;&#10;z-index:2537;&#10;mso-position-horizontal:absolute;&#10;mso-position-horizontal-relative:char;&#10;mso-position-vertical:absolute;&#10;mso-position-vertical-relative:line;&#10;mso-wrap-distance-left:6.7498426pt;&#10;mso-wrap-distance-right:6.7498426pt;">
                <v:stroke color="#000000"/>
                <v:imagedata r:id="rId2306"/>
                <o:lock selection="t"/>
              </v:shape>
            </w:pict>
          </mc:Fallback>
        </mc:AlternateContent>
      </w:r>
      <w:r>
        <mc:AlternateContent>
          <mc:Choice Requires="wps">
            <w:drawing>
              <wp:anchor distT="0" distB="0" distL="85723" distR="85723" simplePos="0" relativeHeight="2538" behindDoc="0" locked="0" layoutInCell="1" hidden="0" allowOverlap="1">
                <wp:simplePos x="0" y="0"/>
                <wp:positionH relativeFrom="character">
                  <wp:posOffset>906813</wp:posOffset>
                </wp:positionH>
                <wp:positionV relativeFrom="line">
                  <wp:posOffset>-8755</wp:posOffset>
                </wp:positionV>
                <wp:extent cx="101513" cy="179231"/>
                <wp:effectExtent l="0" t="0" r="0" b="0"/>
                <wp:wrapNone/>
                <wp:docPr id="3493" name="对象 3493"/>
                <wp:cNvGraphicFramePr>
                  <a:graphicFrameLocks noChangeAspect="0" noSelect="1"/>
                </wp:cNvGraphicFramePr>
                <a:graphic>
                  <a:graphicData uri="http://schemas.microsoft.com/office/word/2010/wordprocessingInk">
                    <w14:contentPart bwMode="auto" r:id="rId2307">
                      <w14:nvContentPartPr>
                        <w14:cNvContentPartPr/>
                      </w14:nvContentPartPr>
                      <w14:xfrm>
                        <a:off x="0" y="0"/>
                        <a:ext cx="101513" cy="179231"/>
                      </w14:xfrm>
                    </w14:contentPart>
                  </a:graphicData>
                </a:graphic>
              </wp:anchor>
            </w:drawing>
          </mc:Choice>
          <mc:Fallback>
            <w:pict>
              <v:shape type="#_x0000_t75" id="对象 3494" o:spid="_x0000_s3494" fillcolor="#FFFFFF" stroked="t" strokeweight="1.0pt" style="position:absolute;&#10;margin-left:71.402596pt;&#10;margin-top:-0.6893701pt;&#10;width:7.9932275pt;&#10;height:14.112678pt;&#10;z-index:2538;&#10;mso-position-horizontal:absolute;&#10;mso-position-horizontal-relative:char;&#10;mso-position-vertical:absolute;&#10;mso-position-vertical-relative:line;&#10;mso-wrap-distance-left:6.7498426pt;&#10;mso-wrap-distance-right:6.7498426pt;">
                <v:stroke color="#000000"/>
                <v:imagedata r:id="rId2308"/>
                <o:lock selection="t"/>
              </v:shape>
            </w:pict>
          </mc:Fallback>
        </mc:AlternateContent>
      </w:r>
      <w:r>
        <mc:AlternateContent>
          <mc:Choice Requires="wps">
            <w:drawing>
              <wp:anchor distT="0" distB="0" distL="85723" distR="85723" simplePos="0" relativeHeight="2539" behindDoc="0" locked="0" layoutInCell="1" hidden="0" allowOverlap="1">
                <wp:simplePos x="0" y="0"/>
                <wp:positionH relativeFrom="character">
                  <wp:posOffset>3007364</wp:posOffset>
                </wp:positionH>
                <wp:positionV relativeFrom="line">
                  <wp:posOffset>-14567</wp:posOffset>
                </wp:positionV>
                <wp:extent cx="143966" cy="51431"/>
                <wp:effectExtent l="0" t="0" r="0" b="0"/>
                <wp:wrapNone/>
                <wp:docPr id="3496" name="对象 3496"/>
                <wp:cNvGraphicFramePr>
                  <a:graphicFrameLocks noChangeAspect="0" noSelect="1"/>
                </wp:cNvGraphicFramePr>
                <a:graphic>
                  <a:graphicData uri="http://schemas.microsoft.com/office/word/2010/wordprocessingInk">
                    <w14:contentPart bwMode="auto" r:id="rId2309">
                      <w14:nvContentPartPr>
                        <w14:cNvContentPartPr/>
                      </w14:nvContentPartPr>
                      <w14:xfrm>
                        <a:off x="0" y="0"/>
                        <a:ext cx="143966" cy="51431"/>
                      </w14:xfrm>
                    </w14:contentPart>
                  </a:graphicData>
                </a:graphic>
              </wp:anchor>
            </w:drawing>
          </mc:Choice>
          <mc:Fallback>
            <w:pict>
              <v:shape type="#_x0000_t75" id="对象 3497" o:spid="_x0000_s3497" fillcolor="#FFFFFF" stroked="t" strokeweight="1.0pt" style="position:absolute;&#10;margin-left:236.80031pt;&#10;margin-top:-1.1470866pt;&#10;width:11.33591pt;&#10;height:4.049685pt;&#10;z-index:2539;&#10;mso-position-horizontal:absolute;&#10;mso-position-horizontal-relative:char;&#10;mso-position-vertical:absolute;&#10;mso-position-vertical-relative:line;&#10;mso-wrap-distance-left:6.7498426pt;&#10;mso-wrap-distance-right:6.7498426pt;">
                <v:stroke color="#000000"/>
                <v:imagedata r:id="rId2310"/>
                <o:lock selection="t"/>
              </v:shape>
            </w:pict>
          </mc:Fallback>
        </mc:AlternateContent>
      </w:r>
      <w:r>
        <mc:AlternateContent>
          <mc:Choice Requires="wps">
            <w:drawing>
              <wp:anchor distT="0" distB="0" distL="85723" distR="85723" simplePos="0" relativeHeight="2540" behindDoc="0" locked="0" layoutInCell="1" hidden="0" allowOverlap="1">
                <wp:simplePos x="0" y="0"/>
                <wp:positionH relativeFrom="character">
                  <wp:posOffset>1528756</wp:posOffset>
                </wp:positionH>
                <wp:positionV relativeFrom="line">
                  <wp:posOffset>182150</wp:posOffset>
                </wp:positionV>
                <wp:extent cx="72498" cy="63312"/>
                <wp:effectExtent l="0" t="0" r="0" b="0"/>
                <wp:wrapNone/>
                <wp:docPr id="3499" name="对象 3499"/>
                <wp:cNvGraphicFramePr>
                  <a:graphicFrameLocks noChangeAspect="0" noSelect="1"/>
                </wp:cNvGraphicFramePr>
                <a:graphic>
                  <a:graphicData uri="http://schemas.microsoft.com/office/word/2010/wordprocessingInk">
                    <w14:contentPart bwMode="auto" r:id="rId2311">
                      <w14:nvContentPartPr>
                        <w14:cNvContentPartPr/>
                      </w14:nvContentPartPr>
                      <w14:xfrm>
                        <a:off x="0" y="0"/>
                        <a:ext cx="72498" cy="63312"/>
                      </w14:xfrm>
                    </w14:contentPart>
                  </a:graphicData>
                </a:graphic>
              </wp:anchor>
            </w:drawing>
          </mc:Choice>
          <mc:Fallback>
            <w:pict>
              <v:shape type="#_x0000_t75" id="对象 3500" o:spid="_x0000_s3500" fillcolor="#FFFFFF" stroked="t" strokeweight="1.0pt" style="position:absolute;&#10;margin-left:120.374565pt;&#10;margin-top:14.342597pt;&#10;width:5.708581pt;&#10;height:4.985198pt;&#10;z-index:2540;&#10;mso-position-horizontal:absolute;&#10;mso-position-horizontal-relative:char;&#10;mso-position-vertical:absolute;&#10;mso-position-vertical-relative:line;&#10;mso-wrap-distance-left:6.7498426pt;&#10;mso-wrap-distance-right:6.7498426pt;">
                <v:stroke color="#000000"/>
                <v:imagedata r:id="rId2312"/>
                <o:lock selection="t"/>
              </v:shape>
            </w:pict>
          </mc:Fallback>
        </mc:AlternateContent>
      </w:r>
      <w:r>
        <mc:AlternateContent>
          <mc:Choice Requires="wps">
            <w:drawing>
              <wp:anchor distT="0" distB="0" distL="85723" distR="85723" simplePos="0" relativeHeight="2541" behindDoc="0" locked="0" layoutInCell="1" hidden="0" allowOverlap="1">
                <wp:simplePos x="0" y="0"/>
                <wp:positionH relativeFrom="character">
                  <wp:posOffset>1903499</wp:posOffset>
                </wp:positionH>
                <wp:positionV relativeFrom="line">
                  <wp:posOffset>109505</wp:posOffset>
                </wp:positionV>
                <wp:extent cx="203971" cy="128480"/>
                <wp:effectExtent l="0" t="0" r="0" b="0"/>
                <wp:wrapNone/>
                <wp:docPr id="3502" name="对象 3502"/>
                <wp:cNvGraphicFramePr>
                  <a:graphicFrameLocks noChangeAspect="0" noSelect="1"/>
                </wp:cNvGraphicFramePr>
                <a:graphic>
                  <a:graphicData uri="http://schemas.microsoft.com/office/word/2010/wordprocessingInk">
                    <w14:contentPart bwMode="auto" r:id="rId2313">
                      <w14:nvContentPartPr>
                        <w14:cNvContentPartPr/>
                      </w14:nvContentPartPr>
                      <w14:xfrm>
                        <a:off x="0" y="0"/>
                        <a:ext cx="203971" cy="128480"/>
                      </w14:xfrm>
                    </w14:contentPart>
                  </a:graphicData>
                </a:graphic>
              </wp:anchor>
            </w:drawing>
          </mc:Choice>
          <mc:Fallback>
            <w:pict>
              <v:shape type="#_x0000_t75" id="对象 3503" o:spid="_x0000_s3503" fillcolor="#FFFFFF" stroked="t" strokeweight="1.0pt" style="position:absolute;&#10;margin-left:149.8818pt;&#10;margin-top:8.622441pt;&#10;width:16.060783pt;&#10;height:10.116613pt;&#10;z-index:2541;&#10;mso-position-horizontal:absolute;&#10;mso-position-horizontal-relative:char;&#10;mso-position-vertical:absolute;&#10;mso-position-vertical-relative:line;&#10;mso-wrap-distance-left:6.7498426pt;&#10;mso-wrap-distance-right:6.7498426pt;">
                <v:stroke color="#000000"/>
                <v:imagedata r:id="rId2314"/>
                <o:lock selection="t"/>
              </v:shape>
            </w:pict>
          </mc:Fallback>
        </mc:AlternateContent>
      </w:r>
      <w:r>
        <mc:AlternateContent>
          <mc:Choice Requires="wps">
            <w:drawing>
              <wp:anchor distT="0" distB="0" distL="85723" distR="85723" simplePos="0" relativeHeight="2542" behindDoc="0" locked="0" layoutInCell="1" hidden="0" allowOverlap="1">
                <wp:simplePos x="0" y="0"/>
                <wp:positionH relativeFrom="character">
                  <wp:posOffset>1447760</wp:posOffset>
                </wp:positionH>
                <wp:positionV relativeFrom="line">
                  <wp:posOffset>106166</wp:posOffset>
                </wp:positionV>
                <wp:extent cx="61948" cy="26485"/>
                <wp:effectExtent l="0" t="0" r="0" b="0"/>
                <wp:wrapNone/>
                <wp:docPr id="3505" name="对象 3505"/>
                <wp:cNvGraphicFramePr>
                  <a:graphicFrameLocks noChangeAspect="0" noSelect="1"/>
                </wp:cNvGraphicFramePr>
                <a:graphic>
                  <a:graphicData uri="http://schemas.microsoft.com/office/word/2010/wordprocessingInk">
                    <w14:contentPart bwMode="auto" r:id="rId2315">
                      <w14:nvContentPartPr>
                        <w14:cNvContentPartPr/>
                      </w14:nvContentPartPr>
                      <w14:xfrm>
                        <a:off x="0" y="0"/>
                        <a:ext cx="61948" cy="26485"/>
                      </w14:xfrm>
                    </w14:contentPart>
                  </a:graphicData>
                </a:graphic>
              </wp:anchor>
            </w:drawing>
          </mc:Choice>
          <mc:Fallback>
            <w:pict>
              <v:shape type="#_x0000_t75" id="对象 3506" o:spid="_x0000_s3506" fillcolor="#FFFFFF" stroked="t" strokeweight="1.0pt" style="position:absolute;&#10;margin-left:113.99684pt;&#10;margin-top:8.359528pt;&#10;width:4.877798pt;&#10;height:2.085433pt;&#10;z-index:2542;&#10;mso-position-horizontal:absolute;&#10;mso-position-horizontal-relative:char;&#10;mso-position-vertical:absolute;&#10;mso-position-vertical-relative:line;&#10;mso-wrap-distance-left:6.7498426pt;&#10;mso-wrap-distance-right:6.7498426pt;">
                <v:stroke color="#000000"/>
                <v:imagedata r:id="rId2316"/>
                <o:lock selection="t"/>
              </v:shape>
            </w:pict>
          </mc:Fallback>
        </mc:AlternateContent>
      </w:r>
      <w:r>
        <mc:AlternateContent>
          <mc:Choice Requires="wps">
            <w:drawing>
              <wp:anchor distT="0" distB="0" distL="85723" distR="85723" simplePos="0" relativeHeight="2543" behindDoc="0" locked="0" layoutInCell="1" hidden="0" allowOverlap="1">
                <wp:simplePos x="0" y="0"/>
                <wp:positionH relativeFrom="character">
                  <wp:posOffset>1980535</wp:posOffset>
                </wp:positionH>
                <wp:positionV relativeFrom="line">
                  <wp:posOffset>94725</wp:posOffset>
                </wp:positionV>
                <wp:extent cx="69907" cy="116001"/>
                <wp:effectExtent l="0" t="0" r="0" b="0"/>
                <wp:wrapNone/>
                <wp:docPr id="3508" name="对象 3508"/>
                <wp:cNvGraphicFramePr>
                  <a:graphicFrameLocks noChangeAspect="0" noSelect="1"/>
                </wp:cNvGraphicFramePr>
                <a:graphic>
                  <a:graphicData uri="http://schemas.microsoft.com/office/word/2010/wordprocessingInk">
                    <w14:contentPart bwMode="auto" r:id="rId2317">
                      <w14:nvContentPartPr>
                        <w14:cNvContentPartPr/>
                      </w14:nvContentPartPr>
                      <w14:xfrm>
                        <a:off x="0" y="0"/>
                        <a:ext cx="69907" cy="116001"/>
                      </w14:xfrm>
                    </w14:contentPart>
                  </a:graphicData>
                </a:graphic>
              </wp:anchor>
            </w:drawing>
          </mc:Choice>
          <mc:Fallback>
            <w:pict>
              <v:shape type="#_x0000_t75" id="对象 3509" o:spid="_x0000_s3509" fillcolor="#FFFFFF" stroked="t" strokeweight="1.0pt" style="position:absolute;&#10;margin-left:155.94763pt;&#10;margin-top:7.458661pt;&#10;width:5.50449pt;&#10;height:9.133938pt;&#10;z-index:2543;&#10;mso-position-horizontal:absolute;&#10;mso-position-horizontal-relative:char;&#10;mso-position-vertical:absolute;&#10;mso-position-vertical-relative:line;&#10;mso-wrap-distance-left:6.7498426pt;&#10;mso-wrap-distance-right:6.7498426pt;">
                <v:stroke color="#000000"/>
                <v:imagedata r:id="rId2318"/>
                <o:lock selection="t"/>
              </v:shape>
            </w:pict>
          </mc:Fallback>
        </mc:AlternateContent>
      </w:r>
      <w:r>
        <mc:AlternateContent>
          <mc:Choice Requires="wps">
            <w:drawing>
              <wp:anchor distT="0" distB="0" distL="85723" distR="85723" simplePos="0" relativeHeight="2544" behindDoc="0" locked="0" layoutInCell="1" hidden="0" allowOverlap="1">
                <wp:simplePos x="0" y="0"/>
                <wp:positionH relativeFrom="character">
                  <wp:posOffset>1631858</wp:posOffset>
                </wp:positionH>
                <wp:positionV relativeFrom="line">
                  <wp:posOffset>92381</wp:posOffset>
                </wp:positionV>
                <wp:extent cx="66455" cy="41178"/>
                <wp:effectExtent l="0" t="0" r="0" b="0"/>
                <wp:wrapNone/>
                <wp:docPr id="3511" name="对象 3511"/>
                <wp:cNvGraphicFramePr>
                  <a:graphicFrameLocks noChangeAspect="0" noSelect="1"/>
                </wp:cNvGraphicFramePr>
                <a:graphic>
                  <a:graphicData uri="http://schemas.microsoft.com/office/word/2010/wordprocessingInk">
                    <w14:contentPart bwMode="auto" r:id="rId2319">
                      <w14:nvContentPartPr>
                        <w14:cNvContentPartPr/>
                      </w14:nvContentPartPr>
                      <w14:xfrm>
                        <a:off x="0" y="0"/>
                        <a:ext cx="66455" cy="41178"/>
                      </w14:xfrm>
                    </w14:contentPart>
                  </a:graphicData>
                </a:graphic>
              </wp:anchor>
            </w:drawing>
          </mc:Choice>
          <mc:Fallback>
            <w:pict>
              <v:shape type="#_x0000_t75" id="对象 3512" o:spid="_x0000_s3512" fillcolor="#FFFFFF" stroked="t" strokeweight="1.0pt" style="position:absolute;&#10;margin-left:128.49283pt;&#10;margin-top:7.2740946pt;&#10;width:5.232754pt;&#10;height:3.2423623pt;&#10;z-index:2544;&#10;mso-position-horizontal:absolute;&#10;mso-position-horizontal-relative:char;&#10;mso-position-vertical:absolute;&#10;mso-position-vertical-relative:line;&#10;mso-wrap-distance-left:6.7498426pt;&#10;mso-wrap-distance-right:6.7498426pt;">
                <v:stroke color="#000000"/>
                <v:imagedata r:id="rId2320"/>
                <o:lock selection="t"/>
              </v:shape>
            </w:pict>
          </mc:Fallback>
        </mc:AlternateContent>
      </w:r>
      <w:r>
        <mc:AlternateContent>
          <mc:Choice Requires="wps">
            <w:drawing>
              <wp:anchor distT="0" distB="0" distL="85723" distR="85723" simplePos="0" relativeHeight="2545" behindDoc="0" locked="0" layoutInCell="1" hidden="0" allowOverlap="1">
                <wp:simplePos x="0" y="0"/>
                <wp:positionH relativeFrom="character">
                  <wp:posOffset>1657214</wp:posOffset>
                </wp:positionH>
                <wp:positionV relativeFrom="line">
                  <wp:posOffset>82661</wp:posOffset>
                </wp:positionV>
                <wp:extent cx="80653" cy="141613"/>
                <wp:effectExtent l="0" t="0" r="0" b="0"/>
                <wp:wrapNone/>
                <wp:docPr id="3514" name="对象 3514"/>
                <wp:cNvGraphicFramePr>
                  <a:graphicFrameLocks noChangeAspect="0" noSelect="1"/>
                </wp:cNvGraphicFramePr>
                <a:graphic>
                  <a:graphicData uri="http://schemas.microsoft.com/office/word/2010/wordprocessingInk">
                    <w14:contentPart bwMode="auto" r:id="rId2321">
                      <w14:nvContentPartPr>
                        <w14:cNvContentPartPr/>
                      </w14:nvContentPartPr>
                      <w14:xfrm>
                        <a:off x="0" y="0"/>
                        <a:ext cx="80653" cy="141613"/>
                      </w14:xfrm>
                    </w14:contentPart>
                  </a:graphicData>
                </a:graphic>
              </wp:anchor>
            </w:drawing>
          </mc:Choice>
          <mc:Fallback>
            <w:pict>
              <v:shape type="#_x0000_t75" id="对象 3515" o:spid="_x0000_s3515" fillcolor="#FFFFFF" stroked="t" strokeweight="1.0pt" style="position:absolute;&#10;margin-left:130.48929pt;&#10;margin-top:6.5087404pt;&#10;width:6.3506303pt;&#10;height:11.150629pt;&#10;z-index:2545;&#10;mso-position-horizontal:absolute;&#10;mso-position-horizontal-relative:char;&#10;mso-position-vertical:absolute;&#10;mso-position-vertical-relative:line;&#10;mso-wrap-distance-left:6.7498426pt;&#10;mso-wrap-distance-right:6.7498426pt;">
                <v:stroke color="#000000"/>
                <v:imagedata r:id="rId2322"/>
                <o:lock selection="t"/>
              </v:shape>
            </w:pict>
          </mc:Fallback>
        </mc:AlternateContent>
      </w:r>
      <w:r>
        <mc:AlternateContent>
          <mc:Choice Requires="wps">
            <w:drawing>
              <wp:anchor distT="0" distB="0" distL="85723" distR="85723" simplePos="0" relativeHeight="2546" behindDoc="0" locked="0" layoutInCell="1" hidden="0" allowOverlap="1">
                <wp:simplePos x="0" y="0"/>
                <wp:positionH relativeFrom="character">
                  <wp:posOffset>1735784</wp:posOffset>
                </wp:positionH>
                <wp:positionV relativeFrom="line">
                  <wp:posOffset>76549</wp:posOffset>
                </wp:positionV>
                <wp:extent cx="92843" cy="172404"/>
                <wp:effectExtent l="0" t="0" r="0" b="0"/>
                <wp:wrapNone/>
                <wp:docPr id="3517" name="对象 3517"/>
                <wp:cNvGraphicFramePr>
                  <a:graphicFrameLocks noChangeAspect="0" noSelect="1"/>
                </wp:cNvGraphicFramePr>
                <a:graphic>
                  <a:graphicData uri="http://schemas.microsoft.com/office/word/2010/wordprocessingInk">
                    <w14:contentPart bwMode="auto" r:id="rId2323">
                      <w14:nvContentPartPr>
                        <w14:cNvContentPartPr/>
                      </w14:nvContentPartPr>
                      <w14:xfrm>
                        <a:off x="0" y="0"/>
                        <a:ext cx="92843" cy="172404"/>
                      </w14:xfrm>
                    </w14:contentPart>
                  </a:graphicData>
                </a:graphic>
              </wp:anchor>
            </w:drawing>
          </mc:Choice>
          <mc:Fallback>
            <w:pict>
              <v:shape type="#_x0000_t75" id="对象 3518" o:spid="_x0000_s3518" fillcolor="#FFFFFF" stroked="t" strokeweight="1.0pt" style="position:absolute;&#10;margin-left:136.6759pt;&#10;margin-top:6.0274796pt;&#10;width:7.3105464pt;&#10;height:13.575118pt;&#10;z-index:2546;&#10;mso-position-horizontal:absolute;&#10;mso-position-horizontal-relative:char;&#10;mso-position-vertical:absolute;&#10;mso-position-vertical-relative:line;&#10;mso-wrap-distance-left:6.7498426pt;&#10;mso-wrap-distance-right:6.7498426pt;">
                <v:stroke color="#000000"/>
                <v:imagedata r:id="rId2324"/>
                <o:lock selection="t"/>
              </v:shape>
            </w:pict>
          </mc:Fallback>
        </mc:AlternateContent>
      </w:r>
      <w:r>
        <mc:AlternateContent>
          <mc:Choice Requires="wps">
            <w:drawing>
              <wp:anchor distT="0" distB="0" distL="85723" distR="85723" simplePos="0" relativeHeight="2547" behindDoc="0" locked="0" layoutInCell="1" hidden="0" allowOverlap="1">
                <wp:simplePos x="0" y="0"/>
                <wp:positionH relativeFrom="character">
                  <wp:posOffset>1594870</wp:posOffset>
                </wp:positionH>
                <wp:positionV relativeFrom="line">
                  <wp:posOffset>65360</wp:posOffset>
                </wp:positionV>
                <wp:extent cx="72728" cy="180589"/>
                <wp:effectExtent l="0" t="0" r="0" b="0"/>
                <wp:wrapNone/>
                <wp:docPr id="3520" name="对象 3520"/>
                <wp:cNvGraphicFramePr>
                  <a:graphicFrameLocks noChangeAspect="0" noSelect="1"/>
                </wp:cNvGraphicFramePr>
                <a:graphic>
                  <a:graphicData uri="http://schemas.microsoft.com/office/word/2010/wordprocessingInk">
                    <w14:contentPart bwMode="auto" r:id="rId2325">
                      <w14:nvContentPartPr>
                        <w14:cNvContentPartPr/>
                      </w14:nvContentPartPr>
                      <w14:xfrm>
                        <a:off x="0" y="0"/>
                        <a:ext cx="72728" cy="180589"/>
                      </w14:xfrm>
                    </w14:contentPart>
                  </a:graphicData>
                </a:graphic>
              </wp:anchor>
            </w:drawing>
          </mc:Choice>
          <mc:Fallback>
            <w:pict>
              <v:shape type="#_x0000_t75" id="对象 3521" o:spid="_x0000_s3521" fillcolor="#FFFFFF" stroked="t" strokeweight="1.0pt" style="position:absolute;&#10;margin-left:125.58031pt;&#10;margin-top:5.1464567pt;&#10;width:5.7266164pt;&#10;height:14.219606pt;&#10;z-index:2547;&#10;mso-position-horizontal:absolute;&#10;mso-position-horizontal-relative:char;&#10;mso-position-vertical:absolute;&#10;mso-position-vertical-relative:line;&#10;mso-wrap-distance-left:6.7498426pt;&#10;mso-wrap-distance-right:6.7498426pt;">
                <v:stroke color="#000000"/>
                <v:imagedata r:id="rId2326"/>
                <o:lock selection="t"/>
              </v:shape>
            </w:pict>
          </mc:Fallback>
        </mc:AlternateContent>
      </w:r>
      <w:r>
        <mc:AlternateContent>
          <mc:Choice Requires="wps">
            <w:drawing>
              <wp:anchor distT="0" distB="0" distL="85723" distR="85723" simplePos="0" relativeHeight="2548" behindDoc="0" locked="0" layoutInCell="1" hidden="0" allowOverlap="1">
                <wp:simplePos x="0" y="0"/>
                <wp:positionH relativeFrom="character">
                  <wp:posOffset>1829296</wp:posOffset>
                </wp:positionH>
                <wp:positionV relativeFrom="line">
                  <wp:posOffset>55686</wp:posOffset>
                </wp:positionV>
                <wp:extent cx="77596" cy="86598"/>
                <wp:effectExtent l="0" t="0" r="0" b="0"/>
                <wp:wrapNone/>
                <wp:docPr id="3523" name="对象 3523"/>
                <wp:cNvGraphicFramePr>
                  <a:graphicFrameLocks noChangeAspect="0" noSelect="1"/>
                </wp:cNvGraphicFramePr>
                <a:graphic>
                  <a:graphicData uri="http://schemas.microsoft.com/office/word/2010/wordprocessingInk">
                    <w14:contentPart bwMode="auto" r:id="rId2327">
                      <w14:nvContentPartPr>
                        <w14:cNvContentPartPr/>
                      </w14:nvContentPartPr>
                      <w14:xfrm>
                        <a:off x="0" y="0"/>
                        <a:ext cx="77596" cy="86598"/>
                      </w14:xfrm>
                    </w14:contentPart>
                  </a:graphicData>
                </a:graphic>
              </wp:anchor>
            </w:drawing>
          </mc:Choice>
          <mc:Fallback>
            <w:pict>
              <v:shape type="#_x0000_t75" id="对象 3524" o:spid="_x0000_s3524" fillcolor="#FFFFFF" stroked="t" strokeweight="1.0pt" style="position:absolute;&#10;margin-left:144.03906pt;&#10;margin-top:4.3847246pt;&#10;width:6.109999pt;&#10;height:6.818741pt;&#10;z-index:2548;&#10;mso-position-horizontal:absolute;&#10;mso-position-horizontal-relative:char;&#10;mso-position-vertical:absolute;&#10;mso-position-vertical-relative:line;&#10;mso-wrap-distance-left:6.7498426pt;&#10;mso-wrap-distance-right:6.7498426pt;">
                <v:stroke color="#000000"/>
                <v:imagedata r:id="rId2328"/>
                <o:lock selection="t"/>
              </v:shape>
            </w:pict>
          </mc:Fallback>
        </mc:AlternateContent>
      </w:r>
      <w:r>
        <mc:AlternateContent>
          <mc:Choice Requires="wps">
            <w:drawing>
              <wp:anchor distT="0" distB="0" distL="85723" distR="85723" simplePos="0" relativeHeight="2549" behindDoc="0" locked="0" layoutInCell="1" hidden="0" allowOverlap="1">
                <wp:simplePos x="0" y="0"/>
                <wp:positionH relativeFrom="character">
                  <wp:posOffset>1807795</wp:posOffset>
                </wp:positionH>
                <wp:positionV relativeFrom="line">
                  <wp:posOffset>47324</wp:posOffset>
                </wp:positionV>
                <wp:extent cx="118968" cy="189129"/>
                <wp:effectExtent l="0" t="0" r="0" b="0"/>
                <wp:wrapNone/>
                <wp:docPr id="3526" name="对象 3526"/>
                <wp:cNvGraphicFramePr>
                  <a:graphicFrameLocks noChangeAspect="0" noSelect="1"/>
                </wp:cNvGraphicFramePr>
                <a:graphic>
                  <a:graphicData uri="http://schemas.microsoft.com/office/word/2010/wordprocessingInk">
                    <w14:contentPart bwMode="auto" r:id="rId2329">
                      <w14:nvContentPartPr>
                        <w14:cNvContentPartPr/>
                      </w14:nvContentPartPr>
                      <w14:xfrm>
                        <a:off x="0" y="0"/>
                        <a:ext cx="118968" cy="189129"/>
                      </w14:xfrm>
                    </w14:contentPart>
                  </a:graphicData>
                </a:graphic>
              </wp:anchor>
            </w:drawing>
          </mc:Choice>
          <mc:Fallback>
            <w:pict>
              <v:shape type="#_x0000_t75" id="对象 3527" o:spid="_x0000_s3527" fillcolor="#FFFFFF" stroked="t" strokeweight="1.0pt" style="position:absolute;&#10;margin-left:142.34615pt;&#10;margin-top:3.7262993pt;&#10;width:9.367636pt;&#10;height:14.892047pt;&#10;z-index:2549;&#10;mso-position-horizontal:absolute;&#10;mso-position-horizontal-relative:char;&#10;mso-position-vertical:absolute;&#10;mso-position-vertical-relative:line;&#10;mso-wrap-distance-left:6.7498426pt;&#10;mso-wrap-distance-right:6.7498426pt;">
                <v:stroke color="#000000"/>
                <v:imagedata r:id="rId2330"/>
                <o:lock selection="t"/>
              </v:shape>
            </w:pict>
          </mc:Fallback>
        </mc:AlternateContent>
      </w:r>
      <w:r>
        <mc:AlternateContent>
          <mc:Choice Requires="wps">
            <w:drawing>
              <wp:anchor distT="0" distB="0" distL="85723" distR="85723" simplePos="0" relativeHeight="2550" behindDoc="0" locked="0" layoutInCell="1" hidden="0" allowOverlap="1">
                <wp:simplePos x="0" y="0"/>
                <wp:positionH relativeFrom="character">
                  <wp:posOffset>2135440</wp:posOffset>
                </wp:positionH>
                <wp:positionV relativeFrom="line">
                  <wp:posOffset>44171</wp:posOffset>
                </wp:positionV>
                <wp:extent cx="69481" cy="34836"/>
                <wp:effectExtent l="0" t="0" r="0" b="0"/>
                <wp:wrapNone/>
                <wp:docPr id="3529" name="对象 3529"/>
                <wp:cNvGraphicFramePr>
                  <a:graphicFrameLocks noChangeAspect="0" noSelect="1"/>
                </wp:cNvGraphicFramePr>
                <a:graphic>
                  <a:graphicData uri="http://schemas.microsoft.com/office/word/2010/wordprocessingInk">
                    <w14:contentPart bwMode="auto" r:id="rId2331">
                      <w14:nvContentPartPr>
                        <w14:cNvContentPartPr/>
                      </w14:nvContentPartPr>
                      <w14:xfrm>
                        <a:off x="0" y="0"/>
                        <a:ext cx="69481" cy="34836"/>
                      </w14:xfrm>
                    </w14:contentPart>
                  </a:graphicData>
                </a:graphic>
              </wp:anchor>
            </w:drawing>
          </mc:Choice>
          <mc:Fallback>
            <w:pict>
              <v:shape type="#_x0000_t75" id="对象 3530" o:spid="_x0000_s3530" fillcolor="#FFFFFF" stroked="t" strokeweight="1.0pt" style="position:absolute;&#10;margin-left:168.14488pt;&#10;margin-top:3.4780314pt;&#10;width:5.4709477pt;&#10;height:2.7429922pt;&#10;z-index:2550;&#10;mso-position-horizontal:absolute;&#10;mso-position-horizontal-relative:char;&#10;mso-position-vertical:absolute;&#10;mso-position-vertical-relative:line;&#10;mso-wrap-distance-left:6.7498426pt;&#10;mso-wrap-distance-right:6.7498426pt;">
                <v:stroke color="#000000"/>
                <v:imagedata r:id="rId2332"/>
                <o:lock selection="t"/>
              </v:shape>
            </w:pict>
          </mc:Fallback>
        </mc:AlternateContent>
      </w:r>
      <w:r>
        <mc:AlternateContent>
          <mc:Choice Requires="wps">
            <w:drawing>
              <wp:anchor distT="0" distB="0" distL="85723" distR="85723" simplePos="0" relativeHeight="2551" behindDoc="0" locked="0" layoutInCell="1" hidden="0" allowOverlap="1">
                <wp:simplePos x="0" y="0"/>
                <wp:positionH relativeFrom="character">
                  <wp:posOffset>2115196</wp:posOffset>
                </wp:positionH>
                <wp:positionV relativeFrom="line">
                  <wp:posOffset>39622</wp:posOffset>
                </wp:positionV>
                <wp:extent cx="108798" cy="189179"/>
                <wp:effectExtent l="0" t="0" r="0" b="0"/>
                <wp:wrapNone/>
                <wp:docPr id="3532" name="对象 3532"/>
                <wp:cNvGraphicFramePr>
                  <a:graphicFrameLocks noChangeAspect="0" noSelect="1"/>
                </wp:cNvGraphicFramePr>
                <a:graphic>
                  <a:graphicData uri="http://schemas.microsoft.com/office/word/2010/wordprocessingInk">
                    <w14:contentPart bwMode="auto" r:id="rId2333">
                      <w14:nvContentPartPr>
                        <w14:cNvContentPartPr/>
                      </w14:nvContentPartPr>
                      <w14:xfrm>
                        <a:off x="0" y="0"/>
                        <a:ext cx="108798" cy="189179"/>
                      </w14:xfrm>
                    </w14:contentPart>
                  </a:graphicData>
                </a:graphic>
              </wp:anchor>
            </w:drawing>
          </mc:Choice>
          <mc:Fallback>
            <w:pict>
              <v:shape type="#_x0000_t75" id="对象 3533" o:spid="_x0000_s3533" fillcolor="#FFFFFF" stroked="t" strokeweight="1.0pt" style="position:absolute;&#10;margin-left:166.55087pt;&#10;margin-top:3.1198425pt;&#10;width:8.566848pt;&#10;height:14.896063pt;&#10;z-index:2551;&#10;mso-position-horizontal:absolute;&#10;mso-position-horizontal-relative:char;&#10;mso-position-vertical:absolute;&#10;mso-position-vertical-relative:line;&#10;mso-wrap-distance-left:6.7498426pt;&#10;mso-wrap-distance-right:6.7498426pt;">
                <v:stroke color="#000000"/>
                <v:imagedata r:id="rId2334"/>
                <o:lock selection="t"/>
              </v:shape>
            </w:pict>
          </mc:Fallback>
        </mc:AlternateContent>
      </w:r>
      <w:r>
        <mc:AlternateContent>
          <mc:Choice Requires="wps">
            <w:drawing>
              <wp:anchor distT="0" distB="0" distL="85723" distR="85723" simplePos="0" relativeHeight="2552" behindDoc="0" locked="0" layoutInCell="1" hidden="0" allowOverlap="1">
                <wp:simplePos x="0" y="0"/>
                <wp:positionH relativeFrom="character">
                  <wp:posOffset>1967626</wp:posOffset>
                </wp:positionH>
                <wp:positionV relativeFrom="line">
                  <wp:posOffset>39390</wp:posOffset>
                </wp:positionV>
                <wp:extent cx="54350" cy="30435"/>
                <wp:effectExtent l="0" t="0" r="0" b="0"/>
                <wp:wrapNone/>
                <wp:docPr id="3535" name="对象 3535"/>
                <wp:cNvGraphicFramePr>
                  <a:graphicFrameLocks noChangeAspect="0" noSelect="1"/>
                </wp:cNvGraphicFramePr>
                <a:graphic>
                  <a:graphicData uri="http://schemas.microsoft.com/office/word/2010/wordprocessingInk">
                    <w14:contentPart bwMode="auto" r:id="rId2335">
                      <w14:nvContentPartPr>
                        <w14:cNvContentPartPr/>
                      </w14:nvContentPartPr>
                      <w14:xfrm>
                        <a:off x="0" y="0"/>
                        <a:ext cx="54350" cy="30435"/>
                      </w14:xfrm>
                    </w14:contentPart>
                  </a:graphicData>
                </a:graphic>
              </wp:anchor>
            </w:drawing>
          </mc:Choice>
          <mc:Fallback>
            <w:pict>
              <v:shape type="#_x0000_t75" id="对象 3536" o:spid="_x0000_s3536" fillcolor="#FFFFFF" stroked="t" strokeweight="1.0pt" style="position:absolute;&#10;margin-left:154.93126pt;&#10;margin-top:3.101575pt;&#10;width:4.2796016pt;&#10;height:2.3965352pt;&#10;z-index:2552;&#10;mso-position-horizontal:absolute;&#10;mso-position-horizontal-relative:char;&#10;mso-position-vertical:absolute;&#10;mso-position-vertical-relative:line;&#10;mso-wrap-distance-left:6.7498426pt;&#10;mso-wrap-distance-right:6.7498426pt;">
                <v:stroke color="#000000"/>
                <v:imagedata r:id="rId2336"/>
                <o:lock selection="t"/>
              </v:shape>
            </w:pict>
          </mc:Fallback>
        </mc:AlternateContent>
      </w:r>
      <w:r>
        <mc:AlternateContent>
          <mc:Choice Requires="wps">
            <w:drawing>
              <wp:anchor distT="0" distB="0" distL="85723" distR="85723" simplePos="0" relativeHeight="2553" behindDoc="0" locked="0" layoutInCell="1" hidden="0" allowOverlap="1">
                <wp:simplePos x="0" y="0"/>
                <wp:positionH relativeFrom="character">
                  <wp:posOffset>1919354</wp:posOffset>
                </wp:positionH>
                <wp:positionV relativeFrom="line">
                  <wp:posOffset>34078</wp:posOffset>
                </wp:positionV>
                <wp:extent cx="144989" cy="93845"/>
                <wp:effectExtent l="0" t="0" r="0" b="0"/>
                <wp:wrapNone/>
                <wp:docPr id="3538" name="对象 3538"/>
                <wp:cNvGraphicFramePr>
                  <a:graphicFrameLocks noChangeAspect="0" noSelect="1"/>
                </wp:cNvGraphicFramePr>
                <a:graphic>
                  <a:graphicData uri="http://schemas.microsoft.com/office/word/2010/wordprocessingInk">
                    <w14:contentPart bwMode="auto" r:id="rId2337">
                      <w14:nvContentPartPr>
                        <w14:cNvContentPartPr/>
                      </w14:nvContentPartPr>
                      <w14:xfrm>
                        <a:off x="0" y="0"/>
                        <a:ext cx="144989" cy="93845"/>
                      </w14:xfrm>
                    </w14:contentPart>
                  </a:graphicData>
                </a:graphic>
              </wp:anchor>
            </w:drawing>
          </mc:Choice>
          <mc:Fallback>
            <w:pict>
              <v:shape type="#_x0000_t75" id="对象 3539" o:spid="_x0000_s3539" fillcolor="#FFFFFF" stroked="t" strokeweight="1.0pt" style="position:absolute;&#10;margin-left:151.13031pt;&#10;margin-top:2.6833072pt;&#10;width:11.4165325pt;&#10;height:7.3893704pt;&#10;z-index:2553;&#10;mso-position-horizontal:absolute;&#10;mso-position-horizontal-relative:char;&#10;mso-position-vertical:absolute;&#10;mso-position-vertical-relative:line;&#10;mso-wrap-distance-left:6.7498426pt;&#10;mso-wrap-distance-right:6.7498426pt;">
                <v:stroke color="#000000"/>
                <v:imagedata r:id="rId2338"/>
                <o:lock selection="t"/>
              </v:shape>
            </w:pict>
          </mc:Fallback>
        </mc:AlternateContent>
      </w:r>
      <w:r>
        <mc:AlternateContent>
          <mc:Choice Requires="wps">
            <w:drawing>
              <wp:anchor distT="0" distB="0" distL="85723" distR="85723" simplePos="0" relativeHeight="2554" behindDoc="0" locked="0" layoutInCell="1" hidden="0" allowOverlap="1">
                <wp:simplePos x="0" y="0"/>
                <wp:positionH relativeFrom="character">
                  <wp:posOffset>1615136</wp:posOffset>
                </wp:positionH>
                <wp:positionV relativeFrom="line">
                  <wp:posOffset>16340</wp:posOffset>
                </wp:positionV>
                <wp:extent cx="85641" cy="37272"/>
                <wp:effectExtent l="0" t="0" r="0" b="0"/>
                <wp:wrapNone/>
                <wp:docPr id="3541" name="对象 3541"/>
                <wp:cNvGraphicFramePr>
                  <a:graphicFrameLocks noChangeAspect="0" noSelect="1"/>
                </wp:cNvGraphicFramePr>
                <a:graphic>
                  <a:graphicData uri="http://schemas.microsoft.com/office/word/2010/wordprocessingInk">
                    <w14:contentPart bwMode="auto" r:id="rId2339">
                      <w14:nvContentPartPr>
                        <w14:cNvContentPartPr/>
                      </w14:nvContentPartPr>
                      <w14:xfrm>
                        <a:off x="0" y="0"/>
                        <a:ext cx="85641" cy="37272"/>
                      </w14:xfrm>
                    </w14:contentPart>
                  </a:graphicData>
                </a:graphic>
              </wp:anchor>
            </w:drawing>
          </mc:Choice>
          <mc:Fallback>
            <w:pict>
              <v:shape type="#_x0000_t75" id="对象 3542" o:spid="_x0000_s3542" fillcolor="#FFFFFF" stroked="t" strokeweight="1.0pt" style="position:absolute;&#10;margin-left:127.17606pt;&#10;margin-top:1.2866142pt;&#10;width:6.743386pt;&#10;height:2.9348817pt;&#10;z-index:2554;&#10;mso-position-horizontal:absolute;&#10;mso-position-horizontal-relative:char;&#10;mso-position-vertical:absolute;&#10;mso-position-vertical-relative:line;&#10;mso-wrap-distance-left:6.7498426pt;&#10;mso-wrap-distance-right:6.7498426pt;">
                <v:stroke color="#000000"/>
                <v:imagedata r:id="rId2340"/>
                <o:lock selection="t"/>
              </v:shape>
            </w:pict>
          </mc:Fallback>
        </mc:AlternateContent>
      </w:r>
      <w:r>
        <mc:AlternateContent>
          <mc:Choice Requires="wps">
            <w:drawing>
              <wp:anchor distT="0" distB="0" distL="85723" distR="85723" simplePos="0" relativeHeight="2555" behindDoc="0" locked="0" layoutInCell="1" hidden="0" allowOverlap="1">
                <wp:simplePos x="0" y="0"/>
                <wp:positionH relativeFrom="character">
                  <wp:posOffset>1752536</wp:posOffset>
                </wp:positionH>
                <wp:positionV relativeFrom="line">
                  <wp:posOffset>648</wp:posOffset>
                </wp:positionV>
                <wp:extent cx="69917" cy="129997"/>
                <wp:effectExtent l="0" t="0" r="0" b="0"/>
                <wp:wrapNone/>
                <wp:docPr id="3544" name="对象 3544"/>
                <wp:cNvGraphicFramePr>
                  <a:graphicFrameLocks noChangeAspect="0" noSelect="1"/>
                </wp:cNvGraphicFramePr>
                <a:graphic>
                  <a:graphicData uri="http://schemas.microsoft.com/office/word/2010/wordprocessingInk">
                    <w14:contentPart bwMode="auto" r:id="rId2341">
                      <w14:nvContentPartPr>
                        <w14:cNvContentPartPr/>
                      </w14:nvContentPartPr>
                      <w14:xfrm>
                        <a:off x="0" y="0"/>
                        <a:ext cx="69917" cy="129997"/>
                      </w14:xfrm>
                    </w14:contentPart>
                  </a:graphicData>
                </a:graphic>
              </wp:anchor>
            </w:drawing>
          </mc:Choice>
          <mc:Fallback>
            <w:pict>
              <v:shape type="#_x0000_t75" id="对象 3545" o:spid="_x0000_s3545" fillcolor="#FFFFFF" stroked="t" strokeweight="1.0pt" style="position:absolute;&#10;margin-left:137.99496pt;&#10;margin-top:0.05102362pt;&#10;width:5.5052795pt;&#10;height:10.235984pt;&#10;z-index:2555;&#10;mso-position-horizontal:absolute;&#10;mso-position-horizontal-relative:char;&#10;mso-position-vertical:absolute;&#10;mso-position-vertical-relative:line;&#10;mso-wrap-distance-left:6.7498426pt;&#10;mso-wrap-distance-right:6.7498426pt;">
                <v:stroke color="#000000"/>
                <v:imagedata r:id="rId2342"/>
                <o:lock selection="t"/>
              </v:shape>
            </w:pict>
          </mc:Fallback>
        </mc:AlternateContent>
      </w:r>
      <w:r>
        <mc:AlternateContent>
          <mc:Choice Requires="wps">
            <w:drawing>
              <wp:anchor distT="0" distB="0" distL="85723" distR="85723" simplePos="0" relativeHeight="2556" behindDoc="0" locked="0" layoutInCell="1" hidden="0" allowOverlap="1">
                <wp:simplePos x="0" y="0"/>
                <wp:positionH relativeFrom="character">
                  <wp:posOffset>1847221</wp:posOffset>
                </wp:positionH>
                <wp:positionV relativeFrom="line">
                  <wp:posOffset>-262</wp:posOffset>
                </wp:positionV>
                <wp:extent cx="53531" cy="28186"/>
                <wp:effectExtent l="0" t="0" r="0" b="0"/>
                <wp:wrapNone/>
                <wp:docPr id="3547" name="对象 3547"/>
                <wp:cNvGraphicFramePr>
                  <a:graphicFrameLocks noChangeAspect="0" noSelect="1"/>
                </wp:cNvGraphicFramePr>
                <a:graphic>
                  <a:graphicData uri="http://schemas.microsoft.com/office/word/2010/wordprocessingInk">
                    <w14:contentPart bwMode="auto" r:id="rId2343">
                      <w14:nvContentPartPr>
                        <w14:cNvContentPartPr/>
                      </w14:nvContentPartPr>
                      <w14:xfrm>
                        <a:off x="0" y="0"/>
                        <a:ext cx="53531" cy="28186"/>
                      </w14:xfrm>
                    </w14:contentPart>
                  </a:graphicData>
                </a:graphic>
              </wp:anchor>
            </w:drawing>
          </mc:Choice>
          <mc:Fallback>
            <w:pict>
              <v:shape type="#_x0000_t75" id="对象 3548" o:spid="_x0000_s3548" fillcolor="#FFFFFF" stroked="t" strokeweight="1.0pt" style="position:absolute;&#10;margin-left:145.45055pt;&#10;margin-top:-0.020629922pt;&#10;width:4.215115pt;&#10;height:2.2193701pt;&#10;z-index:2556;&#10;mso-position-horizontal:absolute;&#10;mso-position-horizontal-relative:char;&#10;mso-position-vertical:absolute;&#10;mso-position-vertical-relative:line;&#10;mso-wrap-distance-left:6.7498426pt;&#10;mso-wrap-distance-right:6.7498426pt;">
                <v:stroke color="#000000"/>
                <v:imagedata r:id="rId2344"/>
                <o:lock selection="t"/>
              </v:shape>
            </w:pict>
          </mc:Fallback>
        </mc:AlternateContent>
      </w:r>
      <w:r>
        <mc:AlternateContent>
          <mc:Choice Requires="wps">
            <w:drawing>
              <wp:anchor distT="0" distB="0" distL="85723" distR="85723" simplePos="0" relativeHeight="2557" behindDoc="0" locked="0" layoutInCell="1" hidden="0" allowOverlap="1">
                <wp:simplePos x="0" y="0"/>
                <wp:positionH relativeFrom="character">
                  <wp:posOffset>1940436</wp:posOffset>
                </wp:positionH>
                <wp:positionV relativeFrom="line">
                  <wp:posOffset>-4095</wp:posOffset>
                </wp:positionV>
                <wp:extent cx="99881" cy="94952"/>
                <wp:effectExtent l="0" t="0" r="0" b="0"/>
                <wp:wrapNone/>
                <wp:docPr id="3550" name="对象 3550"/>
                <wp:cNvGraphicFramePr>
                  <a:graphicFrameLocks noChangeAspect="0" noSelect="1"/>
                </wp:cNvGraphicFramePr>
                <a:graphic>
                  <a:graphicData uri="http://schemas.microsoft.com/office/word/2010/wordprocessingInk">
                    <w14:contentPart bwMode="auto" r:id="rId2345">
                      <w14:nvContentPartPr>
                        <w14:cNvContentPartPr/>
                      </w14:nvContentPartPr>
                      <w14:xfrm>
                        <a:off x="0" y="0"/>
                        <a:ext cx="99881" cy="94952"/>
                      </w14:xfrm>
                    </w14:contentPart>
                  </a:graphicData>
                </a:graphic>
              </wp:anchor>
            </w:drawing>
          </mc:Choice>
          <mc:Fallback>
            <w:pict>
              <v:shape type="#_x0000_t75" id="对象 3551" o:spid="_x0000_s3551" fillcolor="#FFFFFF" stroked="t" strokeweight="1.0pt" style="position:absolute;&#10;margin-left:152.79024pt;&#10;margin-top:-0.32244095pt;&#10;width:7.8646493pt;&#10;height:7.476614pt;&#10;z-index:2557;&#10;mso-position-horizontal:absolute;&#10;mso-position-horizontal-relative:char;&#10;mso-position-vertical:absolute;&#10;mso-position-vertical-relative:line;&#10;mso-wrap-distance-left:6.7498426pt;&#10;mso-wrap-distance-right:6.7498426pt;">
                <v:stroke color="#000000"/>
                <v:imagedata r:id="rId2346"/>
                <o:lock selection="t"/>
              </v:shape>
            </w:pict>
          </mc:Fallback>
        </mc:AlternateContent>
      </w:r>
      <w:r>
        <mc:AlternateContent>
          <mc:Choice Requires="wps">
            <w:drawing>
              <wp:anchor distT="0" distB="0" distL="85723" distR="85723" simplePos="0" relativeHeight="2558" behindDoc="0" locked="0" layoutInCell="1" hidden="0" allowOverlap="1">
                <wp:simplePos x="0" y="0"/>
                <wp:positionH relativeFrom="character">
                  <wp:posOffset>1978244</wp:posOffset>
                </wp:positionH>
                <wp:positionV relativeFrom="line">
                  <wp:posOffset>-26446</wp:posOffset>
                </wp:positionV>
                <wp:extent cx="34702" cy="32331"/>
                <wp:effectExtent l="0" t="0" r="0" b="0"/>
                <wp:wrapNone/>
                <wp:docPr id="3553" name="对象 3553"/>
                <wp:cNvGraphicFramePr>
                  <a:graphicFrameLocks noChangeAspect="0" noSelect="1"/>
                </wp:cNvGraphicFramePr>
                <a:graphic>
                  <a:graphicData uri="http://schemas.microsoft.com/office/word/2010/wordprocessingInk">
                    <w14:contentPart bwMode="auto" r:id="rId2347">
                      <w14:nvContentPartPr>
                        <w14:cNvContentPartPr/>
                      </w14:nvContentPartPr>
                      <w14:xfrm>
                        <a:off x="0" y="0"/>
                        <a:ext cx="34702" cy="32331"/>
                      </w14:xfrm>
                    </w14:contentPart>
                  </a:graphicData>
                </a:graphic>
              </wp:anchor>
            </w:drawing>
          </mc:Choice>
          <mc:Fallback>
            <w:pict>
              <v:shape type="#_x0000_t75" id="对象 3554" o:spid="_x0000_s3554" fillcolor="#FFFFFF" stroked="t" strokeweight="1.0pt" style="position:absolute;&#10;margin-left:155.76724pt;&#10;margin-top:-2.0823622pt;&#10;width:2.7324412pt;&#10;height:2.545748pt;&#10;z-index:2558;&#10;mso-position-horizontal:absolute;&#10;mso-position-horizontal-relative:char;&#10;mso-position-vertical:absolute;&#10;mso-position-vertical-relative:line;&#10;mso-wrap-distance-left:6.7498426pt;&#10;mso-wrap-distance-right:6.7498426pt;">
                <v:stroke color="#000000"/>
                <v:imagedata r:id="rId2348"/>
                <o:lock selection="t"/>
              </v:shape>
            </w:pict>
          </mc:Fallback>
        </mc:AlternateContent>
      </w:r>
      <w:r>
        <mc:AlternateContent>
          <mc:Choice Requires="wps">
            <w:drawing>
              <wp:anchor distT="0" distB="0" distL="85723" distR="85723" simplePos="0" relativeHeight="2559" behindDoc="0" locked="0" layoutInCell="1" hidden="0" allowOverlap="1">
                <wp:simplePos x="0" y="0"/>
                <wp:positionH relativeFrom="character">
                  <wp:posOffset>3179887</wp:posOffset>
                </wp:positionH>
                <wp:positionV relativeFrom="line">
                  <wp:posOffset>96622</wp:posOffset>
                </wp:positionV>
                <wp:extent cx="146376" cy="135992"/>
                <wp:effectExtent l="0" t="0" r="0" b="0"/>
                <wp:wrapNone/>
                <wp:docPr id="3556" name="对象 3556"/>
                <wp:cNvGraphicFramePr>
                  <a:graphicFrameLocks noChangeAspect="0" noSelect="1"/>
                </wp:cNvGraphicFramePr>
                <a:graphic>
                  <a:graphicData uri="http://schemas.microsoft.com/office/word/2010/wordprocessingInk">
                    <w14:contentPart bwMode="auto" r:id="rId2349">
                      <w14:nvContentPartPr>
                        <w14:cNvContentPartPr/>
                      </w14:nvContentPartPr>
                      <w14:xfrm>
                        <a:off x="0" y="0"/>
                        <a:ext cx="146376" cy="135992"/>
                      </w14:xfrm>
                    </w14:contentPart>
                  </a:graphicData>
                </a:graphic>
              </wp:anchor>
            </w:drawing>
          </mc:Choice>
          <mc:Fallback>
            <w:pict>
              <v:shape type="#_x0000_t75" id="对象 3557" o:spid="_x0000_s3557" fillcolor="#FFFFFF" stroked="t" strokeweight="1.0pt" style="position:absolute;&#10;margin-left:250.38489pt;&#10;margin-top:7.6080317pt;&#10;width:11.525742pt;&#10;height:10.708032pt;&#10;z-index:2559;&#10;mso-position-horizontal:absolute;&#10;mso-position-horizontal-relative:char;&#10;mso-position-vertical:absolute;&#10;mso-position-vertical-relative:line;&#10;mso-wrap-distance-left:6.7498426pt;&#10;mso-wrap-distance-right:6.7498426pt;">
                <v:stroke color="#000000"/>
                <v:imagedata r:id="rId2350"/>
                <o:lock selection="t"/>
              </v:shape>
            </w:pict>
          </mc:Fallback>
        </mc:AlternateContent>
      </w:r>
      <w:r>
        <mc:AlternateContent>
          <mc:Choice Requires="wps">
            <w:drawing>
              <wp:anchor distT="0" distB="0" distL="85723" distR="85723" simplePos="0" relativeHeight="2560" behindDoc="0" locked="0" layoutInCell="1" hidden="0" allowOverlap="1">
                <wp:simplePos x="0" y="0"/>
                <wp:positionH relativeFrom="character">
                  <wp:posOffset>3409641</wp:posOffset>
                </wp:positionH>
                <wp:positionV relativeFrom="line">
                  <wp:posOffset>51099</wp:posOffset>
                </wp:positionV>
                <wp:extent cx="58115" cy="55502"/>
                <wp:effectExtent l="0" t="0" r="0" b="0"/>
                <wp:wrapNone/>
                <wp:docPr id="3559" name="对象 3559"/>
                <wp:cNvGraphicFramePr>
                  <a:graphicFrameLocks noChangeAspect="0" noSelect="1"/>
                </wp:cNvGraphicFramePr>
                <a:graphic>
                  <a:graphicData uri="http://schemas.microsoft.com/office/word/2010/wordprocessingInk">
                    <w14:contentPart bwMode="auto" r:id="rId2351">
                      <w14:nvContentPartPr>
                        <w14:cNvContentPartPr/>
                      </w14:nvContentPartPr>
                      <w14:xfrm>
                        <a:off x="0" y="0"/>
                        <a:ext cx="58115" cy="55502"/>
                      </w14:xfrm>
                    </w14:contentPart>
                  </a:graphicData>
                </a:graphic>
              </wp:anchor>
            </w:drawing>
          </mc:Choice>
          <mc:Fallback>
            <w:pict>
              <v:shape type="#_x0000_t75" id="对象 3560" o:spid="_x0000_s3560" fillcolor="#FFFFFF" stroked="t" strokeweight="1.0pt" style="position:absolute;&#10;margin-left:268.47568pt;&#10;margin-top:4.023622pt;&#10;width:4.575988pt;&#10;height:4.370237pt;&#10;z-index:2560;&#10;mso-position-horizontal:absolute;&#10;mso-position-horizontal-relative:char;&#10;mso-position-vertical:absolute;&#10;mso-position-vertical-relative:line;&#10;mso-wrap-distance-left:6.7498426pt;&#10;mso-wrap-distance-right:6.7498426pt;">
                <v:stroke color="#000000"/>
                <v:imagedata r:id="rId2352"/>
                <o:lock selection="t"/>
              </v:shape>
            </w:pict>
          </mc:Fallback>
        </mc:AlternateContent>
      </w:r>
      <w:r>
        <mc:AlternateContent>
          <mc:Choice Requires="wps">
            <w:drawing>
              <wp:anchor distT="0" distB="0" distL="85723" distR="85723" simplePos="0" relativeHeight="2561" behindDoc="0" locked="0" layoutInCell="1" hidden="0" allowOverlap="1">
                <wp:simplePos x="0" y="0"/>
                <wp:positionH relativeFrom="character">
                  <wp:posOffset>3366471</wp:posOffset>
                </wp:positionH>
                <wp:positionV relativeFrom="line">
                  <wp:posOffset>49509</wp:posOffset>
                </wp:positionV>
                <wp:extent cx="42535" cy="49993"/>
                <wp:effectExtent l="0" t="0" r="0" b="0"/>
                <wp:wrapNone/>
                <wp:docPr id="3562" name="对象 3562"/>
                <wp:cNvGraphicFramePr>
                  <a:graphicFrameLocks noChangeAspect="0" noSelect="1"/>
                </wp:cNvGraphicFramePr>
                <a:graphic>
                  <a:graphicData uri="http://schemas.microsoft.com/office/word/2010/wordprocessingInk">
                    <w14:contentPart bwMode="auto" r:id="rId2353">
                      <w14:nvContentPartPr>
                        <w14:cNvContentPartPr/>
                      </w14:nvContentPartPr>
                      <w14:xfrm>
                        <a:off x="0" y="0"/>
                        <a:ext cx="42535" cy="49993"/>
                      </w14:xfrm>
                    </w14:contentPart>
                  </a:graphicData>
                </a:graphic>
              </wp:anchor>
            </w:drawing>
          </mc:Choice>
          <mc:Fallback>
            <w:pict>
              <v:shape type="#_x0000_t75" id="对象 3563" o:spid="_x0000_s3563" fillcolor="#FFFFFF" stroked="t" strokeweight="1.0pt" style="position:absolute;&#10;margin-left:265.07654pt;&#10;margin-top:3.898425pt;&#10;width:3.3492227pt;&#10;height:3.936457pt;&#10;z-index:2561;&#10;mso-position-horizontal:absolute;&#10;mso-position-horizontal-relative:char;&#10;mso-position-vertical:absolute;&#10;mso-position-vertical-relative:line;&#10;mso-wrap-distance-left:6.7498426pt;&#10;mso-wrap-distance-right:6.7498426pt;">
                <v:stroke color="#000000"/>
                <v:imagedata r:id="rId2354"/>
                <o:lock selection="t"/>
              </v:shape>
            </w:pict>
          </mc:Fallback>
        </mc:AlternateContent>
      </w:r>
      <w:r>
        <mc:AlternateContent>
          <mc:Choice Requires="wps">
            <w:drawing>
              <wp:anchor distT="0" distB="0" distL="85723" distR="85723" simplePos="0" relativeHeight="2562" behindDoc="0" locked="0" layoutInCell="1" hidden="0" allowOverlap="1">
                <wp:simplePos x="0" y="0"/>
                <wp:positionH relativeFrom="character">
                  <wp:posOffset>3494568</wp:posOffset>
                </wp:positionH>
                <wp:positionV relativeFrom="line">
                  <wp:posOffset>39472</wp:posOffset>
                </wp:positionV>
                <wp:extent cx="142049" cy="151338"/>
                <wp:effectExtent l="0" t="0" r="0" b="0"/>
                <wp:wrapNone/>
                <wp:docPr id="3565" name="对象 3565"/>
                <wp:cNvGraphicFramePr>
                  <a:graphicFrameLocks noChangeAspect="0" noSelect="1"/>
                </wp:cNvGraphicFramePr>
                <a:graphic>
                  <a:graphicData uri="http://schemas.microsoft.com/office/word/2010/wordprocessingInk">
                    <w14:contentPart bwMode="auto" r:id="rId2355">
                      <w14:nvContentPartPr>
                        <w14:cNvContentPartPr/>
                      </w14:nvContentPartPr>
                      <w14:xfrm>
                        <a:off x="0" y="0"/>
                        <a:ext cx="142049" cy="151338"/>
                      </w14:xfrm>
                    </w14:contentPart>
                  </a:graphicData>
                </a:graphic>
              </wp:anchor>
            </w:drawing>
          </mc:Choice>
          <mc:Fallback>
            <w:pict>
              <v:shape type="#_x0000_t75" id="对象 3566" o:spid="_x0000_s3566" fillcolor="#FFFFFF" stroked="t" strokeweight="1.0pt" style="position:absolute;&#10;margin-left:275.16284pt;&#10;margin-top:3.10811pt;&#10;width:11.184964pt;&#10;height:11.916456pt;&#10;z-index:2562;&#10;mso-position-horizontal:absolute;&#10;mso-position-horizontal-relative:char;&#10;mso-position-vertical:absolute;&#10;mso-position-vertical-relative:line;&#10;mso-wrap-distance-left:6.7498426pt;&#10;mso-wrap-distance-right:6.7498426pt;">
                <v:stroke color="#000000"/>
                <v:imagedata r:id="rId2356"/>
                <o:lock selection="t"/>
              </v:shape>
            </w:pict>
          </mc:Fallback>
        </mc:AlternateContent>
      </w:r>
      <w:r>
        <mc:AlternateContent>
          <mc:Choice Requires="wps">
            <w:drawing>
              <wp:anchor distT="0" distB="0" distL="85723" distR="85723" simplePos="0" relativeHeight="2563" behindDoc="0" locked="0" layoutInCell="1" hidden="0" allowOverlap="1">
                <wp:simplePos x="0" y="0"/>
                <wp:positionH relativeFrom="character">
                  <wp:posOffset>3244802</wp:posOffset>
                </wp:positionH>
                <wp:positionV relativeFrom="line">
                  <wp:posOffset>31037</wp:posOffset>
                </wp:positionV>
                <wp:extent cx="79532" cy="131865"/>
                <wp:effectExtent l="0" t="0" r="0" b="0"/>
                <wp:wrapNone/>
                <wp:docPr id="3568" name="对象 3568"/>
                <wp:cNvGraphicFramePr>
                  <a:graphicFrameLocks noChangeAspect="0" noSelect="1"/>
                </wp:cNvGraphicFramePr>
                <a:graphic>
                  <a:graphicData uri="http://schemas.microsoft.com/office/word/2010/wordprocessingInk">
                    <w14:contentPart bwMode="auto" r:id="rId2357">
                      <w14:nvContentPartPr>
                        <w14:cNvContentPartPr/>
                      </w14:nvContentPartPr>
                      <w14:xfrm>
                        <a:off x="0" y="0"/>
                        <a:ext cx="79532" cy="131865"/>
                      </w14:xfrm>
                    </w14:contentPart>
                  </a:graphicData>
                </a:graphic>
              </wp:anchor>
            </w:drawing>
          </mc:Choice>
          <mc:Fallback>
            <w:pict>
              <v:shape type="#_x0000_t75" id="对象 3569" o:spid="_x0000_s3569" fillcolor="#FFFFFF" stroked="t" strokeweight="1.0pt" style="position:absolute;&#10;margin-left:255.49622pt;&#10;margin-top:2.4438584pt;&#10;width:6.262432pt;&#10;height:10.383149pt;&#10;z-index:2563;&#10;mso-position-horizontal:absolute;&#10;mso-position-horizontal-relative:char;&#10;mso-position-vertical:absolute;&#10;mso-position-vertical-relative:line;&#10;mso-wrap-distance-left:6.7498426pt;&#10;mso-wrap-distance-right:6.7498426pt;">
                <v:stroke color="#000000"/>
                <v:imagedata r:id="rId2358"/>
                <o:lock selection="t"/>
              </v:shape>
            </w:pict>
          </mc:Fallback>
        </mc:AlternateContent>
      </w:r>
      <w:r>
        <mc:AlternateContent>
          <mc:Choice Requires="wps">
            <w:drawing>
              <wp:anchor distT="0" distB="0" distL="85723" distR="85723" simplePos="0" relativeHeight="2564" behindDoc="0" locked="0" layoutInCell="1" hidden="0" allowOverlap="1">
                <wp:simplePos x="0" y="0"/>
                <wp:positionH relativeFrom="character">
                  <wp:posOffset>3405436</wp:posOffset>
                </wp:positionH>
                <wp:positionV relativeFrom="line">
                  <wp:posOffset>6611</wp:posOffset>
                </wp:positionV>
                <wp:extent cx="97946" cy="185898"/>
                <wp:effectExtent l="0" t="0" r="0" b="0"/>
                <wp:wrapNone/>
                <wp:docPr id="3571" name="对象 3571"/>
                <wp:cNvGraphicFramePr>
                  <a:graphicFrameLocks noChangeAspect="0" noSelect="1"/>
                </wp:cNvGraphicFramePr>
                <a:graphic>
                  <a:graphicData uri="http://schemas.microsoft.com/office/word/2010/wordprocessingInk">
                    <w14:contentPart bwMode="auto" r:id="rId2359">
                      <w14:nvContentPartPr>
                        <w14:cNvContentPartPr/>
                      </w14:nvContentPartPr>
                      <w14:xfrm>
                        <a:off x="0" y="0"/>
                        <a:ext cx="97946" cy="185898"/>
                      </w14:xfrm>
                    </w14:contentPart>
                  </a:graphicData>
                </a:graphic>
              </wp:anchor>
            </w:drawing>
          </mc:Choice>
          <mc:Fallback>
            <w:pict>
              <v:shape type="#_x0000_t75" id="对象 3572" o:spid="_x0000_s3572" fillcolor="#FFFFFF" stroked="t" strokeweight="1.0pt" style="position:absolute;&#10;margin-left:268.14456pt;&#10;margin-top:0.5205512pt;&#10;width:7.7123537pt;&#10;height:14.637716pt;&#10;z-index:2564;&#10;mso-position-horizontal:absolute;&#10;mso-position-horizontal-relative:char;&#10;mso-position-vertical:absolute;&#10;mso-position-vertical-relative:line;&#10;mso-wrap-distance-left:6.7498426pt;&#10;mso-wrap-distance-right:6.7498426pt;">
                <v:stroke color="#000000"/>
                <v:imagedata r:id="rId2360"/>
                <o:lock selection="t"/>
              </v:shape>
            </w:pict>
          </mc:Fallback>
        </mc:AlternateContent>
      </w:r>
      <w:r>
        <mc:AlternateContent>
          <mc:Choice Requires="wps">
            <w:drawing>
              <wp:anchor distT="0" distB="0" distL="85723" distR="85723" simplePos="0" relativeHeight="2565" behindDoc="0" locked="0" layoutInCell="1" hidden="0" allowOverlap="1">
                <wp:simplePos x="0" y="0"/>
                <wp:positionH relativeFrom="character">
                  <wp:posOffset>3333005</wp:posOffset>
                </wp:positionH>
                <wp:positionV relativeFrom="line">
                  <wp:posOffset>1225</wp:posOffset>
                </wp:positionV>
                <wp:extent cx="83100" cy="192373"/>
                <wp:effectExtent l="0" t="0" r="0" b="0"/>
                <wp:wrapNone/>
                <wp:docPr id="3574" name="对象 3574"/>
                <wp:cNvGraphicFramePr>
                  <a:graphicFrameLocks noChangeAspect="0" noSelect="1"/>
                </wp:cNvGraphicFramePr>
                <a:graphic>
                  <a:graphicData uri="http://schemas.microsoft.com/office/word/2010/wordprocessingInk">
                    <w14:contentPart bwMode="auto" r:id="rId2361">
                      <w14:nvContentPartPr>
                        <w14:cNvContentPartPr/>
                      </w14:nvContentPartPr>
                      <w14:xfrm>
                        <a:off x="0" y="0"/>
                        <a:ext cx="83100" cy="192373"/>
                      </w14:xfrm>
                    </w14:contentPart>
                  </a:graphicData>
                </a:graphic>
              </wp:anchor>
            </w:drawing>
          </mc:Choice>
          <mc:Fallback>
            <w:pict>
              <v:shape type="#_x0000_t75" id="对象 3575" o:spid="_x0000_s3575" fillcolor="#FFFFFF" stroked="t" strokeweight="1.0pt" style="position:absolute;&#10;margin-left:262.44135pt;&#10;margin-top:0.09645669pt;&#10;width:6.5433803pt;&#10;height:15.14748pt;&#10;z-index:2565;&#10;mso-position-horizontal:absolute;&#10;mso-position-horizontal-relative:char;&#10;mso-position-vertical:absolute;&#10;mso-position-vertical-relative:line;&#10;mso-wrap-distance-left:6.7498426pt;&#10;mso-wrap-distance-right:6.7498426pt;">
                <v:stroke color="#000000"/>
                <v:imagedata r:id="rId2362"/>
                <o:lock selection="t"/>
              </v:shape>
            </w:pict>
          </mc:Fallback>
        </mc:AlternateContent>
      </w:r>
      <w:r>
        <mc:AlternateContent>
          <mc:Choice Requires="wps">
            <w:drawing>
              <wp:anchor distT="0" distB="0" distL="85723" distR="85723" simplePos="0" relativeHeight="2566" behindDoc="0" locked="0" layoutInCell="1" hidden="0" allowOverlap="1">
                <wp:simplePos x="0" y="0"/>
                <wp:positionH relativeFrom="character">
                  <wp:posOffset>3201786</wp:posOffset>
                </wp:positionH>
                <wp:positionV relativeFrom="line">
                  <wp:posOffset>-10875</wp:posOffset>
                </wp:positionV>
                <wp:extent cx="101057" cy="29664"/>
                <wp:effectExtent l="0" t="0" r="0" b="0"/>
                <wp:wrapNone/>
                <wp:docPr id="3577" name="对象 3577"/>
                <wp:cNvGraphicFramePr>
                  <a:graphicFrameLocks noChangeAspect="0" noSelect="1"/>
                </wp:cNvGraphicFramePr>
                <a:graphic>
                  <a:graphicData uri="http://schemas.microsoft.com/office/word/2010/wordprocessingInk">
                    <w14:contentPart bwMode="auto" r:id="rId2363">
                      <w14:nvContentPartPr>
                        <w14:cNvContentPartPr/>
                      </w14:nvContentPartPr>
                      <w14:xfrm>
                        <a:off x="0" y="0"/>
                        <a:ext cx="101057" cy="29664"/>
                      </w14:xfrm>
                    </w14:contentPart>
                  </a:graphicData>
                </a:graphic>
              </wp:anchor>
            </w:drawing>
          </mc:Choice>
          <mc:Fallback>
            <w:pict>
              <v:shape type="#_x0000_t75" id="对象 3578" o:spid="_x0000_s3578" fillcolor="#FFFFFF" stroked="t" strokeweight="1.0pt" style="position:absolute;&#10;margin-left:252.1092pt;&#10;margin-top:-0.8562993pt;&#10;width:7.957322pt;&#10;height:2.335748pt;&#10;z-index:2566;&#10;mso-position-horizontal:absolute;&#10;mso-position-horizontal-relative:char;&#10;mso-position-vertical:absolute;&#10;mso-position-vertical-relative:line;&#10;mso-wrap-distance-left:6.7498426pt;&#10;mso-wrap-distance-right:6.7498426pt;">
                <v:stroke color="#000000"/>
                <v:imagedata r:id="rId2364"/>
                <o:lock selection="t"/>
              </v:shape>
            </w:pict>
          </mc:Fallback>
        </mc:AlternateContent>
      </w:r>
      <w:r>
        <mc:AlternateContent>
          <mc:Choice Requires="wps">
            <w:drawing>
              <wp:anchor distT="0" distB="0" distL="85723" distR="85723" simplePos="0" relativeHeight="2567" behindDoc="0" locked="0" layoutInCell="1" hidden="0" allowOverlap="1">
                <wp:simplePos x="0" y="0"/>
                <wp:positionH relativeFrom="character">
                  <wp:posOffset>3497567</wp:posOffset>
                </wp:positionH>
                <wp:positionV relativeFrom="line">
                  <wp:posOffset>-35274</wp:posOffset>
                </wp:positionV>
                <wp:extent cx="55537" cy="35777"/>
                <wp:effectExtent l="0" t="0" r="0" b="0"/>
                <wp:wrapNone/>
                <wp:docPr id="3580" name="对象 3580"/>
                <wp:cNvGraphicFramePr>
                  <a:graphicFrameLocks noChangeAspect="0" noSelect="1"/>
                </wp:cNvGraphicFramePr>
                <a:graphic>
                  <a:graphicData uri="http://schemas.microsoft.com/office/word/2010/wordprocessingInk">
                    <w14:contentPart bwMode="auto" r:id="rId2365">
                      <w14:nvContentPartPr>
                        <w14:cNvContentPartPr/>
                      </w14:nvContentPartPr>
                      <w14:xfrm>
                        <a:off x="0" y="0"/>
                        <a:ext cx="55537" cy="35777"/>
                      </w14:xfrm>
                    </w14:contentPart>
                  </a:graphicData>
                </a:graphic>
              </wp:anchor>
            </w:drawing>
          </mc:Choice>
          <mc:Fallback>
            <w:pict>
              <v:shape type="#_x0000_t75" id="对象 3581" o:spid="_x0000_s3581" fillcolor="#FFFFFF" stroked="t" strokeweight="1.0pt" style="position:absolute;&#10;margin-left:275.399pt;&#10;margin-top:-2.7774804pt;&#10;width:4.373064pt;&#10;height:2.8170867pt;&#10;z-index:2567;&#10;mso-position-horizontal:absolute;&#10;mso-position-horizontal-relative:char;&#10;mso-position-vertical:absolute;&#10;mso-position-vertical-relative:line;&#10;mso-wrap-distance-left:6.7498426pt;&#10;mso-wrap-distance-right:6.7498426pt;">
                <v:stroke color="#000000"/>
                <v:imagedata r:id="rId2366"/>
                <o:lock selection="t"/>
              </v:shape>
            </w:pict>
          </mc:Fallback>
        </mc:AlternateContent>
      </w:r>
      <w:r>
        <mc:AlternateContent>
          <mc:Choice Requires="wps">
            <w:drawing>
              <wp:anchor distT="0" distB="0" distL="85723" distR="85723" simplePos="0" relativeHeight="2568" behindDoc="0" locked="0" layoutInCell="1" hidden="0" allowOverlap="1">
                <wp:simplePos x="0" y="0"/>
                <wp:positionH relativeFrom="character">
                  <wp:posOffset>2253315</wp:posOffset>
                </wp:positionH>
                <wp:positionV relativeFrom="line">
                  <wp:posOffset>178495</wp:posOffset>
                </wp:positionV>
                <wp:extent cx="26923" cy="70762"/>
                <wp:effectExtent l="0" t="0" r="0" b="0"/>
                <wp:wrapNone/>
                <wp:docPr id="3583" name="对象 3583"/>
                <wp:cNvGraphicFramePr>
                  <a:graphicFrameLocks noChangeAspect="0" noSelect="1"/>
                </wp:cNvGraphicFramePr>
                <a:graphic>
                  <a:graphicData uri="http://schemas.microsoft.com/office/word/2010/wordprocessingInk">
                    <w14:contentPart bwMode="auto" r:id="rId2367">
                      <w14:nvContentPartPr>
                        <w14:cNvContentPartPr/>
                      </w14:nvContentPartPr>
                      <w14:xfrm>
                        <a:off x="0" y="0"/>
                        <a:ext cx="26923" cy="70762"/>
                      </w14:xfrm>
                    </w14:contentPart>
                  </a:graphicData>
                </a:graphic>
              </wp:anchor>
            </w:drawing>
          </mc:Choice>
          <mc:Fallback>
            <w:pict>
              <v:shape type="#_x0000_t75" id="对象 3584" o:spid="_x0000_s3584" fillcolor="#FFFFFF" stroked="t" strokeweight="1.0pt" style="position:absolute;&#10;margin-left:177.42638pt;&#10;margin-top:14.054725pt;&#10;width:2.1199973pt;&#10;height:5.5718117pt;&#10;z-index:2568;&#10;mso-position-horizontal:absolute;&#10;mso-position-horizontal-relative:char;&#10;mso-position-vertical:absolute;&#10;mso-position-vertical-relative:line;&#10;mso-wrap-distance-left:6.7498426pt;&#10;mso-wrap-distance-right:6.7498426pt;">
                <v:stroke color="#000000"/>
                <v:imagedata r:id="rId2368"/>
                <o:lock selection="t"/>
              </v:shape>
            </w:pict>
          </mc:Fallback>
        </mc:AlternateContent>
      </w:r>
      <w:r>
        <mc:AlternateContent>
          <mc:Choice Requires="wps">
            <w:drawing>
              <wp:anchor distT="0" distB="0" distL="85723" distR="85723" simplePos="0" relativeHeight="2569" behindDoc="0" locked="0" layoutInCell="1" hidden="0" allowOverlap="1">
                <wp:simplePos x="0" y="0"/>
                <wp:positionH relativeFrom="character">
                  <wp:posOffset>2464375</wp:posOffset>
                </wp:positionH>
                <wp:positionV relativeFrom="line">
                  <wp:posOffset>174133</wp:posOffset>
                </wp:positionV>
                <wp:extent cx="74923" cy="42576"/>
                <wp:effectExtent l="0" t="0" r="0" b="0"/>
                <wp:wrapNone/>
                <wp:docPr id="3586" name="对象 3586"/>
                <wp:cNvGraphicFramePr>
                  <a:graphicFrameLocks noChangeAspect="0" noSelect="1"/>
                </wp:cNvGraphicFramePr>
                <a:graphic>
                  <a:graphicData uri="http://schemas.microsoft.com/office/word/2010/wordprocessingInk">
                    <w14:contentPart bwMode="auto" r:id="rId2369">
                      <w14:nvContentPartPr>
                        <w14:cNvContentPartPr/>
                      </w14:nvContentPartPr>
                      <w14:xfrm>
                        <a:off x="0" y="0"/>
                        <a:ext cx="74923" cy="42576"/>
                      </w14:xfrm>
                    </w14:contentPart>
                  </a:graphicData>
                </a:graphic>
              </wp:anchor>
            </w:drawing>
          </mc:Choice>
          <mc:Fallback>
            <w:pict>
              <v:shape type="#_x0000_t75" id="对象 3587" o:spid="_x0000_s3587" fillcolor="#FFFFFF" stroked="t" strokeweight="1.0pt" style="position:absolute;&#10;margin-left:194.04526pt;&#10;margin-top:13.71126pt;&#10;width:5.899454pt;&#10;height:3.3524413pt;&#10;z-index:2569;&#10;mso-position-horizontal:absolute;&#10;mso-position-horizontal-relative:char;&#10;mso-position-vertical:absolute;&#10;mso-position-vertical-relative:line;&#10;mso-wrap-distance-left:6.7498426pt;&#10;mso-wrap-distance-right:6.7498426pt;">
                <v:stroke color="#000000"/>
                <v:imagedata r:id="rId2370"/>
                <o:lock selection="t"/>
              </v:shape>
            </w:pict>
          </mc:Fallback>
        </mc:AlternateContent>
      </w:r>
      <w:r>
        <mc:AlternateContent>
          <mc:Choice Requires="wps">
            <w:drawing>
              <wp:anchor distT="0" distB="0" distL="85723" distR="85723" simplePos="0" relativeHeight="2570" behindDoc="0" locked="0" layoutInCell="1" hidden="0" allowOverlap="1">
                <wp:simplePos x="0" y="0"/>
                <wp:positionH relativeFrom="character">
                  <wp:posOffset>2301140</wp:posOffset>
                </wp:positionH>
                <wp:positionV relativeFrom="line">
                  <wp:posOffset>131085</wp:posOffset>
                </wp:positionV>
                <wp:extent cx="116270" cy="131901"/>
                <wp:effectExtent l="0" t="0" r="0" b="0"/>
                <wp:wrapNone/>
                <wp:docPr id="3589" name="对象 3589"/>
                <wp:cNvGraphicFramePr>
                  <a:graphicFrameLocks noChangeAspect="0" noSelect="1"/>
                </wp:cNvGraphicFramePr>
                <a:graphic>
                  <a:graphicData uri="http://schemas.microsoft.com/office/word/2010/wordprocessingInk">
                    <w14:contentPart bwMode="auto" r:id="rId2371">
                      <w14:nvContentPartPr>
                        <w14:cNvContentPartPr/>
                      </w14:nvContentPartPr>
                      <w14:xfrm>
                        <a:off x="0" y="0"/>
                        <a:ext cx="116270" cy="131901"/>
                      </w14:xfrm>
                    </w14:contentPart>
                  </a:graphicData>
                </a:graphic>
              </wp:anchor>
            </w:drawing>
          </mc:Choice>
          <mc:Fallback>
            <w:pict>
              <v:shape type="#_x0000_t75" id="对象 3590" o:spid="_x0000_s3590" fillcolor="#FFFFFF" stroked="t" strokeweight="1.0pt" style="position:absolute;&#10;margin-left:181.1922pt;&#10;margin-top:10.321653pt;&#10;width:9.155123pt;&#10;height:10.385983pt;&#10;z-index:2570;&#10;mso-position-horizontal:absolute;&#10;mso-position-horizontal-relative:char;&#10;mso-position-vertical:absolute;&#10;mso-position-vertical-relative:line;&#10;mso-wrap-distance-left:6.7498426pt;&#10;mso-wrap-distance-right:6.7498426pt;">
                <v:stroke color="#000000"/>
                <v:imagedata r:id="rId2372"/>
                <o:lock selection="t"/>
              </v:shape>
            </w:pict>
          </mc:Fallback>
        </mc:AlternateContent>
      </w:r>
      <w:r>
        <mc:AlternateContent>
          <mc:Choice Requires="wps">
            <w:drawing>
              <wp:anchor distT="0" distB="0" distL="85723" distR="85723" simplePos="0" relativeHeight="2571" behindDoc="0" locked="0" layoutInCell="1" hidden="0" allowOverlap="1">
                <wp:simplePos x="0" y="0"/>
                <wp:positionH relativeFrom="character">
                  <wp:posOffset>2850875</wp:posOffset>
                </wp:positionH>
                <wp:positionV relativeFrom="line">
                  <wp:posOffset>113198</wp:posOffset>
                </wp:positionV>
                <wp:extent cx="60600" cy="85793"/>
                <wp:effectExtent l="0" t="0" r="0" b="0"/>
                <wp:wrapNone/>
                <wp:docPr id="3592" name="对象 3592"/>
                <wp:cNvGraphicFramePr>
                  <a:graphicFrameLocks noChangeAspect="0" noSelect="1"/>
                </wp:cNvGraphicFramePr>
                <a:graphic>
                  <a:graphicData uri="http://schemas.microsoft.com/office/word/2010/wordprocessingInk">
                    <w14:contentPart bwMode="auto" r:id="rId2373">
                      <w14:nvContentPartPr>
                        <w14:cNvContentPartPr/>
                      </w14:nvContentPartPr>
                      <w14:xfrm>
                        <a:off x="0" y="0"/>
                        <a:ext cx="60600" cy="85793"/>
                      </w14:xfrm>
                    </w14:contentPart>
                  </a:graphicData>
                </a:graphic>
              </wp:anchor>
            </w:drawing>
          </mc:Choice>
          <mc:Fallback>
            <w:pict>
              <v:shape type="#_x0000_t75" id="对象 3593" o:spid="_x0000_s3593" fillcolor="#FFFFFF" stroked="t" strokeweight="1.0pt" style="position:absolute;&#10;margin-left:224.47835pt;&#10;margin-top:8.913228pt;&#10;width:4.7717247pt;&#10;height:6.7553544pt;&#10;z-index:2571;&#10;mso-position-horizontal:absolute;&#10;mso-position-horizontal-relative:char;&#10;mso-position-vertical:absolute;&#10;mso-position-vertical-relative:line;&#10;mso-wrap-distance-left:6.7498426pt;&#10;mso-wrap-distance-right:6.7498426pt;">
                <v:stroke color="#000000"/>
                <v:imagedata r:id="rId2374"/>
                <o:lock selection="t"/>
              </v:shape>
            </w:pict>
          </mc:Fallback>
        </mc:AlternateContent>
      </w:r>
      <w:r>
        <mc:AlternateContent>
          <mc:Choice Requires="wps">
            <w:drawing>
              <wp:anchor distT="0" distB="0" distL="85723" distR="85723" simplePos="0" relativeHeight="2572" behindDoc="0" locked="0" layoutInCell="1" hidden="0" allowOverlap="1">
                <wp:simplePos x="0" y="0"/>
                <wp:positionH relativeFrom="character">
                  <wp:posOffset>2515953</wp:posOffset>
                </wp:positionH>
                <wp:positionV relativeFrom="line">
                  <wp:posOffset>112174</wp:posOffset>
                </wp:positionV>
                <wp:extent cx="86684" cy="95859"/>
                <wp:effectExtent l="0" t="0" r="0" b="0"/>
                <wp:wrapNone/>
                <wp:docPr id="3595" name="对象 3595"/>
                <wp:cNvGraphicFramePr>
                  <a:graphicFrameLocks noChangeAspect="0" noSelect="1"/>
                </wp:cNvGraphicFramePr>
                <a:graphic>
                  <a:graphicData uri="http://schemas.microsoft.com/office/word/2010/wordprocessingInk">
                    <w14:contentPart bwMode="auto" r:id="rId2375">
                      <w14:nvContentPartPr>
                        <w14:cNvContentPartPr/>
                      </w14:nvContentPartPr>
                      <w14:xfrm>
                        <a:off x="0" y="0"/>
                        <a:ext cx="86684" cy="95859"/>
                      </w14:xfrm>
                    </w14:contentPart>
                  </a:graphicData>
                </a:graphic>
              </wp:anchor>
            </w:drawing>
          </mc:Choice>
          <mc:Fallback>
            <w:pict>
              <v:shape type="#_x0000_t75" id="对象 3596" o:spid="_x0000_s3596" fillcolor="#FFFFFF" stroked="t" strokeweight="1.0pt" style="position:absolute;&#10;margin-left:198.10652pt;&#10;margin-top:8.832677pt;&#10;width:6.8255186pt;&#10;height:7.548031pt;&#10;z-index:2572;&#10;mso-position-horizontal:absolute;&#10;mso-position-horizontal-relative:char;&#10;mso-position-vertical:absolute;&#10;mso-position-vertical-relative:line;&#10;mso-wrap-distance-left:6.7498426pt;&#10;mso-wrap-distance-right:6.7498426pt;">
                <v:stroke color="#000000"/>
                <v:imagedata r:id="rId2376"/>
                <o:lock selection="t"/>
              </v:shape>
            </w:pict>
          </mc:Fallback>
        </mc:AlternateContent>
      </w:r>
      <w:r>
        <mc:AlternateContent>
          <mc:Choice Requires="wps">
            <w:drawing>
              <wp:anchor distT="0" distB="0" distL="85723" distR="85723" simplePos="0" relativeHeight="2573" behindDoc="0" locked="0" layoutInCell="1" hidden="0" allowOverlap="1">
                <wp:simplePos x="0" y="0"/>
                <wp:positionH relativeFrom="character">
                  <wp:posOffset>2766116</wp:posOffset>
                </wp:positionH>
                <wp:positionV relativeFrom="line">
                  <wp:posOffset>104389</wp:posOffset>
                </wp:positionV>
                <wp:extent cx="222347" cy="153837"/>
                <wp:effectExtent l="0" t="0" r="0" b="0"/>
                <wp:wrapNone/>
                <wp:docPr id="3598" name="对象 3598"/>
                <wp:cNvGraphicFramePr>
                  <a:graphicFrameLocks noChangeAspect="0" noSelect="1"/>
                </wp:cNvGraphicFramePr>
                <a:graphic>
                  <a:graphicData uri="http://schemas.microsoft.com/office/word/2010/wordprocessingInk">
                    <w14:contentPart bwMode="auto" r:id="rId2377">
                      <w14:nvContentPartPr>
                        <w14:cNvContentPartPr/>
                      </w14:nvContentPartPr>
                      <w14:xfrm>
                        <a:off x="0" y="0"/>
                        <a:ext cx="222347" cy="153837"/>
                      </w14:xfrm>
                    </w14:contentPart>
                  </a:graphicData>
                </a:graphic>
              </wp:anchor>
            </w:drawing>
          </mc:Choice>
          <mc:Fallback>
            <w:pict>
              <v:shape type="#_x0000_t75" id="对象 3599" o:spid="_x0000_s3599" fillcolor="#FFFFFF" stroked="t" strokeweight="1.0pt" style="position:absolute;&#10;margin-left:217.80441pt;&#10;margin-top:8.219606pt;&#10;width:17.507637pt;&#10;height:12.11315pt;&#10;z-index:2573;&#10;mso-position-horizontal:absolute;&#10;mso-position-horizontal-relative:char;&#10;mso-position-vertical:absolute;&#10;mso-position-vertical-relative:line;&#10;mso-wrap-distance-left:6.7498426pt;&#10;mso-wrap-distance-right:6.7498426pt;">
                <v:stroke color="#000000"/>
                <v:imagedata r:id="rId2378"/>
                <o:lock selection="t"/>
              </v:shape>
            </w:pict>
          </mc:Fallback>
        </mc:AlternateContent>
      </w:r>
      <w:r>
        <mc:AlternateContent>
          <mc:Choice Requires="wps">
            <w:drawing>
              <wp:anchor distT="0" distB="0" distL="85723" distR="85723" simplePos="0" relativeHeight="2574" behindDoc="0" locked="0" layoutInCell="1" hidden="0" allowOverlap="1">
                <wp:simplePos x="0" y="0"/>
                <wp:positionH relativeFrom="character">
                  <wp:posOffset>2426300</wp:posOffset>
                </wp:positionH>
                <wp:positionV relativeFrom="line">
                  <wp:posOffset>86586</wp:posOffset>
                </wp:positionV>
                <wp:extent cx="62466" cy="152936"/>
                <wp:effectExtent l="0" t="0" r="0" b="0"/>
                <wp:wrapNone/>
                <wp:docPr id="3601" name="对象 3601"/>
                <wp:cNvGraphicFramePr>
                  <a:graphicFrameLocks noChangeAspect="0" noSelect="1"/>
                </wp:cNvGraphicFramePr>
                <a:graphic>
                  <a:graphicData uri="http://schemas.microsoft.com/office/word/2010/wordprocessingInk">
                    <w14:contentPart bwMode="auto" r:id="rId2379">
                      <w14:nvContentPartPr>
                        <w14:cNvContentPartPr/>
                      </w14:nvContentPartPr>
                      <w14:xfrm>
                        <a:off x="0" y="0"/>
                        <a:ext cx="62466" cy="152936"/>
                      </w14:xfrm>
                    </w14:contentPart>
                  </a:graphicData>
                </a:graphic>
              </wp:anchor>
            </w:drawing>
          </mc:Choice>
          <mc:Fallback>
            <w:pict>
              <v:shape type="#_x0000_t75" id="对象 3602" o:spid="_x0000_s3602" fillcolor="#FFFFFF" stroked="t" strokeweight="1.0pt" style="position:absolute;&#10;margin-left:191.04724pt;&#10;margin-top:6.8177953pt;&#10;width:4.918653pt;&#10;height:12.042283pt;&#10;z-index:2574;&#10;mso-position-horizontal:absolute;&#10;mso-position-horizontal-relative:char;&#10;mso-position-vertical:absolute;&#10;mso-position-vertical-relative:line;&#10;mso-wrap-distance-left:6.7498426pt;&#10;mso-wrap-distance-right:6.7498426pt;">
                <v:stroke color="#000000"/>
                <v:imagedata r:id="rId2380"/>
                <o:lock selection="t"/>
              </v:shape>
            </w:pict>
          </mc:Fallback>
        </mc:AlternateContent>
      </w:r>
      <w:r>
        <mc:AlternateContent>
          <mc:Choice Requires="wps">
            <w:drawing>
              <wp:anchor distT="0" distB="0" distL="85723" distR="85723" simplePos="0" relativeHeight="2575" behindDoc="0" locked="0" layoutInCell="1" hidden="0" allowOverlap="1">
                <wp:simplePos x="0" y="0"/>
                <wp:positionH relativeFrom="character">
                  <wp:posOffset>2611445</wp:posOffset>
                </wp:positionH>
                <wp:positionV relativeFrom="line">
                  <wp:posOffset>85860</wp:posOffset>
                </wp:positionV>
                <wp:extent cx="106436" cy="163960"/>
                <wp:effectExtent l="0" t="0" r="0" b="0"/>
                <wp:wrapNone/>
                <wp:docPr id="3604" name="对象 3604"/>
                <wp:cNvGraphicFramePr>
                  <a:graphicFrameLocks noChangeAspect="0" noSelect="1"/>
                </wp:cNvGraphicFramePr>
                <a:graphic>
                  <a:graphicData uri="http://schemas.microsoft.com/office/word/2010/wordprocessingInk">
                    <w14:contentPart bwMode="auto" r:id="rId2381">
                      <w14:nvContentPartPr>
                        <w14:cNvContentPartPr/>
                      </w14:nvContentPartPr>
                      <w14:xfrm>
                        <a:off x="0" y="0"/>
                        <a:ext cx="106436" cy="163960"/>
                      </w14:xfrm>
                    </w14:contentPart>
                  </a:graphicData>
                </a:graphic>
              </wp:anchor>
            </w:drawing>
          </mc:Choice>
          <mc:Fallback>
            <w:pict>
              <v:shape type="#_x0000_t75" id="对象 3605" o:spid="_x0000_s3605" fillcolor="#FFFFFF" stroked="t" strokeweight="1.0pt" style="position:absolute;&#10;margin-left:205.6256pt;&#10;margin-top:6.76063pt;&#10;width:8.380793pt;&#10;height:12.910314pt;&#10;z-index:2575;&#10;mso-position-horizontal:absolute;&#10;mso-position-horizontal-relative:char;&#10;mso-position-vertical:absolute;&#10;mso-position-vertical-relative:line;&#10;mso-wrap-distance-left:6.7498426pt;&#10;mso-wrap-distance-right:6.7498426pt;">
                <v:stroke color="#000000"/>
                <v:imagedata r:id="rId2382"/>
                <o:lock selection="t"/>
              </v:shape>
            </w:pict>
          </mc:Fallback>
        </mc:AlternateContent>
      </w:r>
      <w:r>
        <mc:AlternateContent>
          <mc:Choice Requires="wps">
            <w:drawing>
              <wp:anchor distT="0" distB="0" distL="85723" distR="85723" simplePos="0" relativeHeight="2576" behindDoc="0" locked="0" layoutInCell="1" hidden="0" allowOverlap="1">
                <wp:simplePos x="0" y="0"/>
                <wp:positionH relativeFrom="character">
                  <wp:posOffset>2637252</wp:posOffset>
                </wp:positionH>
                <wp:positionV relativeFrom="line">
                  <wp:posOffset>79321</wp:posOffset>
                </wp:positionV>
                <wp:extent cx="62515" cy="57490"/>
                <wp:effectExtent l="0" t="0" r="0" b="0"/>
                <wp:wrapNone/>
                <wp:docPr id="3607" name="对象 3607"/>
                <wp:cNvGraphicFramePr>
                  <a:graphicFrameLocks noChangeAspect="0" noSelect="1"/>
                </wp:cNvGraphicFramePr>
                <a:graphic>
                  <a:graphicData uri="http://schemas.microsoft.com/office/word/2010/wordprocessingInk">
                    <w14:contentPart bwMode="auto" r:id="rId2383">
                      <w14:nvContentPartPr>
                        <w14:cNvContentPartPr/>
                      </w14:nvContentPartPr>
                      <w14:xfrm>
                        <a:off x="0" y="0"/>
                        <a:ext cx="62515" cy="57490"/>
                      </w14:xfrm>
                    </w14:contentPart>
                  </a:graphicData>
                </a:graphic>
              </wp:anchor>
            </w:drawing>
          </mc:Choice>
          <mc:Fallback>
            <w:pict>
              <v:shape type="#_x0000_t75" id="对象 3608" o:spid="_x0000_s3608" fillcolor="#FFFFFF" stroked="t" strokeweight="1.0pt" style="position:absolute;&#10;margin-left:207.65764pt;&#10;margin-top:6.2457485pt;&#10;width:4.9225097pt;&#10;height:4.5267715pt;&#10;z-index:2576;&#10;mso-position-horizontal:absolute;&#10;mso-position-horizontal-relative:char;&#10;mso-position-vertical:absolute;&#10;mso-position-vertical-relative:line;&#10;mso-wrap-distance-left:6.7498426pt;&#10;mso-wrap-distance-right:6.7498426pt;">
                <v:stroke color="#000000"/>
                <v:imagedata r:id="rId2384"/>
                <o:lock selection="t"/>
              </v:shape>
            </w:pict>
          </mc:Fallback>
        </mc:AlternateContent>
      </w:r>
      <w:r>
        <mc:AlternateContent>
          <mc:Choice Requires="wps">
            <w:drawing>
              <wp:anchor distT="0" distB="0" distL="85723" distR="85723" simplePos="0" relativeHeight="2577" behindDoc="0" locked="0" layoutInCell="1" hidden="0" allowOverlap="1">
                <wp:simplePos x="0" y="0"/>
                <wp:positionH relativeFrom="character">
                  <wp:posOffset>2697043</wp:posOffset>
                </wp:positionH>
                <wp:positionV relativeFrom="line">
                  <wp:posOffset>65647</wp:posOffset>
                </wp:positionV>
                <wp:extent cx="88704" cy="154039"/>
                <wp:effectExtent l="0" t="0" r="0" b="0"/>
                <wp:wrapNone/>
                <wp:docPr id="3610" name="对象 3610"/>
                <wp:cNvGraphicFramePr>
                  <a:graphicFrameLocks noChangeAspect="0" noSelect="1"/>
                </wp:cNvGraphicFramePr>
                <a:graphic>
                  <a:graphicData uri="http://schemas.microsoft.com/office/word/2010/wordprocessingInk">
                    <w14:contentPart bwMode="auto" r:id="rId2385">
                      <w14:nvContentPartPr>
                        <w14:cNvContentPartPr/>
                      </w14:nvContentPartPr>
                      <w14:xfrm>
                        <a:off x="0" y="0"/>
                        <a:ext cx="88704" cy="154039"/>
                      </w14:xfrm>
                    </w14:contentPart>
                  </a:graphicData>
                </a:graphic>
              </wp:anchor>
            </w:drawing>
          </mc:Choice>
          <mc:Fallback>
            <w:pict>
              <v:shape type="#_x0000_t75" id="对象 3611" o:spid="_x0000_s3611" fillcolor="#FFFFFF" stroked="t" strokeweight="1.0pt" style="position:absolute;&#10;margin-left:212.36559pt;&#10;margin-top:5.1691337pt;&#10;width:6.984635pt;&#10;height:12.129055pt;&#10;z-index:2577;&#10;mso-position-horizontal:absolute;&#10;mso-position-horizontal-relative:char;&#10;mso-position-vertical:absolute;&#10;mso-position-vertical-relative:line;&#10;mso-wrap-distance-left:6.7498426pt;&#10;mso-wrap-distance-right:6.7498426pt;">
                <v:stroke color="#000000"/>
                <v:imagedata r:id="rId2386"/>
                <o:lock selection="t"/>
              </v:shape>
            </w:pict>
          </mc:Fallback>
        </mc:AlternateContent>
      </w:r>
      <w:r>
        <mc:AlternateContent>
          <mc:Choice Requires="wps">
            <w:drawing>
              <wp:anchor distT="0" distB="0" distL="85723" distR="85723" simplePos="0" relativeHeight="2578" behindDoc="0" locked="0" layoutInCell="1" hidden="0" allowOverlap="1">
                <wp:simplePos x="0" y="0"/>
                <wp:positionH relativeFrom="character">
                  <wp:posOffset>2783286</wp:posOffset>
                </wp:positionH>
                <wp:positionV relativeFrom="line">
                  <wp:posOffset>42785</wp:posOffset>
                </wp:positionV>
                <wp:extent cx="156284" cy="118178"/>
                <wp:effectExtent l="0" t="0" r="0" b="0"/>
                <wp:wrapNone/>
                <wp:docPr id="3613" name="对象 3613"/>
                <wp:cNvGraphicFramePr>
                  <a:graphicFrameLocks noChangeAspect="0" noSelect="1"/>
                </wp:cNvGraphicFramePr>
                <a:graphic>
                  <a:graphicData uri="http://schemas.microsoft.com/office/word/2010/wordprocessingInk">
                    <w14:contentPart bwMode="auto" r:id="rId2387">
                      <w14:nvContentPartPr>
                        <w14:cNvContentPartPr/>
                      </w14:nvContentPartPr>
                      <w14:xfrm>
                        <a:off x="0" y="0"/>
                        <a:ext cx="156284" cy="118178"/>
                      </w14:xfrm>
                    </w14:contentPart>
                  </a:graphicData>
                </a:graphic>
              </wp:anchor>
            </w:drawing>
          </mc:Choice>
          <mc:Fallback>
            <w:pict>
              <v:shape type="#_x0000_t75" id="对象 3614" o:spid="_x0000_s3614" fillcolor="#FFFFFF" stroked="t" strokeweight="1.0pt" style="position:absolute;&#10;margin-left:219.15637pt;&#10;margin-top:3.3688977pt;&#10;width:12.305827pt;&#10;height:9.305432pt;&#10;z-index:2578;&#10;mso-position-horizontal:absolute;&#10;mso-position-horizontal-relative:char;&#10;mso-position-vertical:absolute;&#10;mso-position-vertical-relative:line;&#10;mso-wrap-distance-left:6.7498426pt;&#10;mso-wrap-distance-right:6.7498426pt;">
                <v:stroke color="#000000"/>
                <v:imagedata r:id="rId2388"/>
                <o:lock selection="t"/>
              </v:shape>
            </w:pict>
          </mc:Fallback>
        </mc:AlternateContent>
      </w:r>
      <w:r>
        <mc:AlternateContent>
          <mc:Choice Requires="wps">
            <w:drawing>
              <wp:anchor distT="0" distB="0" distL="85723" distR="85723" simplePos="0" relativeHeight="2579" behindDoc="0" locked="0" layoutInCell="1" hidden="0" allowOverlap="1">
                <wp:simplePos x="0" y="0"/>
                <wp:positionH relativeFrom="character">
                  <wp:posOffset>2832425</wp:posOffset>
                </wp:positionH>
                <wp:positionV relativeFrom="line">
                  <wp:posOffset>22805</wp:posOffset>
                </wp:positionV>
                <wp:extent cx="81321" cy="30518"/>
                <wp:effectExtent l="0" t="0" r="0" b="0"/>
                <wp:wrapNone/>
                <wp:docPr id="3616" name="对象 3616"/>
                <wp:cNvGraphicFramePr>
                  <a:graphicFrameLocks noChangeAspect="0" noSelect="1"/>
                </wp:cNvGraphicFramePr>
                <a:graphic>
                  <a:graphicData uri="http://schemas.microsoft.com/office/word/2010/wordprocessingInk">
                    <w14:contentPart bwMode="auto" r:id="rId2389">
                      <w14:nvContentPartPr>
                        <w14:cNvContentPartPr/>
                      </w14:nvContentPartPr>
                      <w14:xfrm>
                        <a:off x="0" y="0"/>
                        <a:ext cx="81321" cy="30518"/>
                      </w14:xfrm>
                    </w14:contentPart>
                  </a:graphicData>
                </a:graphic>
              </wp:anchor>
            </w:drawing>
          </mc:Choice>
          <mc:Fallback>
            <w:pict>
              <v:shape type="#_x0000_t75" id="对象 3617" o:spid="_x0000_s3617" fillcolor="#FFFFFF" stroked="t" strokeweight="1.0pt" style="position:absolute;&#10;margin-left:223.02565pt;&#10;margin-top:1.7956694pt;&#10;width:6.403238pt;&#10;height:2.402992pt;&#10;z-index:2579;&#10;mso-position-horizontal:absolute;&#10;mso-position-horizontal-relative:char;&#10;mso-position-vertical:absolute;&#10;mso-position-vertical-relative:line;&#10;mso-wrap-distance-left:6.7498426pt;&#10;mso-wrap-distance-right:6.7498426pt;">
                <v:stroke color="#000000"/>
                <v:imagedata r:id="rId2390"/>
                <o:lock selection="t"/>
              </v:shape>
            </w:pict>
          </mc:Fallback>
        </mc:AlternateContent>
      </w:r>
      <w:r>
        <mc:AlternateContent>
          <mc:Choice Requires="wps">
            <w:drawing>
              <wp:anchor distT="0" distB="0" distL="85723" distR="85723" simplePos="0" relativeHeight="2580" behindDoc="0" locked="0" layoutInCell="1" hidden="0" allowOverlap="1">
                <wp:simplePos x="0" y="0"/>
                <wp:positionH relativeFrom="character">
                  <wp:posOffset>2401951</wp:posOffset>
                </wp:positionH>
                <wp:positionV relativeFrom="line">
                  <wp:posOffset>15725</wp:posOffset>
                </wp:positionV>
                <wp:extent cx="140604" cy="146174"/>
                <wp:effectExtent l="0" t="0" r="0" b="0"/>
                <wp:wrapNone/>
                <wp:docPr id="3619" name="对象 3619"/>
                <wp:cNvGraphicFramePr>
                  <a:graphicFrameLocks noChangeAspect="0" noSelect="1"/>
                </wp:cNvGraphicFramePr>
                <a:graphic>
                  <a:graphicData uri="http://schemas.microsoft.com/office/word/2010/wordprocessingInk">
                    <w14:contentPart bwMode="auto" r:id="rId2391">
                      <w14:nvContentPartPr>
                        <w14:cNvContentPartPr/>
                      </w14:nvContentPartPr>
                      <w14:xfrm>
                        <a:off x="0" y="0"/>
                        <a:ext cx="140604" cy="146174"/>
                      </w14:xfrm>
                    </w14:contentPart>
                  </a:graphicData>
                </a:graphic>
              </wp:anchor>
            </w:drawing>
          </mc:Choice>
          <mc:Fallback>
            <w:pict>
              <v:shape type="#_x0000_t75" id="对象 3620" o:spid="_x0000_s3620" fillcolor="#FFFFFF" stroked="t" strokeweight="1.0pt" style="position:absolute;&#10;margin-left:189.13pt;&#10;margin-top:1.2382677pt;&#10;width:11.071189pt;&#10;height:11.509765pt;&#10;z-index:2580;&#10;mso-position-horizontal:absolute;&#10;mso-position-horizontal-relative:char;&#10;mso-position-vertical:absolute;&#10;mso-position-vertical-relative:line;&#10;mso-wrap-distance-left:6.7498426pt;&#10;mso-wrap-distance-right:6.7498426pt;">
                <v:stroke color="#000000"/>
                <v:imagedata r:id="rId2392"/>
                <o:lock selection="t"/>
              </v:shape>
            </w:pict>
          </mc:Fallback>
        </mc:AlternateContent>
      </w:r>
      <w:r>
        <mc:AlternateContent>
          <mc:Choice Requires="wps">
            <w:drawing>
              <wp:anchor distT="0" distB="0" distL="85723" distR="85723" simplePos="0" relativeHeight="2581" behindDoc="0" locked="0" layoutInCell="1" hidden="0" allowOverlap="1">
                <wp:simplePos x="0" y="0"/>
                <wp:positionH relativeFrom="character">
                  <wp:posOffset>2695087</wp:posOffset>
                </wp:positionH>
                <wp:positionV relativeFrom="line">
                  <wp:posOffset>8899</wp:posOffset>
                </wp:positionV>
                <wp:extent cx="90062" cy="137063"/>
                <wp:effectExtent l="0" t="0" r="0" b="0"/>
                <wp:wrapNone/>
                <wp:docPr id="3622" name="对象 3622"/>
                <wp:cNvGraphicFramePr>
                  <a:graphicFrameLocks noChangeAspect="0" noSelect="1"/>
                </wp:cNvGraphicFramePr>
                <a:graphic>
                  <a:graphicData uri="http://schemas.microsoft.com/office/word/2010/wordprocessingInk">
                    <w14:contentPart bwMode="auto" r:id="rId2393">
                      <w14:nvContentPartPr>
                        <w14:cNvContentPartPr/>
                      </w14:nvContentPartPr>
                      <w14:xfrm>
                        <a:off x="0" y="0"/>
                        <a:ext cx="90062" cy="137063"/>
                      </w14:xfrm>
                    </w14:contentPart>
                  </a:graphicData>
                </a:graphic>
              </wp:anchor>
            </w:drawing>
          </mc:Choice>
          <mc:Fallback>
            <w:pict>
              <v:shape type="#_x0000_t75" id="对象 3623" o:spid="_x0000_s3623" fillcolor="#FFFFFF" stroked="t" strokeweight="1.0pt" style="position:absolute;&#10;margin-left:212.2116pt;&#10;margin-top:0.7007087pt;&#10;width:7.0914984pt;&#10;height:10.792362pt;&#10;z-index:2581;&#10;mso-position-horizontal:absolute;&#10;mso-position-horizontal-relative:char;&#10;mso-position-vertical:absolute;&#10;mso-position-vertical-relative:line;&#10;mso-wrap-distance-left:6.7498426pt;&#10;mso-wrap-distance-right:6.7498426pt;">
                <v:stroke color="#000000"/>
                <v:imagedata r:id="rId2394"/>
                <o:lock selection="t"/>
              </v:shape>
            </w:pict>
          </mc:Fallback>
        </mc:AlternateContent>
      </w:r>
      <w:r>
        <mc:AlternateContent>
          <mc:Choice Requires="wps">
            <w:drawing>
              <wp:anchor distT="0" distB="0" distL="85723" distR="85723" simplePos="0" relativeHeight="2582" behindDoc="0" locked="0" layoutInCell="1" hidden="0" allowOverlap="1">
                <wp:simplePos x="0" y="0"/>
                <wp:positionH relativeFrom="character">
                  <wp:posOffset>2627186</wp:posOffset>
                </wp:positionH>
                <wp:positionV relativeFrom="line">
                  <wp:posOffset>-14475</wp:posOffset>
                </wp:positionV>
                <wp:extent cx="76125" cy="119523"/>
                <wp:effectExtent l="0" t="0" r="0" b="0"/>
                <wp:wrapNone/>
                <wp:docPr id="3625" name="对象 3625"/>
                <wp:cNvGraphicFramePr>
                  <a:graphicFrameLocks noChangeAspect="0" noSelect="1"/>
                </wp:cNvGraphicFramePr>
                <a:graphic>
                  <a:graphicData uri="http://schemas.microsoft.com/office/word/2010/wordprocessingInk">
                    <w14:contentPart bwMode="auto" r:id="rId2395">
                      <w14:nvContentPartPr>
                        <w14:cNvContentPartPr/>
                      </w14:nvContentPartPr>
                      <w14:xfrm>
                        <a:off x="0" y="0"/>
                        <a:ext cx="76125" cy="119523"/>
                      </w14:xfrm>
                    </w14:contentPart>
                  </a:graphicData>
                </a:graphic>
              </wp:anchor>
            </w:drawing>
          </mc:Choice>
          <mc:Fallback>
            <w:pict>
              <v:shape type="#_x0000_t75" id="对象 3626" o:spid="_x0000_s3626" fillcolor="#FFFFFF" stroked="t" strokeweight="1.0pt" style="position:absolute;&#10;margin-left:206.86504pt;&#10;margin-top:-1.1397638pt;&#10;width:5.9940953pt;&#10;height:9.41126pt;&#10;z-index:2582;&#10;mso-position-horizontal:absolute;&#10;mso-position-horizontal-relative:char;&#10;mso-position-vertical:absolute;&#10;mso-position-vertical-relative:line;&#10;mso-wrap-distance-left:6.7498426pt;&#10;mso-wrap-distance-right:6.7498426pt;">
                <v:stroke color="#000000"/>
                <v:imagedata r:id="rId2396"/>
                <o:lock selection="t"/>
              </v:shape>
            </w:pict>
          </mc:Fallback>
        </mc:AlternateContent>
      </w:r>
      <w:r>
        <mc:AlternateContent>
          <mc:Choice Requires="wps">
            <w:drawing>
              <wp:anchor distT="0" distB="0" distL="85723" distR="85723" simplePos="0" relativeHeight="2583" behindDoc="0" locked="0" layoutInCell="1" hidden="0" allowOverlap="1">
                <wp:simplePos x="0" y="0"/>
                <wp:positionH relativeFrom="character">
                  <wp:posOffset>2306450</wp:posOffset>
                </wp:positionH>
                <wp:positionV relativeFrom="line">
                  <wp:posOffset>-25088</wp:posOffset>
                </wp:positionV>
                <wp:extent cx="129102" cy="170424"/>
                <wp:effectExtent l="0" t="0" r="0" b="0"/>
                <wp:wrapNone/>
                <wp:docPr id="3628" name="对象 3628"/>
                <wp:cNvGraphicFramePr>
                  <a:graphicFrameLocks noChangeAspect="0" noSelect="1"/>
                </wp:cNvGraphicFramePr>
                <a:graphic>
                  <a:graphicData uri="http://schemas.microsoft.com/office/word/2010/wordprocessingInk">
                    <w14:contentPart bwMode="auto" r:id="rId2397">
                      <w14:nvContentPartPr>
                        <w14:cNvContentPartPr/>
                      </w14:nvContentPartPr>
                      <w14:xfrm>
                        <a:off x="0" y="0"/>
                        <a:ext cx="129102" cy="170424"/>
                      </w14:xfrm>
                    </w14:contentPart>
                  </a:graphicData>
                </a:graphic>
              </wp:anchor>
            </w:drawing>
          </mc:Choice>
          <mc:Fallback>
            <w:pict>
              <v:shape type="#_x0000_t75" id="对象 3629" o:spid="_x0000_s3629" fillcolor="#FFFFFF" stroked="t" strokeweight="1.0pt" style="position:absolute;&#10;margin-left:181.61023pt;&#10;margin-top:-1.9754331pt;&#10;width:10.165518pt;&#10;height:13.419212pt;&#10;z-index:2583;&#10;mso-position-horizontal:absolute;&#10;mso-position-horizontal-relative:char;&#10;mso-position-vertical:absolute;&#10;mso-position-vertical-relative:line;&#10;mso-wrap-distance-left:6.7498426pt;&#10;mso-wrap-distance-right:6.7498426pt;">
                <v:stroke color="#000000"/>
                <v:imagedata r:id="rId2398"/>
                <o:lock selection="t"/>
              </v:shape>
            </w:pict>
          </mc:Fallback>
        </mc:AlternateContent>
      </w:r>
      <w:r>
        <mc:AlternateContent>
          <mc:Choice Requires="wps">
            <w:drawing>
              <wp:anchor distT="0" distB="0" distL="85723" distR="85723" simplePos="0" relativeHeight="2584" behindDoc="0" locked="0" layoutInCell="1" hidden="0" allowOverlap="1">
                <wp:simplePos x="0" y="0"/>
                <wp:positionH relativeFrom="character">
                  <wp:posOffset>2353560</wp:posOffset>
                </wp:positionH>
                <wp:positionV relativeFrom="line">
                  <wp:posOffset>-32361</wp:posOffset>
                </wp:positionV>
                <wp:extent cx="17463" cy="21521"/>
                <wp:effectExtent l="0" t="0" r="0" b="0"/>
                <wp:wrapNone/>
                <wp:docPr id="3631" name="对象 3631"/>
                <wp:cNvGraphicFramePr>
                  <a:graphicFrameLocks noChangeAspect="0" noSelect="1"/>
                </wp:cNvGraphicFramePr>
                <a:graphic>
                  <a:graphicData uri="http://schemas.microsoft.com/office/word/2010/wordprocessingInk">
                    <w14:contentPart bwMode="auto" r:id="rId2399">
                      <w14:nvContentPartPr>
                        <w14:cNvContentPartPr/>
                      </w14:nvContentPartPr>
                      <w14:xfrm>
                        <a:off x="0" y="0"/>
                        <a:ext cx="17463" cy="21521"/>
                      </w14:xfrm>
                    </w14:contentPart>
                  </a:graphicData>
                </a:graphic>
              </wp:anchor>
            </w:drawing>
          </mc:Choice>
          <mc:Fallback>
            <w:pict>
              <v:shape type="#_x0000_t75" id="对象 3632" o:spid="_x0000_s3632" fillcolor="#FFFFFF" stroked="t" strokeweight="1.0pt" style="position:absolute;&#10;margin-left:185.31969pt;&#10;margin-top:-2.548189pt;&#10;width:1.3750439pt;&#10;height:1.6945671pt;&#10;z-index:2584;&#10;mso-position-horizontal:absolute;&#10;mso-position-horizontal-relative:char;&#10;mso-position-vertical:absolute;&#10;mso-position-vertical-relative:line;&#10;mso-wrap-distance-left:6.7498426pt;&#10;mso-wrap-distance-right:6.7498426pt;">
                <v:stroke color="#000000"/>
                <v:imagedata r:id="rId2400"/>
                <o:lock selection="t"/>
              </v:shape>
            </w:pict>
          </mc:Fallback>
        </mc:AlternateContent>
      </w:r>
      <w:r>
        <mc:AlternateContent>
          <mc:Choice Requires="wps">
            <w:drawing>
              <wp:anchor distT="0" distB="0" distL="85723" distR="85723" simplePos="0" relativeHeight="2585" behindDoc="0" locked="0" layoutInCell="1" hidden="0" allowOverlap="1">
                <wp:simplePos x="0" y="0"/>
                <wp:positionH relativeFrom="character">
                  <wp:posOffset>2813850</wp:posOffset>
                </wp:positionH>
                <wp:positionV relativeFrom="line">
                  <wp:posOffset>-41868</wp:posOffset>
                </wp:positionV>
                <wp:extent cx="102002" cy="124630"/>
                <wp:effectExtent l="0" t="0" r="0" b="0"/>
                <wp:wrapNone/>
                <wp:docPr id="3634" name="对象 3634"/>
                <wp:cNvGraphicFramePr>
                  <a:graphicFrameLocks noChangeAspect="0" noSelect="1"/>
                </wp:cNvGraphicFramePr>
                <a:graphic>
                  <a:graphicData uri="http://schemas.microsoft.com/office/word/2010/wordprocessingInk">
                    <w14:contentPart bwMode="auto" r:id="rId2401">
                      <w14:nvContentPartPr>
                        <w14:cNvContentPartPr/>
                      </w14:nvContentPartPr>
                      <w14:xfrm>
                        <a:off x="0" y="0"/>
                        <a:ext cx="102002" cy="124630"/>
                      </w14:xfrm>
                    </w14:contentPart>
                  </a:graphicData>
                </a:graphic>
              </wp:anchor>
            </w:drawing>
          </mc:Choice>
          <mc:Fallback>
            <w:pict>
              <v:shape type="#_x0000_t75" id="对象 3635" o:spid="_x0000_s3635" fillcolor="#FFFFFF" stroked="t" strokeweight="1.0pt" style="position:absolute;&#10;margin-left:221.56299pt;&#10;margin-top:-3.2966928pt;&#10;width:8.031662pt;&#10;height:9.813386pt;&#10;z-index:2585;&#10;mso-position-horizontal:absolute;&#10;mso-position-horizontal-relative:char;&#10;mso-position-vertical:absolute;&#10;mso-position-vertical-relative:line;&#10;mso-wrap-distance-left:6.7498426pt;&#10;mso-wrap-distance-right:6.7498426pt;">
                <v:stroke color="#000000"/>
                <v:imagedata r:id="rId2402"/>
                <o:lock selection="t"/>
              </v:shape>
            </w:pict>
          </mc:Fallback>
        </mc:AlternateContent>
      </w:r>
      <w:r>
        <mc:AlternateContent>
          <mc:Choice Requires="wps">
            <w:drawing>
              <wp:anchor distT="0" distB="0" distL="85723" distR="85723" simplePos="0" relativeHeight="2586" behindDoc="0" locked="0" layoutInCell="1" hidden="0" allowOverlap="1">
                <wp:simplePos x="0" y="0"/>
                <wp:positionH relativeFrom="character">
                  <wp:posOffset>-45937</wp:posOffset>
                </wp:positionH>
                <wp:positionV relativeFrom="line">
                  <wp:posOffset>2536</wp:posOffset>
                </wp:positionV>
                <wp:extent cx="33615" cy="173011"/>
                <wp:effectExtent l="0" t="0" r="0" b="0"/>
                <wp:wrapNone/>
                <wp:docPr id="3637" name="对象 3637"/>
                <wp:cNvGraphicFramePr>
                  <a:graphicFrameLocks noChangeAspect="0" noSelect="1"/>
                </wp:cNvGraphicFramePr>
                <a:graphic>
                  <a:graphicData uri="http://schemas.microsoft.com/office/word/2010/wordprocessingInk">
                    <w14:contentPart bwMode="auto" r:id="rId2403">
                      <w14:nvContentPartPr>
                        <w14:cNvContentPartPr/>
                      </w14:nvContentPartPr>
                      <w14:xfrm>
                        <a:off x="0" y="0"/>
                        <a:ext cx="33615" cy="173011"/>
                      </w14:xfrm>
                    </w14:contentPart>
                  </a:graphicData>
                </a:graphic>
              </wp:anchor>
            </w:drawing>
          </mc:Choice>
          <mc:Fallback>
            <w:pict>
              <v:shape type="#_x0000_t75" id="对象 3638" o:spid="_x0000_s3638" fillcolor="#FFFFFF" stroked="t" strokeweight="1.0pt" style="position:absolute;&#10;margin-left:-3.6170864pt;&#10;margin-top:0.19976377pt;&#10;width:2.646929pt;&#10;height:13.622913pt;&#10;z-index:2586;&#10;mso-position-horizontal:absolute;&#10;mso-position-horizontal-relative:char;&#10;mso-position-vertical:absolute;&#10;mso-position-vertical-relative:line;&#10;mso-wrap-distance-left:6.7498426pt;&#10;mso-wrap-distance-right:6.7498426pt;">
                <v:stroke color="#000000"/>
                <v:imagedata r:id="rId2404"/>
                <o:lock selection="t"/>
              </v:shape>
            </w:pict>
          </mc:Fallback>
        </mc:AlternateContent>
      </w:r>
      <w:r>
        <mc:AlternateContent>
          <mc:Choice Requires="wps">
            <w:drawing>
              <wp:anchor distT="0" distB="0" distL="85723" distR="85723" simplePos="0" relativeHeight="2587" behindDoc="0" locked="0" layoutInCell="1" hidden="0" allowOverlap="1">
                <wp:simplePos x="0" y="0"/>
                <wp:positionH relativeFrom="character">
                  <wp:posOffset>6526</wp:posOffset>
                </wp:positionH>
                <wp:positionV relativeFrom="line">
                  <wp:posOffset>-46463</wp:posOffset>
                </wp:positionV>
                <wp:extent cx="41610" cy="48681"/>
                <wp:effectExtent l="0" t="0" r="0" b="0"/>
                <wp:wrapNone/>
                <wp:docPr id="3640" name="对象 3640"/>
                <wp:cNvGraphicFramePr>
                  <a:graphicFrameLocks noChangeAspect="0" noSelect="1"/>
                </wp:cNvGraphicFramePr>
                <a:graphic>
                  <a:graphicData uri="http://schemas.microsoft.com/office/word/2010/wordprocessingInk">
                    <w14:contentPart bwMode="auto" r:id="rId2405">
                      <w14:nvContentPartPr>
                        <w14:cNvContentPartPr/>
                      </w14:nvContentPartPr>
                      <w14:xfrm>
                        <a:off x="0" y="0"/>
                        <a:ext cx="41610" cy="48681"/>
                      </w14:xfrm>
                    </w14:contentPart>
                  </a:graphicData>
                </a:graphic>
              </wp:anchor>
            </w:drawing>
          </mc:Choice>
          <mc:Fallback>
            <w:pict>
              <v:shape type="#_x0000_t75" id="对象 3641" o:spid="_x0000_s3641" fillcolor="#FFFFFF" stroked="t" strokeweight="1.0pt" style="position:absolute;&#10;margin-left:0.51385826pt;&#10;margin-top:-3.6585038pt;&#10;width:3.276378pt;&#10;height:3.83315pt;&#10;z-index:2587;&#10;mso-position-horizontal:absolute;&#10;mso-position-horizontal-relative:char;&#10;mso-position-vertical:absolute;&#10;mso-position-vertical-relative:line;&#10;mso-wrap-distance-left:6.7498426pt;&#10;mso-wrap-distance-right:6.7498426pt;">
                <v:stroke color="#000000"/>
                <v:imagedata r:id="rId2406"/>
                <o:lock selection="t"/>
              </v:shape>
            </w:pict>
          </mc:Fallback>
        </mc:AlternateContent>
      </w:r>
      <w:r>
        <mc:AlternateContent>
          <mc:Choice Requires="wps">
            <w:drawing>
              <wp:anchor distT="0" distB="0" distL="85723" distR="85723" simplePos="0" relativeHeight="2588" behindDoc="0" locked="0" layoutInCell="1" hidden="0" allowOverlap="1">
                <wp:simplePos x="0" y="0"/>
                <wp:positionH relativeFrom="character">
                  <wp:posOffset>2994191</wp:posOffset>
                </wp:positionH>
                <wp:positionV relativeFrom="line">
                  <wp:posOffset>40348</wp:posOffset>
                </wp:positionV>
                <wp:extent cx="103561" cy="206190"/>
                <wp:effectExtent l="0" t="0" r="0" b="0"/>
                <wp:wrapNone/>
                <wp:docPr id="3643" name="对象 3643"/>
                <wp:cNvGraphicFramePr>
                  <a:graphicFrameLocks noChangeAspect="0" noSelect="1"/>
                </wp:cNvGraphicFramePr>
                <a:graphic>
                  <a:graphicData uri="http://schemas.microsoft.com/office/word/2010/wordprocessingInk">
                    <w14:contentPart bwMode="auto" r:id="rId2407">
                      <w14:nvContentPartPr>
                        <w14:cNvContentPartPr/>
                      </w14:nvContentPartPr>
                      <w14:xfrm>
                        <a:off x="0" y="0"/>
                        <a:ext cx="103561" cy="206190"/>
                      </w14:xfrm>
                    </w14:contentPart>
                  </a:graphicData>
                </a:graphic>
              </wp:anchor>
            </w:drawing>
          </mc:Choice>
          <mc:Fallback>
            <w:pict>
              <v:shape type="#_x0000_t75" id="对象 3644" o:spid="_x0000_s3644" fillcolor="#FFFFFF" stroked="t" strokeweight="1.0pt" style="position:absolute;&#10;margin-left:235.76308pt;&#10;margin-top:3.177008pt;&#10;width:8.154478pt;&#10;height:16.235434pt;&#10;z-index:2588;&#10;mso-position-horizontal:absolute;&#10;mso-position-horizontal-relative:char;&#10;mso-position-vertical:absolute;&#10;mso-position-vertical-relative:line;&#10;mso-wrap-distance-left:6.7498426pt;&#10;mso-wrap-distance-right:6.7498426pt;">
                <v:stroke color="#000000"/>
                <v:imagedata r:id="rId2408"/>
                <o:lock selection="t"/>
              </v:shape>
            </w:pict>
          </mc:Fallback>
        </mc:AlternateContent>
      </w:r>
      <w:r>
        <mc:AlternateContent>
          <mc:Choice Requires="wps">
            <w:drawing>
              <wp:anchor distT="0" distB="0" distL="85723" distR="85723" simplePos="0" relativeHeight="2589" behindDoc="0" locked="0" layoutInCell="1" hidden="0" allowOverlap="1">
                <wp:simplePos x="0" y="0"/>
                <wp:positionH relativeFrom="character">
                  <wp:posOffset>3057824</wp:posOffset>
                </wp:positionH>
                <wp:positionV relativeFrom="line">
                  <wp:posOffset>-26696</wp:posOffset>
                </wp:positionV>
                <wp:extent cx="152963" cy="291414"/>
                <wp:effectExtent l="0" t="0" r="0" b="0"/>
                <wp:wrapNone/>
                <wp:docPr id="3646" name="对象 3646"/>
                <wp:cNvGraphicFramePr>
                  <a:graphicFrameLocks noChangeAspect="0" noSelect="1"/>
                </wp:cNvGraphicFramePr>
                <a:graphic>
                  <a:graphicData uri="http://schemas.microsoft.com/office/word/2010/wordprocessingInk">
                    <w14:contentPart bwMode="auto" r:id="rId2409">
                      <w14:nvContentPartPr>
                        <w14:cNvContentPartPr/>
                      </w14:nvContentPartPr>
                      <w14:xfrm>
                        <a:off x="0" y="0"/>
                        <a:ext cx="152963" cy="291414"/>
                      </w14:xfrm>
                    </w14:contentPart>
                  </a:graphicData>
                </a:graphic>
              </wp:anchor>
            </w:drawing>
          </mc:Choice>
          <mc:Fallback>
            <w:pict>
              <v:shape type="#_x0000_t75" id="对象 3647" o:spid="_x0000_s3647" fillcolor="#FFFFFF" stroked="t" strokeweight="1.0pt" style="position:absolute;&#10;margin-left:240.77354pt;&#10;margin-top:-2.102126pt;&#10;width:12.044403pt;&#10;height:22.945984pt;&#10;z-index:2589;&#10;mso-position-horizontal:absolute;&#10;mso-position-horizontal-relative:char;&#10;mso-position-vertical:absolute;&#10;mso-position-vertical-relative:line;&#10;mso-wrap-distance-left:6.7498426pt;&#10;mso-wrap-distance-right:6.7498426pt;">
                <v:stroke color="#000000"/>
                <v:imagedata r:id="rId2410"/>
                <o:lock selection="t"/>
              </v:shape>
            </w:pict>
          </mc:Fallback>
        </mc:AlternateContent>
      </w:r>
      <w:r>
        <mc:AlternateContent>
          <mc:Choice Requires="wps">
            <w:drawing>
              <wp:anchor distT="0" distB="0" distL="85723" distR="85723" simplePos="0" relativeHeight="2590" behindDoc="0" locked="0" layoutInCell="1" hidden="0" allowOverlap="1">
                <wp:simplePos x="0" y="0"/>
                <wp:positionH relativeFrom="character">
                  <wp:posOffset>3089088</wp:posOffset>
                </wp:positionH>
                <wp:positionV relativeFrom="line">
                  <wp:posOffset>-49523</wp:posOffset>
                </wp:positionV>
                <wp:extent cx="44900" cy="36739"/>
                <wp:effectExtent l="0" t="0" r="0" b="0"/>
                <wp:wrapNone/>
                <wp:docPr id="3649" name="对象 3649"/>
                <wp:cNvGraphicFramePr>
                  <a:graphicFrameLocks noChangeAspect="0" noSelect="1"/>
                </wp:cNvGraphicFramePr>
                <a:graphic>
                  <a:graphicData uri="http://schemas.microsoft.com/office/word/2010/wordprocessingInk">
                    <w14:contentPart bwMode="auto" r:id="rId2411">
                      <w14:nvContentPartPr>
                        <w14:cNvContentPartPr/>
                      </w14:nvContentPartPr>
                      <w14:xfrm>
                        <a:off x="0" y="0"/>
                        <a:ext cx="44900" cy="36739"/>
                      </w14:xfrm>
                    </w14:contentPart>
                  </a:graphicData>
                </a:graphic>
              </wp:anchor>
            </w:drawing>
          </mc:Choice>
          <mc:Fallback>
            <w:pict>
              <v:shape type="#_x0000_t75" id="对象 3650" o:spid="_x0000_s3650" fillcolor="#FFFFFF" stroked="t" strokeweight="1.0pt" style="position:absolute;&#10;margin-left:243.23528pt;&#10;margin-top:-3.8995273pt;&#10;width:3.5355067pt;&#10;height:2.8928347pt;&#10;z-index:2590;&#10;mso-position-horizontal:absolute;&#10;mso-position-horizontal-relative:char;&#10;mso-position-vertical:absolute;&#10;mso-position-vertical-relative:line;&#10;mso-wrap-distance-left:6.7498426pt;&#10;mso-wrap-distance-right:6.7498426pt;">
                <v:stroke color="#000000"/>
                <v:imagedata r:id="rId2412"/>
                <o:lock selection="t"/>
              </v:shape>
            </w:pict>
          </mc:Fallback>
        </mc:AlternateContent>
      </w:r>
      <w:r>
        <mc:AlternateContent>
          <mc:Choice Requires="wps">
            <w:drawing>
              <wp:anchor distT="0" distB="0" distL="85723" distR="85723" simplePos="0" relativeHeight="2591" behindDoc="0" locked="0" layoutInCell="1" hidden="0" allowOverlap="1">
                <wp:simplePos x="0" y="0"/>
                <wp:positionH relativeFrom="character">
                  <wp:posOffset>3616809</wp:posOffset>
                </wp:positionH>
                <wp:positionV relativeFrom="line">
                  <wp:posOffset>-58397</wp:posOffset>
                </wp:positionV>
                <wp:extent cx="137718" cy="262478"/>
                <wp:effectExtent l="0" t="0" r="0" b="0"/>
                <wp:wrapNone/>
                <wp:docPr id="3652" name="对象 3652"/>
                <wp:cNvGraphicFramePr>
                  <a:graphicFrameLocks noChangeAspect="0" noSelect="1"/>
                </wp:cNvGraphicFramePr>
                <a:graphic>
                  <a:graphicData uri="http://schemas.microsoft.com/office/word/2010/wordprocessingInk">
                    <w14:contentPart bwMode="auto" r:id="rId2413">
                      <w14:nvContentPartPr>
                        <w14:cNvContentPartPr/>
                      </w14:nvContentPartPr>
                      <w14:xfrm>
                        <a:off x="0" y="0"/>
                        <a:ext cx="137718" cy="262478"/>
                      </w14:xfrm>
                    </w14:contentPart>
                  </a:graphicData>
                </a:graphic>
              </wp:anchor>
            </w:drawing>
          </mc:Choice>
          <mc:Fallback>
            <w:pict>
              <v:shape type="#_x0000_t75" id="对象 3653" o:spid="_x0000_s3653" fillcolor="#FFFFFF" stroked="t" strokeweight="1.0pt" style="position:absolute;&#10;margin-left:284.78818pt;&#10;margin-top:-4.598189pt;&#10;width:10.844005pt;&#10;height:20.667559pt;&#10;z-index:2591;&#10;mso-position-horizontal:absolute;&#10;mso-position-horizontal-relative:char;&#10;mso-position-vertical:absolute;&#10;mso-position-vertical-relative:line;&#10;mso-wrap-distance-left:6.7498426pt;&#10;mso-wrap-distance-right:6.7498426pt;">
                <v:stroke color="#000000"/>
                <v:imagedata r:id="rId2414"/>
                <o:lock selection="t"/>
              </v:shape>
            </w:pict>
          </mc:Fallback>
        </mc:AlternateContent>
      </w:r>
      <w:r>
        <mc:AlternateContent>
          <mc:Choice Requires="wps">
            <w:drawing>
              <wp:anchor distT="0" distB="0" distL="85723" distR="85723" simplePos="0" relativeHeight="2592" behindDoc="0" locked="0" layoutInCell="1" hidden="0" allowOverlap="1">
                <wp:simplePos x="0" y="0"/>
                <wp:positionH relativeFrom="character">
                  <wp:posOffset>3802798</wp:posOffset>
                </wp:positionH>
                <wp:positionV relativeFrom="line">
                  <wp:posOffset>129904</wp:posOffset>
                </wp:positionV>
                <wp:extent cx="65874" cy="53670"/>
                <wp:effectExtent l="0" t="0" r="0" b="0"/>
                <wp:wrapNone/>
                <wp:docPr id="3655" name="对象 3655"/>
                <wp:cNvGraphicFramePr>
                  <a:graphicFrameLocks noChangeAspect="0" noSelect="1"/>
                </wp:cNvGraphicFramePr>
                <a:graphic>
                  <a:graphicData uri="http://schemas.microsoft.com/office/word/2010/wordprocessingInk">
                    <w14:contentPart bwMode="auto" r:id="rId2415">
                      <w14:nvContentPartPr>
                        <w14:cNvContentPartPr/>
                      </w14:nvContentPartPr>
                      <w14:xfrm>
                        <a:off x="0" y="0"/>
                        <a:ext cx="65874" cy="53670"/>
                      </w14:xfrm>
                    </w14:contentPart>
                  </a:graphicData>
                </a:graphic>
              </wp:anchor>
            </w:drawing>
          </mc:Choice>
          <mc:Fallback>
            <w:pict>
              <v:shape type="#_x0000_t75" id="对象 3656" o:spid="_x0000_s3656" fillcolor="#FFFFFF" stroked="t" strokeweight="1.0pt" style="position:absolute;&#10;margin-left:299.43292pt;&#10;margin-top:10.228662pt;&#10;width:5.187001pt;&#10;height:4.225985pt;&#10;z-index:2592;&#10;mso-position-horizontal:absolute;&#10;mso-position-horizontal-relative:char;&#10;mso-position-vertical:absolute;&#10;mso-position-vertical-relative:line;&#10;mso-wrap-distance-left:6.7498426pt;&#10;mso-wrap-distance-right:6.7498426pt;">
                <v:stroke color="#000000"/>
                <v:imagedata r:id="rId2416"/>
                <o:lock selection="t"/>
              </v:shape>
            </w:pict>
          </mc:Fallback>
        </mc:AlternateContent>
      </w:r>
      <w:r>
        <mc:AlternateContent>
          <mc:Choice Requires="wps">
            <w:drawing>
              <wp:anchor distT="0" distB="0" distL="85723" distR="85723" simplePos="0" relativeHeight="2593" behindDoc="0" locked="0" layoutInCell="1" hidden="0" allowOverlap="1">
                <wp:simplePos x="0" y="0"/>
                <wp:positionH relativeFrom="character">
                  <wp:posOffset>4221811</wp:posOffset>
                </wp:positionH>
                <wp:positionV relativeFrom="line">
                  <wp:posOffset>98649</wp:posOffset>
                </wp:positionV>
                <wp:extent cx="55173" cy="70153"/>
                <wp:effectExtent l="0" t="0" r="0" b="0"/>
                <wp:wrapNone/>
                <wp:docPr id="3658" name="对象 3658"/>
                <wp:cNvGraphicFramePr>
                  <a:graphicFrameLocks noChangeAspect="0" noSelect="1"/>
                </wp:cNvGraphicFramePr>
                <a:graphic>
                  <a:graphicData uri="http://schemas.microsoft.com/office/word/2010/wordprocessingInk">
                    <w14:contentPart bwMode="auto" r:id="rId2417">
                      <w14:nvContentPartPr>
                        <w14:cNvContentPartPr/>
                      </w14:nvContentPartPr>
                      <w14:xfrm>
                        <a:off x="0" y="0"/>
                        <a:ext cx="55173" cy="70153"/>
                      </w14:xfrm>
                    </w14:contentPart>
                  </a:graphicData>
                </a:graphic>
              </wp:anchor>
            </w:drawing>
          </mc:Choice>
          <mc:Fallback>
            <w:pict>
              <v:shape type="#_x0000_t75" id="对象 3659" o:spid="_x0000_s3659" fillcolor="#FFFFFF" stroked="t" strokeweight="1.0pt" style="position:absolute;&#10;margin-left:332.42606pt;&#10;margin-top:7.7677164pt;&#10;width:4.34434pt;&#10;height:5.523859pt;&#10;z-index:2593;&#10;mso-position-horizontal:absolute;&#10;mso-position-horizontal-relative:char;&#10;mso-position-vertical:absolute;&#10;mso-position-vertical-relative:line;&#10;mso-wrap-distance-left:6.7498426pt;&#10;mso-wrap-distance-right:6.7498426pt;">
                <v:stroke color="#000000"/>
                <v:imagedata r:id="rId2418"/>
                <o:lock selection="t"/>
              </v:shape>
            </w:pict>
          </mc:Fallback>
        </mc:AlternateContent>
      </w:r>
      <w:r>
        <mc:AlternateContent>
          <mc:Choice Requires="wps">
            <w:drawing>
              <wp:anchor distT="0" distB="0" distL="85723" distR="85723" simplePos="0" relativeHeight="2594" behindDoc="0" locked="0" layoutInCell="1" hidden="0" allowOverlap="1">
                <wp:simplePos x="0" y="0"/>
                <wp:positionH relativeFrom="character">
                  <wp:posOffset>4038085</wp:posOffset>
                </wp:positionH>
                <wp:positionV relativeFrom="line">
                  <wp:posOffset>80047</wp:posOffset>
                </wp:positionV>
                <wp:extent cx="91904" cy="124948"/>
                <wp:effectExtent l="0" t="0" r="0" b="0"/>
                <wp:wrapNone/>
                <wp:docPr id="3661" name="对象 3661"/>
                <wp:cNvGraphicFramePr>
                  <a:graphicFrameLocks noChangeAspect="0" noSelect="1"/>
                </wp:cNvGraphicFramePr>
                <a:graphic>
                  <a:graphicData uri="http://schemas.microsoft.com/office/word/2010/wordprocessingInk">
                    <w14:contentPart bwMode="auto" r:id="rId2419">
                      <w14:nvContentPartPr>
                        <w14:cNvContentPartPr/>
                      </w14:nvContentPartPr>
                      <w14:xfrm>
                        <a:off x="0" y="0"/>
                        <a:ext cx="91904" cy="124948"/>
                      </w14:xfrm>
                    </w14:contentPart>
                  </a:graphicData>
                </a:graphic>
              </wp:anchor>
            </w:drawing>
          </mc:Choice>
          <mc:Fallback>
            <w:pict>
              <v:shape type="#_x0000_t75" id="对象 3662" o:spid="_x0000_s3662" fillcolor="#FFFFFF" stroked="t" strokeweight="1.0pt" style="position:absolute;&#10;margin-left:317.95944pt;&#10;margin-top:6.3029137pt;&#10;width:7.2365384pt;&#10;height:9.838426pt;&#10;z-index:2594;&#10;mso-position-horizontal:absolute;&#10;mso-position-horizontal-relative:char;&#10;mso-position-vertical:absolute;&#10;mso-position-vertical-relative:line;&#10;mso-wrap-distance-left:6.7498426pt;&#10;mso-wrap-distance-right:6.7498426pt;">
                <v:stroke color="#000000"/>
                <v:imagedata r:id="rId2420"/>
                <o:lock selection="t"/>
              </v:shape>
            </w:pict>
          </mc:Fallback>
        </mc:AlternateContent>
      </w:r>
      <w:r>
        <mc:AlternateContent>
          <mc:Choice Requires="wps">
            <w:drawing>
              <wp:anchor distT="0" distB="0" distL="85723" distR="85723" simplePos="0" relativeHeight="2595" behindDoc="0" locked="0" layoutInCell="1" hidden="0" allowOverlap="1">
                <wp:simplePos x="0" y="0"/>
                <wp:positionH relativeFrom="character">
                  <wp:posOffset>3744711</wp:posOffset>
                </wp:positionH>
                <wp:positionV relativeFrom="line">
                  <wp:posOffset>79173</wp:posOffset>
                </wp:positionV>
                <wp:extent cx="67707" cy="106925"/>
                <wp:effectExtent l="0" t="0" r="0" b="0"/>
                <wp:wrapNone/>
                <wp:docPr id="3664" name="对象 3664"/>
                <wp:cNvGraphicFramePr>
                  <a:graphicFrameLocks noChangeAspect="0" noSelect="1"/>
                </wp:cNvGraphicFramePr>
                <a:graphic>
                  <a:graphicData uri="http://schemas.microsoft.com/office/word/2010/wordprocessingInk">
                    <w14:contentPart bwMode="auto" r:id="rId2421">
                      <w14:nvContentPartPr>
                        <w14:cNvContentPartPr/>
                      </w14:nvContentPartPr>
                      <w14:xfrm>
                        <a:off x="0" y="0"/>
                        <a:ext cx="67707" cy="106925"/>
                      </w14:xfrm>
                    </w14:contentPart>
                  </a:graphicData>
                </a:graphic>
              </wp:anchor>
            </w:drawing>
          </mc:Choice>
          <mc:Fallback>
            <w:pict>
              <v:shape type="#_x0000_t75" id="对象 3665" o:spid="_x0000_s3665" fillcolor="#FFFFFF" stroked="t" strokeweight="1.0pt" style="position:absolute;&#10;margin-left:294.85913pt;&#10;margin-top:6.2340946pt;&#10;width:5.3312635pt;&#10;height:8.41937pt;&#10;z-index:2595;&#10;mso-position-horizontal:absolute;&#10;mso-position-horizontal-relative:char;&#10;mso-position-vertical:absolute;&#10;mso-position-vertical-relative:line;&#10;mso-wrap-distance-left:6.7498426pt;&#10;mso-wrap-distance-right:6.7498426pt;">
                <v:stroke color="#000000"/>
                <v:imagedata r:id="rId2422"/>
                <o:lock selection="t"/>
              </v:shape>
            </w:pict>
          </mc:Fallback>
        </mc:AlternateContent>
      </w:r>
      <w:r>
        <mc:AlternateContent>
          <mc:Choice Requires="wps">
            <w:drawing>
              <wp:anchor distT="0" distB="0" distL="85723" distR="85723" simplePos="0" relativeHeight="2596" behindDoc="0" locked="0" layoutInCell="1" hidden="0" allowOverlap="1">
                <wp:simplePos x="0" y="0"/>
                <wp:positionH relativeFrom="character">
                  <wp:posOffset>4042738</wp:posOffset>
                </wp:positionH>
                <wp:positionV relativeFrom="line">
                  <wp:posOffset>43631</wp:posOffset>
                </wp:positionV>
                <wp:extent cx="71010" cy="49496"/>
                <wp:effectExtent l="0" t="0" r="0" b="0"/>
                <wp:wrapNone/>
                <wp:docPr id="3667" name="对象 3667"/>
                <wp:cNvGraphicFramePr>
                  <a:graphicFrameLocks noChangeAspect="0" noSelect="1"/>
                </wp:cNvGraphicFramePr>
                <a:graphic>
                  <a:graphicData uri="http://schemas.microsoft.com/office/word/2010/wordprocessingInk">
                    <w14:contentPart bwMode="auto" r:id="rId2423">
                      <w14:nvContentPartPr>
                        <w14:cNvContentPartPr/>
                      </w14:nvContentPartPr>
                      <w14:xfrm>
                        <a:off x="0" y="0"/>
                        <a:ext cx="71010" cy="49496"/>
                      </w14:xfrm>
                    </w14:contentPart>
                  </a:graphicData>
                </a:graphic>
              </wp:anchor>
            </w:drawing>
          </mc:Choice>
          <mc:Fallback>
            <w:pict>
              <v:shape type="#_x0000_t75" id="对象 3668" o:spid="_x0000_s3668" fillcolor="#FFFFFF" stroked="t" strokeweight="1.0pt" style="position:absolute;&#10;margin-left:318.32584pt;&#10;margin-top:3.435512pt;&#10;width:5.5914063pt;&#10;height:3.8974013pt;&#10;z-index:2596;&#10;mso-position-horizontal:absolute;&#10;mso-position-horizontal-relative:char;&#10;mso-position-vertical:absolute;&#10;mso-position-vertical-relative:line;&#10;mso-wrap-distance-left:6.7498426pt;&#10;mso-wrap-distance-right:6.7498426pt;">
                <v:stroke color="#000000"/>
                <v:imagedata r:id="rId2424"/>
                <o:lock selection="t"/>
              </v:shape>
            </w:pict>
          </mc:Fallback>
        </mc:AlternateContent>
      </w:r>
      <w:r>
        <mc:AlternateContent>
          <mc:Choice Requires="wps">
            <w:drawing>
              <wp:anchor distT="0" distB="0" distL="85723" distR="85723" simplePos="0" relativeHeight="2597" behindDoc="0" locked="0" layoutInCell="1" hidden="0" allowOverlap="1">
                <wp:simplePos x="0" y="0"/>
                <wp:positionH relativeFrom="character">
                  <wp:posOffset>4004488</wp:posOffset>
                </wp:positionH>
                <wp:positionV relativeFrom="line">
                  <wp:posOffset>36125</wp:posOffset>
                </wp:positionV>
                <wp:extent cx="67989" cy="107052"/>
                <wp:effectExtent l="0" t="0" r="0" b="0"/>
                <wp:wrapNone/>
                <wp:docPr id="3670" name="对象 3670"/>
                <wp:cNvGraphicFramePr>
                  <a:graphicFrameLocks noChangeAspect="0" noSelect="1"/>
                </wp:cNvGraphicFramePr>
                <a:graphic>
                  <a:graphicData uri="http://schemas.microsoft.com/office/word/2010/wordprocessingInk">
                    <w14:contentPart bwMode="auto" r:id="rId2425">
                      <w14:nvContentPartPr>
                        <w14:cNvContentPartPr/>
                      </w14:nvContentPartPr>
                      <w14:xfrm>
                        <a:off x="0" y="0"/>
                        <a:ext cx="67989" cy="107052"/>
                      </w14:xfrm>
                    </w14:contentPart>
                  </a:graphicData>
                </a:graphic>
              </wp:anchor>
            </w:drawing>
          </mc:Choice>
          <mc:Fallback>
            <w:pict>
              <v:shape type="#_x0000_t75" id="对象 3671" o:spid="_x0000_s3671" fillcolor="#FFFFFF" stroked="t" strokeweight="1.0pt" style="position:absolute;&#10;margin-left:315.31403pt;&#10;margin-top:2.8444881pt;&#10;width:5.3535333pt;&#10;height:8.429292pt;&#10;z-index:2597;&#10;mso-position-horizontal:absolute;&#10;mso-position-horizontal-relative:char;&#10;mso-position-vertical:absolute;&#10;mso-position-vertical-relative:line;&#10;mso-wrap-distance-left:6.7498426pt;&#10;mso-wrap-distance-right:6.7498426pt;">
                <v:stroke color="#000000"/>
                <v:imagedata r:id="rId2426"/>
                <o:lock selection="t"/>
              </v:shape>
            </w:pict>
          </mc:Fallback>
        </mc:AlternateContent>
      </w:r>
      <w:r>
        <mc:AlternateContent>
          <mc:Choice Requires="wps">
            <w:drawing>
              <wp:anchor distT="0" distB="0" distL="85723" distR="85723" simplePos="0" relativeHeight="2598" behindDoc="0" locked="0" layoutInCell="1" hidden="0" allowOverlap="1">
                <wp:simplePos x="0" y="0"/>
                <wp:positionH relativeFrom="character">
                  <wp:posOffset>4151112</wp:posOffset>
                </wp:positionH>
                <wp:positionV relativeFrom="line">
                  <wp:posOffset>34822</wp:posOffset>
                </wp:positionV>
                <wp:extent cx="34157" cy="171974"/>
                <wp:effectExtent l="0" t="0" r="0" b="0"/>
                <wp:wrapNone/>
                <wp:docPr id="3673" name="对象 3673"/>
                <wp:cNvGraphicFramePr>
                  <a:graphicFrameLocks noChangeAspect="0" noSelect="1"/>
                </wp:cNvGraphicFramePr>
                <a:graphic>
                  <a:graphicData uri="http://schemas.microsoft.com/office/word/2010/wordprocessingInk">
                    <w14:contentPart bwMode="auto" r:id="rId2427">
                      <w14:nvContentPartPr>
                        <w14:cNvContentPartPr/>
                      </w14:nvContentPartPr>
                      <w14:xfrm>
                        <a:off x="0" y="0"/>
                        <a:ext cx="34157" cy="171974"/>
                      </w14:xfrm>
                    </w14:contentPart>
                  </a:graphicData>
                </a:graphic>
              </wp:anchor>
            </w:drawing>
          </mc:Choice>
          <mc:Fallback>
            <w:pict>
              <v:shape type="#_x0000_t75" id="对象 3674" o:spid="_x0000_s3674" fillcolor="#FFFFFF" stroked="t" strokeweight="1.0pt" style="position:absolute;&#10;margin-left:326.85922pt;&#10;margin-top:2.7418897pt;&#10;width:2.6895952pt;&#10;height:13.54126pt;&#10;z-index:2598;&#10;mso-position-horizontal:absolute;&#10;mso-position-horizontal-relative:char;&#10;mso-position-vertical:absolute;&#10;mso-position-vertical-relative:line;&#10;mso-wrap-distance-left:6.7498426pt;&#10;mso-wrap-distance-right:6.7498426pt;">
                <v:stroke color="#000000"/>
                <v:imagedata r:id="rId2428"/>
                <o:lock selection="t"/>
              </v:shape>
            </w:pict>
          </mc:Fallback>
        </mc:AlternateContent>
      </w:r>
      <w:r>
        <mc:AlternateContent>
          <mc:Choice Requires="wps">
            <w:drawing>
              <wp:anchor distT="0" distB="0" distL="85723" distR="85723" simplePos="0" relativeHeight="2599" behindDoc="0" locked="0" layoutInCell="1" hidden="0" allowOverlap="1">
                <wp:simplePos x="0" y="0"/>
                <wp:positionH relativeFrom="character">
                  <wp:posOffset>4195176</wp:posOffset>
                </wp:positionH>
                <wp:positionV relativeFrom="line">
                  <wp:posOffset>28487</wp:posOffset>
                </wp:positionV>
                <wp:extent cx="119696" cy="144113"/>
                <wp:effectExtent l="0" t="0" r="0" b="0"/>
                <wp:wrapNone/>
                <wp:docPr id="3676" name="对象 3676"/>
                <wp:cNvGraphicFramePr>
                  <a:graphicFrameLocks noChangeAspect="0" noSelect="1"/>
                </wp:cNvGraphicFramePr>
                <a:graphic>
                  <a:graphicData uri="http://schemas.microsoft.com/office/word/2010/wordprocessingInk">
                    <w14:contentPart bwMode="auto" r:id="rId2429">
                      <w14:nvContentPartPr>
                        <w14:cNvContentPartPr/>
                      </w14:nvContentPartPr>
                      <w14:xfrm>
                        <a:off x="0" y="0"/>
                        <a:ext cx="119696" cy="144113"/>
                      </w14:xfrm>
                    </w14:contentPart>
                  </a:graphicData>
                </a:graphic>
              </wp:anchor>
            </w:drawing>
          </mc:Choice>
          <mc:Fallback>
            <w:pict>
              <v:shape type="#_x0000_t75" id="对象 3677" o:spid="_x0000_s3677" fillcolor="#FFFFFF" stroked="t" strokeweight="1.0pt" style="position:absolute;&#10;margin-left:330.32883pt;&#10;margin-top:2.2431495pt;&#10;width:9.42489pt;&#10;height:11.347558pt;&#10;z-index:2599;&#10;mso-position-horizontal:absolute;&#10;mso-position-horizontal-relative:char;&#10;mso-position-vertical:absolute;&#10;mso-position-vertical-relative:line;&#10;mso-wrap-distance-left:6.7498426pt;&#10;mso-wrap-distance-right:6.7498426pt;">
                <v:stroke color="#000000"/>
                <v:imagedata r:id="rId2430"/>
                <o:lock selection="t"/>
              </v:shape>
            </w:pict>
          </mc:Fallback>
        </mc:AlternateContent>
      </w:r>
      <w:r>
        <mc:AlternateContent>
          <mc:Choice Requires="wps">
            <w:drawing>
              <wp:anchor distT="0" distB="0" distL="85723" distR="85723" simplePos="0" relativeHeight="2600" behindDoc="0" locked="0" layoutInCell="1" hidden="0" allowOverlap="1">
                <wp:simplePos x="0" y="0"/>
                <wp:positionH relativeFrom="character">
                  <wp:posOffset>3905577</wp:posOffset>
                </wp:positionH>
                <wp:positionV relativeFrom="line">
                  <wp:posOffset>26098</wp:posOffset>
                </wp:positionV>
                <wp:extent cx="73199" cy="77542"/>
                <wp:effectExtent l="0" t="0" r="0" b="0"/>
                <wp:wrapNone/>
                <wp:docPr id="3679" name="对象 3679"/>
                <wp:cNvGraphicFramePr>
                  <a:graphicFrameLocks noChangeAspect="0" noSelect="1"/>
                </wp:cNvGraphicFramePr>
                <a:graphic>
                  <a:graphicData uri="http://schemas.microsoft.com/office/word/2010/wordprocessingInk">
                    <w14:contentPart bwMode="auto" r:id="rId2431">
                      <w14:nvContentPartPr>
                        <w14:cNvContentPartPr/>
                      </w14:nvContentPartPr>
                      <w14:xfrm>
                        <a:off x="0" y="0"/>
                        <a:ext cx="73199" cy="77542"/>
                      </w14:xfrm>
                    </w14:contentPart>
                  </a:graphicData>
                </a:graphic>
              </wp:anchor>
            </w:drawing>
          </mc:Choice>
          <mc:Fallback>
            <w:pict>
              <v:shape type="#_x0000_t75" id="对象 3680" o:spid="_x0000_s3680" fillcolor="#FFFFFF" stroked="t" strokeweight="1.0pt" style="position:absolute;&#10;margin-left:307.52576pt;&#10;margin-top:2.0549607pt;&#10;width:5.763706pt;&#10;height:6.10567pt;&#10;z-index:2600;&#10;mso-position-horizontal:absolute;&#10;mso-position-horizontal-relative:char;&#10;mso-position-vertical:absolute;&#10;mso-position-vertical-relative:line;&#10;mso-wrap-distance-left:6.7498426pt;&#10;mso-wrap-distance-right:6.7498426pt;">
                <v:stroke color="#000000"/>
                <v:imagedata r:id="rId2432"/>
                <o:lock selection="t"/>
              </v:shape>
            </w:pict>
          </mc:Fallback>
        </mc:AlternateContent>
      </w:r>
      <w:r>
        <mc:AlternateContent>
          <mc:Choice Requires="wps">
            <w:drawing>
              <wp:anchor distT="0" distB="0" distL="85723" distR="85723" simplePos="0" relativeHeight="2601" behindDoc="0" locked="0" layoutInCell="1" hidden="0" allowOverlap="1">
                <wp:simplePos x="0" y="0"/>
                <wp:positionH relativeFrom="character">
                  <wp:posOffset>3691169</wp:posOffset>
                </wp:positionH>
                <wp:positionV relativeFrom="line">
                  <wp:posOffset>23037</wp:posOffset>
                </wp:positionV>
                <wp:extent cx="75827" cy="187268"/>
                <wp:effectExtent l="0" t="0" r="0" b="0"/>
                <wp:wrapNone/>
                <wp:docPr id="3682" name="对象 3682"/>
                <wp:cNvGraphicFramePr>
                  <a:graphicFrameLocks noChangeAspect="0" noSelect="1"/>
                </wp:cNvGraphicFramePr>
                <a:graphic>
                  <a:graphicData uri="http://schemas.microsoft.com/office/word/2010/wordprocessingInk">
                    <w14:contentPart bwMode="auto" r:id="rId2433">
                      <w14:nvContentPartPr>
                        <w14:cNvContentPartPr/>
                      </w14:nvContentPartPr>
                      <w14:xfrm>
                        <a:off x="0" y="0"/>
                        <a:ext cx="75827" cy="187268"/>
                      </w14:xfrm>
                    </w14:contentPart>
                  </a:graphicData>
                </a:graphic>
              </wp:anchor>
            </w:drawing>
          </mc:Choice>
          <mc:Fallback>
            <w:pict>
              <v:shape type="#_x0000_t75" id="对象 3683" o:spid="_x0000_s3683" fillcolor="#FFFFFF" stroked="t" strokeweight="1.0pt" style="position:absolute;&#10;margin-left:290.64322pt;&#10;margin-top:1.813937pt;&#10;width:5.970635pt;&#10;height:14.745512pt;&#10;z-index:2601;&#10;mso-position-horizontal:absolute;&#10;mso-position-horizontal-relative:char;&#10;mso-position-vertical:absolute;&#10;mso-position-vertical-relative:line;&#10;mso-wrap-distance-left:6.7498426pt;&#10;mso-wrap-distance-right:6.7498426pt;">
                <v:stroke color="#000000"/>
                <v:imagedata r:id="rId2434"/>
                <o:lock selection="t"/>
              </v:shape>
            </w:pict>
          </mc:Fallback>
        </mc:AlternateContent>
      </w:r>
      <w:r>
        <mc:AlternateContent>
          <mc:Choice Requires="wps">
            <w:drawing>
              <wp:anchor distT="0" distB="0" distL="85723" distR="85723" simplePos="0" relativeHeight="2602" behindDoc="0" locked="0" layoutInCell="1" hidden="0" allowOverlap="1">
                <wp:simplePos x="0" y="0"/>
                <wp:positionH relativeFrom="character">
                  <wp:posOffset>4215639</wp:posOffset>
                </wp:positionH>
                <wp:positionV relativeFrom="line">
                  <wp:posOffset>-34864</wp:posOffset>
                </wp:positionV>
                <wp:extent cx="147234" cy="241470"/>
                <wp:effectExtent l="0" t="0" r="0" b="0"/>
                <wp:wrapNone/>
                <wp:docPr id="3685" name="对象 3685"/>
                <wp:cNvGraphicFramePr>
                  <a:graphicFrameLocks noChangeAspect="0" noSelect="1"/>
                </wp:cNvGraphicFramePr>
                <a:graphic>
                  <a:graphicData uri="http://schemas.microsoft.com/office/word/2010/wordprocessingInk">
                    <w14:contentPart bwMode="auto" r:id="rId2435">
                      <w14:nvContentPartPr>
                        <w14:cNvContentPartPr/>
                      </w14:nvContentPartPr>
                      <w14:xfrm>
                        <a:off x="0" y="0"/>
                        <a:ext cx="147234" cy="241470"/>
                      </w14:xfrm>
                    </w14:contentPart>
                  </a:graphicData>
                </a:graphic>
              </wp:anchor>
            </w:drawing>
          </mc:Choice>
          <mc:Fallback>
            <w:pict>
              <v:shape type="#_x0000_t75" id="对象 3686" o:spid="_x0000_s3686" fillcolor="#FFFFFF" stroked="t" strokeweight="1.0pt" style="position:absolute;&#10;margin-left:331.9401pt;&#10;margin-top:-2.7451968pt;&#10;width:11.593307pt;&#10;height:19.013464pt;&#10;z-index:2602;&#10;mso-position-horizontal:absolute;&#10;mso-position-horizontal-relative:char;&#10;mso-position-vertical:absolute;&#10;mso-position-vertical-relative:line;&#10;mso-wrap-distance-left:6.7498426pt;&#10;mso-wrap-distance-right:6.7498426pt;">
                <v:stroke color="#000000"/>
                <v:imagedata r:id="rId2436"/>
                <o:lock selection="t"/>
              </v:shape>
            </w:pict>
          </mc:Fallback>
        </mc:AlternateContent>
      </w:r>
      <w:r>
        <mc:AlternateContent>
          <mc:Choice Requires="wps">
            <w:drawing>
              <wp:anchor distT="0" distB="0" distL="85723" distR="85723" simplePos="0" relativeHeight="2603" behindDoc="0" locked="0" layoutInCell="1" hidden="0" allowOverlap="1">
                <wp:simplePos x="0" y="0"/>
                <wp:positionH relativeFrom="character">
                  <wp:posOffset>4176959</wp:posOffset>
                </wp:positionH>
                <wp:positionV relativeFrom="line">
                  <wp:posOffset>-40306</wp:posOffset>
                </wp:positionV>
                <wp:extent cx="43919" cy="28736"/>
                <wp:effectExtent l="0" t="0" r="0" b="0"/>
                <wp:wrapNone/>
                <wp:docPr id="3688" name="对象 3688"/>
                <wp:cNvGraphicFramePr>
                  <a:graphicFrameLocks noChangeAspect="0" noSelect="1"/>
                </wp:cNvGraphicFramePr>
                <a:graphic>
                  <a:graphicData uri="http://schemas.microsoft.com/office/word/2010/wordprocessingInk">
                    <w14:contentPart bwMode="auto" r:id="rId2437">
                      <w14:nvContentPartPr>
                        <w14:cNvContentPartPr/>
                      </w14:nvContentPartPr>
                      <w14:xfrm>
                        <a:off x="0" y="0"/>
                        <a:ext cx="43919" cy="28736"/>
                      </w14:xfrm>
                    </w14:contentPart>
                  </a:graphicData>
                </a:graphic>
              </wp:anchor>
            </w:drawing>
          </mc:Choice>
          <mc:Fallback>
            <w:pict>
              <v:shape type="#_x0000_t75" id="对象 3689" o:spid="_x0000_s3689" fillcolor="#FFFFFF" stroked="t" strokeweight="1.0pt" style="position:absolute;&#10;margin-left:328.8944pt;&#10;margin-top:-3.1737008pt;&#10;width:3.4582603pt;&#10;height:2.2626772pt;&#10;z-index:2603;&#10;mso-position-horizontal:absolute;&#10;mso-position-horizontal-relative:char;&#10;mso-position-vertical:absolute;&#10;mso-position-vertical-relative:line;&#10;mso-wrap-distance-left:6.7498426pt;&#10;mso-wrap-distance-right:6.7498426pt;">
                <v:stroke color="#000000"/>
                <v:imagedata r:id="rId2438"/>
                <o:lock selection="t"/>
              </v:shape>
            </w:pict>
          </mc:Fallback>
        </mc:AlternateContent>
      </w:r>
      <w:r>
        <mc:AlternateContent>
          <mc:Choice Requires="wps">
            <w:drawing>
              <wp:anchor distT="0" distB="0" distL="85723" distR="85723" simplePos="0" relativeHeight="2604" behindDoc="0" locked="0" layoutInCell="1" hidden="0" allowOverlap="1">
                <wp:simplePos x="0" y="0"/>
                <wp:positionH relativeFrom="character">
                  <wp:posOffset>3992321</wp:posOffset>
                </wp:positionH>
                <wp:positionV relativeFrom="line">
                  <wp:posOffset>-42240</wp:posOffset>
                </wp:positionV>
                <wp:extent cx="153744" cy="148283"/>
                <wp:effectExtent l="0" t="0" r="0" b="0"/>
                <wp:wrapNone/>
                <wp:docPr id="3691" name="对象 3691"/>
                <wp:cNvGraphicFramePr>
                  <a:graphicFrameLocks noChangeAspect="0" noSelect="1"/>
                </wp:cNvGraphicFramePr>
                <a:graphic>
                  <a:graphicData uri="http://schemas.microsoft.com/office/word/2010/wordprocessingInk">
                    <w14:contentPart bwMode="auto" r:id="rId2439">
                      <w14:nvContentPartPr>
                        <w14:cNvContentPartPr/>
                      </w14:nvContentPartPr>
                      <w14:xfrm>
                        <a:off x="0" y="0"/>
                        <a:ext cx="153744" cy="148283"/>
                      </w14:xfrm>
                    </w14:contentPart>
                  </a:graphicData>
                </a:graphic>
              </wp:anchor>
            </w:drawing>
          </mc:Choice>
          <mc:Fallback>
            <w:pict>
              <v:shape type="#_x0000_t75" id="对象 3692" o:spid="_x0000_s3692" fillcolor="#FFFFFF" stroked="t" strokeweight="1.0pt" style="position:absolute;&#10;margin-left:314.356pt;&#10;margin-top:-3.3259845pt;&#10;width:12.105834pt;&#10;height:11.675905pt;&#10;z-index:2604;&#10;mso-position-horizontal:absolute;&#10;mso-position-horizontal-relative:char;&#10;mso-position-vertical:absolute;&#10;mso-position-vertical-relative:line;&#10;mso-wrap-distance-left:6.7498426pt;&#10;mso-wrap-distance-right:6.7498426pt;">
                <v:stroke color="#000000"/>
                <v:imagedata r:id="rId2440"/>
                <o:lock selection="t"/>
              </v:shape>
            </w:pict>
          </mc:Fallback>
        </mc:AlternateContent>
      </w:r>
      <w:r>
        <mc:AlternateContent>
          <mc:Choice Requires="wps">
            <w:drawing>
              <wp:anchor distT="0" distB="0" distL="85723" distR="85723" simplePos="0" relativeHeight="2605" behindDoc="0" locked="0" layoutInCell="1" hidden="0" allowOverlap="1">
                <wp:simplePos x="0" y="0"/>
                <wp:positionH relativeFrom="character">
                  <wp:posOffset>3756352</wp:posOffset>
                </wp:positionH>
                <wp:positionV relativeFrom="line">
                  <wp:posOffset>-52108</wp:posOffset>
                </wp:positionV>
                <wp:extent cx="92624" cy="172065"/>
                <wp:effectExtent l="0" t="0" r="0" b="0"/>
                <wp:wrapNone/>
                <wp:docPr id="3694" name="对象 3694"/>
                <wp:cNvGraphicFramePr>
                  <a:graphicFrameLocks noChangeAspect="0" noSelect="1"/>
                </wp:cNvGraphicFramePr>
                <a:graphic>
                  <a:graphicData uri="http://schemas.microsoft.com/office/word/2010/wordprocessingInk">
                    <w14:contentPart bwMode="auto" r:id="rId2441">
                      <w14:nvContentPartPr>
                        <w14:cNvContentPartPr/>
                      </w14:nvContentPartPr>
                      <w14:xfrm>
                        <a:off x="0" y="0"/>
                        <a:ext cx="92624" cy="172065"/>
                      </w14:xfrm>
                    </w14:contentPart>
                  </a:graphicData>
                </a:graphic>
              </wp:anchor>
            </w:drawing>
          </mc:Choice>
          <mc:Fallback>
            <w:pict>
              <v:shape type="#_x0000_t75" id="对象 3695" o:spid="_x0000_s3695" fillcolor="#FFFFFF" stroked="t" strokeweight="1.0pt" style="position:absolute;&#10;margin-left:295.77582pt;&#10;margin-top:-4.1030707pt;&#10;width:7.2933pt;&#10;height:13.548426pt;&#10;z-index:2605;&#10;mso-position-horizontal:absolute;&#10;mso-position-horizontal-relative:char;&#10;mso-position-vertical:absolute;&#10;mso-position-vertical-relative:line;&#10;mso-wrap-distance-left:6.7498426pt;&#10;mso-wrap-distance-right:6.7498426pt;">
                <v:stroke color="#000000"/>
                <v:imagedata r:id="rId2442"/>
                <o:lock selection="t"/>
              </v:shape>
            </w:pict>
          </mc:Fallback>
        </mc:AlternateContent>
      </w:r>
      <w:r>
        <mc:AlternateContent>
          <mc:Choice Requires="wps">
            <w:drawing>
              <wp:anchor distT="0" distB="0" distL="85723" distR="85723" simplePos="0" relativeHeight="2606" behindDoc="0" locked="0" layoutInCell="1" hidden="0" allowOverlap="1">
                <wp:simplePos x="0" y="0"/>
                <wp:positionH relativeFrom="character">
                  <wp:posOffset>3886910</wp:posOffset>
                </wp:positionH>
                <wp:positionV relativeFrom="line">
                  <wp:posOffset>-54249</wp:posOffset>
                </wp:positionV>
                <wp:extent cx="238534" cy="277942"/>
                <wp:effectExtent l="0" t="0" r="0" b="0"/>
                <wp:wrapNone/>
                <wp:docPr id="3697" name="对象 3697"/>
                <wp:cNvGraphicFramePr>
                  <a:graphicFrameLocks noChangeAspect="0" noSelect="1"/>
                </wp:cNvGraphicFramePr>
                <a:graphic>
                  <a:graphicData uri="http://schemas.microsoft.com/office/word/2010/wordprocessingInk">
                    <w14:contentPart bwMode="auto" r:id="rId2443">
                      <w14:nvContentPartPr>
                        <w14:cNvContentPartPr/>
                      </w14:nvContentPartPr>
                      <w14:xfrm>
                        <a:off x="0" y="0"/>
                        <a:ext cx="238534" cy="277942"/>
                      </w14:xfrm>
                    </w14:contentPart>
                  </a:graphicData>
                </a:graphic>
              </wp:anchor>
            </w:drawing>
          </mc:Choice>
          <mc:Fallback>
            <w:pict>
              <v:shape type="#_x0000_t75" id="对象 3698" o:spid="_x0000_s3698" fillcolor="#FFFFFF" stroked="t" strokeweight="1.0pt" style="position:absolute;&#10;margin-left:306.05597pt;&#10;margin-top:-4.271575pt;&#10;width:18.782215pt;&#10;height:21.885197pt;&#10;z-index:2606;&#10;mso-position-horizontal:absolute;&#10;mso-position-horizontal-relative:char;&#10;mso-position-vertical:absolute;&#10;mso-position-vertical-relative:line;&#10;mso-wrap-distance-left:6.7498426pt;&#10;mso-wrap-distance-right:6.7498426pt;">
                <v:stroke color="#000000"/>
                <v:imagedata r:id="rId2444"/>
                <o:lock selection="t"/>
              </v:shape>
            </w:pict>
          </mc:Fallback>
        </mc:AlternateContent>
      </w:r>
      <w:r>
        <mc:AlternateContent>
          <mc:Choice Requires="wps">
            <w:drawing>
              <wp:anchor distT="0" distB="0" distL="85723" distR="85723" simplePos="0" relativeHeight="2607" behindDoc="0" locked="0" layoutInCell="1" hidden="0" allowOverlap="1">
                <wp:simplePos x="0" y="0"/>
                <wp:positionH relativeFrom="character">
                  <wp:posOffset>4028342</wp:posOffset>
                </wp:positionH>
                <wp:positionV relativeFrom="line">
                  <wp:posOffset>-73122</wp:posOffset>
                </wp:positionV>
                <wp:extent cx="61138" cy="38058"/>
                <wp:effectExtent l="0" t="0" r="0" b="0"/>
                <wp:wrapNone/>
                <wp:docPr id="3700" name="对象 3700"/>
                <wp:cNvGraphicFramePr>
                  <a:graphicFrameLocks noChangeAspect="0" noSelect="1"/>
                </wp:cNvGraphicFramePr>
                <a:graphic>
                  <a:graphicData uri="http://schemas.microsoft.com/office/word/2010/wordprocessingInk">
                    <w14:contentPart bwMode="auto" r:id="rId2445">
                      <w14:nvContentPartPr>
                        <w14:cNvContentPartPr/>
                      </w14:nvContentPartPr>
                      <w14:xfrm>
                        <a:off x="0" y="0"/>
                        <a:ext cx="61138" cy="38058"/>
                      </w14:xfrm>
                    </w14:contentPart>
                  </a:graphicData>
                </a:graphic>
              </wp:anchor>
            </w:drawing>
          </mc:Choice>
          <mc:Fallback>
            <w:pict>
              <v:shape type="#_x0000_t75" id="对象 3701" o:spid="_x0000_s3701" fillcolor="#FFFFFF" stroked="t" strokeweight="1.0pt" style="position:absolute;&#10;margin-left:317.1923pt;&#10;margin-top:-5.757638pt;&#10;width:4.814021pt;&#10;height:2.996693pt;&#10;z-index:2607;&#10;mso-position-horizontal:absolute;&#10;mso-position-horizontal-relative:char;&#10;mso-position-vertical:absolute;&#10;mso-position-vertical-relative:line;&#10;mso-wrap-distance-left:6.7498426pt;&#10;mso-wrap-distance-right:6.7498426pt;">
                <v:stroke color="#000000"/>
                <v:imagedata r:id="rId2446"/>
                <o:lock selection="t"/>
              </v:shape>
            </w:pict>
          </mc:Fallback>
        </mc:AlternateContent>
      </w:r>
      <w:r>
        <mc:AlternateContent>
          <mc:Choice Requires="wps">
            <w:drawing>
              <wp:anchor distT="0" distB="0" distL="85723" distR="85723" simplePos="0" relativeHeight="2608" behindDoc="0" locked="0" layoutInCell="1" hidden="0" allowOverlap="1">
                <wp:simplePos x="0" y="0"/>
                <wp:positionH relativeFrom="character">
                  <wp:posOffset>3874798</wp:posOffset>
                </wp:positionH>
                <wp:positionV relativeFrom="line">
                  <wp:posOffset>-79912</wp:posOffset>
                </wp:positionV>
                <wp:extent cx="124089" cy="139523"/>
                <wp:effectExtent l="0" t="0" r="0" b="0"/>
                <wp:wrapNone/>
                <wp:docPr id="3703" name="对象 3703"/>
                <wp:cNvGraphicFramePr>
                  <a:graphicFrameLocks noChangeAspect="0" noSelect="1"/>
                </wp:cNvGraphicFramePr>
                <a:graphic>
                  <a:graphicData uri="http://schemas.microsoft.com/office/word/2010/wordprocessingInk">
                    <w14:contentPart bwMode="auto" r:id="rId2447">
                      <w14:nvContentPartPr>
                        <w14:cNvContentPartPr/>
                      </w14:nvContentPartPr>
                      <w14:xfrm>
                        <a:off x="0" y="0"/>
                        <a:ext cx="124089" cy="139523"/>
                      </w14:xfrm>
                    </w14:contentPart>
                  </a:graphicData>
                </a:graphic>
              </wp:anchor>
            </w:drawing>
          </mc:Choice>
          <mc:Fallback>
            <w:pict>
              <v:shape type="#_x0000_t75" id="对象 3704" o:spid="_x0000_s3704" fillcolor="#FFFFFF" stroked="t" strokeweight="1.0pt" style="position:absolute;&#10;margin-left:305.1022pt;&#10;margin-top:-6.2922835pt;&#10;width:9.770863pt;&#10;height:10.986063pt;&#10;z-index:2608;&#10;mso-position-horizontal:absolute;&#10;mso-position-horizontal-relative:char;&#10;mso-position-vertical:absolute;&#10;mso-position-vertical-relative:line;&#10;mso-wrap-distance-left:6.7498426pt;&#10;mso-wrap-distance-right:6.7498426pt;">
                <v:stroke color="#000000"/>
                <v:imagedata r:id="rId2448"/>
                <o:lock selection="t"/>
              </v:shape>
            </w:pict>
          </mc:Fallback>
        </mc:AlternateContent>
      </w:r>
      <w:r>
        <mc:AlternateContent>
          <mc:Choice Requires="wps">
            <w:drawing>
              <wp:anchor distT="0" distB="0" distL="85723" distR="85723" simplePos="0" relativeHeight="2609" behindDoc="0" locked="0" layoutInCell="1" hidden="0" allowOverlap="1">
                <wp:simplePos x="0" y="0"/>
                <wp:positionH relativeFrom="character">
                  <wp:posOffset>5298407</wp:posOffset>
                </wp:positionH>
                <wp:positionV relativeFrom="line">
                  <wp:posOffset>169212</wp:posOffset>
                </wp:positionV>
                <wp:extent cx="103177" cy="148137"/>
                <wp:effectExtent l="0" t="0" r="0" b="0"/>
                <wp:wrapNone/>
                <wp:docPr id="3706" name="对象 3706"/>
                <wp:cNvGraphicFramePr>
                  <a:graphicFrameLocks noChangeAspect="0" noSelect="1"/>
                </wp:cNvGraphicFramePr>
                <a:graphic>
                  <a:graphicData uri="http://schemas.microsoft.com/office/word/2010/wordprocessingInk">
                    <w14:contentPart bwMode="auto" r:id="rId2449">
                      <w14:nvContentPartPr>
                        <w14:cNvContentPartPr/>
                      </w14:nvContentPartPr>
                      <w14:xfrm>
                        <a:off x="0" y="0"/>
                        <a:ext cx="103177" cy="148137"/>
                      </w14:xfrm>
                    </w14:contentPart>
                  </a:graphicData>
                </a:graphic>
              </wp:anchor>
            </w:drawing>
          </mc:Choice>
          <mc:Fallback>
            <w:pict>
              <v:shape type="#_x0000_t75" id="对象 3707" o:spid="_x0000_s3707" fillcolor="#FFFFFF" stroked="t" strokeweight="1.0pt" style="position:absolute;&#10;margin-left:417.1974pt;&#10;margin-top:13.32378pt;&#10;width:8.124174pt;&#10;height:11.664409pt;&#10;z-index:2609;&#10;mso-position-horizontal:absolute;&#10;mso-position-horizontal-relative:char;&#10;mso-position-vertical:absolute;&#10;mso-position-vertical-relative:line;&#10;mso-wrap-distance-left:6.7498426pt;&#10;mso-wrap-distance-right:6.7498426pt;">
                <v:stroke color="#000000"/>
                <v:imagedata r:id="rId2450"/>
                <o:lock selection="t"/>
              </v:shape>
            </w:pict>
          </mc:Fallback>
        </mc:AlternateContent>
      </w:r>
      <w:r>
        <mc:AlternateContent>
          <mc:Choice Requires="wps">
            <w:drawing>
              <wp:anchor distT="0" distB="0" distL="85723" distR="85723" simplePos="0" relativeHeight="2610" behindDoc="0" locked="0" layoutInCell="1" hidden="0" allowOverlap="1">
                <wp:simplePos x="0" y="0"/>
                <wp:positionH relativeFrom="character">
                  <wp:posOffset>5189495</wp:posOffset>
                </wp:positionH>
                <wp:positionV relativeFrom="line">
                  <wp:posOffset>131959</wp:posOffset>
                </wp:positionV>
                <wp:extent cx="158589" cy="174421"/>
                <wp:effectExtent l="0" t="0" r="0" b="0"/>
                <wp:wrapNone/>
                <wp:docPr id="3709" name="对象 3709"/>
                <wp:cNvGraphicFramePr>
                  <a:graphicFrameLocks noChangeAspect="0" noSelect="1"/>
                </wp:cNvGraphicFramePr>
                <a:graphic>
                  <a:graphicData uri="http://schemas.microsoft.com/office/word/2010/wordprocessingInk">
                    <w14:contentPart bwMode="auto" r:id="rId2451">
                      <w14:nvContentPartPr>
                        <w14:cNvContentPartPr/>
                      </w14:nvContentPartPr>
                      <w14:xfrm>
                        <a:off x="0" y="0"/>
                        <a:ext cx="158589" cy="174421"/>
                      </w14:xfrm>
                    </w14:contentPart>
                  </a:graphicData>
                </a:graphic>
              </wp:anchor>
            </w:drawing>
          </mc:Choice>
          <mc:Fallback>
            <w:pict>
              <v:shape type="#_x0000_t75" id="对象 3710" o:spid="_x0000_s3710" fillcolor="#FFFFFF" stroked="t" strokeweight="1.0pt" style="position:absolute;&#10;margin-left:408.62164pt;&#10;margin-top:10.390472pt;&#10;width:12.487329pt;&#10;height:13.7340145pt;&#10;z-index:2610;&#10;mso-position-horizontal:absolute;&#10;mso-position-horizontal-relative:char;&#10;mso-position-vertical:absolute;&#10;mso-position-vertical-relative:line;&#10;mso-wrap-distance-left:6.7498426pt;&#10;mso-wrap-distance-right:6.7498426pt;">
                <v:stroke color="#000000"/>
                <v:imagedata r:id="rId2452"/>
                <o:lock selection="t"/>
              </v:shape>
            </w:pict>
          </mc:Fallback>
        </mc:AlternateContent>
      </w:r>
      <w:r>
        <mc:AlternateContent>
          <mc:Choice Requires="wps">
            <w:drawing>
              <wp:anchor distT="0" distB="0" distL="85723" distR="85723" simplePos="0" relativeHeight="2611" behindDoc="0" locked="0" layoutInCell="1" hidden="0" allowOverlap="1">
                <wp:simplePos x="0" y="0"/>
                <wp:positionH relativeFrom="character">
                  <wp:posOffset>5396567</wp:posOffset>
                </wp:positionH>
                <wp:positionV relativeFrom="line">
                  <wp:posOffset>117709</wp:posOffset>
                </wp:positionV>
                <wp:extent cx="105950" cy="207860"/>
                <wp:effectExtent l="0" t="0" r="0" b="0"/>
                <wp:wrapNone/>
                <wp:docPr id="3712" name="对象 3712"/>
                <wp:cNvGraphicFramePr>
                  <a:graphicFrameLocks noChangeAspect="0" noSelect="1"/>
                </wp:cNvGraphicFramePr>
                <a:graphic>
                  <a:graphicData uri="http://schemas.microsoft.com/office/word/2010/wordprocessingInk">
                    <w14:contentPart bwMode="auto" r:id="rId2453">
                      <w14:nvContentPartPr>
                        <w14:cNvContentPartPr/>
                      </w14:nvContentPartPr>
                      <w14:xfrm>
                        <a:off x="0" y="0"/>
                        <a:ext cx="105950" cy="207860"/>
                      </w14:xfrm>
                    </w14:contentPart>
                  </a:graphicData>
                </a:graphic>
              </wp:anchor>
            </w:drawing>
          </mc:Choice>
          <mc:Fallback>
            <w:pict>
              <v:shape type="#_x0000_t75" id="对象 3713" o:spid="_x0000_s3713" fillcolor="#FFFFFF" stroked="t" strokeweight="1.0pt" style="position:absolute;&#10;margin-left:424.9265pt;&#10;margin-top:9.268425pt;&#10;width:8.342525pt;&#10;height:16.36693pt;&#10;z-index:2611;&#10;mso-position-horizontal:absolute;&#10;mso-position-horizontal-relative:char;&#10;mso-position-vertical:absolute;&#10;mso-position-vertical-relative:line;&#10;mso-wrap-distance-left:6.7498426pt;&#10;mso-wrap-distance-right:6.7498426pt;">
                <v:stroke color="#000000"/>
                <v:imagedata r:id="rId2454"/>
                <o:lock selection="t"/>
              </v:shape>
            </w:pict>
          </mc:Fallback>
        </mc:AlternateContent>
      </w:r>
      <w:r>
        <mc:AlternateContent>
          <mc:Choice Requires="wps">
            <w:drawing>
              <wp:anchor distT="0" distB="0" distL="85723" distR="85723" simplePos="0" relativeHeight="2612" behindDoc="0" locked="0" layoutInCell="1" hidden="0" allowOverlap="1">
                <wp:simplePos x="0" y="0"/>
                <wp:positionH relativeFrom="character">
                  <wp:posOffset>5280852</wp:posOffset>
                </wp:positionH>
                <wp:positionV relativeFrom="line">
                  <wp:posOffset>-99548</wp:posOffset>
                </wp:positionV>
                <wp:extent cx="95016" cy="121241"/>
                <wp:effectExtent l="0" t="0" r="0" b="0"/>
                <wp:wrapNone/>
                <wp:docPr id="3715" name="对象 3715"/>
                <wp:cNvGraphicFramePr>
                  <a:graphicFrameLocks noChangeAspect="0" noSelect="1"/>
                </wp:cNvGraphicFramePr>
                <a:graphic>
                  <a:graphicData uri="http://schemas.microsoft.com/office/word/2010/wordprocessingInk">
                    <w14:contentPart bwMode="auto" r:id="rId2455">
                      <w14:nvContentPartPr>
                        <w14:cNvContentPartPr/>
                      </w14:nvContentPartPr>
                      <w14:xfrm>
                        <a:off x="0" y="0"/>
                        <a:ext cx="95016" cy="121241"/>
                      </w14:xfrm>
                    </w14:contentPart>
                  </a:graphicData>
                </a:graphic>
              </wp:anchor>
            </w:drawing>
          </mc:Choice>
          <mc:Fallback>
            <w:pict>
              <v:shape type="#_x0000_t75" id="对象 3716" o:spid="_x0000_s3716" fillcolor="#FFFFFF" stroked="t" strokeweight="1.0pt" style="position:absolute;&#10;margin-left:415.8151pt;&#10;margin-top:-7.8384256pt;&#10;width:7.4815755pt;&#10;height:9.5465355pt;&#10;z-index:2612;&#10;mso-position-horizontal:absolute;&#10;mso-position-horizontal-relative:char;&#10;mso-position-vertical:absolute;&#10;mso-position-vertical-relative:line;&#10;mso-wrap-distance-left:6.7498426pt;&#10;mso-wrap-distance-right:6.7498426pt;">
                <v:stroke color="#000000"/>
                <v:imagedata r:id="rId2456"/>
                <o:lock selection="t"/>
              </v:shape>
            </w:pict>
          </mc:Fallback>
        </mc:AlternateContent>
      </w:r>
      <w:r>
        <mc:AlternateContent>
          <mc:Choice Requires="wps">
            <w:drawing>
              <wp:anchor distT="0" distB="0" distL="85723" distR="85723" simplePos="0" relativeHeight="2613" behindDoc="0" locked="0" layoutInCell="1" hidden="0" allowOverlap="1">
                <wp:simplePos x="0" y="0"/>
                <wp:positionH relativeFrom="character">
                  <wp:posOffset>5397534</wp:posOffset>
                </wp:positionH>
                <wp:positionV relativeFrom="line">
                  <wp:posOffset>-113220</wp:posOffset>
                </wp:positionV>
                <wp:extent cx="80614" cy="127303"/>
                <wp:effectExtent l="0" t="0" r="0" b="0"/>
                <wp:wrapNone/>
                <wp:docPr id="3718" name="对象 3718"/>
                <wp:cNvGraphicFramePr>
                  <a:graphicFrameLocks noChangeAspect="0" noSelect="1"/>
                </wp:cNvGraphicFramePr>
                <a:graphic>
                  <a:graphicData uri="http://schemas.microsoft.com/office/word/2010/wordprocessingInk">
                    <w14:contentPart bwMode="auto" r:id="rId2457">
                      <w14:nvContentPartPr>
                        <w14:cNvContentPartPr/>
                      </w14:nvContentPartPr>
                      <w14:xfrm>
                        <a:off x="0" y="0"/>
                        <a:ext cx="80614" cy="127303"/>
                      </w14:xfrm>
                    </w14:contentPart>
                  </a:graphicData>
                </a:graphic>
              </wp:anchor>
            </w:drawing>
          </mc:Choice>
          <mc:Fallback>
            <w:pict>
              <v:shape type="#_x0000_t75" id="对象 3719" o:spid="_x0000_s3719" fillcolor="#FFFFFF" stroked="t" strokeweight="1.0pt" style="position:absolute;&#10;margin-left:425.0027pt;&#10;margin-top:-8.915039pt;&#10;width:6.3476205pt;&#10;height:10.023858pt;&#10;z-index:2613;&#10;mso-position-horizontal:absolute;&#10;mso-position-horizontal-relative:char;&#10;mso-position-vertical:absolute;&#10;mso-position-vertical-relative:line;&#10;mso-wrap-distance-left:6.7498426pt;&#10;mso-wrap-distance-right:6.7498426pt;">
                <v:stroke color="#000000"/>
                <v:imagedata r:id="rId2458"/>
                <o:lock selection="t"/>
              </v:shape>
            </w:pict>
          </mc:Fallback>
        </mc:AlternateContent>
      </w:r>
      <w:r>
        <mc:AlternateContent>
          <mc:Choice Requires="wps">
            <w:drawing>
              <wp:anchor distT="0" distB="0" distL="85723" distR="85723" simplePos="0" relativeHeight="2614" behindDoc="0" locked="0" layoutInCell="1" hidden="0" allowOverlap="1">
                <wp:simplePos x="0" y="0"/>
                <wp:positionH relativeFrom="character">
                  <wp:posOffset>5202206</wp:posOffset>
                </wp:positionH>
                <wp:positionV relativeFrom="line">
                  <wp:posOffset>-179383</wp:posOffset>
                </wp:positionV>
                <wp:extent cx="95049" cy="191072"/>
                <wp:effectExtent l="0" t="0" r="0" b="0"/>
                <wp:wrapNone/>
                <wp:docPr id="3721" name="对象 3721"/>
                <wp:cNvGraphicFramePr>
                  <a:graphicFrameLocks noChangeAspect="0" noSelect="1"/>
                </wp:cNvGraphicFramePr>
                <a:graphic>
                  <a:graphicData uri="http://schemas.microsoft.com/office/word/2010/wordprocessingInk">
                    <w14:contentPart bwMode="auto" r:id="rId2459">
                      <w14:nvContentPartPr>
                        <w14:cNvContentPartPr/>
                      </w14:nvContentPartPr>
                      <w14:xfrm>
                        <a:off x="0" y="0"/>
                        <a:ext cx="95049" cy="191072"/>
                      </w14:xfrm>
                    </w14:contentPart>
                  </a:graphicData>
                </a:graphic>
              </wp:anchor>
            </w:drawing>
          </mc:Choice>
          <mc:Fallback>
            <w:pict>
              <v:shape type="#_x0000_t75" id="对象 3722" o:spid="_x0000_s3722" fillcolor="#FFFFFF" stroked="t" strokeweight="1.0pt" style="position:absolute;&#10;margin-left:409.62253pt;&#10;margin-top:-14.124645pt;&#10;width:7.4841847pt;&#10;height:15.045039pt;&#10;z-index:2614;&#10;mso-position-horizontal:absolute;&#10;mso-position-horizontal-relative:char;&#10;mso-position-vertical:absolute;&#10;mso-position-vertical-relative:line;&#10;mso-wrap-distance-left:6.7498426pt;&#10;mso-wrap-distance-right:6.7498426pt;">
                <v:stroke color="#000000"/>
                <v:imagedata r:id="rId2460"/>
                <o:lock selection="t"/>
              </v:shape>
            </w:pict>
          </mc:Fallback>
        </mc:AlternateContent>
      </w:r>
      <w:r>
        <mc:AlternateContent>
          <mc:Choice Requires="wps">
            <w:drawing>
              <wp:anchor distT="0" distB="0" distL="85723" distR="85723" simplePos="0" relativeHeight="2615" behindDoc="0" locked="0" layoutInCell="1" hidden="0" allowOverlap="1">
                <wp:simplePos x="0" y="0"/>
                <wp:positionH relativeFrom="character">
                  <wp:posOffset>4612485</wp:posOffset>
                </wp:positionH>
                <wp:positionV relativeFrom="line">
                  <wp:posOffset>167510</wp:posOffset>
                </wp:positionV>
                <wp:extent cx="60057" cy="27962"/>
                <wp:effectExtent l="0" t="0" r="0" b="0"/>
                <wp:wrapNone/>
                <wp:docPr id="3724" name="对象 3724"/>
                <wp:cNvGraphicFramePr>
                  <a:graphicFrameLocks noChangeAspect="0" noSelect="1"/>
                </wp:cNvGraphicFramePr>
                <a:graphic>
                  <a:graphicData uri="http://schemas.microsoft.com/office/word/2010/wordprocessingInk">
                    <w14:contentPart bwMode="auto" r:id="rId2461">
                      <w14:nvContentPartPr>
                        <w14:cNvContentPartPr/>
                      </w14:nvContentPartPr>
                      <w14:xfrm>
                        <a:off x="0" y="0"/>
                        <a:ext cx="60057" cy="27962"/>
                      </w14:xfrm>
                    </w14:contentPart>
                  </a:graphicData>
                </a:graphic>
              </wp:anchor>
            </w:drawing>
          </mc:Choice>
          <mc:Fallback>
            <w:pict>
              <v:shape type="#_x0000_t75" id="对象 3725" o:spid="_x0000_s3725" fillcolor="#FFFFFF" stroked="t" strokeweight="1.0pt" style="position:absolute;&#10;margin-left:363.1878pt;&#10;margin-top:13.189764pt;&#10;width:4.7289014pt;&#10;height:2.2017324pt;&#10;z-index:2615;&#10;mso-position-horizontal:absolute;&#10;mso-position-horizontal-relative:char;&#10;mso-position-vertical:absolute;&#10;mso-position-vertical-relative:line;&#10;mso-wrap-distance-left:6.7498426pt;&#10;mso-wrap-distance-right:6.7498426pt;">
                <v:stroke color="#000000"/>
                <v:imagedata r:id="rId2462"/>
                <o:lock selection="t"/>
              </v:shape>
            </w:pict>
          </mc:Fallback>
        </mc:AlternateContent>
      </w:r>
      <w:r>
        <mc:AlternateContent>
          <mc:Choice Requires="wps">
            <w:drawing>
              <wp:anchor distT="0" distB="0" distL="85723" distR="85723" simplePos="0" relativeHeight="2616" behindDoc="0" locked="0" layoutInCell="1" hidden="0" allowOverlap="1">
                <wp:simplePos x="0" y="0"/>
                <wp:positionH relativeFrom="character">
                  <wp:posOffset>4600867</wp:posOffset>
                </wp:positionH>
                <wp:positionV relativeFrom="line">
                  <wp:posOffset>159734</wp:posOffset>
                </wp:positionV>
                <wp:extent cx="138129" cy="126628"/>
                <wp:effectExtent l="0" t="0" r="0" b="0"/>
                <wp:wrapNone/>
                <wp:docPr id="3727" name="对象 3727"/>
                <wp:cNvGraphicFramePr>
                  <a:graphicFrameLocks noChangeAspect="0" noSelect="1"/>
                </wp:cNvGraphicFramePr>
                <a:graphic>
                  <a:graphicData uri="http://schemas.microsoft.com/office/word/2010/wordprocessingInk">
                    <w14:contentPart bwMode="auto" r:id="rId2463">
                      <w14:nvContentPartPr>
                        <w14:cNvContentPartPr/>
                      </w14:nvContentPartPr>
                      <w14:xfrm>
                        <a:off x="0" y="0"/>
                        <a:ext cx="138129" cy="126628"/>
                      </w14:xfrm>
                    </w14:contentPart>
                  </a:graphicData>
                </a:graphic>
              </wp:anchor>
            </w:drawing>
          </mc:Choice>
          <mc:Fallback>
            <w:pict>
              <v:shape type="#_x0000_t75" id="对象 3728" o:spid="_x0000_s3728" fillcolor="#FFFFFF" stroked="t" strokeweight="1.0pt" style="position:absolute;&#10;margin-left:362.27298pt;&#10;margin-top:12.57748pt;&#10;width:10.876368pt;&#10;height:9.970709pt;&#10;z-index:2616;&#10;mso-position-horizontal:absolute;&#10;mso-position-horizontal-relative:char;&#10;mso-position-vertical:absolute;&#10;mso-position-vertical-relative:line;&#10;mso-wrap-distance-left:6.7498426pt;&#10;mso-wrap-distance-right:6.7498426pt;">
                <v:stroke color="#000000"/>
                <v:imagedata r:id="rId2464"/>
                <o:lock selection="t"/>
              </v:shape>
            </w:pict>
          </mc:Fallback>
        </mc:AlternateContent>
      </w:r>
      <w:r>
        <mc:AlternateContent>
          <mc:Choice Requires="wps">
            <w:drawing>
              <wp:anchor distT="0" distB="0" distL="85723" distR="85723" simplePos="0" relativeHeight="2617" behindDoc="0" locked="0" layoutInCell="1" hidden="0" allowOverlap="1">
                <wp:simplePos x="0" y="0"/>
                <wp:positionH relativeFrom="character">
                  <wp:posOffset>4843838</wp:posOffset>
                </wp:positionH>
                <wp:positionV relativeFrom="line">
                  <wp:posOffset>126267</wp:posOffset>
                </wp:positionV>
                <wp:extent cx="75515" cy="200746"/>
                <wp:effectExtent l="0" t="0" r="0" b="0"/>
                <wp:wrapNone/>
                <wp:docPr id="3730" name="对象 3730"/>
                <wp:cNvGraphicFramePr>
                  <a:graphicFrameLocks noChangeAspect="0" noSelect="1"/>
                </wp:cNvGraphicFramePr>
                <a:graphic>
                  <a:graphicData uri="http://schemas.microsoft.com/office/word/2010/wordprocessingInk">
                    <w14:contentPart bwMode="auto" r:id="rId2465">
                      <w14:nvContentPartPr>
                        <w14:cNvContentPartPr/>
                      </w14:nvContentPartPr>
                      <w14:xfrm>
                        <a:off x="0" y="0"/>
                        <a:ext cx="75515" cy="200746"/>
                      </w14:xfrm>
                    </w14:contentPart>
                  </a:graphicData>
                </a:graphic>
              </wp:anchor>
            </w:drawing>
          </mc:Choice>
          <mc:Fallback>
            <w:pict>
              <v:shape type="#_x0000_t75" id="对象 3731" o:spid="_x0000_s3731" fillcolor="#FFFFFF" stroked="t" strokeweight="1.0pt" style="position:absolute;&#10;margin-left:381.40463pt;&#10;margin-top:9.942284pt;&#10;width:5.9460764pt;&#10;height:15.806771pt;&#10;z-index:2617;&#10;mso-position-horizontal:absolute;&#10;mso-position-horizontal-relative:char;&#10;mso-position-vertical:absolute;&#10;mso-position-vertical-relative:line;&#10;mso-wrap-distance-left:6.7498426pt;&#10;mso-wrap-distance-right:6.7498426pt;">
                <v:stroke color="#000000"/>
                <v:imagedata r:id="rId2466"/>
                <o:lock selection="t"/>
              </v:shape>
            </w:pict>
          </mc:Fallback>
        </mc:AlternateContent>
      </w:r>
      <w:r>
        <mc:AlternateContent>
          <mc:Choice Requires="wps">
            <w:drawing>
              <wp:anchor distT="0" distB="0" distL="85723" distR="85723" simplePos="0" relativeHeight="2618" behindDoc="0" locked="0" layoutInCell="1" hidden="0" allowOverlap="1">
                <wp:simplePos x="0" y="0"/>
                <wp:positionH relativeFrom="character">
                  <wp:posOffset>4617283</wp:posOffset>
                </wp:positionH>
                <wp:positionV relativeFrom="line">
                  <wp:posOffset>126034</wp:posOffset>
                </wp:positionV>
                <wp:extent cx="62410" cy="30535"/>
                <wp:effectExtent l="0" t="0" r="0" b="0"/>
                <wp:wrapNone/>
                <wp:docPr id="3733" name="对象 3733"/>
                <wp:cNvGraphicFramePr>
                  <a:graphicFrameLocks noChangeAspect="0" noSelect="1"/>
                </wp:cNvGraphicFramePr>
                <a:graphic>
                  <a:graphicData uri="http://schemas.microsoft.com/office/word/2010/wordprocessingInk">
                    <w14:contentPart bwMode="auto" r:id="rId2467">
                      <w14:nvContentPartPr>
                        <w14:cNvContentPartPr/>
                      </w14:nvContentPartPr>
                      <w14:xfrm>
                        <a:off x="0" y="0"/>
                        <a:ext cx="62410" cy="30535"/>
                      </w14:xfrm>
                    </w14:contentPart>
                  </a:graphicData>
                </a:graphic>
              </wp:anchor>
            </w:drawing>
          </mc:Choice>
          <mc:Fallback>
            <w:pict>
              <v:shape type="#_x0000_t75" id="对象 3734" o:spid="_x0000_s3734" fillcolor="#FFFFFF" stroked="t" strokeweight="1.0pt" style="position:absolute;&#10;margin-left:363.56558pt;&#10;margin-top:9.923937pt;&#10;width:4.9141784pt;&#10;height:2.4043305pt;&#10;z-index:2618;&#10;mso-position-horizontal:absolute;&#10;mso-position-horizontal-relative:char;&#10;mso-position-vertical:absolute;&#10;mso-position-vertical-relative:line;&#10;mso-wrap-distance-left:6.7498426pt;&#10;mso-wrap-distance-right:6.7498426pt;">
                <v:stroke color="#000000"/>
                <v:imagedata r:id="rId2468"/>
                <o:lock selection="t"/>
              </v:shape>
            </w:pict>
          </mc:Fallback>
        </mc:AlternateContent>
      </w:r>
      <w:r>
        <mc:AlternateContent>
          <mc:Choice Requires="wps">
            <w:drawing>
              <wp:anchor distT="0" distB="0" distL="85723" distR="85723" simplePos="0" relativeHeight="2619" behindDoc="0" locked="0" layoutInCell="1" hidden="0" allowOverlap="1">
                <wp:simplePos x="0" y="0"/>
                <wp:positionH relativeFrom="character">
                  <wp:posOffset>4426619</wp:posOffset>
                </wp:positionH>
                <wp:positionV relativeFrom="line">
                  <wp:posOffset>115802</wp:posOffset>
                </wp:positionV>
                <wp:extent cx="97598" cy="151016"/>
                <wp:effectExtent l="0" t="0" r="0" b="0"/>
                <wp:wrapNone/>
                <wp:docPr id="3736" name="对象 3736"/>
                <wp:cNvGraphicFramePr>
                  <a:graphicFrameLocks noChangeAspect="0" noSelect="1"/>
                </wp:cNvGraphicFramePr>
                <a:graphic>
                  <a:graphicData uri="http://schemas.microsoft.com/office/word/2010/wordprocessingInk">
                    <w14:contentPart bwMode="auto" r:id="rId2469">
                      <w14:nvContentPartPr>
                        <w14:cNvContentPartPr/>
                      </w14:nvContentPartPr>
                      <w14:xfrm>
                        <a:off x="0" y="0"/>
                        <a:ext cx="97598" cy="151016"/>
                      </w14:xfrm>
                    </w14:contentPart>
                  </a:graphicData>
                </a:graphic>
              </wp:anchor>
            </w:drawing>
          </mc:Choice>
          <mc:Fallback>
            <w:pict>
              <v:shape type="#_x0000_t75" id="对象 3737" o:spid="_x0000_s3737" fillcolor="#FFFFFF" stroked="t" strokeweight="1.0pt" style="position:absolute;&#10;margin-left:348.55267pt;&#10;margin-top:9.118268pt;&#10;width:7.6848884pt;&#10;height:11.891024pt;&#10;z-index:2619;&#10;mso-position-horizontal:absolute;&#10;mso-position-horizontal-relative:char;&#10;mso-position-vertical:absolute;&#10;mso-position-vertical-relative:line;&#10;mso-wrap-distance-left:6.7498426pt;&#10;mso-wrap-distance-right:6.7498426pt;">
                <v:stroke color="#000000"/>
                <v:imagedata r:id="rId2470"/>
                <o:lock selection="t"/>
              </v:shape>
            </w:pict>
          </mc:Fallback>
        </mc:AlternateContent>
      </w:r>
      <w:r>
        <mc:AlternateContent>
          <mc:Choice Requires="wps">
            <w:drawing>
              <wp:anchor distT="0" distB="0" distL="85723" distR="85723" simplePos="0" relativeHeight="2620" behindDoc="0" locked="0" layoutInCell="1" hidden="0" allowOverlap="1">
                <wp:simplePos x="0" y="0"/>
                <wp:positionH relativeFrom="character">
                  <wp:posOffset>4511375</wp:posOffset>
                </wp:positionH>
                <wp:positionV relativeFrom="line">
                  <wp:posOffset>110445</wp:posOffset>
                </wp:positionV>
                <wp:extent cx="86130" cy="176177"/>
                <wp:effectExtent l="0" t="0" r="0" b="0"/>
                <wp:wrapNone/>
                <wp:docPr id="3739" name="对象 3739"/>
                <wp:cNvGraphicFramePr>
                  <a:graphicFrameLocks noChangeAspect="0" noSelect="1"/>
                </wp:cNvGraphicFramePr>
                <a:graphic>
                  <a:graphicData uri="http://schemas.microsoft.com/office/word/2010/wordprocessingInk">
                    <w14:contentPart bwMode="auto" r:id="rId2471">
                      <w14:nvContentPartPr>
                        <w14:cNvContentPartPr/>
                      </w14:nvContentPartPr>
                      <w14:xfrm>
                        <a:off x="0" y="0"/>
                        <a:ext cx="86130" cy="176177"/>
                      </w14:xfrm>
                    </w14:contentPart>
                  </a:graphicData>
                </a:graphic>
              </wp:anchor>
            </w:drawing>
          </mc:Choice>
          <mc:Fallback>
            <w:pict>
              <v:shape type="#_x0000_t75" id="对象 3740" o:spid="_x0000_s3740" fillcolor="#FFFFFF" stroked="t" strokeweight="1.0pt" style="position:absolute;&#10;margin-left:355.22638pt;&#10;margin-top:8.696457pt;&#10;width:6.781963pt;&#10;height:13.872205pt;&#10;z-index:2620;&#10;mso-position-horizontal:absolute;&#10;mso-position-horizontal-relative:char;&#10;mso-position-vertical:absolute;&#10;mso-position-vertical-relative:line;&#10;mso-wrap-distance-left:6.7498426pt;&#10;mso-wrap-distance-right:6.7498426pt;">
                <v:stroke color="#000000"/>
                <v:imagedata r:id="rId2472"/>
                <o:lock selection="t"/>
              </v:shape>
            </w:pict>
          </mc:Fallback>
        </mc:AlternateContent>
      </w:r>
      <w:r>
        <mc:AlternateContent>
          <mc:Choice Requires="wps">
            <w:drawing>
              <wp:anchor distT="0" distB="0" distL="85723" distR="85723" simplePos="0" relativeHeight="2621" behindDoc="0" locked="0" layoutInCell="1" hidden="0" allowOverlap="1">
                <wp:simplePos x="0" y="0"/>
                <wp:positionH relativeFrom="character">
                  <wp:posOffset>4813246</wp:posOffset>
                </wp:positionH>
                <wp:positionV relativeFrom="line">
                  <wp:posOffset>103161</wp:posOffset>
                </wp:positionV>
                <wp:extent cx="31326" cy="157285"/>
                <wp:effectExtent l="0" t="0" r="0" b="0"/>
                <wp:wrapNone/>
                <wp:docPr id="3742" name="对象 3742"/>
                <wp:cNvGraphicFramePr>
                  <a:graphicFrameLocks noChangeAspect="0" noSelect="1"/>
                </wp:cNvGraphicFramePr>
                <a:graphic>
                  <a:graphicData uri="http://schemas.microsoft.com/office/word/2010/wordprocessingInk">
                    <w14:contentPart bwMode="auto" r:id="rId2473">
                      <w14:nvContentPartPr>
                        <w14:cNvContentPartPr/>
                      </w14:nvContentPartPr>
                      <w14:xfrm>
                        <a:off x="0" y="0"/>
                        <a:ext cx="31326" cy="157285"/>
                      </w14:xfrm>
                    </w14:contentPart>
                  </a:graphicData>
                </a:graphic>
              </wp:anchor>
            </w:drawing>
          </mc:Choice>
          <mc:Fallback>
            <w:pict>
              <v:shape type="#_x0000_t75" id="对象 3743" o:spid="_x0000_s3743" fillcolor="#FFFFFF" stroked="t" strokeweight="1.0pt" style="position:absolute;&#10;margin-left:378.99576pt;&#10;margin-top:8.122913pt;&#10;width:2.4666905pt;&#10;height:12.384647pt;&#10;z-index:2621;&#10;mso-position-horizontal:absolute;&#10;mso-position-horizontal-relative:char;&#10;mso-position-vertical:absolute;&#10;mso-position-vertical-relative:line;&#10;mso-wrap-distance-left:6.7498426pt;&#10;mso-wrap-distance-right:6.7498426pt;">
                <v:stroke color="#000000"/>
                <v:imagedata r:id="rId2474"/>
                <o:lock selection="t"/>
              </v:shape>
            </w:pict>
          </mc:Fallback>
        </mc:AlternateContent>
      </w:r>
      <w:r>
        <mc:AlternateContent>
          <mc:Choice Requires="wps">
            <w:drawing>
              <wp:anchor distT="0" distB="0" distL="85723" distR="85723" simplePos="0" relativeHeight="2622" behindDoc="0" locked="0" layoutInCell="1" hidden="0" allowOverlap="1">
                <wp:simplePos x="0" y="0"/>
                <wp:positionH relativeFrom="character">
                  <wp:posOffset>4924697</wp:posOffset>
                </wp:positionH>
                <wp:positionV relativeFrom="line">
                  <wp:posOffset>91283</wp:posOffset>
                </wp:positionV>
                <wp:extent cx="75769" cy="211630"/>
                <wp:effectExtent l="0" t="0" r="0" b="0"/>
                <wp:wrapNone/>
                <wp:docPr id="3745" name="对象 3745"/>
                <wp:cNvGraphicFramePr>
                  <a:graphicFrameLocks noChangeAspect="0" noSelect="1"/>
                </wp:cNvGraphicFramePr>
                <a:graphic>
                  <a:graphicData uri="http://schemas.microsoft.com/office/word/2010/wordprocessingInk">
                    <w14:contentPart bwMode="auto" r:id="rId2475">
                      <w14:nvContentPartPr>
                        <w14:cNvContentPartPr/>
                      </w14:nvContentPartPr>
                      <w14:xfrm>
                        <a:off x="0" y="0"/>
                        <a:ext cx="75769" cy="211630"/>
                      </w14:xfrm>
                    </w14:contentPart>
                  </a:graphicData>
                </a:graphic>
              </wp:anchor>
            </w:drawing>
          </mc:Choice>
          <mc:Fallback>
            <w:pict>
              <v:shape type="#_x0000_t75" id="对象 3746" o:spid="_x0000_s3746" fillcolor="#FFFFFF" stroked="t" strokeweight="1.0pt" style="position:absolute;&#10;margin-left:387.77142pt;&#10;margin-top:7.187638pt;&#10;width:5.96608pt;&#10;height:16.66378pt;&#10;z-index:2622;&#10;mso-position-horizontal:absolute;&#10;mso-position-horizontal-relative:char;&#10;mso-position-vertical:absolute;&#10;mso-position-vertical-relative:line;&#10;mso-wrap-distance-left:6.7498426pt;&#10;mso-wrap-distance-right:6.7498426pt;">
                <v:stroke color="#000000"/>
                <v:imagedata r:id="rId2476"/>
                <o:lock selection="t"/>
              </v:shape>
            </w:pict>
          </mc:Fallback>
        </mc:AlternateContent>
      </w:r>
      <w:r>
        <mc:AlternateContent>
          <mc:Choice Requires="wps">
            <w:drawing>
              <wp:anchor distT="0" distB="0" distL="85723" distR="85723" simplePos="0" relativeHeight="2623" behindDoc="0" locked="0" layoutInCell="1" hidden="0" allowOverlap="1">
                <wp:simplePos x="0" y="0"/>
                <wp:positionH relativeFrom="character">
                  <wp:posOffset>5010261</wp:posOffset>
                </wp:positionH>
                <wp:positionV relativeFrom="line">
                  <wp:posOffset>90361</wp:posOffset>
                </wp:positionV>
                <wp:extent cx="68158" cy="158020"/>
                <wp:effectExtent l="0" t="0" r="0" b="0"/>
                <wp:wrapNone/>
                <wp:docPr id="3748" name="对象 3748"/>
                <wp:cNvGraphicFramePr>
                  <a:graphicFrameLocks noChangeAspect="0" noSelect="1"/>
                </wp:cNvGraphicFramePr>
                <a:graphic>
                  <a:graphicData uri="http://schemas.microsoft.com/office/word/2010/wordprocessingInk">
                    <w14:contentPart bwMode="auto" r:id="rId2477">
                      <w14:nvContentPartPr>
                        <w14:cNvContentPartPr/>
                      </w14:nvContentPartPr>
                      <w14:xfrm>
                        <a:off x="0" y="0"/>
                        <a:ext cx="68158" cy="158020"/>
                      </w14:xfrm>
                    </w14:contentPart>
                  </a:graphicData>
                </a:graphic>
              </wp:anchor>
            </w:drawing>
          </mc:Choice>
          <mc:Fallback>
            <w:pict>
              <v:shape type="#_x0000_t75" id="对象 3749" o:spid="_x0000_s3749" fillcolor="#FFFFFF" stroked="t" strokeweight="1.0pt" style="position:absolute;&#10;margin-left:394.50873pt;&#10;margin-top:7.1151175pt;&#10;width:5.3667855pt;&#10;height:12.442596pt;&#10;z-index:2623;&#10;mso-position-horizontal:absolute;&#10;mso-position-horizontal-relative:char;&#10;mso-position-vertical:absolute;&#10;mso-position-vertical-relative:line;&#10;mso-wrap-distance-left:6.7498426pt;&#10;mso-wrap-distance-right:6.7498426pt;">
                <v:stroke color="#000000"/>
                <v:imagedata r:id="rId2478"/>
                <o:lock selection="t"/>
              </v:shape>
            </w:pict>
          </mc:Fallback>
        </mc:AlternateContent>
      </w:r>
      <w:r>
        <mc:AlternateContent>
          <mc:Choice Requires="wps">
            <w:drawing>
              <wp:anchor distT="0" distB="0" distL="85723" distR="85723" simplePos="0" relativeHeight="2624" behindDoc="0" locked="0" layoutInCell="1" hidden="0" allowOverlap="1">
                <wp:simplePos x="0" y="0"/>
                <wp:positionH relativeFrom="character">
                  <wp:posOffset>4667307</wp:posOffset>
                </wp:positionH>
                <wp:positionV relativeFrom="line">
                  <wp:posOffset>-104812</wp:posOffset>
                </wp:positionV>
                <wp:extent cx="63257" cy="31867"/>
                <wp:effectExtent l="0" t="0" r="0" b="0"/>
                <wp:wrapNone/>
                <wp:docPr id="3751" name="对象 3751"/>
                <wp:cNvGraphicFramePr>
                  <a:graphicFrameLocks noChangeAspect="0" noSelect="1"/>
                </wp:cNvGraphicFramePr>
                <a:graphic>
                  <a:graphicData uri="http://schemas.microsoft.com/office/word/2010/wordprocessingInk">
                    <w14:contentPart bwMode="auto" r:id="rId2479">
                      <w14:nvContentPartPr>
                        <w14:cNvContentPartPr/>
                      </w14:nvContentPartPr>
                      <w14:xfrm>
                        <a:off x="0" y="0"/>
                        <a:ext cx="63257" cy="31867"/>
                      </w14:xfrm>
                    </w14:contentPart>
                  </a:graphicData>
                </a:graphic>
              </wp:anchor>
            </w:drawing>
          </mc:Choice>
          <mc:Fallback>
            <w:pict>
              <v:shape type="#_x0000_t75" id="对象 3752" o:spid="_x0000_s3752" fillcolor="#FFFFFF" stroked="t" strokeweight="1.0pt" style="position:absolute;&#10;margin-left:367.5045pt;&#10;margin-top:-8.252913pt;&#10;width:4.9808736pt;&#10;height:2.5092127pt;&#10;z-index:2624;&#10;mso-position-horizontal:absolute;&#10;mso-position-horizontal-relative:char;&#10;mso-position-vertical:absolute;&#10;mso-position-vertical-relative:line;&#10;mso-wrap-distance-left:6.7498426pt;&#10;mso-wrap-distance-right:6.7498426pt;">
                <v:stroke color="#000000"/>
                <v:imagedata r:id="rId2480"/>
                <o:lock selection="t"/>
              </v:shape>
            </w:pict>
          </mc:Fallback>
        </mc:AlternateContent>
      </w:r>
      <w:r>
        <mc:AlternateContent>
          <mc:Choice Requires="wps">
            <w:drawing>
              <wp:anchor distT="0" distB="0" distL="85723" distR="85723" simplePos="0" relativeHeight="2625" behindDoc="0" locked="0" layoutInCell="1" hidden="0" allowOverlap="1">
                <wp:simplePos x="0" y="0"/>
                <wp:positionH relativeFrom="character">
                  <wp:posOffset>4652240</wp:posOffset>
                </wp:positionH>
                <wp:positionV relativeFrom="line">
                  <wp:posOffset>-121946</wp:posOffset>
                </wp:positionV>
                <wp:extent cx="96210" cy="129022"/>
                <wp:effectExtent l="0" t="0" r="0" b="0"/>
                <wp:wrapNone/>
                <wp:docPr id="3754" name="对象 3754"/>
                <wp:cNvGraphicFramePr>
                  <a:graphicFrameLocks noChangeAspect="0" noSelect="1"/>
                </wp:cNvGraphicFramePr>
                <a:graphic>
                  <a:graphicData uri="http://schemas.microsoft.com/office/word/2010/wordprocessingInk">
                    <w14:contentPart bwMode="auto" r:id="rId2481">
                      <w14:nvContentPartPr>
                        <w14:cNvContentPartPr/>
                      </w14:nvContentPartPr>
                      <w14:xfrm>
                        <a:off x="0" y="0"/>
                        <a:ext cx="96210" cy="129022"/>
                      </w14:xfrm>
                    </w14:contentPart>
                  </a:graphicData>
                </a:graphic>
              </wp:anchor>
            </w:drawing>
          </mc:Choice>
          <mc:Fallback>
            <w:pict>
              <v:shape type="#_x0000_t75" id="对象 3755" o:spid="_x0000_s3755" fillcolor="#FFFFFF" stroked="t" strokeweight="1.0pt" style="position:absolute;&#10;margin-left:366.3181pt;&#10;margin-top:-9.602047pt;&#10;width:7.5755987pt;&#10;height:10.159291pt;&#10;z-index:2625;&#10;mso-position-horizontal:absolute;&#10;mso-position-horizontal-relative:char;&#10;mso-position-vertical:absolute;&#10;mso-position-vertical-relative:line;&#10;mso-wrap-distance-left:6.7498426pt;&#10;mso-wrap-distance-right:6.7498426pt;">
                <v:stroke color="#000000"/>
                <v:imagedata r:id="rId2482"/>
                <o:lock selection="t"/>
              </v:shape>
            </w:pict>
          </mc:Fallback>
        </mc:AlternateContent>
      </w:r>
      <w:r>
        <mc:AlternateContent>
          <mc:Choice Requires="wps">
            <w:drawing>
              <wp:anchor distT="0" distB="0" distL="85723" distR="85723" simplePos="0" relativeHeight="2626" behindDoc="0" locked="0" layoutInCell="1" hidden="0" allowOverlap="1">
                <wp:simplePos x="0" y="0"/>
                <wp:positionH relativeFrom="character">
                  <wp:posOffset>4810846</wp:posOffset>
                </wp:positionH>
                <wp:positionV relativeFrom="line">
                  <wp:posOffset>-162659</wp:posOffset>
                </wp:positionV>
                <wp:extent cx="33450" cy="141054"/>
                <wp:effectExtent l="0" t="0" r="0" b="0"/>
                <wp:wrapNone/>
                <wp:docPr id="3757" name="对象 3757"/>
                <wp:cNvGraphicFramePr>
                  <a:graphicFrameLocks noChangeAspect="0" noSelect="1"/>
                </wp:cNvGraphicFramePr>
                <a:graphic>
                  <a:graphicData uri="http://schemas.microsoft.com/office/word/2010/wordprocessingInk">
                    <w14:contentPart bwMode="auto" r:id="rId2483">
                      <w14:nvContentPartPr>
                        <w14:cNvContentPartPr/>
                      </w14:nvContentPartPr>
                      <w14:xfrm>
                        <a:off x="0" y="0"/>
                        <a:ext cx="33450" cy="141054"/>
                      </w14:xfrm>
                    </w14:contentPart>
                  </a:graphicData>
                </a:graphic>
              </wp:anchor>
            </w:drawing>
          </mc:Choice>
          <mc:Fallback>
            <w:pict>
              <v:shape type="#_x0000_t75" id="对象 3758" o:spid="_x0000_s3758" fillcolor="#FFFFFF" stroked="t" strokeweight="1.0pt" style="position:absolute;&#10;margin-left:378.80676pt;&#10;margin-top:-12.807795pt;&#10;width:2.6338634pt;&#10;height:11.106614pt;&#10;z-index:2626;&#10;mso-position-horizontal:absolute;&#10;mso-position-horizontal-relative:char;&#10;mso-position-vertical:absolute;&#10;mso-position-vertical-relative:line;&#10;mso-wrap-distance-left:6.7498426pt;&#10;mso-wrap-distance-right:6.7498426pt;">
                <v:stroke color="#000000"/>
                <v:imagedata r:id="rId2484"/>
                <o:lock selection="t"/>
              </v:shape>
            </w:pict>
          </mc:Fallback>
        </mc:AlternateContent>
      </w:r>
      <w:r>
        <mc:AlternateContent>
          <mc:Choice Requires="wps">
            <w:drawing>
              <wp:anchor distT="0" distB="0" distL="85723" distR="85723" simplePos="0" relativeHeight="2627" behindDoc="0" locked="0" layoutInCell="1" hidden="0" allowOverlap="1">
                <wp:simplePos x="0" y="0"/>
                <wp:positionH relativeFrom="character">
                  <wp:posOffset>4853990</wp:posOffset>
                </wp:positionH>
                <wp:positionV relativeFrom="line">
                  <wp:posOffset>-168473</wp:posOffset>
                </wp:positionV>
                <wp:extent cx="74866" cy="196315"/>
                <wp:effectExtent l="0" t="0" r="0" b="0"/>
                <wp:wrapNone/>
                <wp:docPr id="3760" name="对象 3760"/>
                <wp:cNvGraphicFramePr>
                  <a:graphicFrameLocks noChangeAspect="0" noSelect="1"/>
                </wp:cNvGraphicFramePr>
                <a:graphic>
                  <a:graphicData uri="http://schemas.microsoft.com/office/word/2010/wordprocessingInk">
                    <w14:contentPart bwMode="auto" r:id="rId2485">
                      <w14:nvContentPartPr>
                        <w14:cNvContentPartPr/>
                      </w14:nvContentPartPr>
                      <w14:xfrm>
                        <a:off x="0" y="0"/>
                        <a:ext cx="74866" cy="196315"/>
                      </w14:xfrm>
                    </w14:contentPart>
                  </a:graphicData>
                </a:graphic>
              </wp:anchor>
            </w:drawing>
          </mc:Choice>
          <mc:Fallback>
            <w:pict>
              <v:shape type="#_x0000_t75" id="对象 3761" o:spid="_x0000_s3761" fillcolor="#FFFFFF" stroked="t" strokeweight="1.0pt" style="position:absolute;&#10;margin-left:382.20395pt;&#10;margin-top:-13.265591pt;&#10;width:5.8950367pt;&#10;height:15.457874pt;&#10;z-index:2627;&#10;mso-position-horizontal:absolute;&#10;mso-position-horizontal-relative:char;&#10;mso-position-vertical:absolute;&#10;mso-position-vertical-relative:line;&#10;mso-wrap-distance-left:6.7498426pt;&#10;mso-wrap-distance-right:6.7498426pt;">
                <v:stroke color="#000000"/>
                <v:imagedata r:id="rId2486"/>
                <o:lock selection="t"/>
              </v:shape>
            </w:pict>
          </mc:Fallback>
        </mc:AlternateContent>
      </w:r>
      <w:r>
        <mc:AlternateContent>
          <mc:Choice Requires="wps">
            <w:drawing>
              <wp:anchor distT="0" distB="0" distL="85723" distR="85723" simplePos="0" relativeHeight="2628" behindDoc="0" locked="0" layoutInCell="1" hidden="0" allowOverlap="1">
                <wp:simplePos x="0" y="0"/>
                <wp:positionH relativeFrom="character">
                  <wp:posOffset>4949998</wp:posOffset>
                </wp:positionH>
                <wp:positionV relativeFrom="line">
                  <wp:posOffset>-172053</wp:posOffset>
                </wp:positionV>
                <wp:extent cx="67890" cy="190439"/>
                <wp:effectExtent l="0" t="0" r="0" b="0"/>
                <wp:wrapNone/>
                <wp:docPr id="3763" name="对象 3763"/>
                <wp:cNvGraphicFramePr>
                  <a:graphicFrameLocks noChangeAspect="0" noSelect="1"/>
                </wp:cNvGraphicFramePr>
                <a:graphic>
                  <a:graphicData uri="http://schemas.microsoft.com/office/word/2010/wordprocessingInk">
                    <w14:contentPart bwMode="auto" r:id="rId2487">
                      <w14:nvContentPartPr>
                        <w14:cNvContentPartPr/>
                      </w14:nvContentPartPr>
                      <w14:xfrm>
                        <a:off x="0" y="0"/>
                        <a:ext cx="67890" cy="190439"/>
                      </w14:xfrm>
                    </w14:contentPart>
                  </a:graphicData>
                </a:graphic>
              </wp:anchor>
            </w:drawing>
          </mc:Choice>
          <mc:Fallback>
            <w:pict>
              <v:shape type="#_x0000_t75" id="对象 3764" o:spid="_x0000_s3764" fillcolor="#FFFFFF" stroked="t" strokeweight="1.0pt" style="position:absolute;&#10;margin-left:389.7636pt;&#10;margin-top:-13.547559pt;&#10;width:5.3456826pt;&#10;height:14.995197pt;&#10;z-index:2628;&#10;mso-position-horizontal:absolute;&#10;mso-position-horizontal-relative:char;&#10;mso-position-vertical:absolute;&#10;mso-position-vertical-relative:line;&#10;mso-wrap-distance-left:6.7498426pt;&#10;mso-wrap-distance-right:6.7498426pt;">
                <v:stroke color="#000000"/>
                <v:imagedata r:id="rId2488"/>
                <o:lock selection="t"/>
              </v:shape>
            </w:pict>
          </mc:Fallback>
        </mc:AlternateContent>
      </w:r>
      <w:r>
        <mc:AlternateContent>
          <mc:Choice Requires="wps">
            <w:drawing>
              <wp:anchor distT="0" distB="0" distL="85723" distR="85723" simplePos="0" relativeHeight="2629" behindDoc="0" locked="0" layoutInCell="1" hidden="0" allowOverlap="1">
                <wp:simplePos x="0" y="0"/>
                <wp:positionH relativeFrom="character">
                  <wp:posOffset>5024304</wp:posOffset>
                </wp:positionH>
                <wp:positionV relativeFrom="line">
                  <wp:posOffset>-183309</wp:posOffset>
                </wp:positionV>
                <wp:extent cx="62749" cy="175195"/>
                <wp:effectExtent l="0" t="0" r="0" b="0"/>
                <wp:wrapNone/>
                <wp:docPr id="3766" name="对象 3766"/>
                <wp:cNvGraphicFramePr>
                  <a:graphicFrameLocks noChangeAspect="0" noSelect="1"/>
                </wp:cNvGraphicFramePr>
                <a:graphic>
                  <a:graphicData uri="http://schemas.microsoft.com/office/word/2010/wordprocessingInk">
                    <w14:contentPart bwMode="auto" r:id="rId2489">
                      <w14:nvContentPartPr>
                        <w14:cNvContentPartPr/>
                      </w14:nvContentPartPr>
                      <w14:xfrm>
                        <a:off x="0" y="0"/>
                        <a:ext cx="62749" cy="175195"/>
                      </w14:xfrm>
                    </w14:contentPart>
                  </a:graphicData>
                </a:graphic>
              </wp:anchor>
            </w:drawing>
          </mc:Choice>
          <mc:Fallback>
            <w:pict>
              <v:shape type="#_x0000_t75" id="对象 3767" o:spid="_x0000_s3767" fillcolor="#FFFFFF" stroked="t" strokeweight="1.0pt" style="position:absolute;&#10;margin-left:395.6145pt;&#10;margin-top:-14.43378pt;&#10;width:4.9408884pt;&#10;height:13.794882pt;&#10;z-index:2629;&#10;mso-position-horizontal:absolute;&#10;mso-position-horizontal-relative:char;&#10;mso-position-vertical:absolute;&#10;mso-position-vertical-relative:line;&#10;mso-wrap-distance-left:6.7498426pt;&#10;mso-wrap-distance-right:6.7498426pt;">
                <v:stroke color="#000000"/>
                <v:imagedata r:id="rId2490"/>
                <o:lock selection="t"/>
              </v:shape>
            </w:pict>
          </mc:Fallback>
        </mc:AlternateContent>
      </w:r>
    </w:p>
    <w:p>
      <w:pPr>
        <w:rPr>
          <w:rFonts w:hint="eastAsia"/>
        </w:rPr>
      </w:pPr>
      <w:r>
        <w:rPr>
          <w:rFonts w:hint="eastAsia"/>
        </w:rPr>
        <w:t>练习6:RGB、CMYK颜色空间的应用</w:t>
      </w:r>
    </w:p>
    <w:p>
      <w:pPr>
        <w:rPr>
          <w:rFonts w:hint="eastAsia"/>
        </w:rPr>
      </w:pPr>
      <w:r>
        <w:rPr>
          <w:color w:val="FF0000"/>
        </w:rPr>
        <mc:AlternateContent>
          <mc:Choice Requires="wps">
            <w:drawing>
              <wp:anchor distT="0" distB="0" distL="85723" distR="85723" simplePos="0" relativeHeight="1668" behindDoc="0" locked="0" layoutInCell="1" hidden="0" allowOverlap="1">
                <wp:simplePos x="0" y="0"/>
                <wp:positionH relativeFrom="character">
                  <wp:posOffset>1119489</wp:posOffset>
                </wp:positionH>
                <wp:positionV relativeFrom="line">
                  <wp:posOffset>196010</wp:posOffset>
                </wp:positionV>
                <wp:extent cx="91443" cy="46545"/>
                <wp:effectExtent l="0" t="0" r="0" b="0"/>
                <wp:wrapNone/>
                <wp:docPr id="3769" name="对象 3769"/>
                <wp:cNvGraphicFramePr>
                  <a:graphicFrameLocks noChangeAspect="0" noSelect="1"/>
                </wp:cNvGraphicFramePr>
                <a:graphic>
                  <a:graphicData uri="http://schemas.microsoft.com/office/word/2010/wordprocessingInk">
                    <w14:contentPart bwMode="auto" r:id="rId2491">
                      <w14:nvContentPartPr>
                        <w14:cNvContentPartPr/>
                      </w14:nvContentPartPr>
                      <w14:xfrm>
                        <a:off x="0" y="0"/>
                        <a:ext cx="91443" cy="46545"/>
                      </w14:xfrm>
                    </w14:contentPart>
                  </a:graphicData>
                </a:graphic>
              </wp:anchor>
            </w:drawing>
          </mc:Choice>
          <mc:Fallback>
            <w:pict>
              <v:shape type="#_x0000_t75" id="对象 3770" o:spid="_x0000_s3770" fillcolor="#FFFFFF" stroked="t" strokeweight="1.0pt" style="position:absolute;&#10;margin-left:88.14874pt;&#10;margin-top:15.433858pt;&#10;width:7.200238pt;&#10;height:3.665039pt;&#10;z-index:1668;&#10;mso-position-horizontal:absolute;&#10;mso-position-horizontal-relative:char;&#10;mso-position-vertical:absolute;&#10;mso-position-vertical-relative:line;&#10;mso-wrap-distance-left:6.7498426pt;&#10;mso-wrap-distance-right:6.7498426pt;">
                <v:stroke color="#000000"/>
                <v:imagedata r:id="rId2492"/>
                <o:lock selection="t"/>
              </v:shape>
            </w:pict>
          </mc:Fallback>
        </mc:AlternateContent>
      </w:r>
      <w:r>
        <w:rPr>
          <w:color w:val="FF0000"/>
        </w:rPr>
        <mc:AlternateContent>
          <mc:Choice Requires="wps">
            <w:drawing>
              <wp:anchor distT="0" distB="0" distL="85723" distR="85723" simplePos="0" relativeHeight="1669" behindDoc="0" locked="0" layoutInCell="1" hidden="0" allowOverlap="1">
                <wp:simplePos x="0" y="0"/>
                <wp:positionH relativeFrom="character">
                  <wp:posOffset>191443</wp:posOffset>
                </wp:positionH>
                <wp:positionV relativeFrom="line">
                  <wp:posOffset>189582</wp:posOffset>
                </wp:positionV>
                <wp:extent cx="50990" cy="30999"/>
                <wp:effectExtent l="0" t="0" r="0" b="0"/>
                <wp:wrapNone/>
                <wp:docPr id="3772" name="对象 3772"/>
                <wp:cNvGraphicFramePr>
                  <a:graphicFrameLocks noChangeAspect="0" noSelect="1"/>
                </wp:cNvGraphicFramePr>
                <a:graphic>
                  <a:graphicData uri="http://schemas.microsoft.com/office/word/2010/wordprocessingInk">
                    <w14:contentPart bwMode="auto" r:id="rId2493">
                      <w14:nvContentPartPr>
                        <w14:cNvContentPartPr/>
                      </w14:nvContentPartPr>
                      <w14:xfrm>
                        <a:off x="0" y="0"/>
                        <a:ext cx="50990" cy="30999"/>
                      </w14:xfrm>
                    </w14:contentPart>
                  </a:graphicData>
                </a:graphic>
              </wp:anchor>
            </w:drawing>
          </mc:Choice>
          <mc:Fallback>
            <w:pict>
              <v:shape type="#_x0000_t75" id="对象 3773" o:spid="_x0000_s3773" fillcolor="#FFFFFF" stroked="t" strokeweight="1.0pt" style="position:absolute;&#10;margin-left:15.074251pt;&#10;margin-top:14.927716pt;&#10;width:4.0149612pt;&#10;height:2.4409447pt;&#10;z-index:1669;&#10;mso-position-horizontal:absolute;&#10;mso-position-horizontal-relative:char;&#10;mso-position-vertical:absolute;&#10;mso-position-vertical-relative:line;&#10;mso-wrap-distance-left:6.7498426pt;&#10;mso-wrap-distance-right:6.7498426pt;">
                <v:stroke color="#000000"/>
                <v:imagedata r:id="rId2494"/>
                <o:lock selection="t"/>
              </v:shape>
            </w:pict>
          </mc:Fallback>
        </mc:AlternateContent>
      </w:r>
      <w:r>
        <w:rPr>
          <w:color w:val="FF0000"/>
        </w:rPr>
        <mc:AlternateContent>
          <mc:Choice Requires="wps">
            <w:drawing>
              <wp:anchor distT="0" distB="0" distL="85723" distR="85723" simplePos="0" relativeHeight="1670" behindDoc="0" locked="0" layoutInCell="1" hidden="0" allowOverlap="1">
                <wp:simplePos x="0" y="0"/>
                <wp:positionH relativeFrom="character">
                  <wp:posOffset>452421</wp:posOffset>
                </wp:positionH>
                <wp:positionV relativeFrom="line">
                  <wp:posOffset>187461</wp:posOffset>
                </wp:positionV>
                <wp:extent cx="16297" cy="48691"/>
                <wp:effectExtent l="0" t="0" r="0" b="0"/>
                <wp:wrapNone/>
                <wp:docPr id="3775" name="对象 3775"/>
                <wp:cNvGraphicFramePr>
                  <a:graphicFrameLocks noChangeAspect="0" noSelect="1"/>
                </wp:cNvGraphicFramePr>
                <a:graphic>
                  <a:graphicData uri="http://schemas.microsoft.com/office/word/2010/wordprocessingInk">
                    <w14:contentPart bwMode="auto" r:id="rId2495">
                      <w14:nvContentPartPr>
                        <w14:cNvContentPartPr/>
                      </w14:nvContentPartPr>
                      <w14:xfrm>
                        <a:off x="0" y="0"/>
                        <a:ext cx="16297" cy="48691"/>
                      </w14:xfrm>
                    </w14:contentPart>
                  </a:graphicData>
                </a:graphic>
              </wp:anchor>
            </w:drawing>
          </mc:Choice>
          <mc:Fallback>
            <w:pict>
              <v:shape type="#_x0000_t75" id="对象 3776" o:spid="_x0000_s3776" fillcolor="#FFFFFF" stroked="t" strokeweight="1.0pt" style="position:absolute;&#10;margin-left:35.6237pt;&#10;margin-top:14.760708pt;&#10;width:1.2832294pt;&#10;height:3.833937pt;&#10;z-index:1670;&#10;mso-position-horizontal:absolute;&#10;mso-position-horizontal-relative:char;&#10;mso-position-vertical:absolute;&#10;mso-position-vertical-relative:line;&#10;mso-wrap-distance-left:6.7498426pt;&#10;mso-wrap-distance-right:6.7498426pt;">
                <v:stroke color="#000000"/>
                <v:imagedata r:id="rId2496"/>
                <o:lock selection="t"/>
              </v:shape>
            </w:pict>
          </mc:Fallback>
        </mc:AlternateContent>
      </w:r>
      <w:r>
        <w:rPr>
          <w:color w:val="FF0000"/>
        </w:rPr>
        <mc:AlternateContent>
          <mc:Choice Requires="wps">
            <w:drawing>
              <wp:anchor distT="0" distB="0" distL="85723" distR="85723" simplePos="0" relativeHeight="1671" behindDoc="0" locked="0" layoutInCell="1" hidden="0" allowOverlap="1">
                <wp:simplePos x="0" y="0"/>
                <wp:positionH relativeFrom="character">
                  <wp:posOffset>483509</wp:posOffset>
                </wp:positionH>
                <wp:positionV relativeFrom="line">
                  <wp:posOffset>176114</wp:posOffset>
                </wp:positionV>
                <wp:extent cx="26571" cy="161663"/>
                <wp:effectExtent l="0" t="0" r="0" b="0"/>
                <wp:wrapNone/>
                <wp:docPr id="3778" name="对象 3778"/>
                <wp:cNvGraphicFramePr>
                  <a:graphicFrameLocks noChangeAspect="0" noSelect="1"/>
                </wp:cNvGraphicFramePr>
                <a:graphic>
                  <a:graphicData uri="http://schemas.microsoft.com/office/word/2010/wordprocessingInk">
                    <w14:contentPart bwMode="auto" r:id="rId2497">
                      <w14:nvContentPartPr>
                        <w14:cNvContentPartPr/>
                      </w14:nvContentPartPr>
                      <w14:xfrm>
                        <a:off x="0" y="0"/>
                        <a:ext cx="26571" cy="161663"/>
                      </w14:xfrm>
                    </w14:contentPart>
                  </a:graphicData>
                </a:graphic>
              </wp:anchor>
            </w:drawing>
          </mc:Choice>
          <mc:Fallback>
            <w:pict>
              <v:shape type="#_x0000_t75" id="对象 3779" o:spid="_x0000_s3779" fillcolor="#FFFFFF" stroked="t" strokeweight="1.0pt" style="position:absolute;&#10;margin-left:38.071575pt;&#10;margin-top:13.867245pt;&#10;width:2.0922055pt;&#10;height:12.72937pt;&#10;z-index:1671;&#10;mso-position-horizontal:absolute;&#10;mso-position-horizontal-relative:char;&#10;mso-position-vertical:absolute;&#10;mso-position-vertical-relative:line;&#10;mso-wrap-distance-left:6.7498426pt;&#10;mso-wrap-distance-right:6.7498426pt;">
                <v:stroke color="#000000"/>
                <v:imagedata r:id="rId2498"/>
                <o:lock selection="t"/>
              </v:shape>
            </w:pict>
          </mc:Fallback>
        </mc:AlternateContent>
      </w:r>
      <w:r>
        <w:rPr>
          <w:color w:val="FF0000"/>
        </w:rPr>
        <mc:AlternateContent>
          <mc:Choice Requires="wps">
            <w:drawing>
              <wp:anchor distT="0" distB="0" distL="85723" distR="85723" simplePos="0" relativeHeight="1672" behindDoc="0" locked="0" layoutInCell="1" hidden="0" allowOverlap="1">
                <wp:simplePos x="0" y="0"/>
                <wp:positionH relativeFrom="character">
                  <wp:posOffset>997302</wp:posOffset>
                </wp:positionH>
                <wp:positionV relativeFrom="line">
                  <wp:posOffset>169761</wp:posOffset>
                </wp:positionV>
                <wp:extent cx="59650" cy="29029"/>
                <wp:effectExtent l="0" t="0" r="0" b="0"/>
                <wp:wrapNone/>
                <wp:docPr id="3781" name="对象 3781"/>
                <wp:cNvGraphicFramePr>
                  <a:graphicFrameLocks noChangeAspect="0" noSelect="1"/>
                </wp:cNvGraphicFramePr>
                <a:graphic>
                  <a:graphicData uri="http://schemas.microsoft.com/office/word/2010/wordprocessingInk">
                    <w14:contentPart bwMode="auto" r:id="rId2499">
                      <w14:nvContentPartPr>
                        <w14:cNvContentPartPr/>
                      </w14:nvContentPartPr>
                      <w14:xfrm>
                        <a:off x="0" y="0"/>
                        <a:ext cx="59650" cy="29029"/>
                      </w14:xfrm>
                    </w14:contentPart>
                  </a:graphicData>
                </a:graphic>
              </wp:anchor>
            </w:drawing>
          </mc:Choice>
          <mc:Fallback>
            <w:pict>
              <v:shape type="#_x0000_t75" id="对象 3782" o:spid="_x0000_s3782" fillcolor="#FFFFFF" stroked="t" strokeweight="1.0pt" style="position:absolute;&#10;margin-left:78.52772pt;&#10;margin-top:13.367008pt;&#10;width:4.6968527pt;&#10;height:2.285748pt;&#10;z-index:1672;&#10;mso-position-horizontal:absolute;&#10;mso-position-horizontal-relative:char;&#10;mso-position-vertical:absolute;&#10;mso-position-vertical-relative:line;&#10;mso-wrap-distance-left:6.7498426pt;&#10;mso-wrap-distance-right:6.7498426pt;">
                <v:stroke color="#000000"/>
                <v:imagedata r:id="rId2500"/>
                <o:lock selection="t"/>
              </v:shape>
            </w:pict>
          </mc:Fallback>
        </mc:AlternateContent>
      </w:r>
      <w:r>
        <w:rPr>
          <w:color w:val="FF0000"/>
        </w:rPr>
        <mc:AlternateContent>
          <mc:Choice Requires="wps">
            <w:drawing>
              <wp:anchor distT="0" distB="0" distL="85723" distR="85723" simplePos="0" relativeHeight="1673" behindDoc="0" locked="0" layoutInCell="1" hidden="0" allowOverlap="1">
                <wp:simplePos x="0" y="0"/>
                <wp:positionH relativeFrom="character">
                  <wp:posOffset>804302</wp:posOffset>
                </wp:positionH>
                <wp:positionV relativeFrom="line">
                  <wp:posOffset>166765</wp:posOffset>
                </wp:positionV>
                <wp:extent cx="106120" cy="41677"/>
                <wp:effectExtent l="0" t="0" r="0" b="0"/>
                <wp:wrapNone/>
                <wp:docPr id="3784" name="对象 3784"/>
                <wp:cNvGraphicFramePr>
                  <a:graphicFrameLocks noChangeAspect="0" noSelect="1"/>
                </wp:cNvGraphicFramePr>
                <a:graphic>
                  <a:graphicData uri="http://schemas.microsoft.com/office/word/2010/wordprocessingInk">
                    <w14:contentPart bwMode="auto" r:id="rId2501">
                      <w14:nvContentPartPr>
                        <w14:cNvContentPartPr/>
                      </w14:nvContentPartPr>
                      <w14:xfrm>
                        <a:off x="0" y="0"/>
                        <a:ext cx="106120" cy="41677"/>
                      </w14:xfrm>
                    </w14:contentPart>
                  </a:graphicData>
                </a:graphic>
              </wp:anchor>
            </w:drawing>
          </mc:Choice>
          <mc:Fallback>
            <w:pict>
              <v:shape type="#_x0000_t75" id="对象 3785" o:spid="_x0000_s3785" fillcolor="#FFFFFF" stroked="t" strokeweight="1.0pt" style="position:absolute;&#10;margin-left:63.330868pt;&#10;margin-top:13.131103pt;&#10;width:8.355908pt;&#10;height:3.2816534pt;&#10;z-index:1673;&#10;mso-position-horizontal:absolute;&#10;mso-position-horizontal-relative:char;&#10;mso-position-vertical:absolute;&#10;mso-position-vertical-relative:line;&#10;mso-wrap-distance-left:6.7498426pt;&#10;mso-wrap-distance-right:6.7498426pt;">
                <v:stroke color="#000000"/>
                <v:imagedata r:id="rId2502"/>
                <o:lock selection="t"/>
              </v:shape>
            </w:pict>
          </mc:Fallback>
        </mc:AlternateContent>
      </w:r>
      <w:r>
        <w:rPr>
          <w:color w:val="FF0000"/>
        </w:rPr>
        <mc:AlternateContent>
          <mc:Choice Requires="wps">
            <w:drawing>
              <wp:anchor distT="0" distB="0" distL="85723" distR="85723" simplePos="0" relativeHeight="1674" behindDoc="0" locked="0" layoutInCell="1" hidden="0" allowOverlap="1">
                <wp:simplePos x="0" y="0"/>
                <wp:positionH relativeFrom="character">
                  <wp:posOffset>355576</wp:posOffset>
                </wp:positionH>
                <wp:positionV relativeFrom="line">
                  <wp:posOffset>163789</wp:posOffset>
                </wp:positionV>
                <wp:extent cx="56726" cy="43212"/>
                <wp:effectExtent l="0" t="0" r="0" b="0"/>
                <wp:wrapNone/>
                <wp:docPr id="3787" name="对象 3787"/>
                <wp:cNvGraphicFramePr>
                  <a:graphicFrameLocks noChangeAspect="0" noSelect="1"/>
                </wp:cNvGraphicFramePr>
                <a:graphic>
                  <a:graphicData uri="http://schemas.microsoft.com/office/word/2010/wordprocessingInk">
                    <w14:contentPart bwMode="auto" r:id="rId2503">
                      <w14:nvContentPartPr>
                        <w14:cNvContentPartPr/>
                      </w14:nvContentPartPr>
                      <w14:xfrm>
                        <a:off x="0" y="0"/>
                        <a:ext cx="56726" cy="43212"/>
                      </w14:xfrm>
                    </w14:contentPart>
                  </a:graphicData>
                </a:graphic>
              </wp:anchor>
            </w:drawing>
          </mc:Choice>
          <mc:Fallback>
            <w:pict>
              <v:shape type="#_x0000_t75" id="对象 3788" o:spid="_x0000_s3788" fillcolor="#FFFFFF" stroked="t" strokeweight="1.0pt" style="position:absolute;&#10;margin-left:27.99811pt;&#10;margin-top:12.896771pt;&#10;width:4.466615pt;&#10;height:3.40252pt;&#10;z-index:1674;&#10;mso-position-horizontal:absolute;&#10;mso-position-horizontal-relative:char;&#10;mso-position-vertical:absolute;&#10;mso-position-vertical-relative:line;&#10;mso-wrap-distance-left:6.7498426pt;&#10;mso-wrap-distance-right:6.7498426pt;">
                <v:stroke color="#000000"/>
                <v:imagedata r:id="rId2504"/>
                <o:lock selection="t"/>
              </v:shape>
            </w:pict>
          </mc:Fallback>
        </mc:AlternateContent>
      </w:r>
      <w:r>
        <w:rPr>
          <w:color w:val="FF0000"/>
        </w:rPr>
        <mc:AlternateContent>
          <mc:Choice Requires="wps">
            <w:drawing>
              <wp:anchor distT="0" distB="0" distL="85723" distR="85723" simplePos="0" relativeHeight="1675" behindDoc="0" locked="0" layoutInCell="1" hidden="0" allowOverlap="1">
                <wp:simplePos x="0" y="0"/>
                <wp:positionH relativeFrom="character">
                  <wp:posOffset>236660</wp:posOffset>
                </wp:positionH>
                <wp:positionV relativeFrom="line">
                  <wp:posOffset>151102</wp:posOffset>
                </wp:positionV>
                <wp:extent cx="24485" cy="57149"/>
                <wp:effectExtent l="0" t="0" r="0" b="0"/>
                <wp:wrapNone/>
                <wp:docPr id="3790" name="对象 3790"/>
                <wp:cNvGraphicFramePr>
                  <a:graphicFrameLocks noChangeAspect="0" noSelect="1"/>
                </wp:cNvGraphicFramePr>
                <a:graphic>
                  <a:graphicData uri="http://schemas.microsoft.com/office/word/2010/wordprocessingInk">
                    <w14:contentPart bwMode="auto" r:id="rId2505">
                      <w14:nvContentPartPr>
                        <w14:cNvContentPartPr/>
                      </w14:nvContentPartPr>
                      <w14:xfrm>
                        <a:off x="0" y="0"/>
                        <a:ext cx="24485" cy="57149"/>
                      </w14:xfrm>
                    </w14:contentPart>
                  </a:graphicData>
                </a:graphic>
              </wp:anchor>
            </w:drawing>
          </mc:Choice>
          <mc:Fallback>
            <w:pict>
              <v:shape type="#_x0000_t75" id="对象 3791" o:spid="_x0000_s3791" fillcolor="#FFFFFF" stroked="t" strokeweight="1.0pt" style="position:absolute;&#10;margin-left:18.634645pt;&#10;margin-top:11.897796pt;&#10;width:1.9280312pt;&#10;height:4.4999223pt;&#10;z-index:1675;&#10;mso-position-horizontal:absolute;&#10;mso-position-horizontal-relative:char;&#10;mso-position-vertical:absolute;&#10;mso-position-vertical-relative:line;&#10;mso-wrap-distance-left:6.7498426pt;&#10;mso-wrap-distance-right:6.7498426pt;">
                <v:stroke color="#000000"/>
                <v:imagedata r:id="rId2506"/>
                <o:lock selection="t"/>
              </v:shape>
            </w:pict>
          </mc:Fallback>
        </mc:AlternateContent>
      </w:r>
      <w:r>
        <w:rPr>
          <w:color w:val="FF0000"/>
        </w:rPr>
        <mc:AlternateContent>
          <mc:Choice Requires="wps">
            <w:drawing>
              <wp:anchor distT="0" distB="0" distL="85723" distR="85723" simplePos="0" relativeHeight="1676" behindDoc="0" locked="0" layoutInCell="1" hidden="0" allowOverlap="1">
                <wp:simplePos x="0" y="0"/>
                <wp:positionH relativeFrom="character">
                  <wp:posOffset>613229</wp:posOffset>
                </wp:positionH>
                <wp:positionV relativeFrom="line">
                  <wp:posOffset>149586</wp:posOffset>
                </wp:positionV>
                <wp:extent cx="41826" cy="16635"/>
                <wp:effectExtent l="0" t="0" r="0" b="0"/>
                <wp:wrapNone/>
                <wp:docPr id="3793" name="对象 3793"/>
                <wp:cNvGraphicFramePr>
                  <a:graphicFrameLocks noChangeAspect="0" noSelect="1"/>
                </wp:cNvGraphicFramePr>
                <a:graphic>
                  <a:graphicData uri="http://schemas.microsoft.com/office/word/2010/wordprocessingInk">
                    <w14:contentPart bwMode="auto" r:id="rId2507">
                      <w14:nvContentPartPr>
                        <w14:cNvContentPartPr/>
                      </w14:nvContentPartPr>
                      <w14:xfrm>
                        <a:off x="0" y="0"/>
                        <a:ext cx="41826" cy="16635"/>
                      </w14:xfrm>
                    </w14:contentPart>
                  </a:graphicData>
                </a:graphic>
              </wp:anchor>
            </w:drawing>
          </mc:Choice>
          <mc:Fallback>
            <w:pict>
              <v:shape type="#_x0000_t75" id="对象 3794" o:spid="_x0000_s3794" fillcolor="#FFFFFF" stroked="t" strokeweight="1.0pt" style="position:absolute;&#10;margin-left:48.28575pt;&#10;margin-top:11.778425pt;&#10;width:3.293388pt;&#10;height:1.309843pt;&#10;z-index:1676;&#10;mso-position-horizontal:absolute;&#10;mso-position-horizontal-relative:char;&#10;mso-position-vertical:absolute;&#10;mso-position-vertical-relative:line;&#10;mso-wrap-distance-left:6.7498426pt;&#10;mso-wrap-distance-right:6.7498426pt;">
                <v:stroke color="#000000"/>
                <v:imagedata r:id="rId2508"/>
                <o:lock selection="t"/>
              </v:shape>
            </w:pict>
          </mc:Fallback>
        </mc:AlternateContent>
      </w:r>
      <w:r>
        <w:rPr>
          <w:color w:val="FF0000"/>
        </w:rPr>
        <mc:AlternateContent>
          <mc:Choice Requires="wps">
            <w:drawing>
              <wp:anchor distT="0" distB="0" distL="85723" distR="85723" simplePos="0" relativeHeight="1677" behindDoc="0" locked="0" layoutInCell="1" hidden="0" allowOverlap="1">
                <wp:simplePos x="0" y="0"/>
                <wp:positionH relativeFrom="character">
                  <wp:posOffset>1007357</wp:posOffset>
                </wp:positionH>
                <wp:positionV relativeFrom="line">
                  <wp:posOffset>143586</wp:posOffset>
                </wp:positionV>
                <wp:extent cx="85191" cy="94646"/>
                <wp:effectExtent l="0" t="0" r="0" b="0"/>
                <wp:wrapNone/>
                <wp:docPr id="3796" name="对象 3796"/>
                <wp:cNvGraphicFramePr>
                  <a:graphicFrameLocks noChangeAspect="0" noSelect="1"/>
                </wp:cNvGraphicFramePr>
                <a:graphic>
                  <a:graphicData uri="http://schemas.microsoft.com/office/word/2010/wordprocessingInk">
                    <w14:contentPart bwMode="auto" r:id="rId2509">
                      <w14:nvContentPartPr>
                        <w14:cNvContentPartPr/>
                      </w14:nvContentPartPr>
                      <w14:xfrm>
                        <a:off x="0" y="0"/>
                        <a:ext cx="85191" cy="94646"/>
                      </w14:xfrm>
                    </w14:contentPart>
                  </a:graphicData>
                </a:graphic>
              </wp:anchor>
            </w:drawing>
          </mc:Choice>
          <mc:Fallback>
            <w:pict>
              <v:shape type="#_x0000_t75" id="对象 3797" o:spid="_x0000_s3797" fillcolor="#FFFFFF" stroked="t" strokeweight="1.0pt" style="position:absolute;&#10;margin-left:79.31945pt;&#10;margin-top:11.3059845pt;&#10;width:6.7079554pt;&#10;height:7.452441pt;&#10;z-index:1677;&#10;mso-position-horizontal:absolute;&#10;mso-position-horizontal-relative:char;&#10;mso-position-vertical:absolute;&#10;mso-position-vertical-relative:line;&#10;mso-wrap-distance-left:6.7498426pt;&#10;mso-wrap-distance-right:6.7498426pt;">
                <v:stroke color="#000000"/>
                <v:imagedata r:id="rId2510"/>
                <o:lock selection="t"/>
              </v:shape>
            </w:pict>
          </mc:Fallback>
        </mc:AlternateContent>
      </w:r>
      <w:r>
        <w:rPr>
          <w:color w:val="FF0000"/>
        </w:rPr>
        <mc:AlternateContent>
          <mc:Choice Requires="wps">
            <w:drawing>
              <wp:anchor distT="0" distB="0" distL="85723" distR="85723" simplePos="0" relativeHeight="1678" behindDoc="0" locked="0" layoutInCell="1" hidden="0" allowOverlap="1">
                <wp:simplePos x="0" y="0"/>
                <wp:positionH relativeFrom="character">
                  <wp:posOffset>559484</wp:posOffset>
                </wp:positionH>
                <wp:positionV relativeFrom="line">
                  <wp:posOffset>142442</wp:posOffset>
                </wp:positionV>
                <wp:extent cx="47510" cy="73883"/>
                <wp:effectExtent l="0" t="0" r="0" b="0"/>
                <wp:wrapNone/>
                <wp:docPr id="3799" name="对象 3799"/>
                <wp:cNvGraphicFramePr>
                  <a:graphicFrameLocks noChangeAspect="0" noSelect="1"/>
                </wp:cNvGraphicFramePr>
                <a:graphic>
                  <a:graphicData uri="http://schemas.microsoft.com/office/word/2010/wordprocessingInk">
                    <w14:contentPart bwMode="auto" r:id="rId2511">
                      <w14:nvContentPartPr>
                        <w14:cNvContentPartPr/>
                      </w14:nvContentPartPr>
                      <w14:xfrm>
                        <a:off x="0" y="0"/>
                        <a:ext cx="47510" cy="73883"/>
                      </w14:xfrm>
                    </w14:contentPart>
                  </a:graphicData>
                </a:graphic>
              </wp:anchor>
            </w:drawing>
          </mc:Choice>
          <mc:Fallback>
            <w:pict>
              <v:shape type="#_x0000_t75" id="对象 3800" o:spid="_x0000_s3800" fillcolor="#FFFFFF" stroked="t" strokeweight="1.0pt" style="position:absolute;&#10;margin-left:44.05386pt;&#10;margin-top:11.215905pt;&#10;width:3.740945pt;&#10;height:5.8175592pt;&#10;z-index:1678;&#10;mso-position-horizontal:absolute;&#10;mso-position-horizontal-relative:char;&#10;mso-position-vertical:absolute;&#10;mso-position-vertical-relative:line;&#10;mso-wrap-distance-left:6.7498426pt;&#10;mso-wrap-distance-right:6.7498426pt;">
                <v:stroke color="#000000"/>
                <v:imagedata r:id="rId2512"/>
                <o:lock selection="t"/>
              </v:shape>
            </w:pict>
          </mc:Fallback>
        </mc:AlternateContent>
      </w:r>
      <w:r>
        <w:rPr>
          <w:color w:val="FF0000"/>
        </w:rPr>
        <mc:AlternateContent>
          <mc:Choice Requires="wps">
            <w:drawing>
              <wp:anchor distT="0" distB="0" distL="85723" distR="85723" simplePos="0" relativeHeight="1679" behindDoc="0" locked="0" layoutInCell="1" hidden="0" allowOverlap="1">
                <wp:simplePos x="0" y="0"/>
                <wp:positionH relativeFrom="character">
                  <wp:posOffset>222239</wp:posOffset>
                </wp:positionH>
                <wp:positionV relativeFrom="line">
                  <wp:posOffset>140852</wp:posOffset>
                </wp:positionV>
                <wp:extent cx="92339" cy="120246"/>
                <wp:effectExtent l="0" t="0" r="0" b="0"/>
                <wp:wrapNone/>
                <wp:docPr id="3802" name="对象 3802"/>
                <wp:cNvGraphicFramePr>
                  <a:graphicFrameLocks noChangeAspect="0" noSelect="1"/>
                </wp:cNvGraphicFramePr>
                <a:graphic>
                  <a:graphicData uri="http://schemas.microsoft.com/office/word/2010/wordprocessingInk">
                    <w14:contentPart bwMode="auto" r:id="rId2513">
                      <w14:nvContentPartPr>
                        <w14:cNvContentPartPr/>
                      </w14:nvContentPartPr>
                      <w14:xfrm>
                        <a:off x="0" y="0"/>
                        <a:ext cx="92339" cy="120246"/>
                      </w14:xfrm>
                    </w14:contentPart>
                  </a:graphicData>
                </a:graphic>
              </wp:anchor>
            </w:drawing>
          </mc:Choice>
          <mc:Fallback>
            <w:pict>
              <v:shape type="#_x0000_t75" id="对象 3803" o:spid="_x0000_s3803" fillcolor="#FFFFFF" stroked="t" strokeweight="1.0pt" style="position:absolute;&#10;margin-left:17.499134pt;&#10;margin-top:11.090709pt;&#10;width:7.2707872pt;&#10;height:9.468189pt;&#10;z-index:1679;&#10;mso-position-horizontal:absolute;&#10;mso-position-horizontal-relative:char;&#10;mso-position-vertical:absolute;&#10;mso-position-vertical-relative:line;&#10;mso-wrap-distance-left:6.7498426pt;&#10;mso-wrap-distance-right:6.7498426pt;">
                <v:stroke color="#000000"/>
                <v:imagedata r:id="rId2514"/>
                <o:lock selection="t"/>
              </v:shape>
            </w:pict>
          </mc:Fallback>
        </mc:AlternateContent>
      </w:r>
      <w:r>
        <w:rPr>
          <w:color w:val="FF0000"/>
        </w:rPr>
        <mc:AlternateContent>
          <mc:Choice Requires="wps">
            <w:drawing>
              <wp:anchor distT="0" distB="0" distL="85723" distR="85723" simplePos="0" relativeHeight="1680" behindDoc="0" locked="0" layoutInCell="1" hidden="0" allowOverlap="1">
                <wp:simplePos x="0" y="0"/>
                <wp:positionH relativeFrom="character">
                  <wp:posOffset>814309</wp:posOffset>
                </wp:positionH>
                <wp:positionV relativeFrom="line">
                  <wp:posOffset>140070</wp:posOffset>
                </wp:positionV>
                <wp:extent cx="45442" cy="20780"/>
                <wp:effectExtent l="0" t="0" r="0" b="0"/>
                <wp:wrapNone/>
                <wp:docPr id="3805" name="对象 3805"/>
                <wp:cNvGraphicFramePr>
                  <a:graphicFrameLocks noChangeAspect="0" noSelect="1"/>
                </wp:cNvGraphicFramePr>
                <a:graphic>
                  <a:graphicData uri="http://schemas.microsoft.com/office/word/2010/wordprocessingInk">
                    <w14:contentPart bwMode="auto" r:id="rId2515">
                      <w14:nvContentPartPr>
                        <w14:cNvContentPartPr/>
                      </w14:nvContentPartPr>
                      <w14:xfrm>
                        <a:off x="0" y="0"/>
                        <a:ext cx="45442" cy="20780"/>
                      </w14:xfrm>
                    </w14:contentPart>
                  </a:graphicData>
                </a:graphic>
              </wp:anchor>
            </w:drawing>
          </mc:Choice>
          <mc:Fallback>
            <w:pict>
              <v:shape type="#_x0000_t75" id="对象 3806" o:spid="_x0000_s3806" fillcolor="#FFFFFF" stroked="t" strokeweight="1.0pt" style="position:absolute;&#10;margin-left:64.11882pt;&#10;margin-top:11.029134pt;&#10;width:3.5781124pt;&#10;height:1.6362206pt;&#10;z-index:1680;&#10;mso-position-horizontal:absolute;&#10;mso-position-horizontal-relative:char;&#10;mso-position-vertical:absolute;&#10;mso-position-vertical-relative:line;&#10;mso-wrap-distance-left:6.7498426pt;&#10;mso-wrap-distance-right:6.7498426pt;">
                <v:stroke color="#000000"/>
                <v:imagedata r:id="rId2516"/>
                <o:lock selection="t"/>
              </v:shape>
            </w:pict>
          </mc:Fallback>
        </mc:AlternateContent>
      </w:r>
      <w:r>
        <w:rPr>
          <w:color w:val="FF0000"/>
        </w:rPr>
        <mc:AlternateContent>
          <mc:Choice Requires="wps">
            <w:drawing>
              <wp:anchor distT="0" distB="0" distL="85723" distR="85723" simplePos="0" relativeHeight="1681" behindDoc="0" locked="0" layoutInCell="1" hidden="0" allowOverlap="1">
                <wp:simplePos x="0" y="0"/>
                <wp:positionH relativeFrom="character">
                  <wp:posOffset>649295</wp:posOffset>
                </wp:positionH>
                <wp:positionV relativeFrom="line">
                  <wp:posOffset>123764</wp:posOffset>
                </wp:positionV>
                <wp:extent cx="57582" cy="78507"/>
                <wp:effectExtent l="0" t="0" r="0" b="0"/>
                <wp:wrapNone/>
                <wp:docPr id="3808" name="对象 3808"/>
                <wp:cNvGraphicFramePr>
                  <a:graphicFrameLocks noChangeAspect="0" noSelect="1"/>
                </wp:cNvGraphicFramePr>
                <a:graphic>
                  <a:graphicData uri="http://schemas.microsoft.com/office/word/2010/wordprocessingInk">
                    <w14:contentPart bwMode="auto" r:id="rId2517">
                      <w14:nvContentPartPr>
                        <w14:cNvContentPartPr/>
                      </w14:nvContentPartPr>
                      <w14:xfrm>
                        <a:off x="0" y="0"/>
                        <a:ext cx="57582" cy="78507"/>
                      </w14:xfrm>
                    </w14:contentPart>
                  </a:graphicData>
                </a:graphic>
              </wp:anchor>
            </w:drawing>
          </mc:Choice>
          <mc:Fallback>
            <w:pict>
              <v:shape type="#_x0000_t75" id="对象 3809" o:spid="_x0000_s3809" fillcolor="#FFFFFF" stroked="t" strokeweight="1.0pt" style="position:absolute;&#10;margin-left:51.12559pt;&#10;margin-top:9.745197pt;&#10;width:4.534017pt;&#10;height:6.1816545pt;&#10;z-index:1681;&#10;mso-position-horizontal:absolute;&#10;mso-position-horizontal-relative:char;&#10;mso-position-vertical:absolute;&#10;mso-position-vertical-relative:line;&#10;mso-wrap-distance-left:6.7498426pt;&#10;mso-wrap-distance-right:6.7498426pt;">
                <v:stroke color="#000000"/>
                <v:imagedata r:id="rId2518"/>
                <o:lock selection="t"/>
              </v:shape>
            </w:pict>
          </mc:Fallback>
        </mc:AlternateContent>
      </w:r>
      <w:r>
        <w:rPr>
          <w:color w:val="FF0000"/>
        </w:rPr>
        <mc:AlternateContent>
          <mc:Choice Requires="wps">
            <w:drawing>
              <wp:anchor distT="0" distB="0" distL="85723" distR="85723" simplePos="0" relativeHeight="1682" behindDoc="0" locked="0" layoutInCell="1" hidden="0" allowOverlap="1">
                <wp:simplePos x="0" y="0"/>
                <wp:positionH relativeFrom="character">
                  <wp:posOffset>1137332</wp:posOffset>
                </wp:positionH>
                <wp:positionV relativeFrom="line">
                  <wp:posOffset>123383</wp:posOffset>
                </wp:positionV>
                <wp:extent cx="19678" cy="34047"/>
                <wp:effectExtent l="0" t="0" r="0" b="0"/>
                <wp:wrapNone/>
                <wp:docPr id="3811" name="对象 3811"/>
                <wp:cNvGraphicFramePr>
                  <a:graphicFrameLocks noChangeAspect="0" noSelect="1"/>
                </wp:cNvGraphicFramePr>
                <a:graphic>
                  <a:graphicData uri="http://schemas.microsoft.com/office/word/2010/wordprocessingInk">
                    <w14:contentPart bwMode="auto" r:id="rId2519">
                      <w14:nvContentPartPr>
                        <w14:cNvContentPartPr/>
                      </w14:nvContentPartPr>
                      <w14:xfrm>
                        <a:off x="0" y="0"/>
                        <a:ext cx="19678" cy="34047"/>
                      </w14:xfrm>
                    </w14:contentPart>
                  </a:graphicData>
                </a:graphic>
              </wp:anchor>
            </w:drawing>
          </mc:Choice>
          <mc:Fallback>
            <w:pict>
              <v:shape type="#_x0000_t75" id="对象 3812" o:spid="_x0000_s3812" fillcolor="#FFFFFF" stroked="t" strokeweight="1.0pt" style="position:absolute;&#10;margin-left:89.5537pt;&#10;margin-top:9.715197pt;&#10;width:1.5494492pt;&#10;height:2.6808665pt;&#10;z-index:1682;&#10;mso-position-horizontal:absolute;&#10;mso-position-horizontal-relative:char;&#10;mso-position-vertical:absolute;&#10;mso-position-vertical-relative:line;&#10;mso-wrap-distance-left:6.7498426pt;&#10;mso-wrap-distance-right:6.7498426pt;">
                <v:stroke color="#000000"/>
                <v:imagedata r:id="rId2520"/>
                <o:lock selection="t"/>
              </v:shape>
            </w:pict>
          </mc:Fallback>
        </mc:AlternateContent>
      </w:r>
      <w:r>
        <w:rPr>
          <w:color w:val="FF0000"/>
        </w:rPr>
        <mc:AlternateContent>
          <mc:Choice Requires="wps">
            <w:drawing>
              <wp:anchor distT="0" distB="0" distL="85723" distR="85723" simplePos="0" relativeHeight="1683" behindDoc="0" locked="0" layoutInCell="1" hidden="0" allowOverlap="1">
                <wp:simplePos x="0" y="0"/>
                <wp:positionH relativeFrom="character">
                  <wp:posOffset>969095</wp:posOffset>
                </wp:positionH>
                <wp:positionV relativeFrom="line">
                  <wp:posOffset>112415</wp:posOffset>
                </wp:positionV>
                <wp:extent cx="104654" cy="117057"/>
                <wp:effectExtent l="0" t="0" r="0" b="0"/>
                <wp:wrapNone/>
                <wp:docPr id="3814" name="对象 3814"/>
                <wp:cNvGraphicFramePr>
                  <a:graphicFrameLocks noChangeAspect="0" noSelect="1"/>
                </wp:cNvGraphicFramePr>
                <a:graphic>
                  <a:graphicData uri="http://schemas.microsoft.com/office/word/2010/wordprocessingInk">
                    <w14:contentPart bwMode="auto" r:id="rId2521">
                      <w14:nvContentPartPr>
                        <w14:cNvContentPartPr/>
                      </w14:nvContentPartPr>
                      <w14:xfrm>
                        <a:off x="0" y="0"/>
                        <a:ext cx="104654" cy="117057"/>
                      </w14:xfrm>
                    </w14:contentPart>
                  </a:graphicData>
                </a:graphic>
              </wp:anchor>
            </w:drawing>
          </mc:Choice>
          <mc:Fallback>
            <w:pict>
              <v:shape type="#_x0000_t75" id="对象 3815" o:spid="_x0000_s3815" fillcolor="#FFFFFF" stroked="t" strokeweight="1.0pt" style="position:absolute;&#10;margin-left:76.306694pt;&#10;margin-top:8.851575pt;&#10;width:8.240473pt;&#10;height:9.217087pt;&#10;z-index:1683;&#10;mso-position-horizontal:absolute;&#10;mso-position-horizontal-relative:char;&#10;mso-position-vertical:absolute;&#10;mso-position-vertical-relative:line;&#10;mso-wrap-distance-left:6.7498426pt;&#10;mso-wrap-distance-right:6.7498426pt;">
                <v:stroke color="#000000"/>
                <v:imagedata r:id="rId2522"/>
                <o:lock selection="t"/>
              </v:shape>
            </w:pict>
          </mc:Fallback>
        </mc:AlternateContent>
      </w:r>
      <w:r>
        <w:rPr>
          <w:color w:val="FF0000"/>
        </w:rPr>
        <mc:AlternateContent>
          <mc:Choice Requires="wps">
            <w:drawing>
              <wp:anchor distT="0" distB="0" distL="85723" distR="85723" simplePos="0" relativeHeight="1684" behindDoc="0" locked="0" layoutInCell="1" hidden="0" allowOverlap="1">
                <wp:simplePos x="0" y="0"/>
                <wp:positionH relativeFrom="character">
                  <wp:posOffset>1114487</wp:posOffset>
                </wp:positionH>
                <wp:positionV relativeFrom="line">
                  <wp:posOffset>111068</wp:posOffset>
                </wp:positionV>
                <wp:extent cx="85144" cy="113588"/>
                <wp:effectExtent l="0" t="0" r="0" b="0"/>
                <wp:wrapNone/>
                <wp:docPr id="3817" name="对象 3817"/>
                <wp:cNvGraphicFramePr>
                  <a:graphicFrameLocks noChangeAspect="0" noSelect="1"/>
                </wp:cNvGraphicFramePr>
                <a:graphic>
                  <a:graphicData uri="http://schemas.microsoft.com/office/word/2010/wordprocessingInk">
                    <w14:contentPart bwMode="auto" r:id="rId2523">
                      <w14:nvContentPartPr>
                        <w14:cNvContentPartPr/>
                      </w14:nvContentPartPr>
                      <w14:xfrm>
                        <a:off x="0" y="0"/>
                        <a:ext cx="85144" cy="113588"/>
                      </w14:xfrm>
                    </w14:contentPart>
                  </a:graphicData>
                </a:graphic>
              </wp:anchor>
            </w:drawing>
          </mc:Choice>
          <mc:Fallback>
            <w:pict>
              <v:shape type="#_x0000_t75" id="对象 3818" o:spid="_x0000_s3818" fillcolor="#FFFFFF" stroked="t" strokeweight="1.0pt" style="position:absolute;&#10;margin-left:87.75488pt;&#10;margin-top:8.745512pt;&#10;width:6.704253pt;&#10;height:8.943938pt;&#10;z-index:1684;&#10;mso-position-horizontal:absolute;&#10;mso-position-horizontal-relative:char;&#10;mso-position-vertical:absolute;&#10;mso-position-vertical-relative:line;&#10;mso-wrap-distance-left:6.7498426pt;&#10;mso-wrap-distance-right:6.7498426pt;">
                <v:stroke color="#000000"/>
                <v:imagedata r:id="rId2524"/>
                <o:lock selection="t"/>
              </v:shape>
            </w:pict>
          </mc:Fallback>
        </mc:AlternateContent>
      </w:r>
      <w:r>
        <w:rPr>
          <w:color w:val="FF0000"/>
        </w:rPr>
        <mc:AlternateContent>
          <mc:Choice Requires="wps">
            <w:drawing>
              <wp:anchor distT="0" distB="0" distL="85723" distR="85723" simplePos="0" relativeHeight="1685" behindDoc="0" locked="0" layoutInCell="1" hidden="0" allowOverlap="1">
                <wp:simplePos x="0" y="0"/>
                <wp:positionH relativeFrom="character">
                  <wp:posOffset>425715</wp:posOffset>
                </wp:positionH>
                <wp:positionV relativeFrom="line">
                  <wp:posOffset>110872</wp:posOffset>
                </wp:positionV>
                <wp:extent cx="91465" cy="116176"/>
                <wp:effectExtent l="0" t="0" r="0" b="0"/>
                <wp:wrapNone/>
                <wp:docPr id="3820" name="对象 3820"/>
                <wp:cNvGraphicFramePr>
                  <a:graphicFrameLocks noChangeAspect="0" noSelect="1"/>
                </wp:cNvGraphicFramePr>
                <a:graphic>
                  <a:graphicData uri="http://schemas.microsoft.com/office/word/2010/wordprocessingInk">
                    <w14:contentPart bwMode="auto" r:id="rId2525">
                      <w14:nvContentPartPr>
                        <w14:cNvContentPartPr/>
                      </w14:nvContentPartPr>
                      <w14:xfrm>
                        <a:off x="0" y="0"/>
                        <a:ext cx="91465" cy="116176"/>
                      </w14:xfrm>
                    </w14:contentPart>
                  </a:graphicData>
                </a:graphic>
              </wp:anchor>
            </w:drawing>
          </mc:Choice>
          <mc:Fallback>
            <w:pict>
              <v:shape type="#_x0000_t75" id="对象 3821" o:spid="_x0000_s3821" fillcolor="#FFFFFF" stroked="t" strokeweight="1.0pt" style="position:absolute;&#10;margin-left:33.520866pt;&#10;margin-top:8.730079pt;&#10;width:7.201969pt;&#10;height:9.1477165pt;&#10;z-index:1685;&#10;mso-position-horizontal:absolute;&#10;mso-position-horizontal-relative:char;&#10;mso-position-vertical:absolute;&#10;mso-position-vertical-relative:line;&#10;mso-wrap-distance-left:6.7498426pt;&#10;mso-wrap-distance-right:6.7498426pt;">
                <v:stroke color="#000000"/>
                <v:imagedata r:id="rId2526"/>
                <o:lock selection="t"/>
              </v:shape>
            </w:pict>
          </mc:Fallback>
        </mc:AlternateContent>
      </w:r>
      <w:r>
        <w:rPr>
          <w:color w:val="FF0000"/>
        </w:rPr>
        <mc:AlternateContent>
          <mc:Choice Requires="wps">
            <w:drawing>
              <wp:anchor distT="0" distB="0" distL="85723" distR="85723" simplePos="0" relativeHeight="1686" behindDoc="0" locked="0" layoutInCell="1" hidden="0" allowOverlap="1">
                <wp:simplePos x="0" y="0"/>
                <wp:positionH relativeFrom="character">
                  <wp:posOffset>550884</wp:posOffset>
                </wp:positionH>
                <wp:positionV relativeFrom="line">
                  <wp:posOffset>110835</wp:posOffset>
                </wp:positionV>
                <wp:extent cx="108132" cy="36393"/>
                <wp:effectExtent l="0" t="0" r="0" b="0"/>
                <wp:wrapNone/>
                <wp:docPr id="3823" name="对象 3823"/>
                <wp:cNvGraphicFramePr>
                  <a:graphicFrameLocks noChangeAspect="0" noSelect="1"/>
                </wp:cNvGraphicFramePr>
                <a:graphic>
                  <a:graphicData uri="http://schemas.microsoft.com/office/word/2010/wordprocessingInk">
                    <w14:contentPart bwMode="auto" r:id="rId2527">
                      <w14:nvContentPartPr>
                        <w14:cNvContentPartPr/>
                      </w14:nvContentPartPr>
                      <w14:xfrm>
                        <a:off x="0" y="0"/>
                        <a:ext cx="108132" cy="36393"/>
                      </w14:xfrm>
                    </w14:contentPart>
                  </a:graphicData>
                </a:graphic>
              </wp:anchor>
            </w:drawing>
          </mc:Choice>
          <mc:Fallback>
            <w:pict>
              <v:shape type="#_x0000_t75" id="对象 3824" o:spid="_x0000_s3824" fillcolor="#FFFFFF" stroked="t" strokeweight="1.0pt" style="position:absolute;&#10;margin-left:43.376694pt;&#10;margin-top:8.727165pt;&#10;width:8.514332pt;&#10;height:2.8655906pt;&#10;z-index:1686;&#10;mso-position-horizontal:absolute;&#10;mso-position-horizontal-relative:char;&#10;mso-position-vertical:absolute;&#10;mso-position-vertical-relative:line;&#10;mso-wrap-distance-left:6.7498426pt;&#10;mso-wrap-distance-right:6.7498426pt;">
                <v:stroke color="#000000"/>
                <v:imagedata r:id="rId2528"/>
                <o:lock selection="t"/>
              </v:shape>
            </w:pict>
          </mc:Fallback>
        </mc:AlternateContent>
      </w:r>
      <w:r>
        <w:rPr>
          <w:color w:val="FF0000"/>
        </w:rPr>
        <mc:AlternateContent>
          <mc:Choice Requires="wps">
            <w:drawing>
              <wp:anchor distT="0" distB="0" distL="85723" distR="85723" simplePos="0" relativeHeight="1687" behindDoc="0" locked="0" layoutInCell="1" hidden="0" allowOverlap="1">
                <wp:simplePos x="0" y="0"/>
                <wp:positionH relativeFrom="character">
                  <wp:posOffset>1100244</wp:posOffset>
                </wp:positionH>
                <wp:positionV relativeFrom="line">
                  <wp:posOffset>110296</wp:posOffset>
                </wp:positionV>
                <wp:extent cx="23220" cy="128863"/>
                <wp:effectExtent l="0" t="0" r="0" b="0"/>
                <wp:wrapNone/>
                <wp:docPr id="3826" name="对象 3826"/>
                <wp:cNvGraphicFramePr>
                  <a:graphicFrameLocks noChangeAspect="0" noSelect="1"/>
                </wp:cNvGraphicFramePr>
                <a:graphic>
                  <a:graphicData uri="http://schemas.microsoft.com/office/word/2010/wordprocessingInk">
                    <w14:contentPart bwMode="auto" r:id="rId2529">
                      <w14:nvContentPartPr>
                        <w14:cNvContentPartPr/>
                      </w14:nvContentPartPr>
                      <w14:xfrm>
                        <a:off x="0" y="0"/>
                        <a:ext cx="23220" cy="128863"/>
                      </w14:xfrm>
                    </w14:contentPart>
                  </a:graphicData>
                </a:graphic>
              </wp:anchor>
            </w:drawing>
          </mc:Choice>
          <mc:Fallback>
            <w:pict>
              <v:shape type="#_x0000_t75" id="对象 3827" o:spid="_x0000_s3827" fillcolor="#FFFFFF" stroked="t" strokeweight="1.0pt" style="position:absolute;&#10;margin-left:86.633385pt;&#10;margin-top:8.684725pt;&#10;width:1.8283489pt;&#10;height:10.146693pt;&#10;z-index:1687;&#10;mso-position-horizontal:absolute;&#10;mso-position-horizontal-relative:char;&#10;mso-position-vertical:absolute;&#10;mso-position-vertical-relative:line;&#10;mso-wrap-distance-left:6.7498426pt;&#10;mso-wrap-distance-right:6.7498426pt;">
                <v:stroke color="#000000"/>
                <v:imagedata r:id="rId2530"/>
                <o:lock selection="t"/>
              </v:shape>
            </w:pict>
          </mc:Fallback>
        </mc:AlternateContent>
      </w:r>
      <w:r>
        <w:rPr>
          <w:color w:val="FF0000"/>
        </w:rPr>
        <mc:AlternateContent>
          <mc:Choice Requires="wps">
            <w:drawing>
              <wp:anchor distT="0" distB="0" distL="85723" distR="85723" simplePos="0" relativeHeight="1688" behindDoc="0" locked="0" layoutInCell="1" hidden="0" allowOverlap="1">
                <wp:simplePos x="0" y="0"/>
                <wp:positionH relativeFrom="character">
                  <wp:posOffset>187785</wp:posOffset>
                </wp:positionH>
                <wp:positionV relativeFrom="line">
                  <wp:posOffset>110277</wp:posOffset>
                </wp:positionV>
                <wp:extent cx="85260" cy="107545"/>
                <wp:effectExtent l="0" t="0" r="0" b="0"/>
                <wp:wrapNone/>
                <wp:docPr id="3829" name="对象 3829"/>
                <wp:cNvGraphicFramePr>
                  <a:graphicFrameLocks noChangeAspect="0" noSelect="1"/>
                </wp:cNvGraphicFramePr>
                <a:graphic>
                  <a:graphicData uri="http://schemas.microsoft.com/office/word/2010/wordprocessingInk">
                    <w14:contentPart bwMode="auto" r:id="rId2531">
                      <w14:nvContentPartPr>
                        <w14:cNvContentPartPr/>
                      </w14:nvContentPartPr>
                      <w14:xfrm>
                        <a:off x="0" y="0"/>
                        <a:ext cx="85260" cy="107545"/>
                      </w14:xfrm>
                    </w14:contentPart>
                  </a:graphicData>
                </a:graphic>
              </wp:anchor>
            </w:drawing>
          </mc:Choice>
          <mc:Fallback>
            <w:pict>
              <v:shape type="#_x0000_t75" id="对象 3830" o:spid="_x0000_s3830" fillcolor="#FFFFFF" stroked="t" strokeweight="1.0pt" style="position:absolute;&#10;margin-left:14.786221pt;&#10;margin-top:8.6832285pt;&#10;width:6.713387pt;&#10;height:8.468188pt;&#10;z-index:1688;&#10;mso-position-horizontal:absolute;&#10;mso-position-horizontal-relative:char;&#10;mso-position-vertical:absolute;&#10;mso-position-vertical-relative:line;&#10;mso-wrap-distance-left:6.7498426pt;&#10;mso-wrap-distance-right:6.7498426pt;">
                <v:stroke color="#000000"/>
                <v:imagedata r:id="rId2532"/>
                <o:lock selection="t"/>
              </v:shape>
            </w:pict>
          </mc:Fallback>
        </mc:AlternateContent>
      </w:r>
      <w:r>
        <w:rPr>
          <w:color w:val="FF0000"/>
        </w:rPr>
        <mc:AlternateContent>
          <mc:Choice Requires="wps">
            <w:drawing>
              <wp:anchor distT="0" distB="0" distL="85723" distR="85723" simplePos="0" relativeHeight="1689" behindDoc="0" locked="0" layoutInCell="1" hidden="0" allowOverlap="1">
                <wp:simplePos x="0" y="0"/>
                <wp:positionH relativeFrom="character">
                  <wp:posOffset>602020</wp:posOffset>
                </wp:positionH>
                <wp:positionV relativeFrom="line">
                  <wp:posOffset>109532</wp:posOffset>
                </wp:positionV>
                <wp:extent cx="23956" cy="150566"/>
                <wp:effectExtent l="0" t="0" r="0" b="0"/>
                <wp:wrapNone/>
                <wp:docPr id="3832" name="对象 3832"/>
                <wp:cNvGraphicFramePr>
                  <a:graphicFrameLocks noChangeAspect="0" noSelect="1"/>
                </wp:cNvGraphicFramePr>
                <a:graphic>
                  <a:graphicData uri="http://schemas.microsoft.com/office/word/2010/wordprocessingInk">
                    <w14:contentPart bwMode="auto" r:id="rId2533">
                      <w14:nvContentPartPr>
                        <w14:cNvContentPartPr/>
                      </w14:nvContentPartPr>
                      <w14:xfrm>
                        <a:off x="0" y="0"/>
                        <a:ext cx="23956" cy="150566"/>
                      </w14:xfrm>
                    </w14:contentPart>
                  </a:graphicData>
                </a:graphic>
              </wp:anchor>
            </w:drawing>
          </mc:Choice>
          <mc:Fallback>
            <w:pict>
              <v:shape type="#_x0000_t75" id="对象 3833" o:spid="_x0000_s3833" fillcolor="#FFFFFF" stroked="t" strokeweight="1.0pt" style="position:absolute;&#10;margin-left:47.40315pt;&#10;margin-top:8.624567pt;&#10;width:1.8863009pt;&#10;height:11.855591pt;&#10;z-index:1689;&#10;mso-position-horizontal:absolute;&#10;mso-position-horizontal-relative:char;&#10;mso-position-vertical:absolute;&#10;mso-position-vertical-relative:line;&#10;mso-wrap-distance-left:6.7498426pt;&#10;mso-wrap-distance-right:6.7498426pt;">
                <v:stroke color="#000000"/>
                <v:imagedata r:id="rId2534"/>
                <o:lock selection="t"/>
              </v:shape>
            </w:pict>
          </mc:Fallback>
        </mc:AlternateContent>
      </w:r>
      <w:r>
        <w:rPr>
          <w:color w:val="FF0000"/>
        </w:rPr>
        <mc:AlternateContent>
          <mc:Choice Requires="wps">
            <w:drawing>
              <wp:anchor distT="0" distB="0" distL="85723" distR="85723" simplePos="0" relativeHeight="1690" behindDoc="0" locked="0" layoutInCell="1" hidden="0" allowOverlap="1">
                <wp:simplePos x="0" y="0"/>
                <wp:positionH relativeFrom="character">
                  <wp:posOffset>737533</wp:posOffset>
                </wp:positionH>
                <wp:positionV relativeFrom="line">
                  <wp:posOffset>99384</wp:posOffset>
                </wp:positionV>
                <wp:extent cx="64471" cy="31315"/>
                <wp:effectExtent l="0" t="0" r="0" b="0"/>
                <wp:wrapNone/>
                <wp:docPr id="3835" name="对象 3835"/>
                <wp:cNvGraphicFramePr>
                  <a:graphicFrameLocks noChangeAspect="0" noSelect="1"/>
                </wp:cNvGraphicFramePr>
                <a:graphic>
                  <a:graphicData uri="http://schemas.microsoft.com/office/word/2010/wordprocessingInk">
                    <w14:contentPart bwMode="auto" r:id="rId2535">
                      <w14:nvContentPartPr>
                        <w14:cNvContentPartPr/>
                      </w14:nvContentPartPr>
                      <w14:xfrm>
                        <a:off x="0" y="0"/>
                        <a:ext cx="64471" cy="31315"/>
                      </w14:xfrm>
                    </w14:contentPart>
                  </a:graphicData>
                </a:graphic>
              </wp:anchor>
            </w:drawing>
          </mc:Choice>
          <mc:Fallback>
            <w:pict>
              <v:shape type="#_x0000_t75" id="对象 3836" o:spid="_x0000_s3836" fillcolor="#FFFFFF" stroked="t" strokeweight="1.0pt" style="position:absolute;&#10;margin-left:58.073463pt;&#10;margin-top:7.825512pt;&#10;width:5.076459pt;&#10;height:2.465748pt;&#10;z-index:1690;&#10;mso-position-horizontal:absolute;&#10;mso-position-horizontal-relative:char;&#10;mso-position-vertical:absolute;&#10;mso-position-vertical-relative:line;&#10;mso-wrap-distance-left:6.7498426pt;&#10;mso-wrap-distance-right:6.7498426pt;">
                <v:stroke color="#000000"/>
                <v:imagedata r:id="rId2536"/>
                <o:lock selection="t"/>
              </v:shape>
            </w:pict>
          </mc:Fallback>
        </mc:AlternateContent>
      </w:r>
      <w:r>
        <w:rPr>
          <w:color w:val="FF0000"/>
        </w:rPr>
        <mc:AlternateContent>
          <mc:Choice Requires="wps">
            <w:drawing>
              <wp:anchor distT="0" distB="0" distL="85723" distR="85723" simplePos="0" relativeHeight="1691" behindDoc="0" locked="0" layoutInCell="1" hidden="0" allowOverlap="1">
                <wp:simplePos x="0" y="0"/>
                <wp:positionH relativeFrom="character">
                  <wp:posOffset>796221</wp:posOffset>
                </wp:positionH>
                <wp:positionV relativeFrom="line">
                  <wp:posOffset>85496</wp:posOffset>
                </wp:positionV>
                <wp:extent cx="84312" cy="106959"/>
                <wp:effectExtent l="0" t="0" r="0" b="0"/>
                <wp:wrapNone/>
                <wp:docPr id="3838" name="对象 3838"/>
                <wp:cNvGraphicFramePr>
                  <a:graphicFrameLocks noChangeAspect="0" noSelect="1"/>
                </wp:cNvGraphicFramePr>
                <a:graphic>
                  <a:graphicData uri="http://schemas.microsoft.com/office/word/2010/wordprocessingInk">
                    <w14:contentPart bwMode="auto" r:id="rId2537">
                      <w14:nvContentPartPr>
                        <w14:cNvContentPartPr/>
                      </w14:nvContentPartPr>
                      <w14:xfrm>
                        <a:off x="0" y="0"/>
                        <a:ext cx="84312" cy="106959"/>
                      </w14:xfrm>
                    </w14:contentPart>
                  </a:graphicData>
                </a:graphic>
              </wp:anchor>
            </w:drawing>
          </mc:Choice>
          <mc:Fallback>
            <w:pict>
              <v:shape type="#_x0000_t75" id="对象 3839" o:spid="_x0000_s3839" fillcolor="#FFFFFF" stroked="t" strokeweight="1.0pt" style="position:absolute;&#10;margin-left:62.69457pt;&#10;margin-top:6.731968pt;&#10;width:6.6387424pt;&#10;height:8.421968pt;&#10;z-index:1691;&#10;mso-position-horizontal:absolute;&#10;mso-position-horizontal-relative:char;&#10;mso-position-vertical:absolute;&#10;mso-position-vertical-relative:line;&#10;mso-wrap-distance-left:6.7498426pt;&#10;mso-wrap-distance-right:6.7498426pt;">
                <v:stroke color="#000000"/>
                <v:imagedata r:id="rId2538"/>
                <o:lock selection="t"/>
              </v:shape>
            </w:pict>
          </mc:Fallback>
        </mc:AlternateContent>
      </w:r>
      <w:r>
        <w:rPr>
          <w:color w:val="FF0000"/>
        </w:rPr>
        <mc:AlternateContent>
          <mc:Choice Requires="wps">
            <w:drawing>
              <wp:anchor distT="0" distB="0" distL="85723" distR="85723" simplePos="0" relativeHeight="1692" behindDoc="0" locked="0" layoutInCell="1" hidden="0" allowOverlap="1">
                <wp:simplePos x="0" y="0"/>
                <wp:positionH relativeFrom="character">
                  <wp:posOffset>412285</wp:posOffset>
                </wp:positionH>
                <wp:positionV relativeFrom="line">
                  <wp:posOffset>83554</wp:posOffset>
                </wp:positionV>
                <wp:extent cx="23443" cy="137195"/>
                <wp:effectExtent l="0" t="0" r="0" b="0"/>
                <wp:wrapNone/>
                <wp:docPr id="3841" name="对象 3841"/>
                <wp:cNvGraphicFramePr>
                  <a:graphicFrameLocks noChangeAspect="0" noSelect="1"/>
                </wp:cNvGraphicFramePr>
                <a:graphic>
                  <a:graphicData uri="http://schemas.microsoft.com/office/word/2010/wordprocessingInk">
                    <w14:contentPart bwMode="auto" r:id="rId2539">
                      <w14:nvContentPartPr>
                        <w14:cNvContentPartPr/>
                      </w14:nvContentPartPr>
                      <w14:xfrm>
                        <a:off x="0" y="0"/>
                        <a:ext cx="23443" cy="137195"/>
                      </w14:xfrm>
                    </w14:contentPart>
                  </a:graphicData>
                </a:graphic>
              </wp:anchor>
            </w:drawing>
          </mc:Choice>
          <mc:Fallback>
            <w:pict>
              <v:shape type="#_x0000_t75" id="对象 3842" o:spid="_x0000_s3842" fillcolor="#FFFFFF" stroked="t" strokeweight="1.0pt" style="position:absolute;&#10;margin-left:32.463387pt;&#10;margin-top:6.5790553pt;&#10;width:1.8459067pt;&#10;height:10.802756pt;&#10;z-index:1692;&#10;mso-position-horizontal:absolute;&#10;mso-position-horizontal-relative:char;&#10;mso-position-vertical:absolute;&#10;mso-position-vertical-relative:line;&#10;mso-wrap-distance-left:6.7498426pt;&#10;mso-wrap-distance-right:6.7498426pt;">
                <v:stroke color="#000000"/>
                <v:imagedata r:id="rId2540"/>
                <o:lock selection="t"/>
              </v:shape>
            </w:pict>
          </mc:Fallback>
        </mc:AlternateContent>
      </w:r>
      <w:r>
        <w:rPr>
          <w:color w:val="FF0000"/>
        </w:rPr>
        <mc:AlternateContent>
          <mc:Choice Requires="wps">
            <w:drawing>
              <wp:anchor distT="0" distB="0" distL="85723" distR="85723" simplePos="0" relativeHeight="1693" behindDoc="0" locked="0" layoutInCell="1" hidden="0" allowOverlap="1">
                <wp:simplePos x="0" y="0"/>
                <wp:positionH relativeFrom="character">
                  <wp:posOffset>215493</wp:posOffset>
                </wp:positionH>
                <wp:positionV relativeFrom="line">
                  <wp:posOffset>82743</wp:posOffset>
                </wp:positionV>
                <wp:extent cx="47828" cy="28711"/>
                <wp:effectExtent l="0" t="0" r="0" b="0"/>
                <wp:wrapNone/>
                <wp:docPr id="3844" name="对象 3844"/>
                <wp:cNvGraphicFramePr>
                  <a:graphicFrameLocks noChangeAspect="0" noSelect="1"/>
                </wp:cNvGraphicFramePr>
                <a:graphic>
                  <a:graphicData uri="http://schemas.microsoft.com/office/word/2010/wordprocessingInk">
                    <w14:contentPart bwMode="auto" r:id="rId2541">
                      <w14:nvContentPartPr>
                        <w14:cNvContentPartPr/>
                      </w14:nvContentPartPr>
                      <w14:xfrm>
                        <a:off x="0" y="0"/>
                        <a:ext cx="47828" cy="28711"/>
                      </w14:xfrm>
                    </w14:contentPart>
                  </a:graphicData>
                </a:graphic>
              </wp:anchor>
            </w:drawing>
          </mc:Choice>
          <mc:Fallback>
            <w:pict>
              <v:shape type="#_x0000_t75" id="对象 3845" o:spid="_x0000_s3845" fillcolor="#FFFFFF" stroked="t" strokeweight="1.0pt" style="position:absolute;&#10;margin-left:16.967953pt;&#10;margin-top:6.515197pt;&#10;width:3.7659843pt;&#10;height:2.2607088pt;&#10;z-index:1693;&#10;mso-position-horizontal:absolute;&#10;mso-position-horizontal-relative:char;&#10;mso-position-vertical:absolute;&#10;mso-position-vertical-relative:line;&#10;mso-wrap-distance-left:6.7498426pt;&#10;mso-wrap-distance-right:6.7498426pt;">
                <v:stroke color="#000000"/>
                <v:imagedata r:id="rId2542"/>
                <o:lock selection="t"/>
              </v:shape>
            </w:pict>
          </mc:Fallback>
        </mc:AlternateContent>
      </w:r>
      <w:r>
        <w:rPr>
          <w:color w:val="FF0000"/>
        </w:rPr>
        <mc:AlternateContent>
          <mc:Choice Requires="wps">
            <w:drawing>
              <wp:anchor distT="0" distB="0" distL="85723" distR="85723" simplePos="0" relativeHeight="1694" behindDoc="0" locked="0" layoutInCell="1" hidden="0" allowOverlap="1">
                <wp:simplePos x="0" y="0"/>
                <wp:positionH relativeFrom="character">
                  <wp:posOffset>893202</wp:posOffset>
                </wp:positionH>
                <wp:positionV relativeFrom="line">
                  <wp:posOffset>82047</wp:posOffset>
                </wp:positionV>
                <wp:extent cx="82901" cy="37684"/>
                <wp:effectExtent l="0" t="0" r="0" b="0"/>
                <wp:wrapNone/>
                <wp:docPr id="3847" name="对象 3847"/>
                <wp:cNvGraphicFramePr>
                  <a:graphicFrameLocks noChangeAspect="0" noSelect="1"/>
                </wp:cNvGraphicFramePr>
                <a:graphic>
                  <a:graphicData uri="http://schemas.microsoft.com/office/word/2010/wordprocessingInk">
                    <w14:contentPart bwMode="auto" r:id="rId2543">
                      <w14:nvContentPartPr>
                        <w14:cNvContentPartPr/>
                      </w14:nvContentPartPr>
                      <w14:xfrm>
                        <a:off x="0" y="0"/>
                        <a:ext cx="82901" cy="37684"/>
                      </w14:xfrm>
                    </w14:contentPart>
                  </a:graphicData>
                </a:graphic>
              </wp:anchor>
            </w:drawing>
          </mc:Choice>
          <mc:Fallback>
            <w:pict>
              <v:shape type="#_x0000_t75" id="对象 3848" o:spid="_x0000_s3848" fillcolor="#FFFFFF" stroked="t" strokeweight="1.0pt" style="position:absolute;&#10;margin-left:70.330864pt;&#10;margin-top:6.460394pt;&#10;width:6.5276394pt;&#10;height:2.967244pt;&#10;z-index:1694;&#10;mso-position-horizontal:absolute;&#10;mso-position-horizontal-relative:char;&#10;mso-position-vertical:absolute;&#10;mso-position-vertical-relative:line;&#10;mso-wrap-distance-left:6.7498426pt;&#10;mso-wrap-distance-right:6.7498426pt;">
                <v:stroke color="#000000"/>
                <v:imagedata r:id="rId2544"/>
                <o:lock selection="t"/>
              </v:shape>
            </w:pict>
          </mc:Fallback>
        </mc:AlternateContent>
      </w:r>
      <w:r>
        <w:rPr>
          <w:color w:val="FF0000"/>
        </w:rPr>
        <mc:AlternateContent>
          <mc:Choice Requires="wps">
            <w:drawing>
              <wp:anchor distT="0" distB="0" distL="85723" distR="85723" simplePos="0" relativeHeight="1695" behindDoc="0" locked="0" layoutInCell="1" hidden="0" allowOverlap="1">
                <wp:simplePos x="0" y="0"/>
                <wp:positionH relativeFrom="character">
                  <wp:posOffset>282318</wp:posOffset>
                </wp:positionH>
                <wp:positionV relativeFrom="line">
                  <wp:posOffset>74317</wp:posOffset>
                </wp:positionV>
                <wp:extent cx="87111" cy="179270"/>
                <wp:effectExtent l="0" t="0" r="0" b="0"/>
                <wp:wrapNone/>
                <wp:docPr id="3850" name="对象 3850"/>
                <wp:cNvGraphicFramePr>
                  <a:graphicFrameLocks noChangeAspect="0" noSelect="1"/>
                </wp:cNvGraphicFramePr>
                <a:graphic>
                  <a:graphicData uri="http://schemas.microsoft.com/office/word/2010/wordprocessingInk">
                    <w14:contentPart bwMode="auto" r:id="rId2545">
                      <w14:nvContentPartPr>
                        <w14:cNvContentPartPr/>
                      </w14:nvContentPartPr>
                      <w14:xfrm>
                        <a:off x="0" y="0"/>
                        <a:ext cx="87111" cy="179270"/>
                      </w14:xfrm>
                    </w14:contentPart>
                  </a:graphicData>
                </a:graphic>
              </wp:anchor>
            </w:drawing>
          </mc:Choice>
          <mc:Fallback>
            <w:pict>
              <v:shape type="#_x0000_t75" id="对象 3851" o:spid="_x0000_s3851" fillcolor="#FFFFFF" stroked="t" strokeweight="1.0pt" style="position:absolute;&#10;margin-left:22.229763pt;&#10;margin-top:5.8517323pt;&#10;width:6.8591337pt;&#10;height:14.115749pt;&#10;z-index:1695;&#10;mso-position-horizontal:absolute;&#10;mso-position-horizontal-relative:char;&#10;mso-position-vertical:absolute;&#10;mso-position-vertical-relative:line;&#10;mso-wrap-distance-left:6.7498426pt;&#10;mso-wrap-distance-right:6.7498426pt;">
                <v:stroke color="#000000"/>
                <v:imagedata r:id="rId2546"/>
                <o:lock selection="t"/>
              </v:shape>
            </w:pict>
          </mc:Fallback>
        </mc:AlternateContent>
      </w:r>
      <w:r>
        <w:rPr>
          <w:color w:val="FF0000"/>
        </w:rPr>
        <mc:AlternateContent>
          <mc:Choice Requires="wps">
            <w:drawing>
              <wp:anchor distT="0" distB="0" distL="85723" distR="85723" simplePos="0" relativeHeight="1696" behindDoc="0" locked="0" layoutInCell="1" hidden="0" allowOverlap="1">
                <wp:simplePos x="0" y="0"/>
                <wp:positionH relativeFrom="character">
                  <wp:posOffset>718770</wp:posOffset>
                </wp:positionH>
                <wp:positionV relativeFrom="line">
                  <wp:posOffset>72392</wp:posOffset>
                </wp:positionV>
                <wp:extent cx="73602" cy="163929"/>
                <wp:effectExtent l="0" t="0" r="0" b="0"/>
                <wp:wrapNone/>
                <wp:docPr id="3853" name="对象 3853"/>
                <wp:cNvGraphicFramePr>
                  <a:graphicFrameLocks noChangeAspect="0" noSelect="1"/>
                </wp:cNvGraphicFramePr>
                <a:graphic>
                  <a:graphicData uri="http://schemas.microsoft.com/office/word/2010/wordprocessingInk">
                    <w14:contentPart bwMode="auto" r:id="rId2547">
                      <w14:nvContentPartPr>
                        <w14:cNvContentPartPr/>
                      </w14:nvContentPartPr>
                      <w14:xfrm>
                        <a:off x="0" y="0"/>
                        <a:ext cx="73602" cy="163929"/>
                      </w14:xfrm>
                    </w14:contentPart>
                  </a:graphicData>
                </a:graphic>
              </wp:anchor>
            </w:drawing>
          </mc:Choice>
          <mc:Fallback>
            <w:pict>
              <v:shape type="#_x0000_t75" id="对象 3854" o:spid="_x0000_s3854" fillcolor="#FFFFFF" stroked="t" strokeweight="1.0pt" style="position:absolute;&#10;margin-left:56.59606pt;&#10;margin-top:5.7001576pt;&#10;width:5.7954345pt;&#10;height:12.907795pt;&#10;z-index:1696;&#10;mso-position-horizontal:absolute;&#10;mso-position-horizontal-relative:char;&#10;mso-position-vertical:absolute;&#10;mso-position-vertical-relative:line;&#10;mso-wrap-distance-left:6.7498426pt;&#10;mso-wrap-distance-right:6.7498426pt;">
                <v:stroke color="#000000"/>
                <v:imagedata r:id="rId2548"/>
                <o:lock selection="t"/>
              </v:shape>
            </w:pict>
          </mc:Fallback>
        </mc:AlternateContent>
      </w:r>
      <w:r>
        <w:rPr>
          <w:color w:val="FF0000"/>
        </w:rPr>
        <mc:AlternateContent>
          <mc:Choice Requires="wps">
            <w:drawing>
              <wp:anchor distT="0" distB="0" distL="85723" distR="85723" simplePos="0" relativeHeight="1697" behindDoc="0" locked="0" layoutInCell="1" hidden="0" allowOverlap="1">
                <wp:simplePos x="0" y="0"/>
                <wp:positionH relativeFrom="character">
                  <wp:posOffset>1087740</wp:posOffset>
                </wp:positionH>
                <wp:positionV relativeFrom="line">
                  <wp:posOffset>68355</wp:posOffset>
                </wp:positionV>
                <wp:extent cx="53301" cy="58766"/>
                <wp:effectExtent l="0" t="0" r="0" b="0"/>
                <wp:wrapNone/>
                <wp:docPr id="3856" name="对象 3856"/>
                <wp:cNvGraphicFramePr>
                  <a:graphicFrameLocks noChangeAspect="0" noSelect="1"/>
                </wp:cNvGraphicFramePr>
                <a:graphic>
                  <a:graphicData uri="http://schemas.microsoft.com/office/word/2010/wordprocessingInk">
                    <w14:contentPart bwMode="auto" r:id="rId2549">
                      <w14:nvContentPartPr>
                        <w14:cNvContentPartPr/>
                      </w14:nvContentPartPr>
                      <w14:xfrm>
                        <a:off x="0" y="0"/>
                        <a:ext cx="53301" cy="58766"/>
                      </w14:xfrm>
                    </w14:contentPart>
                  </a:graphicData>
                </a:graphic>
              </wp:anchor>
            </w:drawing>
          </mc:Choice>
          <mc:Fallback>
            <w:pict>
              <v:shape type="#_x0000_t75" id="对象 3857" o:spid="_x0000_s3857" fillcolor="#FFFFFF" stroked="t" strokeweight="1.0pt" style="position:absolute;&#10;margin-left:85.64882pt;&#10;margin-top:5.3822837pt;&#10;width:4.196931pt;&#10;height:4.627244pt;&#10;z-index:1697;&#10;mso-position-horizontal:absolute;&#10;mso-position-horizontal-relative:char;&#10;mso-position-vertical:absolute;&#10;mso-position-vertical-relative:line;&#10;mso-wrap-distance-left:6.7498426pt;&#10;mso-wrap-distance-right:6.7498426pt;">
                <v:stroke color="#000000"/>
                <v:imagedata r:id="rId2550"/>
                <o:lock selection="t"/>
              </v:shape>
            </w:pict>
          </mc:Fallback>
        </mc:AlternateContent>
      </w:r>
      <w:r>
        <w:rPr>
          <w:color w:val="FF0000"/>
        </w:rPr>
        <mc:AlternateContent>
          <mc:Choice Requires="wps">
            <w:drawing>
              <wp:anchor distT="0" distB="0" distL="85723" distR="85723" simplePos="0" relativeHeight="1698" behindDoc="0" locked="0" layoutInCell="1" hidden="0" allowOverlap="1">
                <wp:simplePos x="0" y="0"/>
                <wp:positionH relativeFrom="character">
                  <wp:posOffset>588406</wp:posOffset>
                </wp:positionH>
                <wp:positionV relativeFrom="line">
                  <wp:posOffset>67406</wp:posOffset>
                </wp:positionV>
                <wp:extent cx="41470" cy="17500"/>
                <wp:effectExtent l="0" t="0" r="0" b="0"/>
                <wp:wrapNone/>
                <wp:docPr id="3859" name="对象 3859"/>
                <wp:cNvGraphicFramePr>
                  <a:graphicFrameLocks noChangeAspect="0" noSelect="1"/>
                </wp:cNvGraphicFramePr>
                <a:graphic>
                  <a:graphicData uri="http://schemas.microsoft.com/office/word/2010/wordprocessingInk">
                    <w14:contentPart bwMode="auto" r:id="rId2551">
                      <w14:nvContentPartPr>
                        <w14:cNvContentPartPr/>
                      </w14:nvContentPartPr>
                      <w14:xfrm>
                        <a:off x="0" y="0"/>
                        <a:ext cx="41470" cy="17500"/>
                      </w14:xfrm>
                    </w14:contentPart>
                  </a:graphicData>
                </a:graphic>
              </wp:anchor>
            </w:drawing>
          </mc:Choice>
          <mc:Fallback>
            <w:pict>
              <v:shape type="#_x0000_t75" id="对象 3860" o:spid="_x0000_s3860" fillcolor="#FFFFFF" stroked="t" strokeweight="1.0pt" style="position:absolute;&#10;margin-left:46.33118pt;&#10;margin-top:5.307559pt;&#10;width:3.2653558pt;&#10;height:1.3779532pt;&#10;z-index:1698;&#10;mso-position-horizontal:absolute;&#10;mso-position-horizontal-relative:char;&#10;mso-position-vertical:absolute;&#10;mso-position-vertical-relative:line;&#10;mso-wrap-distance-left:6.7498426pt;&#10;mso-wrap-distance-right:6.7498426pt;">
                <v:stroke color="#000000"/>
                <v:imagedata r:id="rId2552"/>
                <o:lock selection="t"/>
              </v:shape>
            </w:pict>
          </mc:Fallback>
        </mc:AlternateContent>
      </w:r>
      <w:r>
        <w:rPr>
          <w:color w:val="FF0000"/>
        </w:rPr>
        <mc:AlternateContent>
          <mc:Choice Requires="wps">
            <w:drawing>
              <wp:anchor distT="0" distB="0" distL="85723" distR="85723" simplePos="0" relativeHeight="1699" behindDoc="0" locked="0" layoutInCell="1" hidden="0" allowOverlap="1">
                <wp:simplePos x="0" y="0"/>
                <wp:positionH relativeFrom="character">
                  <wp:posOffset>182440</wp:posOffset>
                </wp:positionH>
                <wp:positionV relativeFrom="line">
                  <wp:posOffset>66820</wp:posOffset>
                </wp:positionV>
                <wp:extent cx="24789" cy="92174"/>
                <wp:effectExtent l="0" t="0" r="0" b="0"/>
                <wp:wrapNone/>
                <wp:docPr id="3862" name="对象 3862"/>
                <wp:cNvGraphicFramePr>
                  <a:graphicFrameLocks noChangeAspect="0" noSelect="1"/>
                </wp:cNvGraphicFramePr>
                <a:graphic>
                  <a:graphicData uri="http://schemas.microsoft.com/office/word/2010/wordprocessingInk">
                    <w14:contentPart bwMode="auto" r:id="rId2553">
                      <w14:nvContentPartPr>
                        <w14:cNvContentPartPr/>
                      </w14:nvContentPartPr>
                      <w14:xfrm>
                        <a:off x="0" y="0"/>
                        <a:ext cx="24789" cy="92174"/>
                      </w14:xfrm>
                    </w14:contentPart>
                  </a:graphicData>
                </a:graphic>
              </wp:anchor>
            </w:drawing>
          </mc:Choice>
          <mc:Fallback>
            <w:pict>
              <v:shape type="#_x0000_t75" id="对象 3863" o:spid="_x0000_s3863" fillcolor="#FFFFFF" stroked="t" strokeweight="1.0pt" style="position:absolute;&#10;margin-left:14.3653555pt;&#10;margin-top:5.2614174pt;&#10;width:1.9518903pt;&#10;height:7.2577953pt;&#10;z-index:1699;&#10;mso-position-horizontal:absolute;&#10;mso-position-horizontal-relative:char;&#10;mso-position-vertical:absolute;&#10;mso-position-vertical-relative:line;&#10;mso-wrap-distance-left:6.7498426pt;&#10;mso-wrap-distance-right:6.7498426pt;">
                <v:stroke color="#000000"/>
                <v:imagedata r:id="rId2554"/>
                <o:lock selection="t"/>
              </v:shape>
            </w:pict>
          </mc:Fallback>
        </mc:AlternateContent>
      </w:r>
      <w:r>
        <w:rPr>
          <w:color w:val="FF0000"/>
        </w:rPr>
        <mc:AlternateContent>
          <mc:Choice Requires="wps">
            <w:drawing>
              <wp:anchor distT="0" distB="0" distL="85723" distR="85723" simplePos="0" relativeHeight="1700" behindDoc="0" locked="0" layoutInCell="1" hidden="0" allowOverlap="1">
                <wp:simplePos x="0" y="0"/>
                <wp:positionH relativeFrom="character">
                  <wp:posOffset>966322</wp:posOffset>
                </wp:positionH>
                <wp:positionV relativeFrom="line">
                  <wp:posOffset>60700</wp:posOffset>
                </wp:positionV>
                <wp:extent cx="85877" cy="50567"/>
                <wp:effectExtent l="0" t="0" r="0" b="0"/>
                <wp:wrapNone/>
                <wp:docPr id="3865" name="对象 3865"/>
                <wp:cNvGraphicFramePr>
                  <a:graphicFrameLocks noChangeAspect="0" noSelect="1"/>
                </wp:cNvGraphicFramePr>
                <a:graphic>
                  <a:graphicData uri="http://schemas.microsoft.com/office/word/2010/wordprocessingInk">
                    <w14:contentPart bwMode="auto" r:id="rId2555">
                      <w14:nvContentPartPr>
                        <w14:cNvContentPartPr/>
                      </w14:nvContentPartPr>
                      <w14:xfrm>
                        <a:off x="0" y="0"/>
                        <a:ext cx="85877" cy="50567"/>
                      </w14:xfrm>
                    </w14:contentPart>
                  </a:graphicData>
                </a:graphic>
              </wp:anchor>
            </w:drawing>
          </mc:Choice>
          <mc:Fallback>
            <w:pict>
              <v:shape type="#_x0000_t75" id="对象 3866" o:spid="_x0000_s3866" fillcolor="#FFFFFF" stroked="t" strokeweight="1.0pt" style="position:absolute;&#10;margin-left:76.08835pt;&#10;margin-top:4.7795277pt;&#10;width:6.7619705pt;&#10;height:3.9816537pt;&#10;z-index:1700;&#10;mso-position-horizontal:absolute;&#10;mso-position-horizontal-relative:char;&#10;mso-position-vertical:absolute;&#10;mso-position-vertical-relative:line;&#10;mso-wrap-distance-left:6.7498426pt;&#10;mso-wrap-distance-right:6.7498426pt;">
                <v:stroke color="#000000"/>
                <v:imagedata r:id="rId2556"/>
                <o:lock selection="t"/>
              </v:shape>
            </w:pict>
          </mc:Fallback>
        </mc:AlternateContent>
      </w:r>
      <w:r>
        <w:rPr>
          <w:color w:val="FF0000"/>
        </w:rPr>
        <mc:AlternateContent>
          <mc:Choice Requires="wps">
            <w:drawing>
              <wp:anchor distT="0" distB="0" distL="85723" distR="85723" simplePos="0" relativeHeight="1701" behindDoc="0" locked="0" layoutInCell="1" hidden="0" allowOverlap="1">
                <wp:simplePos x="0" y="0"/>
                <wp:positionH relativeFrom="character">
                  <wp:posOffset>987874</wp:posOffset>
                </wp:positionH>
                <wp:positionV relativeFrom="line">
                  <wp:posOffset>57379</wp:posOffset>
                </wp:positionV>
                <wp:extent cx="54029" cy="76774"/>
                <wp:effectExtent l="0" t="0" r="0" b="0"/>
                <wp:wrapNone/>
                <wp:docPr id="3868" name="对象 3868"/>
                <wp:cNvGraphicFramePr>
                  <a:graphicFrameLocks noChangeAspect="0" noSelect="1"/>
                </wp:cNvGraphicFramePr>
                <a:graphic>
                  <a:graphicData uri="http://schemas.microsoft.com/office/word/2010/wordprocessingInk">
                    <w14:contentPart bwMode="auto" r:id="rId2557">
                      <w14:nvContentPartPr>
                        <w14:cNvContentPartPr/>
                      </w14:nvContentPartPr>
                      <w14:xfrm>
                        <a:off x="0" y="0"/>
                        <a:ext cx="54029" cy="76774"/>
                      </w14:xfrm>
                    </w14:contentPart>
                  </a:graphicData>
                </a:graphic>
              </wp:anchor>
            </w:drawing>
          </mc:Choice>
          <mc:Fallback>
            <w:pict>
              <v:shape type="#_x0000_t75" id="对象 3869" o:spid="_x0000_s3869" fillcolor="#FFFFFF" stroked="t" strokeweight="1.0pt" style="position:absolute;&#10;margin-left:77.785355pt;&#10;margin-top:4.5180316pt;&#10;width:4.2542534pt;&#10;height:6.045197pt;&#10;z-index:1701;&#10;mso-position-horizontal:absolute;&#10;mso-position-horizontal-relative:char;&#10;mso-position-vertical:absolute;&#10;mso-position-vertical-relative:line;&#10;mso-wrap-distance-left:6.7498426pt;&#10;mso-wrap-distance-right:6.7498426pt;">
                <v:stroke color="#000000"/>
                <v:imagedata r:id="rId2558"/>
                <o:lock selection="t"/>
              </v:shape>
            </w:pict>
          </mc:Fallback>
        </mc:AlternateContent>
      </w:r>
      <w:r>
        <w:rPr>
          <w:color w:val="FF0000"/>
        </w:rPr>
        <mc:AlternateContent>
          <mc:Choice Requires="wps">
            <w:drawing>
              <wp:anchor distT="0" distB="0" distL="85723" distR="85723" simplePos="0" relativeHeight="1702" behindDoc="0" locked="0" layoutInCell="1" hidden="0" allowOverlap="1">
                <wp:simplePos x="0" y="0"/>
                <wp:positionH relativeFrom="character">
                  <wp:posOffset>982519</wp:posOffset>
                </wp:positionH>
                <wp:positionV relativeFrom="line">
                  <wp:posOffset>49500</wp:posOffset>
                </wp:positionV>
                <wp:extent cx="10958" cy="72928"/>
                <wp:effectExtent l="0" t="0" r="0" b="0"/>
                <wp:wrapNone/>
                <wp:docPr id="3871" name="对象 3871"/>
                <wp:cNvGraphicFramePr>
                  <a:graphicFrameLocks noChangeAspect="0" noSelect="1"/>
                </wp:cNvGraphicFramePr>
                <a:graphic>
                  <a:graphicData uri="http://schemas.microsoft.com/office/word/2010/wordprocessingInk">
                    <w14:contentPart bwMode="auto" r:id="rId2559">
                      <w14:nvContentPartPr>
                        <w14:cNvContentPartPr/>
                      </w14:nvContentPartPr>
                      <w14:xfrm>
                        <a:off x="0" y="0"/>
                        <a:ext cx="10958" cy="72928"/>
                      </w14:xfrm>
                    </w14:contentPart>
                  </a:graphicData>
                </a:graphic>
              </wp:anchor>
            </w:drawing>
          </mc:Choice>
          <mc:Fallback>
            <w:pict>
              <v:shape type="#_x0000_t75" id="对象 3872" o:spid="_x0000_s3872" fillcolor="#FFFFFF" stroked="t" strokeweight="1.0pt" style="position:absolute;&#10;margin-left:77.3637pt;&#10;margin-top:3.8976378pt;&#10;width:0.8628371pt;&#10;height:5.742362pt;&#10;z-index:1702;&#10;mso-position-horizontal:absolute;&#10;mso-position-horizontal-relative:char;&#10;mso-position-vertical:absolute;&#10;mso-position-vertical-relative:line;&#10;mso-wrap-distance-left:6.7498426pt;&#10;mso-wrap-distance-right:6.7498426pt;">
                <v:stroke color="#000000"/>
                <v:imagedata r:id="rId2560"/>
                <o:lock selection="t"/>
              </v:shape>
            </w:pict>
          </mc:Fallback>
        </mc:AlternateContent>
      </w:r>
      <w:r>
        <w:rPr>
          <w:color w:val="FF0000"/>
        </w:rPr>
        <mc:AlternateContent>
          <mc:Choice Requires="wps">
            <w:drawing>
              <wp:anchor distT="0" distB="0" distL="85723" distR="85723" simplePos="0" relativeHeight="1703" behindDoc="0" locked="0" layoutInCell="1" hidden="0" allowOverlap="1">
                <wp:simplePos x="0" y="0"/>
                <wp:positionH relativeFrom="character">
                  <wp:posOffset>204718</wp:posOffset>
                </wp:positionH>
                <wp:positionV relativeFrom="line">
                  <wp:posOffset>47817</wp:posOffset>
                </wp:positionV>
                <wp:extent cx="81352" cy="87928"/>
                <wp:effectExtent l="0" t="0" r="0" b="0"/>
                <wp:wrapNone/>
                <wp:docPr id="3874" name="对象 3874"/>
                <wp:cNvGraphicFramePr>
                  <a:graphicFrameLocks noChangeAspect="0" noSelect="1"/>
                </wp:cNvGraphicFramePr>
                <a:graphic>
                  <a:graphicData uri="http://schemas.microsoft.com/office/word/2010/wordprocessingInk">
                    <w14:contentPart bwMode="auto" r:id="rId2561">
                      <w14:nvContentPartPr>
                        <w14:cNvContentPartPr/>
                      </w14:nvContentPartPr>
                      <w14:xfrm>
                        <a:off x="0" y="0"/>
                        <a:ext cx="81352" cy="87928"/>
                      </w14:xfrm>
                    </w14:contentPart>
                  </a:graphicData>
                </a:graphic>
              </wp:anchor>
            </w:drawing>
          </mc:Choice>
          <mc:Fallback>
            <w:pict>
              <v:shape type="#_x0000_t75" id="对象 3875" o:spid="_x0000_s3875" fillcolor="#FFFFFF" stroked="t" strokeweight="1.0pt" style="position:absolute;&#10;margin-left:16.119528pt;&#10;margin-top:3.7651184pt;&#10;width:6.4056697pt;&#10;height:6.923465pt;&#10;z-index:1703;&#10;mso-position-horizontal:absolute;&#10;mso-position-horizontal-relative:char;&#10;mso-position-vertical:absolute;&#10;mso-position-vertical-relative:line;&#10;mso-wrap-distance-left:6.7498426pt;&#10;mso-wrap-distance-right:6.7498426pt;">
                <v:stroke color="#000000"/>
                <v:imagedata r:id="rId2562"/>
                <o:lock selection="t"/>
              </v:shape>
            </w:pict>
          </mc:Fallback>
        </mc:AlternateContent>
      </w:r>
      <w:r>
        <w:rPr>
          <w:color w:val="FF0000"/>
        </w:rPr>
        <mc:AlternateContent>
          <mc:Choice Requires="wps">
            <w:drawing>
              <wp:anchor distT="0" distB="0" distL="85723" distR="85723" simplePos="0" relativeHeight="1704" behindDoc="0" locked="0" layoutInCell="1" hidden="0" allowOverlap="1">
                <wp:simplePos x="0" y="0"/>
                <wp:positionH relativeFrom="character">
                  <wp:posOffset>886639</wp:posOffset>
                </wp:positionH>
                <wp:positionV relativeFrom="line">
                  <wp:posOffset>39873</wp:posOffset>
                </wp:positionV>
                <wp:extent cx="87764" cy="204938"/>
                <wp:effectExtent l="0" t="0" r="0" b="0"/>
                <wp:wrapNone/>
                <wp:docPr id="3877" name="对象 3877"/>
                <wp:cNvGraphicFramePr>
                  <a:graphicFrameLocks noChangeAspect="0" noSelect="1"/>
                </wp:cNvGraphicFramePr>
                <a:graphic>
                  <a:graphicData uri="http://schemas.microsoft.com/office/word/2010/wordprocessingInk">
                    <w14:contentPart bwMode="auto" r:id="rId2563">
                      <w14:nvContentPartPr>
                        <w14:cNvContentPartPr/>
                      </w14:nvContentPartPr>
                      <w14:xfrm>
                        <a:off x="0" y="0"/>
                        <a:ext cx="87764" cy="204938"/>
                      </w14:xfrm>
                    </w14:contentPart>
                  </a:graphicData>
                </a:graphic>
              </wp:anchor>
            </w:drawing>
          </mc:Choice>
          <mc:Fallback>
            <w:pict>
              <v:shape type="#_x0000_t75" id="对象 3878" o:spid="_x0000_s3878" fillcolor="#FFFFFF" stroked="t" strokeweight="1.0pt" style="position:absolute;&#10;margin-left:69.814095pt;&#10;margin-top:3.1396062pt;&#10;width:6.9105525pt;&#10;height:16.13685pt;&#10;z-index:1704;&#10;mso-position-horizontal:absolute;&#10;mso-position-horizontal-relative:char;&#10;mso-position-vertical:absolute;&#10;mso-position-vertical-relative:line;&#10;mso-wrap-distance-left:6.7498426pt;&#10;mso-wrap-distance-right:6.7498426pt;">
                <v:stroke color="#000000"/>
                <v:imagedata r:id="rId2564"/>
                <o:lock selection="t"/>
              </v:shape>
            </w:pict>
          </mc:Fallback>
        </mc:AlternateContent>
      </w:r>
      <w:r>
        <w:rPr>
          <w:color w:val="FF0000"/>
        </w:rPr>
        <mc:AlternateContent>
          <mc:Choice Requires="wps">
            <w:drawing>
              <wp:anchor distT="0" distB="0" distL="85723" distR="85723" simplePos="0" relativeHeight="1705" behindDoc="0" locked="0" layoutInCell="1" hidden="0" allowOverlap="1">
                <wp:simplePos x="0" y="0"/>
                <wp:positionH relativeFrom="character">
                  <wp:posOffset>426293</wp:posOffset>
                </wp:positionH>
                <wp:positionV relativeFrom="line">
                  <wp:posOffset>35436</wp:posOffset>
                </wp:positionV>
                <wp:extent cx="75907" cy="75146"/>
                <wp:effectExtent l="0" t="0" r="0" b="0"/>
                <wp:wrapNone/>
                <wp:docPr id="3880" name="对象 3880"/>
                <wp:cNvGraphicFramePr>
                  <a:graphicFrameLocks noChangeAspect="0" noSelect="1"/>
                </wp:cNvGraphicFramePr>
                <a:graphic>
                  <a:graphicData uri="http://schemas.microsoft.com/office/word/2010/wordprocessingInk">
                    <w14:contentPart bwMode="auto" r:id="rId2565">
                      <w14:nvContentPartPr>
                        <w14:cNvContentPartPr/>
                      </w14:nvContentPartPr>
                      <w14:xfrm>
                        <a:off x="0" y="0"/>
                        <a:ext cx="75907" cy="75146"/>
                      </w14:xfrm>
                    </w14:contentPart>
                  </a:graphicData>
                </a:graphic>
              </wp:anchor>
            </w:drawing>
          </mc:Choice>
          <mc:Fallback>
            <w:pict>
              <v:shape type="#_x0000_t75" id="对象 3881" o:spid="_x0000_s3881" fillcolor="#FFFFFF" stroked="t" strokeweight="1.0pt" style="position:absolute;&#10;margin-left:33.56638pt;&#10;margin-top:2.7902362pt;&#10;width:5.976929pt;&#10;height:5.917008pt;&#10;z-index:1705;&#10;mso-position-horizontal:absolute;&#10;mso-position-horizontal-relative:char;&#10;mso-position-vertical:absolute;&#10;mso-position-vertical-relative:line;&#10;mso-wrap-distance-left:6.7498426pt;&#10;mso-wrap-distance-right:6.7498426pt;">
                <v:stroke color="#000000"/>
                <v:imagedata r:id="rId2566"/>
                <o:lock selection="t"/>
              </v:shape>
            </w:pict>
          </mc:Fallback>
        </mc:AlternateContent>
      </w:r>
      <w:r>
        <w:rPr>
          <w:color w:val="FF0000"/>
        </w:rPr>
        <mc:AlternateContent>
          <mc:Choice Requires="wps">
            <w:drawing>
              <wp:anchor distT="0" distB="0" distL="85723" distR="85723" simplePos="0" relativeHeight="1706" behindDoc="0" locked="0" layoutInCell="1" hidden="0" allowOverlap="1">
                <wp:simplePos x="0" y="0"/>
                <wp:positionH relativeFrom="character">
                  <wp:posOffset>292651</wp:posOffset>
                </wp:positionH>
                <wp:positionV relativeFrom="line">
                  <wp:posOffset>21400</wp:posOffset>
                </wp:positionV>
                <wp:extent cx="71392" cy="63213"/>
                <wp:effectExtent l="0" t="0" r="0" b="0"/>
                <wp:wrapNone/>
                <wp:docPr id="3883" name="对象 3883"/>
                <wp:cNvGraphicFramePr>
                  <a:graphicFrameLocks noChangeAspect="0" noSelect="1"/>
                </wp:cNvGraphicFramePr>
                <a:graphic>
                  <a:graphicData uri="http://schemas.microsoft.com/office/word/2010/wordprocessingInk">
                    <w14:contentPart bwMode="auto" r:id="rId2567">
                      <w14:nvContentPartPr>
                        <w14:cNvContentPartPr/>
                      </w14:nvContentPartPr>
                      <w14:xfrm>
                        <a:off x="0" y="0"/>
                        <a:ext cx="71392" cy="63213"/>
                      </w14:xfrm>
                    </w14:contentPart>
                  </a:graphicData>
                </a:graphic>
              </wp:anchor>
            </w:drawing>
          </mc:Choice>
          <mc:Fallback>
            <w:pict>
              <v:shape type="#_x0000_t75" id="对象 3884" o:spid="_x0000_s3884" fillcolor="#FFFFFF" stroked="t" strokeweight="1.0pt" style="position:absolute;&#10;margin-left:23.043386pt;&#10;margin-top:1.6850394pt;&#10;width:5.621418pt;&#10;height:4.9774017pt;&#10;z-index:1706;&#10;mso-position-horizontal:absolute;&#10;mso-position-horizontal-relative:char;&#10;mso-position-vertical:absolute;&#10;mso-position-vertical-relative:line;&#10;mso-wrap-distance-left:6.7498426pt;&#10;mso-wrap-distance-right:6.7498426pt;">
                <v:stroke color="#000000"/>
                <v:imagedata r:id="rId2568"/>
                <o:lock selection="t"/>
              </v:shape>
            </w:pict>
          </mc:Fallback>
        </mc:AlternateContent>
      </w:r>
      <w:r>
        <w:rPr>
          <w:color w:val="FF0000"/>
        </w:rPr>
        <mc:AlternateContent>
          <mc:Choice Requires="wps">
            <w:drawing>
              <wp:anchor distT="0" distB="0" distL="85723" distR="85723" simplePos="0" relativeHeight="1707" behindDoc="0" locked="0" layoutInCell="1" hidden="0" allowOverlap="1">
                <wp:simplePos x="0" y="0"/>
                <wp:positionH relativeFrom="character">
                  <wp:posOffset>1561290</wp:posOffset>
                </wp:positionH>
                <wp:positionV relativeFrom="line">
                  <wp:posOffset>16935</wp:posOffset>
                </wp:positionV>
                <wp:extent cx="53445" cy="105645"/>
                <wp:effectExtent l="0" t="0" r="0" b="0"/>
                <wp:wrapNone/>
                <wp:docPr id="3886" name="对象 3886"/>
                <wp:cNvGraphicFramePr>
                  <a:graphicFrameLocks noChangeAspect="0" noSelect="1"/>
                </wp:cNvGraphicFramePr>
                <a:graphic>
                  <a:graphicData uri="http://schemas.microsoft.com/office/word/2010/wordprocessingInk">
                    <w14:contentPart bwMode="auto" r:id="rId2569">
                      <w14:nvContentPartPr>
                        <w14:cNvContentPartPr/>
                      </w14:nvContentPartPr>
                      <w14:xfrm>
                        <a:off x="0" y="0"/>
                        <a:ext cx="53445" cy="105645"/>
                      </w14:xfrm>
                    </w14:contentPart>
                  </a:graphicData>
                </a:graphic>
              </wp:anchor>
            </w:drawing>
          </mc:Choice>
          <mc:Fallback>
            <w:pict>
              <v:shape type="#_x0000_t75" id="对象 3887" o:spid="_x0000_s3887" fillcolor="#FFFFFF" stroked="t" strokeweight="1.0pt" style="position:absolute;&#10;margin-left:122.93622pt;&#10;margin-top:1.3334646pt;&#10;width:4.208272pt;&#10;height:8.318504pt;&#10;z-index:1707;&#10;mso-position-horizontal:absolute;&#10;mso-position-horizontal-relative:char;&#10;mso-position-vertical:absolute;&#10;mso-position-vertical-relative:line;&#10;mso-wrap-distance-left:6.7498426pt;&#10;mso-wrap-distance-right:6.7498426pt;">
                <v:stroke color="#000000"/>
                <v:imagedata r:id="rId2570"/>
                <o:lock selection="t"/>
              </v:shape>
            </w:pict>
          </mc:Fallback>
        </mc:AlternateContent>
      </w:r>
      <w:r>
        <w:rPr>
          <w:color w:val="FF0000"/>
        </w:rPr>
        <mc:AlternateContent>
          <mc:Choice Requires="wps">
            <w:drawing>
              <wp:anchor distT="0" distB="0" distL="85723" distR="85723" simplePos="0" relativeHeight="1708" behindDoc="0" locked="0" layoutInCell="1" hidden="0" allowOverlap="1">
                <wp:simplePos x="0" y="0"/>
                <wp:positionH relativeFrom="character">
                  <wp:posOffset>1144504</wp:posOffset>
                </wp:positionH>
                <wp:positionV relativeFrom="line">
                  <wp:posOffset>-21888</wp:posOffset>
                </wp:positionV>
                <wp:extent cx="447562" cy="81635"/>
                <wp:effectExtent l="0" t="0" r="0" b="0"/>
                <wp:wrapNone/>
                <wp:docPr id="3889" name="对象 3889"/>
                <wp:cNvGraphicFramePr>
                  <a:graphicFrameLocks noChangeAspect="0" noSelect="1"/>
                </wp:cNvGraphicFramePr>
                <a:graphic>
                  <a:graphicData uri="http://schemas.microsoft.com/office/word/2010/wordprocessingInk">
                    <w14:contentPart bwMode="auto" r:id="rId2571">
                      <w14:nvContentPartPr>
                        <w14:cNvContentPartPr/>
                      </w14:nvContentPartPr>
                      <w14:xfrm>
                        <a:off x="0" y="0"/>
                        <a:ext cx="447562" cy="81635"/>
                      </w14:xfrm>
                    </w14:contentPart>
                  </a:graphicData>
                </a:graphic>
              </wp:anchor>
            </w:drawing>
          </mc:Choice>
          <mc:Fallback>
            <w:pict>
              <v:shape type="#_x0000_t75" id="对象 3890" o:spid="_x0000_s3890" fillcolor="#FFFFFF" stroked="t" strokeweight="1.0pt" style="position:absolute;&#10;margin-left:90.11842pt;&#10;margin-top:-1.7234645pt;&#10;width:35.241108pt;&#10;height:6.427953pt;&#10;z-index:1708;&#10;mso-position-horizontal:absolute;&#10;mso-position-horizontal-relative:char;&#10;mso-position-vertical:absolute;&#10;mso-position-vertical-relative:line;&#10;mso-wrap-distance-left:6.7498426pt;&#10;mso-wrap-distance-right:6.7498426pt;">
                <v:stroke color="#000000"/>
                <v:imagedata r:id="rId2572"/>
                <o:lock selection="t"/>
              </v:shape>
            </w:pict>
          </mc:Fallback>
        </mc:AlternateContent>
      </w:r>
      <w:r>
        <w:rPr>
          <w:color w:val="FF0000"/>
        </w:rPr>
        <mc:AlternateContent>
          <mc:Choice Requires="wps">
            <w:drawing>
              <wp:anchor distT="0" distB="0" distL="85723" distR="85723" simplePos="0" relativeHeight="1709" behindDoc="0" locked="0" layoutInCell="1" hidden="0" allowOverlap="1">
                <wp:simplePos x="0" y="0"/>
                <wp:positionH relativeFrom="character">
                  <wp:posOffset>298254</wp:posOffset>
                </wp:positionH>
                <wp:positionV relativeFrom="line">
                  <wp:posOffset>-32092</wp:posOffset>
                </wp:positionV>
                <wp:extent cx="96969" cy="101738"/>
                <wp:effectExtent l="0" t="0" r="0" b="0"/>
                <wp:wrapNone/>
                <wp:docPr id="3892" name="对象 3892"/>
                <wp:cNvGraphicFramePr>
                  <a:graphicFrameLocks noChangeAspect="0" noSelect="1"/>
                </wp:cNvGraphicFramePr>
                <a:graphic>
                  <a:graphicData uri="http://schemas.microsoft.com/office/word/2010/wordprocessingInk">
                    <w14:contentPart bwMode="auto" r:id="rId2573">
                      <w14:nvContentPartPr>
                        <w14:cNvContentPartPr/>
                      </w14:nvContentPartPr>
                      <w14:xfrm>
                        <a:off x="0" y="0"/>
                        <a:ext cx="96969" cy="101738"/>
                      </w14:xfrm>
                    </w14:contentPart>
                  </a:graphicData>
                </a:graphic>
              </wp:anchor>
            </w:drawing>
          </mc:Choice>
          <mc:Fallback>
            <w:pict>
              <v:shape type="#_x0000_t75" id="对象 3893" o:spid="_x0000_s3893" fillcolor="#FFFFFF" stroked="t" strokeweight="1.0pt" style="position:absolute;&#10;margin-left:23.484568pt;&#10;margin-top:-2.5269291pt;&#10;width:7.6353545pt;&#10;height:8.010866pt;&#10;z-index:1709;&#10;mso-position-horizontal:absolute;&#10;mso-position-horizontal-relative:char;&#10;mso-position-vertical:absolute;&#10;mso-position-vertical-relative:line;&#10;mso-wrap-distance-left:6.7498426pt;&#10;mso-wrap-distance-right:6.7498426pt;">
                <v:stroke color="#000000"/>
                <v:imagedata r:id="rId2574"/>
                <o:lock selection="t"/>
              </v:shape>
            </w:pict>
          </mc:Fallback>
        </mc:AlternateContent>
      </w:r>
      <w:r>
        <w:rPr>
          <w:color w:val="FF0000"/>
        </w:rPr>
        <mc:AlternateContent>
          <mc:Choice Requires="wps">
            <w:drawing>
              <wp:anchor distT="0" distB="0" distL="85723" distR="85723" simplePos="0" relativeHeight="1710" behindDoc="0" locked="0" layoutInCell="1" hidden="0" allowOverlap="1">
                <wp:simplePos x="0" y="0"/>
                <wp:positionH relativeFrom="character">
                  <wp:posOffset>1707336</wp:posOffset>
                </wp:positionH>
                <wp:positionV relativeFrom="line">
                  <wp:posOffset>122033</wp:posOffset>
                </wp:positionV>
                <wp:extent cx="56157" cy="42908"/>
                <wp:effectExtent l="0" t="0" r="0" b="0"/>
                <wp:wrapNone/>
                <wp:docPr id="3895" name="对象 3895"/>
                <wp:cNvGraphicFramePr>
                  <a:graphicFrameLocks noChangeAspect="0" noSelect="1"/>
                </wp:cNvGraphicFramePr>
                <a:graphic>
                  <a:graphicData uri="http://schemas.microsoft.com/office/word/2010/wordprocessingInk">
                    <w14:contentPart bwMode="auto" r:id="rId2575">
                      <w14:nvContentPartPr>
                        <w14:cNvContentPartPr/>
                      </w14:nvContentPartPr>
                      <w14:xfrm>
                        <a:off x="0" y="0"/>
                        <a:ext cx="56157" cy="42908"/>
                      </w14:xfrm>
                    </w14:contentPart>
                  </a:graphicData>
                </a:graphic>
              </wp:anchor>
            </w:drawing>
          </mc:Choice>
          <mc:Fallback>
            <w:pict>
              <v:shape type="#_x0000_t75" id="对象 3896" o:spid="_x0000_s3896" fillcolor="#FFFFFF" stroked="t" strokeweight="1.0pt" style="position:absolute;&#10;margin-left:134.43591pt;&#10;margin-top:9.608897pt;&#10;width:4.4218154pt;&#10;height:3.3785827pt;&#10;z-index:1710;&#10;mso-position-horizontal:absolute;&#10;mso-position-horizontal-relative:char;&#10;mso-position-vertical:absolute;&#10;mso-position-vertical-relative:line;&#10;mso-wrap-distance-left:6.7498426pt;&#10;mso-wrap-distance-right:6.7498426pt;">
                <v:stroke color="#000000"/>
                <v:imagedata r:id="rId2576"/>
                <o:lock selection="t"/>
              </v:shape>
            </w:pict>
          </mc:Fallback>
        </mc:AlternateContent>
      </w:r>
      <w:r>
        <w:rPr>
          <w:color w:val="FF0000"/>
        </w:rPr>
        <mc:AlternateContent>
          <mc:Choice Requires="wps">
            <w:drawing>
              <wp:anchor distT="0" distB="0" distL="85723" distR="85723" simplePos="0" relativeHeight="1711" behindDoc="0" locked="0" layoutInCell="1" hidden="0" allowOverlap="1">
                <wp:simplePos x="0" y="0"/>
                <wp:positionH relativeFrom="character">
                  <wp:posOffset>2283638</wp:posOffset>
                </wp:positionH>
                <wp:positionV relativeFrom="line">
                  <wp:posOffset>90936</wp:posOffset>
                </wp:positionV>
                <wp:extent cx="50823" cy="23180"/>
                <wp:effectExtent l="0" t="0" r="0" b="0"/>
                <wp:wrapNone/>
                <wp:docPr id="3898" name="对象 3898"/>
                <wp:cNvGraphicFramePr>
                  <a:graphicFrameLocks noChangeAspect="0" noSelect="1"/>
                </wp:cNvGraphicFramePr>
                <a:graphic>
                  <a:graphicData uri="http://schemas.microsoft.com/office/word/2010/wordprocessingInk">
                    <w14:contentPart bwMode="auto" r:id="rId2577">
                      <w14:nvContentPartPr>
                        <w14:cNvContentPartPr/>
                      </w14:nvContentPartPr>
                      <w14:xfrm>
                        <a:off x="0" y="0"/>
                        <a:ext cx="50823" cy="23180"/>
                      </w14:xfrm>
                    </w14:contentPart>
                  </a:graphicData>
                </a:graphic>
              </wp:anchor>
            </w:drawing>
          </mc:Choice>
          <mc:Fallback>
            <w:pict>
              <v:shape type="#_x0000_t75" id="对象 3899" o:spid="_x0000_s3899" fillcolor="#FFFFFF" stroked="t" strokeweight="1.0pt" style="position:absolute;&#10;margin-left:179.81401pt;&#10;margin-top:7.160393pt;&#10;width:4.001812pt;&#10;height:1.8252755pt;&#10;z-index:1711;&#10;mso-position-horizontal:absolute;&#10;mso-position-horizontal-relative:char;&#10;mso-position-vertical:absolute;&#10;mso-position-vertical-relative:line;&#10;mso-wrap-distance-left:6.7498426pt;&#10;mso-wrap-distance-right:6.7498426pt;">
                <v:stroke color="#000000"/>
                <v:imagedata r:id="rId2578"/>
                <o:lock selection="t"/>
              </v:shape>
            </w:pict>
          </mc:Fallback>
        </mc:AlternateContent>
      </w:r>
      <w:r>
        <w:rPr>
          <w:color w:val="FF0000"/>
        </w:rPr>
        <mc:AlternateContent>
          <mc:Choice Requires="wps">
            <w:drawing>
              <wp:anchor distT="0" distB="0" distL="85723" distR="85723" simplePos="0" relativeHeight="1712" behindDoc="0" locked="0" layoutInCell="1" hidden="0" allowOverlap="1">
                <wp:simplePos x="0" y="0"/>
                <wp:positionH relativeFrom="character">
                  <wp:posOffset>2259076</wp:posOffset>
                </wp:positionH>
                <wp:positionV relativeFrom="line">
                  <wp:posOffset>86241</wp:posOffset>
                </wp:positionV>
                <wp:extent cx="37171" cy="49166"/>
                <wp:effectExtent l="0" t="0" r="0" b="0"/>
                <wp:wrapNone/>
                <wp:docPr id="3901" name="对象 3901"/>
                <wp:cNvGraphicFramePr>
                  <a:graphicFrameLocks noChangeAspect="0" noSelect="1"/>
                </wp:cNvGraphicFramePr>
                <a:graphic>
                  <a:graphicData uri="http://schemas.microsoft.com/office/word/2010/wordprocessingInk">
                    <w14:contentPart bwMode="auto" r:id="rId2579">
                      <w14:nvContentPartPr>
                        <w14:cNvContentPartPr/>
                      </w14:nvContentPartPr>
                      <w14:xfrm>
                        <a:off x="0" y="0"/>
                        <a:ext cx="37171" cy="49166"/>
                      </w14:xfrm>
                    </w14:contentPart>
                  </a:graphicData>
                </a:graphic>
              </wp:anchor>
            </w:drawing>
          </mc:Choice>
          <mc:Fallback>
            <w:pict>
              <v:shape type="#_x0000_t75" id="对象 3902" o:spid="_x0000_s3902" fillcolor="#FFFFFF" stroked="t" strokeweight="1.0pt" style="position:absolute;&#10;margin-left:177.88pt;&#10;margin-top:6.79063pt;&#10;width:2.9268506pt;&#10;height:3.8713386pt;&#10;z-index:1712;&#10;mso-position-horizontal:absolute;&#10;mso-position-horizontal-relative:char;&#10;mso-position-vertical:absolute;&#10;mso-position-vertical-relative:line;&#10;mso-wrap-distance-left:6.7498426pt;&#10;mso-wrap-distance-right:6.7498426pt;">
                <v:stroke color="#000000"/>
                <v:imagedata r:id="rId2580"/>
                <o:lock selection="t"/>
              </v:shape>
            </w:pict>
          </mc:Fallback>
        </mc:AlternateContent>
      </w:r>
      <w:r>
        <w:rPr>
          <w:color w:val="FF0000"/>
        </w:rPr>
        <mc:AlternateContent>
          <mc:Choice Requires="wps">
            <w:drawing>
              <wp:anchor distT="0" distB="0" distL="85723" distR="85723" simplePos="0" relativeHeight="1713" behindDoc="0" locked="0" layoutInCell="1" hidden="0" allowOverlap="1">
                <wp:simplePos x="0" y="0"/>
                <wp:positionH relativeFrom="character">
                  <wp:posOffset>1862385</wp:posOffset>
                </wp:positionH>
                <wp:positionV relativeFrom="line">
                  <wp:posOffset>80865</wp:posOffset>
                </wp:positionV>
                <wp:extent cx="26402" cy="47967"/>
                <wp:effectExtent l="0" t="0" r="0" b="0"/>
                <wp:wrapNone/>
                <wp:docPr id="3904" name="对象 3904"/>
                <wp:cNvGraphicFramePr>
                  <a:graphicFrameLocks noChangeAspect="0" noSelect="1"/>
                </wp:cNvGraphicFramePr>
                <a:graphic>
                  <a:graphicData uri="http://schemas.microsoft.com/office/word/2010/wordprocessingInk">
                    <w14:contentPart bwMode="auto" r:id="rId2581">
                      <w14:nvContentPartPr>
                        <w14:cNvContentPartPr/>
                      </w14:nvContentPartPr>
                      <w14:xfrm>
                        <a:off x="0" y="0"/>
                        <a:ext cx="26402" cy="47967"/>
                      </w14:xfrm>
                    </w14:contentPart>
                  </a:graphicData>
                </a:graphic>
              </wp:anchor>
            </w:drawing>
          </mc:Choice>
          <mc:Fallback>
            <w:pict>
              <v:shape type="#_x0000_t75" id="对象 3905" o:spid="_x0000_s3905" fillcolor="#FFFFFF" stroked="t" strokeweight="1.0pt" style="position:absolute;&#10;margin-left:146.64449pt;&#10;margin-top:6.367323pt;&#10;width:2.078902pt;&#10;height:3.7769291pt;&#10;z-index:1713;&#10;mso-position-horizontal:absolute;&#10;mso-position-horizontal-relative:char;&#10;mso-position-vertical:absolute;&#10;mso-position-vertical-relative:line;&#10;mso-wrap-distance-left:6.7498426pt;&#10;mso-wrap-distance-right:6.7498426pt;">
                <v:stroke color="#000000"/>
                <v:imagedata r:id="rId2582"/>
                <o:lock selection="t"/>
              </v:shape>
            </w:pict>
          </mc:Fallback>
        </mc:AlternateContent>
      </w:r>
      <w:r>
        <w:rPr>
          <w:color w:val="FF0000"/>
        </w:rPr>
        <mc:AlternateContent>
          <mc:Choice Requires="wps">
            <w:drawing>
              <wp:anchor distT="0" distB="0" distL="85723" distR="85723" simplePos="0" relativeHeight="1714" behindDoc="0" locked="0" layoutInCell="1" hidden="0" allowOverlap="1">
                <wp:simplePos x="0" y="0"/>
                <wp:positionH relativeFrom="character">
                  <wp:posOffset>1652654</wp:posOffset>
                </wp:positionH>
                <wp:positionV relativeFrom="line">
                  <wp:posOffset>70085</wp:posOffset>
                </wp:positionV>
                <wp:extent cx="83176" cy="130394"/>
                <wp:effectExtent l="0" t="0" r="0" b="0"/>
                <wp:wrapNone/>
                <wp:docPr id="3907" name="对象 3907"/>
                <wp:cNvGraphicFramePr>
                  <a:graphicFrameLocks noChangeAspect="0" noSelect="1"/>
                </wp:cNvGraphicFramePr>
                <a:graphic>
                  <a:graphicData uri="http://schemas.microsoft.com/office/word/2010/wordprocessingInk">
                    <w14:contentPart bwMode="auto" r:id="rId2583">
                      <w14:nvContentPartPr>
                        <w14:cNvContentPartPr/>
                      </w14:nvContentPartPr>
                      <w14:xfrm>
                        <a:off x="0" y="0"/>
                        <a:ext cx="83176" cy="130394"/>
                      </w14:xfrm>
                    </w14:contentPart>
                  </a:graphicData>
                </a:graphic>
              </wp:anchor>
            </w:drawing>
          </mc:Choice>
          <mc:Fallback>
            <w:pict>
              <v:shape type="#_x0000_t75" id="对象 3908" o:spid="_x0000_s3908" fillcolor="#FFFFFF" stroked="t" strokeweight="1.0pt" style="position:absolute;&#10;margin-left:130.13023pt;&#10;margin-top:5.518504pt;&#10;width:6.549297pt;&#10;height:10.267244pt;&#10;z-index:1714;&#10;mso-position-horizontal:absolute;&#10;mso-position-horizontal-relative:char;&#10;mso-position-vertical:absolute;&#10;mso-position-vertical-relative:line;&#10;mso-wrap-distance-left:6.7498426pt;&#10;mso-wrap-distance-right:6.7498426pt;">
                <v:stroke color="#000000"/>
                <v:imagedata r:id="rId2584"/>
                <o:lock selection="t"/>
              </v:shape>
            </w:pict>
          </mc:Fallback>
        </mc:AlternateContent>
      </w:r>
      <w:r>
        <w:rPr>
          <w:color w:val="FF0000"/>
        </w:rPr>
        <mc:AlternateContent>
          <mc:Choice Requires="wps">
            <w:drawing>
              <wp:anchor distT="0" distB="0" distL="85723" distR="85723" simplePos="0" relativeHeight="1715" behindDoc="0" locked="0" layoutInCell="1" hidden="0" allowOverlap="1">
                <wp:simplePos x="0" y="0"/>
                <wp:positionH relativeFrom="character">
                  <wp:posOffset>2110623</wp:posOffset>
                </wp:positionH>
                <wp:positionV relativeFrom="line">
                  <wp:posOffset>51035</wp:posOffset>
                </wp:positionV>
                <wp:extent cx="50826" cy="125646"/>
                <wp:effectExtent l="0" t="0" r="0" b="0"/>
                <wp:wrapNone/>
                <wp:docPr id="3910" name="对象 3910"/>
                <wp:cNvGraphicFramePr>
                  <a:graphicFrameLocks noChangeAspect="0" noSelect="1"/>
                </wp:cNvGraphicFramePr>
                <a:graphic>
                  <a:graphicData uri="http://schemas.microsoft.com/office/word/2010/wordprocessingInk">
                    <w14:contentPart bwMode="auto" r:id="rId2585">
                      <w14:nvContentPartPr>
                        <w14:cNvContentPartPr/>
                      </w14:nvContentPartPr>
                      <w14:xfrm>
                        <a:off x="0" y="0"/>
                        <a:ext cx="50826" cy="125646"/>
                      </w14:xfrm>
                    </w14:contentPart>
                  </a:graphicData>
                </a:graphic>
              </wp:anchor>
            </w:drawing>
          </mc:Choice>
          <mc:Fallback>
            <w:pict>
              <v:shape type="#_x0000_t75" id="对象 3911" o:spid="_x0000_s3911" fillcolor="#FFFFFF" stroked="t" strokeweight="1.0pt" style="position:absolute;&#10;margin-left:166.19078pt;&#10;margin-top:4.018504pt;&#10;width:4.0020523pt;&#10;height:9.893386pt;&#10;z-index:1715;&#10;mso-position-horizontal:absolute;&#10;mso-position-horizontal-relative:char;&#10;mso-position-vertical:absolute;&#10;mso-position-vertical-relative:line;&#10;mso-wrap-distance-left:6.7498426pt;&#10;mso-wrap-distance-right:6.7498426pt;">
                <v:stroke color="#000000"/>
                <v:imagedata r:id="rId2586"/>
                <o:lock selection="t"/>
              </v:shape>
            </w:pict>
          </mc:Fallback>
        </mc:AlternateContent>
      </w:r>
      <w:r>
        <w:rPr>
          <w:color w:val="FF0000"/>
        </w:rPr>
        <mc:AlternateContent>
          <mc:Choice Requires="wps">
            <w:drawing>
              <wp:anchor distT="0" distB="0" distL="85723" distR="85723" simplePos="0" relativeHeight="1716" behindDoc="0" locked="0" layoutInCell="1" hidden="0" allowOverlap="1">
                <wp:simplePos x="0" y="0"/>
                <wp:positionH relativeFrom="character">
                  <wp:posOffset>2145288</wp:posOffset>
                </wp:positionH>
                <wp:positionV relativeFrom="line">
                  <wp:posOffset>49854</wp:posOffset>
                </wp:positionV>
                <wp:extent cx="108553" cy="171860"/>
                <wp:effectExtent l="0" t="0" r="0" b="0"/>
                <wp:wrapNone/>
                <wp:docPr id="3913" name="对象 3913"/>
                <wp:cNvGraphicFramePr>
                  <a:graphicFrameLocks noChangeAspect="0" noSelect="1"/>
                </wp:cNvGraphicFramePr>
                <a:graphic>
                  <a:graphicData uri="http://schemas.microsoft.com/office/word/2010/wordprocessingInk">
                    <w14:contentPart bwMode="auto" r:id="rId2587">
                      <w14:nvContentPartPr>
                        <w14:cNvContentPartPr/>
                      </w14:nvContentPartPr>
                      <w14:xfrm>
                        <a:off x="0" y="0"/>
                        <a:ext cx="108553" cy="171860"/>
                      </w14:xfrm>
                    </w14:contentPart>
                  </a:graphicData>
                </a:graphic>
              </wp:anchor>
            </w:drawing>
          </mc:Choice>
          <mc:Fallback>
            <w:pict>
              <v:shape type="#_x0000_t75" id="对象 3914" o:spid="_x0000_s3914" fillcolor="#FFFFFF" stroked="t" strokeweight="1.0pt" style="position:absolute;&#10;margin-left:168.92032pt;&#10;margin-top:3.9255118pt;&#10;width:8.547485pt;&#10;height:13.532284pt;&#10;z-index:1716;&#10;mso-position-horizontal:absolute;&#10;mso-position-horizontal-relative:char;&#10;mso-position-vertical:absolute;&#10;mso-position-vertical-relative:line;&#10;mso-wrap-distance-left:6.7498426pt;&#10;mso-wrap-distance-right:6.7498426pt;">
                <v:stroke color="#000000"/>
                <v:imagedata r:id="rId2588"/>
                <o:lock selection="t"/>
              </v:shape>
            </w:pict>
          </mc:Fallback>
        </mc:AlternateContent>
      </w:r>
      <w:r>
        <w:rPr>
          <w:color w:val="FF0000"/>
        </w:rPr>
        <mc:AlternateContent>
          <mc:Choice Requires="wps">
            <w:drawing>
              <wp:anchor distT="0" distB="0" distL="85723" distR="85723" simplePos="0" relativeHeight="1717" behindDoc="0" locked="0" layoutInCell="1" hidden="0" allowOverlap="1">
                <wp:simplePos x="0" y="0"/>
                <wp:positionH relativeFrom="character">
                  <wp:posOffset>2328946</wp:posOffset>
                </wp:positionH>
                <wp:positionV relativeFrom="line">
                  <wp:posOffset>42766</wp:posOffset>
                </wp:positionV>
                <wp:extent cx="92657" cy="110414"/>
                <wp:effectExtent l="0" t="0" r="0" b="0"/>
                <wp:wrapNone/>
                <wp:docPr id="3916" name="对象 3916"/>
                <wp:cNvGraphicFramePr>
                  <a:graphicFrameLocks noChangeAspect="0" noSelect="1"/>
                </wp:cNvGraphicFramePr>
                <a:graphic>
                  <a:graphicData uri="http://schemas.microsoft.com/office/word/2010/wordprocessingInk">
                    <w14:contentPart bwMode="auto" r:id="rId2589">
                      <w14:nvContentPartPr>
                        <w14:cNvContentPartPr/>
                      </w14:nvContentPartPr>
                      <w14:xfrm>
                        <a:off x="0" y="0"/>
                        <a:ext cx="92657" cy="110414"/>
                      </w14:xfrm>
                    </w14:contentPart>
                  </a:graphicData>
                </a:graphic>
              </wp:anchor>
            </w:drawing>
          </mc:Choice>
          <mc:Fallback>
            <w:pict>
              <v:shape type="#_x0000_t75" id="对象 3917" o:spid="_x0000_s3917" fillcolor="#FFFFFF" stroked="t" strokeweight="1.0pt" style="position:absolute;&#10;margin-left:183.38158pt;&#10;margin-top:3.3674016pt;&#10;width:7.2958293pt;&#10;height:8.6940155pt;&#10;z-index:1717;&#10;mso-position-horizontal:absolute;&#10;mso-position-horizontal-relative:char;&#10;mso-position-vertical:absolute;&#10;mso-position-vertical-relative:line;&#10;mso-wrap-distance-left:6.7498426pt;&#10;mso-wrap-distance-right:6.7498426pt;">
                <v:stroke color="#000000"/>
                <v:imagedata r:id="rId2590"/>
                <o:lock selection="t"/>
              </v:shape>
            </w:pict>
          </mc:Fallback>
        </mc:AlternateContent>
      </w:r>
      <w:r>
        <w:rPr>
          <w:color w:val="FF0000"/>
        </w:rPr>
        <mc:AlternateContent>
          <mc:Choice Requires="wps">
            <w:drawing>
              <wp:anchor distT="0" distB="0" distL="85723" distR="85723" simplePos="0" relativeHeight="1718" behindDoc="0" locked="0" layoutInCell="1" hidden="0" allowOverlap="1">
                <wp:simplePos x="0" y="0"/>
                <wp:positionH relativeFrom="character">
                  <wp:posOffset>1830315</wp:posOffset>
                </wp:positionH>
                <wp:positionV relativeFrom="line">
                  <wp:posOffset>40840</wp:posOffset>
                </wp:positionV>
                <wp:extent cx="183665" cy="171010"/>
                <wp:effectExtent l="0" t="0" r="0" b="0"/>
                <wp:wrapNone/>
                <wp:docPr id="3919" name="对象 3919"/>
                <wp:cNvGraphicFramePr>
                  <a:graphicFrameLocks noChangeAspect="0" noSelect="1"/>
                </wp:cNvGraphicFramePr>
                <a:graphic>
                  <a:graphicData uri="http://schemas.microsoft.com/office/word/2010/wordprocessingInk">
                    <w14:contentPart bwMode="auto" r:id="rId2591">
                      <w14:nvContentPartPr>
                        <w14:cNvContentPartPr/>
                      </w14:nvContentPartPr>
                      <w14:xfrm>
                        <a:off x="0" y="0"/>
                        <a:ext cx="183665" cy="171010"/>
                      </w14:xfrm>
                    </w14:contentPart>
                  </a:graphicData>
                </a:graphic>
              </wp:anchor>
            </w:drawing>
          </mc:Choice>
          <mc:Fallback>
            <w:pict>
              <v:shape type="#_x0000_t75" id="对象 3920" o:spid="_x0000_s3920" fillcolor="#FFFFFF" stroked="t" strokeweight="1.0pt" style="position:absolute;&#10;margin-left:144.1193pt;&#10;margin-top:3.215748pt;&#10;width:14.4618845pt;&#10;height:13.465354pt;&#10;z-index:1718;&#10;mso-position-horizontal:absolute;&#10;mso-position-horizontal-relative:char;&#10;mso-position-vertical:absolute;&#10;mso-position-vertical-relative:line;&#10;mso-wrap-distance-left:6.7498426pt;&#10;mso-wrap-distance-right:6.7498426pt;">
                <v:stroke color="#000000"/>
                <v:imagedata r:id="rId2592"/>
                <o:lock selection="t"/>
              </v:shape>
            </w:pict>
          </mc:Fallback>
        </mc:AlternateContent>
      </w:r>
      <w:r>
        <w:rPr>
          <w:color w:val="FF0000"/>
        </w:rPr>
        <mc:AlternateContent>
          <mc:Choice Requires="wps">
            <w:drawing>
              <wp:anchor distT="0" distB="0" distL="85723" distR="85723" simplePos="0" relativeHeight="1719" behindDoc="0" locked="0" layoutInCell="1" hidden="0" allowOverlap="1">
                <wp:simplePos x="0" y="0"/>
                <wp:positionH relativeFrom="character">
                  <wp:posOffset>2117002</wp:posOffset>
                </wp:positionH>
                <wp:positionV relativeFrom="line">
                  <wp:posOffset>36627</wp:posOffset>
                </wp:positionV>
                <wp:extent cx="59121" cy="18938"/>
                <wp:effectExtent l="0" t="0" r="0" b="0"/>
                <wp:wrapNone/>
                <wp:docPr id="3922" name="对象 3922"/>
                <wp:cNvGraphicFramePr>
                  <a:graphicFrameLocks noChangeAspect="0" noSelect="1"/>
                </wp:cNvGraphicFramePr>
                <a:graphic>
                  <a:graphicData uri="http://schemas.microsoft.com/office/word/2010/wordprocessingInk">
                    <w14:contentPart bwMode="auto" r:id="rId2593">
                      <w14:nvContentPartPr>
                        <w14:cNvContentPartPr/>
                      </w14:nvContentPartPr>
                      <w14:xfrm>
                        <a:off x="0" y="0"/>
                        <a:ext cx="59121" cy="18938"/>
                      </w14:xfrm>
                    </w14:contentPart>
                  </a:graphicData>
                </a:graphic>
              </wp:anchor>
            </w:drawing>
          </mc:Choice>
          <mc:Fallback>
            <w:pict>
              <v:shape type="#_x0000_t75" id="对象 3923" o:spid="_x0000_s3923" fillcolor="#FFFFFF" stroked="t" strokeweight="1.0pt" style="position:absolute;&#10;margin-left:166.69307pt;&#10;margin-top:2.8840158pt;&#10;width:4.6552024pt;&#10;height:1.4911813pt;&#10;z-index:1719;&#10;mso-position-horizontal:absolute;&#10;mso-position-horizontal-relative:char;&#10;mso-position-vertical:absolute;&#10;mso-position-vertical-relative:line;&#10;mso-wrap-distance-left:6.7498426pt;&#10;mso-wrap-distance-right:6.7498426pt;">
                <v:stroke color="#000000"/>
                <v:imagedata r:id="rId2594"/>
                <o:lock selection="t"/>
              </v:shape>
            </w:pict>
          </mc:Fallback>
        </mc:AlternateContent>
      </w:r>
      <w:r>
        <w:rPr>
          <w:color w:val="FF0000"/>
        </w:rPr>
        <mc:AlternateContent>
          <mc:Choice Requires="wps">
            <w:drawing>
              <wp:anchor distT="0" distB="0" distL="85723" distR="85723" simplePos="0" relativeHeight="1720" behindDoc="0" locked="0" layoutInCell="1" hidden="0" allowOverlap="1">
                <wp:simplePos x="0" y="0"/>
                <wp:positionH relativeFrom="character">
                  <wp:posOffset>1953452</wp:posOffset>
                </wp:positionH>
                <wp:positionV relativeFrom="line">
                  <wp:posOffset>28748</wp:posOffset>
                </wp:positionV>
                <wp:extent cx="61447" cy="162027"/>
                <wp:effectExtent l="0" t="0" r="0" b="0"/>
                <wp:wrapNone/>
                <wp:docPr id="3925" name="对象 3925"/>
                <wp:cNvGraphicFramePr>
                  <a:graphicFrameLocks noChangeAspect="0" noSelect="1"/>
                </wp:cNvGraphicFramePr>
                <a:graphic>
                  <a:graphicData uri="http://schemas.microsoft.com/office/word/2010/wordprocessingInk">
                    <w14:contentPart bwMode="auto" r:id="rId2595">
                      <w14:nvContentPartPr>
                        <w14:cNvContentPartPr/>
                      </w14:nvContentPartPr>
                      <w14:xfrm>
                        <a:off x="0" y="0"/>
                        <a:ext cx="61447" cy="162027"/>
                      </w14:xfrm>
                    </w14:contentPart>
                  </a:graphicData>
                </a:graphic>
              </wp:anchor>
            </w:drawing>
          </mc:Choice>
          <mc:Fallback>
            <w:pict>
              <v:shape type="#_x0000_t75" id="对象 3926" o:spid="_x0000_s3926" fillcolor="#FFFFFF" stroked="t" strokeweight="1.0pt" style="position:absolute;&#10;margin-left:153.81512pt;&#10;margin-top:2.263622pt;&#10;width:4.838351pt;&#10;height:12.758031pt;&#10;z-index:1720;&#10;mso-position-horizontal:absolute;&#10;mso-position-horizontal-relative:char;&#10;mso-position-vertical:absolute;&#10;mso-position-vertical-relative:line;&#10;mso-wrap-distance-left:6.7498426pt;&#10;mso-wrap-distance-right:6.7498426pt;">
                <v:stroke color="#000000"/>
                <v:imagedata r:id="rId2596"/>
                <o:lock selection="t"/>
              </v:shape>
            </w:pict>
          </mc:Fallback>
        </mc:AlternateContent>
      </w:r>
      <w:r>
        <w:rPr>
          <w:color w:val="FF0000"/>
        </w:rPr>
        <mc:AlternateContent>
          <mc:Choice Requires="wps">
            <w:drawing>
              <wp:anchor distT="0" distB="0" distL="85723" distR="85723" simplePos="0" relativeHeight="1721" behindDoc="0" locked="0" layoutInCell="1" hidden="0" allowOverlap="1">
                <wp:simplePos x="0" y="0"/>
                <wp:positionH relativeFrom="character">
                  <wp:posOffset>2004573</wp:posOffset>
                </wp:positionH>
                <wp:positionV relativeFrom="line">
                  <wp:posOffset>27828</wp:posOffset>
                </wp:positionV>
                <wp:extent cx="88514" cy="168186"/>
                <wp:effectExtent l="0" t="0" r="0" b="0"/>
                <wp:wrapNone/>
                <wp:docPr id="3928" name="对象 3928"/>
                <wp:cNvGraphicFramePr>
                  <a:graphicFrameLocks noChangeAspect="0" noSelect="1"/>
                </wp:cNvGraphicFramePr>
                <a:graphic>
                  <a:graphicData uri="http://schemas.microsoft.com/office/word/2010/wordprocessingInk">
                    <w14:contentPart bwMode="auto" r:id="rId2597">
                      <w14:nvContentPartPr>
                        <w14:cNvContentPartPr/>
                      </w14:nvContentPartPr>
                      <w14:xfrm>
                        <a:off x="0" y="0"/>
                        <a:ext cx="88514" cy="168186"/>
                      </w14:xfrm>
                    </w14:contentPart>
                  </a:graphicData>
                </a:graphic>
              </wp:anchor>
            </w:drawing>
          </mc:Choice>
          <mc:Fallback>
            <w:pict>
              <v:shape type="#_x0000_t75" id="对象 3929" o:spid="_x0000_s3929" fillcolor="#FFFFFF" stroked="t" strokeweight="1.0pt" style="position:absolute;&#10;margin-left:157.8404pt;&#10;margin-top:2.1911812pt;&#10;width:6.969609pt;&#10;height:13.242993pt;&#10;z-index:1721;&#10;mso-position-horizontal:absolute;&#10;mso-position-horizontal-relative:char;&#10;mso-position-vertical:absolute;&#10;mso-position-vertical-relative:line;&#10;mso-wrap-distance-left:6.7498426pt;&#10;mso-wrap-distance-right:6.7498426pt;">
                <v:stroke color="#000000"/>
                <v:imagedata r:id="rId2598"/>
                <o:lock selection="t"/>
              </v:shape>
            </w:pict>
          </mc:Fallback>
        </mc:AlternateContent>
      </w:r>
      <w:r>
        <w:rPr>
          <w:color w:val="FF0000"/>
        </w:rPr>
        <mc:AlternateContent>
          <mc:Choice Requires="wps">
            <w:drawing>
              <wp:anchor distT="0" distB="0" distL="85723" distR="85723" simplePos="0" relativeHeight="1722" behindDoc="0" locked="0" layoutInCell="1" hidden="0" allowOverlap="1">
                <wp:simplePos x="0" y="0"/>
                <wp:positionH relativeFrom="character">
                  <wp:posOffset>1765835</wp:posOffset>
                </wp:positionH>
                <wp:positionV relativeFrom="line">
                  <wp:posOffset>21596</wp:posOffset>
                </wp:positionV>
                <wp:extent cx="35919" cy="180490"/>
                <wp:effectExtent l="0" t="0" r="0" b="0"/>
                <wp:wrapNone/>
                <wp:docPr id="3931" name="对象 3931"/>
                <wp:cNvGraphicFramePr>
                  <a:graphicFrameLocks noChangeAspect="0" noSelect="1"/>
                </wp:cNvGraphicFramePr>
                <a:graphic>
                  <a:graphicData uri="http://schemas.microsoft.com/office/word/2010/wordprocessingInk">
                    <w14:contentPart bwMode="auto" r:id="rId2599">
                      <w14:nvContentPartPr>
                        <w14:cNvContentPartPr/>
                      </w14:nvContentPartPr>
                      <w14:xfrm>
                        <a:off x="0" y="0"/>
                        <a:ext cx="35919" cy="180490"/>
                      </w14:xfrm>
                    </w14:contentPart>
                  </a:graphicData>
                </a:graphic>
              </wp:anchor>
            </w:drawing>
          </mc:Choice>
          <mc:Fallback>
            <w:pict>
              <v:shape type="#_x0000_t75" id="对象 3932" o:spid="_x0000_s3932" fillcolor="#FFFFFF" stroked="t" strokeweight="1.0pt" style="position:absolute;&#10;margin-left:139.04213pt;&#10;margin-top:1.7004725pt;&#10;width:2.8282726pt;&#10;height:14.211812pt;&#10;z-index:1722;&#10;mso-position-horizontal:absolute;&#10;mso-position-horizontal-relative:char;&#10;mso-position-vertical:absolute;&#10;mso-position-vertical-relative:line;&#10;mso-wrap-distance-left:6.7498426pt;&#10;mso-wrap-distance-right:6.7498426pt;">
                <v:stroke color="#000000"/>
                <v:imagedata r:id="rId2600"/>
                <o:lock selection="t"/>
              </v:shape>
            </w:pict>
          </mc:Fallback>
        </mc:AlternateContent>
      </w:r>
      <w:r>
        <w:rPr>
          <w:color w:val="FF0000"/>
        </w:rPr>
        <mc:AlternateContent>
          <mc:Choice Requires="wps">
            <w:drawing>
              <wp:anchor distT="0" distB="0" distL="85723" distR="85723" simplePos="0" relativeHeight="1723" behindDoc="0" locked="0" layoutInCell="1" hidden="0" allowOverlap="1">
                <wp:simplePos x="0" y="0"/>
                <wp:positionH relativeFrom="character">
                  <wp:posOffset>2265358</wp:posOffset>
                </wp:positionH>
                <wp:positionV relativeFrom="line">
                  <wp:posOffset>18293</wp:posOffset>
                </wp:positionV>
                <wp:extent cx="82933" cy="30674"/>
                <wp:effectExtent l="0" t="0" r="0" b="0"/>
                <wp:wrapNone/>
                <wp:docPr id="3934" name="对象 3934"/>
                <wp:cNvGraphicFramePr>
                  <a:graphicFrameLocks noChangeAspect="0" noSelect="1"/>
                </wp:cNvGraphicFramePr>
                <a:graphic>
                  <a:graphicData uri="http://schemas.microsoft.com/office/word/2010/wordprocessingInk">
                    <w14:contentPart bwMode="auto" r:id="rId2601">
                      <w14:nvContentPartPr>
                        <w14:cNvContentPartPr/>
                      </w14:nvContentPartPr>
                      <w14:xfrm>
                        <a:off x="0" y="0"/>
                        <a:ext cx="82933" cy="30674"/>
                      </w14:xfrm>
                    </w14:contentPart>
                  </a:graphicData>
                </a:graphic>
              </wp:anchor>
            </w:drawing>
          </mc:Choice>
          <mc:Fallback>
            <w:pict>
              <v:shape type="#_x0000_t75" id="对象 3935" o:spid="_x0000_s3935" fillcolor="#FFFFFF" stroked="t" strokeweight="1.0pt" style="position:absolute;&#10;margin-left:178.37465pt;&#10;margin-top:1.4403937pt;&#10;width:6.5301623pt;&#10;height:2.4152756pt;&#10;z-index:1723;&#10;mso-position-horizontal:absolute;&#10;mso-position-horizontal-relative:char;&#10;mso-position-vertical:absolute;&#10;mso-position-vertical-relative:line;&#10;mso-wrap-distance-left:6.7498426pt;&#10;mso-wrap-distance-right:6.7498426pt;">
                <v:stroke color="#000000"/>
                <v:imagedata r:id="rId2602"/>
                <o:lock selection="t"/>
              </v:shape>
            </w:pict>
          </mc:Fallback>
        </mc:AlternateContent>
      </w:r>
      <w:r>
        <w:rPr>
          <w:color w:val="FF0000"/>
        </w:rPr>
        <mc:AlternateContent>
          <mc:Choice Requires="wps">
            <w:drawing>
              <wp:anchor distT="0" distB="0" distL="85723" distR="85723" simplePos="0" relativeHeight="1724" behindDoc="0" locked="0" layoutInCell="1" hidden="0" allowOverlap="1">
                <wp:simplePos x="0" y="0"/>
                <wp:positionH relativeFrom="character">
                  <wp:posOffset>1673110</wp:posOffset>
                </wp:positionH>
                <wp:positionV relativeFrom="line">
                  <wp:posOffset>6973</wp:posOffset>
                </wp:positionV>
                <wp:extent cx="82144" cy="109891"/>
                <wp:effectExtent l="0" t="0" r="0" b="0"/>
                <wp:wrapNone/>
                <wp:docPr id="3937" name="对象 3937"/>
                <wp:cNvGraphicFramePr>
                  <a:graphicFrameLocks noChangeAspect="0" noSelect="1"/>
                </wp:cNvGraphicFramePr>
                <a:graphic>
                  <a:graphicData uri="http://schemas.microsoft.com/office/word/2010/wordprocessingInk">
                    <w14:contentPart bwMode="auto" r:id="rId2603">
                      <w14:nvContentPartPr>
                        <w14:cNvContentPartPr/>
                      </w14:nvContentPartPr>
                      <w14:xfrm>
                        <a:off x="0" y="0"/>
                        <a:ext cx="82144" cy="109891"/>
                      </w14:xfrm>
                    </w14:contentPart>
                  </a:graphicData>
                </a:graphic>
              </wp:anchor>
            </w:drawing>
          </mc:Choice>
          <mc:Fallback>
            <w:pict>
              <v:shape type="#_x0000_t75" id="对象 3938" o:spid="_x0000_s3938" fillcolor="#FFFFFF" stroked="t" strokeweight="1.0pt" style="position:absolute;&#10;margin-left:131.74095pt;&#10;margin-top:0.5490551pt;&#10;width:6.4680333pt;&#10;height:8.652835pt;&#10;z-index:1724;&#10;mso-position-horizontal:absolute;&#10;mso-position-horizontal-relative:char;&#10;mso-position-vertical:absolute;&#10;mso-position-vertical-relative:line;&#10;mso-wrap-distance-left:6.7498426pt;&#10;mso-wrap-distance-right:6.7498426pt;">
                <v:stroke color="#000000"/>
                <v:imagedata r:id="rId2604"/>
                <o:lock selection="t"/>
              </v:shape>
            </w:pict>
          </mc:Fallback>
        </mc:AlternateContent>
      </w:r>
      <w:r>
        <w:rPr>
          <w:color w:val="FF0000"/>
        </w:rPr>
        <mc:AlternateContent>
          <mc:Choice Requires="wps">
            <w:drawing>
              <wp:anchor distT="0" distB="0" distL="85723" distR="85723" simplePos="0" relativeHeight="1725" behindDoc="0" locked="0" layoutInCell="1" hidden="0" allowOverlap="1">
                <wp:simplePos x="0" y="0"/>
                <wp:positionH relativeFrom="character">
                  <wp:posOffset>1825734</wp:posOffset>
                </wp:positionH>
                <wp:positionV relativeFrom="line">
                  <wp:posOffset>-15544</wp:posOffset>
                </wp:positionV>
                <wp:extent cx="90214" cy="118099"/>
                <wp:effectExtent l="0" t="0" r="0" b="0"/>
                <wp:wrapNone/>
                <wp:docPr id="3940" name="对象 3940"/>
                <wp:cNvGraphicFramePr>
                  <a:graphicFrameLocks noChangeAspect="0" noSelect="1"/>
                </wp:cNvGraphicFramePr>
                <a:graphic>
                  <a:graphicData uri="http://schemas.microsoft.com/office/word/2010/wordprocessingInk">
                    <w14:contentPart bwMode="auto" r:id="rId2605">
                      <w14:nvContentPartPr>
                        <w14:cNvContentPartPr/>
                      </w14:nvContentPartPr>
                      <w14:xfrm>
                        <a:off x="0" y="0"/>
                        <a:ext cx="90214" cy="118099"/>
                      </w14:xfrm>
                    </w14:contentPart>
                  </a:graphicData>
                </a:graphic>
              </wp:anchor>
            </w:drawing>
          </mc:Choice>
          <mc:Fallback>
            <w:pict>
              <v:shape type="#_x0000_t75" id="对象 3941" o:spid="_x0000_s3941" fillcolor="#FFFFFF" stroked="t" strokeweight="1.0pt" style="position:absolute;&#10;margin-left:143.75858pt;&#10;margin-top:-1.223937pt;&#10;width:7.1034684pt;&#10;height:9.299134pt;&#10;z-index:1725;&#10;mso-position-horizontal:absolute;&#10;mso-position-horizontal-relative:char;&#10;mso-position-vertical:absolute;&#10;mso-position-vertical-relative:line;&#10;mso-wrap-distance-left:6.7498426pt;&#10;mso-wrap-distance-right:6.7498426pt;">
                <v:stroke color="#000000"/>
                <v:imagedata r:id="rId2606"/>
                <o:lock selection="t"/>
              </v:shape>
            </w:pict>
          </mc:Fallback>
        </mc:AlternateContent>
      </w:r>
      <w:r>
        <w:rPr>
          <w:color w:val="FF0000"/>
        </w:rPr>
        <mc:AlternateContent>
          <mc:Choice Requires="wps">
            <w:drawing>
              <wp:anchor distT="0" distB="0" distL="85723" distR="85723" simplePos="0" relativeHeight="1726" behindDoc="0" locked="0" layoutInCell="1" hidden="0" allowOverlap="1">
                <wp:simplePos x="0" y="0"/>
                <wp:positionH relativeFrom="character">
                  <wp:posOffset>1691366</wp:posOffset>
                </wp:positionH>
                <wp:positionV relativeFrom="line">
                  <wp:posOffset>-20929</wp:posOffset>
                </wp:positionV>
                <wp:extent cx="16367" cy="85646"/>
                <wp:effectExtent l="0" t="0" r="0" b="0"/>
                <wp:wrapNone/>
                <wp:docPr id="3943" name="对象 3943"/>
                <wp:cNvGraphicFramePr>
                  <a:graphicFrameLocks noChangeAspect="0" noSelect="1"/>
                </wp:cNvGraphicFramePr>
                <a:graphic>
                  <a:graphicData uri="http://schemas.microsoft.com/office/word/2010/wordprocessingInk">
                    <w14:contentPart bwMode="auto" r:id="rId2607">
                      <w14:nvContentPartPr>
                        <w14:cNvContentPartPr/>
                      </w14:nvContentPartPr>
                      <w14:xfrm>
                        <a:off x="0" y="0"/>
                        <a:ext cx="16367" cy="85646"/>
                      </w14:xfrm>
                    </w14:contentPart>
                  </a:graphicData>
                </a:graphic>
              </wp:anchor>
            </w:drawing>
          </mc:Choice>
          <mc:Fallback>
            <w:pict>
              <v:shape type="#_x0000_t75" id="对象 3944" o:spid="_x0000_s3944" fillcolor="#FFFFFF" stroked="t" strokeweight="1.0pt" style="position:absolute;&#10;margin-left:133.17842pt;&#10;margin-top:-1.6479527pt;&#10;width:1.288814pt;&#10;height:6.7437797pt;&#10;z-index:1726;&#10;mso-position-horizontal:absolute;&#10;mso-position-horizontal-relative:char;&#10;mso-position-vertical:absolute;&#10;mso-position-vertical-relative:line;&#10;mso-wrap-distance-left:6.7498426pt;&#10;mso-wrap-distance-right:6.7498426pt;">
                <v:stroke color="#000000"/>
                <v:imagedata r:id="rId2608"/>
                <o:lock selection="t"/>
              </v:shape>
            </w:pict>
          </mc:Fallback>
        </mc:AlternateContent>
      </w:r>
      <w:r>
        <w:rPr>
          <w:color w:val="FF0000"/>
        </w:rPr>
        <mc:AlternateContent>
          <mc:Choice Requires="wps">
            <w:drawing>
              <wp:anchor distT="0" distB="0" distL="85723" distR="85723" simplePos="0" relativeHeight="1727" behindDoc="0" locked="0" layoutInCell="1" hidden="0" allowOverlap="1">
                <wp:simplePos x="0" y="0"/>
                <wp:positionH relativeFrom="character">
                  <wp:posOffset>2290610</wp:posOffset>
                </wp:positionH>
                <wp:positionV relativeFrom="line">
                  <wp:posOffset>-21507</wp:posOffset>
                </wp:positionV>
                <wp:extent cx="31499" cy="233021"/>
                <wp:effectExtent l="0" t="0" r="0" b="0"/>
                <wp:wrapNone/>
                <wp:docPr id="3946" name="对象 3946"/>
                <wp:cNvGraphicFramePr>
                  <a:graphicFrameLocks noChangeAspect="0" noSelect="1"/>
                </wp:cNvGraphicFramePr>
                <a:graphic>
                  <a:graphicData uri="http://schemas.microsoft.com/office/word/2010/wordprocessingInk">
                    <w14:contentPart bwMode="auto" r:id="rId2609">
                      <w14:nvContentPartPr>
                        <w14:cNvContentPartPr/>
                      </w14:nvContentPartPr>
                      <w14:xfrm>
                        <a:off x="0" y="0"/>
                        <a:ext cx="31499" cy="233021"/>
                      </w14:xfrm>
                    </w14:contentPart>
                  </a:graphicData>
                </a:graphic>
              </wp:anchor>
            </w:drawing>
          </mc:Choice>
          <mc:Fallback>
            <w:pict>
              <v:shape type="#_x0000_t75" id="对象 3947" o:spid="_x0000_s3947" fillcolor="#FFFFFF" stroked="t" strokeweight="1.0pt" style="position:absolute;&#10;margin-left:180.36299pt;&#10;margin-top:-1.6934645pt;&#10;width:2.4802403pt;&#10;height:18.34811pt;&#10;z-index:1727;&#10;mso-position-horizontal:absolute;&#10;mso-position-horizontal-relative:char;&#10;mso-position-vertical:absolute;&#10;mso-position-vertical-relative:line;&#10;mso-wrap-distance-left:6.7498426pt;&#10;mso-wrap-distance-right:6.7498426pt;">
                <v:stroke color="#000000"/>
                <v:imagedata r:id="rId2610"/>
                <o:lock selection="t"/>
              </v:shape>
            </w:pict>
          </mc:Fallback>
        </mc:AlternateContent>
      </w:r>
      <w:r>
        <w:rPr>
          <w:color w:val="FF0000"/>
        </w:rPr>
        <mc:AlternateContent>
          <mc:Choice Requires="wps">
            <w:drawing>
              <wp:anchor distT="0" distB="0" distL="85723" distR="85723" simplePos="0" relativeHeight="1728" behindDoc="0" locked="0" layoutInCell="1" hidden="0" allowOverlap="1">
                <wp:simplePos x="0" y="0"/>
                <wp:positionH relativeFrom="character">
                  <wp:posOffset>1688670</wp:posOffset>
                </wp:positionH>
                <wp:positionV relativeFrom="line">
                  <wp:posOffset>-33823</wp:posOffset>
                </wp:positionV>
                <wp:extent cx="55418" cy="32018"/>
                <wp:effectExtent l="0" t="0" r="0" b="0"/>
                <wp:wrapNone/>
                <wp:docPr id="3949" name="对象 3949"/>
                <wp:cNvGraphicFramePr>
                  <a:graphicFrameLocks noChangeAspect="0" noSelect="1"/>
                </wp:cNvGraphicFramePr>
                <a:graphic>
                  <a:graphicData uri="http://schemas.microsoft.com/office/word/2010/wordprocessingInk">
                    <w14:contentPart bwMode="auto" r:id="rId2611">
                      <w14:nvContentPartPr>
                        <w14:cNvContentPartPr/>
                      </w14:nvContentPartPr>
                      <w14:xfrm>
                        <a:off x="0" y="0"/>
                        <a:ext cx="55418" cy="32018"/>
                      </w14:xfrm>
                    </w14:contentPart>
                  </a:graphicData>
                </a:graphic>
              </wp:anchor>
            </w:drawing>
          </mc:Choice>
          <mc:Fallback>
            <w:pict>
              <v:shape type="#_x0000_t75" id="对象 3950" o:spid="_x0000_s3950" fillcolor="#FFFFFF" stroked="t" strokeweight="1.0pt" style="position:absolute;&#10;margin-left:132.96614pt;&#10;margin-top:-2.6632283pt;&#10;width:4.363623pt;&#10;height:2.5211024pt;&#10;z-index:1728;&#10;mso-position-horizontal:absolute;&#10;mso-position-horizontal-relative:char;&#10;mso-position-vertical:absolute;&#10;mso-position-vertical-relative:line;&#10;mso-wrap-distance-left:6.7498426pt;&#10;mso-wrap-distance-right:6.7498426pt;">
                <v:stroke color="#000000"/>
                <v:imagedata r:id="rId2612"/>
                <o:lock selection="t"/>
              </v:shape>
            </w:pict>
          </mc:Fallback>
        </mc:AlternateContent>
      </w:r>
      <w:r>
        <w:rPr>
          <w:color w:val="FF0000"/>
        </w:rPr>
        <mc:AlternateContent>
          <mc:Choice Requires="wps">
            <w:drawing>
              <wp:anchor distT="0" distB="0" distL="85723" distR="85723" simplePos="0" relativeHeight="1971" behindDoc="0" locked="0" layoutInCell="1" hidden="0" allowOverlap="1">
                <wp:simplePos x="0" y="0"/>
                <wp:positionH relativeFrom="character">
                  <wp:posOffset>-99894</wp:posOffset>
                </wp:positionH>
                <wp:positionV relativeFrom="line">
                  <wp:posOffset>148070</wp:posOffset>
                </wp:positionV>
                <wp:extent cx="274896" cy="282595"/>
                <wp:effectExtent l="0" t="0" r="0" b="0"/>
                <wp:wrapNone/>
                <wp:docPr id="3952" name="对象 3952"/>
                <wp:cNvGraphicFramePr>
                  <a:graphicFrameLocks noChangeAspect="0" noSelect="1"/>
                </wp:cNvGraphicFramePr>
                <a:graphic>
                  <a:graphicData uri="http://schemas.microsoft.com/office/word/2010/wordprocessingInk">
                    <w14:contentPart bwMode="auto" r:id="rId2613">
                      <w14:nvContentPartPr>
                        <w14:cNvContentPartPr/>
                      </w14:nvContentPartPr>
                      <w14:xfrm>
                        <a:off x="0" y="0"/>
                        <a:ext cx="274896" cy="282595"/>
                      </w14:xfrm>
                    </w14:contentPart>
                  </a:graphicData>
                </a:graphic>
              </wp:anchor>
            </w:drawing>
          </mc:Choice>
          <mc:Fallback>
            <w:pict>
              <v:shape type="#_x0000_t75" id="对象 3953" o:spid="_x0000_s3953" fillcolor="#FFFFFF" stroked="t" strokeweight="1.0pt" style="position:absolute;&#10;margin-left:-7.8656693pt;&#10;margin-top:11.659055pt;&#10;width:21.645355pt;&#10;height:22.251575pt;&#10;z-index:1971;&#10;mso-position-horizontal:absolute;&#10;mso-position-horizontal-relative:char;&#10;mso-position-vertical:absolute;&#10;mso-position-vertical-relative:line;&#10;mso-wrap-distance-left:6.7498426pt;&#10;mso-wrap-distance-right:6.7498426pt;">
                <v:stroke color="#000000"/>
                <v:imagedata r:id="rId2614"/>
                <o:lock selection="t"/>
              </v:shape>
            </w:pict>
          </mc:Fallback>
        </mc:AlternateContent>
      </w:r>
      <w:r>
        <w:rPr>
          <w:color w:val="FF0000"/>
        </w:rPr>
        <mc:AlternateContent>
          <mc:Choice Requires="wps">
            <w:drawing>
              <wp:anchor distT="0" distB="0" distL="85723" distR="85723" simplePos="0" relativeHeight="1972" behindDoc="0" locked="0" layoutInCell="1" hidden="0" allowOverlap="1">
                <wp:simplePos x="0" y="0"/>
                <wp:positionH relativeFrom="character">
                  <wp:posOffset>-142230</wp:posOffset>
                </wp:positionH>
                <wp:positionV relativeFrom="line">
                  <wp:posOffset>-251090</wp:posOffset>
                </wp:positionV>
                <wp:extent cx="317126" cy="311615"/>
                <wp:effectExtent l="0" t="0" r="0" b="0"/>
                <wp:wrapNone/>
                <wp:docPr id="3955" name="对象 3955"/>
                <wp:cNvGraphicFramePr>
                  <a:graphicFrameLocks noChangeAspect="0" noSelect="1"/>
                </wp:cNvGraphicFramePr>
                <a:graphic>
                  <a:graphicData uri="http://schemas.microsoft.com/office/word/2010/wordprocessingInk">
                    <w14:contentPart bwMode="auto" r:id="rId2615">
                      <w14:nvContentPartPr>
                        <w14:cNvContentPartPr/>
                      </w14:nvContentPartPr>
                      <w14:xfrm>
                        <a:off x="0" y="0"/>
                        <a:ext cx="317126" cy="311615"/>
                      </w14:xfrm>
                    </w14:contentPart>
                  </a:graphicData>
                </a:graphic>
              </wp:anchor>
            </w:drawing>
          </mc:Choice>
          <mc:Fallback>
            <w:pict>
              <v:shape type="#_x0000_t75" id="对象 3956" o:spid="_x0000_s3956" fillcolor="#FFFFFF" stroked="t" strokeweight="1.0pt" style="position:absolute;&#10;margin-left:-11.199213pt;&#10;margin-top:-19.770866pt;&#10;width:24.97055pt;&#10;height:24.536615pt;&#10;z-index:1972;&#10;mso-position-horizontal:absolute;&#10;mso-position-horizontal-relative:char;&#10;mso-position-vertical:absolute;&#10;mso-position-vertical-relative:line;&#10;mso-wrap-distance-left:6.7498426pt;&#10;mso-wrap-distance-right:6.7498426pt;">
                <v:stroke color="#000000"/>
                <v:imagedata r:id="rId2616"/>
                <o:lock selection="t"/>
              </v:shape>
            </w:pict>
          </mc:Fallback>
        </mc:AlternateContent>
      </w:r>
    </w:p>
    <w:p>
      <w:pPr>
        <w:rPr>
          <w:rFonts w:hint="eastAsia"/>
        </w:rPr>
      </w:pPr>
      <w:r>
        <w:rPr>
          <w:rFonts w:hint="eastAsia"/>
        </w:rPr>
        <w:t>练习7:CMYK颜色空间中，K表示什么，为什么使用K</w:t>
      </w:r>
    </w:p>
    <w:p>
      <w:pPr>
        <w:rPr>
          <w:rFonts w:hint="eastAsia"/>
        </w:rPr>
      </w:pPr>
    </w:p>
    <w:p>
      <w:pPr>
        <w:rPr>
          <w:rFonts w:hint="eastAsia"/>
        </w:rPr>
      </w:pPr>
      <w:r>
        <w:rPr>
          <w:color w:val="FF0000"/>
        </w:rPr>
        <mc:AlternateContent>
          <mc:Choice Requires="wps">
            <w:drawing>
              <wp:anchor distT="0" distB="0" distL="85723" distR="85723" simplePos="0" relativeHeight="1970" behindDoc="0" locked="0" layoutInCell="1" hidden="0" allowOverlap="1">
                <wp:simplePos x="0" y="0"/>
                <wp:positionH relativeFrom="character">
                  <wp:posOffset>-120071</wp:posOffset>
                </wp:positionH>
                <wp:positionV relativeFrom="line">
                  <wp:posOffset>-47101</wp:posOffset>
                </wp:positionV>
                <wp:extent cx="329770" cy="292734"/>
                <wp:effectExtent l="0" t="0" r="0" b="0"/>
                <wp:wrapNone/>
                <wp:docPr id="3958" name="对象 3958"/>
                <wp:cNvGraphicFramePr>
                  <a:graphicFrameLocks noChangeAspect="0" noSelect="1"/>
                </wp:cNvGraphicFramePr>
                <a:graphic>
                  <a:graphicData uri="http://schemas.microsoft.com/office/word/2010/wordprocessingInk">
                    <w14:contentPart bwMode="auto" r:id="rId2617">
                      <w14:nvContentPartPr>
                        <w14:cNvContentPartPr/>
                      </w14:nvContentPartPr>
                      <w14:xfrm>
                        <a:off x="0" y="0"/>
                        <a:ext cx="329770" cy="292734"/>
                      </w14:xfrm>
                    </w14:contentPart>
                  </a:graphicData>
                </a:graphic>
              </wp:anchor>
            </w:drawing>
          </mc:Choice>
          <mc:Fallback>
            <w:pict>
              <v:shape type="#_x0000_t75" id="对象 3959" o:spid="_x0000_s3959" fillcolor="#FFFFFF" stroked="t" strokeweight="1.0pt" style="position:absolute;&#10;margin-left:-9.45441pt;&#10;margin-top:-3.7087402pt;&#10;width:25.966143pt;&#10;height:23.049921pt;&#10;z-index:1970;&#10;mso-position-horizontal:absolute;&#10;mso-position-horizontal-relative:char;&#10;mso-position-vertical:absolute;&#10;mso-position-vertical-relative:line;&#10;mso-wrap-distance-left:6.7498426pt;&#10;mso-wrap-distance-right:6.7498426pt;">
                <v:stroke color="#000000"/>
                <v:imagedata r:id="rId2618"/>
                <o:lock selection="t"/>
              </v:shape>
            </w:pict>
          </mc:Fallback>
        </mc:AlternateContent>
      </w:r>
      <w:r>
        <w:rPr>
          <w:rFonts w:hint="eastAsia"/>
        </w:rPr>
        <w:t>练习8:面向人类视觉的颜色空间举例</w:t>
      </w:r>
    </w:p>
    <w:p>
      <w:pPr>
        <w:rPr>
          <w:rFonts w:hint="eastAsia"/>
        </w:rPr>
      </w:pPr>
      <w:r>
        <w:rPr>
          <w:color w:val="FF0000"/>
        </w:rPr>
        <mc:AlternateContent>
          <mc:Choice Requires="wps">
            <w:drawing>
              <wp:anchor distT="0" distB="0" distL="85723" distR="85723" simplePos="0" relativeHeight="1630" behindDoc="0" locked="0" layoutInCell="1" hidden="0" allowOverlap="1">
                <wp:simplePos x="0" y="0"/>
                <wp:positionH relativeFrom="character">
                  <wp:posOffset>664990</wp:posOffset>
                </wp:positionH>
                <wp:positionV relativeFrom="line">
                  <wp:posOffset>169482</wp:posOffset>
                </wp:positionV>
                <wp:extent cx="20365" cy="20363"/>
                <wp:effectExtent l="0" t="0" r="0" b="0"/>
                <wp:wrapNone/>
                <wp:docPr id="3961" name="对象 3961"/>
                <wp:cNvGraphicFramePr>
                  <a:graphicFrameLocks noChangeAspect="0" noSelect="1"/>
                </wp:cNvGraphicFramePr>
                <a:graphic>
                  <a:graphicData uri="http://schemas.microsoft.com/office/word/2010/wordprocessingInk">
                    <w14:contentPart bwMode="auto" r:id="rId2619">
                      <w14:nvContentPartPr>
                        <w14:cNvContentPartPr/>
                      </w14:nvContentPartPr>
                      <w14:xfrm>
                        <a:off x="0" y="0"/>
                        <a:ext cx="20365" cy="20363"/>
                      </w14:xfrm>
                    </w14:contentPart>
                  </a:graphicData>
                </a:graphic>
              </wp:anchor>
            </w:drawing>
          </mc:Choice>
          <mc:Fallback>
            <w:pict>
              <v:shape type="#_x0000_t75" id="对象 3962" o:spid="_x0000_s3962" fillcolor="#FFFFFF" stroked="t" strokeweight="1.0pt" style="position:absolute;&#10;margin-left:52.361416pt;&#10;margin-top:13.345039pt;&#10;width:1.6035446pt;&#10;height:1.6033858pt;&#10;z-index:1630;&#10;mso-position-horizontal:absolute;&#10;mso-position-horizontal-relative:char;&#10;mso-position-vertical:absolute;&#10;mso-position-vertical-relative:line;&#10;mso-wrap-distance-left:6.7498426pt;&#10;mso-wrap-distance-right:6.7498426pt;">
                <v:stroke color="#000000"/>
                <v:imagedata r:id="rId2620"/>
                <o:lock selection="t"/>
              </v:shape>
            </w:pict>
          </mc:Fallback>
        </mc:AlternateContent>
      </w:r>
      <w:r>
        <w:rPr>
          <w:color w:val="FF0000"/>
        </w:rPr>
        <mc:AlternateContent>
          <mc:Choice Requires="wps">
            <w:drawing>
              <wp:anchor distT="0" distB="0" distL="85723" distR="85723" simplePos="0" relativeHeight="1631" behindDoc="0" locked="0" layoutInCell="1" hidden="0" allowOverlap="1">
                <wp:simplePos x="0" y="0"/>
                <wp:positionH relativeFrom="character">
                  <wp:posOffset>486423</wp:posOffset>
                </wp:positionH>
                <wp:positionV relativeFrom="line">
                  <wp:posOffset>80856</wp:posOffset>
                </wp:positionV>
                <wp:extent cx="54194" cy="102718"/>
                <wp:effectExtent l="0" t="0" r="0" b="0"/>
                <wp:wrapNone/>
                <wp:docPr id="3964" name="对象 3964"/>
                <wp:cNvGraphicFramePr>
                  <a:graphicFrameLocks noChangeAspect="0" noSelect="1"/>
                </wp:cNvGraphicFramePr>
                <a:graphic>
                  <a:graphicData uri="http://schemas.microsoft.com/office/word/2010/wordprocessingInk">
                    <w14:contentPart bwMode="auto" r:id="rId2621">
                      <w14:nvContentPartPr>
                        <w14:cNvContentPartPr/>
                      </w14:nvContentPartPr>
                      <w14:xfrm>
                        <a:off x="0" y="0"/>
                        <a:ext cx="54194" cy="102718"/>
                      </w14:xfrm>
                    </w14:contentPart>
                  </a:graphicData>
                </a:graphic>
              </wp:anchor>
            </w:drawing>
          </mc:Choice>
          <mc:Fallback>
            <w:pict>
              <v:shape type="#_x0000_t75" id="对象 3965" o:spid="_x0000_s3965" fillcolor="#FFFFFF" stroked="t" strokeweight="1.0pt" style="position:absolute;&#10;margin-left:38.301025pt;&#10;margin-top:6.366615pt;&#10;width:4.2672453pt;&#10;height:8.088032pt;&#10;z-index:1631;&#10;mso-position-horizontal:absolute;&#10;mso-position-horizontal-relative:char;&#10;mso-position-vertical:absolute;&#10;mso-position-vertical-relative:line;&#10;mso-wrap-distance-left:6.7498426pt;&#10;mso-wrap-distance-right:6.7498426pt;">
                <v:stroke color="#000000"/>
                <v:imagedata r:id="rId2622"/>
                <o:lock selection="t"/>
              </v:shape>
            </w:pict>
          </mc:Fallback>
        </mc:AlternateContent>
      </w:r>
      <w:r>
        <w:rPr>
          <w:color w:val="FF0000"/>
        </w:rPr>
        <mc:AlternateContent>
          <mc:Choice Requires="wps">
            <w:drawing>
              <wp:anchor distT="0" distB="0" distL="85723" distR="85723" simplePos="0" relativeHeight="1632" behindDoc="0" locked="0" layoutInCell="1" hidden="0" allowOverlap="1">
                <wp:simplePos x="0" y="0"/>
                <wp:positionH relativeFrom="character">
                  <wp:posOffset>333784</wp:posOffset>
                </wp:positionH>
                <wp:positionV relativeFrom="line">
                  <wp:posOffset>47370</wp:posOffset>
                </wp:positionV>
                <wp:extent cx="88946" cy="138382"/>
                <wp:effectExtent l="0" t="0" r="0" b="0"/>
                <wp:wrapNone/>
                <wp:docPr id="3967" name="对象 3967"/>
                <wp:cNvGraphicFramePr>
                  <a:graphicFrameLocks noChangeAspect="0" noSelect="1"/>
                </wp:cNvGraphicFramePr>
                <a:graphic>
                  <a:graphicData uri="http://schemas.microsoft.com/office/word/2010/wordprocessingInk">
                    <w14:contentPart bwMode="auto" r:id="rId2623">
                      <w14:nvContentPartPr>
                        <w14:cNvContentPartPr/>
                      </w14:nvContentPartPr>
                      <w14:xfrm>
                        <a:off x="0" y="0"/>
                        <a:ext cx="88946" cy="138382"/>
                      </w14:xfrm>
                    </w14:contentPart>
                  </a:graphicData>
                </a:graphic>
              </wp:anchor>
            </w:drawing>
          </mc:Choice>
          <mc:Fallback>
            <w:pict>
              <v:shape type="#_x0000_t75" id="对象 3968" o:spid="_x0000_s3968" fillcolor="#FFFFFF" stroked="t" strokeweight="1.0pt" style="position:absolute;&#10;margin-left:26.282207pt;&#10;margin-top:3.7299213pt;&#10;width:7.003623pt;&#10;height:10.89622pt;&#10;z-index:1632;&#10;mso-position-horizontal:absolute;&#10;mso-position-horizontal-relative:char;&#10;mso-position-vertical:absolute;&#10;mso-position-vertical-relative:line;&#10;mso-wrap-distance-left:6.7498426pt;&#10;mso-wrap-distance-right:6.7498426pt;">
                <v:stroke color="#000000"/>
                <v:imagedata r:id="rId2624"/>
                <o:lock selection="t"/>
              </v:shape>
            </w:pict>
          </mc:Fallback>
        </mc:AlternateContent>
      </w:r>
      <w:r>
        <w:rPr>
          <w:color w:val="FF0000"/>
        </w:rPr>
        <mc:AlternateContent>
          <mc:Choice Requires="wps">
            <w:drawing>
              <wp:anchor distT="0" distB="0" distL="85723" distR="85723" simplePos="0" relativeHeight="1633" behindDoc="0" locked="0" layoutInCell="1" hidden="0" allowOverlap="1">
                <wp:simplePos x="0" y="0"/>
                <wp:positionH relativeFrom="character">
                  <wp:posOffset>561599</wp:posOffset>
                </wp:positionH>
                <wp:positionV relativeFrom="line">
                  <wp:posOffset>41520</wp:posOffset>
                </wp:positionV>
                <wp:extent cx="16937" cy="154036"/>
                <wp:effectExtent l="0" t="0" r="0" b="0"/>
                <wp:wrapNone/>
                <wp:docPr id="3970" name="对象 3970"/>
                <wp:cNvGraphicFramePr>
                  <a:graphicFrameLocks noChangeAspect="0" noSelect="1"/>
                </wp:cNvGraphicFramePr>
                <a:graphic>
                  <a:graphicData uri="http://schemas.microsoft.com/office/word/2010/wordprocessingInk">
                    <w14:contentPart bwMode="auto" r:id="rId2625">
                      <w14:nvContentPartPr>
                        <w14:cNvContentPartPr/>
                      </w14:nvContentPartPr>
                      <w14:xfrm>
                        <a:off x="0" y="0"/>
                        <a:ext cx="16937" cy="154036"/>
                      </w14:xfrm>
                    </w14:contentPart>
                  </a:graphicData>
                </a:graphic>
              </wp:anchor>
            </w:drawing>
          </mc:Choice>
          <mc:Fallback>
            <w:pict>
              <v:shape type="#_x0000_t75" id="对象 3971" o:spid="_x0000_s3971" fillcolor="#FFFFFF" stroked="t" strokeweight="1.0pt" style="position:absolute;&#10;margin-left:44.220394pt;&#10;margin-top:3.2692916pt;&#10;width:1.3336227pt;&#10;height:12.1288185pt;&#10;z-index:1633;&#10;mso-position-horizontal:absolute;&#10;mso-position-horizontal-relative:char;&#10;mso-position-vertical:absolute;&#10;mso-position-vertical-relative:line;&#10;mso-wrap-distance-left:6.7498426pt;&#10;mso-wrap-distance-right:6.7498426pt;">
                <v:stroke color="#000000"/>
                <v:imagedata r:id="rId2626"/>
                <o:lock selection="t"/>
              </v:shape>
            </w:pict>
          </mc:Fallback>
        </mc:AlternateContent>
      </w:r>
      <w:r>
        <w:rPr>
          <w:color w:val="FF0000"/>
        </w:rPr>
        <mc:AlternateContent>
          <mc:Choice Requires="wps">
            <w:drawing>
              <wp:anchor distT="0" distB="0" distL="85723" distR="85723" simplePos="0" relativeHeight="1634" behindDoc="0" locked="0" layoutInCell="1" hidden="0" allowOverlap="1">
                <wp:simplePos x="0" y="0"/>
                <wp:positionH relativeFrom="character">
                  <wp:posOffset>417219</wp:posOffset>
                </wp:positionH>
                <wp:positionV relativeFrom="line">
                  <wp:posOffset>34227</wp:posOffset>
                </wp:positionV>
                <wp:extent cx="100375" cy="166521"/>
                <wp:effectExtent l="0" t="0" r="0" b="0"/>
                <wp:wrapNone/>
                <wp:docPr id="3973" name="对象 3973"/>
                <wp:cNvGraphicFramePr>
                  <a:graphicFrameLocks noChangeAspect="0" noSelect="1"/>
                </wp:cNvGraphicFramePr>
                <a:graphic>
                  <a:graphicData uri="http://schemas.microsoft.com/office/word/2010/wordprocessingInk">
                    <w14:contentPart bwMode="auto" r:id="rId2627">
                      <w14:nvContentPartPr>
                        <w14:cNvContentPartPr/>
                      </w14:nvContentPartPr>
                      <w14:xfrm>
                        <a:off x="0" y="0"/>
                        <a:ext cx="100375" cy="166521"/>
                      </w14:xfrm>
                    </w14:contentPart>
                  </a:graphicData>
                </a:graphic>
              </wp:anchor>
            </w:drawing>
          </mc:Choice>
          <mc:Fallback>
            <w:pict>
              <v:shape type="#_x0000_t75" id="对象 3974" o:spid="_x0000_s3974" fillcolor="#FFFFFF" stroked="t" strokeweight="1.0pt" style="position:absolute;&#10;margin-left:32.85189pt;&#10;margin-top:2.6950393pt;&#10;width:7.9035444pt;&#10;height:13.11189pt;&#10;z-index:1634;&#10;mso-position-horizontal:absolute;&#10;mso-position-horizontal-relative:char;&#10;mso-position-vertical:absolute;&#10;mso-position-vertical-relative:line;&#10;mso-wrap-distance-left:6.7498426pt;&#10;mso-wrap-distance-right:6.7498426pt;">
                <v:stroke color="#000000"/>
                <v:imagedata r:id="rId2628"/>
                <o:lock selection="t"/>
              </v:shape>
            </w:pict>
          </mc:Fallback>
        </mc:AlternateContent>
      </w:r>
      <w:r>
        <w:rPr>
          <w:color w:val="FF0000"/>
        </w:rPr>
        <mc:AlternateContent>
          <mc:Choice Requires="wps">
            <w:drawing>
              <wp:anchor distT="0" distB="0" distL="85723" distR="85723" simplePos="0" relativeHeight="1635" behindDoc="0" locked="0" layoutInCell="1" hidden="0" allowOverlap="1">
                <wp:simplePos x="0" y="0"/>
                <wp:positionH relativeFrom="character">
                  <wp:posOffset>570320</wp:posOffset>
                </wp:positionH>
                <wp:positionV relativeFrom="line">
                  <wp:posOffset>29232</wp:posOffset>
                </wp:positionV>
                <wp:extent cx="68905" cy="176771"/>
                <wp:effectExtent l="0" t="0" r="0" b="0"/>
                <wp:wrapNone/>
                <wp:docPr id="3976" name="对象 3976"/>
                <wp:cNvGraphicFramePr>
                  <a:graphicFrameLocks noChangeAspect="0" noSelect="1"/>
                </wp:cNvGraphicFramePr>
                <a:graphic>
                  <a:graphicData uri="http://schemas.microsoft.com/office/word/2010/wordprocessingInk">
                    <w14:contentPart bwMode="auto" r:id="rId2629">
                      <w14:nvContentPartPr>
                        <w14:cNvContentPartPr/>
                      </w14:nvContentPartPr>
                      <w14:xfrm>
                        <a:off x="0" y="0"/>
                        <a:ext cx="68905" cy="176771"/>
                      </w14:xfrm>
                    </w14:contentPart>
                  </a:graphicData>
                </a:graphic>
              </wp:anchor>
            </w:drawing>
          </mc:Choice>
          <mc:Fallback>
            <w:pict>
              <v:shape type="#_x0000_t75" id="对象 3977" o:spid="_x0000_s3977" fillcolor="#FFFFFF" stroked="t" strokeweight="1.0pt" style="position:absolute;&#10;margin-left:44.907085pt;&#10;margin-top:2.3017323pt;&#10;width:5.425593pt;&#10;height:13.918977pt;&#10;z-index:1635;&#10;mso-position-horizontal:absolute;&#10;mso-position-horizontal-relative:char;&#10;mso-position-vertical:absolute;&#10;mso-position-vertical-relative:line;&#10;mso-wrap-distance-left:6.7498426pt;&#10;mso-wrap-distance-right:6.7498426pt;">
                <v:stroke color="#000000"/>
                <v:imagedata r:id="rId2630"/>
                <o:lock selection="t"/>
              </v:shape>
            </w:pict>
          </mc:Fallback>
        </mc:AlternateContent>
      </w:r>
      <w:r>
        <w:rPr>
          <w:color w:val="FF0000"/>
        </w:rPr>
        <mc:AlternateContent>
          <mc:Choice Requires="wps">
            <w:drawing>
              <wp:anchor distT="0" distB="0" distL="85723" distR="85723" simplePos="0" relativeHeight="1636" behindDoc="0" locked="0" layoutInCell="1" hidden="0" allowOverlap="1">
                <wp:simplePos x="0" y="0"/>
                <wp:positionH relativeFrom="character">
                  <wp:posOffset>314423</wp:posOffset>
                </wp:positionH>
                <wp:positionV relativeFrom="line">
                  <wp:posOffset>15158</wp:posOffset>
                </wp:positionV>
                <wp:extent cx="36989" cy="192617"/>
                <wp:effectExtent l="0" t="0" r="0" b="0"/>
                <wp:wrapNone/>
                <wp:docPr id="3979" name="对象 3979"/>
                <wp:cNvGraphicFramePr>
                  <a:graphicFrameLocks noChangeAspect="0" noSelect="1"/>
                </wp:cNvGraphicFramePr>
                <a:graphic>
                  <a:graphicData uri="http://schemas.microsoft.com/office/word/2010/wordprocessingInk">
                    <w14:contentPart bwMode="auto" r:id="rId2631">
                      <w14:nvContentPartPr>
                        <w14:cNvContentPartPr/>
                      </w14:nvContentPartPr>
                      <w14:xfrm>
                        <a:off x="0" y="0"/>
                        <a:ext cx="36989" cy="192617"/>
                      </w14:xfrm>
                    </w14:contentPart>
                  </a:graphicData>
                </a:graphic>
              </wp:anchor>
            </w:drawing>
          </mc:Choice>
          <mc:Fallback>
            <w:pict>
              <v:shape type="#_x0000_t75" id="对象 3980" o:spid="_x0000_s3980" fillcolor="#FFFFFF" stroked="t" strokeweight="1.0pt" style="position:absolute;&#10;margin-left:24.757717pt;&#10;margin-top:1.1935433pt;&#10;width:2.91252pt;&#10;height:15.166693pt;&#10;z-index:1636;&#10;mso-position-horizontal:absolute;&#10;mso-position-horizontal-relative:char;&#10;mso-position-vertical:absolute;&#10;mso-position-vertical-relative:line;&#10;mso-wrap-distance-left:6.7498426pt;&#10;mso-wrap-distance-right:6.7498426pt;">
                <v:stroke color="#000000"/>
                <v:imagedata r:id="rId2632"/>
                <o:lock selection="t"/>
              </v:shape>
            </w:pict>
          </mc:Fallback>
        </mc:AlternateContent>
      </w:r>
      <w:r>
        <w:rPr>
          <w:color w:val="FF0000"/>
        </w:rPr>
        <mc:AlternateContent>
          <mc:Choice Requires="wps">
            <w:drawing>
              <wp:anchor distT="0" distB="0" distL="85723" distR="85723" simplePos="0" relativeHeight="1637" behindDoc="0" locked="0" layoutInCell="1" hidden="0" allowOverlap="1">
                <wp:simplePos x="0" y="0"/>
                <wp:positionH relativeFrom="character">
                  <wp:posOffset>1638835</wp:posOffset>
                </wp:positionH>
                <wp:positionV relativeFrom="line">
                  <wp:posOffset>140814</wp:posOffset>
                </wp:positionV>
                <wp:extent cx="20365" cy="20365"/>
                <wp:effectExtent l="0" t="0" r="0" b="0"/>
                <wp:wrapNone/>
                <wp:docPr id="3982" name="对象 3982"/>
                <wp:cNvGraphicFramePr>
                  <a:graphicFrameLocks noChangeAspect="0" noSelect="1"/>
                </wp:cNvGraphicFramePr>
                <a:graphic>
                  <a:graphicData uri="http://schemas.microsoft.com/office/word/2010/wordprocessingInk">
                    <w14:contentPart bwMode="auto" r:id="rId2633">
                      <w14:nvContentPartPr>
                        <w14:cNvContentPartPr/>
                      </w14:nvContentPartPr>
                      <w14:xfrm>
                        <a:off x="0" y="0"/>
                        <a:ext cx="20365" cy="20365"/>
                      </w14:xfrm>
                    </w14:contentPart>
                  </a:graphicData>
                </a:graphic>
              </wp:anchor>
            </w:drawing>
          </mc:Choice>
          <mc:Fallback>
            <w:pict>
              <v:shape type="#_x0000_t75" id="对象 3983" o:spid="_x0000_s3983" fillcolor="#FFFFFF" stroked="t" strokeweight="1.0pt" style="position:absolute;&#10;margin-left:129.04213pt;&#10;margin-top:11.087716pt;&#10;width:1.6035446pt;&#10;height:1.6035439pt;&#10;z-index:1637;&#10;mso-position-horizontal:absolute;&#10;mso-position-horizontal-relative:char;&#10;mso-position-vertical:absolute;&#10;mso-position-vertical-relative:line;&#10;mso-wrap-distance-left:6.7498426pt;&#10;mso-wrap-distance-right:6.7498426pt;">
                <v:stroke color="#000000"/>
                <v:imagedata r:id="rId2634"/>
                <o:lock selection="t"/>
              </v:shape>
            </w:pict>
          </mc:Fallback>
        </mc:AlternateContent>
      </w:r>
      <w:r>
        <w:rPr>
          <w:color w:val="FF0000"/>
        </w:rPr>
        <mc:AlternateContent>
          <mc:Choice Requires="wps">
            <w:drawing>
              <wp:anchor distT="0" distB="0" distL="85723" distR="85723" simplePos="0" relativeHeight="1638" behindDoc="0" locked="0" layoutInCell="1" hidden="0" allowOverlap="1">
                <wp:simplePos x="0" y="0"/>
                <wp:positionH relativeFrom="character">
                  <wp:posOffset>1108623</wp:posOffset>
                </wp:positionH>
                <wp:positionV relativeFrom="line">
                  <wp:posOffset>91934</wp:posOffset>
                </wp:positionV>
                <wp:extent cx="19390" cy="172393"/>
                <wp:effectExtent l="0" t="0" r="0" b="0"/>
                <wp:wrapNone/>
                <wp:docPr id="3985" name="对象 3985"/>
                <wp:cNvGraphicFramePr>
                  <a:graphicFrameLocks noChangeAspect="0" noSelect="1"/>
                </wp:cNvGraphicFramePr>
                <a:graphic>
                  <a:graphicData uri="http://schemas.microsoft.com/office/word/2010/wordprocessingInk">
                    <w14:contentPart bwMode="auto" r:id="rId2635">
                      <w14:nvContentPartPr>
                        <w14:cNvContentPartPr/>
                      </w14:nvContentPartPr>
                      <w14:xfrm>
                        <a:off x="0" y="0"/>
                        <a:ext cx="19390" cy="172393"/>
                      </w14:xfrm>
                    </w14:contentPart>
                  </a:graphicData>
                </a:graphic>
              </wp:anchor>
            </w:drawing>
          </mc:Choice>
          <mc:Fallback>
            <w:pict>
              <v:shape type="#_x0000_t75" id="对象 3986" o:spid="_x0000_s3986" fillcolor="#FFFFFF" stroked="t" strokeweight="1.0pt" style="position:absolute;&#10;margin-left:87.29315pt;&#10;margin-top:7.238898pt;&#10;width:1.5267731pt;&#10;height:13.574251pt;&#10;z-index:1638;&#10;mso-position-horizontal:absolute;&#10;mso-position-horizontal-relative:char;&#10;mso-position-vertical:absolute;&#10;mso-position-vertical-relative:line;&#10;mso-wrap-distance-left:6.7498426pt;&#10;mso-wrap-distance-right:6.7498426pt;">
                <v:stroke color="#000000"/>
                <v:imagedata r:id="rId2636"/>
                <o:lock selection="t"/>
              </v:shape>
            </w:pict>
          </mc:Fallback>
        </mc:AlternateContent>
      </w:r>
      <w:r>
        <w:rPr>
          <w:color w:val="FF0000"/>
        </w:rPr>
        <mc:AlternateContent>
          <mc:Choice Requires="wps">
            <w:drawing>
              <wp:anchor distT="0" distB="0" distL="85723" distR="85723" simplePos="0" relativeHeight="1639" behindDoc="0" locked="0" layoutInCell="1" hidden="0" allowOverlap="1">
                <wp:simplePos x="0" y="0"/>
                <wp:positionH relativeFrom="character">
                  <wp:posOffset>1859157</wp:posOffset>
                </wp:positionH>
                <wp:positionV relativeFrom="line">
                  <wp:posOffset>86884</wp:posOffset>
                </wp:positionV>
                <wp:extent cx="57109" cy="28527"/>
                <wp:effectExtent l="0" t="0" r="0" b="0"/>
                <wp:wrapNone/>
                <wp:docPr id="3988" name="对象 3988"/>
                <wp:cNvGraphicFramePr>
                  <a:graphicFrameLocks noChangeAspect="0" noSelect="1"/>
                </wp:cNvGraphicFramePr>
                <a:graphic>
                  <a:graphicData uri="http://schemas.microsoft.com/office/word/2010/wordprocessingInk">
                    <w14:contentPart bwMode="auto" r:id="rId2637">
                      <w14:nvContentPartPr>
                        <w14:cNvContentPartPr/>
                      </w14:nvContentPartPr>
                      <w14:xfrm>
                        <a:off x="0" y="0"/>
                        <a:ext cx="57109" cy="28527"/>
                      </w14:xfrm>
                    </w14:contentPart>
                  </a:graphicData>
                </a:graphic>
              </wp:anchor>
            </w:drawing>
          </mc:Choice>
          <mc:Fallback>
            <w:pict>
              <v:shape type="#_x0000_t75" id="对象 3989" o:spid="_x0000_s3989" fillcolor="#FFFFFF" stroked="t" strokeweight="1.0pt" style="position:absolute;&#10;margin-left:146.39032pt;&#10;margin-top:6.84126pt;&#10;width:4.496773pt;&#10;height:2.2462208pt;&#10;z-index:1639;&#10;mso-position-horizontal:absolute;&#10;mso-position-horizontal-relative:char;&#10;mso-position-vertical:absolute;&#10;mso-position-vertical-relative:line;&#10;mso-wrap-distance-left:6.7498426pt;&#10;mso-wrap-distance-right:6.7498426pt;">
                <v:stroke color="#000000"/>
                <v:imagedata r:id="rId2638"/>
                <o:lock selection="t"/>
              </v:shape>
            </w:pict>
          </mc:Fallback>
        </mc:AlternateContent>
      </w:r>
      <w:r>
        <w:rPr>
          <w:color w:val="FF0000"/>
        </w:rPr>
        <mc:AlternateContent>
          <mc:Choice Requires="wps">
            <w:drawing>
              <wp:anchor distT="0" distB="0" distL="85723" distR="85723" simplePos="0" relativeHeight="1640" behindDoc="0" locked="0" layoutInCell="1" hidden="0" allowOverlap="1">
                <wp:simplePos x="0" y="0"/>
                <wp:positionH relativeFrom="character">
                  <wp:posOffset>2701666</wp:posOffset>
                </wp:positionH>
                <wp:positionV relativeFrom="line">
                  <wp:posOffset>84613</wp:posOffset>
                </wp:positionV>
                <wp:extent cx="23058" cy="161247"/>
                <wp:effectExtent l="0" t="0" r="0" b="0"/>
                <wp:wrapNone/>
                <wp:docPr id="3991" name="对象 3991"/>
                <wp:cNvGraphicFramePr>
                  <a:graphicFrameLocks noChangeAspect="0" noSelect="1"/>
                </wp:cNvGraphicFramePr>
                <a:graphic>
                  <a:graphicData uri="http://schemas.microsoft.com/office/word/2010/wordprocessingInk">
                    <w14:contentPart bwMode="auto" r:id="rId2639">
                      <w14:nvContentPartPr>
                        <w14:cNvContentPartPr/>
                      </w14:nvContentPartPr>
                      <w14:xfrm>
                        <a:off x="0" y="0"/>
                        <a:ext cx="23058" cy="161247"/>
                      </w14:xfrm>
                    </w14:contentPart>
                  </a:graphicData>
                </a:graphic>
              </wp:anchor>
            </w:drawing>
          </mc:Choice>
          <mc:Fallback>
            <w:pict>
              <v:shape type="#_x0000_t75" id="对象 3992" o:spid="_x0000_s3992" fillcolor="#FFFFFF" stroked="t" strokeweight="1.0pt" style="position:absolute;&#10;margin-left:212.72961pt;&#10;margin-top:6.662441pt;&#10;width:1.8156004pt;&#10;height:12.696614pt;&#10;z-index:1640;&#10;mso-position-horizontal:absolute;&#10;mso-position-horizontal-relative:char;&#10;mso-position-vertical:absolute;&#10;mso-position-vertical-relative:line;&#10;mso-wrap-distance-left:6.7498426pt;&#10;mso-wrap-distance-right:6.7498426pt;">
                <v:stroke color="#000000"/>
                <v:imagedata r:id="rId2640"/>
                <o:lock selection="t"/>
              </v:shape>
            </w:pict>
          </mc:Fallback>
        </mc:AlternateContent>
      </w:r>
      <w:r>
        <w:rPr>
          <w:color w:val="FF0000"/>
        </w:rPr>
        <mc:AlternateContent>
          <mc:Choice Requires="wps">
            <w:drawing>
              <wp:anchor distT="0" distB="0" distL="85723" distR="85723" simplePos="0" relativeHeight="1641" behindDoc="0" locked="0" layoutInCell="1" hidden="0" allowOverlap="1">
                <wp:simplePos x="0" y="0"/>
                <wp:positionH relativeFrom="character">
                  <wp:posOffset>2979817</wp:posOffset>
                </wp:positionH>
                <wp:positionV relativeFrom="line">
                  <wp:posOffset>81544</wp:posOffset>
                </wp:positionV>
                <wp:extent cx="20365" cy="20363"/>
                <wp:effectExtent l="0" t="0" r="0" b="0"/>
                <wp:wrapNone/>
                <wp:docPr id="3994" name="对象 3994"/>
                <wp:cNvGraphicFramePr>
                  <a:graphicFrameLocks noChangeAspect="0" noSelect="1"/>
                </wp:cNvGraphicFramePr>
                <a:graphic>
                  <a:graphicData uri="http://schemas.microsoft.com/office/word/2010/wordprocessingInk">
                    <w14:contentPart bwMode="auto" r:id="rId2641">
                      <w14:nvContentPartPr>
                        <w14:cNvContentPartPr/>
                      </w14:nvContentPartPr>
                      <w14:xfrm>
                        <a:off x="0" y="0"/>
                        <a:ext cx="20365" cy="20363"/>
                      </w14:xfrm>
                    </w14:contentPart>
                  </a:graphicData>
                </a:graphic>
              </wp:anchor>
            </w:drawing>
          </mc:Choice>
          <mc:Fallback>
            <w:pict>
              <v:shape type="#_x0000_t75" id="对象 3995" o:spid="_x0000_s3995" fillcolor="#FFFFFF" stroked="t" strokeweight="1.0pt" style="position:absolute;&#10;margin-left:234.63126pt;&#10;margin-top:6.4207873pt;&#10;width:1.6035446pt;&#10;height:1.6033858pt;&#10;z-index:1641;&#10;mso-position-horizontal:absolute;&#10;mso-position-horizontal-relative:char;&#10;mso-position-vertical:absolute;&#10;mso-position-vertical-relative:line;&#10;mso-wrap-distance-left:6.7498426pt;&#10;mso-wrap-distance-right:6.7498426pt;">
                <v:stroke color="#000000"/>
                <v:imagedata r:id="rId2642"/>
                <o:lock selection="t"/>
              </v:shape>
            </w:pict>
          </mc:Fallback>
        </mc:AlternateContent>
      </w:r>
      <w:r>
        <w:rPr>
          <w:color w:val="FF0000"/>
        </w:rPr>
        <mc:AlternateContent>
          <mc:Choice Requires="wps">
            <w:drawing>
              <wp:anchor distT="0" distB="0" distL="85723" distR="85723" simplePos="0" relativeHeight="1642" behindDoc="0" locked="0" layoutInCell="1" hidden="0" allowOverlap="1">
                <wp:simplePos x="0" y="0"/>
                <wp:positionH relativeFrom="character">
                  <wp:posOffset>2215714</wp:posOffset>
                </wp:positionH>
                <wp:positionV relativeFrom="line">
                  <wp:posOffset>80196</wp:posOffset>
                </wp:positionV>
                <wp:extent cx="71196" cy="45412"/>
                <wp:effectExtent l="0" t="0" r="0" b="0"/>
                <wp:wrapNone/>
                <wp:docPr id="3997" name="对象 3997"/>
                <wp:cNvGraphicFramePr>
                  <a:graphicFrameLocks noChangeAspect="0" noSelect="1"/>
                </wp:cNvGraphicFramePr>
                <a:graphic>
                  <a:graphicData uri="http://schemas.microsoft.com/office/word/2010/wordprocessingInk">
                    <w14:contentPart bwMode="auto" r:id="rId2643">
                      <w14:nvContentPartPr>
                        <w14:cNvContentPartPr/>
                      </w14:nvContentPartPr>
                      <w14:xfrm>
                        <a:off x="0" y="0"/>
                        <a:ext cx="71196" cy="45412"/>
                      </w14:xfrm>
                    </w14:contentPart>
                  </a:graphicData>
                </a:graphic>
              </wp:anchor>
            </w:drawing>
          </mc:Choice>
          <mc:Fallback>
            <w:pict>
              <v:shape type="#_x0000_t75" id="对象 3998" o:spid="_x0000_s3998" fillcolor="#FFFFFF" stroked="t" strokeweight="1.0pt" style="position:absolute;&#10;margin-left:174.46567pt;&#10;margin-top:6.314646pt;&#10;width:5.605986pt;&#10;height:3.575748pt;&#10;z-index:1642;&#10;mso-position-horizontal:absolute;&#10;mso-position-horizontal-relative:char;&#10;mso-position-vertical:absolute;&#10;mso-position-vertical-relative:line;&#10;mso-wrap-distance-left:6.7498426pt;&#10;mso-wrap-distance-right:6.7498426pt;">
                <v:stroke color="#000000"/>
                <v:imagedata r:id="rId2644"/>
                <o:lock selection="t"/>
              </v:shape>
            </w:pict>
          </mc:Fallback>
        </mc:AlternateContent>
      </w:r>
      <w:r>
        <w:rPr>
          <w:color w:val="FF0000"/>
        </w:rPr>
        <mc:AlternateContent>
          <mc:Choice Requires="wps">
            <w:drawing>
              <wp:anchor distT="0" distB="0" distL="85723" distR="85723" simplePos="0" relativeHeight="1643" behindDoc="0" locked="0" layoutInCell="1" hidden="0" allowOverlap="1">
                <wp:simplePos x="0" y="0"/>
                <wp:positionH relativeFrom="character">
                  <wp:posOffset>1525473</wp:posOffset>
                </wp:positionH>
                <wp:positionV relativeFrom="line">
                  <wp:posOffset>66727</wp:posOffset>
                </wp:positionV>
                <wp:extent cx="72568" cy="91765"/>
                <wp:effectExtent l="0" t="0" r="0" b="0"/>
                <wp:wrapNone/>
                <wp:docPr id="4000" name="对象 4000"/>
                <wp:cNvGraphicFramePr>
                  <a:graphicFrameLocks noChangeAspect="0" noSelect="1"/>
                </wp:cNvGraphicFramePr>
                <a:graphic>
                  <a:graphicData uri="http://schemas.microsoft.com/office/word/2010/wordprocessingInk">
                    <w14:contentPart bwMode="auto" r:id="rId2645">
                      <w14:nvContentPartPr>
                        <w14:cNvContentPartPr/>
                      </w14:nvContentPartPr>
                      <w14:xfrm>
                        <a:off x="0" y="0"/>
                        <a:ext cx="72568" cy="91765"/>
                      </w14:xfrm>
                    </w14:contentPart>
                  </a:graphicData>
                </a:graphic>
              </wp:anchor>
            </w:drawing>
          </mc:Choice>
          <mc:Fallback>
            <w:pict>
              <v:shape type="#_x0000_t75" id="对象 4001" o:spid="_x0000_s4001" fillcolor="#FFFFFF" stroked="t" strokeweight="1.0pt" style="position:absolute;&#10;margin-left:120.11599pt;&#10;margin-top:5.2540946pt;&#10;width:5.714017pt;&#10;height:7.2255907pt;&#10;z-index:1643;&#10;mso-position-horizontal:absolute;&#10;mso-position-horizontal-relative:char;&#10;mso-position-vertical:absolute;&#10;mso-position-vertical-relative:line;&#10;mso-wrap-distance-left:6.7498426pt;&#10;mso-wrap-distance-right:6.7498426pt;">
                <v:stroke color="#000000"/>
                <v:imagedata r:id="rId2646"/>
                <o:lock selection="t"/>
              </v:shape>
            </w:pict>
          </mc:Fallback>
        </mc:AlternateContent>
      </w:r>
      <w:r>
        <w:rPr>
          <w:color w:val="FF0000"/>
        </w:rPr>
        <mc:AlternateContent>
          <mc:Choice Requires="wps">
            <w:drawing>
              <wp:anchor distT="0" distB="0" distL="85723" distR="85723" simplePos="0" relativeHeight="1644" behindDoc="0" locked="0" layoutInCell="1" hidden="0" allowOverlap="1">
                <wp:simplePos x="0" y="0"/>
                <wp:positionH relativeFrom="character">
                  <wp:posOffset>996797</wp:posOffset>
                </wp:positionH>
                <wp:positionV relativeFrom="line">
                  <wp:posOffset>56142</wp:posOffset>
                </wp:positionV>
                <wp:extent cx="85036" cy="129021"/>
                <wp:effectExtent l="0" t="0" r="0" b="0"/>
                <wp:wrapNone/>
                <wp:docPr id="4003" name="对象 4003"/>
                <wp:cNvGraphicFramePr>
                  <a:graphicFrameLocks noChangeAspect="0" noSelect="1"/>
                </wp:cNvGraphicFramePr>
                <a:graphic>
                  <a:graphicData uri="http://schemas.microsoft.com/office/word/2010/wordprocessingInk">
                    <w14:contentPart bwMode="auto" r:id="rId2647">
                      <w14:nvContentPartPr>
                        <w14:cNvContentPartPr/>
                      </w14:nvContentPartPr>
                      <w14:xfrm>
                        <a:off x="0" y="0"/>
                        <a:ext cx="85036" cy="129021"/>
                      </w14:xfrm>
                    </w14:contentPart>
                  </a:graphicData>
                </a:graphic>
              </wp:anchor>
            </w:drawing>
          </mc:Choice>
          <mc:Fallback>
            <w:pict>
              <v:shape type="#_x0000_t75" id="对象 4004" o:spid="_x0000_s4004" fillcolor="#FFFFFF" stroked="t" strokeweight="1.0pt" style="position:absolute;&#10;margin-left:78.48795pt;&#10;margin-top:4.42063pt;&#10;width:6.69575pt;&#10;height:10.159134pt;&#10;z-index:1644;&#10;mso-position-horizontal:absolute;&#10;mso-position-horizontal-relative:char;&#10;mso-position-vertical:absolute;&#10;mso-position-vertical-relative:line;&#10;mso-wrap-distance-left:6.7498426pt;&#10;mso-wrap-distance-right:6.7498426pt;">
                <v:stroke color="#000000"/>
                <v:imagedata r:id="rId2648"/>
                <o:lock selection="t"/>
              </v:shape>
            </w:pict>
          </mc:Fallback>
        </mc:AlternateContent>
      </w:r>
      <w:r>
        <w:rPr>
          <w:color w:val="FF0000"/>
        </w:rPr>
        <mc:AlternateContent>
          <mc:Choice Requires="wps">
            <w:drawing>
              <wp:anchor distT="0" distB="0" distL="85723" distR="85723" simplePos="0" relativeHeight="1645" behindDoc="0" locked="0" layoutInCell="1" hidden="0" allowOverlap="1">
                <wp:simplePos x="0" y="0"/>
                <wp:positionH relativeFrom="character">
                  <wp:posOffset>1236765</wp:posOffset>
                </wp:positionH>
                <wp:positionV relativeFrom="line">
                  <wp:posOffset>52737</wp:posOffset>
                </wp:positionV>
                <wp:extent cx="79568" cy="131808"/>
                <wp:effectExtent l="0" t="0" r="0" b="0"/>
                <wp:wrapNone/>
                <wp:docPr id="4006" name="对象 4006"/>
                <wp:cNvGraphicFramePr>
                  <a:graphicFrameLocks noChangeAspect="0" noSelect="1"/>
                </wp:cNvGraphicFramePr>
                <a:graphic>
                  <a:graphicData uri="http://schemas.microsoft.com/office/word/2010/wordprocessingInk">
                    <w14:contentPart bwMode="auto" r:id="rId2649">
                      <w14:nvContentPartPr>
                        <w14:cNvContentPartPr/>
                      </w14:nvContentPartPr>
                      <w14:xfrm>
                        <a:off x="0" y="0"/>
                        <a:ext cx="79568" cy="131808"/>
                      </w14:xfrm>
                    </w14:contentPart>
                  </a:graphicData>
                </a:graphic>
              </wp:anchor>
            </w:drawing>
          </mc:Choice>
          <mc:Fallback>
            <w:pict>
              <v:shape type="#_x0000_t75" id="对象 4007" o:spid="_x0000_s4007" fillcolor="#FFFFFF" stroked="t" strokeweight="1.0pt" style="position:absolute;&#10;margin-left:97.38307pt;&#10;margin-top:4.1525197pt;&#10;width:6.2652016pt;&#10;height:10.378583pt;&#10;z-index:1645;&#10;mso-position-horizontal:absolute;&#10;mso-position-horizontal-relative:char;&#10;mso-position-vertical:absolute;&#10;mso-position-vertical-relative:line;&#10;mso-wrap-distance-left:6.7498426pt;&#10;mso-wrap-distance-right:6.7498426pt;">
                <v:stroke color="#000000"/>
                <v:imagedata r:id="rId2650"/>
                <o:lock selection="t"/>
              </v:shape>
            </w:pict>
          </mc:Fallback>
        </mc:AlternateContent>
      </w:r>
      <w:r>
        <w:rPr>
          <w:color w:val="FF0000"/>
        </w:rPr>
        <mc:AlternateContent>
          <mc:Choice Requires="wps">
            <w:drawing>
              <wp:anchor distT="0" distB="0" distL="85723" distR="85723" simplePos="0" relativeHeight="1646" behindDoc="0" locked="0" layoutInCell="1" hidden="0" allowOverlap="1">
                <wp:simplePos x="0" y="0"/>
                <wp:positionH relativeFrom="character">
                  <wp:posOffset>1295357</wp:posOffset>
                </wp:positionH>
                <wp:positionV relativeFrom="line">
                  <wp:posOffset>47294</wp:posOffset>
                </wp:positionV>
                <wp:extent cx="122522" cy="131661"/>
                <wp:effectExtent l="0" t="0" r="0" b="0"/>
                <wp:wrapNone/>
                <wp:docPr id="4009" name="对象 4009"/>
                <wp:cNvGraphicFramePr>
                  <a:graphicFrameLocks noChangeAspect="0" noSelect="1"/>
                </wp:cNvGraphicFramePr>
                <a:graphic>
                  <a:graphicData uri="http://schemas.microsoft.com/office/word/2010/wordprocessingInk">
                    <w14:contentPart bwMode="auto" r:id="rId2651">
                      <w14:nvContentPartPr>
                        <w14:cNvContentPartPr/>
                      </w14:nvContentPartPr>
                      <w14:xfrm>
                        <a:off x="0" y="0"/>
                        <a:ext cx="122522" cy="131661"/>
                      </w14:xfrm>
                    </w14:contentPart>
                  </a:graphicData>
                </a:graphic>
              </wp:anchor>
            </w:drawing>
          </mc:Choice>
          <mc:Fallback>
            <w:pict>
              <v:shape type="#_x0000_t75" id="对象 4010" o:spid="_x0000_s4010" fillcolor="#FFFFFF" stroked="t" strokeweight="1.0pt" style="position:absolute;&#10;margin-left:101.99661pt;&#10;margin-top:3.723937pt;&#10;width:9.647406pt;&#10;height:10.367009pt;&#10;z-index:1646;&#10;mso-position-horizontal:absolute;&#10;mso-position-horizontal-relative:char;&#10;mso-position-vertical:absolute;&#10;mso-position-vertical-relative:line;&#10;mso-wrap-distance-left:6.7498426pt;&#10;mso-wrap-distance-right:6.7498426pt;">
                <v:stroke color="#000000"/>
                <v:imagedata r:id="rId2652"/>
                <o:lock selection="t"/>
              </v:shape>
            </w:pict>
          </mc:Fallback>
        </mc:AlternateContent>
      </w:r>
      <w:r>
        <w:rPr>
          <w:color w:val="FF0000"/>
        </w:rPr>
        <mc:AlternateContent>
          <mc:Choice Requires="wps">
            <w:drawing>
              <wp:anchor distT="0" distB="0" distL="85723" distR="85723" simplePos="0" relativeHeight="1647" behindDoc="0" locked="0" layoutInCell="1" hidden="0" allowOverlap="1">
                <wp:simplePos x="0" y="0"/>
                <wp:positionH relativeFrom="character">
                  <wp:posOffset>2768039</wp:posOffset>
                </wp:positionH>
                <wp:positionV relativeFrom="line">
                  <wp:posOffset>43612</wp:posOffset>
                </wp:positionV>
                <wp:extent cx="90982" cy="139799"/>
                <wp:effectExtent l="0" t="0" r="0" b="0"/>
                <wp:wrapNone/>
                <wp:docPr id="4012" name="对象 4012"/>
                <wp:cNvGraphicFramePr>
                  <a:graphicFrameLocks noChangeAspect="0" noSelect="1"/>
                </wp:cNvGraphicFramePr>
                <a:graphic>
                  <a:graphicData uri="http://schemas.microsoft.com/office/word/2010/wordprocessingInk">
                    <w14:contentPart bwMode="auto" r:id="rId2653">
                      <w14:nvContentPartPr>
                        <w14:cNvContentPartPr/>
                      </w14:nvContentPartPr>
                      <w14:xfrm>
                        <a:off x="0" y="0"/>
                        <a:ext cx="90982" cy="139799"/>
                      </w14:xfrm>
                    </w14:contentPart>
                  </a:graphicData>
                </a:graphic>
              </wp:anchor>
            </w:drawing>
          </mc:Choice>
          <mc:Fallback>
            <w:pict>
              <v:shape type="#_x0000_t75" id="对象 4013" o:spid="_x0000_s4013" fillcolor="#FFFFFF" stroked="t" strokeweight="1.0pt" style="position:absolute;&#10;margin-left:217.95581pt;&#10;margin-top:3.4340158pt;&#10;width:7.163938pt;&#10;height:11.007796pt;&#10;z-index:1647;&#10;mso-position-horizontal:absolute;&#10;mso-position-horizontal-relative:char;&#10;mso-position-vertical:absolute;&#10;mso-position-vertical-relative:line;&#10;mso-wrap-distance-left:6.7498426pt;&#10;mso-wrap-distance-right:6.7498426pt;">
                <v:stroke color="#000000"/>
                <v:imagedata r:id="rId2654"/>
                <o:lock selection="t"/>
              </v:shape>
            </w:pict>
          </mc:Fallback>
        </mc:AlternateContent>
      </w:r>
      <w:r>
        <w:rPr>
          <w:color w:val="FF0000"/>
        </w:rPr>
        <mc:AlternateContent>
          <mc:Choice Requires="wps">
            <w:drawing>
              <wp:anchor distT="0" distB="0" distL="85723" distR="85723" simplePos="0" relativeHeight="1648" behindDoc="0" locked="0" layoutInCell="1" hidden="0" allowOverlap="1">
                <wp:simplePos x="0" y="0"/>
                <wp:positionH relativeFrom="character">
                  <wp:posOffset>877710</wp:posOffset>
                </wp:positionH>
                <wp:positionV relativeFrom="line">
                  <wp:posOffset>41715</wp:posOffset>
                </wp:positionV>
                <wp:extent cx="87455" cy="135957"/>
                <wp:effectExtent l="0" t="0" r="0" b="0"/>
                <wp:wrapNone/>
                <wp:docPr id="4015" name="对象 4015"/>
                <wp:cNvGraphicFramePr>
                  <a:graphicFrameLocks noChangeAspect="0" noSelect="1"/>
                </wp:cNvGraphicFramePr>
                <a:graphic>
                  <a:graphicData uri="http://schemas.microsoft.com/office/word/2010/wordprocessingInk">
                    <w14:contentPart bwMode="auto" r:id="rId2655">
                      <w14:nvContentPartPr>
                        <w14:cNvContentPartPr/>
                      </w14:nvContentPartPr>
                      <w14:xfrm>
                        <a:off x="0" y="0"/>
                        <a:ext cx="87455" cy="135957"/>
                      </w14:xfrm>
                    </w14:contentPart>
                  </a:graphicData>
                </a:graphic>
              </wp:anchor>
            </w:drawing>
          </mc:Choice>
          <mc:Fallback>
            <w:pict>
              <v:shape type="#_x0000_t75" id="对象 4016" o:spid="_x0000_s4016" fillcolor="#FFFFFF" stroked="t" strokeweight="1.0pt" style="position:absolute;&#10;margin-left:69.11102pt;&#10;margin-top:3.2846458pt;&#10;width:6.886223pt;&#10;height:10.705276pt;&#10;z-index:1648;&#10;mso-position-horizontal:absolute;&#10;mso-position-horizontal-relative:char;&#10;mso-position-vertical:absolute;&#10;mso-position-vertical-relative:line;&#10;mso-wrap-distance-left:6.7498426pt;&#10;mso-wrap-distance-right:6.7498426pt;">
                <v:stroke color="#000000"/>
                <v:imagedata r:id="rId2656"/>
                <o:lock selection="t"/>
              </v:shape>
            </w:pict>
          </mc:Fallback>
        </mc:AlternateContent>
      </w:r>
      <w:r>
        <w:rPr>
          <w:color w:val="FF0000"/>
        </w:rPr>
        <mc:AlternateContent>
          <mc:Choice Requires="wps">
            <w:drawing>
              <wp:anchor distT="0" distB="0" distL="85723" distR="85723" simplePos="0" relativeHeight="1649" behindDoc="0" locked="0" layoutInCell="1" hidden="0" allowOverlap="1">
                <wp:simplePos x="0" y="0"/>
                <wp:positionH relativeFrom="character">
                  <wp:posOffset>2011271</wp:posOffset>
                </wp:positionH>
                <wp:positionV relativeFrom="line">
                  <wp:posOffset>39027</wp:posOffset>
                </wp:positionV>
                <wp:extent cx="141547" cy="139274"/>
                <wp:effectExtent l="0" t="0" r="0" b="0"/>
                <wp:wrapNone/>
                <wp:docPr id="4018" name="对象 4018"/>
                <wp:cNvGraphicFramePr>
                  <a:graphicFrameLocks noChangeAspect="0" noSelect="1"/>
                </wp:cNvGraphicFramePr>
                <a:graphic>
                  <a:graphicData uri="http://schemas.microsoft.com/office/word/2010/wordprocessingInk">
                    <w14:contentPart bwMode="auto" r:id="rId2657">
                      <w14:nvContentPartPr>
                        <w14:cNvContentPartPr/>
                      </w14:nvContentPartPr>
                      <w14:xfrm>
                        <a:off x="0" y="0"/>
                        <a:ext cx="141547" cy="139274"/>
                      </w14:xfrm>
                    </w14:contentPart>
                  </a:graphicData>
                </a:graphic>
              </wp:anchor>
            </w:drawing>
          </mc:Choice>
          <mc:Fallback>
            <w:pict>
              <v:shape type="#_x0000_t75" id="对象 4019" o:spid="_x0000_s4019" fillcolor="#FFFFFF" stroked="t" strokeweight="1.0pt" style="position:absolute;&#10;margin-left:158.3678pt;&#10;margin-top:3.0729923pt;&#10;width:11.145506pt;&#10;height:10.966457pt;&#10;z-index:1649;&#10;mso-position-horizontal:absolute;&#10;mso-position-horizontal-relative:char;&#10;mso-position-vertical:absolute;&#10;mso-position-vertical-relative:line;&#10;mso-wrap-distance-left:6.7498426pt;&#10;mso-wrap-distance-right:6.7498426pt;">
                <v:stroke color="#000000"/>
                <v:imagedata r:id="rId2658"/>
                <o:lock selection="t"/>
              </v:shape>
            </w:pict>
          </mc:Fallback>
        </mc:AlternateContent>
      </w:r>
      <w:r>
        <w:rPr>
          <w:color w:val="FF0000"/>
        </w:rPr>
        <mc:AlternateContent>
          <mc:Choice Requires="wps">
            <w:drawing>
              <wp:anchor distT="0" distB="0" distL="85723" distR="85723" simplePos="0" relativeHeight="1650" behindDoc="0" locked="0" layoutInCell="1" hidden="0" allowOverlap="1">
                <wp:simplePos x="0" y="0"/>
                <wp:positionH relativeFrom="character">
                  <wp:posOffset>2411426</wp:posOffset>
                </wp:positionH>
                <wp:positionV relativeFrom="line">
                  <wp:posOffset>39017</wp:posOffset>
                </wp:positionV>
                <wp:extent cx="66554" cy="139114"/>
                <wp:effectExtent l="0" t="0" r="0" b="0"/>
                <wp:wrapNone/>
                <wp:docPr id="4021" name="对象 4021"/>
                <wp:cNvGraphicFramePr>
                  <a:graphicFrameLocks noChangeAspect="0" noSelect="1"/>
                </wp:cNvGraphicFramePr>
                <a:graphic>
                  <a:graphicData uri="http://schemas.microsoft.com/office/word/2010/wordprocessingInk">
                    <w14:contentPart bwMode="auto" r:id="rId2659">
                      <w14:nvContentPartPr>
                        <w14:cNvContentPartPr/>
                      </w14:nvContentPartPr>
                      <w14:xfrm>
                        <a:off x="0" y="0"/>
                        <a:ext cx="66554" cy="139114"/>
                      </w14:xfrm>
                    </w14:contentPart>
                  </a:graphicData>
                </a:graphic>
              </wp:anchor>
            </w:drawing>
          </mc:Choice>
          <mc:Fallback>
            <w:pict>
              <v:shape type="#_x0000_t75" id="对象 4022" o:spid="_x0000_s4022" fillcolor="#FFFFFF" stroked="t" strokeweight="1.0pt" style="position:absolute;&#10;margin-left:189.87607pt;&#10;margin-top:3.0722048pt;&#10;width:5.240479pt;&#10;height:10.953858pt;&#10;z-index:1650;&#10;mso-position-horizontal:absolute;&#10;mso-position-horizontal-relative:char;&#10;mso-position-vertical:absolute;&#10;mso-position-vertical-relative:line;&#10;mso-wrap-distance-left:6.7498426pt;&#10;mso-wrap-distance-right:6.7498426pt;">
                <v:stroke color="#000000"/>
                <v:imagedata r:id="rId2660"/>
                <o:lock selection="t"/>
              </v:shape>
            </w:pict>
          </mc:Fallback>
        </mc:AlternateContent>
      </w:r>
      <w:r>
        <w:rPr>
          <w:color w:val="FF0000"/>
        </w:rPr>
        <mc:AlternateContent>
          <mc:Choice Requires="wps">
            <w:drawing>
              <wp:anchor distT="0" distB="0" distL="85723" distR="85723" simplePos="0" relativeHeight="1651" behindDoc="0" locked="0" layoutInCell="1" hidden="0" allowOverlap="1">
                <wp:simplePos x="0" y="0"/>
                <wp:positionH relativeFrom="character">
                  <wp:posOffset>958944</wp:posOffset>
                </wp:positionH>
                <wp:positionV relativeFrom="line">
                  <wp:posOffset>37473</wp:posOffset>
                </wp:positionV>
                <wp:extent cx="60483" cy="141620"/>
                <wp:effectExtent l="0" t="0" r="0" b="0"/>
                <wp:wrapNone/>
                <wp:docPr id="4024" name="对象 4024"/>
                <wp:cNvGraphicFramePr>
                  <a:graphicFrameLocks noChangeAspect="0" noSelect="1"/>
                </wp:cNvGraphicFramePr>
                <a:graphic>
                  <a:graphicData uri="http://schemas.microsoft.com/office/word/2010/wordprocessingInk">
                    <w14:contentPart bwMode="auto" r:id="rId2661">
                      <w14:nvContentPartPr>
                        <w14:cNvContentPartPr/>
                      </w14:nvContentPartPr>
                      <w14:xfrm>
                        <a:off x="0" y="0"/>
                        <a:ext cx="60483" cy="141620"/>
                      </w14:xfrm>
                    </w14:contentPart>
                  </a:graphicData>
                </a:graphic>
              </wp:anchor>
            </w:drawing>
          </mc:Choice>
          <mc:Fallback>
            <w:pict>
              <v:shape type="#_x0000_t75" id="对象 4025" o:spid="_x0000_s4025" fillcolor="#FFFFFF" stroked="t" strokeweight="1.0pt" style="position:absolute;&#10;margin-left:75.5074pt;&#10;margin-top:2.95063pt;&#10;width:4.7624435pt;&#10;height:11.151182pt;&#10;z-index:1651;&#10;mso-position-horizontal:absolute;&#10;mso-position-horizontal-relative:char;&#10;mso-position-vertical:absolute;&#10;mso-position-vertical-relative:line;&#10;mso-wrap-distance-left:6.7498426pt;&#10;mso-wrap-distance-right:6.7498426pt;">
                <v:stroke color="#000000"/>
                <v:imagedata r:id="rId2662"/>
                <o:lock selection="t"/>
              </v:shape>
            </w:pict>
          </mc:Fallback>
        </mc:AlternateContent>
      </w:r>
      <w:r>
        <w:rPr>
          <w:color w:val="FF0000"/>
        </w:rPr>
        <mc:AlternateContent>
          <mc:Choice Requires="wps">
            <w:drawing>
              <wp:anchor distT="0" distB="0" distL="85723" distR="85723" simplePos="0" relativeHeight="1652" behindDoc="0" locked="0" layoutInCell="1" hidden="0" allowOverlap="1">
                <wp:simplePos x="0" y="0"/>
                <wp:positionH relativeFrom="character">
                  <wp:posOffset>1512665</wp:posOffset>
                </wp:positionH>
                <wp:positionV relativeFrom="line">
                  <wp:posOffset>35939</wp:posOffset>
                </wp:positionV>
                <wp:extent cx="22014" cy="167255"/>
                <wp:effectExtent l="0" t="0" r="0" b="0"/>
                <wp:wrapNone/>
                <wp:docPr id="4027" name="对象 4027"/>
                <wp:cNvGraphicFramePr>
                  <a:graphicFrameLocks noChangeAspect="0" noSelect="1"/>
                </wp:cNvGraphicFramePr>
                <a:graphic>
                  <a:graphicData uri="http://schemas.microsoft.com/office/word/2010/wordprocessingInk">
                    <w14:contentPart bwMode="auto" r:id="rId2663">
                      <w14:nvContentPartPr>
                        <w14:cNvContentPartPr/>
                      </w14:nvContentPartPr>
                      <w14:xfrm>
                        <a:off x="0" y="0"/>
                        <a:ext cx="22014" cy="167255"/>
                      </w14:xfrm>
                    </w14:contentPart>
                  </a:graphicData>
                </a:graphic>
              </wp:anchor>
            </w:drawing>
          </mc:Choice>
          <mc:Fallback>
            <w:pict>
              <v:shape type="#_x0000_t75" id="对象 4028" o:spid="_x0000_s4028" fillcolor="#FFFFFF" stroked="t" strokeweight="1.0pt" style="position:absolute;&#10;margin-left:119.10748pt;&#10;margin-top:2.8298426pt;&#10;width:1.7333874pt;&#10;height:13.169686pt;&#10;z-index:1652;&#10;mso-position-horizontal:absolute;&#10;mso-position-horizontal-relative:char;&#10;mso-position-vertical:absolute;&#10;mso-position-vertical-relative:line;&#10;mso-wrap-distance-left:6.7498426pt;&#10;mso-wrap-distance-right:6.7498426pt;">
                <v:stroke color="#000000"/>
                <v:imagedata r:id="rId2664"/>
                <o:lock selection="t"/>
              </v:shape>
            </w:pict>
          </mc:Fallback>
        </mc:AlternateContent>
      </w:r>
      <w:r>
        <w:rPr>
          <w:color w:val="FF0000"/>
        </w:rPr>
        <mc:AlternateContent>
          <mc:Choice Requires="wps">
            <w:drawing>
              <wp:anchor distT="0" distB="0" distL="85723" distR="85723" simplePos="0" relativeHeight="1653" behindDoc="0" locked="0" layoutInCell="1" hidden="0" allowOverlap="1">
                <wp:simplePos x="0" y="0"/>
                <wp:positionH relativeFrom="character">
                  <wp:posOffset>2274027</wp:posOffset>
                </wp:positionH>
                <wp:positionV relativeFrom="line">
                  <wp:posOffset>32476</wp:posOffset>
                </wp:positionV>
                <wp:extent cx="21791" cy="149320"/>
                <wp:effectExtent l="0" t="0" r="0" b="0"/>
                <wp:wrapNone/>
                <wp:docPr id="4030" name="对象 4030"/>
                <wp:cNvGraphicFramePr>
                  <a:graphicFrameLocks noChangeAspect="0" noSelect="1"/>
                </wp:cNvGraphicFramePr>
                <a:graphic>
                  <a:graphicData uri="http://schemas.microsoft.com/office/word/2010/wordprocessingInk">
                    <w14:contentPart bwMode="auto" r:id="rId2665">
                      <w14:nvContentPartPr>
                        <w14:cNvContentPartPr/>
                      </w14:nvContentPartPr>
                      <w14:xfrm>
                        <a:off x="0" y="0"/>
                        <a:ext cx="21791" cy="149320"/>
                      </w14:xfrm>
                    </w14:contentPart>
                  </a:graphicData>
                </a:graphic>
              </wp:anchor>
            </w:drawing>
          </mc:Choice>
          <mc:Fallback>
            <w:pict>
              <v:shape type="#_x0000_t75" id="对象 4031" o:spid="_x0000_s4031" fillcolor="#FFFFFF" stroked="t" strokeweight="1.0pt" style="position:absolute;&#10;margin-left:179.05725pt;&#10;margin-top:2.5571654pt;&#10;width:1.7158324pt;&#10;height:11.75748pt;&#10;z-index:1653;&#10;mso-position-horizontal:absolute;&#10;mso-position-horizontal-relative:char;&#10;mso-position-vertical:absolute;&#10;mso-position-vertical-relative:line;&#10;mso-wrap-distance-left:6.7498426pt;&#10;mso-wrap-distance-right:6.7498426pt;">
                <v:stroke color="#000000"/>
                <v:imagedata r:id="rId2666"/>
                <o:lock selection="t"/>
              </v:shape>
            </w:pict>
          </mc:Fallback>
        </mc:AlternateContent>
      </w:r>
      <w:r>
        <w:rPr>
          <w:color w:val="FF0000"/>
        </w:rPr>
        <mc:AlternateContent>
          <mc:Choice Requires="wps">
            <w:drawing>
              <wp:anchor distT="0" distB="0" distL="85723" distR="85723" simplePos="0" relativeHeight="1654" behindDoc="0" locked="0" layoutInCell="1" hidden="0" allowOverlap="1">
                <wp:simplePos x="0" y="0"/>
                <wp:positionH relativeFrom="character">
                  <wp:posOffset>2310381</wp:posOffset>
                </wp:positionH>
                <wp:positionV relativeFrom="line">
                  <wp:posOffset>28767</wp:posOffset>
                </wp:positionV>
                <wp:extent cx="75409" cy="159173"/>
                <wp:effectExtent l="0" t="0" r="0" b="0"/>
                <wp:wrapNone/>
                <wp:docPr id="4033" name="对象 4033"/>
                <wp:cNvGraphicFramePr>
                  <a:graphicFrameLocks noChangeAspect="0" noSelect="1"/>
                </wp:cNvGraphicFramePr>
                <a:graphic>
                  <a:graphicData uri="http://schemas.microsoft.com/office/word/2010/wordprocessingInk">
                    <w14:contentPart bwMode="auto" r:id="rId2667">
                      <w14:nvContentPartPr>
                        <w14:cNvContentPartPr/>
                      </w14:nvContentPartPr>
                      <w14:xfrm>
                        <a:off x="0" y="0"/>
                        <a:ext cx="75409" cy="159173"/>
                      </w14:xfrm>
                    </w14:contentPart>
                  </a:graphicData>
                </a:graphic>
              </wp:anchor>
            </w:drawing>
          </mc:Choice>
          <mc:Fallback>
            <w:pict>
              <v:shape type="#_x0000_t75" id="对象 4034" o:spid="_x0000_s4034" fillcolor="#FFFFFF" stroked="t" strokeweight="1.0pt" style="position:absolute;&#10;margin-left:181.91977pt;&#10;margin-top:2.2651181pt;&#10;width:5.937791pt;&#10;height:12.533307pt;&#10;z-index:1654;&#10;mso-position-horizontal:absolute;&#10;mso-position-horizontal-relative:char;&#10;mso-position-vertical:absolute;&#10;mso-position-vertical-relative:line;&#10;mso-wrap-distance-left:6.7498426pt;&#10;mso-wrap-distance-right:6.7498426pt;">
                <v:stroke color="#000000"/>
                <v:imagedata r:id="rId2668"/>
                <o:lock selection="t"/>
              </v:shape>
            </w:pict>
          </mc:Fallback>
        </mc:AlternateContent>
      </w:r>
      <w:r>
        <w:rPr>
          <w:color w:val="FF0000"/>
        </w:rPr>
        <mc:AlternateContent>
          <mc:Choice Requires="wps">
            <w:drawing>
              <wp:anchor distT="0" distB="0" distL="85723" distR="85723" simplePos="0" relativeHeight="1655" behindDoc="0" locked="0" layoutInCell="1" hidden="0" allowOverlap="1">
                <wp:simplePos x="0" y="0"/>
                <wp:positionH relativeFrom="character">
                  <wp:posOffset>1905337</wp:posOffset>
                </wp:positionH>
                <wp:positionV relativeFrom="line">
                  <wp:posOffset>24581</wp:posOffset>
                </wp:positionV>
                <wp:extent cx="21599" cy="156438"/>
                <wp:effectExtent l="0" t="0" r="0" b="0"/>
                <wp:wrapNone/>
                <wp:docPr id="4036" name="对象 4036"/>
                <wp:cNvGraphicFramePr>
                  <a:graphicFrameLocks noChangeAspect="0" noSelect="1"/>
                </wp:cNvGraphicFramePr>
                <a:graphic>
                  <a:graphicData uri="http://schemas.microsoft.com/office/word/2010/wordprocessingInk">
                    <w14:contentPart bwMode="auto" r:id="rId2669">
                      <w14:nvContentPartPr>
                        <w14:cNvContentPartPr/>
                      </w14:nvContentPartPr>
                      <w14:xfrm>
                        <a:off x="0" y="0"/>
                        <a:ext cx="21599" cy="156438"/>
                      </w14:xfrm>
                    </w14:contentPart>
                  </a:graphicData>
                </a:graphic>
              </wp:anchor>
            </w:drawing>
          </mc:Choice>
          <mc:Fallback>
            <w:pict>
              <v:shape type="#_x0000_t75" id="对象 4037" o:spid="_x0000_s4037" fillcolor="#FFFFFF" stroked="t" strokeweight="1.0pt" style="position:absolute;&#10;margin-left:150.02654pt;&#10;margin-top:1.935512pt;&#10;width:1.7007836pt;&#10;height:12.317952pt;&#10;z-index:1655;&#10;mso-position-horizontal:absolute;&#10;mso-position-horizontal-relative:char;&#10;mso-position-vertical:absolute;&#10;mso-position-vertical-relative:line;&#10;mso-wrap-distance-left:6.7498426pt;&#10;mso-wrap-distance-right:6.7498426pt;">
                <v:stroke color="#000000"/>
                <v:imagedata r:id="rId2670"/>
                <o:lock selection="t"/>
              </v:shape>
            </w:pict>
          </mc:Fallback>
        </mc:AlternateContent>
      </w:r>
      <w:r>
        <w:rPr>
          <w:color w:val="FF0000"/>
        </w:rPr>
        <mc:AlternateContent>
          <mc:Choice Requires="wps">
            <w:drawing>
              <wp:anchor distT="0" distB="0" distL="85723" distR="85723" simplePos="0" relativeHeight="1656" behindDoc="0" locked="0" layoutInCell="1" hidden="0" allowOverlap="1">
                <wp:simplePos x="0" y="0"/>
                <wp:positionH relativeFrom="character">
                  <wp:posOffset>2203499</wp:posOffset>
                </wp:positionH>
                <wp:positionV relativeFrom="line">
                  <wp:posOffset>22470</wp:posOffset>
                </wp:positionV>
                <wp:extent cx="37752" cy="125073"/>
                <wp:effectExtent l="0" t="0" r="0" b="0"/>
                <wp:wrapNone/>
                <wp:docPr id="4039" name="对象 4039"/>
                <wp:cNvGraphicFramePr>
                  <a:graphicFrameLocks noChangeAspect="0" noSelect="1"/>
                </wp:cNvGraphicFramePr>
                <a:graphic>
                  <a:graphicData uri="http://schemas.microsoft.com/office/word/2010/wordprocessingInk">
                    <w14:contentPart bwMode="auto" r:id="rId2671">
                      <w14:nvContentPartPr>
                        <w14:cNvContentPartPr/>
                      </w14:nvContentPartPr>
                      <w14:xfrm>
                        <a:off x="0" y="0"/>
                        <a:ext cx="37752" cy="125073"/>
                      </w14:xfrm>
                    </w14:contentPart>
                  </a:graphicData>
                </a:graphic>
              </wp:anchor>
            </w:drawing>
          </mc:Choice>
          <mc:Fallback>
            <w:pict>
              <v:shape type="#_x0000_t75" id="对象 4040" o:spid="_x0000_s4040" fillcolor="#FFFFFF" stroked="t" strokeweight="1.0pt" style="position:absolute;&#10;margin-left:173.50386pt;&#10;margin-top:1.7692913pt;&#10;width:2.9726033pt;&#10;height:9.848268pt;&#10;z-index:1656;&#10;mso-position-horizontal:absolute;&#10;mso-position-horizontal-relative:char;&#10;mso-position-vertical:absolute;&#10;mso-position-vertical-relative:line;&#10;mso-wrap-distance-left:6.7498426pt;&#10;mso-wrap-distance-right:6.7498426pt;">
                <v:stroke color="#000000"/>
                <v:imagedata r:id="rId2672"/>
                <o:lock selection="t"/>
              </v:shape>
            </w:pict>
          </mc:Fallback>
        </mc:AlternateContent>
      </w:r>
      <w:r>
        <w:rPr>
          <w:color w:val="FF0000"/>
        </w:rPr>
        <mc:AlternateContent>
          <mc:Choice Requires="wps">
            <w:drawing>
              <wp:anchor distT="0" distB="0" distL="85723" distR="85723" simplePos="0" relativeHeight="1657" behindDoc="0" locked="0" layoutInCell="1" hidden="0" allowOverlap="1">
                <wp:simplePos x="0" y="0"/>
                <wp:positionH relativeFrom="character">
                  <wp:posOffset>1845057</wp:posOffset>
                </wp:positionH>
                <wp:positionV relativeFrom="line">
                  <wp:posOffset>21893</wp:posOffset>
                </wp:positionV>
                <wp:extent cx="24645" cy="138543"/>
                <wp:effectExtent l="0" t="0" r="0" b="0"/>
                <wp:wrapNone/>
                <wp:docPr id="4042" name="对象 4042"/>
                <wp:cNvGraphicFramePr>
                  <a:graphicFrameLocks noChangeAspect="0" noSelect="1"/>
                </wp:cNvGraphicFramePr>
                <a:graphic>
                  <a:graphicData uri="http://schemas.microsoft.com/office/word/2010/wordprocessingInk">
                    <w14:contentPart bwMode="auto" r:id="rId2673">
                      <w14:nvContentPartPr>
                        <w14:cNvContentPartPr/>
                      </w14:nvContentPartPr>
                      <w14:xfrm>
                        <a:off x="0" y="0"/>
                        <a:ext cx="24645" cy="138543"/>
                      </w14:xfrm>
                    </w14:contentPart>
                  </a:graphicData>
                </a:graphic>
              </wp:anchor>
            </w:drawing>
          </mc:Choice>
          <mc:Fallback>
            <w:pict>
              <v:shape type="#_x0000_t75" id="对象 4043" o:spid="_x0000_s4043" fillcolor="#FFFFFF" stroked="t" strokeweight="1.0pt" style="position:absolute;&#10;margin-left:145.28008pt;&#10;margin-top:1.7238582pt;&#10;width:1.9405565pt;&#10;height:10.908898pt;&#10;z-index:1657;&#10;mso-position-horizontal:absolute;&#10;mso-position-horizontal-relative:char;&#10;mso-position-vertical:absolute;&#10;mso-position-vertical-relative:line;&#10;mso-wrap-distance-left:6.7498426pt;&#10;mso-wrap-distance-right:6.7498426pt;">
                <v:stroke color="#000000"/>
                <v:imagedata r:id="rId2674"/>
                <o:lock selection="t"/>
              </v:shape>
            </w:pict>
          </mc:Fallback>
        </mc:AlternateContent>
      </w:r>
      <w:r>
        <w:rPr>
          <w:color w:val="FF0000"/>
        </w:rPr>
        <mc:AlternateContent>
          <mc:Choice Requires="wps">
            <w:drawing>
              <wp:anchor distT="0" distB="0" distL="85723" distR="85723" simplePos="0" relativeHeight="1658" behindDoc="0" locked="0" layoutInCell="1" hidden="0" allowOverlap="1">
                <wp:simplePos x="0" y="0"/>
                <wp:positionH relativeFrom="character">
                  <wp:posOffset>2902842</wp:posOffset>
                </wp:positionH>
                <wp:positionV relativeFrom="line">
                  <wp:posOffset>21558</wp:posOffset>
                </wp:positionV>
                <wp:extent cx="74375" cy="139154"/>
                <wp:effectExtent l="0" t="0" r="0" b="0"/>
                <wp:wrapNone/>
                <wp:docPr id="4045" name="对象 4045"/>
                <wp:cNvGraphicFramePr>
                  <a:graphicFrameLocks noChangeAspect="0" noSelect="1"/>
                </wp:cNvGraphicFramePr>
                <a:graphic>
                  <a:graphicData uri="http://schemas.microsoft.com/office/word/2010/wordprocessingInk">
                    <w14:contentPart bwMode="auto" r:id="rId2675">
                      <w14:nvContentPartPr>
                        <w14:cNvContentPartPr/>
                      </w14:nvContentPartPr>
                      <w14:xfrm>
                        <a:off x="0" y="0"/>
                        <a:ext cx="74375" cy="139154"/>
                      </w14:xfrm>
                    </w14:contentPart>
                  </a:graphicData>
                </a:graphic>
              </wp:anchor>
            </w:drawing>
          </mc:Choice>
          <mc:Fallback>
            <w:pict>
              <v:shape type="#_x0000_t75" id="对象 4046" o:spid="_x0000_s4046" fillcolor="#FFFFFF" stroked="t" strokeweight="1.0pt" style="position:absolute;&#10;margin-left:228.57024pt;&#10;margin-top:1.6974804pt;&#10;width:5.8563104pt;&#10;height:10.957007pt;&#10;z-index:1658;&#10;mso-position-horizontal:absolute;&#10;mso-position-horizontal-relative:char;&#10;mso-position-vertical:absolute;&#10;mso-position-vertical-relative:line;&#10;mso-wrap-distance-left:6.7498426pt;&#10;mso-wrap-distance-right:6.7498426pt;">
                <v:stroke color="#000000"/>
                <v:imagedata r:id="rId2676"/>
                <o:lock selection="t"/>
              </v:shape>
            </w:pict>
          </mc:Fallback>
        </mc:AlternateContent>
      </w:r>
      <w:r>
        <w:rPr>
          <w:color w:val="FF0000"/>
        </w:rPr>
        <mc:AlternateContent>
          <mc:Choice Requires="wps">
            <w:drawing>
              <wp:anchor distT="0" distB="0" distL="85723" distR="85723" simplePos="0" relativeHeight="1659" behindDoc="0" locked="0" layoutInCell="1" hidden="0" allowOverlap="1">
                <wp:simplePos x="0" y="0"/>
                <wp:positionH relativeFrom="character">
                  <wp:posOffset>1940246</wp:posOffset>
                </wp:positionH>
                <wp:positionV relativeFrom="line">
                  <wp:posOffset>19010</wp:posOffset>
                </wp:positionV>
                <wp:extent cx="58993" cy="168699"/>
                <wp:effectExtent l="0" t="0" r="0" b="0"/>
                <wp:wrapNone/>
                <wp:docPr id="4048" name="对象 4048"/>
                <wp:cNvGraphicFramePr>
                  <a:graphicFrameLocks noChangeAspect="0" noSelect="1"/>
                </wp:cNvGraphicFramePr>
                <a:graphic>
                  <a:graphicData uri="http://schemas.microsoft.com/office/word/2010/wordprocessingInk">
                    <w14:contentPart bwMode="auto" r:id="rId2677">
                      <w14:nvContentPartPr>
                        <w14:cNvContentPartPr/>
                      </w14:nvContentPartPr>
                      <w14:xfrm>
                        <a:off x="0" y="0"/>
                        <a:ext cx="58993" cy="168699"/>
                      </w14:xfrm>
                    </w14:contentPart>
                  </a:graphicData>
                </a:graphic>
              </wp:anchor>
            </w:drawing>
          </mc:Choice>
          <mc:Fallback>
            <w:pict>
              <v:shape type="#_x0000_t75" id="对象 4049" o:spid="_x0000_s4049" fillcolor="#FFFFFF" stroked="t" strokeweight="1.0pt" style="position:absolute;&#10;margin-left:152.77527pt;&#10;margin-top:1.4968504pt;&#10;width:4.6451206pt;&#10;height:13.283385pt;&#10;z-index:1659;&#10;mso-position-horizontal:absolute;&#10;mso-position-horizontal-relative:char;&#10;mso-position-vertical:absolute;&#10;mso-position-vertical-relative:line;&#10;mso-wrap-distance-left:6.7498426pt;&#10;mso-wrap-distance-right:6.7498426pt;">
                <v:stroke color="#000000"/>
                <v:imagedata r:id="rId2678"/>
                <o:lock selection="t"/>
              </v:shape>
            </w:pict>
          </mc:Fallback>
        </mc:AlternateContent>
      </w:r>
      <w:r>
        <w:rPr>
          <w:color w:val="FF0000"/>
        </w:rPr>
        <mc:AlternateContent>
          <mc:Choice Requires="wps">
            <w:drawing>
              <wp:anchor distT="0" distB="0" distL="85723" distR="85723" simplePos="0" relativeHeight="1660" behindDoc="0" locked="0" layoutInCell="1" hidden="0" allowOverlap="1">
                <wp:simplePos x="0" y="0"/>
                <wp:positionH relativeFrom="character">
                  <wp:posOffset>1438969</wp:posOffset>
                </wp:positionH>
                <wp:positionV relativeFrom="line">
                  <wp:posOffset>18424</wp:posOffset>
                </wp:positionV>
                <wp:extent cx="49200" cy="183953"/>
                <wp:effectExtent l="0" t="0" r="0" b="0"/>
                <wp:wrapNone/>
                <wp:docPr id="4051" name="对象 4051"/>
                <wp:cNvGraphicFramePr>
                  <a:graphicFrameLocks noChangeAspect="0" noSelect="1"/>
                </wp:cNvGraphicFramePr>
                <a:graphic>
                  <a:graphicData uri="http://schemas.microsoft.com/office/word/2010/wordprocessingInk">
                    <w14:contentPart bwMode="auto" r:id="rId2679">
                      <w14:nvContentPartPr>
                        <w14:cNvContentPartPr/>
                      </w14:nvContentPartPr>
                      <w14:xfrm>
                        <a:off x="0" y="0"/>
                        <a:ext cx="49200" cy="183953"/>
                      </w14:xfrm>
                    </w14:contentPart>
                  </a:graphicData>
                </a:graphic>
              </wp:anchor>
            </w:drawing>
          </mc:Choice>
          <mc:Fallback>
            <w:pict>
              <v:shape type="#_x0000_t75" id="对象 4052" o:spid="_x0000_s4052" fillcolor="#FFFFFF" stroked="t" strokeweight="1.0pt" style="position:absolute;&#10;margin-left:113.30465pt;&#10;margin-top:1.4507086pt;&#10;width:3.874018pt;&#10;height:14.484489pt;&#10;z-index:1660;&#10;mso-position-horizontal:absolute;&#10;mso-position-horizontal-relative:char;&#10;mso-position-vertical:absolute;&#10;mso-position-vertical-relative:line;&#10;mso-wrap-distance-left:6.7498426pt;&#10;mso-wrap-distance-right:6.7498426pt;">
                <v:stroke color="#000000"/>
                <v:imagedata r:id="rId2680"/>
                <o:lock selection="t"/>
              </v:shape>
            </w:pict>
          </mc:Fallback>
        </mc:AlternateContent>
      </w:r>
      <w:r>
        <w:rPr>
          <w:color w:val="FF0000"/>
        </w:rPr>
        <mc:AlternateContent>
          <mc:Choice Requires="wps">
            <w:drawing>
              <wp:anchor distT="0" distB="0" distL="85723" distR="85723" simplePos="0" relativeHeight="1661" behindDoc="0" locked="0" layoutInCell="1" hidden="0" allowOverlap="1">
                <wp:simplePos x="0" y="0"/>
                <wp:positionH relativeFrom="character">
                  <wp:posOffset>1078179</wp:posOffset>
                </wp:positionH>
                <wp:positionV relativeFrom="line">
                  <wp:posOffset>14005</wp:posOffset>
                </wp:positionV>
                <wp:extent cx="41310" cy="84901"/>
                <wp:effectExtent l="0" t="0" r="0" b="0"/>
                <wp:wrapNone/>
                <wp:docPr id="4054" name="对象 4054"/>
                <wp:cNvGraphicFramePr>
                  <a:graphicFrameLocks noChangeAspect="0" noSelect="1"/>
                </wp:cNvGraphicFramePr>
                <a:graphic>
                  <a:graphicData uri="http://schemas.microsoft.com/office/word/2010/wordprocessingInk">
                    <w14:contentPart bwMode="auto" r:id="rId2681">
                      <w14:nvContentPartPr>
                        <w14:cNvContentPartPr/>
                      </w14:nvContentPartPr>
                      <w14:xfrm>
                        <a:off x="0" y="0"/>
                        <a:ext cx="41310" cy="84901"/>
                      </w14:xfrm>
                    </w14:contentPart>
                  </a:graphicData>
                </a:graphic>
              </wp:anchor>
            </w:drawing>
          </mc:Choice>
          <mc:Fallback>
            <w:pict>
              <v:shape type="#_x0000_t75" id="对象 4055" o:spid="_x0000_s4055" fillcolor="#FFFFFF" stroked="t" strokeweight="1.0pt" style="position:absolute;&#10;margin-left:84.89598pt;&#10;margin-top:1.1027559pt;&#10;width:3.252756pt;&#10;height:6.685118pt;&#10;z-index:1661;&#10;mso-position-horizontal:absolute;&#10;mso-position-horizontal-relative:char;&#10;mso-position-vertical:absolute;&#10;mso-position-vertical-relative:line;&#10;mso-wrap-distance-left:6.7498426pt;&#10;mso-wrap-distance-right:6.7498426pt;">
                <v:stroke color="#000000"/>
                <v:imagedata r:id="rId2682"/>
                <o:lock selection="t"/>
              </v:shape>
            </w:pict>
          </mc:Fallback>
        </mc:AlternateContent>
      </w:r>
      <w:r>
        <w:rPr>
          <w:color w:val="FF0000"/>
        </w:rPr>
        <mc:AlternateContent>
          <mc:Choice Requires="wps">
            <w:drawing>
              <wp:anchor distT="0" distB="0" distL="85723" distR="85723" simplePos="0" relativeHeight="1662" behindDoc="0" locked="0" layoutInCell="1" hidden="0" allowOverlap="1">
                <wp:simplePos x="0" y="0"/>
                <wp:positionH relativeFrom="character">
                  <wp:posOffset>1111270</wp:posOffset>
                </wp:positionH>
                <wp:positionV relativeFrom="line">
                  <wp:posOffset>14005</wp:posOffset>
                </wp:positionV>
                <wp:extent cx="44262" cy="85771"/>
                <wp:effectExtent l="0" t="0" r="0" b="0"/>
                <wp:wrapNone/>
                <wp:docPr id="4057" name="对象 4057"/>
                <wp:cNvGraphicFramePr>
                  <a:graphicFrameLocks noChangeAspect="0" noSelect="1"/>
                </wp:cNvGraphicFramePr>
                <a:graphic>
                  <a:graphicData uri="http://schemas.microsoft.com/office/word/2010/wordprocessingInk">
                    <w14:contentPart bwMode="auto" r:id="rId2683">
                      <w14:nvContentPartPr>
                        <w14:cNvContentPartPr/>
                      </w14:nvContentPartPr>
                      <w14:xfrm>
                        <a:off x="0" y="0"/>
                        <a:ext cx="44262" cy="85771"/>
                      </w14:xfrm>
                    </w14:contentPart>
                  </a:graphicData>
                </a:graphic>
              </wp:anchor>
            </w:drawing>
          </mc:Choice>
          <mc:Fallback>
            <w:pict>
              <v:shape type="#_x0000_t75" id="对象 4058" o:spid="_x0000_s4058" fillcolor="#FFFFFF" stroked="t" strokeweight="1.0pt" style="position:absolute;&#10;margin-left:87.50157pt;&#10;margin-top:1.1027559pt;&#10;width:3.4851992pt;&#10;height:6.753622pt;&#10;z-index:1662;&#10;mso-position-horizontal:absolute;&#10;mso-position-horizontal-relative:char;&#10;mso-position-vertical:absolute;&#10;mso-position-vertical-relative:line;&#10;mso-wrap-distance-left:6.7498426pt;&#10;mso-wrap-distance-right:6.7498426pt;">
                <v:stroke color="#000000"/>
                <v:imagedata r:id="rId2684"/>
                <o:lock selection="t"/>
              </v:shape>
            </w:pict>
          </mc:Fallback>
        </mc:AlternateContent>
      </w:r>
      <w:r>
        <w:rPr>
          <w:color w:val="FF0000"/>
        </w:rPr>
        <mc:AlternateContent>
          <mc:Choice Requires="wps">
            <w:drawing>
              <wp:anchor distT="0" distB="0" distL="85723" distR="85723" simplePos="0" relativeHeight="1663" behindDoc="0" locked="0" layoutInCell="1" hidden="0" allowOverlap="1">
                <wp:simplePos x="0" y="0"/>
                <wp:positionH relativeFrom="character">
                  <wp:posOffset>1177606</wp:posOffset>
                </wp:positionH>
                <wp:positionV relativeFrom="line">
                  <wp:posOffset>9187</wp:posOffset>
                </wp:positionV>
                <wp:extent cx="61449" cy="213202"/>
                <wp:effectExtent l="0" t="0" r="0" b="0"/>
                <wp:wrapNone/>
                <wp:docPr id="4060" name="对象 4060"/>
                <wp:cNvGraphicFramePr>
                  <a:graphicFrameLocks noChangeAspect="0" noSelect="1"/>
                </wp:cNvGraphicFramePr>
                <a:graphic>
                  <a:graphicData uri="http://schemas.microsoft.com/office/word/2010/wordprocessingInk">
                    <w14:contentPart bwMode="auto" r:id="rId2685">
                      <w14:nvContentPartPr>
                        <w14:cNvContentPartPr/>
                      </w14:nvContentPartPr>
                      <w14:xfrm>
                        <a:off x="0" y="0"/>
                        <a:ext cx="61449" cy="213202"/>
                      </w14:xfrm>
                    </w14:contentPart>
                  </a:graphicData>
                </a:graphic>
              </wp:anchor>
            </w:drawing>
          </mc:Choice>
          <mc:Fallback>
            <w:pict>
              <v:shape type="#_x0000_t75" id="对象 4061" o:spid="_x0000_s4061" fillcolor="#FFFFFF" stroked="t" strokeweight="1.0pt" style="position:absolute;&#10;margin-left:92.724884pt;&#10;margin-top:0.7233858pt;&#10;width:4.8385053pt;&#10;height:16.78756pt;&#10;z-index:1663;&#10;mso-position-horizontal:absolute;&#10;mso-position-horizontal-relative:char;&#10;mso-position-vertical:absolute;&#10;mso-position-vertical-relative:line;&#10;mso-wrap-distance-left:6.7498426pt;&#10;mso-wrap-distance-right:6.7498426pt;">
                <v:stroke color="#000000"/>
                <v:imagedata r:id="rId2686"/>
                <o:lock selection="t"/>
              </v:shape>
            </w:pict>
          </mc:Fallback>
        </mc:AlternateContent>
      </w:r>
      <w:r>
        <w:rPr>
          <w:color w:val="FF0000"/>
        </w:rPr>
        <mc:AlternateContent>
          <mc:Choice Requires="wps">
            <w:drawing>
              <wp:anchor distT="0" distB="0" distL="85723" distR="85723" simplePos="0" relativeHeight="1664" behindDoc="0" locked="0" layoutInCell="1" hidden="0" allowOverlap="1">
                <wp:simplePos x="0" y="0"/>
                <wp:positionH relativeFrom="character">
                  <wp:posOffset>2710243</wp:posOffset>
                </wp:positionH>
                <wp:positionV relativeFrom="line">
                  <wp:posOffset>3616</wp:posOffset>
                </wp:positionV>
                <wp:extent cx="54910" cy="103323"/>
                <wp:effectExtent l="0" t="0" r="0" b="0"/>
                <wp:wrapNone/>
                <wp:docPr id="4063" name="对象 4063"/>
                <wp:cNvGraphicFramePr>
                  <a:graphicFrameLocks noChangeAspect="0" noSelect="1"/>
                </wp:cNvGraphicFramePr>
                <a:graphic>
                  <a:graphicData uri="http://schemas.microsoft.com/office/word/2010/wordprocessingInk">
                    <w14:contentPart bwMode="auto" r:id="rId2687">
                      <w14:nvContentPartPr>
                        <w14:cNvContentPartPr/>
                      </w14:nvContentPartPr>
                      <w14:xfrm>
                        <a:off x="0" y="0"/>
                        <a:ext cx="54910" cy="103323"/>
                      </w14:xfrm>
                    </w14:contentPart>
                  </a:graphicData>
                </a:graphic>
              </wp:anchor>
            </w:drawing>
          </mc:Choice>
          <mc:Fallback>
            <w:pict>
              <v:shape type="#_x0000_t75" id="对象 4064" o:spid="_x0000_s4064" fillcolor="#FFFFFF" stroked="t" strokeweight="1.0pt" style="position:absolute;&#10;margin-left:213.40497pt;&#10;margin-top:0.2847244pt;&#10;width:4.3236265pt;&#10;height:8.13567pt;&#10;z-index:1664;&#10;mso-position-horizontal:absolute;&#10;mso-position-horizontal-relative:char;&#10;mso-position-vertical:absolute;&#10;mso-position-vertical-relative:line;&#10;mso-wrap-distance-left:6.7498426pt;&#10;mso-wrap-distance-right:6.7498426pt;">
                <v:stroke color="#000000"/>
                <v:imagedata r:id="rId2688"/>
                <o:lock selection="t"/>
              </v:shape>
            </w:pict>
          </mc:Fallback>
        </mc:AlternateContent>
      </w:r>
      <w:r>
        <w:rPr>
          <w:color w:val="FF0000"/>
        </w:rPr>
        <mc:AlternateContent>
          <mc:Choice Requires="wps">
            <w:drawing>
              <wp:anchor distT="0" distB="0" distL="85723" distR="85723" simplePos="0" relativeHeight="1665" behindDoc="0" locked="0" layoutInCell="1" hidden="0" allowOverlap="1">
                <wp:simplePos x="0" y="0"/>
                <wp:positionH relativeFrom="character">
                  <wp:posOffset>2684079</wp:posOffset>
                </wp:positionH>
                <wp:positionV relativeFrom="line">
                  <wp:posOffset>2071</wp:posOffset>
                </wp:positionV>
                <wp:extent cx="34238" cy="94593"/>
                <wp:effectExtent l="0" t="0" r="0" b="0"/>
                <wp:wrapNone/>
                <wp:docPr id="4066" name="对象 4066"/>
                <wp:cNvGraphicFramePr>
                  <a:graphicFrameLocks noChangeAspect="0" noSelect="1"/>
                </wp:cNvGraphicFramePr>
                <a:graphic>
                  <a:graphicData uri="http://schemas.microsoft.com/office/word/2010/wordprocessingInk">
                    <w14:contentPart bwMode="auto" r:id="rId2689">
                      <w14:nvContentPartPr>
                        <w14:cNvContentPartPr/>
                      </w14:nvContentPartPr>
                      <w14:xfrm>
                        <a:off x="0" y="0"/>
                        <a:ext cx="34238" cy="94593"/>
                      </w14:xfrm>
                    </w14:contentPart>
                  </a:graphicData>
                </a:graphic>
              </wp:anchor>
            </w:drawing>
          </mc:Choice>
          <mc:Fallback>
            <w:pict>
              <v:shape type="#_x0000_t75" id="对象 4067" o:spid="_x0000_s4067" fillcolor="#FFFFFF" stroked="t" strokeweight="1.0pt" style="position:absolute;&#10;margin-left:211.3448pt;&#10;margin-top:0.16307087pt;&#10;width:2.6959124pt;&#10;height:7.448268pt;&#10;z-index:1665;&#10;mso-position-horizontal:absolute;&#10;mso-position-horizontal-relative:char;&#10;mso-position-vertical:absolute;&#10;mso-position-vertical-relative:line;&#10;mso-wrap-distance-left:6.7498426pt;&#10;mso-wrap-distance-right:6.7498426pt;">
                <v:stroke color="#000000"/>
                <v:imagedata r:id="rId2690"/>
                <o:lock selection="t"/>
              </v:shape>
            </w:pict>
          </mc:Fallback>
        </mc:AlternateContent>
      </w:r>
      <w:r>
        <w:rPr>
          <w:color w:val="FF0000"/>
        </w:rPr>
        <mc:AlternateContent>
          <mc:Choice Requires="wps">
            <w:drawing>
              <wp:anchor distT="0" distB="0" distL="85723" distR="85723" simplePos="0" relativeHeight="1666" behindDoc="0" locked="0" layoutInCell="1" hidden="0" allowOverlap="1">
                <wp:simplePos x="0" y="0"/>
                <wp:positionH relativeFrom="character">
                  <wp:posOffset>2124111</wp:posOffset>
                </wp:positionH>
                <wp:positionV relativeFrom="line">
                  <wp:posOffset>-5043</wp:posOffset>
                </wp:positionV>
                <wp:extent cx="68319" cy="194730"/>
                <wp:effectExtent l="0" t="0" r="0" b="0"/>
                <wp:wrapNone/>
                <wp:docPr id="4069" name="对象 4069"/>
                <wp:cNvGraphicFramePr>
                  <a:graphicFrameLocks noChangeAspect="0" noSelect="1"/>
                </wp:cNvGraphicFramePr>
                <a:graphic>
                  <a:graphicData uri="http://schemas.microsoft.com/office/word/2010/wordprocessingInk">
                    <w14:contentPart bwMode="auto" r:id="rId2691">
                      <w14:nvContentPartPr>
                        <w14:cNvContentPartPr/>
                      </w14:nvContentPartPr>
                      <w14:xfrm>
                        <a:off x="0" y="0"/>
                        <a:ext cx="68319" cy="194730"/>
                      </w14:xfrm>
                    </w14:contentPart>
                  </a:graphicData>
                </a:graphic>
              </wp:anchor>
            </w:drawing>
          </mc:Choice>
          <mc:Fallback>
            <w:pict>
              <v:shape type="#_x0000_t75" id="对象 4070" o:spid="_x0000_s4070" fillcolor="#FFFFFF" stroked="t" strokeweight="1.0pt" style="position:absolute;&#10;margin-left:167.25284pt;&#10;margin-top:-0.39708665pt;&#10;width:5.3794537pt;&#10;height:15.333072pt;&#10;z-index:1666;&#10;mso-position-horizontal:absolute;&#10;mso-position-horizontal-relative:char;&#10;mso-position-vertical:absolute;&#10;mso-position-vertical-relative:line;&#10;mso-wrap-distance-left:6.7498426pt;&#10;mso-wrap-distance-right:6.7498426pt;">
                <v:stroke color="#000000"/>
                <v:imagedata r:id="rId2692"/>
                <o:lock selection="t"/>
              </v:shape>
            </w:pict>
          </mc:Fallback>
        </mc:AlternateContent>
      </w:r>
      <w:r>
        <w:rPr>
          <w:color w:val="FF0000"/>
        </w:rPr>
        <mc:AlternateContent>
          <mc:Choice Requires="wps">
            <w:drawing>
              <wp:anchor distT="0" distB="0" distL="85723" distR="85723" simplePos="0" relativeHeight="1667" behindDoc="0" locked="0" layoutInCell="1" hidden="0" allowOverlap="1">
                <wp:simplePos x="0" y="0"/>
                <wp:positionH relativeFrom="character">
                  <wp:posOffset>1427387</wp:posOffset>
                </wp:positionH>
                <wp:positionV relativeFrom="line">
                  <wp:posOffset>-10047</wp:posOffset>
                </wp:positionV>
                <wp:extent cx="23833" cy="86840"/>
                <wp:effectExtent l="0" t="0" r="0" b="0"/>
                <wp:wrapNone/>
                <wp:docPr id="4072" name="对象 4072"/>
                <wp:cNvGraphicFramePr>
                  <a:graphicFrameLocks noChangeAspect="0" noSelect="1"/>
                </wp:cNvGraphicFramePr>
                <a:graphic>
                  <a:graphicData uri="http://schemas.microsoft.com/office/word/2010/wordprocessingInk">
                    <w14:contentPart bwMode="auto" r:id="rId2693">
                      <w14:nvContentPartPr>
                        <w14:cNvContentPartPr/>
                      </w14:nvContentPartPr>
                      <w14:xfrm>
                        <a:off x="0" y="0"/>
                        <a:ext cx="23833" cy="86840"/>
                      </w14:xfrm>
                    </w14:contentPart>
                  </a:graphicData>
                </a:graphic>
              </wp:anchor>
            </w:drawing>
          </mc:Choice>
          <mc:Fallback>
            <w:pict>
              <v:shape type="#_x0000_t75" id="对象 4073" o:spid="_x0000_s4073" fillcolor="#FFFFFF" stroked="t" strokeweight="1.0pt" style="position:absolute;&#10;margin-left:112.392685pt;&#10;margin-top:-0.79110235pt;&#10;width:1.8766193pt;&#10;height:6.8377953pt;&#10;z-index:1667;&#10;mso-position-horizontal:absolute;&#10;mso-position-horizontal-relative:char;&#10;mso-position-vertical:absolute;&#10;mso-position-vertical-relative:line;&#10;mso-wrap-distance-left:6.7498426pt;&#10;mso-wrap-distance-right:6.7498426pt;">
                <v:stroke color="#000000"/>
                <v:imagedata r:id="rId2694"/>
                <o:lock selection="t"/>
              </v:shape>
            </w:pict>
          </mc:Fallback>
        </mc:AlternateContent>
      </w:r>
    </w:p>
    <w:p>
      <w:pPr>
        <w:rPr>
          <w:rFonts w:hint="eastAsia"/>
        </w:rPr>
      </w:pPr>
      <w:r>
        <w:rPr>
          <w:rFonts w:hint="eastAsia"/>
        </w:rPr>
        <w:t>练习9：HSV/HIS颜色空间中，H表示什么，S表示什么，V/I表示什么，三者的定义，如何表示，它们对图像的影响是什么</w:t>
      </w:r>
      <w:r>
        <w:rPr>
          <w:color w:val="FF0000"/>
        </w:rPr>
        <mc:AlternateContent>
          <mc:Choice Requires="wps">
            <w:drawing>
              <wp:anchor distT="0" distB="0" distL="85723" distR="85723" simplePos="0" relativeHeight="1597" behindDoc="0" locked="0" layoutInCell="1" hidden="0" allowOverlap="1">
                <wp:simplePos x="0" y="0"/>
                <wp:positionH relativeFrom="character">
                  <wp:posOffset>1849350</wp:posOffset>
                </wp:positionH>
                <wp:positionV relativeFrom="line">
                  <wp:posOffset>139745</wp:posOffset>
                </wp:positionV>
                <wp:extent cx="112178" cy="56655"/>
                <wp:effectExtent l="0" t="0" r="0" b="0"/>
                <wp:wrapNone/>
                <wp:docPr id="4075" name="对象 4075"/>
                <wp:cNvGraphicFramePr>
                  <a:graphicFrameLocks noChangeAspect="0" noSelect="1"/>
                </wp:cNvGraphicFramePr>
                <a:graphic>
                  <a:graphicData uri="http://schemas.microsoft.com/office/word/2010/wordprocessingInk">
                    <w14:contentPart bwMode="auto" r:id="rId2695">
                      <w14:nvContentPartPr>
                        <w14:cNvContentPartPr/>
                      </w14:nvContentPartPr>
                      <w14:xfrm>
                        <a:off x="0" y="0"/>
                        <a:ext cx="112178" cy="56655"/>
                      </w14:xfrm>
                    </w14:contentPart>
                  </a:graphicData>
                </a:graphic>
              </wp:anchor>
            </w:drawing>
          </mc:Choice>
          <mc:Fallback>
            <w:pict>
              <v:shape type="#_x0000_t75" id="对象 4076" o:spid="_x0000_s4076" fillcolor="#FFFFFF" stroked="t" strokeweight="1.0pt" style="position:absolute;&#10;margin-left:145.6181pt;&#10;margin-top:11.003543pt;&#10;width:8.832988pt;&#10;height:4.461024pt;&#10;z-index:1597;&#10;mso-position-horizontal:absolute;&#10;mso-position-horizontal-relative:char;&#10;mso-position-vertical:absolute;&#10;mso-position-vertical-relative:line;&#10;mso-wrap-distance-left:6.7498426pt;&#10;mso-wrap-distance-right:6.7498426pt;">
                <v:stroke color="#000000"/>
                <v:imagedata r:id="rId2696"/>
                <o:lock selection="t"/>
              </v:shape>
            </w:pict>
          </mc:Fallback>
        </mc:AlternateContent>
      </w:r>
      <w:r>
        <w:rPr>
          <w:color w:val="FF0000"/>
        </w:rPr>
        <mc:AlternateContent>
          <mc:Choice Requires="wps">
            <w:drawing>
              <wp:anchor distT="0" distB="0" distL="85723" distR="85723" simplePos="0" relativeHeight="1598" behindDoc="0" locked="0" layoutInCell="1" hidden="0" allowOverlap="1">
                <wp:simplePos x="0" y="0"/>
                <wp:positionH relativeFrom="character">
                  <wp:posOffset>1833187</wp:posOffset>
                </wp:positionH>
                <wp:positionV relativeFrom="line">
                  <wp:posOffset>42599</wp:posOffset>
                </wp:positionV>
                <wp:extent cx="83527" cy="47746"/>
                <wp:effectExtent l="0" t="0" r="0" b="0"/>
                <wp:wrapNone/>
                <wp:docPr id="4078" name="对象 4078"/>
                <wp:cNvGraphicFramePr>
                  <a:graphicFrameLocks noChangeAspect="0" noSelect="1"/>
                </wp:cNvGraphicFramePr>
                <a:graphic>
                  <a:graphicData uri="http://schemas.microsoft.com/office/word/2010/wordprocessingInk">
                    <w14:contentPart bwMode="auto" r:id="rId2697">
                      <w14:nvContentPartPr>
                        <w14:cNvContentPartPr/>
                      </w14:nvContentPartPr>
                      <w14:xfrm>
                        <a:off x="0" y="0"/>
                        <a:ext cx="83527" cy="47746"/>
                      </w14:xfrm>
                    </w14:contentPart>
                  </a:graphicData>
                </a:graphic>
              </wp:anchor>
            </w:drawing>
          </mc:Choice>
          <mc:Fallback>
            <w:pict>
              <v:shape type="#_x0000_t75" id="对象 4079" o:spid="_x0000_s4079" fillcolor="#FFFFFF" stroked="t" strokeweight="1.0pt" style="position:absolute;&#10;margin-left:144.34543pt;&#10;margin-top:3.3542519pt;&#10;width:6.576934pt;&#10;height:3.7595274pt;&#10;z-index:1598;&#10;mso-position-horizontal:absolute;&#10;mso-position-horizontal-relative:char;&#10;mso-position-vertical:absolute;&#10;mso-position-vertical-relative:line;&#10;mso-wrap-distance-left:6.7498426pt;&#10;mso-wrap-distance-right:6.7498426pt;">
                <v:stroke color="#000000"/>
                <v:imagedata r:id="rId2698"/>
                <o:lock selection="t"/>
              </v:shape>
            </w:pict>
          </mc:Fallback>
        </mc:AlternateContent>
      </w:r>
      <w:r>
        <w:rPr>
          <w:color w:val="FF0000"/>
        </w:rPr>
        <mc:AlternateContent>
          <mc:Choice Requires="wps">
            <w:drawing>
              <wp:anchor distT="0" distB="0" distL="85723" distR="85723" simplePos="0" relativeHeight="1599" behindDoc="0" locked="0" layoutInCell="1" hidden="0" allowOverlap="1">
                <wp:simplePos x="0" y="0"/>
                <wp:positionH relativeFrom="character">
                  <wp:posOffset>1844661</wp:posOffset>
                </wp:positionH>
                <wp:positionV relativeFrom="line">
                  <wp:posOffset>37818</wp:posOffset>
                </wp:positionV>
                <wp:extent cx="14783" cy="70473"/>
                <wp:effectExtent l="0" t="0" r="0" b="0"/>
                <wp:wrapNone/>
                <wp:docPr id="4081" name="对象 4081"/>
                <wp:cNvGraphicFramePr>
                  <a:graphicFrameLocks noChangeAspect="0" noSelect="1"/>
                </wp:cNvGraphicFramePr>
                <a:graphic>
                  <a:graphicData uri="http://schemas.microsoft.com/office/word/2010/wordprocessingInk">
                    <w14:contentPart bwMode="auto" r:id="rId2699">
                      <w14:nvContentPartPr>
                        <w14:cNvContentPartPr/>
                      </w14:nvContentPartPr>
                      <w14:xfrm>
                        <a:off x="0" y="0"/>
                        <a:ext cx="14783" cy="70473"/>
                      </w14:xfrm>
                    </w14:contentPart>
                  </a:graphicData>
                </a:graphic>
              </wp:anchor>
            </w:drawing>
          </mc:Choice>
          <mc:Fallback>
            <w:pict>
              <v:shape type="#_x0000_t75" id="对象 4082" o:spid="_x0000_s4082" fillcolor="#FFFFFF" stroked="t" strokeweight="1.0pt" style="position:absolute;&#10;margin-left:145.2489pt;&#10;margin-top:2.9777954pt;&#10;width:1.164018pt;&#10;height:5.5491333pt;&#10;z-index:1599;&#10;mso-position-horizontal:absolute;&#10;mso-position-horizontal-relative:char;&#10;mso-position-vertical:absolute;&#10;mso-position-vertical-relative:line;&#10;mso-wrap-distance-left:6.7498426pt;&#10;mso-wrap-distance-right:6.7498426pt;">
                <v:stroke color="#000000"/>
                <v:imagedata r:id="rId2700"/>
                <o:lock selection="t"/>
              </v:shape>
            </w:pict>
          </mc:Fallback>
        </mc:AlternateContent>
      </w:r>
      <w:r>
        <w:rPr>
          <w:color w:val="FF0000"/>
        </w:rPr>
        <mc:AlternateContent>
          <mc:Choice Requires="wps">
            <w:drawing>
              <wp:anchor distT="0" distB="0" distL="85723" distR="85723" simplePos="0" relativeHeight="1600" behindDoc="0" locked="0" layoutInCell="1" hidden="0" allowOverlap="1">
                <wp:simplePos x="0" y="0"/>
                <wp:positionH relativeFrom="character">
                  <wp:posOffset>1815099</wp:posOffset>
                </wp:positionH>
                <wp:positionV relativeFrom="line">
                  <wp:posOffset>33585</wp:posOffset>
                </wp:positionV>
                <wp:extent cx="100983" cy="150142"/>
                <wp:effectExtent l="0" t="0" r="0" b="0"/>
                <wp:wrapNone/>
                <wp:docPr id="4084" name="对象 4084"/>
                <wp:cNvGraphicFramePr>
                  <a:graphicFrameLocks noChangeAspect="0" noSelect="1"/>
                </wp:cNvGraphicFramePr>
                <a:graphic>
                  <a:graphicData uri="http://schemas.microsoft.com/office/word/2010/wordprocessingInk">
                    <w14:contentPart bwMode="auto" r:id="rId2701">
                      <w14:nvContentPartPr>
                        <w14:cNvContentPartPr/>
                      </w14:nvContentPartPr>
                      <w14:xfrm>
                        <a:off x="0" y="0"/>
                        <a:ext cx="100983" cy="150142"/>
                      </w14:xfrm>
                    </w14:contentPart>
                  </a:graphicData>
                </a:graphic>
              </wp:anchor>
            </w:drawing>
          </mc:Choice>
          <mc:Fallback>
            <w:pict>
              <v:shape type="#_x0000_t75" id="对象 4085" o:spid="_x0000_s4085" fillcolor="#FFFFFF" stroked="t" strokeweight="1.0pt" style="position:absolute;&#10;margin-left:142.92119pt;&#10;margin-top:2.644488pt;&#10;width:7.951417pt;&#10;height:11.822204pt;&#10;z-index:1600;&#10;mso-position-horizontal:absolute;&#10;mso-position-horizontal-relative:char;&#10;mso-position-vertical:absolute;&#10;mso-position-vertical-relative:line;&#10;mso-wrap-distance-left:6.7498426pt;&#10;mso-wrap-distance-right:6.7498426pt;">
                <v:stroke color="#000000"/>
                <v:imagedata r:id="rId2702"/>
                <o:lock selection="t"/>
              </v:shape>
            </w:pict>
          </mc:Fallback>
        </mc:AlternateContent>
      </w:r>
      <w:r>
        <w:rPr>
          <w:color w:val="FF0000"/>
        </w:rPr>
        <mc:AlternateContent>
          <mc:Choice Requires="wps">
            <w:drawing>
              <wp:anchor distT="0" distB="0" distL="85723" distR="85723" simplePos="0" relativeHeight="1601" behindDoc="0" locked="0" layoutInCell="1" hidden="0" allowOverlap="1">
                <wp:simplePos x="0" y="0"/>
                <wp:positionH relativeFrom="character">
                  <wp:posOffset>1702788</wp:posOffset>
                </wp:positionH>
                <wp:positionV relativeFrom="line">
                  <wp:posOffset>28004</wp:posOffset>
                </wp:positionV>
                <wp:extent cx="128666" cy="149697"/>
                <wp:effectExtent l="0" t="0" r="0" b="0"/>
                <wp:wrapNone/>
                <wp:docPr id="4087" name="对象 4087"/>
                <wp:cNvGraphicFramePr>
                  <a:graphicFrameLocks noChangeAspect="0" noSelect="1"/>
                </wp:cNvGraphicFramePr>
                <a:graphic>
                  <a:graphicData uri="http://schemas.microsoft.com/office/word/2010/wordprocessingInk">
                    <w14:contentPart bwMode="auto" r:id="rId2703">
                      <w14:nvContentPartPr>
                        <w14:cNvContentPartPr/>
                      </w14:nvContentPartPr>
                      <w14:xfrm>
                        <a:off x="0" y="0"/>
                        <a:ext cx="128666" cy="149697"/>
                      </w14:xfrm>
                    </w14:contentPart>
                  </a:graphicData>
                </a:graphic>
              </wp:anchor>
            </w:drawing>
          </mc:Choice>
          <mc:Fallback>
            <w:pict>
              <v:shape type="#_x0000_t75" id="对象 4088" o:spid="_x0000_s4088" fillcolor="#FFFFFF" stroked="t" strokeweight="1.0pt" style="position:absolute;&#10;margin-left:134.07779pt;&#10;margin-top:2.2050393pt;&#10;width:10.131186pt;&#10;height:11.787166pt;&#10;z-index:1601;&#10;mso-position-horizontal:absolute;&#10;mso-position-horizontal-relative:char;&#10;mso-position-vertical:absolute;&#10;mso-position-vertical-relative:line;&#10;mso-wrap-distance-left:6.7498426pt;&#10;mso-wrap-distance-right:6.7498426pt;">
                <v:stroke color="#000000"/>
                <v:imagedata r:id="rId2704"/>
                <o:lock selection="t"/>
              </v:shape>
            </w:pict>
          </mc:Fallback>
        </mc:AlternateContent>
      </w:r>
      <w:r>
        <w:rPr>
          <w:color w:val="FF0000"/>
        </w:rPr>
        <mc:AlternateContent>
          <mc:Choice Requires="wps">
            <w:drawing>
              <wp:anchor distT="0" distB="0" distL="85723" distR="85723" simplePos="0" relativeHeight="1602" behindDoc="0" locked="0" layoutInCell="1" hidden="0" allowOverlap="1">
                <wp:simplePos x="0" y="0"/>
                <wp:positionH relativeFrom="character">
                  <wp:posOffset>1781379</wp:posOffset>
                </wp:positionH>
                <wp:positionV relativeFrom="line">
                  <wp:posOffset>22619</wp:posOffset>
                </wp:positionV>
                <wp:extent cx="62803" cy="175553"/>
                <wp:effectExtent l="0" t="0" r="0" b="0"/>
                <wp:wrapNone/>
                <wp:docPr id="4090" name="对象 4090"/>
                <wp:cNvGraphicFramePr>
                  <a:graphicFrameLocks noChangeAspect="0" noSelect="1"/>
                </wp:cNvGraphicFramePr>
                <a:graphic>
                  <a:graphicData uri="http://schemas.microsoft.com/office/word/2010/wordprocessingInk">
                    <w14:contentPart bwMode="auto" r:id="rId2705">
                      <w14:nvContentPartPr>
                        <w14:cNvContentPartPr/>
                      </w14:nvContentPartPr>
                      <w14:xfrm>
                        <a:off x="0" y="0"/>
                        <a:ext cx="62803" cy="175553"/>
                      </w14:xfrm>
                    </w14:contentPart>
                  </a:graphicData>
                </a:graphic>
              </wp:anchor>
            </w:drawing>
          </mc:Choice>
          <mc:Fallback>
            <w:pict>
              <v:shape type="#_x0000_t75" id="对象 4091" o:spid="_x0000_s4091" fillcolor="#FFFFFF" stroked="t" strokeweight="1.0pt" style="position:absolute;&#10;margin-left:140.26607pt;&#10;margin-top:1.7810236pt;&#10;width:4.9451227pt;&#10;height:13.823071pt;&#10;z-index:1602;&#10;mso-position-horizontal:absolute;&#10;mso-position-horizontal-relative:char;&#10;mso-position-vertical:absolute;&#10;mso-position-vertical-relative:line;&#10;mso-wrap-distance-left:6.7498426pt;&#10;mso-wrap-distance-right:6.7498426pt;">
                <v:stroke color="#000000"/>
                <v:imagedata r:id="rId2706"/>
                <o:lock selection="t"/>
              </v:shape>
            </w:pict>
          </mc:Fallback>
        </mc:AlternateContent>
      </w:r>
      <w:r>
        <w:rPr>
          <w:color w:val="FF0000"/>
        </w:rPr>
        <mc:AlternateContent>
          <mc:Choice Requires="wps">
            <w:drawing>
              <wp:anchor distT="0" distB="0" distL="85723" distR="85723" simplePos="0" relativeHeight="1603" behindDoc="0" locked="0" layoutInCell="1" hidden="0" allowOverlap="1">
                <wp:simplePos x="0" y="0"/>
                <wp:positionH relativeFrom="character">
                  <wp:posOffset>1678275</wp:posOffset>
                </wp:positionH>
                <wp:positionV relativeFrom="line">
                  <wp:posOffset>14731</wp:posOffset>
                </wp:positionV>
                <wp:extent cx="115139" cy="108101"/>
                <wp:effectExtent l="0" t="0" r="0" b="0"/>
                <wp:wrapNone/>
                <wp:docPr id="4093" name="对象 4093"/>
                <wp:cNvGraphicFramePr>
                  <a:graphicFrameLocks noChangeAspect="0" noSelect="1"/>
                </wp:cNvGraphicFramePr>
                <a:graphic>
                  <a:graphicData uri="http://schemas.microsoft.com/office/word/2010/wordprocessingInk">
                    <w14:contentPart bwMode="auto" r:id="rId2707">
                      <w14:nvContentPartPr>
                        <w14:cNvContentPartPr/>
                      </w14:nvContentPartPr>
                      <w14:xfrm>
                        <a:off x="0" y="0"/>
                        <a:ext cx="115139" cy="108101"/>
                      </w14:xfrm>
                    </w14:contentPart>
                  </a:graphicData>
                </a:graphic>
              </wp:anchor>
            </w:drawing>
          </mc:Choice>
          <mc:Fallback>
            <w:pict>
              <v:shape type="#_x0000_t75" id="对象 4094" o:spid="_x0000_s4094" fillcolor="#FFFFFF" stroked="t" strokeweight="1.0pt" style="position:absolute;&#10;margin-left:132.14764pt;&#10;margin-top:1.1599213pt;&#10;width:9.066066pt;&#10;height:8.511889pt;&#10;z-index:1603;&#10;mso-position-horizontal:absolute;&#10;mso-position-horizontal-relative:char;&#10;mso-position-vertical:absolute;&#10;mso-position-vertical-relative:line;&#10;mso-wrap-distance-left:6.7498426pt;&#10;mso-wrap-distance-right:6.7498426pt;">
                <v:stroke color="#000000"/>
                <v:imagedata r:id="rId2708"/>
                <o:lock selection="t"/>
              </v:shape>
            </w:pict>
          </mc:Fallback>
        </mc:AlternateContent>
      </w:r>
      <w:r>
        <w:rPr>
          <w:color w:val="FF0000"/>
        </w:rPr>
        <mc:AlternateContent>
          <mc:Choice Requires="wps">
            <w:drawing>
              <wp:anchor distT="0" distB="0" distL="85723" distR="85723" simplePos="0" relativeHeight="1604" behindDoc="0" locked="0" layoutInCell="1" hidden="0" allowOverlap="1">
                <wp:simplePos x="0" y="0"/>
                <wp:positionH relativeFrom="character">
                  <wp:posOffset>1731204</wp:posOffset>
                </wp:positionH>
                <wp:positionV relativeFrom="line">
                  <wp:posOffset>10499</wp:posOffset>
                </wp:positionV>
                <wp:extent cx="20365" cy="20365"/>
                <wp:effectExtent l="0" t="0" r="0" b="0"/>
                <wp:wrapNone/>
                <wp:docPr id="4096" name="对象 4096"/>
                <wp:cNvGraphicFramePr>
                  <a:graphicFrameLocks noChangeAspect="0" noSelect="1"/>
                </wp:cNvGraphicFramePr>
                <a:graphic>
                  <a:graphicData uri="http://schemas.microsoft.com/office/word/2010/wordprocessingInk">
                    <w14:contentPart bwMode="auto" r:id="rId2709">
                      <w14:nvContentPartPr>
                        <w14:cNvContentPartPr/>
                      </w14:nvContentPartPr>
                      <w14:xfrm>
                        <a:off x="0" y="0"/>
                        <a:ext cx="20365" cy="20365"/>
                      </w14:xfrm>
                    </w14:contentPart>
                  </a:graphicData>
                </a:graphic>
              </wp:anchor>
            </w:drawing>
          </mc:Choice>
          <mc:Fallback>
            <w:pict>
              <v:shape type="#_x0000_t75" id="对象 4097" o:spid="_x0000_s4097" fillcolor="#FFFFFF" stroked="t" strokeweight="1.0pt" style="position:absolute;&#10;margin-left:136.31528pt;&#10;margin-top:0.82669294pt;&#10;width:1.6035446pt;&#10;height:1.6035435pt;&#10;z-index:1604;&#10;mso-position-horizontal:absolute;&#10;mso-position-horizontal-relative:char;&#10;mso-position-vertical:absolute;&#10;mso-position-vertical-relative:line;&#10;mso-wrap-distance-left:6.7498426pt;&#10;mso-wrap-distance-right:6.7498426pt;">
                <v:stroke color="#000000"/>
                <v:imagedata r:id="rId2710"/>
                <o:lock selection="t"/>
              </v:shape>
            </w:pict>
          </mc:Fallback>
        </mc:AlternateContent>
      </w:r>
      <w:r>
        <w:rPr>
          <w:color w:val="FF0000"/>
        </w:rPr>
        <mc:AlternateContent>
          <mc:Choice Requires="wps">
            <w:drawing>
              <wp:anchor distT="0" distB="0" distL="85723" distR="85723" simplePos="0" relativeHeight="1605" behindDoc="0" locked="0" layoutInCell="1" hidden="0" allowOverlap="1">
                <wp:simplePos x="0" y="0"/>
                <wp:positionH relativeFrom="character">
                  <wp:posOffset>1674246</wp:posOffset>
                </wp:positionH>
                <wp:positionV relativeFrom="line">
                  <wp:posOffset>1699</wp:posOffset>
                </wp:positionV>
                <wp:extent cx="100339" cy="47855"/>
                <wp:effectExtent l="0" t="0" r="0" b="0"/>
                <wp:wrapNone/>
                <wp:docPr id="4099" name="对象 4099"/>
                <wp:cNvGraphicFramePr>
                  <a:graphicFrameLocks noChangeAspect="0" noSelect="1"/>
                </wp:cNvGraphicFramePr>
                <a:graphic>
                  <a:graphicData uri="http://schemas.microsoft.com/office/word/2010/wordprocessingInk">
                    <w14:contentPart bwMode="auto" r:id="rId2711">
                      <w14:nvContentPartPr>
                        <w14:cNvContentPartPr/>
                      </w14:nvContentPartPr>
                      <w14:xfrm>
                        <a:off x="0" y="0"/>
                        <a:ext cx="100339" cy="47855"/>
                      </w14:xfrm>
                    </w14:contentPart>
                  </a:graphicData>
                </a:graphic>
              </wp:anchor>
            </w:drawing>
          </mc:Choice>
          <mc:Fallback>
            <w:pict>
              <v:shape type="#_x0000_t75" id="对象 4100" o:spid="_x0000_s4100" fillcolor="#FFFFFF" stroked="t" strokeweight="1.0pt" style="position:absolute;&#10;margin-left:131.8304pt;&#10;margin-top:0.13377953pt;&#10;width:7.900709pt;&#10;height:3.76811pt;&#10;z-index:1605;&#10;mso-position-horizontal:absolute;&#10;mso-position-horizontal-relative:char;&#10;mso-position-vertical:absolute;&#10;mso-position-vertical-relative:line;&#10;mso-wrap-distance-left:6.7498426pt;&#10;mso-wrap-distance-right:6.7498426pt;">
                <v:stroke color="#000000"/>
                <v:imagedata r:id="rId2712"/>
                <o:lock selection="t"/>
              </v:shape>
            </w:pict>
          </mc:Fallback>
        </mc:AlternateContent>
      </w:r>
      <w:r>
        <w:rPr>
          <w:color w:val="FF0000"/>
        </w:rPr>
        <mc:AlternateContent>
          <mc:Choice Requires="wps">
            <w:drawing>
              <wp:anchor distT="0" distB="0" distL="85723" distR="85723" simplePos="0" relativeHeight="1606" behindDoc="0" locked="0" layoutInCell="1" hidden="0" allowOverlap="1">
                <wp:simplePos x="0" y="0"/>
                <wp:positionH relativeFrom="character">
                  <wp:posOffset>1810097</wp:posOffset>
                </wp:positionH>
                <wp:positionV relativeFrom="line">
                  <wp:posOffset>-9034</wp:posOffset>
                </wp:positionV>
                <wp:extent cx="102627" cy="45161"/>
                <wp:effectExtent l="0" t="0" r="0" b="0"/>
                <wp:wrapNone/>
                <wp:docPr id="4102" name="对象 4102"/>
                <wp:cNvGraphicFramePr>
                  <a:graphicFrameLocks noChangeAspect="0" noSelect="1"/>
                </wp:cNvGraphicFramePr>
                <a:graphic>
                  <a:graphicData uri="http://schemas.microsoft.com/office/word/2010/wordprocessingInk">
                    <w14:contentPart bwMode="auto" r:id="rId2713">
                      <w14:nvContentPartPr>
                        <w14:cNvContentPartPr/>
                      </w14:nvContentPartPr>
                      <w14:xfrm>
                        <a:off x="0" y="0"/>
                        <a:ext cx="102627" cy="45161"/>
                      </w14:xfrm>
                    </w14:contentPart>
                  </a:graphicData>
                </a:graphic>
              </wp:anchor>
            </w:drawing>
          </mc:Choice>
          <mc:Fallback>
            <w:pict>
              <v:shape type="#_x0000_t75" id="对象 4103" o:spid="_x0000_s4103" fillcolor="#FFFFFF" stroked="t" strokeweight="1.0pt" style="position:absolute;&#10;margin-left:142.52733pt;&#10;margin-top:-0.7113386pt;&#10;width:8.080871pt;&#10;height:3.5559843pt;&#10;z-index:1606;&#10;mso-position-horizontal:absolute;&#10;mso-position-horizontal-relative:char;&#10;mso-position-vertical:absolute;&#10;mso-position-vertical-relative:line;&#10;mso-wrap-distance-left:6.7498426pt;&#10;mso-wrap-distance-right:6.7498426pt;">
                <v:stroke color="#000000"/>
                <v:imagedata r:id="rId2714"/>
                <o:lock selection="t"/>
              </v:shape>
            </w:pict>
          </mc:Fallback>
        </mc:AlternateContent>
      </w:r>
      <w:r>
        <w:rPr>
          <w:color w:val="FF0000"/>
        </w:rPr>
        <mc:AlternateContent>
          <mc:Choice Requires="wps">
            <w:drawing>
              <wp:anchor distT="0" distB="0" distL="85723" distR="85723" simplePos="0" relativeHeight="1607" behindDoc="0" locked="0" layoutInCell="1" hidden="0" allowOverlap="1">
                <wp:simplePos x="0" y="0"/>
                <wp:positionH relativeFrom="character">
                  <wp:posOffset>1840499</wp:posOffset>
                </wp:positionH>
                <wp:positionV relativeFrom="line">
                  <wp:posOffset>-20474</wp:posOffset>
                </wp:positionV>
                <wp:extent cx="23161" cy="15356"/>
                <wp:effectExtent l="0" t="0" r="0" b="0"/>
                <wp:wrapNone/>
                <wp:docPr id="4105" name="对象 4105"/>
                <wp:cNvGraphicFramePr>
                  <a:graphicFrameLocks noChangeAspect="0" noSelect="1"/>
                </wp:cNvGraphicFramePr>
                <a:graphic>
                  <a:graphicData uri="http://schemas.microsoft.com/office/word/2010/wordprocessingInk">
                    <w14:contentPart bwMode="auto" r:id="rId2715">
                      <w14:nvContentPartPr>
                        <w14:cNvContentPartPr/>
                      </w14:nvContentPartPr>
                      <w14:xfrm>
                        <a:off x="0" y="0"/>
                        <a:ext cx="23161" cy="15356"/>
                      </w14:xfrm>
                    </w14:contentPart>
                  </a:graphicData>
                </a:graphic>
              </wp:anchor>
            </w:drawing>
          </mc:Choice>
          <mc:Fallback>
            <w:pict>
              <v:shape type="#_x0000_t75" id="对象 4106" o:spid="_x0000_s4106" fillcolor="#FFFFFF" stroked="t" strokeweight="1.0pt" style="position:absolute;&#10;margin-left:144.92119pt;&#10;margin-top:-1.612126pt;&#10;width:1.8237027pt;&#10;height:1.2091339pt;&#10;z-index:1607;&#10;mso-position-horizontal:absolute;&#10;mso-position-horizontal-relative:char;&#10;mso-position-vertical:absolute;&#10;mso-position-vertical-relative:line;&#10;mso-wrap-distance-left:6.7498426pt;&#10;mso-wrap-distance-right:6.7498426pt;">
                <v:stroke color="#000000"/>
                <v:imagedata r:id="rId2716"/>
                <o:lock selection="t"/>
              </v:shape>
            </w:pict>
          </mc:Fallback>
        </mc:AlternateContent>
      </w:r>
      <w:r>
        <w:rPr>
          <w:color w:val="FF0000"/>
        </w:rPr>
        <mc:AlternateContent>
          <mc:Choice Requires="wps">
            <w:drawing>
              <wp:anchor distT="0" distB="0" distL="85723" distR="85723" simplePos="0" relativeHeight="1608" behindDoc="0" locked="0" layoutInCell="1" hidden="0" allowOverlap="1">
                <wp:simplePos x="0" y="0"/>
                <wp:positionH relativeFrom="character">
                  <wp:posOffset>1731395</wp:posOffset>
                </wp:positionH>
                <wp:positionV relativeFrom="line">
                  <wp:posOffset>-25451</wp:posOffset>
                </wp:positionV>
                <wp:extent cx="21444" cy="17468"/>
                <wp:effectExtent l="0" t="0" r="0" b="0"/>
                <wp:wrapNone/>
                <wp:docPr id="4108" name="对象 4108"/>
                <wp:cNvGraphicFramePr>
                  <a:graphicFrameLocks noChangeAspect="0" noSelect="1"/>
                </wp:cNvGraphicFramePr>
                <a:graphic>
                  <a:graphicData uri="http://schemas.microsoft.com/office/word/2010/wordprocessingInk">
                    <w14:contentPart bwMode="auto" r:id="rId2717">
                      <w14:nvContentPartPr>
                        <w14:cNvContentPartPr/>
                      </w14:nvContentPartPr>
                      <w14:xfrm>
                        <a:off x="0" y="0"/>
                        <a:ext cx="21444" cy="17468"/>
                      </w14:xfrm>
                    </w14:contentPart>
                  </a:graphicData>
                </a:graphic>
              </wp:anchor>
            </w:drawing>
          </mc:Choice>
          <mc:Fallback>
            <w:pict>
              <v:shape type="#_x0000_t75" id="对象 4109" o:spid="_x0000_s4109" fillcolor="#FFFFFF" stroked="t" strokeweight="1.0pt" style="position:absolute;&#10;margin-left:136.33032pt;&#10;margin-top:-2.0040157pt;&#10;width:1.6885042pt;&#10;height:1.3754331pt;&#10;z-index:1608;&#10;mso-position-horizontal:absolute;&#10;mso-position-horizontal-relative:char;&#10;mso-position-vertical:absolute;&#10;mso-position-vertical-relative:line;&#10;mso-wrap-distance-left:6.7498426pt;&#10;mso-wrap-distance-right:6.7498426pt;">
                <v:stroke color="#000000"/>
                <v:imagedata r:id="rId2718"/>
                <o:lock selection="t"/>
              </v:shape>
            </w:pict>
          </mc:Fallback>
        </mc:AlternateContent>
      </w:r>
      <w:r>
        <w:rPr>
          <w:color w:val="FF0000"/>
        </w:rPr>
        <mc:AlternateContent>
          <mc:Choice Requires="wps">
            <w:drawing>
              <wp:anchor distT="0" distB="0" distL="85723" distR="85723" simplePos="0" relativeHeight="1609" behindDoc="0" locked="0" layoutInCell="1" hidden="0" allowOverlap="1">
                <wp:simplePos x="0" y="0"/>
                <wp:positionH relativeFrom="character">
                  <wp:posOffset>1198774</wp:posOffset>
                </wp:positionH>
                <wp:positionV relativeFrom="line">
                  <wp:posOffset>124777</wp:posOffset>
                </wp:positionV>
                <wp:extent cx="89156" cy="49589"/>
                <wp:effectExtent l="0" t="0" r="0" b="0"/>
                <wp:wrapNone/>
                <wp:docPr id="4111" name="对象 4111"/>
                <wp:cNvGraphicFramePr>
                  <a:graphicFrameLocks noChangeAspect="0" noSelect="1"/>
                </wp:cNvGraphicFramePr>
                <a:graphic>
                  <a:graphicData uri="http://schemas.microsoft.com/office/word/2010/wordprocessingInk">
                    <w14:contentPart bwMode="auto" r:id="rId2719">
                      <w14:nvContentPartPr>
                        <w14:cNvContentPartPr/>
                      </w14:nvContentPartPr>
                      <w14:xfrm>
                        <a:off x="0" y="0"/>
                        <a:ext cx="89156" cy="49589"/>
                      </w14:xfrm>
                    </w14:contentPart>
                  </a:graphicData>
                </a:graphic>
              </wp:anchor>
            </w:drawing>
          </mc:Choice>
          <mc:Fallback>
            <w:pict>
              <v:shape type="#_x0000_t75" id="对象 4112" o:spid="_x0000_s4112" fillcolor="#FFFFFF" stroked="t" strokeweight="1.0pt" style="position:absolute;&#10;margin-left:94.391655pt;&#10;margin-top:9.824961pt;&#10;width:7.0201626pt;&#10;height:3.9046462pt;&#10;z-index:1609;&#10;mso-position-horizontal:absolute;&#10;mso-position-horizontal-relative:char;&#10;mso-position-vertical:absolute;&#10;mso-position-vertical-relative:line;&#10;mso-wrap-distance-left:6.7498426pt;&#10;mso-wrap-distance-right:6.7498426pt;">
                <v:stroke color="#000000"/>
                <v:imagedata r:id="rId2720"/>
                <o:lock selection="t"/>
              </v:shape>
            </w:pict>
          </mc:Fallback>
        </mc:AlternateContent>
      </w:r>
      <w:r>
        <w:rPr>
          <w:color w:val="FF0000"/>
        </w:rPr>
        <mc:AlternateContent>
          <mc:Choice Requires="wps">
            <w:drawing>
              <wp:anchor distT="0" distB="0" distL="85723" distR="85723" simplePos="0" relativeHeight="1610" behindDoc="0" locked="0" layoutInCell="1" hidden="0" allowOverlap="1">
                <wp:simplePos x="0" y="0"/>
                <wp:positionH relativeFrom="character">
                  <wp:posOffset>1014818</wp:posOffset>
                </wp:positionH>
                <wp:positionV relativeFrom="line">
                  <wp:posOffset>104399</wp:posOffset>
                </wp:positionV>
                <wp:extent cx="36857" cy="53762"/>
                <wp:effectExtent l="0" t="0" r="0" b="0"/>
                <wp:wrapNone/>
                <wp:docPr id="4114" name="对象 4114"/>
                <wp:cNvGraphicFramePr>
                  <a:graphicFrameLocks noChangeAspect="0" noSelect="1"/>
                </wp:cNvGraphicFramePr>
                <a:graphic>
                  <a:graphicData uri="http://schemas.microsoft.com/office/word/2010/wordprocessingInk">
                    <w14:contentPart bwMode="auto" r:id="rId2721">
                      <w14:nvContentPartPr>
                        <w14:cNvContentPartPr/>
                      </w14:nvContentPartPr>
                      <w14:xfrm>
                        <a:off x="0" y="0"/>
                        <a:ext cx="36857" cy="53762"/>
                      </w14:xfrm>
                    </w14:contentPart>
                  </a:graphicData>
                </a:graphic>
              </wp:anchor>
            </w:drawing>
          </mc:Choice>
          <mc:Fallback>
            <w:pict>
              <v:shape type="#_x0000_t75" id="对象 4115" o:spid="_x0000_s4115" fillcolor="#FFFFFF" stroked="t" strokeweight="1.0pt" style="position:absolute;&#10;margin-left:79.90693pt;&#10;margin-top:8.220394pt;&#10;width:2.902126pt;&#10;height:4.2332287pt;&#10;z-index:1610;&#10;mso-position-horizontal:absolute;&#10;mso-position-horizontal-relative:char;&#10;mso-position-vertical:absolute;&#10;mso-position-vertical-relative:line;&#10;mso-wrap-distance-left:6.7498426pt;&#10;mso-wrap-distance-right:6.7498426pt;">
                <v:stroke color="#000000"/>
                <v:imagedata r:id="rId2722"/>
                <o:lock selection="t"/>
              </v:shape>
            </w:pict>
          </mc:Fallback>
        </mc:AlternateContent>
      </w:r>
      <w:r>
        <w:rPr>
          <w:color w:val="FF0000"/>
        </w:rPr>
        <mc:AlternateContent>
          <mc:Choice Requires="wps">
            <w:drawing>
              <wp:anchor distT="0" distB="0" distL="85723" distR="85723" simplePos="0" relativeHeight="1611" behindDoc="0" locked="0" layoutInCell="1" hidden="0" allowOverlap="1">
                <wp:simplePos x="0" y="0"/>
                <wp:positionH relativeFrom="character">
                  <wp:posOffset>1046184</wp:posOffset>
                </wp:positionH>
                <wp:positionV relativeFrom="line">
                  <wp:posOffset>100872</wp:posOffset>
                </wp:positionV>
                <wp:extent cx="50029" cy="15408"/>
                <wp:effectExtent l="0" t="0" r="0" b="0"/>
                <wp:wrapNone/>
                <wp:docPr id="4117" name="对象 4117"/>
                <wp:cNvGraphicFramePr>
                  <a:graphicFrameLocks noChangeAspect="0" noSelect="1"/>
                </wp:cNvGraphicFramePr>
                <a:graphic>
                  <a:graphicData uri="http://schemas.microsoft.com/office/word/2010/wordprocessingInk">
                    <w14:contentPart bwMode="auto" r:id="rId2723">
                      <w14:nvContentPartPr>
                        <w14:cNvContentPartPr/>
                      </w14:nvContentPartPr>
                      <w14:xfrm>
                        <a:off x="0" y="0"/>
                        <a:ext cx="50029" cy="15408"/>
                      </w14:xfrm>
                    </w14:contentPart>
                  </a:graphicData>
                </a:graphic>
              </wp:anchor>
            </w:drawing>
          </mc:Choice>
          <mc:Fallback>
            <w:pict>
              <v:shape type="#_x0000_t75" id="对象 4118" o:spid="_x0000_s4118" fillcolor="#FFFFFF" stroked="t" strokeweight="1.0pt" style="position:absolute;&#10;margin-left:82.37669pt;&#10;margin-top:7.9426765pt;&#10;width:3.9392939pt;&#10;height:1.2132283pt;&#10;z-index:1611;&#10;mso-position-horizontal:absolute;&#10;mso-position-horizontal-relative:char;&#10;mso-position-vertical:absolute;&#10;mso-position-vertical-relative:line;&#10;mso-wrap-distance-left:6.7498426pt;&#10;mso-wrap-distance-right:6.7498426pt;">
                <v:stroke color="#000000"/>
                <v:imagedata r:id="rId2724"/>
                <o:lock selection="t"/>
              </v:shape>
            </w:pict>
          </mc:Fallback>
        </mc:AlternateContent>
      </w:r>
      <w:r>
        <w:rPr>
          <w:color w:val="FF0000"/>
        </w:rPr>
        <mc:AlternateContent>
          <mc:Choice Requires="wps">
            <w:drawing>
              <wp:anchor distT="0" distB="0" distL="85723" distR="85723" simplePos="0" relativeHeight="1612" behindDoc="0" locked="0" layoutInCell="1" hidden="0" allowOverlap="1">
                <wp:simplePos x="0" y="0"/>
                <wp:positionH relativeFrom="character">
                  <wp:posOffset>154017</wp:posOffset>
                </wp:positionH>
                <wp:positionV relativeFrom="line">
                  <wp:posOffset>75340</wp:posOffset>
                </wp:positionV>
                <wp:extent cx="99130" cy="109792"/>
                <wp:effectExtent l="0" t="0" r="0" b="0"/>
                <wp:wrapNone/>
                <wp:docPr id="4120" name="对象 4120"/>
                <wp:cNvGraphicFramePr>
                  <a:graphicFrameLocks noChangeAspect="0" noSelect="1"/>
                </wp:cNvGraphicFramePr>
                <a:graphic>
                  <a:graphicData uri="http://schemas.microsoft.com/office/word/2010/wordprocessingInk">
                    <w14:contentPart bwMode="auto" r:id="rId2725">
                      <w14:nvContentPartPr>
                        <w14:cNvContentPartPr/>
                      </w14:nvContentPartPr>
                      <w14:xfrm>
                        <a:off x="0" y="0"/>
                        <a:ext cx="99130" cy="109792"/>
                      </w14:xfrm>
                    </w14:contentPart>
                  </a:graphicData>
                </a:graphic>
              </wp:anchor>
            </w:drawing>
          </mc:Choice>
          <mc:Fallback>
            <w:pict>
              <v:shape type="#_x0000_t75" id="对象 4121" o:spid="_x0000_s4121" fillcolor="#FFFFFF" stroked="t" strokeweight="1.0pt" style="position:absolute;&#10;margin-left:12.127322pt;&#10;margin-top:5.9322834pt;&#10;width:7.805513pt;&#10;height:8.645117pt;&#10;z-index:1612;&#10;mso-position-horizontal:absolute;&#10;mso-position-horizontal-relative:char;&#10;mso-position-vertical:absolute;&#10;mso-position-vertical-relative:line;&#10;mso-wrap-distance-left:6.7498426pt;&#10;mso-wrap-distance-right:6.7498426pt;">
                <v:stroke color="#000000"/>
                <v:imagedata r:id="rId2726"/>
                <o:lock selection="t"/>
              </v:shape>
            </w:pict>
          </mc:Fallback>
        </mc:AlternateContent>
      </w:r>
      <w:r>
        <w:rPr>
          <w:color w:val="FF0000"/>
        </w:rPr>
        <mc:AlternateContent>
          <mc:Choice Requires="wps">
            <w:drawing>
              <wp:anchor distT="0" distB="0" distL="85723" distR="85723" simplePos="0" relativeHeight="1613" behindDoc="0" locked="0" layoutInCell="1" hidden="0" allowOverlap="1">
                <wp:simplePos x="0" y="0"/>
                <wp:positionH relativeFrom="character">
                  <wp:posOffset>176233</wp:posOffset>
                </wp:positionH>
                <wp:positionV relativeFrom="line">
                  <wp:posOffset>45715</wp:posOffset>
                </wp:positionV>
                <wp:extent cx="32720" cy="53253"/>
                <wp:effectExtent l="0" t="0" r="0" b="0"/>
                <wp:wrapNone/>
                <wp:docPr id="4123" name="对象 4123"/>
                <wp:cNvGraphicFramePr>
                  <a:graphicFrameLocks noChangeAspect="0" noSelect="1"/>
                </wp:cNvGraphicFramePr>
                <a:graphic>
                  <a:graphicData uri="http://schemas.microsoft.com/office/word/2010/wordprocessingInk">
                    <w14:contentPart bwMode="auto" r:id="rId2727">
                      <w14:nvContentPartPr>
                        <w14:cNvContentPartPr/>
                      </w14:nvContentPartPr>
                      <w14:xfrm>
                        <a:off x="0" y="0"/>
                        <a:ext cx="32720" cy="53253"/>
                      </w14:xfrm>
                    </w14:contentPart>
                  </a:graphicData>
                </a:graphic>
              </wp:anchor>
            </w:drawing>
          </mc:Choice>
          <mc:Fallback>
            <w:pict>
              <v:shape type="#_x0000_t75" id="对象 4124" o:spid="_x0000_s4124" fillcolor="#FFFFFF" stroked="t" strokeweight="1.0pt" style="position:absolute;&#10;margin-left:13.876614pt;&#10;margin-top:3.5996063pt;&#10;width:2.5764563pt;&#10;height:4.1932282pt;&#10;z-index:1613;&#10;mso-position-horizontal:absolute;&#10;mso-position-horizontal-relative:char;&#10;mso-position-vertical:absolute;&#10;mso-position-vertical-relative:line;&#10;mso-wrap-distance-left:6.7498426pt;&#10;mso-wrap-distance-right:6.7498426pt;">
                <v:stroke color="#000000"/>
                <v:imagedata r:id="rId2728"/>
                <o:lock selection="t"/>
              </v:shape>
            </w:pict>
          </mc:Fallback>
        </mc:AlternateContent>
      </w:r>
      <w:r>
        <w:rPr>
          <w:color w:val="FF0000"/>
        </w:rPr>
        <mc:AlternateContent>
          <mc:Choice Requires="wps">
            <w:drawing>
              <wp:anchor distT="0" distB="0" distL="85723" distR="85723" simplePos="0" relativeHeight="1614" behindDoc="0" locked="0" layoutInCell="1" hidden="0" allowOverlap="1">
                <wp:simplePos x="0" y="0"/>
                <wp:positionH relativeFrom="character">
                  <wp:posOffset>1102527</wp:posOffset>
                </wp:positionH>
                <wp:positionV relativeFrom="line">
                  <wp:posOffset>44933</wp:posOffset>
                </wp:positionV>
                <wp:extent cx="51368" cy="80438"/>
                <wp:effectExtent l="0" t="0" r="0" b="0"/>
                <wp:wrapNone/>
                <wp:docPr id="4126" name="对象 4126"/>
                <wp:cNvGraphicFramePr>
                  <a:graphicFrameLocks noChangeAspect="0" noSelect="1"/>
                </wp:cNvGraphicFramePr>
                <a:graphic>
                  <a:graphicData uri="http://schemas.microsoft.com/office/word/2010/wordprocessingInk">
                    <w14:contentPart bwMode="auto" r:id="rId2729">
                      <w14:nvContentPartPr>
                        <w14:cNvContentPartPr/>
                      </w14:nvContentPartPr>
                      <w14:xfrm>
                        <a:off x="0" y="0"/>
                        <a:ext cx="51368" cy="80438"/>
                      </w14:xfrm>
                    </w14:contentPart>
                  </a:graphicData>
                </a:graphic>
              </wp:anchor>
            </w:drawing>
          </mc:Choice>
          <mc:Fallback>
            <w:pict>
              <v:shape type="#_x0000_t75" id="对象 4127" o:spid="_x0000_s4127" fillcolor="#FFFFFF" stroked="t" strokeweight="1.0pt" style="position:absolute;&#10;margin-left:86.81315pt;&#10;margin-top:3.5380316pt;&#10;width:4.044727pt;&#10;height:6.3337007pt;&#10;z-index:1614;&#10;mso-position-horizontal:absolute;&#10;mso-position-horizontal-relative:char;&#10;mso-position-vertical:absolute;&#10;mso-position-vertical-relative:line;&#10;mso-wrap-distance-left:6.7498426pt;&#10;mso-wrap-distance-right:6.7498426pt;">
                <v:stroke color="#000000"/>
                <v:imagedata r:id="rId2730"/>
                <o:lock selection="t"/>
              </v:shape>
            </w:pict>
          </mc:Fallback>
        </mc:AlternateContent>
      </w:r>
      <w:r>
        <w:rPr>
          <w:color w:val="FF0000"/>
        </w:rPr>
        <mc:AlternateContent>
          <mc:Choice Requires="wps">
            <w:drawing>
              <wp:anchor distT="0" distB="0" distL="85723" distR="85723" simplePos="0" relativeHeight="1615" behindDoc="0" locked="0" layoutInCell="1" hidden="0" allowOverlap="1">
                <wp:simplePos x="0" y="0"/>
                <wp:positionH relativeFrom="character">
                  <wp:posOffset>922329</wp:posOffset>
                </wp:positionH>
                <wp:positionV relativeFrom="line">
                  <wp:posOffset>40868</wp:posOffset>
                </wp:positionV>
                <wp:extent cx="69292" cy="60754"/>
                <wp:effectExtent l="0" t="0" r="0" b="0"/>
                <wp:wrapNone/>
                <wp:docPr id="4129" name="对象 4129"/>
                <wp:cNvGraphicFramePr>
                  <a:graphicFrameLocks noChangeAspect="0" noSelect="1"/>
                </wp:cNvGraphicFramePr>
                <a:graphic>
                  <a:graphicData uri="http://schemas.microsoft.com/office/word/2010/wordprocessingInk">
                    <w14:contentPart bwMode="auto" r:id="rId2731">
                      <w14:nvContentPartPr>
                        <w14:cNvContentPartPr/>
                      </w14:nvContentPartPr>
                      <w14:xfrm>
                        <a:off x="0" y="0"/>
                        <a:ext cx="69292" cy="60754"/>
                      </w14:xfrm>
                    </w14:contentPart>
                  </a:graphicData>
                </a:graphic>
              </wp:anchor>
            </w:drawing>
          </mc:Choice>
          <mc:Fallback>
            <w:pict>
              <v:shape type="#_x0000_t75" id="对象 4130" o:spid="_x0000_s4130" fillcolor="#FFFFFF" stroked="t" strokeweight="1.0pt" style="position:absolute;&#10;margin-left:72.62433pt;&#10;margin-top:3.2179527pt;&#10;width:5.456065pt;&#10;height:4.7837796pt;&#10;z-index:1615;&#10;mso-position-horizontal:absolute;&#10;mso-position-horizontal-relative:char;&#10;mso-position-vertical:absolute;&#10;mso-position-vertical-relative:line;&#10;mso-wrap-distance-left:6.7498426pt;&#10;mso-wrap-distance-right:6.7498426pt;">
                <v:stroke color="#000000"/>
                <v:imagedata r:id="rId2732"/>
                <o:lock selection="t"/>
              </v:shape>
            </w:pict>
          </mc:Fallback>
        </mc:AlternateContent>
      </w:r>
      <w:r>
        <w:rPr>
          <w:color w:val="FF0000"/>
        </w:rPr>
        <mc:AlternateContent>
          <mc:Choice Requires="wps">
            <w:drawing>
              <wp:anchor distT="0" distB="0" distL="85723" distR="85723" simplePos="0" relativeHeight="1616" behindDoc="0" locked="0" layoutInCell="1" hidden="0" allowOverlap="1">
                <wp:simplePos x="0" y="0"/>
                <wp:positionH relativeFrom="character">
                  <wp:posOffset>1172358</wp:posOffset>
                </wp:positionH>
                <wp:positionV relativeFrom="line">
                  <wp:posOffset>33967</wp:posOffset>
                </wp:positionV>
                <wp:extent cx="96497" cy="135292"/>
                <wp:effectExtent l="0" t="0" r="0" b="0"/>
                <wp:wrapNone/>
                <wp:docPr id="4132" name="对象 4132"/>
                <wp:cNvGraphicFramePr>
                  <a:graphicFrameLocks noChangeAspect="0" noSelect="1"/>
                </wp:cNvGraphicFramePr>
                <a:graphic>
                  <a:graphicData uri="http://schemas.microsoft.com/office/word/2010/wordprocessingInk">
                    <w14:contentPart bwMode="auto" r:id="rId2733">
                      <w14:nvContentPartPr>
                        <w14:cNvContentPartPr/>
                      </w14:nvContentPartPr>
                      <w14:xfrm>
                        <a:off x="0" y="0"/>
                        <a:ext cx="96497" cy="135292"/>
                      </w14:xfrm>
                    </w14:contentPart>
                  </a:graphicData>
                </a:graphic>
              </wp:anchor>
            </w:drawing>
          </mc:Choice>
          <mc:Fallback>
            <w:pict>
              <v:shape type="#_x0000_t75" id="对象 4133" o:spid="_x0000_s4133" fillcolor="#FFFFFF" stroked="t" strokeweight="1.0pt" style="position:absolute;&#10;margin-left:92.31165pt;&#10;margin-top:2.674567pt;&#10;width:7.598189pt;&#10;height:10.652914pt;&#10;z-index:1616;&#10;mso-position-horizontal:absolute;&#10;mso-position-horizontal-relative:char;&#10;mso-position-vertical:absolute;&#10;mso-position-vertical-relative:line;&#10;mso-wrap-distance-left:6.7498426pt;&#10;mso-wrap-distance-right:6.7498426pt;">
                <v:stroke color="#000000"/>
                <v:imagedata r:id="rId2734"/>
                <o:lock selection="t"/>
              </v:shape>
            </w:pict>
          </mc:Fallback>
        </mc:AlternateContent>
      </w:r>
      <w:r>
        <w:rPr>
          <w:color w:val="FF0000"/>
        </w:rPr>
        <mc:AlternateContent>
          <mc:Choice Requires="wps">
            <w:drawing>
              <wp:anchor distT="0" distB="0" distL="85723" distR="85723" simplePos="0" relativeHeight="1617" behindDoc="0" locked="0" layoutInCell="1" hidden="0" allowOverlap="1">
                <wp:simplePos x="0" y="0"/>
                <wp:positionH relativeFrom="character">
                  <wp:posOffset>352120</wp:posOffset>
                </wp:positionH>
                <wp:positionV relativeFrom="line">
                  <wp:posOffset>24348</wp:posOffset>
                </wp:positionV>
                <wp:extent cx="60996" cy="35789"/>
                <wp:effectExtent l="0" t="0" r="0" b="0"/>
                <wp:wrapNone/>
                <wp:docPr id="4135" name="对象 4135"/>
                <wp:cNvGraphicFramePr>
                  <a:graphicFrameLocks noChangeAspect="0" noSelect="1"/>
                </wp:cNvGraphicFramePr>
                <a:graphic>
                  <a:graphicData uri="http://schemas.microsoft.com/office/word/2010/wordprocessingInk">
                    <w14:contentPart bwMode="auto" r:id="rId2735">
                      <w14:nvContentPartPr>
                        <w14:cNvContentPartPr/>
                      </w14:nvContentPartPr>
                      <w14:xfrm>
                        <a:off x="0" y="0"/>
                        <a:ext cx="60996" cy="35789"/>
                      </w14:xfrm>
                    </w14:contentPart>
                  </a:graphicData>
                </a:graphic>
              </wp:anchor>
            </w:drawing>
          </mc:Choice>
          <mc:Fallback>
            <w:pict>
              <v:shape type="#_x0000_t75" id="对象 4136" o:spid="_x0000_s4136" fillcolor="#FFFFFF" stroked="t" strokeweight="1.0pt" style="position:absolute;&#10;margin-left:27.725986pt;&#10;margin-top:1.9171654pt;&#10;width:4.802835pt;&#10;height:2.8180315pt;&#10;z-index:1617;&#10;mso-position-horizontal:absolute;&#10;mso-position-horizontal-relative:char;&#10;mso-position-vertical:absolute;&#10;mso-position-vertical-relative:line;&#10;mso-wrap-distance-left:6.7498426pt;&#10;mso-wrap-distance-right:6.7498426pt;">
                <v:stroke color="#000000"/>
                <v:imagedata r:id="rId2736"/>
                <o:lock selection="t"/>
              </v:shape>
            </w:pict>
          </mc:Fallback>
        </mc:AlternateContent>
      </w:r>
      <w:r>
        <w:rPr>
          <w:color w:val="FF0000"/>
        </w:rPr>
        <mc:AlternateContent>
          <mc:Choice Requires="wps">
            <w:drawing>
              <wp:anchor distT="0" distB="0" distL="85723" distR="85723" simplePos="0" relativeHeight="1618" behindDoc="0" locked="0" layoutInCell="1" hidden="0" allowOverlap="1">
                <wp:simplePos x="0" y="0"/>
                <wp:positionH relativeFrom="character">
                  <wp:posOffset>1151572</wp:posOffset>
                </wp:positionH>
                <wp:positionV relativeFrom="line">
                  <wp:posOffset>24348</wp:posOffset>
                </wp:positionV>
                <wp:extent cx="45756" cy="160960"/>
                <wp:effectExtent l="0" t="0" r="0" b="0"/>
                <wp:wrapNone/>
                <wp:docPr id="4138" name="对象 4138"/>
                <wp:cNvGraphicFramePr>
                  <a:graphicFrameLocks noChangeAspect="0" noSelect="1"/>
                </wp:cNvGraphicFramePr>
                <a:graphic>
                  <a:graphicData uri="http://schemas.microsoft.com/office/word/2010/wordprocessingInk">
                    <w14:contentPart bwMode="auto" r:id="rId2737">
                      <w14:nvContentPartPr>
                        <w14:cNvContentPartPr/>
                      </w14:nvContentPartPr>
                      <w14:xfrm>
                        <a:off x="0" y="0"/>
                        <a:ext cx="45756" cy="160960"/>
                      </w14:xfrm>
                    </w14:contentPart>
                  </a:graphicData>
                </a:graphic>
              </wp:anchor>
            </w:drawing>
          </mc:Choice>
          <mc:Fallback>
            <w:pict>
              <v:shape type="#_x0000_t75" id="对象 4139" o:spid="_x0000_s4139" fillcolor="#FFFFFF" stroked="t" strokeweight="1.0pt" style="position:absolute;&#10;margin-left:90.67496pt;&#10;margin-top:1.9171654pt;&#10;width:3.602837pt;&#10;height:12.674016pt;&#10;z-index:1618;&#10;mso-position-horizontal:absolute;&#10;mso-position-horizontal-relative:char;&#10;mso-position-vertical:absolute;&#10;mso-position-vertical-relative:line;&#10;mso-wrap-distance-left:6.7498426pt;&#10;mso-wrap-distance-right:6.7498426pt;">
                <v:stroke color="#000000"/>
                <v:imagedata r:id="rId2738"/>
                <o:lock selection="t"/>
              </v:shape>
            </w:pict>
          </mc:Fallback>
        </mc:AlternateContent>
      </w:r>
      <w:r>
        <w:rPr>
          <w:color w:val="FF0000"/>
        </w:rPr>
        <mc:AlternateContent>
          <mc:Choice Requires="wps">
            <w:drawing>
              <wp:anchor distT="0" distB="0" distL="85723" distR="85723" simplePos="0" relativeHeight="1619" behindDoc="0" locked="0" layoutInCell="1" hidden="0" allowOverlap="1">
                <wp:simplePos x="0" y="0"/>
                <wp:positionH relativeFrom="character">
                  <wp:posOffset>1183186</wp:posOffset>
                </wp:positionH>
                <wp:positionV relativeFrom="line">
                  <wp:posOffset>24181</wp:posOffset>
                </wp:positionV>
                <wp:extent cx="82804" cy="56157"/>
                <wp:effectExtent l="0" t="0" r="0" b="0"/>
                <wp:wrapNone/>
                <wp:docPr id="4141" name="对象 4141"/>
                <wp:cNvGraphicFramePr>
                  <a:graphicFrameLocks noChangeAspect="0" noSelect="1"/>
                </wp:cNvGraphicFramePr>
                <a:graphic>
                  <a:graphicData uri="http://schemas.microsoft.com/office/word/2010/wordprocessingInk">
                    <w14:contentPart bwMode="auto" r:id="rId2739">
                      <w14:nvContentPartPr>
                        <w14:cNvContentPartPr/>
                      </w14:nvContentPartPr>
                      <w14:xfrm>
                        <a:off x="0" y="0"/>
                        <a:ext cx="82804" cy="56157"/>
                      </w14:xfrm>
                    </w14:contentPart>
                  </a:graphicData>
                </a:graphic>
              </wp:anchor>
            </w:drawing>
          </mc:Choice>
          <mc:Fallback>
            <w:pict>
              <v:shape type="#_x0000_t75" id="对象 4142" o:spid="_x0000_s4142" fillcolor="#FFFFFF" stroked="t" strokeweight="1.0pt" style="position:absolute;&#10;margin-left:93.16425pt;&#10;margin-top:1.9040158pt;&#10;width:6.520075pt;&#10;height:4.4218116pt;&#10;z-index:1619;&#10;mso-position-horizontal:absolute;&#10;mso-position-horizontal-relative:char;&#10;mso-position-vertical:absolute;&#10;mso-position-vertical-relative:line;&#10;mso-wrap-distance-left:6.7498426pt;&#10;mso-wrap-distance-right:6.7498426pt;">
                <v:stroke color="#000000"/>
                <v:imagedata r:id="rId2740"/>
                <o:lock selection="t"/>
              </v:shape>
            </w:pict>
          </mc:Fallback>
        </mc:AlternateContent>
      </w:r>
      <w:r>
        <w:rPr>
          <w:color w:val="FF0000"/>
        </w:rPr>
        <mc:AlternateContent>
          <mc:Choice Requires="wps">
            <w:drawing>
              <wp:anchor distT="0" distB="0" distL="85723" distR="85723" simplePos="0" relativeHeight="1620" behindDoc="0" locked="0" layoutInCell="1" hidden="0" allowOverlap="1">
                <wp:simplePos x="0" y="0"/>
                <wp:positionH relativeFrom="character">
                  <wp:posOffset>1048201</wp:posOffset>
                </wp:positionH>
                <wp:positionV relativeFrom="line">
                  <wp:posOffset>22228</wp:posOffset>
                </wp:positionV>
                <wp:extent cx="16531" cy="191318"/>
                <wp:effectExtent l="0" t="0" r="0" b="0"/>
                <wp:wrapNone/>
                <wp:docPr id="4144" name="对象 4144"/>
                <wp:cNvGraphicFramePr>
                  <a:graphicFrameLocks noChangeAspect="0" noSelect="1"/>
                </wp:cNvGraphicFramePr>
                <a:graphic>
                  <a:graphicData uri="http://schemas.microsoft.com/office/word/2010/wordprocessingInk">
                    <w14:contentPart bwMode="auto" r:id="rId2741">
                      <w14:nvContentPartPr>
                        <w14:cNvContentPartPr/>
                      </w14:nvContentPartPr>
                      <w14:xfrm>
                        <a:off x="0" y="0"/>
                        <a:ext cx="16531" cy="191318"/>
                      </w14:xfrm>
                    </w14:contentPart>
                  </a:graphicData>
                </a:graphic>
              </wp:anchor>
            </w:drawing>
          </mc:Choice>
          <mc:Fallback>
            <w:pict>
              <v:shape type="#_x0000_t75" id="对象 4145" o:spid="_x0000_s4145" fillcolor="#FFFFFF" stroked="t" strokeweight="1.0pt" style="position:absolute;&#10;margin-left:82.535515pt;&#10;margin-top:1.7502363pt;&#10;width:1.3016541pt;&#10;height:15.064409pt;&#10;z-index:1620;&#10;mso-position-horizontal:absolute;&#10;mso-position-horizontal-relative:char;&#10;mso-position-vertical:absolute;&#10;mso-position-vertical-relative:line;&#10;mso-wrap-distance-left:6.7498426pt;&#10;mso-wrap-distance-right:6.7498426pt;">
                <v:stroke color="#000000"/>
                <v:imagedata r:id="rId2742"/>
                <o:lock selection="t"/>
              </v:shape>
            </w:pict>
          </mc:Fallback>
        </mc:AlternateContent>
      </w:r>
      <w:r>
        <w:rPr>
          <w:color w:val="FF0000"/>
        </w:rPr>
        <mc:AlternateContent>
          <mc:Choice Requires="wps">
            <w:drawing>
              <wp:anchor distT="0" distB="0" distL="85723" distR="85723" simplePos="0" relativeHeight="1621" behindDoc="0" locked="0" layoutInCell="1" hidden="0" allowOverlap="1">
                <wp:simplePos x="0" y="0"/>
                <wp:positionH relativeFrom="character">
                  <wp:posOffset>1203219</wp:posOffset>
                </wp:positionH>
                <wp:positionV relativeFrom="line">
                  <wp:posOffset>21465</wp:posOffset>
                </wp:positionV>
                <wp:extent cx="17054" cy="84821"/>
                <wp:effectExtent l="0" t="0" r="0" b="0"/>
                <wp:wrapNone/>
                <wp:docPr id="4147" name="对象 4147"/>
                <wp:cNvGraphicFramePr>
                  <a:graphicFrameLocks noChangeAspect="0" noSelect="1"/>
                </wp:cNvGraphicFramePr>
                <a:graphic>
                  <a:graphicData uri="http://schemas.microsoft.com/office/word/2010/wordprocessingInk">
                    <w14:contentPart bwMode="auto" r:id="rId2743">
                      <w14:nvContentPartPr>
                        <w14:cNvContentPartPr/>
                      </w14:nvContentPartPr>
                      <w14:xfrm>
                        <a:off x="0" y="0"/>
                        <a:ext cx="17054" cy="84821"/>
                      </w14:xfrm>
                    </w14:contentPart>
                  </a:graphicData>
                </a:graphic>
              </wp:anchor>
            </w:drawing>
          </mc:Choice>
          <mc:Fallback>
            <w:pict>
              <v:shape type="#_x0000_t75" id="对象 4148" o:spid="_x0000_s4148" fillcolor="#FFFFFF" stroked="t" strokeweight="1.0pt" style="position:absolute;&#10;margin-left:94.74165pt;&#10;margin-top:1.6901575pt;&#10;width:1.3429093pt;&#10;height:6.678819pt;&#10;z-index:1621;&#10;mso-position-horizontal:absolute;&#10;mso-position-horizontal-relative:char;&#10;mso-position-vertical:absolute;&#10;mso-position-vertical-relative:line;&#10;mso-wrap-distance-left:6.7498426pt;&#10;mso-wrap-distance-right:6.7498426pt;">
                <v:stroke color="#000000"/>
                <v:imagedata r:id="rId2744"/>
                <o:lock selection="t"/>
              </v:shape>
            </w:pict>
          </mc:Fallback>
        </mc:AlternateContent>
      </w:r>
      <w:r>
        <w:rPr>
          <w:color w:val="FF0000"/>
        </w:rPr>
        <mc:AlternateContent>
          <mc:Choice Requires="wps">
            <w:drawing>
              <wp:anchor distT="0" distB="0" distL="85723" distR="85723" simplePos="0" relativeHeight="1622" behindDoc="0" locked="0" layoutInCell="1" hidden="0" allowOverlap="1">
                <wp:simplePos x="0" y="0"/>
                <wp:positionH relativeFrom="character">
                  <wp:posOffset>351716</wp:posOffset>
                </wp:positionH>
                <wp:positionV relativeFrom="line">
                  <wp:posOffset>15306</wp:posOffset>
                </wp:positionV>
                <wp:extent cx="66646" cy="129856"/>
                <wp:effectExtent l="0" t="0" r="0" b="0"/>
                <wp:wrapNone/>
                <wp:docPr id="4150" name="对象 4150"/>
                <wp:cNvGraphicFramePr>
                  <a:graphicFrameLocks noChangeAspect="0" noSelect="1"/>
                </wp:cNvGraphicFramePr>
                <a:graphic>
                  <a:graphicData uri="http://schemas.microsoft.com/office/word/2010/wordprocessingInk">
                    <w14:contentPart bwMode="auto" r:id="rId2745">
                      <w14:nvContentPartPr>
                        <w14:cNvContentPartPr/>
                      </w14:nvContentPartPr>
                      <w14:xfrm>
                        <a:off x="0" y="0"/>
                        <a:ext cx="66646" cy="129856"/>
                      </w14:xfrm>
                    </w14:contentPart>
                  </a:graphicData>
                </a:graphic>
              </wp:anchor>
            </w:drawing>
          </mc:Choice>
          <mc:Fallback>
            <w:pict>
              <v:shape type="#_x0000_t75" id="对象 4151" o:spid="_x0000_s4151" fillcolor="#FFFFFF" stroked="t" strokeweight="1.0pt" style="position:absolute;&#10;margin-left:27.694174pt;&#10;margin-top:1.2051969pt;&#10;width:5.247717pt;&#10;height:10.224882pt;&#10;z-index:1622;&#10;mso-position-horizontal:absolute;&#10;mso-position-horizontal-relative:char;&#10;mso-position-vertical:absolute;&#10;mso-position-vertical-relative:line;&#10;mso-wrap-distance-left:6.7498426pt;&#10;mso-wrap-distance-right:6.7498426pt;">
                <v:stroke color="#000000"/>
                <v:imagedata r:id="rId2746"/>
                <o:lock selection="t"/>
              </v:shape>
            </w:pict>
          </mc:Fallback>
        </mc:AlternateContent>
      </w:r>
      <w:r>
        <w:rPr>
          <w:color w:val="FF0000"/>
        </w:rPr>
        <mc:AlternateContent>
          <mc:Choice Requires="wps">
            <w:drawing>
              <wp:anchor distT="0" distB="0" distL="85723" distR="85723" simplePos="0" relativeHeight="1623" behindDoc="0" locked="0" layoutInCell="1" hidden="0" allowOverlap="1">
                <wp:simplePos x="0" y="0"/>
                <wp:positionH relativeFrom="character">
                  <wp:posOffset>268223</wp:posOffset>
                </wp:positionH>
                <wp:positionV relativeFrom="line">
                  <wp:posOffset>-9555</wp:posOffset>
                </wp:positionV>
                <wp:extent cx="27368" cy="20821"/>
                <wp:effectExtent l="0" t="0" r="0" b="0"/>
                <wp:wrapNone/>
                <wp:docPr id="4153" name="对象 4153"/>
                <wp:cNvGraphicFramePr>
                  <a:graphicFrameLocks noChangeAspect="0" noSelect="1"/>
                </wp:cNvGraphicFramePr>
                <a:graphic>
                  <a:graphicData uri="http://schemas.microsoft.com/office/word/2010/wordprocessingInk">
                    <w14:contentPart bwMode="auto" r:id="rId2747">
                      <w14:nvContentPartPr>
                        <w14:cNvContentPartPr/>
                      </w14:nvContentPartPr>
                      <w14:xfrm>
                        <a:off x="0" y="0"/>
                        <a:ext cx="27368" cy="20821"/>
                      </w14:xfrm>
                    </w14:contentPart>
                  </a:graphicData>
                </a:graphic>
              </wp:anchor>
            </w:drawing>
          </mc:Choice>
          <mc:Fallback>
            <w:pict>
              <v:shape type="#_x0000_t75" id="对象 4154" o:spid="_x0000_s4154" fillcolor="#FFFFFF" stroked="t" strokeweight="1.0pt" style="position:absolute;&#10;margin-left:21.11992pt;&#10;margin-top:-0.7523622pt;&#10;width:2.154961pt;&#10;height:1.6394489pt;&#10;z-index:1623;&#10;mso-position-horizontal:absolute;&#10;mso-position-horizontal-relative:char;&#10;mso-position-vertical:absolute;&#10;mso-position-vertical-relative:line;&#10;mso-wrap-distance-left:6.7498426pt;&#10;mso-wrap-distance-right:6.7498426pt;">
                <v:stroke color="#000000"/>
                <v:imagedata r:id="rId2748"/>
                <o:lock selection="t"/>
              </v:shape>
            </w:pict>
          </mc:Fallback>
        </mc:AlternateContent>
      </w:r>
      <w:r>
        <w:rPr>
          <w:color w:val="FF0000"/>
        </w:rPr>
        <mc:AlternateContent>
          <mc:Choice Requires="wps">
            <w:drawing>
              <wp:anchor distT="0" distB="0" distL="85723" distR="85723" simplePos="0" relativeHeight="1624" behindDoc="0" locked="0" layoutInCell="1" hidden="0" allowOverlap="1">
                <wp:simplePos x="0" y="0"/>
                <wp:positionH relativeFrom="character">
                  <wp:posOffset>248981</wp:posOffset>
                </wp:positionH>
                <wp:positionV relativeFrom="line">
                  <wp:posOffset>-22315</wp:posOffset>
                </wp:positionV>
                <wp:extent cx="213784" cy="223591"/>
                <wp:effectExtent l="0" t="0" r="0" b="0"/>
                <wp:wrapNone/>
                <wp:docPr id="4156" name="对象 4156"/>
                <wp:cNvGraphicFramePr>
                  <a:graphicFrameLocks noChangeAspect="0" noSelect="1"/>
                </wp:cNvGraphicFramePr>
                <a:graphic>
                  <a:graphicData uri="http://schemas.microsoft.com/office/word/2010/wordprocessingInk">
                    <w14:contentPart bwMode="auto" r:id="rId2749">
                      <w14:nvContentPartPr>
                        <w14:cNvContentPartPr/>
                      </w14:nvContentPartPr>
                      <w14:xfrm>
                        <a:off x="0" y="0"/>
                        <a:ext cx="213784" cy="223591"/>
                      </w14:xfrm>
                    </w14:contentPart>
                  </a:graphicData>
                </a:graphic>
              </wp:anchor>
            </w:drawing>
          </mc:Choice>
          <mc:Fallback>
            <w:pict>
              <v:shape type="#_x0000_t75" id="对象 4157" o:spid="_x0000_s4157" fillcolor="#FFFFFF" stroked="t" strokeweight="1.0pt" style="position:absolute;&#10;margin-left:19.604803pt;&#10;margin-top:-1.7570866pt;&#10;width:16.833385pt;&#10;height:17.60559pt;&#10;z-index:1624;&#10;mso-position-horizontal:absolute;&#10;mso-position-horizontal-relative:char;&#10;mso-position-vertical:absolute;&#10;mso-position-vertical-relative:line;&#10;mso-wrap-distance-left:6.7498426pt;&#10;mso-wrap-distance-right:6.7498426pt;">
                <v:stroke color="#000000"/>
                <v:imagedata r:id="rId2750"/>
                <o:lock selection="t"/>
              </v:shape>
            </w:pict>
          </mc:Fallback>
        </mc:AlternateContent>
      </w:r>
      <w:r>
        <w:rPr>
          <w:color w:val="FF0000"/>
        </w:rPr>
        <mc:AlternateContent>
          <mc:Choice Requires="wps">
            <w:drawing>
              <wp:anchor distT="0" distB="0" distL="85723" distR="85723" simplePos="0" relativeHeight="1625" behindDoc="0" locked="0" layoutInCell="1" hidden="0" allowOverlap="1">
                <wp:simplePos x="0" y="0"/>
                <wp:positionH relativeFrom="character">
                  <wp:posOffset>849651</wp:posOffset>
                </wp:positionH>
                <wp:positionV relativeFrom="line">
                  <wp:posOffset>-32260</wp:posOffset>
                </wp:positionV>
                <wp:extent cx="163745" cy="220020"/>
                <wp:effectExtent l="0" t="0" r="0" b="0"/>
                <wp:wrapNone/>
                <wp:docPr id="4159" name="对象 4159"/>
                <wp:cNvGraphicFramePr>
                  <a:graphicFrameLocks noChangeAspect="0" noSelect="1"/>
                </wp:cNvGraphicFramePr>
                <a:graphic>
                  <a:graphicData uri="http://schemas.microsoft.com/office/word/2010/wordprocessingInk">
                    <w14:contentPart bwMode="auto" r:id="rId2751">
                      <w14:nvContentPartPr>
                        <w14:cNvContentPartPr/>
                      </w14:nvContentPartPr>
                      <w14:xfrm>
                        <a:off x="0" y="0"/>
                        <a:ext cx="163745" cy="220020"/>
                      </w14:xfrm>
                    </w14:contentPart>
                  </a:graphicData>
                </a:graphic>
              </wp:anchor>
            </w:drawing>
          </mc:Choice>
          <mc:Fallback>
            <w:pict>
              <v:shape type="#_x0000_t75" id="对象 4160" o:spid="_x0000_s4160" fillcolor="#FFFFFF" stroked="t" strokeweight="1.0pt" style="position:absolute;&#10;margin-left:66.90166pt;&#10;margin-top:-2.5401576pt;&#10;width:12.893307pt;&#10;height:17.32441pt;&#10;z-index:1625;&#10;mso-position-horizontal:absolute;&#10;mso-position-horizontal-relative:char;&#10;mso-position-vertical:absolute;&#10;mso-position-vertical-relative:line;&#10;mso-wrap-distance-left:6.7498426pt;&#10;mso-wrap-distance-right:6.7498426pt;">
                <v:stroke color="#000000"/>
                <v:imagedata r:id="rId2752"/>
                <o:lock selection="t"/>
              </v:shape>
            </w:pict>
          </mc:Fallback>
        </mc:AlternateContent>
      </w:r>
      <w:r>
        <w:rPr>
          <w:color w:val="FF0000"/>
        </w:rPr>
        <mc:AlternateContent>
          <mc:Choice Requires="wps">
            <w:drawing>
              <wp:anchor distT="0" distB="0" distL="85723" distR="85723" simplePos="0" relativeHeight="1626" behindDoc="0" locked="0" layoutInCell="1" hidden="0" allowOverlap="1">
                <wp:simplePos x="0" y="0"/>
                <wp:positionH relativeFrom="character">
                  <wp:posOffset>923217</wp:posOffset>
                </wp:positionH>
                <wp:positionV relativeFrom="line">
                  <wp:posOffset>-36864</wp:posOffset>
                </wp:positionV>
                <wp:extent cx="183269" cy="239432"/>
                <wp:effectExtent l="0" t="0" r="0" b="0"/>
                <wp:wrapNone/>
                <wp:docPr id="4162" name="对象 4162"/>
                <wp:cNvGraphicFramePr>
                  <a:graphicFrameLocks noChangeAspect="0" noSelect="1"/>
                </wp:cNvGraphicFramePr>
                <a:graphic>
                  <a:graphicData uri="http://schemas.microsoft.com/office/word/2010/wordprocessingInk">
                    <w14:contentPart bwMode="auto" r:id="rId2753">
                      <w14:nvContentPartPr>
                        <w14:cNvContentPartPr/>
                      </w14:nvContentPartPr>
                      <w14:xfrm>
                        <a:off x="0" y="0"/>
                        <a:ext cx="183269" cy="239432"/>
                      </w14:xfrm>
                    </w14:contentPart>
                  </a:graphicData>
                </a:graphic>
              </wp:anchor>
            </w:drawing>
          </mc:Choice>
          <mc:Fallback>
            <w:pict>
              <v:shape type="#_x0000_t75" id="对象 4163" o:spid="_x0000_s4163" fillcolor="#FFFFFF" stroked="t" strokeweight="1.0pt" style="position:absolute;&#10;margin-left:72.69425pt;&#10;margin-top:-2.902677pt;&#10;width:14.430632pt;&#10;height:18.852913pt;&#10;z-index:1626;&#10;mso-position-horizontal:absolute;&#10;mso-position-horizontal-relative:char;&#10;mso-position-vertical:absolute;&#10;mso-position-vertical-relative:line;&#10;mso-wrap-distance-left:6.7498426pt;&#10;mso-wrap-distance-right:6.7498426pt;">
                <v:stroke color="#000000"/>
                <v:imagedata r:id="rId2754"/>
                <o:lock selection="t"/>
              </v:shape>
            </w:pict>
          </mc:Fallback>
        </mc:AlternateContent>
      </w:r>
      <w:r>
        <w:rPr>
          <w:color w:val="FF0000"/>
        </w:rPr>
        <mc:AlternateContent>
          <mc:Choice Requires="wps">
            <w:drawing>
              <wp:anchor distT="0" distB="0" distL="85723" distR="85723" simplePos="0" relativeHeight="1627" behindDoc="0" locked="0" layoutInCell="1" hidden="0" allowOverlap="1">
                <wp:simplePos x="0" y="0"/>
                <wp:positionH relativeFrom="character">
                  <wp:posOffset>1174697</wp:posOffset>
                </wp:positionH>
                <wp:positionV relativeFrom="line">
                  <wp:posOffset>-37608</wp:posOffset>
                </wp:positionV>
                <wp:extent cx="94123" cy="58410"/>
                <wp:effectExtent l="0" t="0" r="0" b="0"/>
                <wp:wrapNone/>
                <wp:docPr id="4165" name="对象 4165"/>
                <wp:cNvGraphicFramePr>
                  <a:graphicFrameLocks noChangeAspect="0" noSelect="1"/>
                </wp:cNvGraphicFramePr>
                <a:graphic>
                  <a:graphicData uri="http://schemas.microsoft.com/office/word/2010/wordprocessingInk">
                    <w14:contentPart bwMode="auto" r:id="rId2755">
                      <w14:nvContentPartPr>
                        <w14:cNvContentPartPr/>
                      </w14:nvContentPartPr>
                      <w14:xfrm>
                        <a:off x="0" y="0"/>
                        <a:ext cx="94123" cy="58410"/>
                      </w14:xfrm>
                    </w14:contentPart>
                  </a:graphicData>
                </a:graphic>
              </wp:anchor>
            </w:drawing>
          </mc:Choice>
          <mc:Fallback>
            <w:pict>
              <v:shape type="#_x0000_t75" id="对象 4166" o:spid="_x0000_s4166" fillcolor="#FFFFFF" stroked="t" strokeweight="1.0pt" style="position:absolute;&#10;margin-left:92.49583pt;&#10;margin-top:-2.9612598pt;&#10;width:7.4113326pt;&#10;height:4.5992126pt;&#10;z-index:1627;&#10;mso-position-horizontal:absolute;&#10;mso-position-horizontal-relative:char;&#10;mso-position-vertical:absolute;&#10;mso-position-vertical-relative:line;&#10;mso-wrap-distance-left:6.7498426pt;&#10;mso-wrap-distance-right:6.7498426pt;">
                <v:stroke color="#000000"/>
                <v:imagedata r:id="rId2756"/>
                <o:lock selection="t"/>
              </v:shape>
            </w:pict>
          </mc:Fallback>
        </mc:AlternateContent>
      </w:r>
      <w:r>
        <w:rPr>
          <w:color w:val="FF0000"/>
        </w:rPr>
        <mc:AlternateContent>
          <mc:Choice Requires="wps">
            <w:drawing>
              <wp:anchor distT="0" distB="0" distL="85723" distR="85723" simplePos="0" relativeHeight="1628" behindDoc="0" locked="0" layoutInCell="1" hidden="0" allowOverlap="1">
                <wp:simplePos x="0" y="0"/>
                <wp:positionH relativeFrom="character">
                  <wp:posOffset>855145</wp:posOffset>
                </wp:positionH>
                <wp:positionV relativeFrom="line">
                  <wp:posOffset>-38957</wp:posOffset>
                </wp:positionV>
                <wp:extent cx="63998" cy="100047"/>
                <wp:effectExtent l="0" t="0" r="0" b="0"/>
                <wp:wrapNone/>
                <wp:docPr id="4168" name="对象 4168"/>
                <wp:cNvGraphicFramePr>
                  <a:graphicFrameLocks noChangeAspect="0" noSelect="1"/>
                </wp:cNvGraphicFramePr>
                <a:graphic>
                  <a:graphicData uri="http://schemas.microsoft.com/office/word/2010/wordprocessingInk">
                    <w14:contentPart bwMode="auto" r:id="rId2757">
                      <w14:nvContentPartPr>
                        <w14:cNvContentPartPr/>
                      </w14:nvContentPartPr>
                      <w14:xfrm>
                        <a:off x="0" y="0"/>
                        <a:ext cx="63998" cy="100047"/>
                      </w14:xfrm>
                    </w14:contentPart>
                  </a:graphicData>
                </a:graphic>
              </wp:anchor>
            </w:drawing>
          </mc:Choice>
          <mc:Fallback>
            <w:pict>
              <v:shape type="#_x0000_t75" id="对象 4169" o:spid="_x0000_s4169" fillcolor="#FFFFFF" stroked="t" strokeweight="1.0pt" style="position:absolute;&#10;margin-left:67.33425pt;&#10;margin-top:-3.0674803pt;&#10;width:5.0392146pt;&#10;height:7.8777165pt;&#10;z-index:1628;&#10;mso-position-horizontal:absolute;&#10;mso-position-horizontal-relative:char;&#10;mso-position-vertical:absolute;&#10;mso-position-vertical-relative:line;&#10;mso-wrap-distance-left:6.7498426pt;&#10;mso-wrap-distance-right:6.7498426pt;">
                <v:stroke color="#000000"/>
                <v:imagedata r:id="rId2758"/>
                <o:lock selection="t"/>
              </v:shape>
            </w:pict>
          </mc:Fallback>
        </mc:AlternateContent>
      </w:r>
      <w:r>
        <w:rPr>
          <w:color w:val="FF0000"/>
        </w:rPr>
        <mc:AlternateContent>
          <mc:Choice Requires="wps">
            <w:drawing>
              <wp:anchor distT="0" distB="0" distL="85723" distR="85723" simplePos="0" relativeHeight="1629" behindDoc="0" locked="0" layoutInCell="1" hidden="0" allowOverlap="1">
                <wp:simplePos x="0" y="0"/>
                <wp:positionH relativeFrom="character">
                  <wp:posOffset>149108</wp:posOffset>
                </wp:positionH>
                <wp:positionV relativeFrom="line">
                  <wp:posOffset>-46649</wp:posOffset>
                </wp:positionV>
                <wp:extent cx="90574" cy="115162"/>
                <wp:effectExtent l="0" t="0" r="0" b="0"/>
                <wp:wrapNone/>
                <wp:docPr id="4171" name="对象 4171"/>
                <wp:cNvGraphicFramePr>
                  <a:graphicFrameLocks noChangeAspect="0" noSelect="1"/>
                </wp:cNvGraphicFramePr>
                <a:graphic>
                  <a:graphicData uri="http://schemas.microsoft.com/office/word/2010/wordprocessingInk">
                    <w14:contentPart bwMode="auto" r:id="rId2759">
                      <w14:nvContentPartPr>
                        <w14:cNvContentPartPr/>
                      </w14:nvContentPartPr>
                      <w14:xfrm>
                        <a:off x="0" y="0"/>
                        <a:ext cx="90574" cy="115162"/>
                      </w14:xfrm>
                    </w14:contentPart>
                  </a:graphicData>
                </a:graphic>
              </wp:anchor>
            </w:drawing>
          </mc:Choice>
          <mc:Fallback>
            <w:pict>
              <v:shape type="#_x0000_t75" id="对象 4172" o:spid="_x0000_s4172" fillcolor="#FFFFFF" stroked="t" strokeweight="1.0pt" style="position:absolute;&#10;margin-left:11.7407875pt;&#10;margin-top:-3.6731496pt;&#10;width:7.1318116pt;&#10;height:9.067874pt;&#10;z-index:1629;&#10;mso-position-horizontal:absolute;&#10;mso-position-horizontal-relative:char;&#10;mso-position-vertical:absolute;&#10;mso-position-vertical-relative:line;&#10;mso-wrap-distance-left:6.7498426pt;&#10;mso-wrap-distance-right:6.7498426pt;">
                <v:stroke color="#000000"/>
                <v:imagedata r:id="rId2760"/>
                <o:lock selection="t"/>
              </v:shape>
            </w:pict>
          </mc:Fallback>
        </mc:AlternateContent>
      </w:r>
    </w:p>
    <w:p>
      <w:pPr>
        <w:rPr>
          <w:rFonts w:hint="eastAsia"/>
        </w:rPr>
      </w:pPr>
    </w:p>
    <w:p>
      <w:pPr>
        <w:rPr>
          <w:rFonts w:hint="eastAsia"/>
        </w:rPr>
      </w:pPr>
      <w:r>
        <w:rPr>
          <w:rFonts w:hint="eastAsia"/>
        </w:rPr>
        <w:t>练习10:色调、饱和度、亮点的改变对图像的影响是什么</w:t>
      </w:r>
    </w:p>
    <w:p>
      <w:pPr>
        <w:rPr>
          <w:rFonts w:hint="eastAsia"/>
        </w:rPr>
      </w:pPr>
    </w:p>
    <w:p>
      <w:pPr>
        <w:rPr>
          <w:rFonts w:hint="eastAsia"/>
        </w:rPr>
      </w:pPr>
      <w:r>
        <w:rPr>
          <w:rFonts w:hint="eastAsia"/>
        </w:rPr>
        <w:t>练习1：YUV颜色空间的优势</w:t>
      </w:r>
    </w:p>
    <w:p>
      <w:pPr>
        <w:rPr>
          <w:rFonts w:hint="eastAsia"/>
        </w:rPr>
      </w:pPr>
    </w:p>
    <w:p>
      <w:pPr>
        <w:rPr>
          <w:rFonts w:hint="eastAsia"/>
        </w:rPr>
      </w:pPr>
      <w:r>
        <w:rPr>
          <w:rFonts w:hint="eastAsia"/>
        </w:rPr>
        <w:t>练习2：真彩色、 伪彩色、 假彩色的定义，应用举例，联系和区别</w:t>
      </w:r>
    </w:p>
    <w:p>
      <w:pPr>
        <w:rPr>
          <w:rFonts w:hint="eastAsia"/>
        </w:rPr>
      </w:pPr>
    </w:p>
    <w:p>
      <w:pPr>
        <w:rPr>
          <w:rFonts w:hint="eastAsia"/>
        </w:rPr>
      </w:pPr>
      <w:r>
        <w:rPr>
          <w:rFonts w:hint="eastAsia"/>
        </w:rPr>
        <w:t>练习3:真彩色处理的常见三种方法</w:t>
      </w:r>
    </w:p>
    <w:p>
      <w:pPr>
        <w:rPr>
          <w:rFonts w:hint="eastAsia"/>
        </w:rPr>
      </w:pPr>
    </w:p>
    <w:p>
      <w:pPr>
        <w:rPr>
          <w:rFonts w:hint="eastAsia"/>
        </w:rPr>
      </w:pPr>
      <w:r>
        <w:rPr>
          <w:rFonts w:hint="eastAsia"/>
        </w:rPr>
        <w:t>练习4:CIE XYZ色度图的主要问题</w:t>
      </w:r>
    </w:p>
    <w:p>
      <w:pPr>
        <w:rPr>
          <w:rFonts w:hint="eastAsia"/>
        </w:rPr>
      </w:pPr>
    </w:p>
    <w:p>
      <w:pPr>
        <w:rPr>
          <w:rFonts w:hint="eastAsia"/>
        </w:rPr>
      </w:pPr>
      <w:r>
        <w:rPr>
          <w:rFonts w:hint="eastAsia"/>
        </w:rPr>
        <w:t>练习5:均匀视觉感知的颜色空间定义，举例</w:t>
      </w:r>
    </w:p>
    <w:p>
      <w:pPr>
        <w:rPr>
          <w:rFonts w:hint="eastAsia"/>
        </w:rPr>
      </w:pPr>
    </w:p>
    <w:p>
      <w:pPr>
        <w:rPr>
          <w:rFonts w:hint="eastAsia"/>
        </w:rPr>
      </w:pPr>
      <w:r>
        <w:rPr>
          <w:rFonts w:hint="eastAsia"/>
        </w:rPr>
        <w:t>练习6:如何利用RGB颜色空间进行彩色图像分割</w:t>
      </w:r>
    </w:p>
    <w:p>
      <w:pPr>
        <w:rPr>
          <w:rFonts w:hint="eastAsia"/>
        </w:rPr>
      </w:pPr>
    </w:p>
    <w:p>
      <w:pPr>
        <w:rPr>
          <w:rFonts w:hint="eastAsia"/>
        </w:rPr>
      </w:pPr>
      <w:r>
        <w:rPr>
          <w:rFonts w:hint="eastAsia"/>
        </w:rPr>
        <w:t>练习7:如何利用HSI颜色空间进行彩色图像分割</w:t>
      </w:r>
    </w:p>
    <w:p>
      <w:pPr>
        <w:rPr>
          <w:rFonts w:hint="eastAsia"/>
        </w:rPr>
      </w:pPr>
    </w:p>
    <w:p>
      <w:pPr>
        <w:rPr>
          <w:rFonts w:hint="eastAsia"/>
        </w:rPr>
      </w:pPr>
      <w:r>
        <w:rPr>
          <w:rFonts w:hint="eastAsia"/>
        </w:rPr>
        <w:t>练</w:t>
      </w:r>
      <w:r>
        <w:rPr>
          <w:color w:val="FF0000"/>
        </w:rPr>
        <mc:AlternateContent>
          <mc:Choice Requires="wps">
            <w:drawing>
              <wp:anchor distT="0" distB="0" distL="85723" distR="85723" simplePos="0" relativeHeight="1969" behindDoc="0" locked="0" layoutInCell="1" hidden="0" allowOverlap="1">
                <wp:simplePos x="0" y="0"/>
                <wp:positionH relativeFrom="character">
                  <wp:posOffset>-224625</wp:posOffset>
                </wp:positionH>
                <wp:positionV relativeFrom="line">
                  <wp:posOffset>-141800</wp:posOffset>
                </wp:positionV>
                <wp:extent cx="365641" cy="347389"/>
                <wp:effectExtent l="0" t="0" r="0" b="0"/>
                <wp:wrapNone/>
                <wp:docPr id="4174" name="对象 4174"/>
                <wp:cNvGraphicFramePr>
                  <a:graphicFrameLocks noChangeAspect="0" noSelect="1"/>
                </wp:cNvGraphicFramePr>
                <a:graphic>
                  <a:graphicData uri="http://schemas.microsoft.com/office/word/2010/wordprocessingInk">
                    <w14:contentPart bwMode="auto" r:id="rId2761">
                      <w14:nvContentPartPr>
                        <w14:cNvContentPartPr/>
                      </w14:nvContentPartPr>
                      <w14:xfrm>
                        <a:off x="0" y="0"/>
                        <a:ext cx="365641" cy="347389"/>
                      </w14:xfrm>
                    </w14:contentPart>
                  </a:graphicData>
                </a:graphic>
              </wp:anchor>
            </w:drawing>
          </mc:Choice>
          <mc:Fallback>
            <w:pict>
              <v:shape type="#_x0000_t75" id="对象 4175" o:spid="_x0000_s4175" fillcolor="#FFFFFF" stroked="t" strokeweight="1.0pt" style="position:absolute;&#10;margin-left:-17.687008pt;&#10;margin-top:-11.165355pt;&#10;width:28.79063pt;&#10;height:27.353464pt;&#10;z-index:1969;&#10;mso-position-horizontal:absolute;&#10;mso-position-horizontal-relative:char;&#10;mso-position-vertical:absolute;&#10;mso-position-vertical-relative:line;&#10;mso-wrap-distance-left:6.7498426pt;&#10;mso-wrap-distance-right:6.7498426pt;">
                <v:stroke color="#000000"/>
                <v:imagedata r:id="rId2762"/>
                <o:lock selection="t"/>
              </v:shape>
            </w:pict>
          </mc:Fallback>
        </mc:AlternateContent>
      </w:r>
      <w:r>
        <w:rPr>
          <w:rFonts w:hint="eastAsia"/>
        </w:rPr>
        <w:t>习8:RGB颜色空间和CMY颜色空间转换关系</w:t>
      </w:r>
      <w:r>
        <w:rPr>
          <w:color w:val="FF0000"/>
        </w:rPr>
        <mc:AlternateContent>
          <mc:Choice Requires="wps">
            <w:drawing>
              <wp:anchor distT="0" distB="0" distL="85723" distR="85723" simplePos="0" relativeHeight="1573" behindDoc="0" locked="0" layoutInCell="1" hidden="0" allowOverlap="1">
                <wp:simplePos x="0" y="0"/>
                <wp:positionH relativeFrom="character">
                  <wp:posOffset>-2231602</wp:posOffset>
                </wp:positionH>
                <wp:positionV relativeFrom="line">
                  <wp:posOffset>920984</wp:posOffset>
                </wp:positionV>
                <wp:extent cx="101790" cy="26006"/>
                <wp:effectExtent l="0" t="0" r="0" b="0"/>
                <wp:wrapNone/>
                <wp:docPr id="4177" name="对象 4177"/>
                <wp:cNvGraphicFramePr>
                  <a:graphicFrameLocks noChangeAspect="0" noSelect="1"/>
                </wp:cNvGraphicFramePr>
                <a:graphic>
                  <a:graphicData uri="http://schemas.microsoft.com/office/word/2010/wordprocessingInk">
                    <w14:contentPart bwMode="auto" r:id="rId2763">
                      <w14:nvContentPartPr>
                        <w14:cNvContentPartPr/>
                      </w14:nvContentPartPr>
                      <w14:xfrm>
                        <a:off x="0" y="0"/>
                        <a:ext cx="101790" cy="26006"/>
                      </w14:xfrm>
                    </w14:contentPart>
                  </a:graphicData>
                </a:graphic>
              </wp:anchor>
            </w:drawing>
          </mc:Choice>
          <mc:Fallback>
            <w:pict>
              <v:shape type="#_x0000_t75" id="对象 4178" o:spid="_x0000_s4178" fillcolor="#FFFFFF" stroked="t" strokeweight="1.0pt" style="position:absolute;&#10;margin-left:-175.71669pt;&#10;margin-top:72.518425pt;&#10;width:8.014965pt;&#10;height:2.0477173pt;&#10;z-index:1573;&#10;mso-position-horizontal:absolute;&#10;mso-position-horizontal-relative:char;&#10;mso-position-vertical:absolute;&#10;mso-position-vertical-relative:line;&#10;mso-wrap-distance-left:6.7498426pt;&#10;mso-wrap-distance-right:6.7498426pt;">
                <v:stroke color="#000000"/>
                <v:imagedata r:id="rId2764"/>
                <o:lock selection="t"/>
              </v:shape>
            </w:pict>
          </mc:Fallback>
        </mc:AlternateContent>
      </w:r>
      <w:r>
        <w:rPr>
          <w:color w:val="FF0000"/>
        </w:rPr>
        <mc:AlternateContent>
          <mc:Choice Requires="wps">
            <w:drawing>
              <wp:anchor distT="0" distB="0" distL="85723" distR="85723" simplePos="0" relativeHeight="1574" behindDoc="0" locked="0" layoutInCell="1" hidden="0" allowOverlap="1">
                <wp:simplePos x="0" y="0"/>
                <wp:positionH relativeFrom="character">
                  <wp:posOffset>-2246610</wp:posOffset>
                </wp:positionH>
                <wp:positionV relativeFrom="line">
                  <wp:posOffset>883647</wp:posOffset>
                </wp:positionV>
                <wp:extent cx="61673" cy="14841"/>
                <wp:effectExtent l="0" t="0" r="0" b="0"/>
                <wp:wrapNone/>
                <wp:docPr id="4180" name="对象 4180"/>
                <wp:cNvGraphicFramePr>
                  <a:graphicFrameLocks noChangeAspect="0" noSelect="1"/>
                </wp:cNvGraphicFramePr>
                <a:graphic>
                  <a:graphicData uri="http://schemas.microsoft.com/office/word/2010/wordprocessingInk">
                    <w14:contentPart bwMode="auto" r:id="rId2765">
                      <w14:nvContentPartPr>
                        <w14:cNvContentPartPr/>
                      </w14:nvContentPartPr>
                      <w14:xfrm>
                        <a:off x="0" y="0"/>
                        <a:ext cx="61673" cy="14841"/>
                      </w14:xfrm>
                    </w14:contentPart>
                  </a:graphicData>
                </a:graphic>
              </wp:anchor>
            </w:drawing>
          </mc:Choice>
          <mc:Fallback>
            <w:pict>
              <v:shape type="#_x0000_t75" id="对象 4181" o:spid="_x0000_s4181" fillcolor="#FFFFFF" stroked="t" strokeweight="1.0pt" style="position:absolute;&#10;margin-left:-176.89842pt;&#10;margin-top:69.57851pt;&#10;width:4.8561463pt;&#10;height:1.1686586pt;&#10;z-index:1574;&#10;mso-position-horizontal:absolute;&#10;mso-position-horizontal-relative:char;&#10;mso-position-vertical:absolute;&#10;mso-position-vertical-relative:line;&#10;mso-wrap-distance-left:6.7498426pt;&#10;mso-wrap-distance-right:6.7498426pt;">
                <v:stroke color="#000000"/>
                <v:imagedata r:id="rId2766"/>
                <o:lock selection="t"/>
              </v:shape>
            </w:pict>
          </mc:Fallback>
        </mc:AlternateContent>
      </w:r>
      <w:r>
        <w:rPr>
          <w:color w:val="FF0000"/>
        </w:rPr>
        <mc:AlternateContent>
          <mc:Choice Requires="wps">
            <w:drawing>
              <wp:anchor distT="0" distB="0" distL="85723" distR="85723" simplePos="0" relativeHeight="1575" behindDoc="0" locked="0" layoutInCell="1" hidden="0" allowOverlap="1">
                <wp:simplePos x="0" y="0"/>
                <wp:positionH relativeFrom="character">
                  <wp:posOffset>-1987034</wp:posOffset>
                </wp:positionH>
                <wp:positionV relativeFrom="line">
                  <wp:posOffset>862551</wp:posOffset>
                </wp:positionV>
                <wp:extent cx="107370" cy="32067"/>
                <wp:effectExtent l="0" t="0" r="0" b="0"/>
                <wp:wrapNone/>
                <wp:docPr id="4183" name="对象 4183"/>
                <wp:cNvGraphicFramePr>
                  <a:graphicFrameLocks noChangeAspect="0" noSelect="1"/>
                </wp:cNvGraphicFramePr>
                <a:graphic>
                  <a:graphicData uri="http://schemas.microsoft.com/office/word/2010/wordprocessingInk">
                    <w14:contentPart bwMode="auto" r:id="rId2767">
                      <w14:nvContentPartPr>
                        <w14:cNvContentPartPr/>
                      </w14:nvContentPartPr>
                      <w14:xfrm>
                        <a:off x="0" y="0"/>
                        <a:ext cx="107370" cy="32067"/>
                      </w14:xfrm>
                    </w14:contentPart>
                  </a:graphicData>
                </a:graphic>
              </wp:anchor>
            </w:drawing>
          </mc:Choice>
          <mc:Fallback>
            <w:pict>
              <v:shape type="#_x0000_t75" id="对象 4184" o:spid="_x0000_s4184" fillcolor="#FFFFFF" stroked="t" strokeweight="1.0pt" style="position:absolute;&#10;margin-left:-156.45937pt;&#10;margin-top:67.917404pt;&#10;width:8.454331pt;&#10;height:2.5249631pt;&#10;z-index:1575;&#10;mso-position-horizontal:absolute;&#10;mso-position-horizontal-relative:char;&#10;mso-position-vertical:absolute;&#10;mso-position-vertical-relative:line;&#10;mso-wrap-distance-left:6.7498426pt;&#10;mso-wrap-distance-right:6.7498426pt;">
                <v:stroke color="#000000"/>
                <v:imagedata r:id="rId2768"/>
                <o:lock selection="t"/>
              </v:shape>
            </w:pict>
          </mc:Fallback>
        </mc:AlternateContent>
      </w:r>
      <w:r>
        <w:rPr>
          <w:color w:val="FF0000"/>
        </w:rPr>
        <mc:AlternateContent>
          <mc:Choice Requires="wps">
            <w:drawing>
              <wp:anchor distT="0" distB="0" distL="85723" distR="85723" simplePos="0" relativeHeight="1576" behindDoc="0" locked="0" layoutInCell="1" hidden="0" allowOverlap="1">
                <wp:simplePos x="0" y="0"/>
                <wp:positionH relativeFrom="character">
                  <wp:posOffset>-2380349</wp:posOffset>
                </wp:positionH>
                <wp:positionV relativeFrom="line">
                  <wp:posOffset>853444</wp:posOffset>
                </wp:positionV>
                <wp:extent cx="32153" cy="194246"/>
                <wp:effectExtent l="0" t="0" r="0" b="0"/>
                <wp:wrapNone/>
                <wp:docPr id="4186" name="对象 4186"/>
                <wp:cNvGraphicFramePr>
                  <a:graphicFrameLocks noChangeAspect="0" noSelect="1"/>
                </wp:cNvGraphicFramePr>
                <a:graphic>
                  <a:graphicData uri="http://schemas.microsoft.com/office/word/2010/wordprocessingInk">
                    <w14:contentPart bwMode="auto" r:id="rId2769">
                      <w14:nvContentPartPr>
                        <w14:cNvContentPartPr/>
                      </w14:nvContentPartPr>
                      <w14:xfrm>
                        <a:off x="0" y="0"/>
                        <a:ext cx="32153" cy="194246"/>
                      </w14:xfrm>
                    </w14:contentPart>
                  </a:graphicData>
                </a:graphic>
              </wp:anchor>
            </w:drawing>
          </mc:Choice>
          <mc:Fallback>
            <w:pict>
              <v:shape type="#_x0000_t75" id="对象 4187" o:spid="_x0000_s4187" fillcolor="#FFFFFF" stroked="t" strokeweight="1.0pt" style="position:absolute;&#10;margin-left:-187.42906pt;&#10;margin-top:67.20032pt;&#10;width:2.5318065pt;&#10;height:15.294962pt;&#10;z-index:1576;&#10;mso-position-horizontal:absolute;&#10;mso-position-horizontal-relative:char;&#10;mso-position-vertical:absolute;&#10;mso-position-vertical-relative:line;&#10;mso-wrap-distance-left:6.7498426pt;&#10;mso-wrap-distance-right:6.7498426pt;">
                <v:stroke color="#000000"/>
                <v:imagedata r:id="rId2770"/>
                <o:lock selection="t"/>
              </v:shape>
            </w:pict>
          </mc:Fallback>
        </mc:AlternateContent>
      </w:r>
      <w:r>
        <w:rPr>
          <w:color w:val="FF0000"/>
        </w:rPr>
        <mc:AlternateContent>
          <mc:Choice Requires="wps">
            <w:drawing>
              <wp:anchor distT="0" distB="0" distL="85723" distR="85723" simplePos="0" relativeHeight="1577" behindDoc="0" locked="0" layoutInCell="1" hidden="0" allowOverlap="1">
                <wp:simplePos x="0" y="0"/>
                <wp:positionH relativeFrom="character">
                  <wp:posOffset>-2033816</wp:posOffset>
                </wp:positionH>
                <wp:positionV relativeFrom="line">
                  <wp:posOffset>820924</wp:posOffset>
                </wp:positionV>
                <wp:extent cx="23905" cy="142776"/>
                <wp:effectExtent l="0" t="0" r="0" b="0"/>
                <wp:wrapNone/>
                <wp:docPr id="4189" name="对象 4189"/>
                <wp:cNvGraphicFramePr>
                  <a:graphicFrameLocks noChangeAspect="0" noSelect="1"/>
                </wp:cNvGraphicFramePr>
                <a:graphic>
                  <a:graphicData uri="http://schemas.microsoft.com/office/word/2010/wordprocessingInk">
                    <w14:contentPart bwMode="auto" r:id="rId2771">
                      <w14:nvContentPartPr>
                        <w14:cNvContentPartPr/>
                      </w14:nvContentPartPr>
                      <w14:xfrm>
                        <a:off x="0" y="0"/>
                        <a:ext cx="23905" cy="142776"/>
                      </w14:xfrm>
                    </w14:contentPart>
                  </a:graphicData>
                </a:graphic>
              </wp:anchor>
            </w:drawing>
          </mc:Choice>
          <mc:Fallback>
            <w:pict>
              <v:shape type="#_x0000_t75" id="对象 4190" o:spid="_x0000_s4190" fillcolor="#FFFFFF" stroked="t" strokeweight="1.0pt" style="position:absolute;&#10;margin-left:-160.14299pt;&#10;margin-top:64.63969pt;&#10;width:1.8822842pt;&#10;height:11.242207pt;&#10;z-index:1577;&#10;mso-position-horizontal:absolute;&#10;mso-position-horizontal-relative:char;&#10;mso-position-vertical:absolute;&#10;mso-position-vertical-relative:line;&#10;mso-wrap-distance-left:6.7498426pt;&#10;mso-wrap-distance-right:6.7498426pt;">
                <v:stroke color="#000000"/>
                <v:imagedata r:id="rId2772"/>
                <o:lock selection="t"/>
              </v:shape>
            </w:pict>
          </mc:Fallback>
        </mc:AlternateContent>
      </w:r>
      <w:r>
        <w:rPr>
          <w:color w:val="FF0000"/>
        </w:rPr>
        <mc:AlternateContent>
          <mc:Choice Requires="wps">
            <w:drawing>
              <wp:anchor distT="0" distB="0" distL="85723" distR="85723" simplePos="0" relativeHeight="1578" behindDoc="0" locked="0" layoutInCell="1" hidden="0" allowOverlap="1">
                <wp:simplePos x="0" y="0"/>
                <wp:positionH relativeFrom="character">
                  <wp:posOffset>-1834214</wp:posOffset>
                </wp:positionH>
                <wp:positionV relativeFrom="line">
                  <wp:posOffset>797216</wp:posOffset>
                </wp:positionV>
                <wp:extent cx="77961" cy="156058"/>
                <wp:effectExtent l="0" t="0" r="0" b="0"/>
                <wp:wrapNone/>
                <wp:docPr id="4192" name="对象 4192"/>
                <wp:cNvGraphicFramePr>
                  <a:graphicFrameLocks noChangeAspect="0" noSelect="1"/>
                </wp:cNvGraphicFramePr>
                <a:graphic>
                  <a:graphicData uri="http://schemas.microsoft.com/office/word/2010/wordprocessingInk">
                    <w14:contentPart bwMode="auto" r:id="rId2773">
                      <w14:nvContentPartPr>
                        <w14:cNvContentPartPr/>
                      </w14:nvContentPartPr>
                      <w14:xfrm>
                        <a:off x="0" y="0"/>
                        <a:ext cx="77961" cy="156058"/>
                      </w14:xfrm>
                    </w14:contentPart>
                  </a:graphicData>
                </a:graphic>
              </wp:anchor>
            </w:drawing>
          </mc:Choice>
          <mc:Fallback>
            <w:pict>
              <v:shape type="#_x0000_t75" id="对象 4193" o:spid="_x0000_s4193" fillcolor="#FFFFFF" stroked="t" strokeweight="1.0pt" style="position:absolute;&#10;margin-left:-144.4263pt;&#10;margin-top:62.772915pt;&#10;width:6.138666pt;&#10;height:12.288033pt;&#10;z-index:1578;&#10;mso-position-horizontal:absolute;&#10;mso-position-horizontal-relative:char;&#10;mso-position-vertical:absolute;&#10;mso-position-vertical-relative:line;&#10;mso-wrap-distance-left:6.7498426pt;&#10;mso-wrap-distance-right:6.7498426pt;">
                <v:stroke color="#000000"/>
                <v:imagedata r:id="rId2774"/>
                <o:lock selection="t"/>
              </v:shape>
            </w:pict>
          </mc:Fallback>
        </mc:AlternateContent>
      </w:r>
      <w:r>
        <w:rPr>
          <w:color w:val="FF0000"/>
        </w:rPr>
        <mc:AlternateContent>
          <mc:Choice Requires="wps">
            <w:drawing>
              <wp:anchor distT="0" distB="0" distL="85723" distR="85723" simplePos="0" relativeHeight="1579" behindDoc="0" locked="0" layoutInCell="1" hidden="0" allowOverlap="1">
                <wp:simplePos x="0" y="0"/>
                <wp:positionH relativeFrom="character">
                  <wp:posOffset>-1839065</wp:posOffset>
                </wp:positionH>
                <wp:positionV relativeFrom="line">
                  <wp:posOffset>796871</wp:posOffset>
                </wp:positionV>
                <wp:extent cx="16858" cy="147412"/>
                <wp:effectExtent l="0" t="0" r="0" b="0"/>
                <wp:wrapNone/>
                <wp:docPr id="4195" name="对象 4195"/>
                <wp:cNvGraphicFramePr>
                  <a:graphicFrameLocks noChangeAspect="0" noSelect="1"/>
                </wp:cNvGraphicFramePr>
                <a:graphic>
                  <a:graphicData uri="http://schemas.microsoft.com/office/word/2010/wordprocessingInk">
                    <w14:contentPart bwMode="auto" r:id="rId2775">
                      <w14:nvContentPartPr>
                        <w14:cNvContentPartPr/>
                      </w14:nvContentPartPr>
                      <w14:xfrm>
                        <a:off x="0" y="0"/>
                        <a:ext cx="16858" cy="147412"/>
                      </w14:xfrm>
                    </w14:contentPart>
                  </a:graphicData>
                </a:graphic>
              </wp:anchor>
            </w:drawing>
          </mc:Choice>
          <mc:Fallback>
            <w:pict>
              <v:shape type="#_x0000_t75" id="对象 4196" o:spid="_x0000_s4196" fillcolor="#FFFFFF" stroked="t" strokeweight="1.0pt" style="position:absolute;&#10;margin-left:-144.80827pt;&#10;margin-top:62.745747pt;&#10;width:1.3274028pt;&#10;height:11.607245pt;&#10;z-index:1579;&#10;mso-position-horizontal:absolute;&#10;mso-position-horizontal-relative:char;&#10;mso-position-vertical:absolute;&#10;mso-position-vertical-relative:line;&#10;mso-wrap-distance-left:6.7498426pt;&#10;mso-wrap-distance-right:6.7498426pt;">
                <v:stroke color="#000000"/>
                <v:imagedata r:id="rId2776"/>
                <o:lock selection="t"/>
              </v:shape>
            </w:pict>
          </mc:Fallback>
        </mc:AlternateContent>
      </w:r>
      <w:r>
        <w:rPr>
          <w:color w:val="FF0000"/>
        </w:rPr>
        <mc:AlternateContent>
          <mc:Choice Requires="wps">
            <w:drawing>
              <wp:anchor distT="0" distB="0" distL="85723" distR="85723" simplePos="0" relativeHeight="1580" behindDoc="0" locked="0" layoutInCell="1" hidden="0" allowOverlap="1">
                <wp:simplePos x="0" y="0"/>
                <wp:positionH relativeFrom="character">
                  <wp:posOffset>-2377524</wp:posOffset>
                </wp:positionH>
                <wp:positionV relativeFrom="line">
                  <wp:posOffset>770502</wp:posOffset>
                </wp:positionV>
                <wp:extent cx="52316" cy="83691"/>
                <wp:effectExtent l="0" t="0" r="0" b="0"/>
                <wp:wrapNone/>
                <wp:docPr id="4198" name="对象 4198"/>
                <wp:cNvGraphicFramePr>
                  <a:graphicFrameLocks noChangeAspect="0" noSelect="1"/>
                </wp:cNvGraphicFramePr>
                <a:graphic>
                  <a:graphicData uri="http://schemas.microsoft.com/office/word/2010/wordprocessingInk">
                    <w14:contentPart bwMode="auto" r:id="rId2777">
                      <w14:nvContentPartPr>
                        <w14:cNvContentPartPr/>
                      </w14:nvContentPartPr>
                      <w14:xfrm>
                        <a:off x="0" y="0"/>
                        <a:ext cx="52316" cy="83691"/>
                      </w14:xfrm>
                    </w14:contentPart>
                  </a:graphicData>
                </a:graphic>
              </wp:anchor>
            </w:drawing>
          </mc:Choice>
          <mc:Fallback>
            <w:pict>
              <v:shape type="#_x0000_t75" id="对象 4199" o:spid="_x0000_s4199" fillcolor="#FFFFFF" stroked="t" strokeweight="1.0pt" style="position:absolute;&#10;margin-left:-187.20662pt;&#10;margin-top:60.66945pt;&#10;width:4.119375pt;&#10;height:6.589843pt;&#10;z-index:1580;&#10;mso-position-horizontal:absolute;&#10;mso-position-horizontal-relative:char;&#10;mso-position-vertical:absolute;&#10;mso-position-vertical-relative:line;&#10;mso-wrap-distance-left:6.7498426pt;&#10;mso-wrap-distance-right:6.7498426pt;">
                <v:stroke color="#000000"/>
                <v:imagedata r:id="rId2778"/>
                <o:lock selection="t"/>
              </v:shape>
            </w:pict>
          </mc:Fallback>
        </mc:AlternateContent>
      </w:r>
      <w:r>
        <w:rPr>
          <w:color w:val="FF0000"/>
        </w:rPr>
        <mc:AlternateContent>
          <mc:Choice Requires="wps">
            <w:drawing>
              <wp:anchor distT="0" distB="0" distL="85723" distR="85723" simplePos="0" relativeHeight="1581" behindDoc="0" locked="0" layoutInCell="1" hidden="0" allowOverlap="1">
                <wp:simplePos x="0" y="0"/>
                <wp:positionH relativeFrom="character">
                  <wp:posOffset>-2414085</wp:posOffset>
                </wp:positionH>
                <wp:positionV relativeFrom="line">
                  <wp:posOffset>761275</wp:posOffset>
                </wp:positionV>
                <wp:extent cx="45477" cy="83947"/>
                <wp:effectExtent l="0" t="0" r="0" b="0"/>
                <wp:wrapNone/>
                <wp:docPr id="4201" name="对象 4201"/>
                <wp:cNvGraphicFramePr>
                  <a:graphicFrameLocks noChangeAspect="0" noSelect="1"/>
                </wp:cNvGraphicFramePr>
                <a:graphic>
                  <a:graphicData uri="http://schemas.microsoft.com/office/word/2010/wordprocessingInk">
                    <w14:contentPart bwMode="auto" r:id="rId2779">
                      <w14:nvContentPartPr>
                        <w14:cNvContentPartPr/>
                      </w14:nvContentPartPr>
                      <w14:xfrm>
                        <a:off x="0" y="0"/>
                        <a:ext cx="45477" cy="83947"/>
                      </w14:xfrm>
                    </w14:contentPart>
                  </a:graphicData>
                </a:graphic>
              </wp:anchor>
            </w:drawing>
          </mc:Choice>
          <mc:Fallback>
            <w:pict>
              <v:shape type="#_x0000_t75" id="对象 4202" o:spid="_x0000_s4202" fillcolor="#FFFFFF" stroked="t" strokeweight="1.0pt" style="position:absolute;&#10;margin-left:-190.08543pt;&#10;margin-top:59.942913pt;&#10;width:3.5808704pt;&#10;height:6.610001pt;&#10;z-index:1581;&#10;mso-position-horizontal:absolute;&#10;mso-position-horizontal-relative:char;&#10;mso-position-vertical:absolute;&#10;mso-position-vertical-relative:line;&#10;mso-wrap-distance-left:6.7498426pt;&#10;mso-wrap-distance-right:6.7498426pt;">
                <v:stroke color="#000000"/>
                <v:imagedata r:id="rId2780"/>
                <o:lock selection="t"/>
              </v:shape>
            </w:pict>
          </mc:Fallback>
        </mc:AlternateContent>
      </w:r>
      <w:r>
        <w:rPr>
          <w:color w:val="FF0000"/>
        </w:rPr>
        <mc:AlternateContent>
          <mc:Choice Requires="wps">
            <w:drawing>
              <wp:anchor distT="0" distB="0" distL="85723" distR="85723" simplePos="0" relativeHeight="1582" behindDoc="0" locked="0" layoutInCell="1" hidden="0" allowOverlap="1">
                <wp:simplePos x="0" y="0"/>
                <wp:positionH relativeFrom="character">
                  <wp:posOffset>-2238529</wp:posOffset>
                </wp:positionH>
                <wp:positionV relativeFrom="line">
                  <wp:posOffset>588432</wp:posOffset>
                </wp:positionV>
                <wp:extent cx="152218" cy="55305"/>
                <wp:effectExtent l="0" t="0" r="0" b="0"/>
                <wp:wrapNone/>
                <wp:docPr id="4204" name="对象 4204"/>
                <wp:cNvGraphicFramePr>
                  <a:graphicFrameLocks noChangeAspect="0" noSelect="1"/>
                </wp:cNvGraphicFramePr>
                <a:graphic>
                  <a:graphicData uri="http://schemas.microsoft.com/office/word/2010/wordprocessingInk">
                    <w14:contentPart bwMode="auto" r:id="rId2781">
                      <w14:nvContentPartPr>
                        <w14:cNvContentPartPr/>
                      </w14:nvContentPartPr>
                      <w14:xfrm>
                        <a:off x="0" y="0"/>
                        <a:ext cx="152218" cy="55305"/>
                      </w14:xfrm>
                    </w14:contentPart>
                  </a:graphicData>
                </a:graphic>
              </wp:anchor>
            </w:drawing>
          </mc:Choice>
          <mc:Fallback>
            <w:pict>
              <v:shape type="#_x0000_t75" id="对象 4205" o:spid="_x0000_s4205" fillcolor="#FFFFFF" stroked="t" strokeweight="1.0pt" style="position:absolute;&#10;margin-left:-176.26213pt;&#10;margin-top:46.33323pt;&#10;width:11.985673pt;&#10;height:4.3547254pt;&#10;z-index:1582;&#10;mso-position-horizontal:absolute;&#10;mso-position-horizontal-relative:char;&#10;mso-position-vertical:absolute;&#10;mso-position-vertical-relative:line;&#10;mso-wrap-distance-left:6.7498426pt;&#10;mso-wrap-distance-right:6.7498426pt;">
                <v:stroke color="#000000"/>
                <v:imagedata r:id="rId2782"/>
                <o:lock selection="t"/>
              </v:shape>
            </w:pict>
          </mc:Fallback>
        </mc:AlternateContent>
      </w:r>
      <w:r>
        <w:rPr>
          <w:color w:val="FF0000"/>
        </w:rPr>
        <mc:AlternateContent>
          <mc:Choice Requires="wps">
            <w:drawing>
              <wp:anchor distT="0" distB="0" distL="85723" distR="85723" simplePos="0" relativeHeight="1583" behindDoc="0" locked="0" layoutInCell="1" hidden="0" allowOverlap="1">
                <wp:simplePos x="0" y="0"/>
                <wp:positionH relativeFrom="character">
                  <wp:posOffset>-2025712</wp:posOffset>
                </wp:positionH>
                <wp:positionV relativeFrom="line">
                  <wp:posOffset>574768</wp:posOffset>
                </wp:positionV>
                <wp:extent cx="196484" cy="20996"/>
                <wp:effectExtent l="0" t="0" r="0" b="0"/>
                <wp:wrapNone/>
                <wp:docPr id="4207" name="对象 4207"/>
                <wp:cNvGraphicFramePr>
                  <a:graphicFrameLocks noChangeAspect="0" noSelect="1"/>
                </wp:cNvGraphicFramePr>
                <a:graphic>
                  <a:graphicData uri="http://schemas.microsoft.com/office/word/2010/wordprocessingInk">
                    <w14:contentPart bwMode="auto" r:id="rId2783">
                      <w14:nvContentPartPr>
                        <w14:cNvContentPartPr/>
                      </w14:nvContentPartPr>
                      <w14:xfrm>
                        <a:off x="0" y="0"/>
                        <a:ext cx="196484" cy="20996"/>
                      </w14:xfrm>
                    </w14:contentPart>
                  </a:graphicData>
                </a:graphic>
              </wp:anchor>
            </w:drawing>
          </mc:Choice>
          <mc:Fallback>
            <w:pict>
              <v:shape type="#_x0000_t75" id="对象 4208" o:spid="_x0000_s4208" fillcolor="#FFFFFF" stroked="t" strokeweight="1.0pt" style="position:absolute;&#10;margin-left:-159.50488pt;&#10;margin-top:45.257324pt;&#10;width:15.471181pt;&#10;height:1.6532284pt;&#10;z-index:1583;&#10;mso-position-horizontal:absolute;&#10;mso-position-horizontal-relative:char;&#10;mso-position-vertical:absolute;&#10;mso-position-vertical-relative:line;&#10;mso-wrap-distance-left:6.7498426pt;&#10;mso-wrap-distance-right:6.7498426pt;">
                <v:stroke color="#000000"/>
                <v:imagedata r:id="rId2784"/>
                <o:lock selection="t"/>
              </v:shape>
            </w:pict>
          </mc:Fallback>
        </mc:AlternateContent>
      </w:r>
      <w:r>
        <w:rPr>
          <w:color w:val="FF0000"/>
        </w:rPr>
        <mc:AlternateContent>
          <mc:Choice Requires="wps">
            <w:drawing>
              <wp:anchor distT="0" distB="0" distL="85723" distR="85723" simplePos="0" relativeHeight="1584" behindDoc="0" locked="0" layoutInCell="1" hidden="0" allowOverlap="1">
                <wp:simplePos x="0" y="0"/>
                <wp:positionH relativeFrom="character">
                  <wp:posOffset>-1839447</wp:posOffset>
                </wp:positionH>
                <wp:positionV relativeFrom="line">
                  <wp:posOffset>567680</wp:posOffset>
                </wp:positionV>
                <wp:extent cx="61355" cy="127591"/>
                <wp:effectExtent l="0" t="0" r="0" b="0"/>
                <wp:wrapNone/>
                <wp:docPr id="4210" name="对象 4210"/>
                <wp:cNvGraphicFramePr>
                  <a:graphicFrameLocks noChangeAspect="0" noSelect="1"/>
                </wp:cNvGraphicFramePr>
                <a:graphic>
                  <a:graphicData uri="http://schemas.microsoft.com/office/word/2010/wordprocessingInk">
                    <w14:contentPart bwMode="auto" r:id="rId2785">
                      <w14:nvContentPartPr>
                        <w14:cNvContentPartPr/>
                      </w14:nvContentPartPr>
                      <w14:xfrm>
                        <a:off x="0" y="0"/>
                        <a:ext cx="61355" cy="127591"/>
                      </w14:xfrm>
                    </w14:contentPart>
                  </a:graphicData>
                </a:graphic>
              </wp:anchor>
            </w:drawing>
          </mc:Choice>
          <mc:Fallback>
            <w:pict>
              <v:shape type="#_x0000_t75" id="对象 4211" o:spid="_x0000_s4211" fillcolor="#FFFFFF" stroked="t" strokeweight="1.0pt" style="position:absolute;&#10;margin-left:-144.83835pt;&#10;margin-top:44.69921pt;&#10;width:4.831107pt;&#10;height:10.046538pt;&#10;z-index:1584;&#10;mso-position-horizontal:absolute;&#10;mso-position-horizontal-relative:char;&#10;mso-position-vertical:absolute;&#10;mso-position-vertical-relative:line;&#10;mso-wrap-distance-left:6.7498426pt;&#10;mso-wrap-distance-right:6.7498426pt;">
                <v:stroke color="#000000"/>
                <v:imagedata r:id="rId2786"/>
                <o:lock selection="t"/>
              </v:shape>
            </w:pict>
          </mc:Fallback>
        </mc:AlternateContent>
      </w:r>
      <w:r>
        <w:rPr>
          <w:color w:val="FF0000"/>
        </w:rPr>
        <mc:AlternateContent>
          <mc:Choice Requires="wps">
            <w:drawing>
              <wp:anchor distT="0" distB="0" distL="85723" distR="85723" simplePos="0" relativeHeight="1585" behindDoc="0" locked="0" layoutInCell="1" hidden="0" allowOverlap="1">
                <wp:simplePos x="0" y="0"/>
                <wp:positionH relativeFrom="character">
                  <wp:posOffset>-2246802</wp:posOffset>
                </wp:positionH>
                <wp:positionV relativeFrom="line">
                  <wp:posOffset>563439</wp:posOffset>
                </wp:positionV>
                <wp:extent cx="73793" cy="27309"/>
                <wp:effectExtent l="0" t="0" r="0" b="0"/>
                <wp:wrapNone/>
                <wp:docPr id="4213" name="对象 4213"/>
                <wp:cNvGraphicFramePr>
                  <a:graphicFrameLocks noChangeAspect="0" noSelect="1"/>
                </wp:cNvGraphicFramePr>
                <a:graphic>
                  <a:graphicData uri="http://schemas.microsoft.com/office/word/2010/wordprocessingInk">
                    <w14:contentPart bwMode="auto" r:id="rId2787">
                      <w14:nvContentPartPr>
                        <w14:cNvContentPartPr/>
                      </w14:nvContentPartPr>
                      <w14:xfrm>
                        <a:off x="0" y="0"/>
                        <a:ext cx="73793" cy="27309"/>
                      </w14:xfrm>
                    </w14:contentPart>
                  </a:graphicData>
                </a:graphic>
              </wp:anchor>
            </w:drawing>
          </mc:Choice>
          <mc:Fallback>
            <w:pict>
              <v:shape type="#_x0000_t75" id="对象 4214" o:spid="_x0000_s4214" fillcolor="#FFFFFF" stroked="t" strokeweight="1.0pt" style="position:absolute;&#10;margin-left:-176.91354pt;&#10;margin-top:44.365276pt;&#10;width:5.8104773pt;&#10;height:2.150315pt;&#10;z-index:1585;&#10;mso-position-horizontal:absolute;&#10;mso-position-horizontal-relative:char;&#10;mso-position-vertical:absolute;&#10;mso-position-vertical-relative:line;&#10;mso-wrap-distance-left:6.7498426pt;&#10;mso-wrap-distance-right:6.7498426pt;">
                <v:stroke color="#000000"/>
                <v:imagedata r:id="rId2788"/>
                <o:lock selection="t"/>
              </v:shape>
            </w:pict>
          </mc:Fallback>
        </mc:AlternateContent>
      </w:r>
      <w:r>
        <w:rPr>
          <w:color w:val="FF0000"/>
        </w:rPr>
        <mc:AlternateContent>
          <mc:Choice Requires="wps">
            <w:drawing>
              <wp:anchor distT="0" distB="0" distL="85723" distR="85723" simplePos="0" relativeHeight="1586" behindDoc="0" locked="0" layoutInCell="1" hidden="0" allowOverlap="1">
                <wp:simplePos x="0" y="0"/>
                <wp:positionH relativeFrom="character">
                  <wp:posOffset>-2430659</wp:posOffset>
                </wp:positionH>
                <wp:positionV relativeFrom="line">
                  <wp:posOffset>524595</wp:posOffset>
                </wp:positionV>
                <wp:extent cx="45201" cy="139946"/>
                <wp:effectExtent l="0" t="0" r="0" b="0"/>
                <wp:wrapNone/>
                <wp:docPr id="4216" name="对象 4216"/>
                <wp:cNvGraphicFramePr>
                  <a:graphicFrameLocks noChangeAspect="0" noSelect="1"/>
                </wp:cNvGraphicFramePr>
                <a:graphic>
                  <a:graphicData uri="http://schemas.microsoft.com/office/word/2010/wordprocessingInk">
                    <w14:contentPart bwMode="auto" r:id="rId2789">
                      <w14:nvContentPartPr>
                        <w14:cNvContentPartPr/>
                      </w14:nvContentPartPr>
                      <w14:xfrm>
                        <a:off x="0" y="0"/>
                        <a:ext cx="45201" cy="139946"/>
                      </w14:xfrm>
                    </w14:contentPart>
                  </a:graphicData>
                </a:graphic>
              </wp:anchor>
            </w:drawing>
          </mc:Choice>
          <mc:Fallback>
            <w:pict>
              <v:shape type="#_x0000_t75" id="对象 4217" o:spid="_x0000_s4217" fillcolor="#FFFFFF" stroked="t" strokeweight="1.0pt" style="position:absolute;&#10;margin-left:-191.39047pt;&#10;margin-top:41.306694pt;&#10;width:3.5591385pt;&#10;height:11.019371pt;&#10;z-index:1586;&#10;mso-position-horizontal:absolute;&#10;mso-position-horizontal-relative:char;&#10;mso-position-vertical:absolute;&#10;mso-position-vertical-relative:line;&#10;mso-wrap-distance-left:6.7498426pt;&#10;mso-wrap-distance-right:6.7498426pt;">
                <v:stroke color="#000000"/>
                <v:imagedata r:id="rId2790"/>
                <o:lock selection="t"/>
              </v:shape>
            </w:pict>
          </mc:Fallback>
        </mc:AlternateContent>
      </w:r>
      <w:r>
        <w:rPr>
          <w:color w:val="FF0000"/>
        </w:rPr>
        <mc:AlternateContent>
          <mc:Choice Requires="wps">
            <w:drawing>
              <wp:anchor distT="0" distB="0" distL="85723" distR="85723" simplePos="0" relativeHeight="1587" behindDoc="0" locked="0" layoutInCell="1" hidden="0" allowOverlap="1">
                <wp:simplePos x="0" y="0"/>
                <wp:positionH relativeFrom="character">
                  <wp:posOffset>-2067429</wp:posOffset>
                </wp:positionH>
                <wp:positionV relativeFrom="line">
                  <wp:posOffset>524204</wp:posOffset>
                </wp:positionV>
                <wp:extent cx="18846" cy="148354"/>
                <wp:effectExtent l="0" t="0" r="0" b="0"/>
                <wp:wrapNone/>
                <wp:docPr id="4219" name="对象 4219"/>
                <wp:cNvGraphicFramePr>
                  <a:graphicFrameLocks noChangeAspect="0" noSelect="1"/>
                </wp:cNvGraphicFramePr>
                <a:graphic>
                  <a:graphicData uri="http://schemas.microsoft.com/office/word/2010/wordprocessingInk">
                    <w14:contentPart bwMode="auto" r:id="rId2791">
                      <w14:nvContentPartPr>
                        <w14:cNvContentPartPr/>
                      </w14:nvContentPartPr>
                      <w14:xfrm>
                        <a:off x="0" y="0"/>
                        <a:ext cx="18846" cy="148354"/>
                      </w14:xfrm>
                    </w14:contentPart>
                  </a:graphicData>
                </a:graphic>
              </wp:anchor>
            </w:drawing>
          </mc:Choice>
          <mc:Fallback>
            <w:pict>
              <v:shape type="#_x0000_t75" id="对象 4220" o:spid="_x0000_s4220" fillcolor="#FFFFFF" stroked="t" strokeweight="1.0pt" style="position:absolute;&#10;margin-left:-162.78969pt;&#10;margin-top:41.275906pt;&#10;width:1.4840128pt;&#10;height:11.681418pt;&#10;z-index:1587;&#10;mso-position-horizontal:absolute;&#10;mso-position-horizontal-relative:char;&#10;mso-position-vertical:absolute;&#10;mso-position-vertical-relative:line;&#10;mso-wrap-distance-left:6.7498426pt;&#10;mso-wrap-distance-right:6.7498426pt;">
                <v:stroke color="#000000"/>
                <v:imagedata r:id="rId2792"/>
                <o:lock selection="t"/>
              </v:shape>
            </w:pict>
          </mc:Fallback>
        </mc:AlternateContent>
      </w:r>
      <w:r>
        <w:rPr>
          <w:color w:val="FF0000"/>
        </w:rPr>
        <mc:AlternateContent>
          <mc:Choice Requires="wps">
            <w:drawing>
              <wp:anchor distT="0" distB="0" distL="85723" distR="85723" simplePos="0" relativeHeight="1588" behindDoc="0" locked="0" layoutInCell="1" hidden="0" allowOverlap="1">
                <wp:simplePos x="0" y="0"/>
                <wp:positionH relativeFrom="character">
                  <wp:posOffset>-2402200</wp:posOffset>
                </wp:positionH>
                <wp:positionV relativeFrom="line">
                  <wp:posOffset>513908</wp:posOffset>
                </wp:positionV>
                <wp:extent cx="105775" cy="126865"/>
                <wp:effectExtent l="0" t="0" r="0" b="0"/>
                <wp:wrapNone/>
                <wp:docPr id="4222" name="对象 4222"/>
                <wp:cNvGraphicFramePr>
                  <a:graphicFrameLocks noChangeAspect="0" noSelect="1"/>
                </wp:cNvGraphicFramePr>
                <a:graphic>
                  <a:graphicData uri="http://schemas.microsoft.com/office/word/2010/wordprocessingInk">
                    <w14:contentPart bwMode="auto" r:id="rId2793">
                      <w14:nvContentPartPr>
                        <w14:cNvContentPartPr/>
                      </w14:nvContentPartPr>
                      <w14:xfrm>
                        <a:off x="0" y="0"/>
                        <a:ext cx="105775" cy="126865"/>
                      </w14:xfrm>
                    </w14:contentPart>
                  </a:graphicData>
                </a:graphic>
              </wp:anchor>
            </w:drawing>
          </mc:Choice>
          <mc:Fallback>
            <w:pict>
              <v:shape type="#_x0000_t75" id="对象 4223" o:spid="_x0000_s4223" fillcolor="#FFFFFF" stroked="t" strokeweight="1.0pt" style="position:absolute;&#10;margin-left:-189.14961pt;&#10;margin-top:40.4652pt;&#10;width:8.3288145pt;&#10;height:9.989369pt;&#10;z-index:1588;&#10;mso-position-horizontal:absolute;&#10;mso-position-horizontal-relative:char;&#10;mso-position-vertical:absolute;&#10;mso-position-vertical-relative:line;&#10;mso-wrap-distance-left:6.7498426pt;&#10;mso-wrap-distance-right:6.7498426pt;">
                <v:stroke color="#000000"/>
                <v:imagedata r:id="rId2794"/>
                <o:lock selection="t"/>
              </v:shape>
            </w:pict>
          </mc:Fallback>
        </mc:AlternateContent>
      </w:r>
      <w:r>
        <w:rPr>
          <w:color w:val="FF0000"/>
        </w:rPr>
        <mc:AlternateContent>
          <mc:Choice Requires="wps">
            <w:drawing>
              <wp:anchor distT="0" distB="0" distL="85723" distR="85723" simplePos="0" relativeHeight="1589" behindDoc="0" locked="0" layoutInCell="1" hidden="0" allowOverlap="1">
                <wp:simplePos x="0" y="0"/>
                <wp:positionH relativeFrom="character">
                  <wp:posOffset>-1904464</wp:posOffset>
                </wp:positionH>
                <wp:positionV relativeFrom="line">
                  <wp:posOffset>511257</wp:posOffset>
                </wp:positionV>
                <wp:extent cx="91377" cy="144910"/>
                <wp:effectExtent l="0" t="0" r="0" b="0"/>
                <wp:wrapNone/>
                <wp:docPr id="4225" name="对象 4225"/>
                <wp:cNvGraphicFramePr>
                  <a:graphicFrameLocks noChangeAspect="0" noSelect="1"/>
                </wp:cNvGraphicFramePr>
                <a:graphic>
                  <a:graphicData uri="http://schemas.microsoft.com/office/word/2010/wordprocessingInk">
                    <w14:contentPart bwMode="auto" r:id="rId2795">
                      <w14:nvContentPartPr>
                        <w14:cNvContentPartPr/>
                      </w14:nvContentPartPr>
                      <w14:xfrm>
                        <a:off x="0" y="0"/>
                        <a:ext cx="91377" cy="144910"/>
                      </w14:xfrm>
                    </w14:contentPart>
                  </a:graphicData>
                </a:graphic>
              </wp:anchor>
            </w:drawing>
          </mc:Choice>
          <mc:Fallback>
            <w:pict>
              <v:shape type="#_x0000_t75" id="对象 4226" o:spid="_x0000_s4226" fillcolor="#FFFFFF" stroked="t" strokeweight="1.0pt" style="position:absolute;&#10;margin-left:-149.9578pt;&#10;margin-top:40.25646pt;&#10;width:7.1950426pt;&#10;height:11.410238pt;&#10;z-index:1589;&#10;mso-position-horizontal:absolute;&#10;mso-position-horizontal-relative:char;&#10;mso-position-vertical:absolute;&#10;mso-position-vertical-relative:line;&#10;mso-wrap-distance-left:6.7498426pt;&#10;mso-wrap-distance-right:6.7498426pt;">
                <v:stroke color="#000000"/>
                <v:imagedata r:id="rId2796"/>
                <o:lock selection="t"/>
              </v:shape>
            </w:pict>
          </mc:Fallback>
        </mc:AlternateContent>
      </w:r>
      <w:r>
        <w:rPr>
          <w:color w:val="FF0000"/>
        </w:rPr>
        <mc:AlternateContent>
          <mc:Choice Requires="wps">
            <w:drawing>
              <wp:anchor distT="0" distB="0" distL="85723" distR="85723" simplePos="0" relativeHeight="1590" behindDoc="0" locked="0" layoutInCell="1" hidden="0" allowOverlap="1">
                <wp:simplePos x="0" y="0"/>
                <wp:positionH relativeFrom="character">
                  <wp:posOffset>-2247765</wp:posOffset>
                </wp:positionH>
                <wp:positionV relativeFrom="line">
                  <wp:posOffset>285432</wp:posOffset>
                </wp:positionV>
                <wp:extent cx="200648" cy="66974"/>
                <wp:effectExtent l="0" t="0" r="0" b="0"/>
                <wp:wrapNone/>
                <wp:docPr id="4228" name="对象 4228"/>
                <wp:cNvGraphicFramePr>
                  <a:graphicFrameLocks noChangeAspect="0" noSelect="1"/>
                </wp:cNvGraphicFramePr>
                <a:graphic>
                  <a:graphicData uri="http://schemas.microsoft.com/office/word/2010/wordprocessingInk">
                    <w14:contentPart bwMode="auto" r:id="rId2797">
                      <w14:nvContentPartPr>
                        <w14:cNvContentPartPr/>
                      </w14:nvContentPartPr>
                      <w14:xfrm>
                        <a:off x="0" y="0"/>
                        <a:ext cx="200648" cy="66974"/>
                      </w14:xfrm>
                    </w14:contentPart>
                  </a:graphicData>
                </a:graphic>
              </wp:anchor>
            </w:drawing>
          </mc:Choice>
          <mc:Fallback>
            <w:pict>
              <v:shape type="#_x0000_t75" id="对象 4229" o:spid="_x0000_s4229" fillcolor="#FFFFFF" stroked="t" strokeweight="1.0pt" style="position:absolute;&#10;margin-left:-176.98936pt;&#10;margin-top:22.47496pt;&#10;width:15.799061pt;&#10;height:5.273545pt;&#10;z-index:1590;&#10;mso-position-horizontal:absolute;&#10;mso-position-horizontal-relative:char;&#10;mso-position-vertical:absolute;&#10;mso-position-vertical-relative:line;&#10;mso-wrap-distance-left:6.7498426pt;&#10;mso-wrap-distance-right:6.7498426pt;">
                <v:stroke color="#000000"/>
                <v:imagedata r:id="rId2798"/>
                <o:lock selection="t"/>
              </v:shape>
            </w:pict>
          </mc:Fallback>
        </mc:AlternateContent>
      </w:r>
      <w:r>
        <w:rPr>
          <w:color w:val="FF0000"/>
        </w:rPr>
        <mc:AlternateContent>
          <mc:Choice Requires="wps">
            <w:drawing>
              <wp:anchor distT="0" distB="0" distL="85723" distR="85723" simplePos="0" relativeHeight="1591" behindDoc="0" locked="0" layoutInCell="1" hidden="0" allowOverlap="1">
                <wp:simplePos x="0" y="0"/>
                <wp:positionH relativeFrom="character">
                  <wp:posOffset>-2248921</wp:posOffset>
                </wp:positionH>
                <wp:positionV relativeFrom="line">
                  <wp:posOffset>264903</wp:posOffset>
                </wp:positionV>
                <wp:extent cx="59264" cy="18150"/>
                <wp:effectExtent l="0" t="0" r="0" b="0"/>
                <wp:wrapNone/>
                <wp:docPr id="4231" name="对象 4231"/>
                <wp:cNvGraphicFramePr>
                  <a:graphicFrameLocks noChangeAspect="0" noSelect="1"/>
                </wp:cNvGraphicFramePr>
                <a:graphic>
                  <a:graphicData uri="http://schemas.microsoft.com/office/word/2010/wordprocessingInk">
                    <w14:contentPart bwMode="auto" r:id="rId2799">
                      <w14:nvContentPartPr>
                        <w14:cNvContentPartPr/>
                      </w14:nvContentPartPr>
                      <w14:xfrm>
                        <a:off x="0" y="0"/>
                        <a:ext cx="59264" cy="18150"/>
                      </w14:xfrm>
                    </w14:contentPart>
                  </a:graphicData>
                </a:graphic>
              </wp:anchor>
            </w:drawing>
          </mc:Choice>
          <mc:Fallback>
            <w:pict>
              <v:shape type="#_x0000_t75" id="对象 4232" o:spid="_x0000_s4232" fillcolor="#FFFFFF" stroked="t" strokeweight="1.0pt" style="position:absolute;&#10;margin-left:-177.0804pt;&#10;margin-top:20.858503pt;&#10;width:4.666532pt;&#10;height:1.4292122pt;&#10;z-index:1591;&#10;mso-position-horizontal:absolute;&#10;mso-position-horizontal-relative:char;&#10;mso-position-vertical:absolute;&#10;mso-position-vertical-relative:line;&#10;mso-wrap-distance-left:6.7498426pt;&#10;mso-wrap-distance-right:6.7498426pt;">
                <v:stroke color="#000000"/>
                <v:imagedata r:id="rId2800"/>
                <o:lock selection="t"/>
              </v:shape>
            </w:pict>
          </mc:Fallback>
        </mc:AlternateContent>
      </w:r>
      <w:r>
        <w:rPr>
          <w:color w:val="FF0000"/>
        </w:rPr>
        <mc:AlternateContent>
          <mc:Choice Requires="wps">
            <w:drawing>
              <wp:anchor distT="0" distB="0" distL="85723" distR="85723" simplePos="0" relativeHeight="1592" behindDoc="0" locked="0" layoutInCell="1" hidden="0" allowOverlap="1">
                <wp:simplePos x="0" y="0"/>
                <wp:positionH relativeFrom="character">
                  <wp:posOffset>-2433449</wp:posOffset>
                </wp:positionH>
                <wp:positionV relativeFrom="line">
                  <wp:posOffset>262764</wp:posOffset>
                </wp:positionV>
                <wp:extent cx="121490" cy="147702"/>
                <wp:effectExtent l="0" t="0" r="0" b="0"/>
                <wp:wrapNone/>
                <wp:docPr id="4234" name="对象 4234"/>
                <wp:cNvGraphicFramePr>
                  <a:graphicFrameLocks noChangeAspect="0" noSelect="1"/>
                </wp:cNvGraphicFramePr>
                <a:graphic>
                  <a:graphicData uri="http://schemas.microsoft.com/office/word/2010/wordprocessingInk">
                    <w14:contentPart bwMode="auto" r:id="rId2801">
                      <w14:nvContentPartPr>
                        <w14:cNvContentPartPr/>
                      </w14:nvContentPartPr>
                      <w14:xfrm>
                        <a:off x="0" y="0"/>
                        <a:ext cx="121490" cy="147702"/>
                      </w14:xfrm>
                    </w14:contentPart>
                  </a:graphicData>
                </a:graphic>
              </wp:anchor>
            </w:drawing>
          </mc:Choice>
          <mc:Fallback>
            <w:pict>
              <v:shape type="#_x0000_t75" id="对象 4235" o:spid="_x0000_s4235" fillcolor="#FFFFFF" stroked="t" strokeweight="1.0pt" style="position:absolute;&#10;margin-left:-191.61015pt;&#10;margin-top:20.690079pt;&#10;width:9.566142pt;&#10;height:11.630078pt;&#10;z-index:1592;&#10;mso-position-horizontal:absolute;&#10;mso-position-horizontal-relative:char;&#10;mso-position-vertical:absolute;&#10;mso-position-vertical-relative:line;&#10;mso-wrap-distance-left:6.7498426pt;&#10;mso-wrap-distance-right:6.7498426pt;">
                <v:stroke color="#000000"/>
                <v:imagedata r:id="rId2802"/>
                <o:lock selection="t"/>
              </v:shape>
            </w:pict>
          </mc:Fallback>
        </mc:AlternateContent>
      </w:r>
      <w:r>
        <w:rPr>
          <w:color w:val="FF0000"/>
        </w:rPr>
        <mc:AlternateContent>
          <mc:Choice Requires="wps">
            <w:drawing>
              <wp:anchor distT="0" distB="0" distL="85723" distR="85723" simplePos="0" relativeHeight="1593" behindDoc="0" locked="0" layoutInCell="1" hidden="0" allowOverlap="1">
                <wp:simplePos x="0" y="0"/>
                <wp:positionH relativeFrom="character">
                  <wp:posOffset>-2029175</wp:posOffset>
                </wp:positionH>
                <wp:positionV relativeFrom="line">
                  <wp:posOffset>248439</wp:posOffset>
                </wp:positionV>
                <wp:extent cx="151626" cy="54487"/>
                <wp:effectExtent l="0" t="0" r="0" b="0"/>
                <wp:wrapNone/>
                <wp:docPr id="4237" name="对象 4237"/>
                <wp:cNvGraphicFramePr>
                  <a:graphicFrameLocks noChangeAspect="0" noSelect="1"/>
                </wp:cNvGraphicFramePr>
                <a:graphic>
                  <a:graphicData uri="http://schemas.microsoft.com/office/word/2010/wordprocessingInk">
                    <w14:contentPart bwMode="auto" r:id="rId2803">
                      <w14:nvContentPartPr>
                        <w14:cNvContentPartPr/>
                      </w14:nvContentPartPr>
                      <w14:xfrm>
                        <a:off x="0" y="0"/>
                        <a:ext cx="151626" cy="54487"/>
                      </w14:xfrm>
                    </w14:contentPart>
                  </a:graphicData>
                </a:graphic>
              </wp:anchor>
            </w:drawing>
          </mc:Choice>
          <mc:Fallback>
            <w:pict>
              <v:shape type="#_x0000_t75" id="对象 4238" o:spid="_x0000_s4238" fillcolor="#FFFFFF" stroked="t" strokeweight="1.0pt" style="position:absolute;&#10;margin-left:-159.77756pt;&#10;margin-top:19.562126pt;&#10;width:11.939061pt;&#10;height:4.2903147pt;&#10;z-index:1593;&#10;mso-position-horizontal:absolute;&#10;mso-position-horizontal-relative:char;&#10;mso-position-vertical:absolute;&#10;mso-position-vertical-relative:line;&#10;mso-wrap-distance-left:6.7498426pt;&#10;mso-wrap-distance-right:6.7498426pt;">
                <v:stroke color="#000000"/>
                <v:imagedata r:id="rId2804"/>
                <o:lock selection="t"/>
              </v:shape>
            </w:pict>
          </mc:Fallback>
        </mc:AlternateContent>
      </w:r>
      <w:r>
        <w:rPr>
          <w:color w:val="FF0000"/>
        </w:rPr>
        <mc:AlternateContent>
          <mc:Choice Requires="wps">
            <w:drawing>
              <wp:anchor distT="0" distB="0" distL="85723" distR="85723" simplePos="0" relativeHeight="1594" behindDoc="0" locked="0" layoutInCell="1" hidden="0" allowOverlap="1">
                <wp:simplePos x="0" y="0"/>
                <wp:positionH relativeFrom="character">
                  <wp:posOffset>-2074294</wp:posOffset>
                </wp:positionH>
                <wp:positionV relativeFrom="line">
                  <wp:posOffset>226348</wp:posOffset>
                </wp:positionV>
                <wp:extent cx="26762" cy="160094"/>
                <wp:effectExtent l="0" t="0" r="0" b="0"/>
                <wp:wrapNone/>
                <wp:docPr id="4240" name="对象 4240"/>
                <wp:cNvGraphicFramePr>
                  <a:graphicFrameLocks noChangeAspect="0" noSelect="1"/>
                </wp:cNvGraphicFramePr>
                <a:graphic>
                  <a:graphicData uri="http://schemas.microsoft.com/office/word/2010/wordprocessingInk">
                    <w14:contentPart bwMode="auto" r:id="rId2805">
                      <w14:nvContentPartPr>
                        <w14:cNvContentPartPr/>
                      </w14:nvContentPartPr>
                      <w14:xfrm>
                        <a:off x="0" y="0"/>
                        <a:ext cx="26762" cy="160094"/>
                      </w14:xfrm>
                    </w14:contentPart>
                  </a:graphicData>
                </a:graphic>
              </wp:anchor>
            </w:drawing>
          </mc:Choice>
          <mc:Fallback>
            <w:pict>
              <v:shape type="#_x0000_t75" id="对象 4241" o:spid="_x0000_s4241" fillcolor="#FFFFFF" stroked="t" strokeweight="1.0pt" style="position:absolute;&#10;margin-left:-163.33023pt;&#10;margin-top:17.822678pt;&#10;width:2.1073172pt;&#10;height:12.605827pt;&#10;z-index:1594;&#10;mso-position-horizontal:absolute;&#10;mso-position-horizontal-relative:char;&#10;mso-position-vertical:absolute;&#10;mso-position-vertical-relative:line;&#10;mso-wrap-distance-left:6.7498426pt;&#10;mso-wrap-distance-right:6.7498426pt;">
                <v:stroke color="#000000"/>
                <v:imagedata r:id="rId2806"/>
                <o:lock selection="t"/>
              </v:shape>
            </w:pict>
          </mc:Fallback>
        </mc:AlternateContent>
      </w:r>
      <w:r>
        <w:rPr>
          <w:color w:val="FF0000"/>
        </w:rPr>
        <mc:AlternateContent>
          <mc:Choice Requires="wps">
            <w:drawing>
              <wp:anchor distT="0" distB="0" distL="85723" distR="85723" simplePos="0" relativeHeight="1595" behindDoc="0" locked="0" layoutInCell="1" hidden="0" allowOverlap="1">
                <wp:simplePos x="0" y="0"/>
                <wp:positionH relativeFrom="character">
                  <wp:posOffset>-1868335</wp:posOffset>
                </wp:positionH>
                <wp:positionV relativeFrom="line">
                  <wp:posOffset>219549</wp:posOffset>
                </wp:positionV>
                <wp:extent cx="152562" cy="125733"/>
                <wp:effectExtent l="0" t="0" r="0" b="0"/>
                <wp:wrapNone/>
                <wp:docPr id="4243" name="对象 4243"/>
                <wp:cNvGraphicFramePr>
                  <a:graphicFrameLocks noChangeAspect="0" noSelect="1"/>
                </wp:cNvGraphicFramePr>
                <a:graphic>
                  <a:graphicData uri="http://schemas.microsoft.com/office/word/2010/wordprocessingInk">
                    <w14:contentPart bwMode="auto" r:id="rId2807">
                      <w14:nvContentPartPr>
                        <w14:cNvContentPartPr/>
                      </w14:nvContentPartPr>
                      <w14:xfrm>
                        <a:off x="0" y="0"/>
                        <a:ext cx="152562" cy="125733"/>
                      </w14:xfrm>
                    </w14:contentPart>
                  </a:graphicData>
                </a:graphic>
              </wp:anchor>
            </w:drawing>
          </mc:Choice>
          <mc:Fallback>
            <w:pict>
              <v:shape type="#_x0000_t75" id="对象 4244" o:spid="_x0000_s4244" fillcolor="#FFFFFF" stroked="t" strokeweight="1.0pt" style="position:absolute;&#10;margin-left:-147.11299pt;&#10;margin-top:17.287323pt;&#10;width:12.012829pt;&#10;height:9.900314pt;&#10;z-index:1595;&#10;mso-position-horizontal:absolute;&#10;mso-position-horizontal-relative:char;&#10;mso-position-vertical:absolute;&#10;mso-position-vertical-relative:line;&#10;mso-wrap-distance-left:6.7498426pt;&#10;mso-wrap-distance-right:6.7498426pt;">
                <v:stroke color="#000000"/>
                <v:imagedata r:id="rId2808"/>
                <o:lock selection="t"/>
              </v:shape>
            </w:pict>
          </mc:Fallback>
        </mc:AlternateContent>
      </w:r>
      <w:r>
        <w:rPr>
          <w:color w:val="FF0000"/>
        </w:rPr>
        <mc:AlternateContent>
          <mc:Choice Requires="wps">
            <w:drawing>
              <wp:anchor distT="0" distB="0" distL="85723" distR="85723" simplePos="0" relativeHeight="1596" behindDoc="0" locked="0" layoutInCell="1" hidden="0" allowOverlap="1">
                <wp:simplePos x="0" y="0"/>
                <wp:positionH relativeFrom="character">
                  <wp:posOffset>-1881159</wp:posOffset>
                </wp:positionH>
                <wp:positionV relativeFrom="line">
                  <wp:posOffset>203057</wp:posOffset>
                </wp:positionV>
                <wp:extent cx="51069" cy="177486"/>
                <wp:effectExtent l="0" t="0" r="0" b="0"/>
                <wp:wrapNone/>
                <wp:docPr id="4246" name="对象 4246"/>
                <wp:cNvGraphicFramePr>
                  <a:graphicFrameLocks noChangeAspect="0" noSelect="1"/>
                </wp:cNvGraphicFramePr>
                <a:graphic>
                  <a:graphicData uri="http://schemas.microsoft.com/office/word/2010/wordprocessingInk">
                    <w14:contentPart bwMode="auto" r:id="rId2809">
                      <w14:nvContentPartPr>
                        <w14:cNvContentPartPr/>
                      </w14:nvContentPartPr>
                      <w14:xfrm>
                        <a:off x="0" y="0"/>
                        <a:ext cx="51069" cy="177486"/>
                      </w14:xfrm>
                    </w14:contentPart>
                  </a:graphicData>
                </a:graphic>
              </wp:anchor>
            </w:drawing>
          </mc:Choice>
          <mc:Fallback>
            <w:pict>
              <v:shape type="#_x0000_t75" id="对象 4247" o:spid="_x0000_s4247" fillcolor="#FFFFFF" stroked="t" strokeweight="1.0pt" style="position:absolute;&#10;margin-left:-148.12276pt;&#10;margin-top:15.988741pt;&#10;width:4.0212555pt;&#10;height:13.975275pt;&#10;z-index:1596;&#10;mso-position-horizontal:absolute;&#10;mso-position-horizontal-relative:char;&#10;mso-position-vertical:absolute;&#10;mso-position-vertical-relative:line;&#10;mso-wrap-distance-left:6.7498426pt;&#10;mso-wrap-distance-right:6.7498426pt;">
                <v:stroke color="#000000"/>
                <v:imagedata r:id="rId2810"/>
                <o:lock selection="t"/>
              </v:shape>
            </w:pict>
          </mc:Fallback>
        </mc:AlternateContent>
      </w:r>
    </w:p>
    <w:p>
      <w:pPr>
        <w:rPr>
          <w:rFonts w:hint="eastAsia"/>
        </w:rPr>
      </w:pP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宋体">
    <w:panose1 w:val="02010600030101010101"/>
    <w:charset w:val="86"/>
    <w:family w:val="auto"/>
    <w:pitch w:val="variable"/>
    <w:sig w:usb0="00000203" w:usb1="288F0000" w:usb2="00000006" w:usb3="00000000" w:csb0="00040001" w:csb1="00000000"/>
  </w:font>
  <w:font w:name="Cambria Math">
    <w:panose1 w:val="02040503050406030204"/>
    <w:charset w:val="00"/>
    <w:family w:val="auto"/>
    <w:pitch w:val="variable"/>
    <w:sig w:usb0="E00006FF" w:usb1="420024FF" w:usb2="02000000" w:usb3="00000000" w:csb0="2000019F" w:csb1="00000000"/>
  </w:font>
  <w:font w:name="Times New Roman Italic">
    <w:altName w:val="Times New Roman"/>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20007A87" w:usb1="80000000" w:usb2="00000008" w:usb3="00000000" w:csb0="000001FF" w:csb1="00000000"/>
  </w:font>
  <w:font w:name="Calibri">
    <w:panose1 w:val="020F0502020204030204"/>
    <w:charset w:val="00"/>
    <w:family w:val="swiss"/>
    <w:pitch w:val="variable"/>
    <w:sig w:usb0="E4002EFF" w:usb1="C200247B" w:usb2="00000009" w:usb3="00000000" w:csb0="200001FF" w:csb1="00000000"/>
  </w:font>
  <w:font w:name="Arial">
    <w:panose1 w:val="020B0604020202020204"/>
    <w:charset w:val="01"/>
    <w:family w:val="swiss"/>
    <w:pitch w:val="variable"/>
    <w:sig w:usb0="E0002EFF" w:usb1="C000785B" w:usb2="00000009" w:usb3="00000000" w:csb0="400001FF" w:csb1="FFFF0000"/>
  </w:font>
  <w:font w:name="Luxi Sans">
    <w:altName w:val="Arial"/>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6A27A60B"/>
    <w:lvl w:ilvl="0">
      <w:start w:val="13"/>
      <w:numFmt w:val="upperLetter"/>
      <w:lvlRestart w:val="0"/>
      <w:suff w:val="nothing"/>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47"/>
  <w:bordersDoNotSurroundHeader w:val="0"/>
  <w:bordersDoNotSurroundFooter w:val="0"/>
  <w:defaultTabStop w:val="420"/>
  <w:drawingGridHorizontalSpacing w:val="105"/>
  <w:drawingGridVerticalSpacing w:val="156"/>
  <w:displayHorizontalDrawingGridEvery w:val="1"/>
  <w:displayVerticalDrawingGridEvery w:val="1"/>
  <w:noPunctuationKerning/>
  <w:characterSpacingControl w:val="compressPunctuation"/>
  <w:compat>
    <w:spaceForUL/>
    <w:balanceSingleByteDoubleByteWidth/>
    <w:ulTrailSpace/>
    <w:doNotExpandShiftReturn/>
    <w:adjustLineHeightInTable/>
    <w:growAutofit/>
    <w:doNotUseIndentAsNumberingTabStop/>
    <w:compatSetting w:name="compatibilityMode" w:uri="http://schemas.microsoft.com/office/word" w:val="14"/>
  </w:compat>
  <w:docVars>
    <w:docVar w:name="commondata" w:val="eyJoZGlkIjoiNmZlMTAwZWFjZWQ0NTcxN2JlYjBjMGM2NGNlZjgwNDMifQ=="/>
  </w:docVars>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Calibri" w:eastAsia="宋体" w:cs="Arial" w:hAnsi="Calibri"/>
      <w:kern w:val="2"/>
      <w:sz w:val="21"/>
      <w:szCs w:val="24"/>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黑体"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styleId="15">
    <w:name w:val="Normal (Web)"/>
    <w:basedOn w:val="0"/>
    <w:rPr>
      <w:sz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customXml" Target="ink/ink1.xml"/><Relationship Id="rId3" Type="http://schemas.openxmlformats.org/officeDocument/2006/relationships/image" Target="media/3.png"/><Relationship Id="rId4" Type="http://schemas.openxmlformats.org/officeDocument/2006/relationships/customXml" Target="ink/ink2.xml"/><Relationship Id="rId5" Type="http://schemas.openxmlformats.org/officeDocument/2006/relationships/image" Target="media/6.png"/><Relationship Id="rId6" Type="http://schemas.openxmlformats.org/officeDocument/2006/relationships/customXml" Target="ink/ink3.xml"/><Relationship Id="rId7" Type="http://schemas.openxmlformats.org/officeDocument/2006/relationships/image" Target="media/9.png"/><Relationship Id="rId8" Type="http://schemas.openxmlformats.org/officeDocument/2006/relationships/customXml" Target="ink/ink4.xml"/><Relationship Id="rId9" Type="http://schemas.openxmlformats.org/officeDocument/2006/relationships/image" Target="media/12.png"/><Relationship Id="rId10" Type="http://schemas.openxmlformats.org/officeDocument/2006/relationships/customXml" Target="ink/ink5.xml"/><Relationship Id="rId11" Type="http://schemas.openxmlformats.org/officeDocument/2006/relationships/image" Target="media/15.png"/><Relationship Id="rId12" Type="http://schemas.openxmlformats.org/officeDocument/2006/relationships/customXml" Target="ink/ink6.xml"/><Relationship Id="rId13" Type="http://schemas.openxmlformats.org/officeDocument/2006/relationships/image" Target="media/18.png"/><Relationship Id="rId14" Type="http://schemas.openxmlformats.org/officeDocument/2006/relationships/customXml" Target="ink/ink7.xml"/><Relationship Id="rId15" Type="http://schemas.openxmlformats.org/officeDocument/2006/relationships/image" Target="media/21.png"/><Relationship Id="rId16" Type="http://schemas.openxmlformats.org/officeDocument/2006/relationships/customXml" Target="ink/ink8.xml"/><Relationship Id="rId17" Type="http://schemas.openxmlformats.org/officeDocument/2006/relationships/image" Target="media/24.png"/><Relationship Id="rId18" Type="http://schemas.openxmlformats.org/officeDocument/2006/relationships/customXml" Target="ink/ink9.xml"/><Relationship Id="rId19" Type="http://schemas.openxmlformats.org/officeDocument/2006/relationships/image" Target="media/27.png"/><Relationship Id="rId20" Type="http://schemas.openxmlformats.org/officeDocument/2006/relationships/customXml" Target="ink/ink10.xml"/><Relationship Id="rId21" Type="http://schemas.openxmlformats.org/officeDocument/2006/relationships/image" Target="media/30.png"/><Relationship Id="rId22" Type="http://schemas.openxmlformats.org/officeDocument/2006/relationships/customXml" Target="ink/ink11.xml"/><Relationship Id="rId23" Type="http://schemas.openxmlformats.org/officeDocument/2006/relationships/image" Target="media/33.png"/><Relationship Id="rId24" Type="http://schemas.openxmlformats.org/officeDocument/2006/relationships/image" Target="media/35.png"/><Relationship Id="rId25" Type="http://schemas.openxmlformats.org/officeDocument/2006/relationships/customXml" Target="ink/ink12.xml"/><Relationship Id="rId26" Type="http://schemas.openxmlformats.org/officeDocument/2006/relationships/image" Target="media/39.png"/><Relationship Id="rId27" Type="http://schemas.openxmlformats.org/officeDocument/2006/relationships/customXml" Target="ink/ink13.xml"/><Relationship Id="rId28" Type="http://schemas.openxmlformats.org/officeDocument/2006/relationships/image" Target="media/42.png"/><Relationship Id="rId29" Type="http://schemas.openxmlformats.org/officeDocument/2006/relationships/customXml" Target="ink/ink14.xml"/><Relationship Id="rId30" Type="http://schemas.openxmlformats.org/officeDocument/2006/relationships/image" Target="media/45.png"/><Relationship Id="rId31" Type="http://schemas.openxmlformats.org/officeDocument/2006/relationships/customXml" Target="ink/ink15.xml"/><Relationship Id="rId32" Type="http://schemas.openxmlformats.org/officeDocument/2006/relationships/image" Target="media/48.png"/><Relationship Id="rId33" Type="http://schemas.openxmlformats.org/officeDocument/2006/relationships/customXml" Target="ink/ink16.xml"/><Relationship Id="rId34" Type="http://schemas.openxmlformats.org/officeDocument/2006/relationships/image" Target="media/51.png"/><Relationship Id="rId35" Type="http://schemas.openxmlformats.org/officeDocument/2006/relationships/customXml" Target="ink/ink17.xml"/><Relationship Id="rId36" Type="http://schemas.openxmlformats.org/officeDocument/2006/relationships/image" Target="media/54.png"/><Relationship Id="rId37" Type="http://schemas.openxmlformats.org/officeDocument/2006/relationships/customXml" Target="ink/ink18.xml"/><Relationship Id="rId38" Type="http://schemas.openxmlformats.org/officeDocument/2006/relationships/image" Target="media/57.png"/><Relationship Id="rId39" Type="http://schemas.openxmlformats.org/officeDocument/2006/relationships/customXml" Target="ink/ink19.xml"/><Relationship Id="rId40" Type="http://schemas.openxmlformats.org/officeDocument/2006/relationships/image" Target="media/60.png"/><Relationship Id="rId41" Type="http://schemas.openxmlformats.org/officeDocument/2006/relationships/customXml" Target="ink/ink20.xml"/><Relationship Id="rId42" Type="http://schemas.openxmlformats.org/officeDocument/2006/relationships/image" Target="media/63.png"/><Relationship Id="rId43" Type="http://schemas.openxmlformats.org/officeDocument/2006/relationships/customXml" Target="ink/ink21.xml"/><Relationship Id="rId44" Type="http://schemas.openxmlformats.org/officeDocument/2006/relationships/image" Target="media/66.png"/><Relationship Id="rId45" Type="http://schemas.openxmlformats.org/officeDocument/2006/relationships/customXml" Target="ink/ink22.xml"/><Relationship Id="rId46" Type="http://schemas.openxmlformats.org/officeDocument/2006/relationships/image" Target="media/69.png"/><Relationship Id="rId47" Type="http://schemas.openxmlformats.org/officeDocument/2006/relationships/customXml" Target="ink/ink23.xml"/><Relationship Id="rId48" Type="http://schemas.openxmlformats.org/officeDocument/2006/relationships/image" Target="media/72.png"/><Relationship Id="rId49" Type="http://schemas.openxmlformats.org/officeDocument/2006/relationships/customXml" Target="ink/ink24.xml"/><Relationship Id="rId50" Type="http://schemas.openxmlformats.org/officeDocument/2006/relationships/image" Target="media/78.png"/><Relationship Id="rId51" Type="http://schemas.openxmlformats.org/officeDocument/2006/relationships/customXml" Target="ink/ink25.xml"/><Relationship Id="rId52" Type="http://schemas.openxmlformats.org/officeDocument/2006/relationships/image" Target="media/81.png"/><Relationship Id="rId53" Type="http://schemas.openxmlformats.org/officeDocument/2006/relationships/customXml" Target="ink/ink26.xml"/><Relationship Id="rId54" Type="http://schemas.openxmlformats.org/officeDocument/2006/relationships/image" Target="media/84.png"/><Relationship Id="rId55" Type="http://schemas.openxmlformats.org/officeDocument/2006/relationships/customXml" Target="ink/ink27.xml"/><Relationship Id="rId56" Type="http://schemas.openxmlformats.org/officeDocument/2006/relationships/image" Target="media/87.png"/><Relationship Id="rId57" Type="http://schemas.openxmlformats.org/officeDocument/2006/relationships/customXml" Target="ink/ink28.xml"/><Relationship Id="rId58" Type="http://schemas.openxmlformats.org/officeDocument/2006/relationships/image" Target="media/90.png"/><Relationship Id="rId59" Type="http://schemas.openxmlformats.org/officeDocument/2006/relationships/customXml" Target="ink/ink29.xml"/><Relationship Id="rId60" Type="http://schemas.openxmlformats.org/officeDocument/2006/relationships/image" Target="media/93.png"/><Relationship Id="rId61" Type="http://schemas.openxmlformats.org/officeDocument/2006/relationships/customXml" Target="ink/ink30.xml"/><Relationship Id="rId62" Type="http://schemas.openxmlformats.org/officeDocument/2006/relationships/image" Target="media/96.png"/><Relationship Id="rId63" Type="http://schemas.openxmlformats.org/officeDocument/2006/relationships/customXml" Target="ink/ink31.xml"/><Relationship Id="rId64" Type="http://schemas.openxmlformats.org/officeDocument/2006/relationships/image" Target="media/99.png"/><Relationship Id="rId65" Type="http://schemas.openxmlformats.org/officeDocument/2006/relationships/customXml" Target="ink/ink32.xml"/><Relationship Id="rId66" Type="http://schemas.openxmlformats.org/officeDocument/2006/relationships/image" Target="media/102.png"/><Relationship Id="rId67" Type="http://schemas.openxmlformats.org/officeDocument/2006/relationships/customXml" Target="ink/ink33.xml"/><Relationship Id="rId68" Type="http://schemas.openxmlformats.org/officeDocument/2006/relationships/image" Target="media/105.png"/><Relationship Id="rId69" Type="http://schemas.openxmlformats.org/officeDocument/2006/relationships/customXml" Target="ink/ink34.xml"/><Relationship Id="rId70" Type="http://schemas.openxmlformats.org/officeDocument/2006/relationships/image" Target="media/108.png"/><Relationship Id="rId71" Type="http://schemas.openxmlformats.org/officeDocument/2006/relationships/customXml" Target="ink/ink35.xml"/><Relationship Id="rId72" Type="http://schemas.openxmlformats.org/officeDocument/2006/relationships/image" Target="media/111.png"/><Relationship Id="rId73" Type="http://schemas.openxmlformats.org/officeDocument/2006/relationships/customXml" Target="ink/ink36.xml"/><Relationship Id="rId74" Type="http://schemas.openxmlformats.org/officeDocument/2006/relationships/image" Target="media/114.png"/><Relationship Id="rId75" Type="http://schemas.openxmlformats.org/officeDocument/2006/relationships/customXml" Target="ink/ink37.xml"/><Relationship Id="rId76" Type="http://schemas.openxmlformats.org/officeDocument/2006/relationships/image" Target="media/117.png"/><Relationship Id="rId77" Type="http://schemas.openxmlformats.org/officeDocument/2006/relationships/customXml" Target="ink/ink38.xml"/><Relationship Id="rId78" Type="http://schemas.openxmlformats.org/officeDocument/2006/relationships/image" Target="media/120.png"/><Relationship Id="rId79" Type="http://schemas.openxmlformats.org/officeDocument/2006/relationships/customXml" Target="ink/ink39.xml"/><Relationship Id="rId80" Type="http://schemas.openxmlformats.org/officeDocument/2006/relationships/image" Target="media/123.png"/><Relationship Id="rId81" Type="http://schemas.openxmlformats.org/officeDocument/2006/relationships/customXml" Target="ink/ink40.xml"/><Relationship Id="rId82" Type="http://schemas.openxmlformats.org/officeDocument/2006/relationships/image" Target="media/126.png"/><Relationship Id="rId83" Type="http://schemas.openxmlformats.org/officeDocument/2006/relationships/customXml" Target="ink/ink41.xml"/><Relationship Id="rId84" Type="http://schemas.openxmlformats.org/officeDocument/2006/relationships/image" Target="media/129.png"/><Relationship Id="rId85" Type="http://schemas.openxmlformats.org/officeDocument/2006/relationships/customXml" Target="ink/ink42.xml"/><Relationship Id="rId86" Type="http://schemas.openxmlformats.org/officeDocument/2006/relationships/image" Target="media/132.png"/><Relationship Id="rId87" Type="http://schemas.openxmlformats.org/officeDocument/2006/relationships/customXml" Target="ink/ink43.xml"/><Relationship Id="rId88" Type="http://schemas.openxmlformats.org/officeDocument/2006/relationships/image" Target="media/135.png"/><Relationship Id="rId89" Type="http://schemas.openxmlformats.org/officeDocument/2006/relationships/customXml" Target="ink/ink44.xml"/><Relationship Id="rId90" Type="http://schemas.openxmlformats.org/officeDocument/2006/relationships/image" Target="media/138.png"/><Relationship Id="rId91" Type="http://schemas.openxmlformats.org/officeDocument/2006/relationships/customXml" Target="ink/ink45.xml"/><Relationship Id="rId92" Type="http://schemas.openxmlformats.org/officeDocument/2006/relationships/image" Target="media/144.png"/><Relationship Id="rId93" Type="http://schemas.openxmlformats.org/officeDocument/2006/relationships/customXml" Target="ink/ink46.xml"/><Relationship Id="rId94" Type="http://schemas.openxmlformats.org/officeDocument/2006/relationships/image" Target="media/147.png"/><Relationship Id="rId95" Type="http://schemas.openxmlformats.org/officeDocument/2006/relationships/customXml" Target="ink/ink47.xml"/><Relationship Id="rId96" Type="http://schemas.openxmlformats.org/officeDocument/2006/relationships/image" Target="media/150.png"/><Relationship Id="rId97" Type="http://schemas.openxmlformats.org/officeDocument/2006/relationships/customXml" Target="ink/ink48.xml"/><Relationship Id="rId98" Type="http://schemas.openxmlformats.org/officeDocument/2006/relationships/image" Target="media/153.png"/><Relationship Id="rId99" Type="http://schemas.openxmlformats.org/officeDocument/2006/relationships/customXml" Target="ink/ink49.xml"/><Relationship Id="rId100" Type="http://schemas.openxmlformats.org/officeDocument/2006/relationships/image" Target="media/156.png"/><Relationship Id="rId101" Type="http://schemas.openxmlformats.org/officeDocument/2006/relationships/customXml" Target="ink/ink50.xml"/><Relationship Id="rId102" Type="http://schemas.openxmlformats.org/officeDocument/2006/relationships/image" Target="media/159.png"/><Relationship Id="rId103" Type="http://schemas.openxmlformats.org/officeDocument/2006/relationships/customXml" Target="ink/ink51.xml"/><Relationship Id="rId104" Type="http://schemas.openxmlformats.org/officeDocument/2006/relationships/image" Target="media/162.png"/><Relationship Id="rId105" Type="http://schemas.openxmlformats.org/officeDocument/2006/relationships/customXml" Target="ink/ink52.xml"/><Relationship Id="rId106" Type="http://schemas.openxmlformats.org/officeDocument/2006/relationships/image" Target="media/165.png"/><Relationship Id="rId107" Type="http://schemas.openxmlformats.org/officeDocument/2006/relationships/customXml" Target="ink/ink53.xml"/><Relationship Id="rId108" Type="http://schemas.openxmlformats.org/officeDocument/2006/relationships/image" Target="media/168.png"/><Relationship Id="rId109" Type="http://schemas.openxmlformats.org/officeDocument/2006/relationships/customXml" Target="ink/ink54.xml"/><Relationship Id="rId110" Type="http://schemas.openxmlformats.org/officeDocument/2006/relationships/image" Target="media/171.png"/><Relationship Id="rId111" Type="http://schemas.openxmlformats.org/officeDocument/2006/relationships/customXml" Target="ink/ink55.xml"/><Relationship Id="rId112" Type="http://schemas.openxmlformats.org/officeDocument/2006/relationships/image" Target="media/174.png"/><Relationship Id="rId113" Type="http://schemas.openxmlformats.org/officeDocument/2006/relationships/customXml" Target="ink/ink56.xml"/><Relationship Id="rId114" Type="http://schemas.openxmlformats.org/officeDocument/2006/relationships/image" Target="media/177.png"/><Relationship Id="rId115" Type="http://schemas.openxmlformats.org/officeDocument/2006/relationships/customXml" Target="ink/ink57.xml"/><Relationship Id="rId116" Type="http://schemas.openxmlformats.org/officeDocument/2006/relationships/image" Target="media/180.png"/><Relationship Id="rId117" Type="http://schemas.openxmlformats.org/officeDocument/2006/relationships/customXml" Target="ink/ink58.xml"/><Relationship Id="rId118" Type="http://schemas.openxmlformats.org/officeDocument/2006/relationships/image" Target="media/183.png"/><Relationship Id="rId119" Type="http://schemas.openxmlformats.org/officeDocument/2006/relationships/customXml" Target="ink/ink59.xml"/><Relationship Id="rId120" Type="http://schemas.openxmlformats.org/officeDocument/2006/relationships/image" Target="media/186.png"/><Relationship Id="rId121" Type="http://schemas.openxmlformats.org/officeDocument/2006/relationships/customXml" Target="ink/ink60.xml"/><Relationship Id="rId122" Type="http://schemas.openxmlformats.org/officeDocument/2006/relationships/image" Target="media/189.png"/><Relationship Id="rId123" Type="http://schemas.openxmlformats.org/officeDocument/2006/relationships/customXml" Target="ink/ink61.xml"/><Relationship Id="rId124" Type="http://schemas.openxmlformats.org/officeDocument/2006/relationships/image" Target="media/192.png"/><Relationship Id="rId125" Type="http://schemas.openxmlformats.org/officeDocument/2006/relationships/customXml" Target="ink/ink62.xml"/><Relationship Id="rId126" Type="http://schemas.openxmlformats.org/officeDocument/2006/relationships/image" Target="media/198.png"/><Relationship Id="rId127" Type="http://schemas.openxmlformats.org/officeDocument/2006/relationships/customXml" Target="ink/ink63.xml"/><Relationship Id="rId128" Type="http://schemas.openxmlformats.org/officeDocument/2006/relationships/image" Target="media/201.png"/><Relationship Id="rId129" Type="http://schemas.openxmlformats.org/officeDocument/2006/relationships/customXml" Target="ink/ink64.xml"/><Relationship Id="rId130" Type="http://schemas.openxmlformats.org/officeDocument/2006/relationships/image" Target="media/204.png"/><Relationship Id="rId131" Type="http://schemas.openxmlformats.org/officeDocument/2006/relationships/customXml" Target="ink/ink65.xml"/><Relationship Id="rId132" Type="http://schemas.openxmlformats.org/officeDocument/2006/relationships/image" Target="media/207.png"/><Relationship Id="rId133" Type="http://schemas.openxmlformats.org/officeDocument/2006/relationships/customXml" Target="ink/ink66.xml"/><Relationship Id="rId134" Type="http://schemas.openxmlformats.org/officeDocument/2006/relationships/image" Target="media/210.png"/><Relationship Id="rId135" Type="http://schemas.openxmlformats.org/officeDocument/2006/relationships/customXml" Target="ink/ink67.xml"/><Relationship Id="rId136" Type="http://schemas.openxmlformats.org/officeDocument/2006/relationships/image" Target="media/213.png"/><Relationship Id="rId137" Type="http://schemas.openxmlformats.org/officeDocument/2006/relationships/image" Target="media/215.png"/><Relationship Id="rId138" Type="http://schemas.openxmlformats.org/officeDocument/2006/relationships/customXml" Target="ink/ink68.xml"/><Relationship Id="rId139" Type="http://schemas.openxmlformats.org/officeDocument/2006/relationships/image" Target="media/219.png"/><Relationship Id="rId140" Type="http://schemas.openxmlformats.org/officeDocument/2006/relationships/customXml" Target="ink/ink69.xml"/><Relationship Id="rId141" Type="http://schemas.openxmlformats.org/officeDocument/2006/relationships/image" Target="media/222.png"/><Relationship Id="rId142" Type="http://schemas.openxmlformats.org/officeDocument/2006/relationships/customXml" Target="ink/ink70.xml"/><Relationship Id="rId143" Type="http://schemas.openxmlformats.org/officeDocument/2006/relationships/image" Target="media/225.png"/><Relationship Id="rId144" Type="http://schemas.openxmlformats.org/officeDocument/2006/relationships/customXml" Target="ink/ink71.xml"/><Relationship Id="rId145" Type="http://schemas.openxmlformats.org/officeDocument/2006/relationships/image" Target="media/228.png"/><Relationship Id="rId146" Type="http://schemas.openxmlformats.org/officeDocument/2006/relationships/image" Target="media/230.png"/><Relationship Id="rId147" Type="http://schemas.openxmlformats.org/officeDocument/2006/relationships/customXml" Target="ink/ink72.xml"/><Relationship Id="rId148" Type="http://schemas.openxmlformats.org/officeDocument/2006/relationships/image" Target="media/234.png"/><Relationship Id="rId149" Type="http://schemas.openxmlformats.org/officeDocument/2006/relationships/customXml" Target="ink/ink73.xml"/><Relationship Id="rId150" Type="http://schemas.openxmlformats.org/officeDocument/2006/relationships/image" Target="media/237.png"/><Relationship Id="rId151" Type="http://schemas.openxmlformats.org/officeDocument/2006/relationships/image" Target="media/239.png"/><Relationship Id="rId152" Type="http://schemas.openxmlformats.org/officeDocument/2006/relationships/customXml" Target="ink/ink74.xml"/><Relationship Id="rId153" Type="http://schemas.openxmlformats.org/officeDocument/2006/relationships/image" Target="media/243.png"/><Relationship Id="rId154" Type="http://schemas.openxmlformats.org/officeDocument/2006/relationships/customXml" Target="ink/ink75.xml"/><Relationship Id="rId155" Type="http://schemas.openxmlformats.org/officeDocument/2006/relationships/image" Target="media/246.png"/><Relationship Id="rId156" Type="http://schemas.openxmlformats.org/officeDocument/2006/relationships/customXml" Target="ink/ink76.xml"/><Relationship Id="rId157" Type="http://schemas.openxmlformats.org/officeDocument/2006/relationships/image" Target="media/249.png"/><Relationship Id="rId158" Type="http://schemas.openxmlformats.org/officeDocument/2006/relationships/image" Target="media/252.png"/><Relationship Id="rId159" Type="http://schemas.openxmlformats.org/officeDocument/2006/relationships/image" Target="media/252.png"/><Relationship Id="rId160" Type="http://schemas.openxmlformats.org/officeDocument/2006/relationships/customXml" Target="ink/ink77.xml"/><Relationship Id="rId161" Type="http://schemas.openxmlformats.org/officeDocument/2006/relationships/image" Target="media/261.png"/><Relationship Id="rId162" Type="http://schemas.openxmlformats.org/officeDocument/2006/relationships/customXml" Target="ink/ink78.xml"/><Relationship Id="rId163" Type="http://schemas.openxmlformats.org/officeDocument/2006/relationships/image" Target="media/264.png"/><Relationship Id="rId164" Type="http://schemas.openxmlformats.org/officeDocument/2006/relationships/customXml" Target="ink/ink79.xml"/><Relationship Id="rId165" Type="http://schemas.openxmlformats.org/officeDocument/2006/relationships/image" Target="media/267.png"/><Relationship Id="rId166" Type="http://schemas.openxmlformats.org/officeDocument/2006/relationships/customXml" Target="ink/ink80.xml"/><Relationship Id="rId167" Type="http://schemas.openxmlformats.org/officeDocument/2006/relationships/image" Target="media/270.png"/><Relationship Id="rId168" Type="http://schemas.openxmlformats.org/officeDocument/2006/relationships/image" Target="media/272.png"/><Relationship Id="rId169" Type="http://schemas.openxmlformats.org/officeDocument/2006/relationships/image" Target="media/275.png"/><Relationship Id="rId170" Type="http://schemas.openxmlformats.org/officeDocument/2006/relationships/image" Target="media/278.wmf"/><Relationship Id="rId171" Type="http://schemas.openxmlformats.org/officeDocument/2006/relationships/customXml" Target="ink/ink81.xml"/><Relationship Id="rId172" Type="http://schemas.openxmlformats.org/officeDocument/2006/relationships/image" Target="media/282.png"/><Relationship Id="rId173" Type="http://schemas.openxmlformats.org/officeDocument/2006/relationships/customXml" Target="ink/ink82.xml"/><Relationship Id="rId174" Type="http://schemas.openxmlformats.org/officeDocument/2006/relationships/image" Target="media/285.png"/><Relationship Id="rId175" Type="http://schemas.openxmlformats.org/officeDocument/2006/relationships/customXml" Target="ink/ink83.xml"/><Relationship Id="rId176" Type="http://schemas.openxmlformats.org/officeDocument/2006/relationships/image" Target="media/288.png"/><Relationship Id="rId177" Type="http://schemas.openxmlformats.org/officeDocument/2006/relationships/customXml" Target="ink/ink84.xml"/><Relationship Id="rId178" Type="http://schemas.openxmlformats.org/officeDocument/2006/relationships/image" Target="media/291.png"/><Relationship Id="rId179" Type="http://schemas.openxmlformats.org/officeDocument/2006/relationships/customXml" Target="ink/ink85.xml"/><Relationship Id="rId180" Type="http://schemas.openxmlformats.org/officeDocument/2006/relationships/image" Target="media/294.png"/><Relationship Id="rId181" Type="http://schemas.openxmlformats.org/officeDocument/2006/relationships/customXml" Target="ink/ink86.xml"/><Relationship Id="rId182" Type="http://schemas.openxmlformats.org/officeDocument/2006/relationships/image" Target="media/297.png"/><Relationship Id="rId183" Type="http://schemas.openxmlformats.org/officeDocument/2006/relationships/customXml" Target="ink/ink87.xml"/><Relationship Id="rId184" Type="http://schemas.openxmlformats.org/officeDocument/2006/relationships/image" Target="media/300.png"/><Relationship Id="rId185" Type="http://schemas.openxmlformats.org/officeDocument/2006/relationships/customXml" Target="ink/ink88.xml"/><Relationship Id="rId186" Type="http://schemas.openxmlformats.org/officeDocument/2006/relationships/image" Target="media/303.png"/><Relationship Id="rId187" Type="http://schemas.openxmlformats.org/officeDocument/2006/relationships/customXml" Target="ink/ink89.xml"/><Relationship Id="rId188" Type="http://schemas.openxmlformats.org/officeDocument/2006/relationships/image" Target="media/306.png"/><Relationship Id="rId189" Type="http://schemas.openxmlformats.org/officeDocument/2006/relationships/customXml" Target="ink/ink90.xml"/><Relationship Id="rId190" Type="http://schemas.openxmlformats.org/officeDocument/2006/relationships/image" Target="media/309.png"/><Relationship Id="rId191" Type="http://schemas.openxmlformats.org/officeDocument/2006/relationships/customXml" Target="ink/ink91.xml"/><Relationship Id="rId192" Type="http://schemas.openxmlformats.org/officeDocument/2006/relationships/image" Target="media/312.png"/><Relationship Id="rId193" Type="http://schemas.openxmlformats.org/officeDocument/2006/relationships/customXml" Target="ink/ink92.xml"/><Relationship Id="rId194" Type="http://schemas.openxmlformats.org/officeDocument/2006/relationships/image" Target="media/315.png"/><Relationship Id="rId195" Type="http://schemas.openxmlformats.org/officeDocument/2006/relationships/customXml" Target="ink/ink93.xml"/><Relationship Id="rId196" Type="http://schemas.openxmlformats.org/officeDocument/2006/relationships/image" Target="media/318.png"/><Relationship Id="rId197" Type="http://schemas.openxmlformats.org/officeDocument/2006/relationships/customXml" Target="ink/ink94.xml"/><Relationship Id="rId198" Type="http://schemas.openxmlformats.org/officeDocument/2006/relationships/image" Target="media/321.png"/><Relationship Id="rId199" Type="http://schemas.openxmlformats.org/officeDocument/2006/relationships/customXml" Target="ink/ink95.xml"/><Relationship Id="rId200" Type="http://schemas.openxmlformats.org/officeDocument/2006/relationships/image" Target="media/324.png"/><Relationship Id="rId201" Type="http://schemas.openxmlformats.org/officeDocument/2006/relationships/customXml" Target="ink/ink96.xml"/><Relationship Id="rId202" Type="http://schemas.openxmlformats.org/officeDocument/2006/relationships/image" Target="media/327.png"/><Relationship Id="rId203" Type="http://schemas.openxmlformats.org/officeDocument/2006/relationships/customXml" Target="ink/ink97.xml"/><Relationship Id="rId204" Type="http://schemas.openxmlformats.org/officeDocument/2006/relationships/image" Target="media/330.png"/><Relationship Id="rId205" Type="http://schemas.openxmlformats.org/officeDocument/2006/relationships/customXml" Target="ink/ink98.xml"/><Relationship Id="rId206" Type="http://schemas.openxmlformats.org/officeDocument/2006/relationships/image" Target="media/333.png"/><Relationship Id="rId207" Type="http://schemas.openxmlformats.org/officeDocument/2006/relationships/customXml" Target="ink/ink99.xml"/><Relationship Id="rId208" Type="http://schemas.openxmlformats.org/officeDocument/2006/relationships/image" Target="media/336.png"/><Relationship Id="rId209" Type="http://schemas.openxmlformats.org/officeDocument/2006/relationships/customXml" Target="ink/ink100.xml"/><Relationship Id="rId210" Type="http://schemas.openxmlformats.org/officeDocument/2006/relationships/image" Target="media/339.png"/><Relationship Id="rId211" Type="http://schemas.openxmlformats.org/officeDocument/2006/relationships/customXml" Target="ink/ink101.xml"/><Relationship Id="rId212" Type="http://schemas.openxmlformats.org/officeDocument/2006/relationships/image" Target="media/342.png"/><Relationship Id="rId213" Type="http://schemas.openxmlformats.org/officeDocument/2006/relationships/customXml" Target="ink/ink102.xml"/><Relationship Id="rId214" Type="http://schemas.openxmlformats.org/officeDocument/2006/relationships/image" Target="media/345.png"/><Relationship Id="rId215" Type="http://schemas.openxmlformats.org/officeDocument/2006/relationships/customXml" Target="ink/ink103.xml"/><Relationship Id="rId216" Type="http://schemas.openxmlformats.org/officeDocument/2006/relationships/image" Target="media/348.png"/><Relationship Id="rId217" Type="http://schemas.openxmlformats.org/officeDocument/2006/relationships/customXml" Target="ink/ink104.xml"/><Relationship Id="rId218" Type="http://schemas.openxmlformats.org/officeDocument/2006/relationships/image" Target="media/351.png"/><Relationship Id="rId219" Type="http://schemas.openxmlformats.org/officeDocument/2006/relationships/customXml" Target="ink/ink105.xml"/><Relationship Id="rId220" Type="http://schemas.openxmlformats.org/officeDocument/2006/relationships/image" Target="media/354.png"/><Relationship Id="rId221" Type="http://schemas.openxmlformats.org/officeDocument/2006/relationships/customXml" Target="ink/ink106.xml"/><Relationship Id="rId222" Type="http://schemas.openxmlformats.org/officeDocument/2006/relationships/image" Target="media/357.png"/><Relationship Id="rId223" Type="http://schemas.openxmlformats.org/officeDocument/2006/relationships/customXml" Target="ink/ink107.xml"/><Relationship Id="rId224" Type="http://schemas.openxmlformats.org/officeDocument/2006/relationships/image" Target="media/360.png"/><Relationship Id="rId225" Type="http://schemas.openxmlformats.org/officeDocument/2006/relationships/customXml" Target="ink/ink108.xml"/><Relationship Id="rId226" Type="http://schemas.openxmlformats.org/officeDocument/2006/relationships/image" Target="media/363.png"/><Relationship Id="rId227" Type="http://schemas.openxmlformats.org/officeDocument/2006/relationships/customXml" Target="ink/ink109.xml"/><Relationship Id="rId228" Type="http://schemas.openxmlformats.org/officeDocument/2006/relationships/image" Target="media/366.png"/><Relationship Id="rId229" Type="http://schemas.openxmlformats.org/officeDocument/2006/relationships/customXml" Target="ink/ink110.xml"/><Relationship Id="rId230" Type="http://schemas.openxmlformats.org/officeDocument/2006/relationships/image" Target="media/369.png"/><Relationship Id="rId231" Type="http://schemas.openxmlformats.org/officeDocument/2006/relationships/customXml" Target="ink/ink111.xml"/><Relationship Id="rId232" Type="http://schemas.openxmlformats.org/officeDocument/2006/relationships/image" Target="media/372.png"/><Relationship Id="rId233" Type="http://schemas.openxmlformats.org/officeDocument/2006/relationships/customXml" Target="ink/ink112.xml"/><Relationship Id="rId234" Type="http://schemas.openxmlformats.org/officeDocument/2006/relationships/image" Target="media/375.png"/><Relationship Id="rId235" Type="http://schemas.openxmlformats.org/officeDocument/2006/relationships/customXml" Target="ink/ink113.xml"/><Relationship Id="rId236" Type="http://schemas.openxmlformats.org/officeDocument/2006/relationships/image" Target="media/378.png"/><Relationship Id="rId237" Type="http://schemas.openxmlformats.org/officeDocument/2006/relationships/customXml" Target="ink/ink114.xml"/><Relationship Id="rId238" Type="http://schemas.openxmlformats.org/officeDocument/2006/relationships/image" Target="media/381.png"/><Relationship Id="rId239" Type="http://schemas.openxmlformats.org/officeDocument/2006/relationships/customXml" Target="ink/ink115.xml"/><Relationship Id="rId240" Type="http://schemas.openxmlformats.org/officeDocument/2006/relationships/image" Target="media/384.png"/><Relationship Id="rId241" Type="http://schemas.openxmlformats.org/officeDocument/2006/relationships/customXml" Target="ink/ink116.xml"/><Relationship Id="rId242" Type="http://schemas.openxmlformats.org/officeDocument/2006/relationships/image" Target="media/387.png"/><Relationship Id="rId243" Type="http://schemas.openxmlformats.org/officeDocument/2006/relationships/customXml" Target="ink/ink117.xml"/><Relationship Id="rId244" Type="http://schemas.openxmlformats.org/officeDocument/2006/relationships/image" Target="media/390.png"/><Relationship Id="rId245" Type="http://schemas.openxmlformats.org/officeDocument/2006/relationships/customXml" Target="ink/ink118.xml"/><Relationship Id="rId246" Type="http://schemas.openxmlformats.org/officeDocument/2006/relationships/image" Target="media/393.png"/><Relationship Id="rId247" Type="http://schemas.openxmlformats.org/officeDocument/2006/relationships/customXml" Target="ink/ink119.xml"/><Relationship Id="rId248" Type="http://schemas.openxmlformats.org/officeDocument/2006/relationships/image" Target="media/396.png"/><Relationship Id="rId249" Type="http://schemas.openxmlformats.org/officeDocument/2006/relationships/customXml" Target="ink/ink120.xml"/><Relationship Id="rId250" Type="http://schemas.openxmlformats.org/officeDocument/2006/relationships/image" Target="media/399.png"/><Relationship Id="rId251" Type="http://schemas.openxmlformats.org/officeDocument/2006/relationships/customXml" Target="ink/ink121.xml"/><Relationship Id="rId252" Type="http://schemas.openxmlformats.org/officeDocument/2006/relationships/image" Target="media/402.png"/><Relationship Id="rId253" Type="http://schemas.openxmlformats.org/officeDocument/2006/relationships/customXml" Target="ink/ink122.xml"/><Relationship Id="rId254" Type="http://schemas.openxmlformats.org/officeDocument/2006/relationships/image" Target="media/405.png"/><Relationship Id="rId255" Type="http://schemas.openxmlformats.org/officeDocument/2006/relationships/customXml" Target="ink/ink123.xml"/><Relationship Id="rId256" Type="http://schemas.openxmlformats.org/officeDocument/2006/relationships/image" Target="media/408.png"/><Relationship Id="rId257" Type="http://schemas.openxmlformats.org/officeDocument/2006/relationships/customXml" Target="ink/ink124.xml"/><Relationship Id="rId258" Type="http://schemas.openxmlformats.org/officeDocument/2006/relationships/image" Target="media/411.png"/><Relationship Id="rId259" Type="http://schemas.openxmlformats.org/officeDocument/2006/relationships/customXml" Target="ink/ink125.xml"/><Relationship Id="rId260" Type="http://schemas.openxmlformats.org/officeDocument/2006/relationships/image" Target="media/414.png"/><Relationship Id="rId261" Type="http://schemas.openxmlformats.org/officeDocument/2006/relationships/customXml" Target="ink/ink126.xml"/><Relationship Id="rId262" Type="http://schemas.openxmlformats.org/officeDocument/2006/relationships/image" Target="media/417.png"/><Relationship Id="rId263" Type="http://schemas.openxmlformats.org/officeDocument/2006/relationships/customXml" Target="ink/ink127.xml"/><Relationship Id="rId264" Type="http://schemas.openxmlformats.org/officeDocument/2006/relationships/image" Target="media/420.png"/><Relationship Id="rId265" Type="http://schemas.openxmlformats.org/officeDocument/2006/relationships/customXml" Target="ink/ink128.xml"/><Relationship Id="rId266" Type="http://schemas.openxmlformats.org/officeDocument/2006/relationships/image" Target="media/423.png"/><Relationship Id="rId267" Type="http://schemas.openxmlformats.org/officeDocument/2006/relationships/customXml" Target="ink/ink129.xml"/><Relationship Id="rId268" Type="http://schemas.openxmlformats.org/officeDocument/2006/relationships/image" Target="media/426.png"/><Relationship Id="rId269" Type="http://schemas.openxmlformats.org/officeDocument/2006/relationships/customXml" Target="ink/ink130.xml"/><Relationship Id="rId270" Type="http://schemas.openxmlformats.org/officeDocument/2006/relationships/image" Target="media/429.png"/><Relationship Id="rId271" Type="http://schemas.openxmlformats.org/officeDocument/2006/relationships/customXml" Target="ink/ink131.xml"/><Relationship Id="rId272" Type="http://schemas.openxmlformats.org/officeDocument/2006/relationships/image" Target="media/432.png"/><Relationship Id="rId273" Type="http://schemas.openxmlformats.org/officeDocument/2006/relationships/customXml" Target="ink/ink132.xml"/><Relationship Id="rId274" Type="http://schemas.openxmlformats.org/officeDocument/2006/relationships/image" Target="media/435.png"/><Relationship Id="rId275" Type="http://schemas.openxmlformats.org/officeDocument/2006/relationships/customXml" Target="ink/ink133.xml"/><Relationship Id="rId276" Type="http://schemas.openxmlformats.org/officeDocument/2006/relationships/image" Target="media/438.png"/><Relationship Id="rId277" Type="http://schemas.openxmlformats.org/officeDocument/2006/relationships/customXml" Target="ink/ink134.xml"/><Relationship Id="rId278" Type="http://schemas.openxmlformats.org/officeDocument/2006/relationships/image" Target="media/441.png"/><Relationship Id="rId279" Type="http://schemas.openxmlformats.org/officeDocument/2006/relationships/customXml" Target="ink/ink135.xml"/><Relationship Id="rId280" Type="http://schemas.openxmlformats.org/officeDocument/2006/relationships/image" Target="media/444.png"/><Relationship Id="rId281" Type="http://schemas.openxmlformats.org/officeDocument/2006/relationships/customXml" Target="ink/ink136.xml"/><Relationship Id="rId282" Type="http://schemas.openxmlformats.org/officeDocument/2006/relationships/image" Target="media/447.png"/><Relationship Id="rId283" Type="http://schemas.openxmlformats.org/officeDocument/2006/relationships/customXml" Target="ink/ink137.xml"/><Relationship Id="rId284" Type="http://schemas.openxmlformats.org/officeDocument/2006/relationships/image" Target="media/450.png"/><Relationship Id="rId285" Type="http://schemas.openxmlformats.org/officeDocument/2006/relationships/customXml" Target="ink/ink138.xml"/><Relationship Id="rId286" Type="http://schemas.openxmlformats.org/officeDocument/2006/relationships/image" Target="media/453.png"/><Relationship Id="rId287" Type="http://schemas.openxmlformats.org/officeDocument/2006/relationships/customXml" Target="ink/ink139.xml"/><Relationship Id="rId288" Type="http://schemas.openxmlformats.org/officeDocument/2006/relationships/image" Target="media/456.png"/><Relationship Id="rId289" Type="http://schemas.openxmlformats.org/officeDocument/2006/relationships/customXml" Target="ink/ink140.xml"/><Relationship Id="rId290" Type="http://schemas.openxmlformats.org/officeDocument/2006/relationships/image" Target="media/459.png"/><Relationship Id="rId291" Type="http://schemas.openxmlformats.org/officeDocument/2006/relationships/customXml" Target="ink/ink141.xml"/><Relationship Id="rId292" Type="http://schemas.openxmlformats.org/officeDocument/2006/relationships/image" Target="media/462.png"/><Relationship Id="rId293" Type="http://schemas.openxmlformats.org/officeDocument/2006/relationships/customXml" Target="ink/ink142.xml"/><Relationship Id="rId294" Type="http://schemas.openxmlformats.org/officeDocument/2006/relationships/image" Target="media/465.png"/><Relationship Id="rId295" Type="http://schemas.openxmlformats.org/officeDocument/2006/relationships/customXml" Target="ink/ink143.xml"/><Relationship Id="rId296" Type="http://schemas.openxmlformats.org/officeDocument/2006/relationships/image" Target="media/468.png"/><Relationship Id="rId297" Type="http://schemas.openxmlformats.org/officeDocument/2006/relationships/customXml" Target="ink/ink144.xml"/><Relationship Id="rId298" Type="http://schemas.openxmlformats.org/officeDocument/2006/relationships/image" Target="media/471.png"/><Relationship Id="rId299" Type="http://schemas.openxmlformats.org/officeDocument/2006/relationships/customXml" Target="ink/ink145.xml"/><Relationship Id="rId300" Type="http://schemas.openxmlformats.org/officeDocument/2006/relationships/image" Target="media/474.png"/><Relationship Id="rId301" Type="http://schemas.openxmlformats.org/officeDocument/2006/relationships/customXml" Target="ink/ink146.xml"/><Relationship Id="rId302" Type="http://schemas.openxmlformats.org/officeDocument/2006/relationships/image" Target="media/477.png"/><Relationship Id="rId303" Type="http://schemas.openxmlformats.org/officeDocument/2006/relationships/customXml" Target="ink/ink147.xml"/><Relationship Id="rId304" Type="http://schemas.openxmlformats.org/officeDocument/2006/relationships/image" Target="media/480.png"/><Relationship Id="rId305" Type="http://schemas.openxmlformats.org/officeDocument/2006/relationships/customXml" Target="ink/ink148.xml"/><Relationship Id="rId306" Type="http://schemas.openxmlformats.org/officeDocument/2006/relationships/image" Target="media/483.png"/><Relationship Id="rId307" Type="http://schemas.openxmlformats.org/officeDocument/2006/relationships/customXml" Target="ink/ink149.xml"/><Relationship Id="rId308" Type="http://schemas.openxmlformats.org/officeDocument/2006/relationships/image" Target="media/486.png"/><Relationship Id="rId309" Type="http://schemas.openxmlformats.org/officeDocument/2006/relationships/customXml" Target="ink/ink150.xml"/><Relationship Id="rId310" Type="http://schemas.openxmlformats.org/officeDocument/2006/relationships/image" Target="media/489.png"/><Relationship Id="rId311" Type="http://schemas.openxmlformats.org/officeDocument/2006/relationships/customXml" Target="ink/ink151.xml"/><Relationship Id="rId312" Type="http://schemas.openxmlformats.org/officeDocument/2006/relationships/image" Target="media/492.png"/><Relationship Id="rId313" Type="http://schemas.openxmlformats.org/officeDocument/2006/relationships/customXml" Target="ink/ink152.xml"/><Relationship Id="rId314" Type="http://schemas.openxmlformats.org/officeDocument/2006/relationships/image" Target="media/495.png"/><Relationship Id="rId315" Type="http://schemas.openxmlformats.org/officeDocument/2006/relationships/customXml" Target="ink/ink153.xml"/><Relationship Id="rId316" Type="http://schemas.openxmlformats.org/officeDocument/2006/relationships/image" Target="media/498.png"/><Relationship Id="rId317" Type="http://schemas.openxmlformats.org/officeDocument/2006/relationships/customXml" Target="ink/ink154.xml"/><Relationship Id="rId318" Type="http://schemas.openxmlformats.org/officeDocument/2006/relationships/image" Target="media/501.png"/><Relationship Id="rId319" Type="http://schemas.openxmlformats.org/officeDocument/2006/relationships/customXml" Target="ink/ink155.xml"/><Relationship Id="rId320" Type="http://schemas.openxmlformats.org/officeDocument/2006/relationships/image" Target="media/504.png"/><Relationship Id="rId321" Type="http://schemas.openxmlformats.org/officeDocument/2006/relationships/customXml" Target="ink/ink156.xml"/><Relationship Id="rId322" Type="http://schemas.openxmlformats.org/officeDocument/2006/relationships/image" Target="media/507.png"/><Relationship Id="rId323" Type="http://schemas.openxmlformats.org/officeDocument/2006/relationships/customXml" Target="ink/ink157.xml"/><Relationship Id="rId324" Type="http://schemas.openxmlformats.org/officeDocument/2006/relationships/image" Target="media/510.png"/><Relationship Id="rId325" Type="http://schemas.openxmlformats.org/officeDocument/2006/relationships/customXml" Target="ink/ink158.xml"/><Relationship Id="rId326" Type="http://schemas.openxmlformats.org/officeDocument/2006/relationships/image" Target="media/513.png"/><Relationship Id="rId327" Type="http://schemas.openxmlformats.org/officeDocument/2006/relationships/customXml" Target="ink/ink159.xml"/><Relationship Id="rId328" Type="http://schemas.openxmlformats.org/officeDocument/2006/relationships/image" Target="media/516.png"/><Relationship Id="rId329" Type="http://schemas.openxmlformats.org/officeDocument/2006/relationships/customXml" Target="ink/ink160.xml"/><Relationship Id="rId330" Type="http://schemas.openxmlformats.org/officeDocument/2006/relationships/image" Target="media/519.png"/><Relationship Id="rId331" Type="http://schemas.openxmlformats.org/officeDocument/2006/relationships/customXml" Target="ink/ink161.xml"/><Relationship Id="rId332" Type="http://schemas.openxmlformats.org/officeDocument/2006/relationships/image" Target="media/522.png"/><Relationship Id="rId333" Type="http://schemas.openxmlformats.org/officeDocument/2006/relationships/customXml" Target="ink/ink162.xml"/><Relationship Id="rId334" Type="http://schemas.openxmlformats.org/officeDocument/2006/relationships/image" Target="media/525.png"/><Relationship Id="rId335" Type="http://schemas.openxmlformats.org/officeDocument/2006/relationships/customXml" Target="ink/ink163.xml"/><Relationship Id="rId336" Type="http://schemas.openxmlformats.org/officeDocument/2006/relationships/image" Target="media/528.png"/><Relationship Id="rId337" Type="http://schemas.openxmlformats.org/officeDocument/2006/relationships/customXml" Target="ink/ink164.xml"/><Relationship Id="rId338" Type="http://schemas.openxmlformats.org/officeDocument/2006/relationships/image" Target="media/531.png"/><Relationship Id="rId339" Type="http://schemas.openxmlformats.org/officeDocument/2006/relationships/customXml" Target="ink/ink165.xml"/><Relationship Id="rId340" Type="http://schemas.openxmlformats.org/officeDocument/2006/relationships/image" Target="media/534.png"/><Relationship Id="rId341" Type="http://schemas.openxmlformats.org/officeDocument/2006/relationships/customXml" Target="ink/ink166.xml"/><Relationship Id="rId342" Type="http://schemas.openxmlformats.org/officeDocument/2006/relationships/image" Target="media/537.png"/><Relationship Id="rId343" Type="http://schemas.openxmlformats.org/officeDocument/2006/relationships/customXml" Target="ink/ink167.xml"/><Relationship Id="rId344" Type="http://schemas.openxmlformats.org/officeDocument/2006/relationships/image" Target="media/540.png"/><Relationship Id="rId345" Type="http://schemas.openxmlformats.org/officeDocument/2006/relationships/customXml" Target="ink/ink168.xml"/><Relationship Id="rId346" Type="http://schemas.openxmlformats.org/officeDocument/2006/relationships/image" Target="media/543.png"/><Relationship Id="rId347" Type="http://schemas.openxmlformats.org/officeDocument/2006/relationships/customXml" Target="ink/ink169.xml"/><Relationship Id="rId348" Type="http://schemas.openxmlformats.org/officeDocument/2006/relationships/image" Target="media/546.png"/><Relationship Id="rId349" Type="http://schemas.openxmlformats.org/officeDocument/2006/relationships/customXml" Target="ink/ink170.xml"/><Relationship Id="rId350" Type="http://schemas.openxmlformats.org/officeDocument/2006/relationships/image" Target="media/549.png"/><Relationship Id="rId351" Type="http://schemas.openxmlformats.org/officeDocument/2006/relationships/customXml" Target="ink/ink171.xml"/><Relationship Id="rId352" Type="http://schemas.openxmlformats.org/officeDocument/2006/relationships/image" Target="media/552.png"/><Relationship Id="rId353" Type="http://schemas.openxmlformats.org/officeDocument/2006/relationships/customXml" Target="ink/ink172.xml"/><Relationship Id="rId354" Type="http://schemas.openxmlformats.org/officeDocument/2006/relationships/image" Target="media/555.png"/><Relationship Id="rId355" Type="http://schemas.openxmlformats.org/officeDocument/2006/relationships/customXml" Target="ink/ink173.xml"/><Relationship Id="rId356" Type="http://schemas.openxmlformats.org/officeDocument/2006/relationships/image" Target="media/558.png"/><Relationship Id="rId357" Type="http://schemas.openxmlformats.org/officeDocument/2006/relationships/customXml" Target="ink/ink174.xml"/><Relationship Id="rId358" Type="http://schemas.openxmlformats.org/officeDocument/2006/relationships/image" Target="media/561.png"/><Relationship Id="rId359" Type="http://schemas.openxmlformats.org/officeDocument/2006/relationships/customXml" Target="ink/ink175.xml"/><Relationship Id="rId360" Type="http://schemas.openxmlformats.org/officeDocument/2006/relationships/image" Target="media/564.png"/><Relationship Id="rId361" Type="http://schemas.openxmlformats.org/officeDocument/2006/relationships/image" Target="media/566.png"/><Relationship Id="rId362" Type="http://schemas.openxmlformats.org/officeDocument/2006/relationships/image" Target="media/569.png"/><Relationship Id="rId363" Type="http://schemas.openxmlformats.org/officeDocument/2006/relationships/customXml" Target="ink/ink176.xml"/><Relationship Id="rId364" Type="http://schemas.openxmlformats.org/officeDocument/2006/relationships/image" Target="media/573.png"/><Relationship Id="rId365" Type="http://schemas.openxmlformats.org/officeDocument/2006/relationships/customXml" Target="ink/ink177.xml"/><Relationship Id="rId366" Type="http://schemas.openxmlformats.org/officeDocument/2006/relationships/image" Target="media/576.png"/><Relationship Id="rId367" Type="http://schemas.openxmlformats.org/officeDocument/2006/relationships/customXml" Target="ink/ink178.xml"/><Relationship Id="rId368" Type="http://schemas.openxmlformats.org/officeDocument/2006/relationships/image" Target="media/579.png"/><Relationship Id="rId369" Type="http://schemas.openxmlformats.org/officeDocument/2006/relationships/customXml" Target="ink/ink179.xml"/><Relationship Id="rId370" Type="http://schemas.openxmlformats.org/officeDocument/2006/relationships/image" Target="media/582.png"/><Relationship Id="rId371" Type="http://schemas.openxmlformats.org/officeDocument/2006/relationships/customXml" Target="ink/ink180.xml"/><Relationship Id="rId372" Type="http://schemas.openxmlformats.org/officeDocument/2006/relationships/image" Target="media/585.png"/><Relationship Id="rId373" Type="http://schemas.openxmlformats.org/officeDocument/2006/relationships/customXml" Target="ink/ink181.xml"/><Relationship Id="rId374" Type="http://schemas.openxmlformats.org/officeDocument/2006/relationships/image" Target="media/588.png"/><Relationship Id="rId375" Type="http://schemas.openxmlformats.org/officeDocument/2006/relationships/customXml" Target="ink/ink182.xml"/><Relationship Id="rId376" Type="http://schemas.openxmlformats.org/officeDocument/2006/relationships/image" Target="media/591.png"/><Relationship Id="rId377" Type="http://schemas.openxmlformats.org/officeDocument/2006/relationships/customXml" Target="ink/ink183.xml"/><Relationship Id="rId378" Type="http://schemas.openxmlformats.org/officeDocument/2006/relationships/image" Target="media/594.png"/><Relationship Id="rId379" Type="http://schemas.openxmlformats.org/officeDocument/2006/relationships/customXml" Target="ink/ink184.xml"/><Relationship Id="rId380" Type="http://schemas.openxmlformats.org/officeDocument/2006/relationships/image" Target="media/597.png"/><Relationship Id="rId381" Type="http://schemas.openxmlformats.org/officeDocument/2006/relationships/customXml" Target="ink/ink185.xml"/><Relationship Id="rId382" Type="http://schemas.openxmlformats.org/officeDocument/2006/relationships/image" Target="media/600.png"/><Relationship Id="rId383" Type="http://schemas.openxmlformats.org/officeDocument/2006/relationships/customXml" Target="ink/ink186.xml"/><Relationship Id="rId384" Type="http://schemas.openxmlformats.org/officeDocument/2006/relationships/image" Target="media/603.png"/><Relationship Id="rId385" Type="http://schemas.openxmlformats.org/officeDocument/2006/relationships/customXml" Target="ink/ink187.xml"/><Relationship Id="rId386" Type="http://schemas.openxmlformats.org/officeDocument/2006/relationships/image" Target="media/606.png"/><Relationship Id="rId387" Type="http://schemas.openxmlformats.org/officeDocument/2006/relationships/customXml" Target="ink/ink188.xml"/><Relationship Id="rId388" Type="http://schemas.openxmlformats.org/officeDocument/2006/relationships/image" Target="media/609.png"/><Relationship Id="rId389" Type="http://schemas.openxmlformats.org/officeDocument/2006/relationships/customXml" Target="ink/ink189.xml"/><Relationship Id="rId390" Type="http://schemas.openxmlformats.org/officeDocument/2006/relationships/image" Target="media/612.png"/><Relationship Id="rId391" Type="http://schemas.openxmlformats.org/officeDocument/2006/relationships/customXml" Target="ink/ink190.xml"/><Relationship Id="rId392" Type="http://schemas.openxmlformats.org/officeDocument/2006/relationships/image" Target="media/615.png"/><Relationship Id="rId393" Type="http://schemas.openxmlformats.org/officeDocument/2006/relationships/customXml" Target="ink/ink191.xml"/><Relationship Id="rId394" Type="http://schemas.openxmlformats.org/officeDocument/2006/relationships/image" Target="media/618.png"/><Relationship Id="rId395" Type="http://schemas.openxmlformats.org/officeDocument/2006/relationships/customXml" Target="ink/ink192.xml"/><Relationship Id="rId396" Type="http://schemas.openxmlformats.org/officeDocument/2006/relationships/image" Target="media/621.png"/><Relationship Id="rId397" Type="http://schemas.openxmlformats.org/officeDocument/2006/relationships/customXml" Target="ink/ink193.xml"/><Relationship Id="rId398" Type="http://schemas.openxmlformats.org/officeDocument/2006/relationships/image" Target="media/624.png"/><Relationship Id="rId399" Type="http://schemas.openxmlformats.org/officeDocument/2006/relationships/customXml" Target="ink/ink194.xml"/><Relationship Id="rId400" Type="http://schemas.openxmlformats.org/officeDocument/2006/relationships/image" Target="media/627.png"/><Relationship Id="rId401" Type="http://schemas.openxmlformats.org/officeDocument/2006/relationships/customXml" Target="ink/ink195.xml"/><Relationship Id="rId402" Type="http://schemas.openxmlformats.org/officeDocument/2006/relationships/image" Target="media/630.png"/><Relationship Id="rId403" Type="http://schemas.openxmlformats.org/officeDocument/2006/relationships/customXml" Target="ink/ink196.xml"/><Relationship Id="rId404" Type="http://schemas.openxmlformats.org/officeDocument/2006/relationships/image" Target="media/633.png"/><Relationship Id="rId405" Type="http://schemas.openxmlformats.org/officeDocument/2006/relationships/customXml" Target="ink/ink197.xml"/><Relationship Id="rId406" Type="http://schemas.openxmlformats.org/officeDocument/2006/relationships/image" Target="media/636.png"/><Relationship Id="rId407" Type="http://schemas.openxmlformats.org/officeDocument/2006/relationships/customXml" Target="ink/ink198.xml"/><Relationship Id="rId408" Type="http://schemas.openxmlformats.org/officeDocument/2006/relationships/image" Target="media/639.png"/><Relationship Id="rId409" Type="http://schemas.openxmlformats.org/officeDocument/2006/relationships/customXml" Target="ink/ink199.xml"/><Relationship Id="rId410" Type="http://schemas.openxmlformats.org/officeDocument/2006/relationships/image" Target="media/642.png"/><Relationship Id="rId411" Type="http://schemas.openxmlformats.org/officeDocument/2006/relationships/customXml" Target="ink/ink200.xml"/><Relationship Id="rId412" Type="http://schemas.openxmlformats.org/officeDocument/2006/relationships/image" Target="media/645.png"/><Relationship Id="rId413" Type="http://schemas.openxmlformats.org/officeDocument/2006/relationships/customXml" Target="ink/ink201.xml"/><Relationship Id="rId414" Type="http://schemas.openxmlformats.org/officeDocument/2006/relationships/image" Target="media/648.png"/><Relationship Id="rId415" Type="http://schemas.openxmlformats.org/officeDocument/2006/relationships/customXml" Target="ink/ink202.xml"/><Relationship Id="rId416" Type="http://schemas.openxmlformats.org/officeDocument/2006/relationships/image" Target="media/651.png"/><Relationship Id="rId417" Type="http://schemas.openxmlformats.org/officeDocument/2006/relationships/customXml" Target="ink/ink203.xml"/><Relationship Id="rId418" Type="http://schemas.openxmlformats.org/officeDocument/2006/relationships/image" Target="media/654.png"/><Relationship Id="rId419" Type="http://schemas.openxmlformats.org/officeDocument/2006/relationships/customXml" Target="ink/ink204.xml"/><Relationship Id="rId420" Type="http://schemas.openxmlformats.org/officeDocument/2006/relationships/image" Target="media/657.png"/><Relationship Id="rId421" Type="http://schemas.openxmlformats.org/officeDocument/2006/relationships/customXml" Target="ink/ink205.xml"/><Relationship Id="rId422" Type="http://schemas.openxmlformats.org/officeDocument/2006/relationships/image" Target="media/660.png"/><Relationship Id="rId423" Type="http://schemas.openxmlformats.org/officeDocument/2006/relationships/customXml" Target="ink/ink206.xml"/><Relationship Id="rId424" Type="http://schemas.openxmlformats.org/officeDocument/2006/relationships/image" Target="media/663.png"/><Relationship Id="rId425" Type="http://schemas.openxmlformats.org/officeDocument/2006/relationships/customXml" Target="ink/ink207.xml"/><Relationship Id="rId426" Type="http://schemas.openxmlformats.org/officeDocument/2006/relationships/image" Target="media/666.png"/><Relationship Id="rId427" Type="http://schemas.openxmlformats.org/officeDocument/2006/relationships/customXml" Target="ink/ink208.xml"/><Relationship Id="rId428" Type="http://schemas.openxmlformats.org/officeDocument/2006/relationships/image" Target="media/669.png"/><Relationship Id="rId429" Type="http://schemas.openxmlformats.org/officeDocument/2006/relationships/customXml" Target="ink/ink209.xml"/><Relationship Id="rId430" Type="http://schemas.openxmlformats.org/officeDocument/2006/relationships/image" Target="media/672.png"/><Relationship Id="rId431" Type="http://schemas.openxmlformats.org/officeDocument/2006/relationships/customXml" Target="ink/ink210.xml"/><Relationship Id="rId432" Type="http://schemas.openxmlformats.org/officeDocument/2006/relationships/image" Target="media/675.png"/><Relationship Id="rId433" Type="http://schemas.openxmlformats.org/officeDocument/2006/relationships/customXml" Target="ink/ink211.xml"/><Relationship Id="rId434" Type="http://schemas.openxmlformats.org/officeDocument/2006/relationships/image" Target="media/678.png"/><Relationship Id="rId435" Type="http://schemas.openxmlformats.org/officeDocument/2006/relationships/customXml" Target="ink/ink212.xml"/><Relationship Id="rId436" Type="http://schemas.openxmlformats.org/officeDocument/2006/relationships/image" Target="media/681.png"/><Relationship Id="rId437" Type="http://schemas.openxmlformats.org/officeDocument/2006/relationships/customXml" Target="ink/ink213.xml"/><Relationship Id="rId438" Type="http://schemas.openxmlformats.org/officeDocument/2006/relationships/image" Target="media/684.png"/><Relationship Id="rId439" Type="http://schemas.openxmlformats.org/officeDocument/2006/relationships/customXml" Target="ink/ink214.xml"/><Relationship Id="rId440" Type="http://schemas.openxmlformats.org/officeDocument/2006/relationships/image" Target="media/687.png"/><Relationship Id="rId441" Type="http://schemas.openxmlformats.org/officeDocument/2006/relationships/customXml" Target="ink/ink215.xml"/><Relationship Id="rId442" Type="http://schemas.openxmlformats.org/officeDocument/2006/relationships/image" Target="media/690.png"/><Relationship Id="rId443" Type="http://schemas.openxmlformats.org/officeDocument/2006/relationships/customXml" Target="ink/ink216.xml"/><Relationship Id="rId444" Type="http://schemas.openxmlformats.org/officeDocument/2006/relationships/image" Target="media/693.png"/><Relationship Id="rId445" Type="http://schemas.openxmlformats.org/officeDocument/2006/relationships/customXml" Target="ink/ink217.xml"/><Relationship Id="rId446" Type="http://schemas.openxmlformats.org/officeDocument/2006/relationships/image" Target="media/696.png"/><Relationship Id="rId447" Type="http://schemas.openxmlformats.org/officeDocument/2006/relationships/customXml" Target="ink/ink218.xml"/><Relationship Id="rId448" Type="http://schemas.openxmlformats.org/officeDocument/2006/relationships/image" Target="media/699.png"/><Relationship Id="rId449" Type="http://schemas.openxmlformats.org/officeDocument/2006/relationships/customXml" Target="ink/ink219.xml"/><Relationship Id="rId450" Type="http://schemas.openxmlformats.org/officeDocument/2006/relationships/image" Target="media/702.png"/><Relationship Id="rId451" Type="http://schemas.openxmlformats.org/officeDocument/2006/relationships/customXml" Target="ink/ink220.xml"/><Relationship Id="rId452" Type="http://schemas.openxmlformats.org/officeDocument/2006/relationships/image" Target="media/705.png"/><Relationship Id="rId453" Type="http://schemas.openxmlformats.org/officeDocument/2006/relationships/customXml" Target="ink/ink221.xml"/><Relationship Id="rId454" Type="http://schemas.openxmlformats.org/officeDocument/2006/relationships/image" Target="media/708.png"/><Relationship Id="rId455" Type="http://schemas.openxmlformats.org/officeDocument/2006/relationships/customXml" Target="ink/ink222.xml"/><Relationship Id="rId456" Type="http://schemas.openxmlformats.org/officeDocument/2006/relationships/image" Target="media/711.png"/><Relationship Id="rId457" Type="http://schemas.openxmlformats.org/officeDocument/2006/relationships/customXml" Target="ink/ink223.xml"/><Relationship Id="rId458" Type="http://schemas.openxmlformats.org/officeDocument/2006/relationships/image" Target="media/714.png"/><Relationship Id="rId459" Type="http://schemas.openxmlformats.org/officeDocument/2006/relationships/customXml" Target="ink/ink224.xml"/><Relationship Id="rId460" Type="http://schemas.openxmlformats.org/officeDocument/2006/relationships/image" Target="media/717.png"/><Relationship Id="rId461" Type="http://schemas.openxmlformats.org/officeDocument/2006/relationships/customXml" Target="ink/ink225.xml"/><Relationship Id="rId462" Type="http://schemas.openxmlformats.org/officeDocument/2006/relationships/image" Target="media/720.png"/><Relationship Id="rId463" Type="http://schemas.openxmlformats.org/officeDocument/2006/relationships/customXml" Target="ink/ink226.xml"/><Relationship Id="rId464" Type="http://schemas.openxmlformats.org/officeDocument/2006/relationships/image" Target="media/723.png"/><Relationship Id="rId465" Type="http://schemas.openxmlformats.org/officeDocument/2006/relationships/customXml" Target="ink/ink227.xml"/><Relationship Id="rId466" Type="http://schemas.openxmlformats.org/officeDocument/2006/relationships/image" Target="media/726.png"/><Relationship Id="rId467" Type="http://schemas.openxmlformats.org/officeDocument/2006/relationships/customXml" Target="ink/ink228.xml"/><Relationship Id="rId468" Type="http://schemas.openxmlformats.org/officeDocument/2006/relationships/image" Target="media/729.png"/><Relationship Id="rId469" Type="http://schemas.openxmlformats.org/officeDocument/2006/relationships/customXml" Target="ink/ink229.xml"/><Relationship Id="rId470" Type="http://schemas.openxmlformats.org/officeDocument/2006/relationships/image" Target="media/732.png"/><Relationship Id="rId471" Type="http://schemas.openxmlformats.org/officeDocument/2006/relationships/customXml" Target="ink/ink230.xml"/><Relationship Id="rId472" Type="http://schemas.openxmlformats.org/officeDocument/2006/relationships/image" Target="media/735.png"/><Relationship Id="rId473" Type="http://schemas.openxmlformats.org/officeDocument/2006/relationships/customXml" Target="ink/ink231.xml"/><Relationship Id="rId474" Type="http://schemas.openxmlformats.org/officeDocument/2006/relationships/image" Target="media/738.png"/><Relationship Id="rId475" Type="http://schemas.openxmlformats.org/officeDocument/2006/relationships/customXml" Target="ink/ink232.xml"/><Relationship Id="rId476" Type="http://schemas.openxmlformats.org/officeDocument/2006/relationships/image" Target="media/741.png"/><Relationship Id="rId477" Type="http://schemas.openxmlformats.org/officeDocument/2006/relationships/customXml" Target="ink/ink233.xml"/><Relationship Id="rId478" Type="http://schemas.openxmlformats.org/officeDocument/2006/relationships/image" Target="media/744.png"/><Relationship Id="rId479" Type="http://schemas.openxmlformats.org/officeDocument/2006/relationships/customXml" Target="ink/ink234.xml"/><Relationship Id="rId480" Type="http://schemas.openxmlformats.org/officeDocument/2006/relationships/image" Target="media/747.png"/><Relationship Id="rId481" Type="http://schemas.openxmlformats.org/officeDocument/2006/relationships/customXml" Target="ink/ink235.xml"/><Relationship Id="rId482" Type="http://schemas.openxmlformats.org/officeDocument/2006/relationships/image" Target="media/750.png"/><Relationship Id="rId483" Type="http://schemas.openxmlformats.org/officeDocument/2006/relationships/customXml" Target="ink/ink236.xml"/><Relationship Id="rId484" Type="http://schemas.openxmlformats.org/officeDocument/2006/relationships/image" Target="media/753.png"/><Relationship Id="rId485" Type="http://schemas.openxmlformats.org/officeDocument/2006/relationships/customXml" Target="ink/ink237.xml"/><Relationship Id="rId486" Type="http://schemas.openxmlformats.org/officeDocument/2006/relationships/image" Target="media/756.png"/><Relationship Id="rId487" Type="http://schemas.openxmlformats.org/officeDocument/2006/relationships/customXml" Target="ink/ink238.xml"/><Relationship Id="rId488" Type="http://schemas.openxmlformats.org/officeDocument/2006/relationships/image" Target="media/759.png"/><Relationship Id="rId489" Type="http://schemas.openxmlformats.org/officeDocument/2006/relationships/customXml" Target="ink/ink239.xml"/><Relationship Id="rId490" Type="http://schemas.openxmlformats.org/officeDocument/2006/relationships/image" Target="media/762.png"/><Relationship Id="rId491" Type="http://schemas.openxmlformats.org/officeDocument/2006/relationships/customXml" Target="ink/ink240.xml"/><Relationship Id="rId492" Type="http://schemas.openxmlformats.org/officeDocument/2006/relationships/image" Target="media/765.png"/><Relationship Id="rId493" Type="http://schemas.openxmlformats.org/officeDocument/2006/relationships/customXml" Target="ink/ink241.xml"/><Relationship Id="rId494" Type="http://schemas.openxmlformats.org/officeDocument/2006/relationships/image" Target="media/768.png"/><Relationship Id="rId495" Type="http://schemas.openxmlformats.org/officeDocument/2006/relationships/customXml" Target="ink/ink242.xml"/><Relationship Id="rId496" Type="http://schemas.openxmlformats.org/officeDocument/2006/relationships/image" Target="media/771.png"/><Relationship Id="rId497" Type="http://schemas.openxmlformats.org/officeDocument/2006/relationships/customXml" Target="ink/ink243.xml"/><Relationship Id="rId498" Type="http://schemas.openxmlformats.org/officeDocument/2006/relationships/image" Target="media/774.png"/><Relationship Id="rId499" Type="http://schemas.openxmlformats.org/officeDocument/2006/relationships/customXml" Target="ink/ink244.xml"/><Relationship Id="rId500" Type="http://schemas.openxmlformats.org/officeDocument/2006/relationships/image" Target="media/777.png"/><Relationship Id="rId501" Type="http://schemas.openxmlformats.org/officeDocument/2006/relationships/customXml" Target="ink/ink245.xml"/><Relationship Id="rId502" Type="http://schemas.openxmlformats.org/officeDocument/2006/relationships/image" Target="media/780.png"/><Relationship Id="rId503" Type="http://schemas.openxmlformats.org/officeDocument/2006/relationships/customXml" Target="ink/ink246.xml"/><Relationship Id="rId504" Type="http://schemas.openxmlformats.org/officeDocument/2006/relationships/image" Target="media/783.png"/><Relationship Id="rId505" Type="http://schemas.openxmlformats.org/officeDocument/2006/relationships/customXml" Target="ink/ink247.xml"/><Relationship Id="rId506" Type="http://schemas.openxmlformats.org/officeDocument/2006/relationships/image" Target="media/786.png"/><Relationship Id="rId507" Type="http://schemas.openxmlformats.org/officeDocument/2006/relationships/customXml" Target="ink/ink248.xml"/><Relationship Id="rId508" Type="http://schemas.openxmlformats.org/officeDocument/2006/relationships/image" Target="media/789.png"/><Relationship Id="rId509" Type="http://schemas.openxmlformats.org/officeDocument/2006/relationships/customXml" Target="ink/ink249.xml"/><Relationship Id="rId510" Type="http://schemas.openxmlformats.org/officeDocument/2006/relationships/image" Target="media/792.png"/><Relationship Id="rId511" Type="http://schemas.openxmlformats.org/officeDocument/2006/relationships/customXml" Target="ink/ink250.xml"/><Relationship Id="rId512" Type="http://schemas.openxmlformats.org/officeDocument/2006/relationships/image" Target="media/795.png"/><Relationship Id="rId513" Type="http://schemas.openxmlformats.org/officeDocument/2006/relationships/customXml" Target="ink/ink251.xml"/><Relationship Id="rId514" Type="http://schemas.openxmlformats.org/officeDocument/2006/relationships/image" Target="media/798.png"/><Relationship Id="rId515" Type="http://schemas.openxmlformats.org/officeDocument/2006/relationships/customXml" Target="ink/ink252.xml"/><Relationship Id="rId516" Type="http://schemas.openxmlformats.org/officeDocument/2006/relationships/image" Target="media/801.png"/><Relationship Id="rId517" Type="http://schemas.openxmlformats.org/officeDocument/2006/relationships/customXml" Target="ink/ink253.xml"/><Relationship Id="rId518" Type="http://schemas.openxmlformats.org/officeDocument/2006/relationships/image" Target="media/804.png"/><Relationship Id="rId519" Type="http://schemas.openxmlformats.org/officeDocument/2006/relationships/customXml" Target="ink/ink254.xml"/><Relationship Id="rId520" Type="http://schemas.openxmlformats.org/officeDocument/2006/relationships/image" Target="media/807.png"/><Relationship Id="rId521" Type="http://schemas.openxmlformats.org/officeDocument/2006/relationships/customXml" Target="ink/ink255.xml"/><Relationship Id="rId522" Type="http://schemas.openxmlformats.org/officeDocument/2006/relationships/image" Target="media/810.png"/><Relationship Id="rId523" Type="http://schemas.openxmlformats.org/officeDocument/2006/relationships/customXml" Target="ink/ink256.xml"/><Relationship Id="rId524" Type="http://schemas.openxmlformats.org/officeDocument/2006/relationships/image" Target="media/813.png"/><Relationship Id="rId525" Type="http://schemas.openxmlformats.org/officeDocument/2006/relationships/customXml" Target="ink/ink257.xml"/><Relationship Id="rId526" Type="http://schemas.openxmlformats.org/officeDocument/2006/relationships/image" Target="media/816.png"/><Relationship Id="rId527" Type="http://schemas.openxmlformats.org/officeDocument/2006/relationships/customXml" Target="ink/ink258.xml"/><Relationship Id="rId528" Type="http://schemas.openxmlformats.org/officeDocument/2006/relationships/image" Target="media/819.png"/><Relationship Id="rId529" Type="http://schemas.openxmlformats.org/officeDocument/2006/relationships/customXml" Target="ink/ink259.xml"/><Relationship Id="rId530" Type="http://schemas.openxmlformats.org/officeDocument/2006/relationships/image" Target="media/822.png"/><Relationship Id="rId531" Type="http://schemas.openxmlformats.org/officeDocument/2006/relationships/customXml" Target="ink/ink260.xml"/><Relationship Id="rId532" Type="http://schemas.openxmlformats.org/officeDocument/2006/relationships/image" Target="media/825.png"/><Relationship Id="rId533" Type="http://schemas.openxmlformats.org/officeDocument/2006/relationships/customXml" Target="ink/ink261.xml"/><Relationship Id="rId534" Type="http://schemas.openxmlformats.org/officeDocument/2006/relationships/image" Target="media/828.png"/><Relationship Id="rId535" Type="http://schemas.openxmlformats.org/officeDocument/2006/relationships/customXml" Target="ink/ink262.xml"/><Relationship Id="rId536" Type="http://schemas.openxmlformats.org/officeDocument/2006/relationships/image" Target="media/831.png"/><Relationship Id="rId537" Type="http://schemas.openxmlformats.org/officeDocument/2006/relationships/customXml" Target="ink/ink263.xml"/><Relationship Id="rId538" Type="http://schemas.openxmlformats.org/officeDocument/2006/relationships/image" Target="media/834.png"/><Relationship Id="rId539" Type="http://schemas.openxmlformats.org/officeDocument/2006/relationships/customXml" Target="ink/ink264.xml"/><Relationship Id="rId540" Type="http://schemas.openxmlformats.org/officeDocument/2006/relationships/image" Target="media/837.png"/><Relationship Id="rId541" Type="http://schemas.openxmlformats.org/officeDocument/2006/relationships/customXml" Target="ink/ink265.xml"/><Relationship Id="rId542" Type="http://schemas.openxmlformats.org/officeDocument/2006/relationships/image" Target="media/840.png"/><Relationship Id="rId543" Type="http://schemas.openxmlformats.org/officeDocument/2006/relationships/customXml" Target="ink/ink266.xml"/><Relationship Id="rId544" Type="http://schemas.openxmlformats.org/officeDocument/2006/relationships/image" Target="media/843.png"/><Relationship Id="rId545" Type="http://schemas.openxmlformats.org/officeDocument/2006/relationships/customXml" Target="ink/ink267.xml"/><Relationship Id="rId546" Type="http://schemas.openxmlformats.org/officeDocument/2006/relationships/image" Target="media/846.png"/><Relationship Id="rId547" Type="http://schemas.openxmlformats.org/officeDocument/2006/relationships/customXml" Target="ink/ink268.xml"/><Relationship Id="rId548" Type="http://schemas.openxmlformats.org/officeDocument/2006/relationships/image" Target="media/849.png"/><Relationship Id="rId549" Type="http://schemas.openxmlformats.org/officeDocument/2006/relationships/image" Target="media/851.png"/><Relationship Id="rId550" Type="http://schemas.openxmlformats.org/officeDocument/2006/relationships/customXml" Target="ink/ink269.xml"/><Relationship Id="rId551" Type="http://schemas.openxmlformats.org/officeDocument/2006/relationships/image" Target="media/855.png"/><Relationship Id="rId552" Type="http://schemas.openxmlformats.org/officeDocument/2006/relationships/customXml" Target="ink/ink270.xml"/><Relationship Id="rId553" Type="http://schemas.openxmlformats.org/officeDocument/2006/relationships/image" Target="media/858.png"/><Relationship Id="rId554" Type="http://schemas.openxmlformats.org/officeDocument/2006/relationships/customXml" Target="ink/ink271.xml"/><Relationship Id="rId555" Type="http://schemas.openxmlformats.org/officeDocument/2006/relationships/image" Target="media/861.png"/><Relationship Id="rId556" Type="http://schemas.openxmlformats.org/officeDocument/2006/relationships/customXml" Target="ink/ink272.xml"/><Relationship Id="rId557" Type="http://schemas.openxmlformats.org/officeDocument/2006/relationships/image" Target="media/864.png"/><Relationship Id="rId558" Type="http://schemas.openxmlformats.org/officeDocument/2006/relationships/customXml" Target="ink/ink273.xml"/><Relationship Id="rId559" Type="http://schemas.openxmlformats.org/officeDocument/2006/relationships/image" Target="media/867.png"/><Relationship Id="rId560" Type="http://schemas.openxmlformats.org/officeDocument/2006/relationships/customXml" Target="ink/ink274.xml"/><Relationship Id="rId561" Type="http://schemas.openxmlformats.org/officeDocument/2006/relationships/image" Target="media/870.png"/><Relationship Id="rId562" Type="http://schemas.openxmlformats.org/officeDocument/2006/relationships/customXml" Target="ink/ink275.xml"/><Relationship Id="rId563" Type="http://schemas.openxmlformats.org/officeDocument/2006/relationships/image" Target="media/873.png"/><Relationship Id="rId564" Type="http://schemas.openxmlformats.org/officeDocument/2006/relationships/customXml" Target="ink/ink276.xml"/><Relationship Id="rId565" Type="http://schemas.openxmlformats.org/officeDocument/2006/relationships/image" Target="media/876.png"/><Relationship Id="rId566" Type="http://schemas.openxmlformats.org/officeDocument/2006/relationships/customXml" Target="ink/ink277.xml"/><Relationship Id="rId567" Type="http://schemas.openxmlformats.org/officeDocument/2006/relationships/image" Target="media/879.png"/><Relationship Id="rId568" Type="http://schemas.openxmlformats.org/officeDocument/2006/relationships/customXml" Target="ink/ink278.xml"/><Relationship Id="rId569" Type="http://schemas.openxmlformats.org/officeDocument/2006/relationships/image" Target="media/882.png"/><Relationship Id="rId570" Type="http://schemas.openxmlformats.org/officeDocument/2006/relationships/customXml" Target="ink/ink279.xml"/><Relationship Id="rId571" Type="http://schemas.openxmlformats.org/officeDocument/2006/relationships/image" Target="media/885.png"/><Relationship Id="rId572" Type="http://schemas.openxmlformats.org/officeDocument/2006/relationships/customXml" Target="ink/ink280.xml"/><Relationship Id="rId573" Type="http://schemas.openxmlformats.org/officeDocument/2006/relationships/image" Target="media/888.png"/><Relationship Id="rId574" Type="http://schemas.openxmlformats.org/officeDocument/2006/relationships/image" Target="media/890.emf"/><Relationship Id="rId575" Type="http://schemas.openxmlformats.org/officeDocument/2006/relationships/image" Target="media/893.png"/><Relationship Id="rId576" Type="http://schemas.openxmlformats.org/officeDocument/2006/relationships/customXml" Target="ink/ink281.xml"/><Relationship Id="rId577" Type="http://schemas.openxmlformats.org/officeDocument/2006/relationships/image" Target="media/897.png"/><Relationship Id="rId578" Type="http://schemas.openxmlformats.org/officeDocument/2006/relationships/image" Target="media/899.png"/><Relationship Id="rId579" Type="http://schemas.openxmlformats.org/officeDocument/2006/relationships/customXml" Target="ink/ink282.xml"/><Relationship Id="rId580" Type="http://schemas.openxmlformats.org/officeDocument/2006/relationships/image" Target="media/903.png"/><Relationship Id="rId581" Type="http://schemas.openxmlformats.org/officeDocument/2006/relationships/customXml" Target="ink/ink283.xml"/><Relationship Id="rId582" Type="http://schemas.openxmlformats.org/officeDocument/2006/relationships/image" Target="media/906.png"/><Relationship Id="rId583" Type="http://schemas.openxmlformats.org/officeDocument/2006/relationships/customXml" Target="ink/ink284.xml"/><Relationship Id="rId584" Type="http://schemas.openxmlformats.org/officeDocument/2006/relationships/image" Target="media/909.png"/><Relationship Id="rId585" Type="http://schemas.openxmlformats.org/officeDocument/2006/relationships/customXml" Target="ink/ink285.xml"/><Relationship Id="rId586" Type="http://schemas.openxmlformats.org/officeDocument/2006/relationships/image" Target="media/912.png"/><Relationship Id="rId587" Type="http://schemas.openxmlformats.org/officeDocument/2006/relationships/customXml" Target="ink/ink286.xml"/><Relationship Id="rId588" Type="http://schemas.openxmlformats.org/officeDocument/2006/relationships/image" Target="media/915.png"/><Relationship Id="rId589" Type="http://schemas.openxmlformats.org/officeDocument/2006/relationships/customXml" Target="ink/ink287.xml"/><Relationship Id="rId590" Type="http://schemas.openxmlformats.org/officeDocument/2006/relationships/image" Target="media/918.png"/><Relationship Id="rId591" Type="http://schemas.openxmlformats.org/officeDocument/2006/relationships/customXml" Target="ink/ink288.xml"/><Relationship Id="rId592" Type="http://schemas.openxmlformats.org/officeDocument/2006/relationships/image" Target="media/921.png"/><Relationship Id="rId593" Type="http://schemas.openxmlformats.org/officeDocument/2006/relationships/customXml" Target="ink/ink289.xml"/><Relationship Id="rId594" Type="http://schemas.openxmlformats.org/officeDocument/2006/relationships/image" Target="media/924.png"/><Relationship Id="rId595" Type="http://schemas.openxmlformats.org/officeDocument/2006/relationships/customXml" Target="ink/ink290.xml"/><Relationship Id="rId596" Type="http://schemas.openxmlformats.org/officeDocument/2006/relationships/image" Target="media/927.png"/><Relationship Id="rId597" Type="http://schemas.openxmlformats.org/officeDocument/2006/relationships/customXml" Target="ink/ink291.xml"/><Relationship Id="rId598" Type="http://schemas.openxmlformats.org/officeDocument/2006/relationships/image" Target="media/930.png"/><Relationship Id="rId599" Type="http://schemas.openxmlformats.org/officeDocument/2006/relationships/customXml" Target="ink/ink292.xml"/><Relationship Id="rId600" Type="http://schemas.openxmlformats.org/officeDocument/2006/relationships/image" Target="media/933.png"/><Relationship Id="rId601" Type="http://schemas.openxmlformats.org/officeDocument/2006/relationships/customXml" Target="ink/ink293.xml"/><Relationship Id="rId602" Type="http://schemas.openxmlformats.org/officeDocument/2006/relationships/image" Target="media/936.png"/><Relationship Id="rId603" Type="http://schemas.openxmlformats.org/officeDocument/2006/relationships/customXml" Target="ink/ink294.xml"/><Relationship Id="rId604" Type="http://schemas.openxmlformats.org/officeDocument/2006/relationships/image" Target="media/939.png"/><Relationship Id="rId605" Type="http://schemas.openxmlformats.org/officeDocument/2006/relationships/customXml" Target="ink/ink295.xml"/><Relationship Id="rId606" Type="http://schemas.openxmlformats.org/officeDocument/2006/relationships/image" Target="media/942.png"/><Relationship Id="rId607" Type="http://schemas.openxmlformats.org/officeDocument/2006/relationships/customXml" Target="ink/ink296.xml"/><Relationship Id="rId608" Type="http://schemas.openxmlformats.org/officeDocument/2006/relationships/image" Target="media/945.png"/><Relationship Id="rId609" Type="http://schemas.openxmlformats.org/officeDocument/2006/relationships/customXml" Target="ink/ink297.xml"/><Relationship Id="rId610" Type="http://schemas.openxmlformats.org/officeDocument/2006/relationships/image" Target="media/948.png"/><Relationship Id="rId611" Type="http://schemas.openxmlformats.org/officeDocument/2006/relationships/customXml" Target="ink/ink298.xml"/><Relationship Id="rId612" Type="http://schemas.openxmlformats.org/officeDocument/2006/relationships/image" Target="media/951.png"/><Relationship Id="rId613" Type="http://schemas.openxmlformats.org/officeDocument/2006/relationships/customXml" Target="ink/ink299.xml"/><Relationship Id="rId614" Type="http://schemas.openxmlformats.org/officeDocument/2006/relationships/image" Target="media/954.png"/><Relationship Id="rId615" Type="http://schemas.openxmlformats.org/officeDocument/2006/relationships/customXml" Target="ink/ink300.xml"/><Relationship Id="rId616" Type="http://schemas.openxmlformats.org/officeDocument/2006/relationships/image" Target="media/957.png"/><Relationship Id="rId617" Type="http://schemas.openxmlformats.org/officeDocument/2006/relationships/customXml" Target="ink/ink301.xml"/><Relationship Id="rId618" Type="http://schemas.openxmlformats.org/officeDocument/2006/relationships/image" Target="media/960.png"/><Relationship Id="rId619" Type="http://schemas.openxmlformats.org/officeDocument/2006/relationships/customXml" Target="ink/ink302.xml"/><Relationship Id="rId620" Type="http://schemas.openxmlformats.org/officeDocument/2006/relationships/image" Target="media/963.png"/><Relationship Id="rId621" Type="http://schemas.openxmlformats.org/officeDocument/2006/relationships/customXml" Target="ink/ink303.xml"/><Relationship Id="rId622" Type="http://schemas.openxmlformats.org/officeDocument/2006/relationships/image" Target="media/966.png"/><Relationship Id="rId623" Type="http://schemas.openxmlformats.org/officeDocument/2006/relationships/customXml" Target="ink/ink304.xml"/><Relationship Id="rId624" Type="http://schemas.openxmlformats.org/officeDocument/2006/relationships/image" Target="media/969.png"/><Relationship Id="rId625" Type="http://schemas.openxmlformats.org/officeDocument/2006/relationships/customXml" Target="ink/ink305.xml"/><Relationship Id="rId626" Type="http://schemas.openxmlformats.org/officeDocument/2006/relationships/image" Target="media/972.png"/><Relationship Id="rId627" Type="http://schemas.openxmlformats.org/officeDocument/2006/relationships/customXml" Target="ink/ink306.xml"/><Relationship Id="rId628" Type="http://schemas.openxmlformats.org/officeDocument/2006/relationships/image" Target="media/975.png"/><Relationship Id="rId629" Type="http://schemas.openxmlformats.org/officeDocument/2006/relationships/customXml" Target="ink/ink307.xml"/><Relationship Id="rId630" Type="http://schemas.openxmlformats.org/officeDocument/2006/relationships/image" Target="media/978.png"/><Relationship Id="rId631" Type="http://schemas.openxmlformats.org/officeDocument/2006/relationships/customXml" Target="ink/ink308.xml"/><Relationship Id="rId632" Type="http://schemas.openxmlformats.org/officeDocument/2006/relationships/image" Target="media/981.png"/><Relationship Id="rId633" Type="http://schemas.openxmlformats.org/officeDocument/2006/relationships/customXml" Target="ink/ink309.xml"/><Relationship Id="rId634" Type="http://schemas.openxmlformats.org/officeDocument/2006/relationships/image" Target="media/984.png"/><Relationship Id="rId635" Type="http://schemas.openxmlformats.org/officeDocument/2006/relationships/customXml" Target="ink/ink310.xml"/><Relationship Id="rId636" Type="http://schemas.openxmlformats.org/officeDocument/2006/relationships/image" Target="media/987.png"/><Relationship Id="rId637" Type="http://schemas.openxmlformats.org/officeDocument/2006/relationships/customXml" Target="ink/ink311.xml"/><Relationship Id="rId638" Type="http://schemas.openxmlformats.org/officeDocument/2006/relationships/image" Target="media/990.png"/><Relationship Id="rId639" Type="http://schemas.openxmlformats.org/officeDocument/2006/relationships/customXml" Target="ink/ink312.xml"/><Relationship Id="rId640" Type="http://schemas.openxmlformats.org/officeDocument/2006/relationships/image" Target="media/993.png"/><Relationship Id="rId641" Type="http://schemas.openxmlformats.org/officeDocument/2006/relationships/customXml" Target="ink/ink313.xml"/><Relationship Id="rId642" Type="http://schemas.openxmlformats.org/officeDocument/2006/relationships/image" Target="media/996.png"/><Relationship Id="rId643" Type="http://schemas.openxmlformats.org/officeDocument/2006/relationships/customXml" Target="ink/ink314.xml"/><Relationship Id="rId644" Type="http://schemas.openxmlformats.org/officeDocument/2006/relationships/image" Target="media/999.png"/><Relationship Id="rId645" Type="http://schemas.openxmlformats.org/officeDocument/2006/relationships/customXml" Target="ink/ink315.xml"/><Relationship Id="rId646" Type="http://schemas.openxmlformats.org/officeDocument/2006/relationships/image" Target="media/1002.png"/><Relationship Id="rId647" Type="http://schemas.openxmlformats.org/officeDocument/2006/relationships/customXml" Target="ink/ink316.xml"/><Relationship Id="rId648" Type="http://schemas.openxmlformats.org/officeDocument/2006/relationships/image" Target="media/1005.png"/><Relationship Id="rId649" Type="http://schemas.openxmlformats.org/officeDocument/2006/relationships/customXml" Target="ink/ink317.xml"/><Relationship Id="rId650" Type="http://schemas.openxmlformats.org/officeDocument/2006/relationships/image" Target="media/1008.png"/><Relationship Id="rId651" Type="http://schemas.openxmlformats.org/officeDocument/2006/relationships/customXml" Target="ink/ink318.xml"/><Relationship Id="rId652" Type="http://schemas.openxmlformats.org/officeDocument/2006/relationships/image" Target="media/1011.png"/><Relationship Id="rId653" Type="http://schemas.openxmlformats.org/officeDocument/2006/relationships/customXml" Target="ink/ink319.xml"/><Relationship Id="rId654" Type="http://schemas.openxmlformats.org/officeDocument/2006/relationships/image" Target="media/1014.png"/><Relationship Id="rId655" Type="http://schemas.openxmlformats.org/officeDocument/2006/relationships/customXml" Target="ink/ink320.xml"/><Relationship Id="rId656" Type="http://schemas.openxmlformats.org/officeDocument/2006/relationships/image" Target="media/1017.png"/><Relationship Id="rId657" Type="http://schemas.openxmlformats.org/officeDocument/2006/relationships/customXml" Target="ink/ink321.xml"/><Relationship Id="rId658" Type="http://schemas.openxmlformats.org/officeDocument/2006/relationships/image" Target="media/1020.png"/><Relationship Id="rId659" Type="http://schemas.openxmlformats.org/officeDocument/2006/relationships/customXml" Target="ink/ink322.xml"/><Relationship Id="rId660" Type="http://schemas.openxmlformats.org/officeDocument/2006/relationships/image" Target="media/1023.png"/><Relationship Id="rId661" Type="http://schemas.openxmlformats.org/officeDocument/2006/relationships/customXml" Target="ink/ink323.xml"/><Relationship Id="rId662" Type="http://schemas.openxmlformats.org/officeDocument/2006/relationships/image" Target="media/1026.png"/><Relationship Id="rId663" Type="http://schemas.openxmlformats.org/officeDocument/2006/relationships/customXml" Target="ink/ink324.xml"/><Relationship Id="rId664" Type="http://schemas.openxmlformats.org/officeDocument/2006/relationships/image" Target="media/1029.png"/><Relationship Id="rId665" Type="http://schemas.openxmlformats.org/officeDocument/2006/relationships/customXml" Target="ink/ink325.xml"/><Relationship Id="rId666" Type="http://schemas.openxmlformats.org/officeDocument/2006/relationships/image" Target="media/1032.png"/><Relationship Id="rId667" Type="http://schemas.openxmlformats.org/officeDocument/2006/relationships/customXml" Target="ink/ink326.xml"/><Relationship Id="rId668" Type="http://schemas.openxmlformats.org/officeDocument/2006/relationships/image" Target="media/1035.png"/><Relationship Id="rId669" Type="http://schemas.openxmlformats.org/officeDocument/2006/relationships/customXml" Target="ink/ink327.xml"/><Relationship Id="rId670" Type="http://schemas.openxmlformats.org/officeDocument/2006/relationships/image" Target="media/1038.png"/><Relationship Id="rId671" Type="http://schemas.openxmlformats.org/officeDocument/2006/relationships/customXml" Target="ink/ink328.xml"/><Relationship Id="rId672" Type="http://schemas.openxmlformats.org/officeDocument/2006/relationships/image" Target="media/1041.png"/><Relationship Id="rId673" Type="http://schemas.openxmlformats.org/officeDocument/2006/relationships/customXml" Target="ink/ink329.xml"/><Relationship Id="rId674" Type="http://schemas.openxmlformats.org/officeDocument/2006/relationships/image" Target="media/1044.png"/><Relationship Id="rId675" Type="http://schemas.openxmlformats.org/officeDocument/2006/relationships/customXml" Target="ink/ink330.xml"/><Relationship Id="rId676" Type="http://schemas.openxmlformats.org/officeDocument/2006/relationships/image" Target="media/1047.png"/><Relationship Id="rId677" Type="http://schemas.openxmlformats.org/officeDocument/2006/relationships/customXml" Target="ink/ink331.xml"/><Relationship Id="rId678" Type="http://schemas.openxmlformats.org/officeDocument/2006/relationships/image" Target="media/1050.png"/><Relationship Id="rId679" Type="http://schemas.openxmlformats.org/officeDocument/2006/relationships/customXml" Target="ink/ink332.xml"/><Relationship Id="rId680" Type="http://schemas.openxmlformats.org/officeDocument/2006/relationships/image" Target="media/1053.png"/><Relationship Id="rId681" Type="http://schemas.openxmlformats.org/officeDocument/2006/relationships/customXml" Target="ink/ink333.xml"/><Relationship Id="rId682" Type="http://schemas.openxmlformats.org/officeDocument/2006/relationships/image" Target="media/1056.png"/><Relationship Id="rId683" Type="http://schemas.openxmlformats.org/officeDocument/2006/relationships/customXml" Target="ink/ink334.xml"/><Relationship Id="rId684" Type="http://schemas.openxmlformats.org/officeDocument/2006/relationships/image" Target="media/1059.png"/><Relationship Id="rId685" Type="http://schemas.openxmlformats.org/officeDocument/2006/relationships/customXml" Target="ink/ink335.xml"/><Relationship Id="rId686" Type="http://schemas.openxmlformats.org/officeDocument/2006/relationships/image" Target="media/1062.png"/><Relationship Id="rId687" Type="http://schemas.openxmlformats.org/officeDocument/2006/relationships/customXml" Target="ink/ink336.xml"/><Relationship Id="rId688" Type="http://schemas.openxmlformats.org/officeDocument/2006/relationships/image" Target="media/1065.png"/><Relationship Id="rId689" Type="http://schemas.openxmlformats.org/officeDocument/2006/relationships/customXml" Target="ink/ink337.xml"/><Relationship Id="rId690" Type="http://schemas.openxmlformats.org/officeDocument/2006/relationships/image" Target="media/1068.png"/><Relationship Id="rId691" Type="http://schemas.openxmlformats.org/officeDocument/2006/relationships/customXml" Target="ink/ink338.xml"/><Relationship Id="rId692" Type="http://schemas.openxmlformats.org/officeDocument/2006/relationships/image" Target="media/1071.png"/><Relationship Id="rId693" Type="http://schemas.openxmlformats.org/officeDocument/2006/relationships/customXml" Target="ink/ink339.xml"/><Relationship Id="rId694" Type="http://schemas.openxmlformats.org/officeDocument/2006/relationships/image" Target="media/1074.png"/><Relationship Id="rId695" Type="http://schemas.openxmlformats.org/officeDocument/2006/relationships/customXml" Target="ink/ink340.xml"/><Relationship Id="rId696" Type="http://schemas.openxmlformats.org/officeDocument/2006/relationships/image" Target="media/1077.png"/><Relationship Id="rId697" Type="http://schemas.openxmlformats.org/officeDocument/2006/relationships/customXml" Target="ink/ink341.xml"/><Relationship Id="rId698" Type="http://schemas.openxmlformats.org/officeDocument/2006/relationships/image" Target="media/1080.png"/><Relationship Id="rId699" Type="http://schemas.openxmlformats.org/officeDocument/2006/relationships/customXml" Target="ink/ink342.xml"/><Relationship Id="rId700" Type="http://schemas.openxmlformats.org/officeDocument/2006/relationships/image" Target="media/1083.png"/><Relationship Id="rId701" Type="http://schemas.openxmlformats.org/officeDocument/2006/relationships/customXml" Target="ink/ink343.xml"/><Relationship Id="rId702" Type="http://schemas.openxmlformats.org/officeDocument/2006/relationships/image" Target="media/1086.png"/><Relationship Id="rId703" Type="http://schemas.openxmlformats.org/officeDocument/2006/relationships/customXml" Target="ink/ink344.xml"/><Relationship Id="rId704" Type="http://schemas.openxmlformats.org/officeDocument/2006/relationships/image" Target="media/1089.png"/><Relationship Id="rId705" Type="http://schemas.openxmlformats.org/officeDocument/2006/relationships/customXml" Target="ink/ink345.xml"/><Relationship Id="rId706" Type="http://schemas.openxmlformats.org/officeDocument/2006/relationships/image" Target="media/1092.png"/><Relationship Id="rId707" Type="http://schemas.openxmlformats.org/officeDocument/2006/relationships/customXml" Target="ink/ink346.xml"/><Relationship Id="rId708" Type="http://schemas.openxmlformats.org/officeDocument/2006/relationships/image" Target="media/1095.png"/><Relationship Id="rId709" Type="http://schemas.openxmlformats.org/officeDocument/2006/relationships/customXml" Target="ink/ink347.xml"/><Relationship Id="rId710" Type="http://schemas.openxmlformats.org/officeDocument/2006/relationships/image" Target="media/1098.png"/><Relationship Id="rId711" Type="http://schemas.openxmlformats.org/officeDocument/2006/relationships/customXml" Target="ink/ink348.xml"/><Relationship Id="rId712" Type="http://schemas.openxmlformats.org/officeDocument/2006/relationships/image" Target="media/1101.png"/><Relationship Id="rId713" Type="http://schemas.openxmlformats.org/officeDocument/2006/relationships/customXml" Target="ink/ink349.xml"/><Relationship Id="rId714" Type="http://schemas.openxmlformats.org/officeDocument/2006/relationships/image" Target="media/1104.png"/><Relationship Id="rId715" Type="http://schemas.openxmlformats.org/officeDocument/2006/relationships/customXml" Target="ink/ink350.xml"/><Relationship Id="rId716" Type="http://schemas.openxmlformats.org/officeDocument/2006/relationships/image" Target="media/1107.png"/><Relationship Id="rId717" Type="http://schemas.openxmlformats.org/officeDocument/2006/relationships/customXml" Target="ink/ink351.xml"/><Relationship Id="rId718" Type="http://schemas.openxmlformats.org/officeDocument/2006/relationships/image" Target="media/1110.png"/><Relationship Id="rId719" Type="http://schemas.openxmlformats.org/officeDocument/2006/relationships/customXml" Target="ink/ink352.xml"/><Relationship Id="rId720" Type="http://schemas.openxmlformats.org/officeDocument/2006/relationships/image" Target="media/1113.png"/><Relationship Id="rId721" Type="http://schemas.openxmlformats.org/officeDocument/2006/relationships/customXml" Target="ink/ink353.xml"/><Relationship Id="rId722" Type="http://schemas.openxmlformats.org/officeDocument/2006/relationships/image" Target="media/1116.png"/><Relationship Id="rId723" Type="http://schemas.openxmlformats.org/officeDocument/2006/relationships/customXml" Target="ink/ink354.xml"/><Relationship Id="rId724" Type="http://schemas.openxmlformats.org/officeDocument/2006/relationships/image" Target="media/1119.png"/><Relationship Id="rId725" Type="http://schemas.openxmlformats.org/officeDocument/2006/relationships/customXml" Target="ink/ink355.xml"/><Relationship Id="rId726" Type="http://schemas.openxmlformats.org/officeDocument/2006/relationships/image" Target="media/1122.png"/><Relationship Id="rId727" Type="http://schemas.openxmlformats.org/officeDocument/2006/relationships/customXml" Target="ink/ink356.xml"/><Relationship Id="rId728" Type="http://schemas.openxmlformats.org/officeDocument/2006/relationships/image" Target="media/1125.png"/><Relationship Id="rId729" Type="http://schemas.openxmlformats.org/officeDocument/2006/relationships/customXml" Target="ink/ink357.xml"/><Relationship Id="rId730" Type="http://schemas.openxmlformats.org/officeDocument/2006/relationships/image" Target="media/1128.png"/><Relationship Id="rId731" Type="http://schemas.openxmlformats.org/officeDocument/2006/relationships/customXml" Target="ink/ink358.xml"/><Relationship Id="rId732" Type="http://schemas.openxmlformats.org/officeDocument/2006/relationships/image" Target="media/1131.png"/><Relationship Id="rId733" Type="http://schemas.openxmlformats.org/officeDocument/2006/relationships/customXml" Target="ink/ink359.xml"/><Relationship Id="rId734" Type="http://schemas.openxmlformats.org/officeDocument/2006/relationships/image" Target="media/1134.png"/><Relationship Id="rId735" Type="http://schemas.openxmlformats.org/officeDocument/2006/relationships/customXml" Target="ink/ink360.xml"/><Relationship Id="rId736" Type="http://schemas.openxmlformats.org/officeDocument/2006/relationships/image" Target="media/1137.png"/><Relationship Id="rId737" Type="http://schemas.openxmlformats.org/officeDocument/2006/relationships/customXml" Target="ink/ink361.xml"/><Relationship Id="rId738" Type="http://schemas.openxmlformats.org/officeDocument/2006/relationships/image" Target="media/1140.png"/><Relationship Id="rId739" Type="http://schemas.openxmlformats.org/officeDocument/2006/relationships/customXml" Target="ink/ink362.xml"/><Relationship Id="rId740" Type="http://schemas.openxmlformats.org/officeDocument/2006/relationships/image" Target="media/1143.png"/><Relationship Id="rId741" Type="http://schemas.openxmlformats.org/officeDocument/2006/relationships/customXml" Target="ink/ink363.xml"/><Relationship Id="rId742" Type="http://schemas.openxmlformats.org/officeDocument/2006/relationships/image" Target="media/1146.png"/><Relationship Id="rId743" Type="http://schemas.openxmlformats.org/officeDocument/2006/relationships/customXml" Target="ink/ink364.xml"/><Relationship Id="rId744" Type="http://schemas.openxmlformats.org/officeDocument/2006/relationships/image" Target="media/1149.png"/><Relationship Id="rId745" Type="http://schemas.openxmlformats.org/officeDocument/2006/relationships/customXml" Target="ink/ink365.xml"/><Relationship Id="rId746" Type="http://schemas.openxmlformats.org/officeDocument/2006/relationships/image" Target="media/1152.png"/><Relationship Id="rId747" Type="http://schemas.openxmlformats.org/officeDocument/2006/relationships/customXml" Target="ink/ink366.xml"/><Relationship Id="rId748" Type="http://schemas.openxmlformats.org/officeDocument/2006/relationships/image" Target="media/1155.png"/><Relationship Id="rId749" Type="http://schemas.openxmlformats.org/officeDocument/2006/relationships/customXml" Target="ink/ink367.xml"/><Relationship Id="rId750" Type="http://schemas.openxmlformats.org/officeDocument/2006/relationships/image" Target="media/1158.png"/><Relationship Id="rId751" Type="http://schemas.openxmlformats.org/officeDocument/2006/relationships/customXml" Target="ink/ink368.xml"/><Relationship Id="rId752" Type="http://schemas.openxmlformats.org/officeDocument/2006/relationships/image" Target="media/1161.png"/><Relationship Id="rId753" Type="http://schemas.openxmlformats.org/officeDocument/2006/relationships/customXml" Target="ink/ink369.xml"/><Relationship Id="rId754" Type="http://schemas.openxmlformats.org/officeDocument/2006/relationships/image" Target="media/1164.png"/><Relationship Id="rId755" Type="http://schemas.openxmlformats.org/officeDocument/2006/relationships/customXml" Target="ink/ink370.xml"/><Relationship Id="rId756" Type="http://schemas.openxmlformats.org/officeDocument/2006/relationships/image" Target="media/1167.png"/><Relationship Id="rId757" Type="http://schemas.openxmlformats.org/officeDocument/2006/relationships/customXml" Target="ink/ink371.xml"/><Relationship Id="rId758" Type="http://schemas.openxmlformats.org/officeDocument/2006/relationships/image" Target="media/1170.png"/><Relationship Id="rId759" Type="http://schemas.openxmlformats.org/officeDocument/2006/relationships/customXml" Target="ink/ink372.xml"/><Relationship Id="rId760" Type="http://schemas.openxmlformats.org/officeDocument/2006/relationships/image" Target="media/1173.png"/><Relationship Id="rId761" Type="http://schemas.openxmlformats.org/officeDocument/2006/relationships/customXml" Target="ink/ink373.xml"/><Relationship Id="rId762" Type="http://schemas.openxmlformats.org/officeDocument/2006/relationships/image" Target="media/1176.png"/><Relationship Id="rId763" Type="http://schemas.openxmlformats.org/officeDocument/2006/relationships/customXml" Target="ink/ink374.xml"/><Relationship Id="rId764" Type="http://schemas.openxmlformats.org/officeDocument/2006/relationships/image" Target="media/1179.png"/><Relationship Id="rId765" Type="http://schemas.openxmlformats.org/officeDocument/2006/relationships/customXml" Target="ink/ink375.xml"/><Relationship Id="rId766" Type="http://schemas.openxmlformats.org/officeDocument/2006/relationships/image" Target="media/1182.png"/><Relationship Id="rId767" Type="http://schemas.openxmlformats.org/officeDocument/2006/relationships/customXml" Target="ink/ink376.xml"/><Relationship Id="rId768" Type="http://schemas.openxmlformats.org/officeDocument/2006/relationships/image" Target="media/1185.png"/><Relationship Id="rId769" Type="http://schemas.openxmlformats.org/officeDocument/2006/relationships/customXml" Target="ink/ink377.xml"/><Relationship Id="rId770" Type="http://schemas.openxmlformats.org/officeDocument/2006/relationships/image" Target="media/1188.png"/><Relationship Id="rId771" Type="http://schemas.openxmlformats.org/officeDocument/2006/relationships/customXml" Target="ink/ink378.xml"/><Relationship Id="rId772" Type="http://schemas.openxmlformats.org/officeDocument/2006/relationships/image" Target="media/1191.png"/><Relationship Id="rId773" Type="http://schemas.openxmlformats.org/officeDocument/2006/relationships/customXml" Target="ink/ink379.xml"/><Relationship Id="rId774" Type="http://schemas.openxmlformats.org/officeDocument/2006/relationships/image" Target="media/1194.png"/><Relationship Id="rId775" Type="http://schemas.openxmlformats.org/officeDocument/2006/relationships/customXml" Target="ink/ink380.xml"/><Relationship Id="rId776" Type="http://schemas.openxmlformats.org/officeDocument/2006/relationships/image" Target="media/1197.png"/><Relationship Id="rId777" Type="http://schemas.openxmlformats.org/officeDocument/2006/relationships/customXml" Target="ink/ink381.xml"/><Relationship Id="rId778" Type="http://schemas.openxmlformats.org/officeDocument/2006/relationships/image" Target="media/1200.png"/><Relationship Id="rId779" Type="http://schemas.openxmlformats.org/officeDocument/2006/relationships/customXml" Target="ink/ink382.xml"/><Relationship Id="rId780" Type="http://schemas.openxmlformats.org/officeDocument/2006/relationships/image" Target="media/1203.png"/><Relationship Id="rId781" Type="http://schemas.openxmlformats.org/officeDocument/2006/relationships/customXml" Target="ink/ink383.xml"/><Relationship Id="rId782" Type="http://schemas.openxmlformats.org/officeDocument/2006/relationships/image" Target="media/1206.png"/><Relationship Id="rId783" Type="http://schemas.openxmlformats.org/officeDocument/2006/relationships/customXml" Target="ink/ink384.xml"/><Relationship Id="rId784" Type="http://schemas.openxmlformats.org/officeDocument/2006/relationships/image" Target="media/1209.png"/><Relationship Id="rId785" Type="http://schemas.openxmlformats.org/officeDocument/2006/relationships/customXml" Target="ink/ink385.xml"/><Relationship Id="rId786" Type="http://schemas.openxmlformats.org/officeDocument/2006/relationships/image" Target="media/1212.png"/><Relationship Id="rId787" Type="http://schemas.openxmlformats.org/officeDocument/2006/relationships/customXml" Target="ink/ink386.xml"/><Relationship Id="rId788" Type="http://schemas.openxmlformats.org/officeDocument/2006/relationships/image" Target="media/1215.png"/><Relationship Id="rId789" Type="http://schemas.openxmlformats.org/officeDocument/2006/relationships/customXml" Target="ink/ink387.xml"/><Relationship Id="rId790" Type="http://schemas.openxmlformats.org/officeDocument/2006/relationships/image" Target="media/1218.png"/><Relationship Id="rId791" Type="http://schemas.openxmlformats.org/officeDocument/2006/relationships/customXml" Target="ink/ink388.xml"/><Relationship Id="rId792" Type="http://schemas.openxmlformats.org/officeDocument/2006/relationships/image" Target="media/1221.png"/><Relationship Id="rId793" Type="http://schemas.openxmlformats.org/officeDocument/2006/relationships/customXml" Target="ink/ink389.xml"/><Relationship Id="rId794" Type="http://schemas.openxmlformats.org/officeDocument/2006/relationships/image" Target="media/1224.png"/><Relationship Id="rId795" Type="http://schemas.openxmlformats.org/officeDocument/2006/relationships/customXml" Target="ink/ink390.xml"/><Relationship Id="rId796" Type="http://schemas.openxmlformats.org/officeDocument/2006/relationships/image" Target="media/1227.png"/><Relationship Id="rId797" Type="http://schemas.openxmlformats.org/officeDocument/2006/relationships/customXml" Target="ink/ink391.xml"/><Relationship Id="rId798" Type="http://schemas.openxmlformats.org/officeDocument/2006/relationships/image" Target="media/1230.png"/><Relationship Id="rId799" Type="http://schemas.openxmlformats.org/officeDocument/2006/relationships/customXml" Target="ink/ink392.xml"/><Relationship Id="rId800" Type="http://schemas.openxmlformats.org/officeDocument/2006/relationships/image" Target="media/1233.png"/><Relationship Id="rId801" Type="http://schemas.openxmlformats.org/officeDocument/2006/relationships/customXml" Target="ink/ink393.xml"/><Relationship Id="rId802" Type="http://schemas.openxmlformats.org/officeDocument/2006/relationships/image" Target="media/1236.png"/><Relationship Id="rId803" Type="http://schemas.openxmlformats.org/officeDocument/2006/relationships/customXml" Target="ink/ink394.xml"/><Relationship Id="rId804" Type="http://schemas.openxmlformats.org/officeDocument/2006/relationships/image" Target="media/1239.png"/><Relationship Id="rId805" Type="http://schemas.openxmlformats.org/officeDocument/2006/relationships/customXml" Target="ink/ink395.xml"/><Relationship Id="rId806" Type="http://schemas.openxmlformats.org/officeDocument/2006/relationships/image" Target="media/1242.png"/><Relationship Id="rId807" Type="http://schemas.openxmlformats.org/officeDocument/2006/relationships/customXml" Target="ink/ink396.xml"/><Relationship Id="rId808" Type="http://schemas.openxmlformats.org/officeDocument/2006/relationships/image" Target="media/1245.png"/><Relationship Id="rId809" Type="http://schemas.openxmlformats.org/officeDocument/2006/relationships/customXml" Target="ink/ink397.xml"/><Relationship Id="rId810" Type="http://schemas.openxmlformats.org/officeDocument/2006/relationships/image" Target="media/1248.png"/><Relationship Id="rId811" Type="http://schemas.openxmlformats.org/officeDocument/2006/relationships/customXml" Target="ink/ink398.xml"/><Relationship Id="rId812" Type="http://schemas.openxmlformats.org/officeDocument/2006/relationships/image" Target="media/1251.png"/><Relationship Id="rId813" Type="http://schemas.openxmlformats.org/officeDocument/2006/relationships/customXml" Target="ink/ink399.xml"/><Relationship Id="rId814" Type="http://schemas.openxmlformats.org/officeDocument/2006/relationships/image" Target="media/1254.png"/><Relationship Id="rId815" Type="http://schemas.openxmlformats.org/officeDocument/2006/relationships/customXml" Target="ink/ink400.xml"/><Relationship Id="rId816" Type="http://schemas.openxmlformats.org/officeDocument/2006/relationships/image" Target="media/1257.png"/><Relationship Id="rId817" Type="http://schemas.openxmlformats.org/officeDocument/2006/relationships/customXml" Target="ink/ink401.xml"/><Relationship Id="rId818" Type="http://schemas.openxmlformats.org/officeDocument/2006/relationships/image" Target="media/1260.png"/><Relationship Id="rId819" Type="http://schemas.openxmlformats.org/officeDocument/2006/relationships/customXml" Target="ink/ink402.xml"/><Relationship Id="rId820" Type="http://schemas.openxmlformats.org/officeDocument/2006/relationships/image" Target="media/1263.png"/><Relationship Id="rId821" Type="http://schemas.openxmlformats.org/officeDocument/2006/relationships/customXml" Target="ink/ink403.xml"/><Relationship Id="rId822" Type="http://schemas.openxmlformats.org/officeDocument/2006/relationships/image" Target="media/1266.png"/><Relationship Id="rId823" Type="http://schemas.openxmlformats.org/officeDocument/2006/relationships/customXml" Target="ink/ink404.xml"/><Relationship Id="rId824" Type="http://schemas.openxmlformats.org/officeDocument/2006/relationships/image" Target="media/1269.png"/><Relationship Id="rId825" Type="http://schemas.openxmlformats.org/officeDocument/2006/relationships/customXml" Target="ink/ink405.xml"/><Relationship Id="rId826" Type="http://schemas.openxmlformats.org/officeDocument/2006/relationships/image" Target="media/1272.png"/><Relationship Id="rId827" Type="http://schemas.openxmlformats.org/officeDocument/2006/relationships/customXml" Target="ink/ink406.xml"/><Relationship Id="rId828" Type="http://schemas.openxmlformats.org/officeDocument/2006/relationships/image" Target="media/1275.png"/><Relationship Id="rId829" Type="http://schemas.openxmlformats.org/officeDocument/2006/relationships/customXml" Target="ink/ink407.xml"/><Relationship Id="rId830" Type="http://schemas.openxmlformats.org/officeDocument/2006/relationships/image" Target="media/1278.png"/><Relationship Id="rId831" Type="http://schemas.openxmlformats.org/officeDocument/2006/relationships/customXml" Target="ink/ink408.xml"/><Relationship Id="rId832" Type="http://schemas.openxmlformats.org/officeDocument/2006/relationships/image" Target="media/1281.png"/><Relationship Id="rId833" Type="http://schemas.openxmlformats.org/officeDocument/2006/relationships/customXml" Target="ink/ink409.xml"/><Relationship Id="rId834" Type="http://schemas.openxmlformats.org/officeDocument/2006/relationships/image" Target="media/1284.png"/><Relationship Id="rId835" Type="http://schemas.openxmlformats.org/officeDocument/2006/relationships/customXml" Target="ink/ink410.xml"/><Relationship Id="rId836" Type="http://schemas.openxmlformats.org/officeDocument/2006/relationships/image" Target="media/1287.png"/><Relationship Id="rId837" Type="http://schemas.openxmlformats.org/officeDocument/2006/relationships/customXml" Target="ink/ink411.xml"/><Relationship Id="rId838" Type="http://schemas.openxmlformats.org/officeDocument/2006/relationships/image" Target="media/1290.png"/><Relationship Id="rId839" Type="http://schemas.openxmlformats.org/officeDocument/2006/relationships/customXml" Target="ink/ink412.xml"/><Relationship Id="rId840" Type="http://schemas.openxmlformats.org/officeDocument/2006/relationships/image" Target="media/1293.png"/><Relationship Id="rId841" Type="http://schemas.openxmlformats.org/officeDocument/2006/relationships/customXml" Target="ink/ink413.xml"/><Relationship Id="rId842" Type="http://schemas.openxmlformats.org/officeDocument/2006/relationships/image" Target="media/1296.png"/><Relationship Id="rId843" Type="http://schemas.openxmlformats.org/officeDocument/2006/relationships/customXml" Target="ink/ink414.xml"/><Relationship Id="rId844" Type="http://schemas.openxmlformats.org/officeDocument/2006/relationships/image" Target="media/1299.png"/><Relationship Id="rId845" Type="http://schemas.openxmlformats.org/officeDocument/2006/relationships/customXml" Target="ink/ink415.xml"/><Relationship Id="rId846" Type="http://schemas.openxmlformats.org/officeDocument/2006/relationships/image" Target="media/1302.png"/><Relationship Id="rId847" Type="http://schemas.openxmlformats.org/officeDocument/2006/relationships/customXml" Target="ink/ink416.xml"/><Relationship Id="rId848" Type="http://schemas.openxmlformats.org/officeDocument/2006/relationships/image" Target="media/1305.png"/><Relationship Id="rId849" Type="http://schemas.openxmlformats.org/officeDocument/2006/relationships/customXml" Target="ink/ink417.xml"/><Relationship Id="rId850" Type="http://schemas.openxmlformats.org/officeDocument/2006/relationships/image" Target="media/1308.png"/><Relationship Id="rId851" Type="http://schemas.openxmlformats.org/officeDocument/2006/relationships/customXml" Target="ink/ink418.xml"/><Relationship Id="rId852" Type="http://schemas.openxmlformats.org/officeDocument/2006/relationships/image" Target="media/1311.png"/><Relationship Id="rId853" Type="http://schemas.openxmlformats.org/officeDocument/2006/relationships/customXml" Target="ink/ink419.xml"/><Relationship Id="rId854" Type="http://schemas.openxmlformats.org/officeDocument/2006/relationships/image" Target="media/1314.png"/><Relationship Id="rId855" Type="http://schemas.openxmlformats.org/officeDocument/2006/relationships/customXml" Target="ink/ink420.xml"/><Relationship Id="rId856" Type="http://schemas.openxmlformats.org/officeDocument/2006/relationships/image" Target="media/1317.png"/><Relationship Id="rId857" Type="http://schemas.openxmlformats.org/officeDocument/2006/relationships/customXml" Target="ink/ink421.xml"/><Relationship Id="rId858" Type="http://schemas.openxmlformats.org/officeDocument/2006/relationships/image" Target="media/1320.png"/><Relationship Id="rId859" Type="http://schemas.openxmlformats.org/officeDocument/2006/relationships/customXml" Target="ink/ink422.xml"/><Relationship Id="rId860" Type="http://schemas.openxmlformats.org/officeDocument/2006/relationships/image" Target="media/1323.png"/><Relationship Id="rId861" Type="http://schemas.openxmlformats.org/officeDocument/2006/relationships/customXml" Target="ink/ink423.xml"/><Relationship Id="rId862" Type="http://schemas.openxmlformats.org/officeDocument/2006/relationships/image" Target="media/1326.png"/><Relationship Id="rId863" Type="http://schemas.openxmlformats.org/officeDocument/2006/relationships/customXml" Target="ink/ink424.xml"/><Relationship Id="rId864" Type="http://schemas.openxmlformats.org/officeDocument/2006/relationships/image" Target="media/1329.png"/><Relationship Id="rId865" Type="http://schemas.openxmlformats.org/officeDocument/2006/relationships/customXml" Target="ink/ink425.xml"/><Relationship Id="rId866" Type="http://schemas.openxmlformats.org/officeDocument/2006/relationships/image" Target="media/1332.png"/><Relationship Id="rId867" Type="http://schemas.openxmlformats.org/officeDocument/2006/relationships/customXml" Target="ink/ink426.xml"/><Relationship Id="rId868" Type="http://schemas.openxmlformats.org/officeDocument/2006/relationships/image" Target="media/1335.png"/><Relationship Id="rId869" Type="http://schemas.openxmlformats.org/officeDocument/2006/relationships/customXml" Target="ink/ink427.xml"/><Relationship Id="rId870" Type="http://schemas.openxmlformats.org/officeDocument/2006/relationships/image" Target="media/1338.png"/><Relationship Id="rId871" Type="http://schemas.openxmlformats.org/officeDocument/2006/relationships/customXml" Target="ink/ink428.xml"/><Relationship Id="rId872" Type="http://schemas.openxmlformats.org/officeDocument/2006/relationships/image" Target="media/1341.png"/><Relationship Id="rId873" Type="http://schemas.openxmlformats.org/officeDocument/2006/relationships/customXml" Target="ink/ink429.xml"/><Relationship Id="rId874" Type="http://schemas.openxmlformats.org/officeDocument/2006/relationships/image" Target="media/1344.png"/><Relationship Id="rId875" Type="http://schemas.openxmlformats.org/officeDocument/2006/relationships/customXml" Target="ink/ink430.xml"/><Relationship Id="rId876" Type="http://schemas.openxmlformats.org/officeDocument/2006/relationships/image" Target="media/1347.png"/><Relationship Id="rId877" Type="http://schemas.openxmlformats.org/officeDocument/2006/relationships/customXml" Target="ink/ink431.xml"/><Relationship Id="rId878" Type="http://schemas.openxmlformats.org/officeDocument/2006/relationships/image" Target="media/1350.png"/><Relationship Id="rId879" Type="http://schemas.openxmlformats.org/officeDocument/2006/relationships/customXml" Target="ink/ink432.xml"/><Relationship Id="rId880" Type="http://schemas.openxmlformats.org/officeDocument/2006/relationships/image" Target="media/1353.png"/><Relationship Id="rId881" Type="http://schemas.openxmlformats.org/officeDocument/2006/relationships/customXml" Target="ink/ink433.xml"/><Relationship Id="rId882" Type="http://schemas.openxmlformats.org/officeDocument/2006/relationships/image" Target="media/1356.png"/><Relationship Id="rId883" Type="http://schemas.openxmlformats.org/officeDocument/2006/relationships/customXml" Target="ink/ink434.xml"/><Relationship Id="rId884" Type="http://schemas.openxmlformats.org/officeDocument/2006/relationships/image" Target="media/1359.png"/><Relationship Id="rId885" Type="http://schemas.openxmlformats.org/officeDocument/2006/relationships/customXml" Target="ink/ink435.xml"/><Relationship Id="rId886" Type="http://schemas.openxmlformats.org/officeDocument/2006/relationships/image" Target="media/1362.png"/><Relationship Id="rId887" Type="http://schemas.openxmlformats.org/officeDocument/2006/relationships/customXml" Target="ink/ink436.xml"/><Relationship Id="rId888" Type="http://schemas.openxmlformats.org/officeDocument/2006/relationships/image" Target="media/1365.png"/><Relationship Id="rId889" Type="http://schemas.openxmlformats.org/officeDocument/2006/relationships/customXml" Target="ink/ink437.xml"/><Relationship Id="rId890" Type="http://schemas.openxmlformats.org/officeDocument/2006/relationships/image" Target="media/1368.png"/><Relationship Id="rId891" Type="http://schemas.openxmlformats.org/officeDocument/2006/relationships/customXml" Target="ink/ink438.xml"/><Relationship Id="rId892" Type="http://schemas.openxmlformats.org/officeDocument/2006/relationships/image" Target="media/1371.png"/><Relationship Id="rId893" Type="http://schemas.openxmlformats.org/officeDocument/2006/relationships/customXml" Target="ink/ink439.xml"/><Relationship Id="rId894" Type="http://schemas.openxmlformats.org/officeDocument/2006/relationships/image" Target="media/1374.png"/><Relationship Id="rId895" Type="http://schemas.openxmlformats.org/officeDocument/2006/relationships/customXml" Target="ink/ink440.xml"/><Relationship Id="rId896" Type="http://schemas.openxmlformats.org/officeDocument/2006/relationships/image" Target="media/1377.png"/><Relationship Id="rId897" Type="http://schemas.openxmlformats.org/officeDocument/2006/relationships/customXml" Target="ink/ink441.xml"/><Relationship Id="rId898" Type="http://schemas.openxmlformats.org/officeDocument/2006/relationships/image" Target="media/1380.png"/><Relationship Id="rId899" Type="http://schemas.openxmlformats.org/officeDocument/2006/relationships/customXml" Target="ink/ink442.xml"/><Relationship Id="rId900" Type="http://schemas.openxmlformats.org/officeDocument/2006/relationships/image" Target="media/1383.png"/><Relationship Id="rId901" Type="http://schemas.openxmlformats.org/officeDocument/2006/relationships/customXml" Target="ink/ink443.xml"/><Relationship Id="rId902" Type="http://schemas.openxmlformats.org/officeDocument/2006/relationships/image" Target="media/1386.png"/><Relationship Id="rId903" Type="http://schemas.openxmlformats.org/officeDocument/2006/relationships/customXml" Target="ink/ink444.xml"/><Relationship Id="rId904" Type="http://schemas.openxmlformats.org/officeDocument/2006/relationships/image" Target="media/1389.png"/><Relationship Id="rId905" Type="http://schemas.openxmlformats.org/officeDocument/2006/relationships/customXml" Target="ink/ink445.xml"/><Relationship Id="rId906" Type="http://schemas.openxmlformats.org/officeDocument/2006/relationships/image" Target="media/1392.png"/><Relationship Id="rId907" Type="http://schemas.openxmlformats.org/officeDocument/2006/relationships/customXml" Target="ink/ink446.xml"/><Relationship Id="rId908" Type="http://schemas.openxmlformats.org/officeDocument/2006/relationships/image" Target="media/1395.png"/><Relationship Id="rId909" Type="http://schemas.openxmlformats.org/officeDocument/2006/relationships/customXml" Target="ink/ink447.xml"/><Relationship Id="rId910" Type="http://schemas.openxmlformats.org/officeDocument/2006/relationships/image" Target="media/1398.png"/><Relationship Id="rId911" Type="http://schemas.openxmlformats.org/officeDocument/2006/relationships/customXml" Target="ink/ink448.xml"/><Relationship Id="rId912" Type="http://schemas.openxmlformats.org/officeDocument/2006/relationships/image" Target="media/1401.png"/><Relationship Id="rId913" Type="http://schemas.openxmlformats.org/officeDocument/2006/relationships/customXml" Target="ink/ink449.xml"/><Relationship Id="rId914" Type="http://schemas.openxmlformats.org/officeDocument/2006/relationships/image" Target="media/1404.png"/><Relationship Id="rId915" Type="http://schemas.openxmlformats.org/officeDocument/2006/relationships/customXml" Target="ink/ink450.xml"/><Relationship Id="rId916" Type="http://schemas.openxmlformats.org/officeDocument/2006/relationships/image" Target="media/1407.png"/><Relationship Id="rId917" Type="http://schemas.openxmlformats.org/officeDocument/2006/relationships/customXml" Target="ink/ink451.xml"/><Relationship Id="rId918" Type="http://schemas.openxmlformats.org/officeDocument/2006/relationships/image" Target="media/1410.png"/><Relationship Id="rId919" Type="http://schemas.openxmlformats.org/officeDocument/2006/relationships/customXml" Target="ink/ink452.xml"/><Relationship Id="rId920" Type="http://schemas.openxmlformats.org/officeDocument/2006/relationships/image" Target="media/1413.png"/><Relationship Id="rId921" Type="http://schemas.openxmlformats.org/officeDocument/2006/relationships/customXml" Target="ink/ink453.xml"/><Relationship Id="rId922" Type="http://schemas.openxmlformats.org/officeDocument/2006/relationships/image" Target="media/1416.png"/><Relationship Id="rId923" Type="http://schemas.openxmlformats.org/officeDocument/2006/relationships/customXml" Target="ink/ink454.xml"/><Relationship Id="rId924" Type="http://schemas.openxmlformats.org/officeDocument/2006/relationships/image" Target="media/1419.png"/><Relationship Id="rId925" Type="http://schemas.openxmlformats.org/officeDocument/2006/relationships/customXml" Target="ink/ink455.xml"/><Relationship Id="rId926" Type="http://schemas.openxmlformats.org/officeDocument/2006/relationships/image" Target="media/1422.png"/><Relationship Id="rId927" Type="http://schemas.openxmlformats.org/officeDocument/2006/relationships/customXml" Target="ink/ink456.xml"/><Relationship Id="rId928" Type="http://schemas.openxmlformats.org/officeDocument/2006/relationships/image" Target="media/1425.png"/><Relationship Id="rId929" Type="http://schemas.openxmlformats.org/officeDocument/2006/relationships/customXml" Target="ink/ink457.xml"/><Relationship Id="rId930" Type="http://schemas.openxmlformats.org/officeDocument/2006/relationships/image" Target="media/1428.png"/><Relationship Id="rId931" Type="http://schemas.openxmlformats.org/officeDocument/2006/relationships/customXml" Target="ink/ink458.xml"/><Relationship Id="rId932" Type="http://schemas.openxmlformats.org/officeDocument/2006/relationships/image" Target="media/1431.png"/><Relationship Id="rId933" Type="http://schemas.openxmlformats.org/officeDocument/2006/relationships/customXml" Target="ink/ink459.xml"/><Relationship Id="rId934" Type="http://schemas.openxmlformats.org/officeDocument/2006/relationships/image" Target="media/1434.png"/><Relationship Id="rId935" Type="http://schemas.openxmlformats.org/officeDocument/2006/relationships/customXml" Target="ink/ink460.xml"/><Relationship Id="rId936" Type="http://schemas.openxmlformats.org/officeDocument/2006/relationships/image" Target="media/1437.png"/><Relationship Id="rId937" Type="http://schemas.openxmlformats.org/officeDocument/2006/relationships/customXml" Target="ink/ink461.xml"/><Relationship Id="rId938" Type="http://schemas.openxmlformats.org/officeDocument/2006/relationships/image" Target="media/1440.png"/><Relationship Id="rId939" Type="http://schemas.openxmlformats.org/officeDocument/2006/relationships/customXml" Target="ink/ink462.xml"/><Relationship Id="rId940" Type="http://schemas.openxmlformats.org/officeDocument/2006/relationships/image" Target="media/1443.png"/><Relationship Id="rId941" Type="http://schemas.openxmlformats.org/officeDocument/2006/relationships/customXml" Target="ink/ink463.xml"/><Relationship Id="rId942" Type="http://schemas.openxmlformats.org/officeDocument/2006/relationships/image" Target="media/1446.png"/><Relationship Id="rId943" Type="http://schemas.openxmlformats.org/officeDocument/2006/relationships/customXml" Target="ink/ink464.xml"/><Relationship Id="rId944" Type="http://schemas.openxmlformats.org/officeDocument/2006/relationships/image" Target="media/1449.png"/><Relationship Id="rId945" Type="http://schemas.openxmlformats.org/officeDocument/2006/relationships/customXml" Target="ink/ink465.xml"/><Relationship Id="rId946" Type="http://schemas.openxmlformats.org/officeDocument/2006/relationships/image" Target="media/1452.png"/><Relationship Id="rId947" Type="http://schemas.openxmlformats.org/officeDocument/2006/relationships/customXml" Target="ink/ink466.xml"/><Relationship Id="rId948" Type="http://schemas.openxmlformats.org/officeDocument/2006/relationships/image" Target="media/1455.png"/><Relationship Id="rId949" Type="http://schemas.openxmlformats.org/officeDocument/2006/relationships/customXml" Target="ink/ink467.xml"/><Relationship Id="rId950" Type="http://schemas.openxmlformats.org/officeDocument/2006/relationships/image" Target="media/1458.png"/><Relationship Id="rId951" Type="http://schemas.openxmlformats.org/officeDocument/2006/relationships/customXml" Target="ink/ink468.xml"/><Relationship Id="rId952" Type="http://schemas.openxmlformats.org/officeDocument/2006/relationships/image" Target="media/1461.png"/><Relationship Id="rId953" Type="http://schemas.openxmlformats.org/officeDocument/2006/relationships/customXml" Target="ink/ink469.xml"/><Relationship Id="rId954" Type="http://schemas.openxmlformats.org/officeDocument/2006/relationships/image" Target="media/1464.png"/><Relationship Id="rId955" Type="http://schemas.openxmlformats.org/officeDocument/2006/relationships/customXml" Target="ink/ink470.xml"/><Relationship Id="rId956" Type="http://schemas.openxmlformats.org/officeDocument/2006/relationships/image" Target="media/1467.png"/><Relationship Id="rId957" Type="http://schemas.openxmlformats.org/officeDocument/2006/relationships/customXml" Target="ink/ink471.xml"/><Relationship Id="rId958" Type="http://schemas.openxmlformats.org/officeDocument/2006/relationships/image" Target="media/1470.png"/><Relationship Id="rId959" Type="http://schemas.openxmlformats.org/officeDocument/2006/relationships/customXml" Target="ink/ink472.xml"/><Relationship Id="rId960" Type="http://schemas.openxmlformats.org/officeDocument/2006/relationships/image" Target="media/1473.png"/><Relationship Id="rId961" Type="http://schemas.openxmlformats.org/officeDocument/2006/relationships/customXml" Target="ink/ink473.xml"/><Relationship Id="rId962" Type="http://schemas.openxmlformats.org/officeDocument/2006/relationships/image" Target="media/1476.png"/><Relationship Id="rId963" Type="http://schemas.openxmlformats.org/officeDocument/2006/relationships/customXml" Target="ink/ink474.xml"/><Relationship Id="rId964" Type="http://schemas.openxmlformats.org/officeDocument/2006/relationships/image" Target="media/1479.png"/><Relationship Id="rId965" Type="http://schemas.openxmlformats.org/officeDocument/2006/relationships/customXml" Target="ink/ink475.xml"/><Relationship Id="rId966" Type="http://schemas.openxmlformats.org/officeDocument/2006/relationships/image" Target="media/1482.png"/><Relationship Id="rId967" Type="http://schemas.openxmlformats.org/officeDocument/2006/relationships/customXml" Target="ink/ink476.xml"/><Relationship Id="rId968" Type="http://schemas.openxmlformats.org/officeDocument/2006/relationships/image" Target="media/1485.png"/><Relationship Id="rId969" Type="http://schemas.openxmlformats.org/officeDocument/2006/relationships/customXml" Target="ink/ink477.xml"/><Relationship Id="rId970" Type="http://schemas.openxmlformats.org/officeDocument/2006/relationships/image" Target="media/1488.png"/><Relationship Id="rId971" Type="http://schemas.openxmlformats.org/officeDocument/2006/relationships/customXml" Target="ink/ink478.xml"/><Relationship Id="rId972" Type="http://schemas.openxmlformats.org/officeDocument/2006/relationships/image" Target="media/1491.png"/><Relationship Id="rId973" Type="http://schemas.openxmlformats.org/officeDocument/2006/relationships/customXml" Target="ink/ink479.xml"/><Relationship Id="rId974" Type="http://schemas.openxmlformats.org/officeDocument/2006/relationships/image" Target="media/1494.png"/><Relationship Id="rId975" Type="http://schemas.openxmlformats.org/officeDocument/2006/relationships/customXml" Target="ink/ink480.xml"/><Relationship Id="rId976" Type="http://schemas.openxmlformats.org/officeDocument/2006/relationships/image" Target="media/1497.png"/><Relationship Id="rId977" Type="http://schemas.openxmlformats.org/officeDocument/2006/relationships/customXml" Target="ink/ink481.xml"/><Relationship Id="rId978" Type="http://schemas.openxmlformats.org/officeDocument/2006/relationships/image" Target="media/1500.png"/><Relationship Id="rId979" Type="http://schemas.openxmlformats.org/officeDocument/2006/relationships/customXml" Target="ink/ink482.xml"/><Relationship Id="rId980" Type="http://schemas.openxmlformats.org/officeDocument/2006/relationships/image" Target="media/1503.png"/><Relationship Id="rId981" Type="http://schemas.openxmlformats.org/officeDocument/2006/relationships/customXml" Target="ink/ink483.xml"/><Relationship Id="rId982" Type="http://schemas.openxmlformats.org/officeDocument/2006/relationships/image" Target="media/1506.png"/><Relationship Id="rId983" Type="http://schemas.openxmlformats.org/officeDocument/2006/relationships/customXml" Target="ink/ink484.xml"/><Relationship Id="rId984" Type="http://schemas.openxmlformats.org/officeDocument/2006/relationships/image" Target="media/1509.png"/><Relationship Id="rId985" Type="http://schemas.openxmlformats.org/officeDocument/2006/relationships/customXml" Target="ink/ink485.xml"/><Relationship Id="rId986" Type="http://schemas.openxmlformats.org/officeDocument/2006/relationships/image" Target="media/1512.png"/><Relationship Id="rId987" Type="http://schemas.openxmlformats.org/officeDocument/2006/relationships/customXml" Target="ink/ink486.xml"/><Relationship Id="rId988" Type="http://schemas.openxmlformats.org/officeDocument/2006/relationships/image" Target="media/1515.png"/><Relationship Id="rId989" Type="http://schemas.openxmlformats.org/officeDocument/2006/relationships/customXml" Target="ink/ink487.xml"/><Relationship Id="rId990" Type="http://schemas.openxmlformats.org/officeDocument/2006/relationships/image" Target="media/1518.png"/><Relationship Id="rId991" Type="http://schemas.openxmlformats.org/officeDocument/2006/relationships/customXml" Target="ink/ink488.xml"/><Relationship Id="rId992" Type="http://schemas.openxmlformats.org/officeDocument/2006/relationships/image" Target="media/1521.png"/><Relationship Id="rId993" Type="http://schemas.openxmlformats.org/officeDocument/2006/relationships/customXml" Target="ink/ink489.xml"/><Relationship Id="rId994" Type="http://schemas.openxmlformats.org/officeDocument/2006/relationships/image" Target="media/1524.png"/><Relationship Id="rId995" Type="http://schemas.openxmlformats.org/officeDocument/2006/relationships/customXml" Target="ink/ink490.xml"/><Relationship Id="rId996" Type="http://schemas.openxmlformats.org/officeDocument/2006/relationships/image" Target="media/1527.png"/><Relationship Id="rId997" Type="http://schemas.openxmlformats.org/officeDocument/2006/relationships/customXml" Target="ink/ink491.xml"/><Relationship Id="rId998" Type="http://schemas.openxmlformats.org/officeDocument/2006/relationships/image" Target="media/1530.png"/><Relationship Id="rId999" Type="http://schemas.openxmlformats.org/officeDocument/2006/relationships/customXml" Target="ink/ink492.xml"/><Relationship Id="rId1000" Type="http://schemas.openxmlformats.org/officeDocument/2006/relationships/image" Target="media/1533.png"/><Relationship Id="rId1001" Type="http://schemas.openxmlformats.org/officeDocument/2006/relationships/customXml" Target="ink/ink493.xml"/><Relationship Id="rId1002" Type="http://schemas.openxmlformats.org/officeDocument/2006/relationships/image" Target="media/1536.png"/><Relationship Id="rId1003" Type="http://schemas.openxmlformats.org/officeDocument/2006/relationships/customXml" Target="ink/ink494.xml"/><Relationship Id="rId1004" Type="http://schemas.openxmlformats.org/officeDocument/2006/relationships/image" Target="media/1539.png"/><Relationship Id="rId1005" Type="http://schemas.openxmlformats.org/officeDocument/2006/relationships/customXml" Target="ink/ink495.xml"/><Relationship Id="rId1006" Type="http://schemas.openxmlformats.org/officeDocument/2006/relationships/image" Target="media/1542.png"/><Relationship Id="rId1007" Type="http://schemas.openxmlformats.org/officeDocument/2006/relationships/customXml" Target="ink/ink496.xml"/><Relationship Id="rId1008" Type="http://schemas.openxmlformats.org/officeDocument/2006/relationships/image" Target="media/1545.png"/><Relationship Id="rId1009" Type="http://schemas.openxmlformats.org/officeDocument/2006/relationships/customXml" Target="ink/ink497.xml"/><Relationship Id="rId1010" Type="http://schemas.openxmlformats.org/officeDocument/2006/relationships/image" Target="media/1548.png"/><Relationship Id="rId1011" Type="http://schemas.openxmlformats.org/officeDocument/2006/relationships/customXml" Target="ink/ink498.xml"/><Relationship Id="rId1012" Type="http://schemas.openxmlformats.org/officeDocument/2006/relationships/image" Target="media/1551.png"/><Relationship Id="rId1013" Type="http://schemas.openxmlformats.org/officeDocument/2006/relationships/customXml" Target="ink/ink499.xml"/><Relationship Id="rId1014" Type="http://schemas.openxmlformats.org/officeDocument/2006/relationships/image" Target="media/1554.png"/><Relationship Id="rId1015" Type="http://schemas.openxmlformats.org/officeDocument/2006/relationships/customXml" Target="ink/ink500.xml"/><Relationship Id="rId1016" Type="http://schemas.openxmlformats.org/officeDocument/2006/relationships/image" Target="media/1557.png"/><Relationship Id="rId1017" Type="http://schemas.openxmlformats.org/officeDocument/2006/relationships/customXml" Target="ink/ink501.xml"/><Relationship Id="rId1018" Type="http://schemas.openxmlformats.org/officeDocument/2006/relationships/image" Target="media/1560.png"/><Relationship Id="rId1019" Type="http://schemas.openxmlformats.org/officeDocument/2006/relationships/customXml" Target="ink/ink502.xml"/><Relationship Id="rId1020" Type="http://schemas.openxmlformats.org/officeDocument/2006/relationships/image" Target="media/1563.png"/><Relationship Id="rId1021" Type="http://schemas.openxmlformats.org/officeDocument/2006/relationships/customXml" Target="ink/ink503.xml"/><Relationship Id="rId1022" Type="http://schemas.openxmlformats.org/officeDocument/2006/relationships/image" Target="media/1566.png"/><Relationship Id="rId1023" Type="http://schemas.openxmlformats.org/officeDocument/2006/relationships/customXml" Target="ink/ink504.xml"/><Relationship Id="rId1024" Type="http://schemas.openxmlformats.org/officeDocument/2006/relationships/image" Target="media/1569.png"/><Relationship Id="rId1025" Type="http://schemas.openxmlformats.org/officeDocument/2006/relationships/customXml" Target="ink/ink505.xml"/><Relationship Id="rId1026" Type="http://schemas.openxmlformats.org/officeDocument/2006/relationships/image" Target="media/1572.png"/><Relationship Id="rId1027" Type="http://schemas.openxmlformats.org/officeDocument/2006/relationships/customXml" Target="ink/ink506.xml"/><Relationship Id="rId1028" Type="http://schemas.openxmlformats.org/officeDocument/2006/relationships/image" Target="media/1575.png"/><Relationship Id="rId1029" Type="http://schemas.openxmlformats.org/officeDocument/2006/relationships/customXml" Target="ink/ink507.xml"/><Relationship Id="rId1030" Type="http://schemas.openxmlformats.org/officeDocument/2006/relationships/image" Target="media/1578.png"/><Relationship Id="rId1031" Type="http://schemas.openxmlformats.org/officeDocument/2006/relationships/customXml" Target="ink/ink508.xml"/><Relationship Id="rId1032" Type="http://schemas.openxmlformats.org/officeDocument/2006/relationships/image" Target="media/1581.png"/><Relationship Id="rId1033" Type="http://schemas.openxmlformats.org/officeDocument/2006/relationships/customXml" Target="ink/ink509.xml"/><Relationship Id="rId1034" Type="http://schemas.openxmlformats.org/officeDocument/2006/relationships/image" Target="media/1584.png"/><Relationship Id="rId1035" Type="http://schemas.openxmlformats.org/officeDocument/2006/relationships/customXml" Target="ink/ink510.xml"/><Relationship Id="rId1036" Type="http://schemas.openxmlformats.org/officeDocument/2006/relationships/image" Target="media/1587.png"/><Relationship Id="rId1037" Type="http://schemas.openxmlformats.org/officeDocument/2006/relationships/customXml" Target="ink/ink511.xml"/><Relationship Id="rId1038" Type="http://schemas.openxmlformats.org/officeDocument/2006/relationships/image" Target="media/1590.png"/><Relationship Id="rId1039" Type="http://schemas.openxmlformats.org/officeDocument/2006/relationships/customXml" Target="ink/ink512.xml"/><Relationship Id="rId1040" Type="http://schemas.openxmlformats.org/officeDocument/2006/relationships/image" Target="media/1593.png"/><Relationship Id="rId1041" Type="http://schemas.openxmlformats.org/officeDocument/2006/relationships/customXml" Target="ink/ink513.xml"/><Relationship Id="rId1042" Type="http://schemas.openxmlformats.org/officeDocument/2006/relationships/image" Target="media/1596.png"/><Relationship Id="rId1043" Type="http://schemas.openxmlformats.org/officeDocument/2006/relationships/customXml" Target="ink/ink514.xml"/><Relationship Id="rId1044" Type="http://schemas.openxmlformats.org/officeDocument/2006/relationships/image" Target="media/1599.png"/><Relationship Id="rId1045" Type="http://schemas.openxmlformats.org/officeDocument/2006/relationships/customXml" Target="ink/ink515.xml"/><Relationship Id="rId1046" Type="http://schemas.openxmlformats.org/officeDocument/2006/relationships/image" Target="media/1602.png"/><Relationship Id="rId1047" Type="http://schemas.openxmlformats.org/officeDocument/2006/relationships/customXml" Target="ink/ink516.xml"/><Relationship Id="rId1048" Type="http://schemas.openxmlformats.org/officeDocument/2006/relationships/image" Target="media/1605.png"/><Relationship Id="rId1049" Type="http://schemas.openxmlformats.org/officeDocument/2006/relationships/customXml" Target="ink/ink517.xml"/><Relationship Id="rId1050" Type="http://schemas.openxmlformats.org/officeDocument/2006/relationships/image" Target="media/1608.png"/><Relationship Id="rId1051" Type="http://schemas.openxmlformats.org/officeDocument/2006/relationships/customXml" Target="ink/ink518.xml"/><Relationship Id="rId1052" Type="http://schemas.openxmlformats.org/officeDocument/2006/relationships/image" Target="media/1611.png"/><Relationship Id="rId1053" Type="http://schemas.openxmlformats.org/officeDocument/2006/relationships/customXml" Target="ink/ink519.xml"/><Relationship Id="rId1054" Type="http://schemas.openxmlformats.org/officeDocument/2006/relationships/image" Target="media/1614.png"/><Relationship Id="rId1055" Type="http://schemas.openxmlformats.org/officeDocument/2006/relationships/customXml" Target="ink/ink520.xml"/><Relationship Id="rId1056" Type="http://schemas.openxmlformats.org/officeDocument/2006/relationships/image" Target="media/1617.png"/><Relationship Id="rId1057" Type="http://schemas.openxmlformats.org/officeDocument/2006/relationships/customXml" Target="ink/ink521.xml"/><Relationship Id="rId1058" Type="http://schemas.openxmlformats.org/officeDocument/2006/relationships/image" Target="media/1620.png"/><Relationship Id="rId1059" Type="http://schemas.openxmlformats.org/officeDocument/2006/relationships/customXml" Target="ink/ink522.xml"/><Relationship Id="rId1060" Type="http://schemas.openxmlformats.org/officeDocument/2006/relationships/image" Target="media/1623.png"/><Relationship Id="rId1061" Type="http://schemas.openxmlformats.org/officeDocument/2006/relationships/customXml" Target="ink/ink523.xml"/><Relationship Id="rId1062" Type="http://schemas.openxmlformats.org/officeDocument/2006/relationships/image" Target="media/1626.png"/><Relationship Id="rId1063" Type="http://schemas.openxmlformats.org/officeDocument/2006/relationships/customXml" Target="ink/ink524.xml"/><Relationship Id="rId1064" Type="http://schemas.openxmlformats.org/officeDocument/2006/relationships/image" Target="media/1629.png"/><Relationship Id="rId1065" Type="http://schemas.openxmlformats.org/officeDocument/2006/relationships/customXml" Target="ink/ink525.xml"/><Relationship Id="rId1066" Type="http://schemas.openxmlformats.org/officeDocument/2006/relationships/image" Target="media/1632.png"/><Relationship Id="rId1067" Type="http://schemas.openxmlformats.org/officeDocument/2006/relationships/customXml" Target="ink/ink526.xml"/><Relationship Id="rId1068" Type="http://schemas.openxmlformats.org/officeDocument/2006/relationships/image" Target="media/1635.png"/><Relationship Id="rId1069" Type="http://schemas.openxmlformats.org/officeDocument/2006/relationships/customXml" Target="ink/ink527.xml"/><Relationship Id="rId1070" Type="http://schemas.openxmlformats.org/officeDocument/2006/relationships/image" Target="media/1638.png"/><Relationship Id="rId1071" Type="http://schemas.openxmlformats.org/officeDocument/2006/relationships/customXml" Target="ink/ink528.xml"/><Relationship Id="rId1072" Type="http://schemas.openxmlformats.org/officeDocument/2006/relationships/image" Target="media/1641.png"/><Relationship Id="rId1073" Type="http://schemas.openxmlformats.org/officeDocument/2006/relationships/customXml" Target="ink/ink529.xml"/><Relationship Id="rId1074" Type="http://schemas.openxmlformats.org/officeDocument/2006/relationships/image" Target="media/1644.png"/><Relationship Id="rId1075" Type="http://schemas.openxmlformats.org/officeDocument/2006/relationships/customXml" Target="ink/ink530.xml"/><Relationship Id="rId1076" Type="http://schemas.openxmlformats.org/officeDocument/2006/relationships/image" Target="media/1647.png"/><Relationship Id="rId1077" Type="http://schemas.openxmlformats.org/officeDocument/2006/relationships/customXml" Target="ink/ink531.xml"/><Relationship Id="rId1078" Type="http://schemas.openxmlformats.org/officeDocument/2006/relationships/image" Target="media/1650.png"/><Relationship Id="rId1079" Type="http://schemas.openxmlformats.org/officeDocument/2006/relationships/customXml" Target="ink/ink532.xml"/><Relationship Id="rId1080" Type="http://schemas.openxmlformats.org/officeDocument/2006/relationships/image" Target="media/1653.png"/><Relationship Id="rId1081" Type="http://schemas.openxmlformats.org/officeDocument/2006/relationships/customXml" Target="ink/ink533.xml"/><Relationship Id="rId1082" Type="http://schemas.openxmlformats.org/officeDocument/2006/relationships/image" Target="media/1656.png"/><Relationship Id="rId1083" Type="http://schemas.openxmlformats.org/officeDocument/2006/relationships/customXml" Target="ink/ink534.xml"/><Relationship Id="rId1084" Type="http://schemas.openxmlformats.org/officeDocument/2006/relationships/image" Target="media/1659.png"/><Relationship Id="rId1085" Type="http://schemas.openxmlformats.org/officeDocument/2006/relationships/customXml" Target="ink/ink535.xml"/><Relationship Id="rId1086" Type="http://schemas.openxmlformats.org/officeDocument/2006/relationships/image" Target="media/1662.png"/><Relationship Id="rId1087" Type="http://schemas.openxmlformats.org/officeDocument/2006/relationships/customXml" Target="ink/ink536.xml"/><Relationship Id="rId1088" Type="http://schemas.openxmlformats.org/officeDocument/2006/relationships/image" Target="media/1665.png"/><Relationship Id="rId1089" Type="http://schemas.openxmlformats.org/officeDocument/2006/relationships/customXml" Target="ink/ink537.xml"/><Relationship Id="rId1090" Type="http://schemas.openxmlformats.org/officeDocument/2006/relationships/image" Target="media/1668.png"/><Relationship Id="rId1091" Type="http://schemas.openxmlformats.org/officeDocument/2006/relationships/customXml" Target="ink/ink538.xml"/><Relationship Id="rId1092" Type="http://schemas.openxmlformats.org/officeDocument/2006/relationships/image" Target="media/1671.png"/><Relationship Id="rId1093" Type="http://schemas.openxmlformats.org/officeDocument/2006/relationships/customXml" Target="ink/ink539.xml"/><Relationship Id="rId1094" Type="http://schemas.openxmlformats.org/officeDocument/2006/relationships/image" Target="media/1674.png"/><Relationship Id="rId1095" Type="http://schemas.openxmlformats.org/officeDocument/2006/relationships/customXml" Target="ink/ink540.xml"/><Relationship Id="rId1096" Type="http://schemas.openxmlformats.org/officeDocument/2006/relationships/image" Target="media/1677.png"/><Relationship Id="rId1097" Type="http://schemas.openxmlformats.org/officeDocument/2006/relationships/customXml" Target="ink/ink541.xml"/><Relationship Id="rId1098" Type="http://schemas.openxmlformats.org/officeDocument/2006/relationships/image" Target="media/1680.png"/><Relationship Id="rId1099" Type="http://schemas.openxmlformats.org/officeDocument/2006/relationships/customXml" Target="ink/ink542.xml"/><Relationship Id="rId1100" Type="http://schemas.openxmlformats.org/officeDocument/2006/relationships/image" Target="media/1683.png"/><Relationship Id="rId1101" Type="http://schemas.openxmlformats.org/officeDocument/2006/relationships/customXml" Target="ink/ink543.xml"/><Relationship Id="rId1102" Type="http://schemas.openxmlformats.org/officeDocument/2006/relationships/image" Target="media/1686.png"/><Relationship Id="rId1103" Type="http://schemas.openxmlformats.org/officeDocument/2006/relationships/customXml" Target="ink/ink544.xml"/><Relationship Id="rId1104" Type="http://schemas.openxmlformats.org/officeDocument/2006/relationships/image" Target="media/1689.png"/><Relationship Id="rId1105" Type="http://schemas.openxmlformats.org/officeDocument/2006/relationships/customXml" Target="ink/ink545.xml"/><Relationship Id="rId1106" Type="http://schemas.openxmlformats.org/officeDocument/2006/relationships/image" Target="media/1692.png"/><Relationship Id="rId1107" Type="http://schemas.openxmlformats.org/officeDocument/2006/relationships/customXml" Target="ink/ink546.xml"/><Relationship Id="rId1108" Type="http://schemas.openxmlformats.org/officeDocument/2006/relationships/image" Target="media/1695.png"/><Relationship Id="rId1109" Type="http://schemas.openxmlformats.org/officeDocument/2006/relationships/customXml" Target="ink/ink547.xml"/><Relationship Id="rId1110" Type="http://schemas.openxmlformats.org/officeDocument/2006/relationships/image" Target="media/1698.png"/><Relationship Id="rId1111" Type="http://schemas.openxmlformats.org/officeDocument/2006/relationships/customXml" Target="ink/ink548.xml"/><Relationship Id="rId1112" Type="http://schemas.openxmlformats.org/officeDocument/2006/relationships/image" Target="media/1701.png"/><Relationship Id="rId1113" Type="http://schemas.openxmlformats.org/officeDocument/2006/relationships/customXml" Target="ink/ink549.xml"/><Relationship Id="rId1114" Type="http://schemas.openxmlformats.org/officeDocument/2006/relationships/image" Target="media/1704.png"/><Relationship Id="rId1115" Type="http://schemas.openxmlformats.org/officeDocument/2006/relationships/customXml" Target="ink/ink550.xml"/><Relationship Id="rId1116" Type="http://schemas.openxmlformats.org/officeDocument/2006/relationships/image" Target="media/1707.png"/><Relationship Id="rId1117" Type="http://schemas.openxmlformats.org/officeDocument/2006/relationships/customXml" Target="ink/ink551.xml"/><Relationship Id="rId1118" Type="http://schemas.openxmlformats.org/officeDocument/2006/relationships/image" Target="media/1710.png"/><Relationship Id="rId1119" Type="http://schemas.openxmlformats.org/officeDocument/2006/relationships/customXml" Target="ink/ink552.xml"/><Relationship Id="rId1120" Type="http://schemas.openxmlformats.org/officeDocument/2006/relationships/image" Target="media/1713.png"/><Relationship Id="rId1121" Type="http://schemas.openxmlformats.org/officeDocument/2006/relationships/customXml" Target="ink/ink553.xml"/><Relationship Id="rId1122" Type="http://schemas.openxmlformats.org/officeDocument/2006/relationships/image" Target="media/1716.png"/><Relationship Id="rId1123" Type="http://schemas.openxmlformats.org/officeDocument/2006/relationships/customXml" Target="ink/ink554.xml"/><Relationship Id="rId1124" Type="http://schemas.openxmlformats.org/officeDocument/2006/relationships/image" Target="media/1719.png"/><Relationship Id="rId1125" Type="http://schemas.openxmlformats.org/officeDocument/2006/relationships/customXml" Target="ink/ink555.xml"/><Relationship Id="rId1126" Type="http://schemas.openxmlformats.org/officeDocument/2006/relationships/image" Target="media/1722.png"/><Relationship Id="rId1127" Type="http://schemas.openxmlformats.org/officeDocument/2006/relationships/customXml" Target="ink/ink556.xml"/><Relationship Id="rId1128" Type="http://schemas.openxmlformats.org/officeDocument/2006/relationships/image" Target="media/1725.png"/><Relationship Id="rId1129" Type="http://schemas.openxmlformats.org/officeDocument/2006/relationships/customXml" Target="ink/ink557.xml"/><Relationship Id="rId1130" Type="http://schemas.openxmlformats.org/officeDocument/2006/relationships/image" Target="media/1728.png"/><Relationship Id="rId1131" Type="http://schemas.openxmlformats.org/officeDocument/2006/relationships/customXml" Target="ink/ink558.xml"/><Relationship Id="rId1132" Type="http://schemas.openxmlformats.org/officeDocument/2006/relationships/image" Target="media/1731.png"/><Relationship Id="rId1133" Type="http://schemas.openxmlformats.org/officeDocument/2006/relationships/customXml" Target="ink/ink559.xml"/><Relationship Id="rId1134" Type="http://schemas.openxmlformats.org/officeDocument/2006/relationships/image" Target="media/1734.png"/><Relationship Id="rId1135" Type="http://schemas.openxmlformats.org/officeDocument/2006/relationships/customXml" Target="ink/ink560.xml"/><Relationship Id="rId1136" Type="http://schemas.openxmlformats.org/officeDocument/2006/relationships/image" Target="media/1737.png"/><Relationship Id="rId1137" Type="http://schemas.openxmlformats.org/officeDocument/2006/relationships/customXml" Target="ink/ink561.xml"/><Relationship Id="rId1138" Type="http://schemas.openxmlformats.org/officeDocument/2006/relationships/image" Target="media/1740.png"/><Relationship Id="rId1139" Type="http://schemas.openxmlformats.org/officeDocument/2006/relationships/customXml" Target="ink/ink562.xml"/><Relationship Id="rId1140" Type="http://schemas.openxmlformats.org/officeDocument/2006/relationships/image" Target="media/1743.png"/><Relationship Id="rId1141" Type="http://schemas.openxmlformats.org/officeDocument/2006/relationships/customXml" Target="ink/ink563.xml"/><Relationship Id="rId1142" Type="http://schemas.openxmlformats.org/officeDocument/2006/relationships/image" Target="media/1746.png"/><Relationship Id="rId1143" Type="http://schemas.openxmlformats.org/officeDocument/2006/relationships/customXml" Target="ink/ink564.xml"/><Relationship Id="rId1144" Type="http://schemas.openxmlformats.org/officeDocument/2006/relationships/image" Target="media/1749.png"/><Relationship Id="rId1145" Type="http://schemas.openxmlformats.org/officeDocument/2006/relationships/customXml" Target="ink/ink565.xml"/><Relationship Id="rId1146" Type="http://schemas.openxmlformats.org/officeDocument/2006/relationships/image" Target="media/1752.png"/><Relationship Id="rId1147" Type="http://schemas.openxmlformats.org/officeDocument/2006/relationships/customXml" Target="ink/ink566.xml"/><Relationship Id="rId1148" Type="http://schemas.openxmlformats.org/officeDocument/2006/relationships/image" Target="media/1755.png"/><Relationship Id="rId1149" Type="http://schemas.openxmlformats.org/officeDocument/2006/relationships/customXml" Target="ink/ink567.xml"/><Relationship Id="rId1150" Type="http://schemas.openxmlformats.org/officeDocument/2006/relationships/image" Target="media/1758.png"/><Relationship Id="rId1151" Type="http://schemas.openxmlformats.org/officeDocument/2006/relationships/customXml" Target="ink/ink568.xml"/><Relationship Id="rId1152" Type="http://schemas.openxmlformats.org/officeDocument/2006/relationships/image" Target="media/1761.png"/><Relationship Id="rId1153" Type="http://schemas.openxmlformats.org/officeDocument/2006/relationships/customXml" Target="ink/ink569.xml"/><Relationship Id="rId1154" Type="http://schemas.openxmlformats.org/officeDocument/2006/relationships/image" Target="media/1764.png"/><Relationship Id="rId1155" Type="http://schemas.openxmlformats.org/officeDocument/2006/relationships/customXml" Target="ink/ink570.xml"/><Relationship Id="rId1156" Type="http://schemas.openxmlformats.org/officeDocument/2006/relationships/image" Target="media/1767.png"/><Relationship Id="rId1157" Type="http://schemas.openxmlformats.org/officeDocument/2006/relationships/customXml" Target="ink/ink571.xml"/><Relationship Id="rId1158" Type="http://schemas.openxmlformats.org/officeDocument/2006/relationships/image" Target="media/1770.png"/><Relationship Id="rId1159" Type="http://schemas.openxmlformats.org/officeDocument/2006/relationships/customXml" Target="ink/ink572.xml"/><Relationship Id="rId1160" Type="http://schemas.openxmlformats.org/officeDocument/2006/relationships/image" Target="media/1773.png"/><Relationship Id="rId1161" Type="http://schemas.openxmlformats.org/officeDocument/2006/relationships/customXml" Target="ink/ink573.xml"/><Relationship Id="rId1162" Type="http://schemas.openxmlformats.org/officeDocument/2006/relationships/image" Target="media/1776.png"/><Relationship Id="rId1163" Type="http://schemas.openxmlformats.org/officeDocument/2006/relationships/customXml" Target="ink/ink574.xml"/><Relationship Id="rId1164" Type="http://schemas.openxmlformats.org/officeDocument/2006/relationships/image" Target="media/1779.png"/><Relationship Id="rId1165" Type="http://schemas.openxmlformats.org/officeDocument/2006/relationships/customXml" Target="ink/ink575.xml"/><Relationship Id="rId1166" Type="http://schemas.openxmlformats.org/officeDocument/2006/relationships/image" Target="media/1782.png"/><Relationship Id="rId1167" Type="http://schemas.openxmlformats.org/officeDocument/2006/relationships/customXml" Target="ink/ink576.xml"/><Relationship Id="rId1168" Type="http://schemas.openxmlformats.org/officeDocument/2006/relationships/image" Target="media/1785.png"/><Relationship Id="rId1169" Type="http://schemas.openxmlformats.org/officeDocument/2006/relationships/customXml" Target="ink/ink577.xml"/><Relationship Id="rId1170" Type="http://schemas.openxmlformats.org/officeDocument/2006/relationships/image" Target="media/1788.png"/><Relationship Id="rId1171" Type="http://schemas.openxmlformats.org/officeDocument/2006/relationships/customXml" Target="ink/ink578.xml"/><Relationship Id="rId1172" Type="http://schemas.openxmlformats.org/officeDocument/2006/relationships/image" Target="media/1791.png"/><Relationship Id="rId1173" Type="http://schemas.openxmlformats.org/officeDocument/2006/relationships/customXml" Target="ink/ink579.xml"/><Relationship Id="rId1174" Type="http://schemas.openxmlformats.org/officeDocument/2006/relationships/image" Target="media/1794.png"/><Relationship Id="rId1175" Type="http://schemas.openxmlformats.org/officeDocument/2006/relationships/customXml" Target="ink/ink580.xml"/><Relationship Id="rId1176" Type="http://schemas.openxmlformats.org/officeDocument/2006/relationships/image" Target="media/1797.png"/><Relationship Id="rId1177" Type="http://schemas.openxmlformats.org/officeDocument/2006/relationships/customXml" Target="ink/ink581.xml"/><Relationship Id="rId1178" Type="http://schemas.openxmlformats.org/officeDocument/2006/relationships/image" Target="media/1800.png"/><Relationship Id="rId1179" Type="http://schemas.openxmlformats.org/officeDocument/2006/relationships/customXml" Target="ink/ink582.xml"/><Relationship Id="rId1180" Type="http://schemas.openxmlformats.org/officeDocument/2006/relationships/image" Target="media/1803.png"/><Relationship Id="rId1181" Type="http://schemas.openxmlformats.org/officeDocument/2006/relationships/customXml" Target="ink/ink583.xml"/><Relationship Id="rId1182" Type="http://schemas.openxmlformats.org/officeDocument/2006/relationships/image" Target="media/1806.png"/><Relationship Id="rId1183" Type="http://schemas.openxmlformats.org/officeDocument/2006/relationships/customXml" Target="ink/ink584.xml"/><Relationship Id="rId1184" Type="http://schemas.openxmlformats.org/officeDocument/2006/relationships/image" Target="media/1809.png"/><Relationship Id="rId1185" Type="http://schemas.openxmlformats.org/officeDocument/2006/relationships/customXml" Target="ink/ink585.xml"/><Relationship Id="rId1186" Type="http://schemas.openxmlformats.org/officeDocument/2006/relationships/image" Target="media/1812.png"/><Relationship Id="rId1187" Type="http://schemas.openxmlformats.org/officeDocument/2006/relationships/customXml" Target="ink/ink586.xml"/><Relationship Id="rId1188" Type="http://schemas.openxmlformats.org/officeDocument/2006/relationships/image" Target="media/1815.png"/><Relationship Id="rId1189" Type="http://schemas.openxmlformats.org/officeDocument/2006/relationships/customXml" Target="ink/ink587.xml"/><Relationship Id="rId1190" Type="http://schemas.openxmlformats.org/officeDocument/2006/relationships/image" Target="media/1818.png"/><Relationship Id="rId1191" Type="http://schemas.openxmlformats.org/officeDocument/2006/relationships/customXml" Target="ink/ink588.xml"/><Relationship Id="rId1192" Type="http://schemas.openxmlformats.org/officeDocument/2006/relationships/image" Target="media/1821.png"/><Relationship Id="rId1193" Type="http://schemas.openxmlformats.org/officeDocument/2006/relationships/customXml" Target="ink/ink589.xml"/><Relationship Id="rId1194" Type="http://schemas.openxmlformats.org/officeDocument/2006/relationships/image" Target="media/1824.png"/><Relationship Id="rId1195" Type="http://schemas.openxmlformats.org/officeDocument/2006/relationships/customXml" Target="ink/ink590.xml"/><Relationship Id="rId1196" Type="http://schemas.openxmlformats.org/officeDocument/2006/relationships/image" Target="media/1827.png"/><Relationship Id="rId1197" Type="http://schemas.openxmlformats.org/officeDocument/2006/relationships/customXml" Target="ink/ink591.xml"/><Relationship Id="rId1198" Type="http://schemas.openxmlformats.org/officeDocument/2006/relationships/image" Target="media/1830.png"/><Relationship Id="rId1199" Type="http://schemas.openxmlformats.org/officeDocument/2006/relationships/customXml" Target="ink/ink592.xml"/><Relationship Id="rId1200" Type="http://schemas.openxmlformats.org/officeDocument/2006/relationships/image" Target="media/1833.png"/><Relationship Id="rId1201" Type="http://schemas.openxmlformats.org/officeDocument/2006/relationships/customXml" Target="ink/ink593.xml"/><Relationship Id="rId1202" Type="http://schemas.openxmlformats.org/officeDocument/2006/relationships/image" Target="media/1836.png"/><Relationship Id="rId1203" Type="http://schemas.openxmlformats.org/officeDocument/2006/relationships/customXml" Target="ink/ink594.xml"/><Relationship Id="rId1204" Type="http://schemas.openxmlformats.org/officeDocument/2006/relationships/image" Target="media/1839.png"/><Relationship Id="rId1205" Type="http://schemas.openxmlformats.org/officeDocument/2006/relationships/customXml" Target="ink/ink595.xml"/><Relationship Id="rId1206" Type="http://schemas.openxmlformats.org/officeDocument/2006/relationships/image" Target="media/1842.png"/><Relationship Id="rId1207" Type="http://schemas.openxmlformats.org/officeDocument/2006/relationships/customXml" Target="ink/ink596.xml"/><Relationship Id="rId1208" Type="http://schemas.openxmlformats.org/officeDocument/2006/relationships/image" Target="media/1845.png"/><Relationship Id="rId1209" Type="http://schemas.openxmlformats.org/officeDocument/2006/relationships/customXml" Target="ink/ink597.xml"/><Relationship Id="rId1210" Type="http://schemas.openxmlformats.org/officeDocument/2006/relationships/image" Target="media/1848.png"/><Relationship Id="rId1211" Type="http://schemas.openxmlformats.org/officeDocument/2006/relationships/customXml" Target="ink/ink598.xml"/><Relationship Id="rId1212" Type="http://schemas.openxmlformats.org/officeDocument/2006/relationships/image" Target="media/1851.png"/><Relationship Id="rId1213" Type="http://schemas.openxmlformats.org/officeDocument/2006/relationships/customXml" Target="ink/ink599.xml"/><Relationship Id="rId1214" Type="http://schemas.openxmlformats.org/officeDocument/2006/relationships/image" Target="media/1854.png"/><Relationship Id="rId1215" Type="http://schemas.openxmlformats.org/officeDocument/2006/relationships/customXml" Target="ink/ink600.xml"/><Relationship Id="rId1216" Type="http://schemas.openxmlformats.org/officeDocument/2006/relationships/image" Target="media/1857.png"/><Relationship Id="rId1217" Type="http://schemas.openxmlformats.org/officeDocument/2006/relationships/customXml" Target="ink/ink601.xml"/><Relationship Id="rId1218" Type="http://schemas.openxmlformats.org/officeDocument/2006/relationships/image" Target="media/1860.png"/><Relationship Id="rId1219" Type="http://schemas.openxmlformats.org/officeDocument/2006/relationships/customXml" Target="ink/ink602.xml"/><Relationship Id="rId1220" Type="http://schemas.openxmlformats.org/officeDocument/2006/relationships/image" Target="media/1863.png"/><Relationship Id="rId1221" Type="http://schemas.openxmlformats.org/officeDocument/2006/relationships/customXml" Target="ink/ink603.xml"/><Relationship Id="rId1222" Type="http://schemas.openxmlformats.org/officeDocument/2006/relationships/image" Target="media/1866.png"/><Relationship Id="rId1223" Type="http://schemas.openxmlformats.org/officeDocument/2006/relationships/customXml" Target="ink/ink604.xml"/><Relationship Id="rId1224" Type="http://schemas.openxmlformats.org/officeDocument/2006/relationships/image" Target="media/1869.png"/><Relationship Id="rId1225" Type="http://schemas.openxmlformats.org/officeDocument/2006/relationships/customXml" Target="ink/ink605.xml"/><Relationship Id="rId1226" Type="http://schemas.openxmlformats.org/officeDocument/2006/relationships/image" Target="media/1872.png"/><Relationship Id="rId1227" Type="http://schemas.openxmlformats.org/officeDocument/2006/relationships/customXml" Target="ink/ink606.xml"/><Relationship Id="rId1228" Type="http://schemas.openxmlformats.org/officeDocument/2006/relationships/image" Target="media/1875.png"/><Relationship Id="rId1229" Type="http://schemas.openxmlformats.org/officeDocument/2006/relationships/customXml" Target="ink/ink607.xml"/><Relationship Id="rId1230" Type="http://schemas.openxmlformats.org/officeDocument/2006/relationships/image" Target="media/1878.png"/><Relationship Id="rId1231" Type="http://schemas.openxmlformats.org/officeDocument/2006/relationships/customXml" Target="ink/ink608.xml"/><Relationship Id="rId1232" Type="http://schemas.openxmlformats.org/officeDocument/2006/relationships/image" Target="media/1881.png"/><Relationship Id="rId1233" Type="http://schemas.openxmlformats.org/officeDocument/2006/relationships/customXml" Target="ink/ink609.xml"/><Relationship Id="rId1234" Type="http://schemas.openxmlformats.org/officeDocument/2006/relationships/image" Target="media/1884.png"/><Relationship Id="rId1235" Type="http://schemas.openxmlformats.org/officeDocument/2006/relationships/customXml" Target="ink/ink610.xml"/><Relationship Id="rId1236" Type="http://schemas.openxmlformats.org/officeDocument/2006/relationships/image" Target="media/1887.png"/><Relationship Id="rId1237" Type="http://schemas.openxmlformats.org/officeDocument/2006/relationships/customXml" Target="ink/ink611.xml"/><Relationship Id="rId1238" Type="http://schemas.openxmlformats.org/officeDocument/2006/relationships/image" Target="media/1890.png"/><Relationship Id="rId1239" Type="http://schemas.openxmlformats.org/officeDocument/2006/relationships/customXml" Target="ink/ink612.xml"/><Relationship Id="rId1240" Type="http://schemas.openxmlformats.org/officeDocument/2006/relationships/image" Target="media/1893.png"/><Relationship Id="rId1241" Type="http://schemas.openxmlformats.org/officeDocument/2006/relationships/customXml" Target="ink/ink613.xml"/><Relationship Id="rId1242" Type="http://schemas.openxmlformats.org/officeDocument/2006/relationships/image" Target="media/1896.png"/><Relationship Id="rId1243" Type="http://schemas.openxmlformats.org/officeDocument/2006/relationships/customXml" Target="ink/ink614.xml"/><Relationship Id="rId1244" Type="http://schemas.openxmlformats.org/officeDocument/2006/relationships/image" Target="media/1899.png"/><Relationship Id="rId1245" Type="http://schemas.openxmlformats.org/officeDocument/2006/relationships/customXml" Target="ink/ink615.xml"/><Relationship Id="rId1246" Type="http://schemas.openxmlformats.org/officeDocument/2006/relationships/image" Target="media/1902.png"/><Relationship Id="rId1247" Type="http://schemas.openxmlformats.org/officeDocument/2006/relationships/customXml" Target="ink/ink616.xml"/><Relationship Id="rId1248" Type="http://schemas.openxmlformats.org/officeDocument/2006/relationships/image" Target="media/1905.png"/><Relationship Id="rId1249" Type="http://schemas.openxmlformats.org/officeDocument/2006/relationships/customXml" Target="ink/ink617.xml"/><Relationship Id="rId1250" Type="http://schemas.openxmlformats.org/officeDocument/2006/relationships/image" Target="media/1908.png"/><Relationship Id="rId1251" Type="http://schemas.openxmlformats.org/officeDocument/2006/relationships/customXml" Target="ink/ink618.xml"/><Relationship Id="rId1252" Type="http://schemas.openxmlformats.org/officeDocument/2006/relationships/image" Target="media/1911.png"/><Relationship Id="rId1253" Type="http://schemas.openxmlformats.org/officeDocument/2006/relationships/customXml" Target="ink/ink619.xml"/><Relationship Id="rId1254" Type="http://schemas.openxmlformats.org/officeDocument/2006/relationships/image" Target="media/1914.png"/><Relationship Id="rId1255" Type="http://schemas.openxmlformats.org/officeDocument/2006/relationships/customXml" Target="ink/ink620.xml"/><Relationship Id="rId1256" Type="http://schemas.openxmlformats.org/officeDocument/2006/relationships/image" Target="media/1917.png"/><Relationship Id="rId1257" Type="http://schemas.openxmlformats.org/officeDocument/2006/relationships/customXml" Target="ink/ink621.xml"/><Relationship Id="rId1258" Type="http://schemas.openxmlformats.org/officeDocument/2006/relationships/image" Target="media/1920.png"/><Relationship Id="rId1259" Type="http://schemas.openxmlformats.org/officeDocument/2006/relationships/customXml" Target="ink/ink622.xml"/><Relationship Id="rId1260" Type="http://schemas.openxmlformats.org/officeDocument/2006/relationships/image" Target="media/1923.png"/><Relationship Id="rId1261" Type="http://schemas.openxmlformats.org/officeDocument/2006/relationships/customXml" Target="ink/ink623.xml"/><Relationship Id="rId1262" Type="http://schemas.openxmlformats.org/officeDocument/2006/relationships/image" Target="media/1926.png"/><Relationship Id="rId1263" Type="http://schemas.openxmlformats.org/officeDocument/2006/relationships/customXml" Target="ink/ink624.xml"/><Relationship Id="rId1264" Type="http://schemas.openxmlformats.org/officeDocument/2006/relationships/image" Target="media/1929.png"/><Relationship Id="rId1265" Type="http://schemas.openxmlformats.org/officeDocument/2006/relationships/customXml" Target="ink/ink625.xml"/><Relationship Id="rId1266" Type="http://schemas.openxmlformats.org/officeDocument/2006/relationships/image" Target="media/1932.png"/><Relationship Id="rId1267" Type="http://schemas.openxmlformats.org/officeDocument/2006/relationships/customXml" Target="ink/ink626.xml"/><Relationship Id="rId1268" Type="http://schemas.openxmlformats.org/officeDocument/2006/relationships/image" Target="media/1935.png"/><Relationship Id="rId1269" Type="http://schemas.openxmlformats.org/officeDocument/2006/relationships/customXml" Target="ink/ink627.xml"/><Relationship Id="rId1270" Type="http://schemas.openxmlformats.org/officeDocument/2006/relationships/image" Target="media/1938.png"/><Relationship Id="rId1271" Type="http://schemas.openxmlformats.org/officeDocument/2006/relationships/customXml" Target="ink/ink628.xml"/><Relationship Id="rId1272" Type="http://schemas.openxmlformats.org/officeDocument/2006/relationships/image" Target="media/1941.png"/><Relationship Id="rId1273" Type="http://schemas.openxmlformats.org/officeDocument/2006/relationships/customXml" Target="ink/ink629.xml"/><Relationship Id="rId1274" Type="http://schemas.openxmlformats.org/officeDocument/2006/relationships/image" Target="media/1944.png"/><Relationship Id="rId1275" Type="http://schemas.openxmlformats.org/officeDocument/2006/relationships/customXml" Target="ink/ink630.xml"/><Relationship Id="rId1276" Type="http://schemas.openxmlformats.org/officeDocument/2006/relationships/image" Target="media/1947.png"/><Relationship Id="rId1277" Type="http://schemas.openxmlformats.org/officeDocument/2006/relationships/customXml" Target="ink/ink631.xml"/><Relationship Id="rId1278" Type="http://schemas.openxmlformats.org/officeDocument/2006/relationships/image" Target="media/1950.png"/><Relationship Id="rId1279" Type="http://schemas.openxmlformats.org/officeDocument/2006/relationships/customXml" Target="ink/ink632.xml"/><Relationship Id="rId1280" Type="http://schemas.openxmlformats.org/officeDocument/2006/relationships/image" Target="media/1953.png"/><Relationship Id="rId1281" Type="http://schemas.openxmlformats.org/officeDocument/2006/relationships/customXml" Target="ink/ink633.xml"/><Relationship Id="rId1282" Type="http://schemas.openxmlformats.org/officeDocument/2006/relationships/image" Target="media/1956.png"/><Relationship Id="rId1283" Type="http://schemas.openxmlformats.org/officeDocument/2006/relationships/customXml" Target="ink/ink634.xml"/><Relationship Id="rId1284" Type="http://schemas.openxmlformats.org/officeDocument/2006/relationships/image" Target="media/1959.png"/><Relationship Id="rId1285" Type="http://schemas.openxmlformats.org/officeDocument/2006/relationships/customXml" Target="ink/ink635.xml"/><Relationship Id="rId1286" Type="http://schemas.openxmlformats.org/officeDocument/2006/relationships/image" Target="media/1962.png"/><Relationship Id="rId1287" Type="http://schemas.openxmlformats.org/officeDocument/2006/relationships/customXml" Target="ink/ink636.xml"/><Relationship Id="rId1288" Type="http://schemas.openxmlformats.org/officeDocument/2006/relationships/image" Target="media/1965.png"/><Relationship Id="rId1289" Type="http://schemas.openxmlformats.org/officeDocument/2006/relationships/customXml" Target="ink/ink637.xml"/><Relationship Id="rId1290" Type="http://schemas.openxmlformats.org/officeDocument/2006/relationships/image" Target="media/1968.png"/><Relationship Id="rId1291" Type="http://schemas.openxmlformats.org/officeDocument/2006/relationships/customXml" Target="ink/ink638.xml"/><Relationship Id="rId1292" Type="http://schemas.openxmlformats.org/officeDocument/2006/relationships/image" Target="media/1971.png"/><Relationship Id="rId1293" Type="http://schemas.openxmlformats.org/officeDocument/2006/relationships/customXml" Target="ink/ink639.xml"/><Relationship Id="rId1294" Type="http://schemas.openxmlformats.org/officeDocument/2006/relationships/image" Target="media/1974.png"/><Relationship Id="rId1295" Type="http://schemas.openxmlformats.org/officeDocument/2006/relationships/customXml" Target="ink/ink640.xml"/><Relationship Id="rId1296" Type="http://schemas.openxmlformats.org/officeDocument/2006/relationships/image" Target="media/1977.png"/><Relationship Id="rId1297" Type="http://schemas.openxmlformats.org/officeDocument/2006/relationships/customXml" Target="ink/ink641.xml"/><Relationship Id="rId1298" Type="http://schemas.openxmlformats.org/officeDocument/2006/relationships/image" Target="media/1980.png"/><Relationship Id="rId1299" Type="http://schemas.openxmlformats.org/officeDocument/2006/relationships/customXml" Target="ink/ink642.xml"/><Relationship Id="rId1300" Type="http://schemas.openxmlformats.org/officeDocument/2006/relationships/image" Target="media/1983.png"/><Relationship Id="rId1301" Type="http://schemas.openxmlformats.org/officeDocument/2006/relationships/customXml" Target="ink/ink643.xml"/><Relationship Id="rId1302" Type="http://schemas.openxmlformats.org/officeDocument/2006/relationships/image" Target="media/1986.png"/><Relationship Id="rId1303" Type="http://schemas.openxmlformats.org/officeDocument/2006/relationships/customXml" Target="ink/ink644.xml"/><Relationship Id="rId1304" Type="http://schemas.openxmlformats.org/officeDocument/2006/relationships/image" Target="media/1989.png"/><Relationship Id="rId1305" Type="http://schemas.openxmlformats.org/officeDocument/2006/relationships/customXml" Target="ink/ink645.xml"/><Relationship Id="rId1306" Type="http://schemas.openxmlformats.org/officeDocument/2006/relationships/image" Target="media/1992.png"/><Relationship Id="rId1307" Type="http://schemas.openxmlformats.org/officeDocument/2006/relationships/customXml" Target="ink/ink646.xml"/><Relationship Id="rId1308" Type="http://schemas.openxmlformats.org/officeDocument/2006/relationships/image" Target="media/1995.png"/><Relationship Id="rId1309" Type="http://schemas.openxmlformats.org/officeDocument/2006/relationships/customXml" Target="ink/ink647.xml"/><Relationship Id="rId1310" Type="http://schemas.openxmlformats.org/officeDocument/2006/relationships/image" Target="media/1998.png"/><Relationship Id="rId1311" Type="http://schemas.openxmlformats.org/officeDocument/2006/relationships/customXml" Target="ink/ink648.xml"/><Relationship Id="rId1312" Type="http://schemas.openxmlformats.org/officeDocument/2006/relationships/image" Target="media/2001.png"/><Relationship Id="rId1313" Type="http://schemas.openxmlformats.org/officeDocument/2006/relationships/customXml" Target="ink/ink649.xml"/><Relationship Id="rId1314" Type="http://schemas.openxmlformats.org/officeDocument/2006/relationships/image" Target="media/2004.png"/><Relationship Id="rId1315" Type="http://schemas.openxmlformats.org/officeDocument/2006/relationships/customXml" Target="ink/ink650.xml"/><Relationship Id="rId1316" Type="http://schemas.openxmlformats.org/officeDocument/2006/relationships/image" Target="media/2007.png"/><Relationship Id="rId1317" Type="http://schemas.openxmlformats.org/officeDocument/2006/relationships/customXml" Target="ink/ink651.xml"/><Relationship Id="rId1318" Type="http://schemas.openxmlformats.org/officeDocument/2006/relationships/image" Target="media/2010.png"/><Relationship Id="rId1319" Type="http://schemas.openxmlformats.org/officeDocument/2006/relationships/customXml" Target="ink/ink652.xml"/><Relationship Id="rId1320" Type="http://schemas.openxmlformats.org/officeDocument/2006/relationships/image" Target="media/2013.png"/><Relationship Id="rId1321" Type="http://schemas.openxmlformats.org/officeDocument/2006/relationships/customXml" Target="ink/ink653.xml"/><Relationship Id="rId1322" Type="http://schemas.openxmlformats.org/officeDocument/2006/relationships/image" Target="media/2016.png"/><Relationship Id="rId1323" Type="http://schemas.openxmlformats.org/officeDocument/2006/relationships/customXml" Target="ink/ink654.xml"/><Relationship Id="rId1324" Type="http://schemas.openxmlformats.org/officeDocument/2006/relationships/image" Target="media/2019.png"/><Relationship Id="rId1325" Type="http://schemas.openxmlformats.org/officeDocument/2006/relationships/customXml" Target="ink/ink655.xml"/><Relationship Id="rId1326" Type="http://schemas.openxmlformats.org/officeDocument/2006/relationships/image" Target="media/2022.png"/><Relationship Id="rId1327" Type="http://schemas.openxmlformats.org/officeDocument/2006/relationships/customXml" Target="ink/ink656.xml"/><Relationship Id="rId1328" Type="http://schemas.openxmlformats.org/officeDocument/2006/relationships/image" Target="media/2025.png"/><Relationship Id="rId1329" Type="http://schemas.openxmlformats.org/officeDocument/2006/relationships/customXml" Target="ink/ink657.xml"/><Relationship Id="rId1330" Type="http://schemas.openxmlformats.org/officeDocument/2006/relationships/image" Target="media/2028.png"/><Relationship Id="rId1331" Type="http://schemas.openxmlformats.org/officeDocument/2006/relationships/customXml" Target="ink/ink658.xml"/><Relationship Id="rId1332" Type="http://schemas.openxmlformats.org/officeDocument/2006/relationships/image" Target="media/2031.png"/><Relationship Id="rId1333" Type="http://schemas.openxmlformats.org/officeDocument/2006/relationships/customXml" Target="ink/ink659.xml"/><Relationship Id="rId1334" Type="http://schemas.openxmlformats.org/officeDocument/2006/relationships/image" Target="media/2034.png"/><Relationship Id="rId1335" Type="http://schemas.openxmlformats.org/officeDocument/2006/relationships/customXml" Target="ink/ink660.xml"/><Relationship Id="rId1336" Type="http://schemas.openxmlformats.org/officeDocument/2006/relationships/image" Target="media/2037.png"/><Relationship Id="rId1337" Type="http://schemas.openxmlformats.org/officeDocument/2006/relationships/customXml" Target="ink/ink661.xml"/><Relationship Id="rId1338" Type="http://schemas.openxmlformats.org/officeDocument/2006/relationships/image" Target="media/2040.png"/><Relationship Id="rId1339" Type="http://schemas.openxmlformats.org/officeDocument/2006/relationships/customXml" Target="ink/ink662.xml"/><Relationship Id="rId1340" Type="http://schemas.openxmlformats.org/officeDocument/2006/relationships/image" Target="media/2043.png"/><Relationship Id="rId1341" Type="http://schemas.openxmlformats.org/officeDocument/2006/relationships/customXml" Target="ink/ink663.xml"/><Relationship Id="rId1342" Type="http://schemas.openxmlformats.org/officeDocument/2006/relationships/image" Target="media/2046.png"/><Relationship Id="rId1343" Type="http://schemas.openxmlformats.org/officeDocument/2006/relationships/customXml" Target="ink/ink664.xml"/><Relationship Id="rId1344" Type="http://schemas.openxmlformats.org/officeDocument/2006/relationships/image" Target="media/2049.png"/><Relationship Id="rId1345" Type="http://schemas.openxmlformats.org/officeDocument/2006/relationships/customXml" Target="ink/ink665.xml"/><Relationship Id="rId1346" Type="http://schemas.openxmlformats.org/officeDocument/2006/relationships/image" Target="media/2052.png"/><Relationship Id="rId1347" Type="http://schemas.openxmlformats.org/officeDocument/2006/relationships/customXml" Target="ink/ink666.xml"/><Relationship Id="rId1348" Type="http://schemas.openxmlformats.org/officeDocument/2006/relationships/image" Target="media/2055.png"/><Relationship Id="rId1349" Type="http://schemas.openxmlformats.org/officeDocument/2006/relationships/customXml" Target="ink/ink667.xml"/><Relationship Id="rId1350" Type="http://schemas.openxmlformats.org/officeDocument/2006/relationships/image" Target="media/2058.png"/><Relationship Id="rId1351" Type="http://schemas.openxmlformats.org/officeDocument/2006/relationships/customXml" Target="ink/ink668.xml"/><Relationship Id="rId1352" Type="http://schemas.openxmlformats.org/officeDocument/2006/relationships/image" Target="media/2061.png"/><Relationship Id="rId1353" Type="http://schemas.openxmlformats.org/officeDocument/2006/relationships/customXml" Target="ink/ink669.xml"/><Relationship Id="rId1354" Type="http://schemas.openxmlformats.org/officeDocument/2006/relationships/image" Target="media/2064.png"/><Relationship Id="rId1355" Type="http://schemas.openxmlformats.org/officeDocument/2006/relationships/customXml" Target="ink/ink670.xml"/><Relationship Id="rId1356" Type="http://schemas.openxmlformats.org/officeDocument/2006/relationships/image" Target="media/2067.png"/><Relationship Id="rId1357" Type="http://schemas.openxmlformats.org/officeDocument/2006/relationships/customXml" Target="ink/ink671.xml"/><Relationship Id="rId1358" Type="http://schemas.openxmlformats.org/officeDocument/2006/relationships/image" Target="media/2070.png"/><Relationship Id="rId1359" Type="http://schemas.openxmlformats.org/officeDocument/2006/relationships/customXml" Target="ink/ink672.xml"/><Relationship Id="rId1360" Type="http://schemas.openxmlformats.org/officeDocument/2006/relationships/image" Target="media/2073.png"/><Relationship Id="rId1361" Type="http://schemas.openxmlformats.org/officeDocument/2006/relationships/customXml" Target="ink/ink673.xml"/><Relationship Id="rId1362" Type="http://schemas.openxmlformats.org/officeDocument/2006/relationships/image" Target="media/2076.png"/><Relationship Id="rId1363" Type="http://schemas.openxmlformats.org/officeDocument/2006/relationships/customXml" Target="ink/ink674.xml"/><Relationship Id="rId1364" Type="http://schemas.openxmlformats.org/officeDocument/2006/relationships/image" Target="media/2079.png"/><Relationship Id="rId1365" Type="http://schemas.openxmlformats.org/officeDocument/2006/relationships/customXml" Target="ink/ink675.xml"/><Relationship Id="rId1366" Type="http://schemas.openxmlformats.org/officeDocument/2006/relationships/image" Target="media/2082.png"/><Relationship Id="rId1367" Type="http://schemas.openxmlformats.org/officeDocument/2006/relationships/customXml" Target="ink/ink676.xml"/><Relationship Id="rId1368" Type="http://schemas.openxmlformats.org/officeDocument/2006/relationships/image" Target="media/2085.png"/><Relationship Id="rId1369" Type="http://schemas.openxmlformats.org/officeDocument/2006/relationships/customXml" Target="ink/ink677.xml"/><Relationship Id="rId1370" Type="http://schemas.openxmlformats.org/officeDocument/2006/relationships/image" Target="media/2088.png"/><Relationship Id="rId1371" Type="http://schemas.openxmlformats.org/officeDocument/2006/relationships/customXml" Target="ink/ink678.xml"/><Relationship Id="rId1372" Type="http://schemas.openxmlformats.org/officeDocument/2006/relationships/image" Target="media/2091.png"/><Relationship Id="rId1373" Type="http://schemas.openxmlformats.org/officeDocument/2006/relationships/customXml" Target="ink/ink679.xml"/><Relationship Id="rId1374" Type="http://schemas.openxmlformats.org/officeDocument/2006/relationships/image" Target="media/2094.png"/><Relationship Id="rId1375" Type="http://schemas.openxmlformats.org/officeDocument/2006/relationships/customXml" Target="ink/ink680.xml"/><Relationship Id="rId1376" Type="http://schemas.openxmlformats.org/officeDocument/2006/relationships/image" Target="media/2097.png"/><Relationship Id="rId1377" Type="http://schemas.openxmlformats.org/officeDocument/2006/relationships/customXml" Target="ink/ink681.xml"/><Relationship Id="rId1378" Type="http://schemas.openxmlformats.org/officeDocument/2006/relationships/image" Target="media/2100.png"/><Relationship Id="rId1379" Type="http://schemas.openxmlformats.org/officeDocument/2006/relationships/customXml" Target="ink/ink682.xml"/><Relationship Id="rId1380" Type="http://schemas.openxmlformats.org/officeDocument/2006/relationships/image" Target="media/2103.png"/><Relationship Id="rId1381" Type="http://schemas.openxmlformats.org/officeDocument/2006/relationships/customXml" Target="ink/ink683.xml"/><Relationship Id="rId1382" Type="http://schemas.openxmlformats.org/officeDocument/2006/relationships/image" Target="media/2106.png"/><Relationship Id="rId1383" Type="http://schemas.openxmlformats.org/officeDocument/2006/relationships/customXml" Target="ink/ink684.xml"/><Relationship Id="rId1384" Type="http://schemas.openxmlformats.org/officeDocument/2006/relationships/image" Target="media/2109.png"/><Relationship Id="rId1385" Type="http://schemas.openxmlformats.org/officeDocument/2006/relationships/customXml" Target="ink/ink685.xml"/><Relationship Id="rId1386" Type="http://schemas.openxmlformats.org/officeDocument/2006/relationships/image" Target="media/2112.png"/><Relationship Id="rId1387" Type="http://schemas.openxmlformats.org/officeDocument/2006/relationships/customXml" Target="ink/ink686.xml"/><Relationship Id="rId1388" Type="http://schemas.openxmlformats.org/officeDocument/2006/relationships/image" Target="media/2115.png"/><Relationship Id="rId1389" Type="http://schemas.openxmlformats.org/officeDocument/2006/relationships/customXml" Target="ink/ink687.xml"/><Relationship Id="rId1390" Type="http://schemas.openxmlformats.org/officeDocument/2006/relationships/image" Target="media/2118.png"/><Relationship Id="rId1391" Type="http://schemas.openxmlformats.org/officeDocument/2006/relationships/customXml" Target="ink/ink688.xml"/><Relationship Id="rId1392" Type="http://schemas.openxmlformats.org/officeDocument/2006/relationships/image" Target="media/2121.png"/><Relationship Id="rId1393" Type="http://schemas.openxmlformats.org/officeDocument/2006/relationships/customXml" Target="ink/ink689.xml"/><Relationship Id="rId1394" Type="http://schemas.openxmlformats.org/officeDocument/2006/relationships/image" Target="media/2124.png"/><Relationship Id="rId1395" Type="http://schemas.openxmlformats.org/officeDocument/2006/relationships/customXml" Target="ink/ink690.xml"/><Relationship Id="rId1396" Type="http://schemas.openxmlformats.org/officeDocument/2006/relationships/image" Target="media/2127.png"/><Relationship Id="rId1397" Type="http://schemas.openxmlformats.org/officeDocument/2006/relationships/customXml" Target="ink/ink691.xml"/><Relationship Id="rId1398" Type="http://schemas.openxmlformats.org/officeDocument/2006/relationships/image" Target="media/2130.png"/><Relationship Id="rId1399" Type="http://schemas.openxmlformats.org/officeDocument/2006/relationships/customXml" Target="ink/ink692.xml"/><Relationship Id="rId1400" Type="http://schemas.openxmlformats.org/officeDocument/2006/relationships/image" Target="media/2133.png"/><Relationship Id="rId1401" Type="http://schemas.openxmlformats.org/officeDocument/2006/relationships/customXml" Target="ink/ink693.xml"/><Relationship Id="rId1402" Type="http://schemas.openxmlformats.org/officeDocument/2006/relationships/image" Target="media/2136.png"/><Relationship Id="rId1403" Type="http://schemas.openxmlformats.org/officeDocument/2006/relationships/customXml" Target="ink/ink694.xml"/><Relationship Id="rId1404" Type="http://schemas.openxmlformats.org/officeDocument/2006/relationships/image" Target="media/2139.png"/><Relationship Id="rId1405" Type="http://schemas.openxmlformats.org/officeDocument/2006/relationships/customXml" Target="ink/ink695.xml"/><Relationship Id="rId1406" Type="http://schemas.openxmlformats.org/officeDocument/2006/relationships/image" Target="media/2142.png"/><Relationship Id="rId1407" Type="http://schemas.openxmlformats.org/officeDocument/2006/relationships/customXml" Target="ink/ink696.xml"/><Relationship Id="rId1408" Type="http://schemas.openxmlformats.org/officeDocument/2006/relationships/image" Target="media/2145.png"/><Relationship Id="rId1409" Type="http://schemas.openxmlformats.org/officeDocument/2006/relationships/customXml" Target="ink/ink697.xml"/><Relationship Id="rId1410" Type="http://schemas.openxmlformats.org/officeDocument/2006/relationships/image" Target="media/2148.png"/><Relationship Id="rId1411" Type="http://schemas.openxmlformats.org/officeDocument/2006/relationships/customXml" Target="ink/ink698.xml"/><Relationship Id="rId1412" Type="http://schemas.openxmlformats.org/officeDocument/2006/relationships/image" Target="media/2151.png"/><Relationship Id="rId1413" Type="http://schemas.openxmlformats.org/officeDocument/2006/relationships/customXml" Target="ink/ink699.xml"/><Relationship Id="rId1414" Type="http://schemas.openxmlformats.org/officeDocument/2006/relationships/image" Target="media/2154.png"/><Relationship Id="rId1415" Type="http://schemas.openxmlformats.org/officeDocument/2006/relationships/customXml" Target="ink/ink700.xml"/><Relationship Id="rId1416" Type="http://schemas.openxmlformats.org/officeDocument/2006/relationships/image" Target="media/2157.png"/><Relationship Id="rId1417" Type="http://schemas.openxmlformats.org/officeDocument/2006/relationships/customXml" Target="ink/ink701.xml"/><Relationship Id="rId1418" Type="http://schemas.openxmlformats.org/officeDocument/2006/relationships/image" Target="media/2160.png"/><Relationship Id="rId1419" Type="http://schemas.openxmlformats.org/officeDocument/2006/relationships/customXml" Target="ink/ink702.xml"/><Relationship Id="rId1420" Type="http://schemas.openxmlformats.org/officeDocument/2006/relationships/image" Target="media/2163.png"/><Relationship Id="rId1421" Type="http://schemas.openxmlformats.org/officeDocument/2006/relationships/customXml" Target="ink/ink703.xml"/><Relationship Id="rId1422" Type="http://schemas.openxmlformats.org/officeDocument/2006/relationships/image" Target="media/2166.png"/><Relationship Id="rId1423" Type="http://schemas.openxmlformats.org/officeDocument/2006/relationships/customXml" Target="ink/ink704.xml"/><Relationship Id="rId1424" Type="http://schemas.openxmlformats.org/officeDocument/2006/relationships/image" Target="media/2169.png"/><Relationship Id="rId1425" Type="http://schemas.openxmlformats.org/officeDocument/2006/relationships/customXml" Target="ink/ink705.xml"/><Relationship Id="rId1426" Type="http://schemas.openxmlformats.org/officeDocument/2006/relationships/image" Target="media/2172.png"/><Relationship Id="rId1427" Type="http://schemas.openxmlformats.org/officeDocument/2006/relationships/customXml" Target="ink/ink706.xml"/><Relationship Id="rId1428" Type="http://schemas.openxmlformats.org/officeDocument/2006/relationships/image" Target="media/2175.png"/><Relationship Id="rId1429" Type="http://schemas.openxmlformats.org/officeDocument/2006/relationships/customXml" Target="ink/ink707.xml"/><Relationship Id="rId1430" Type="http://schemas.openxmlformats.org/officeDocument/2006/relationships/image" Target="media/2178.png"/><Relationship Id="rId1431" Type="http://schemas.openxmlformats.org/officeDocument/2006/relationships/customXml" Target="ink/ink708.xml"/><Relationship Id="rId1432" Type="http://schemas.openxmlformats.org/officeDocument/2006/relationships/image" Target="media/2181.png"/><Relationship Id="rId1433" Type="http://schemas.openxmlformats.org/officeDocument/2006/relationships/customXml" Target="ink/ink709.xml"/><Relationship Id="rId1434" Type="http://schemas.openxmlformats.org/officeDocument/2006/relationships/image" Target="media/2184.png"/><Relationship Id="rId1435" Type="http://schemas.openxmlformats.org/officeDocument/2006/relationships/customXml" Target="ink/ink710.xml"/><Relationship Id="rId1436" Type="http://schemas.openxmlformats.org/officeDocument/2006/relationships/image" Target="media/2187.png"/><Relationship Id="rId1437" Type="http://schemas.openxmlformats.org/officeDocument/2006/relationships/customXml" Target="ink/ink711.xml"/><Relationship Id="rId1438" Type="http://schemas.openxmlformats.org/officeDocument/2006/relationships/image" Target="media/2190.png"/><Relationship Id="rId1439" Type="http://schemas.openxmlformats.org/officeDocument/2006/relationships/customXml" Target="ink/ink712.xml"/><Relationship Id="rId1440" Type="http://schemas.openxmlformats.org/officeDocument/2006/relationships/image" Target="media/2193.png"/><Relationship Id="rId1441" Type="http://schemas.openxmlformats.org/officeDocument/2006/relationships/customXml" Target="ink/ink713.xml"/><Relationship Id="rId1442" Type="http://schemas.openxmlformats.org/officeDocument/2006/relationships/image" Target="media/2196.png"/><Relationship Id="rId1443" Type="http://schemas.openxmlformats.org/officeDocument/2006/relationships/customXml" Target="ink/ink714.xml"/><Relationship Id="rId1444" Type="http://schemas.openxmlformats.org/officeDocument/2006/relationships/image" Target="media/2199.png"/><Relationship Id="rId1445" Type="http://schemas.openxmlformats.org/officeDocument/2006/relationships/customXml" Target="ink/ink715.xml"/><Relationship Id="rId1446" Type="http://schemas.openxmlformats.org/officeDocument/2006/relationships/image" Target="media/2202.png"/><Relationship Id="rId1447" Type="http://schemas.openxmlformats.org/officeDocument/2006/relationships/customXml" Target="ink/ink716.xml"/><Relationship Id="rId1448" Type="http://schemas.openxmlformats.org/officeDocument/2006/relationships/image" Target="media/2205.png"/><Relationship Id="rId1449" Type="http://schemas.openxmlformats.org/officeDocument/2006/relationships/customXml" Target="ink/ink717.xml"/><Relationship Id="rId1450" Type="http://schemas.openxmlformats.org/officeDocument/2006/relationships/image" Target="media/2208.png"/><Relationship Id="rId1451" Type="http://schemas.openxmlformats.org/officeDocument/2006/relationships/customXml" Target="ink/ink718.xml"/><Relationship Id="rId1452" Type="http://schemas.openxmlformats.org/officeDocument/2006/relationships/image" Target="media/2211.png"/><Relationship Id="rId1453" Type="http://schemas.openxmlformats.org/officeDocument/2006/relationships/customXml" Target="ink/ink719.xml"/><Relationship Id="rId1454" Type="http://schemas.openxmlformats.org/officeDocument/2006/relationships/image" Target="media/2214.png"/><Relationship Id="rId1455" Type="http://schemas.openxmlformats.org/officeDocument/2006/relationships/customXml" Target="ink/ink720.xml"/><Relationship Id="rId1456" Type="http://schemas.openxmlformats.org/officeDocument/2006/relationships/image" Target="media/2217.png"/><Relationship Id="rId1457" Type="http://schemas.openxmlformats.org/officeDocument/2006/relationships/customXml" Target="ink/ink721.xml"/><Relationship Id="rId1458" Type="http://schemas.openxmlformats.org/officeDocument/2006/relationships/image" Target="media/2220.png"/><Relationship Id="rId1459" Type="http://schemas.openxmlformats.org/officeDocument/2006/relationships/customXml" Target="ink/ink722.xml"/><Relationship Id="rId1460" Type="http://schemas.openxmlformats.org/officeDocument/2006/relationships/image" Target="media/2223.png"/><Relationship Id="rId1461" Type="http://schemas.openxmlformats.org/officeDocument/2006/relationships/customXml" Target="ink/ink723.xml"/><Relationship Id="rId1462" Type="http://schemas.openxmlformats.org/officeDocument/2006/relationships/image" Target="media/2226.png"/><Relationship Id="rId1463" Type="http://schemas.openxmlformats.org/officeDocument/2006/relationships/customXml" Target="ink/ink724.xml"/><Relationship Id="rId1464" Type="http://schemas.openxmlformats.org/officeDocument/2006/relationships/image" Target="media/2229.png"/><Relationship Id="rId1465" Type="http://schemas.openxmlformats.org/officeDocument/2006/relationships/customXml" Target="ink/ink725.xml"/><Relationship Id="rId1466" Type="http://schemas.openxmlformats.org/officeDocument/2006/relationships/image" Target="media/2232.png"/><Relationship Id="rId1467" Type="http://schemas.openxmlformats.org/officeDocument/2006/relationships/customXml" Target="ink/ink726.xml"/><Relationship Id="rId1468" Type="http://schemas.openxmlformats.org/officeDocument/2006/relationships/image" Target="media/2235.png"/><Relationship Id="rId1469" Type="http://schemas.openxmlformats.org/officeDocument/2006/relationships/customXml" Target="ink/ink727.xml"/><Relationship Id="rId1470" Type="http://schemas.openxmlformats.org/officeDocument/2006/relationships/image" Target="media/2238.png"/><Relationship Id="rId1471" Type="http://schemas.openxmlformats.org/officeDocument/2006/relationships/customXml" Target="ink/ink728.xml"/><Relationship Id="rId1472" Type="http://schemas.openxmlformats.org/officeDocument/2006/relationships/image" Target="media/2241.png"/><Relationship Id="rId1473" Type="http://schemas.openxmlformats.org/officeDocument/2006/relationships/customXml" Target="ink/ink729.xml"/><Relationship Id="rId1474" Type="http://schemas.openxmlformats.org/officeDocument/2006/relationships/image" Target="media/2244.png"/><Relationship Id="rId1475" Type="http://schemas.openxmlformats.org/officeDocument/2006/relationships/customXml" Target="ink/ink730.xml"/><Relationship Id="rId1476" Type="http://schemas.openxmlformats.org/officeDocument/2006/relationships/image" Target="media/2247.png"/><Relationship Id="rId1477" Type="http://schemas.openxmlformats.org/officeDocument/2006/relationships/customXml" Target="ink/ink731.xml"/><Relationship Id="rId1478" Type="http://schemas.openxmlformats.org/officeDocument/2006/relationships/image" Target="media/2250.png"/><Relationship Id="rId1479" Type="http://schemas.openxmlformats.org/officeDocument/2006/relationships/customXml" Target="ink/ink732.xml"/><Relationship Id="rId1480" Type="http://schemas.openxmlformats.org/officeDocument/2006/relationships/image" Target="media/2253.png"/><Relationship Id="rId1481" Type="http://schemas.openxmlformats.org/officeDocument/2006/relationships/customXml" Target="ink/ink733.xml"/><Relationship Id="rId1482" Type="http://schemas.openxmlformats.org/officeDocument/2006/relationships/image" Target="media/2256.png"/><Relationship Id="rId1483" Type="http://schemas.openxmlformats.org/officeDocument/2006/relationships/customXml" Target="ink/ink734.xml"/><Relationship Id="rId1484" Type="http://schemas.openxmlformats.org/officeDocument/2006/relationships/image" Target="media/2259.png"/><Relationship Id="rId1485" Type="http://schemas.openxmlformats.org/officeDocument/2006/relationships/customXml" Target="ink/ink735.xml"/><Relationship Id="rId1486" Type="http://schemas.openxmlformats.org/officeDocument/2006/relationships/image" Target="media/2262.png"/><Relationship Id="rId1487" Type="http://schemas.openxmlformats.org/officeDocument/2006/relationships/customXml" Target="ink/ink736.xml"/><Relationship Id="rId1488" Type="http://schemas.openxmlformats.org/officeDocument/2006/relationships/image" Target="media/2265.png"/><Relationship Id="rId1489" Type="http://schemas.openxmlformats.org/officeDocument/2006/relationships/customXml" Target="ink/ink737.xml"/><Relationship Id="rId1490" Type="http://schemas.openxmlformats.org/officeDocument/2006/relationships/image" Target="media/2268.png"/><Relationship Id="rId1491" Type="http://schemas.openxmlformats.org/officeDocument/2006/relationships/customXml" Target="ink/ink738.xml"/><Relationship Id="rId1492" Type="http://schemas.openxmlformats.org/officeDocument/2006/relationships/image" Target="media/2271.png"/><Relationship Id="rId1493" Type="http://schemas.openxmlformats.org/officeDocument/2006/relationships/customXml" Target="ink/ink739.xml"/><Relationship Id="rId1494" Type="http://schemas.openxmlformats.org/officeDocument/2006/relationships/image" Target="media/2274.png"/><Relationship Id="rId1495" Type="http://schemas.openxmlformats.org/officeDocument/2006/relationships/customXml" Target="ink/ink740.xml"/><Relationship Id="rId1496" Type="http://schemas.openxmlformats.org/officeDocument/2006/relationships/image" Target="media/2277.png"/><Relationship Id="rId1497" Type="http://schemas.openxmlformats.org/officeDocument/2006/relationships/customXml" Target="ink/ink741.xml"/><Relationship Id="rId1498" Type="http://schemas.openxmlformats.org/officeDocument/2006/relationships/image" Target="media/2280.png"/><Relationship Id="rId1499" Type="http://schemas.openxmlformats.org/officeDocument/2006/relationships/customXml" Target="ink/ink742.xml"/><Relationship Id="rId1500" Type="http://schemas.openxmlformats.org/officeDocument/2006/relationships/image" Target="media/2283.png"/><Relationship Id="rId1501" Type="http://schemas.openxmlformats.org/officeDocument/2006/relationships/customXml" Target="ink/ink743.xml"/><Relationship Id="rId1502" Type="http://schemas.openxmlformats.org/officeDocument/2006/relationships/image" Target="media/2286.png"/><Relationship Id="rId1503" Type="http://schemas.openxmlformats.org/officeDocument/2006/relationships/customXml" Target="ink/ink744.xml"/><Relationship Id="rId1504" Type="http://schemas.openxmlformats.org/officeDocument/2006/relationships/image" Target="media/2289.png"/><Relationship Id="rId1505" Type="http://schemas.openxmlformats.org/officeDocument/2006/relationships/customXml" Target="ink/ink745.xml"/><Relationship Id="rId1506" Type="http://schemas.openxmlformats.org/officeDocument/2006/relationships/image" Target="media/2292.png"/><Relationship Id="rId1507" Type="http://schemas.openxmlformats.org/officeDocument/2006/relationships/customXml" Target="ink/ink746.xml"/><Relationship Id="rId1508" Type="http://schemas.openxmlformats.org/officeDocument/2006/relationships/image" Target="media/2295.png"/><Relationship Id="rId1509" Type="http://schemas.openxmlformats.org/officeDocument/2006/relationships/customXml" Target="ink/ink747.xml"/><Relationship Id="rId1510" Type="http://schemas.openxmlformats.org/officeDocument/2006/relationships/image" Target="media/2298.png"/><Relationship Id="rId1511" Type="http://schemas.openxmlformats.org/officeDocument/2006/relationships/customXml" Target="ink/ink748.xml"/><Relationship Id="rId1512" Type="http://schemas.openxmlformats.org/officeDocument/2006/relationships/image" Target="media/2301.png"/><Relationship Id="rId1513" Type="http://schemas.openxmlformats.org/officeDocument/2006/relationships/customXml" Target="ink/ink749.xml"/><Relationship Id="rId1514" Type="http://schemas.openxmlformats.org/officeDocument/2006/relationships/image" Target="media/2304.png"/><Relationship Id="rId1515" Type="http://schemas.openxmlformats.org/officeDocument/2006/relationships/customXml" Target="ink/ink750.xml"/><Relationship Id="rId1516" Type="http://schemas.openxmlformats.org/officeDocument/2006/relationships/image" Target="media/2307.png"/><Relationship Id="rId1517" Type="http://schemas.openxmlformats.org/officeDocument/2006/relationships/customXml" Target="ink/ink751.xml"/><Relationship Id="rId1518" Type="http://schemas.openxmlformats.org/officeDocument/2006/relationships/image" Target="media/2310.png"/><Relationship Id="rId1519" Type="http://schemas.openxmlformats.org/officeDocument/2006/relationships/customXml" Target="ink/ink752.xml"/><Relationship Id="rId1520" Type="http://schemas.openxmlformats.org/officeDocument/2006/relationships/image" Target="media/2313.png"/><Relationship Id="rId1521" Type="http://schemas.openxmlformats.org/officeDocument/2006/relationships/customXml" Target="ink/ink753.xml"/><Relationship Id="rId1522" Type="http://schemas.openxmlformats.org/officeDocument/2006/relationships/image" Target="media/2316.png"/><Relationship Id="rId1523" Type="http://schemas.openxmlformats.org/officeDocument/2006/relationships/customXml" Target="ink/ink754.xml"/><Relationship Id="rId1524" Type="http://schemas.openxmlformats.org/officeDocument/2006/relationships/image" Target="media/2319.png"/><Relationship Id="rId1525" Type="http://schemas.openxmlformats.org/officeDocument/2006/relationships/customXml" Target="ink/ink755.xml"/><Relationship Id="rId1526" Type="http://schemas.openxmlformats.org/officeDocument/2006/relationships/image" Target="media/2322.png"/><Relationship Id="rId1527" Type="http://schemas.openxmlformats.org/officeDocument/2006/relationships/customXml" Target="ink/ink756.xml"/><Relationship Id="rId1528" Type="http://schemas.openxmlformats.org/officeDocument/2006/relationships/image" Target="media/2325.png"/><Relationship Id="rId1529" Type="http://schemas.openxmlformats.org/officeDocument/2006/relationships/customXml" Target="ink/ink757.xml"/><Relationship Id="rId1530" Type="http://schemas.openxmlformats.org/officeDocument/2006/relationships/image" Target="media/2328.png"/><Relationship Id="rId1531" Type="http://schemas.openxmlformats.org/officeDocument/2006/relationships/customXml" Target="ink/ink758.xml"/><Relationship Id="rId1532" Type="http://schemas.openxmlformats.org/officeDocument/2006/relationships/image" Target="media/2331.png"/><Relationship Id="rId1533" Type="http://schemas.openxmlformats.org/officeDocument/2006/relationships/customXml" Target="ink/ink759.xml"/><Relationship Id="rId1534" Type="http://schemas.openxmlformats.org/officeDocument/2006/relationships/image" Target="media/2334.png"/><Relationship Id="rId1535" Type="http://schemas.openxmlformats.org/officeDocument/2006/relationships/customXml" Target="ink/ink760.xml"/><Relationship Id="rId1536" Type="http://schemas.openxmlformats.org/officeDocument/2006/relationships/image" Target="media/2337.png"/><Relationship Id="rId1537" Type="http://schemas.openxmlformats.org/officeDocument/2006/relationships/customXml" Target="ink/ink761.xml"/><Relationship Id="rId1538" Type="http://schemas.openxmlformats.org/officeDocument/2006/relationships/image" Target="media/2340.png"/><Relationship Id="rId1539" Type="http://schemas.openxmlformats.org/officeDocument/2006/relationships/customXml" Target="ink/ink762.xml"/><Relationship Id="rId1540" Type="http://schemas.openxmlformats.org/officeDocument/2006/relationships/image" Target="media/2343.png"/><Relationship Id="rId1541" Type="http://schemas.openxmlformats.org/officeDocument/2006/relationships/customXml" Target="ink/ink763.xml"/><Relationship Id="rId1542" Type="http://schemas.openxmlformats.org/officeDocument/2006/relationships/image" Target="media/2346.png"/><Relationship Id="rId1543" Type="http://schemas.openxmlformats.org/officeDocument/2006/relationships/customXml" Target="ink/ink764.xml"/><Relationship Id="rId1544" Type="http://schemas.openxmlformats.org/officeDocument/2006/relationships/image" Target="media/2349.png"/><Relationship Id="rId1545" Type="http://schemas.openxmlformats.org/officeDocument/2006/relationships/customXml" Target="ink/ink765.xml"/><Relationship Id="rId1546" Type="http://schemas.openxmlformats.org/officeDocument/2006/relationships/image" Target="media/2352.png"/><Relationship Id="rId1547" Type="http://schemas.openxmlformats.org/officeDocument/2006/relationships/customXml" Target="ink/ink766.xml"/><Relationship Id="rId1548" Type="http://schemas.openxmlformats.org/officeDocument/2006/relationships/image" Target="media/2355.png"/><Relationship Id="rId1549" Type="http://schemas.openxmlformats.org/officeDocument/2006/relationships/customXml" Target="ink/ink767.xml"/><Relationship Id="rId1550" Type="http://schemas.openxmlformats.org/officeDocument/2006/relationships/image" Target="media/2358.png"/><Relationship Id="rId1551" Type="http://schemas.openxmlformats.org/officeDocument/2006/relationships/customXml" Target="ink/ink768.xml"/><Relationship Id="rId1552" Type="http://schemas.openxmlformats.org/officeDocument/2006/relationships/image" Target="media/2361.png"/><Relationship Id="rId1553" Type="http://schemas.openxmlformats.org/officeDocument/2006/relationships/customXml" Target="ink/ink769.xml"/><Relationship Id="rId1554" Type="http://schemas.openxmlformats.org/officeDocument/2006/relationships/image" Target="media/2364.png"/><Relationship Id="rId1555" Type="http://schemas.openxmlformats.org/officeDocument/2006/relationships/customXml" Target="ink/ink770.xml"/><Relationship Id="rId1556" Type="http://schemas.openxmlformats.org/officeDocument/2006/relationships/image" Target="media/2367.png"/><Relationship Id="rId1557" Type="http://schemas.openxmlformats.org/officeDocument/2006/relationships/customXml" Target="ink/ink771.xml"/><Relationship Id="rId1558" Type="http://schemas.openxmlformats.org/officeDocument/2006/relationships/image" Target="media/2370.png"/><Relationship Id="rId1559" Type="http://schemas.openxmlformats.org/officeDocument/2006/relationships/customXml" Target="ink/ink772.xml"/><Relationship Id="rId1560" Type="http://schemas.openxmlformats.org/officeDocument/2006/relationships/image" Target="media/2373.png"/><Relationship Id="rId1561" Type="http://schemas.openxmlformats.org/officeDocument/2006/relationships/customXml" Target="ink/ink773.xml"/><Relationship Id="rId1562" Type="http://schemas.openxmlformats.org/officeDocument/2006/relationships/image" Target="media/2376.png"/><Relationship Id="rId1563" Type="http://schemas.openxmlformats.org/officeDocument/2006/relationships/customXml" Target="ink/ink774.xml"/><Relationship Id="rId1564" Type="http://schemas.openxmlformats.org/officeDocument/2006/relationships/image" Target="media/2379.png"/><Relationship Id="rId1565" Type="http://schemas.openxmlformats.org/officeDocument/2006/relationships/customXml" Target="ink/ink775.xml"/><Relationship Id="rId1566" Type="http://schemas.openxmlformats.org/officeDocument/2006/relationships/image" Target="media/2382.png"/><Relationship Id="rId1567" Type="http://schemas.openxmlformats.org/officeDocument/2006/relationships/customXml" Target="ink/ink776.xml"/><Relationship Id="rId1568" Type="http://schemas.openxmlformats.org/officeDocument/2006/relationships/image" Target="media/2385.png"/><Relationship Id="rId1569" Type="http://schemas.openxmlformats.org/officeDocument/2006/relationships/customXml" Target="ink/ink777.xml"/><Relationship Id="rId1570" Type="http://schemas.openxmlformats.org/officeDocument/2006/relationships/image" Target="media/2388.png"/><Relationship Id="rId1571" Type="http://schemas.openxmlformats.org/officeDocument/2006/relationships/customXml" Target="ink/ink778.xml"/><Relationship Id="rId1572" Type="http://schemas.openxmlformats.org/officeDocument/2006/relationships/image" Target="media/2391.png"/><Relationship Id="rId1573" Type="http://schemas.openxmlformats.org/officeDocument/2006/relationships/customXml" Target="ink/ink779.xml"/><Relationship Id="rId1574" Type="http://schemas.openxmlformats.org/officeDocument/2006/relationships/image" Target="media/2394.png"/><Relationship Id="rId1575" Type="http://schemas.openxmlformats.org/officeDocument/2006/relationships/customXml" Target="ink/ink780.xml"/><Relationship Id="rId1576" Type="http://schemas.openxmlformats.org/officeDocument/2006/relationships/image" Target="media/2397.png"/><Relationship Id="rId1577" Type="http://schemas.openxmlformats.org/officeDocument/2006/relationships/customXml" Target="ink/ink781.xml"/><Relationship Id="rId1578" Type="http://schemas.openxmlformats.org/officeDocument/2006/relationships/image" Target="media/2400.png"/><Relationship Id="rId1579" Type="http://schemas.openxmlformats.org/officeDocument/2006/relationships/customXml" Target="ink/ink782.xml"/><Relationship Id="rId1580" Type="http://schemas.openxmlformats.org/officeDocument/2006/relationships/image" Target="media/2403.png"/><Relationship Id="rId1581" Type="http://schemas.openxmlformats.org/officeDocument/2006/relationships/customXml" Target="ink/ink783.xml"/><Relationship Id="rId1582" Type="http://schemas.openxmlformats.org/officeDocument/2006/relationships/image" Target="media/2406.png"/><Relationship Id="rId1583" Type="http://schemas.openxmlformats.org/officeDocument/2006/relationships/customXml" Target="ink/ink784.xml"/><Relationship Id="rId1584" Type="http://schemas.openxmlformats.org/officeDocument/2006/relationships/image" Target="media/2409.png"/><Relationship Id="rId1585" Type="http://schemas.openxmlformats.org/officeDocument/2006/relationships/customXml" Target="ink/ink785.xml"/><Relationship Id="rId1586" Type="http://schemas.openxmlformats.org/officeDocument/2006/relationships/image" Target="media/2412.png"/><Relationship Id="rId1587" Type="http://schemas.openxmlformats.org/officeDocument/2006/relationships/customXml" Target="ink/ink786.xml"/><Relationship Id="rId1588" Type="http://schemas.openxmlformats.org/officeDocument/2006/relationships/image" Target="media/2415.png"/><Relationship Id="rId1589" Type="http://schemas.openxmlformats.org/officeDocument/2006/relationships/customXml" Target="ink/ink787.xml"/><Relationship Id="rId1590" Type="http://schemas.openxmlformats.org/officeDocument/2006/relationships/image" Target="media/2418.png"/><Relationship Id="rId1591" Type="http://schemas.openxmlformats.org/officeDocument/2006/relationships/customXml" Target="ink/ink788.xml"/><Relationship Id="rId1592" Type="http://schemas.openxmlformats.org/officeDocument/2006/relationships/image" Target="media/2421.png"/><Relationship Id="rId1593" Type="http://schemas.openxmlformats.org/officeDocument/2006/relationships/customXml" Target="ink/ink789.xml"/><Relationship Id="rId1594" Type="http://schemas.openxmlformats.org/officeDocument/2006/relationships/image" Target="media/2424.png"/><Relationship Id="rId1595" Type="http://schemas.openxmlformats.org/officeDocument/2006/relationships/customXml" Target="ink/ink790.xml"/><Relationship Id="rId1596" Type="http://schemas.openxmlformats.org/officeDocument/2006/relationships/image" Target="media/2427.png"/><Relationship Id="rId1597" Type="http://schemas.openxmlformats.org/officeDocument/2006/relationships/customXml" Target="ink/ink791.xml"/><Relationship Id="rId1598" Type="http://schemas.openxmlformats.org/officeDocument/2006/relationships/image" Target="media/2430.png"/><Relationship Id="rId1599" Type="http://schemas.openxmlformats.org/officeDocument/2006/relationships/customXml" Target="ink/ink792.xml"/><Relationship Id="rId1600" Type="http://schemas.openxmlformats.org/officeDocument/2006/relationships/image" Target="media/2433.png"/><Relationship Id="rId1601" Type="http://schemas.openxmlformats.org/officeDocument/2006/relationships/customXml" Target="ink/ink793.xml"/><Relationship Id="rId1602" Type="http://schemas.openxmlformats.org/officeDocument/2006/relationships/image" Target="media/2436.png"/><Relationship Id="rId1603" Type="http://schemas.openxmlformats.org/officeDocument/2006/relationships/customXml" Target="ink/ink794.xml"/><Relationship Id="rId1604" Type="http://schemas.openxmlformats.org/officeDocument/2006/relationships/image" Target="media/2439.png"/><Relationship Id="rId1605" Type="http://schemas.openxmlformats.org/officeDocument/2006/relationships/customXml" Target="ink/ink795.xml"/><Relationship Id="rId1606" Type="http://schemas.openxmlformats.org/officeDocument/2006/relationships/image" Target="media/2442.png"/><Relationship Id="rId1607" Type="http://schemas.openxmlformats.org/officeDocument/2006/relationships/customXml" Target="ink/ink796.xml"/><Relationship Id="rId1608" Type="http://schemas.openxmlformats.org/officeDocument/2006/relationships/image" Target="media/2445.png"/><Relationship Id="rId1609" Type="http://schemas.openxmlformats.org/officeDocument/2006/relationships/customXml" Target="ink/ink797.xml"/><Relationship Id="rId1610" Type="http://schemas.openxmlformats.org/officeDocument/2006/relationships/image" Target="media/2448.png"/><Relationship Id="rId1611" Type="http://schemas.openxmlformats.org/officeDocument/2006/relationships/customXml" Target="ink/ink798.xml"/><Relationship Id="rId1612" Type="http://schemas.openxmlformats.org/officeDocument/2006/relationships/image" Target="media/2451.png"/><Relationship Id="rId1613" Type="http://schemas.openxmlformats.org/officeDocument/2006/relationships/customXml" Target="ink/ink799.xml"/><Relationship Id="rId1614" Type="http://schemas.openxmlformats.org/officeDocument/2006/relationships/image" Target="media/2454.png"/><Relationship Id="rId1615" Type="http://schemas.openxmlformats.org/officeDocument/2006/relationships/customXml" Target="ink/ink800.xml"/><Relationship Id="rId1616" Type="http://schemas.openxmlformats.org/officeDocument/2006/relationships/image" Target="media/2457.png"/><Relationship Id="rId1617" Type="http://schemas.openxmlformats.org/officeDocument/2006/relationships/customXml" Target="ink/ink801.xml"/><Relationship Id="rId1618" Type="http://schemas.openxmlformats.org/officeDocument/2006/relationships/image" Target="media/2460.png"/><Relationship Id="rId1619" Type="http://schemas.openxmlformats.org/officeDocument/2006/relationships/customXml" Target="ink/ink802.xml"/><Relationship Id="rId1620" Type="http://schemas.openxmlformats.org/officeDocument/2006/relationships/image" Target="media/2463.png"/><Relationship Id="rId1621" Type="http://schemas.openxmlformats.org/officeDocument/2006/relationships/customXml" Target="ink/ink803.xml"/><Relationship Id="rId1622" Type="http://schemas.openxmlformats.org/officeDocument/2006/relationships/image" Target="media/2466.png"/><Relationship Id="rId1623" Type="http://schemas.openxmlformats.org/officeDocument/2006/relationships/customXml" Target="ink/ink804.xml"/><Relationship Id="rId1624" Type="http://schemas.openxmlformats.org/officeDocument/2006/relationships/image" Target="media/2469.png"/><Relationship Id="rId1625" Type="http://schemas.openxmlformats.org/officeDocument/2006/relationships/customXml" Target="ink/ink805.xml"/><Relationship Id="rId1626" Type="http://schemas.openxmlformats.org/officeDocument/2006/relationships/image" Target="media/2472.png"/><Relationship Id="rId1627" Type="http://schemas.openxmlformats.org/officeDocument/2006/relationships/customXml" Target="ink/ink806.xml"/><Relationship Id="rId1628" Type="http://schemas.openxmlformats.org/officeDocument/2006/relationships/image" Target="media/2475.png"/><Relationship Id="rId1629" Type="http://schemas.openxmlformats.org/officeDocument/2006/relationships/customXml" Target="ink/ink807.xml"/><Relationship Id="rId1630" Type="http://schemas.openxmlformats.org/officeDocument/2006/relationships/image" Target="media/2478.png"/><Relationship Id="rId1631" Type="http://schemas.openxmlformats.org/officeDocument/2006/relationships/customXml" Target="ink/ink808.xml"/><Relationship Id="rId1632" Type="http://schemas.openxmlformats.org/officeDocument/2006/relationships/image" Target="media/2481.png"/><Relationship Id="rId1633" Type="http://schemas.openxmlformats.org/officeDocument/2006/relationships/customXml" Target="ink/ink809.xml"/><Relationship Id="rId1634" Type="http://schemas.openxmlformats.org/officeDocument/2006/relationships/image" Target="media/2484.png"/><Relationship Id="rId1635" Type="http://schemas.openxmlformats.org/officeDocument/2006/relationships/customXml" Target="ink/ink810.xml"/><Relationship Id="rId1636" Type="http://schemas.openxmlformats.org/officeDocument/2006/relationships/image" Target="media/2487.png"/><Relationship Id="rId1637" Type="http://schemas.openxmlformats.org/officeDocument/2006/relationships/customXml" Target="ink/ink811.xml"/><Relationship Id="rId1638" Type="http://schemas.openxmlformats.org/officeDocument/2006/relationships/image" Target="media/2490.png"/><Relationship Id="rId1639" Type="http://schemas.openxmlformats.org/officeDocument/2006/relationships/customXml" Target="ink/ink812.xml"/><Relationship Id="rId1640" Type="http://schemas.openxmlformats.org/officeDocument/2006/relationships/image" Target="media/2493.png"/><Relationship Id="rId1641" Type="http://schemas.openxmlformats.org/officeDocument/2006/relationships/customXml" Target="ink/ink813.xml"/><Relationship Id="rId1642" Type="http://schemas.openxmlformats.org/officeDocument/2006/relationships/image" Target="media/2496.png"/><Relationship Id="rId1643" Type="http://schemas.openxmlformats.org/officeDocument/2006/relationships/customXml" Target="ink/ink814.xml"/><Relationship Id="rId1644" Type="http://schemas.openxmlformats.org/officeDocument/2006/relationships/image" Target="media/2499.png"/><Relationship Id="rId1645" Type="http://schemas.openxmlformats.org/officeDocument/2006/relationships/customXml" Target="ink/ink815.xml"/><Relationship Id="rId1646" Type="http://schemas.openxmlformats.org/officeDocument/2006/relationships/image" Target="media/2502.png"/><Relationship Id="rId1647" Type="http://schemas.openxmlformats.org/officeDocument/2006/relationships/customXml" Target="ink/ink816.xml"/><Relationship Id="rId1648" Type="http://schemas.openxmlformats.org/officeDocument/2006/relationships/image" Target="media/2505.png"/><Relationship Id="rId1649" Type="http://schemas.openxmlformats.org/officeDocument/2006/relationships/customXml" Target="ink/ink817.xml"/><Relationship Id="rId1650" Type="http://schemas.openxmlformats.org/officeDocument/2006/relationships/image" Target="media/2508.png"/><Relationship Id="rId1651" Type="http://schemas.openxmlformats.org/officeDocument/2006/relationships/customXml" Target="ink/ink818.xml"/><Relationship Id="rId1652" Type="http://schemas.openxmlformats.org/officeDocument/2006/relationships/image" Target="media/2511.png"/><Relationship Id="rId1653" Type="http://schemas.openxmlformats.org/officeDocument/2006/relationships/customXml" Target="ink/ink819.xml"/><Relationship Id="rId1654" Type="http://schemas.openxmlformats.org/officeDocument/2006/relationships/image" Target="media/2514.png"/><Relationship Id="rId1655" Type="http://schemas.openxmlformats.org/officeDocument/2006/relationships/customXml" Target="ink/ink820.xml"/><Relationship Id="rId1656" Type="http://schemas.openxmlformats.org/officeDocument/2006/relationships/image" Target="media/2517.png"/><Relationship Id="rId1657" Type="http://schemas.openxmlformats.org/officeDocument/2006/relationships/customXml" Target="ink/ink821.xml"/><Relationship Id="rId1658" Type="http://schemas.openxmlformats.org/officeDocument/2006/relationships/image" Target="media/2520.png"/><Relationship Id="rId1659" Type="http://schemas.openxmlformats.org/officeDocument/2006/relationships/customXml" Target="ink/ink822.xml"/><Relationship Id="rId1660" Type="http://schemas.openxmlformats.org/officeDocument/2006/relationships/image" Target="media/2523.png"/><Relationship Id="rId1661" Type="http://schemas.openxmlformats.org/officeDocument/2006/relationships/customXml" Target="ink/ink823.xml"/><Relationship Id="rId1662" Type="http://schemas.openxmlformats.org/officeDocument/2006/relationships/image" Target="media/2526.png"/><Relationship Id="rId1663" Type="http://schemas.openxmlformats.org/officeDocument/2006/relationships/customXml" Target="ink/ink824.xml"/><Relationship Id="rId1664" Type="http://schemas.openxmlformats.org/officeDocument/2006/relationships/image" Target="media/2529.png"/><Relationship Id="rId1665" Type="http://schemas.openxmlformats.org/officeDocument/2006/relationships/customXml" Target="ink/ink825.xml"/><Relationship Id="rId1666" Type="http://schemas.openxmlformats.org/officeDocument/2006/relationships/image" Target="media/2532.png"/><Relationship Id="rId1667" Type="http://schemas.openxmlformats.org/officeDocument/2006/relationships/customXml" Target="ink/ink826.xml"/><Relationship Id="rId1668" Type="http://schemas.openxmlformats.org/officeDocument/2006/relationships/image" Target="media/2535.png"/><Relationship Id="rId1669" Type="http://schemas.openxmlformats.org/officeDocument/2006/relationships/customXml" Target="ink/ink827.xml"/><Relationship Id="rId1670" Type="http://schemas.openxmlformats.org/officeDocument/2006/relationships/image" Target="media/2538.png"/><Relationship Id="rId1671" Type="http://schemas.openxmlformats.org/officeDocument/2006/relationships/customXml" Target="ink/ink828.xml"/><Relationship Id="rId1672" Type="http://schemas.openxmlformats.org/officeDocument/2006/relationships/image" Target="media/2541.png"/><Relationship Id="rId1673" Type="http://schemas.openxmlformats.org/officeDocument/2006/relationships/customXml" Target="ink/ink829.xml"/><Relationship Id="rId1674" Type="http://schemas.openxmlformats.org/officeDocument/2006/relationships/image" Target="media/2544.png"/><Relationship Id="rId1675" Type="http://schemas.openxmlformats.org/officeDocument/2006/relationships/customXml" Target="ink/ink830.xml"/><Relationship Id="rId1676" Type="http://schemas.openxmlformats.org/officeDocument/2006/relationships/image" Target="media/2547.png"/><Relationship Id="rId1677" Type="http://schemas.openxmlformats.org/officeDocument/2006/relationships/customXml" Target="ink/ink831.xml"/><Relationship Id="rId1678" Type="http://schemas.openxmlformats.org/officeDocument/2006/relationships/image" Target="media/2550.png"/><Relationship Id="rId1679" Type="http://schemas.openxmlformats.org/officeDocument/2006/relationships/customXml" Target="ink/ink832.xml"/><Relationship Id="rId1680" Type="http://schemas.openxmlformats.org/officeDocument/2006/relationships/image" Target="media/2553.png"/><Relationship Id="rId1681" Type="http://schemas.openxmlformats.org/officeDocument/2006/relationships/customXml" Target="ink/ink833.xml"/><Relationship Id="rId1682" Type="http://schemas.openxmlformats.org/officeDocument/2006/relationships/image" Target="media/2556.png"/><Relationship Id="rId1683" Type="http://schemas.openxmlformats.org/officeDocument/2006/relationships/customXml" Target="ink/ink834.xml"/><Relationship Id="rId1684" Type="http://schemas.openxmlformats.org/officeDocument/2006/relationships/image" Target="media/2559.png"/><Relationship Id="rId1685" Type="http://schemas.openxmlformats.org/officeDocument/2006/relationships/customXml" Target="ink/ink835.xml"/><Relationship Id="rId1686" Type="http://schemas.openxmlformats.org/officeDocument/2006/relationships/image" Target="media/2562.png"/><Relationship Id="rId1687" Type="http://schemas.openxmlformats.org/officeDocument/2006/relationships/customXml" Target="ink/ink836.xml"/><Relationship Id="rId1688" Type="http://schemas.openxmlformats.org/officeDocument/2006/relationships/image" Target="media/2565.png"/><Relationship Id="rId1689" Type="http://schemas.openxmlformats.org/officeDocument/2006/relationships/customXml" Target="ink/ink837.xml"/><Relationship Id="rId1690" Type="http://schemas.openxmlformats.org/officeDocument/2006/relationships/image" Target="media/2568.png"/><Relationship Id="rId1691" Type="http://schemas.openxmlformats.org/officeDocument/2006/relationships/customXml" Target="ink/ink838.xml"/><Relationship Id="rId1692" Type="http://schemas.openxmlformats.org/officeDocument/2006/relationships/image" Target="media/2571.png"/><Relationship Id="rId1693" Type="http://schemas.openxmlformats.org/officeDocument/2006/relationships/customXml" Target="ink/ink839.xml"/><Relationship Id="rId1694" Type="http://schemas.openxmlformats.org/officeDocument/2006/relationships/image" Target="media/2574.png"/><Relationship Id="rId1695" Type="http://schemas.openxmlformats.org/officeDocument/2006/relationships/customXml" Target="ink/ink840.xml"/><Relationship Id="rId1696" Type="http://schemas.openxmlformats.org/officeDocument/2006/relationships/image" Target="media/2577.png"/><Relationship Id="rId1697" Type="http://schemas.openxmlformats.org/officeDocument/2006/relationships/customXml" Target="ink/ink841.xml"/><Relationship Id="rId1698" Type="http://schemas.openxmlformats.org/officeDocument/2006/relationships/image" Target="media/2580.png"/><Relationship Id="rId1699" Type="http://schemas.openxmlformats.org/officeDocument/2006/relationships/customXml" Target="ink/ink842.xml"/><Relationship Id="rId1700" Type="http://schemas.openxmlformats.org/officeDocument/2006/relationships/image" Target="media/2583.png"/><Relationship Id="rId1701" Type="http://schemas.openxmlformats.org/officeDocument/2006/relationships/customXml" Target="ink/ink843.xml"/><Relationship Id="rId1702" Type="http://schemas.openxmlformats.org/officeDocument/2006/relationships/image" Target="media/2586.png"/><Relationship Id="rId1703" Type="http://schemas.openxmlformats.org/officeDocument/2006/relationships/customXml" Target="ink/ink844.xml"/><Relationship Id="rId1704" Type="http://schemas.openxmlformats.org/officeDocument/2006/relationships/image" Target="media/2589.png"/><Relationship Id="rId1705" Type="http://schemas.openxmlformats.org/officeDocument/2006/relationships/customXml" Target="ink/ink845.xml"/><Relationship Id="rId1706" Type="http://schemas.openxmlformats.org/officeDocument/2006/relationships/image" Target="media/2592.png"/><Relationship Id="rId1707" Type="http://schemas.openxmlformats.org/officeDocument/2006/relationships/customXml" Target="ink/ink846.xml"/><Relationship Id="rId1708" Type="http://schemas.openxmlformats.org/officeDocument/2006/relationships/image" Target="media/2595.png"/><Relationship Id="rId1709" Type="http://schemas.openxmlformats.org/officeDocument/2006/relationships/customXml" Target="ink/ink847.xml"/><Relationship Id="rId1710" Type="http://schemas.openxmlformats.org/officeDocument/2006/relationships/image" Target="media/2598.png"/><Relationship Id="rId1711" Type="http://schemas.openxmlformats.org/officeDocument/2006/relationships/customXml" Target="ink/ink848.xml"/><Relationship Id="rId1712" Type="http://schemas.openxmlformats.org/officeDocument/2006/relationships/image" Target="media/2601.png"/><Relationship Id="rId1713" Type="http://schemas.openxmlformats.org/officeDocument/2006/relationships/customXml" Target="ink/ink849.xml"/><Relationship Id="rId1714" Type="http://schemas.openxmlformats.org/officeDocument/2006/relationships/image" Target="media/2604.png"/><Relationship Id="rId1715" Type="http://schemas.openxmlformats.org/officeDocument/2006/relationships/customXml" Target="ink/ink850.xml"/><Relationship Id="rId1716" Type="http://schemas.openxmlformats.org/officeDocument/2006/relationships/image" Target="media/2607.png"/><Relationship Id="rId1717" Type="http://schemas.openxmlformats.org/officeDocument/2006/relationships/customXml" Target="ink/ink851.xml"/><Relationship Id="rId1718" Type="http://schemas.openxmlformats.org/officeDocument/2006/relationships/image" Target="media/2610.png"/><Relationship Id="rId1719" Type="http://schemas.openxmlformats.org/officeDocument/2006/relationships/customXml" Target="ink/ink852.xml"/><Relationship Id="rId1720" Type="http://schemas.openxmlformats.org/officeDocument/2006/relationships/image" Target="media/2613.png"/><Relationship Id="rId1721" Type="http://schemas.openxmlformats.org/officeDocument/2006/relationships/customXml" Target="ink/ink853.xml"/><Relationship Id="rId1722" Type="http://schemas.openxmlformats.org/officeDocument/2006/relationships/image" Target="media/2616.png"/><Relationship Id="rId1723" Type="http://schemas.openxmlformats.org/officeDocument/2006/relationships/customXml" Target="ink/ink854.xml"/><Relationship Id="rId1724" Type="http://schemas.openxmlformats.org/officeDocument/2006/relationships/image" Target="media/2619.png"/><Relationship Id="rId1725" Type="http://schemas.openxmlformats.org/officeDocument/2006/relationships/customXml" Target="ink/ink855.xml"/><Relationship Id="rId1726" Type="http://schemas.openxmlformats.org/officeDocument/2006/relationships/image" Target="media/2622.png"/><Relationship Id="rId1727" Type="http://schemas.openxmlformats.org/officeDocument/2006/relationships/customXml" Target="ink/ink856.xml"/><Relationship Id="rId1728" Type="http://schemas.openxmlformats.org/officeDocument/2006/relationships/image" Target="media/2625.png"/><Relationship Id="rId1729" Type="http://schemas.openxmlformats.org/officeDocument/2006/relationships/customXml" Target="ink/ink857.xml"/><Relationship Id="rId1730" Type="http://schemas.openxmlformats.org/officeDocument/2006/relationships/image" Target="media/2628.png"/><Relationship Id="rId1731" Type="http://schemas.openxmlformats.org/officeDocument/2006/relationships/customXml" Target="ink/ink858.xml"/><Relationship Id="rId1732" Type="http://schemas.openxmlformats.org/officeDocument/2006/relationships/image" Target="media/2631.png"/><Relationship Id="rId1733" Type="http://schemas.openxmlformats.org/officeDocument/2006/relationships/customXml" Target="ink/ink859.xml"/><Relationship Id="rId1734" Type="http://schemas.openxmlformats.org/officeDocument/2006/relationships/image" Target="media/2634.png"/><Relationship Id="rId1735" Type="http://schemas.openxmlformats.org/officeDocument/2006/relationships/customXml" Target="ink/ink860.xml"/><Relationship Id="rId1736" Type="http://schemas.openxmlformats.org/officeDocument/2006/relationships/image" Target="media/2637.png"/><Relationship Id="rId1737" Type="http://schemas.openxmlformats.org/officeDocument/2006/relationships/customXml" Target="ink/ink861.xml"/><Relationship Id="rId1738" Type="http://schemas.openxmlformats.org/officeDocument/2006/relationships/image" Target="media/2640.png"/><Relationship Id="rId1739" Type="http://schemas.openxmlformats.org/officeDocument/2006/relationships/customXml" Target="ink/ink862.xml"/><Relationship Id="rId1740" Type="http://schemas.openxmlformats.org/officeDocument/2006/relationships/image" Target="media/2643.png"/><Relationship Id="rId1741" Type="http://schemas.openxmlformats.org/officeDocument/2006/relationships/customXml" Target="ink/ink863.xml"/><Relationship Id="rId1742" Type="http://schemas.openxmlformats.org/officeDocument/2006/relationships/image" Target="media/2646.png"/><Relationship Id="rId1743" Type="http://schemas.openxmlformats.org/officeDocument/2006/relationships/customXml" Target="ink/ink864.xml"/><Relationship Id="rId1744" Type="http://schemas.openxmlformats.org/officeDocument/2006/relationships/image" Target="media/2649.png"/><Relationship Id="rId1745" Type="http://schemas.openxmlformats.org/officeDocument/2006/relationships/customXml" Target="ink/ink865.xml"/><Relationship Id="rId1746" Type="http://schemas.openxmlformats.org/officeDocument/2006/relationships/image" Target="media/2652.png"/><Relationship Id="rId1747" Type="http://schemas.openxmlformats.org/officeDocument/2006/relationships/customXml" Target="ink/ink866.xml"/><Relationship Id="rId1748" Type="http://schemas.openxmlformats.org/officeDocument/2006/relationships/image" Target="media/2655.png"/><Relationship Id="rId1749" Type="http://schemas.openxmlformats.org/officeDocument/2006/relationships/customXml" Target="ink/ink867.xml"/><Relationship Id="rId1750" Type="http://schemas.openxmlformats.org/officeDocument/2006/relationships/image" Target="media/2658.png"/><Relationship Id="rId1751" Type="http://schemas.openxmlformats.org/officeDocument/2006/relationships/customXml" Target="ink/ink868.xml"/><Relationship Id="rId1752" Type="http://schemas.openxmlformats.org/officeDocument/2006/relationships/image" Target="media/2661.png"/><Relationship Id="rId1753" Type="http://schemas.openxmlformats.org/officeDocument/2006/relationships/customXml" Target="ink/ink869.xml"/><Relationship Id="rId1754" Type="http://schemas.openxmlformats.org/officeDocument/2006/relationships/image" Target="media/2664.png"/><Relationship Id="rId1755" Type="http://schemas.openxmlformats.org/officeDocument/2006/relationships/customXml" Target="ink/ink870.xml"/><Relationship Id="rId1756" Type="http://schemas.openxmlformats.org/officeDocument/2006/relationships/image" Target="media/2667.png"/><Relationship Id="rId1757" Type="http://schemas.openxmlformats.org/officeDocument/2006/relationships/customXml" Target="ink/ink871.xml"/><Relationship Id="rId1758" Type="http://schemas.openxmlformats.org/officeDocument/2006/relationships/image" Target="media/2670.png"/><Relationship Id="rId1759" Type="http://schemas.openxmlformats.org/officeDocument/2006/relationships/customXml" Target="ink/ink872.xml"/><Relationship Id="rId1760" Type="http://schemas.openxmlformats.org/officeDocument/2006/relationships/image" Target="media/2673.png"/><Relationship Id="rId1761" Type="http://schemas.openxmlformats.org/officeDocument/2006/relationships/customXml" Target="ink/ink873.xml"/><Relationship Id="rId1762" Type="http://schemas.openxmlformats.org/officeDocument/2006/relationships/image" Target="media/2676.png"/><Relationship Id="rId1763" Type="http://schemas.openxmlformats.org/officeDocument/2006/relationships/customXml" Target="ink/ink874.xml"/><Relationship Id="rId1764" Type="http://schemas.openxmlformats.org/officeDocument/2006/relationships/image" Target="media/2679.png"/><Relationship Id="rId1765" Type="http://schemas.openxmlformats.org/officeDocument/2006/relationships/customXml" Target="ink/ink875.xml"/><Relationship Id="rId1766" Type="http://schemas.openxmlformats.org/officeDocument/2006/relationships/image" Target="media/2682.png"/><Relationship Id="rId1767" Type="http://schemas.openxmlformats.org/officeDocument/2006/relationships/customXml" Target="ink/ink876.xml"/><Relationship Id="rId1768" Type="http://schemas.openxmlformats.org/officeDocument/2006/relationships/image" Target="media/2685.png"/><Relationship Id="rId1769" Type="http://schemas.openxmlformats.org/officeDocument/2006/relationships/customXml" Target="ink/ink877.xml"/><Relationship Id="rId1770" Type="http://schemas.openxmlformats.org/officeDocument/2006/relationships/image" Target="media/2688.png"/><Relationship Id="rId1771" Type="http://schemas.openxmlformats.org/officeDocument/2006/relationships/customXml" Target="ink/ink878.xml"/><Relationship Id="rId1772" Type="http://schemas.openxmlformats.org/officeDocument/2006/relationships/image" Target="media/2691.png"/><Relationship Id="rId1773" Type="http://schemas.openxmlformats.org/officeDocument/2006/relationships/customXml" Target="ink/ink879.xml"/><Relationship Id="rId1774" Type="http://schemas.openxmlformats.org/officeDocument/2006/relationships/image" Target="media/2694.png"/><Relationship Id="rId1775" Type="http://schemas.openxmlformats.org/officeDocument/2006/relationships/customXml" Target="ink/ink880.xml"/><Relationship Id="rId1776" Type="http://schemas.openxmlformats.org/officeDocument/2006/relationships/image" Target="media/2697.png"/><Relationship Id="rId1777" Type="http://schemas.openxmlformats.org/officeDocument/2006/relationships/customXml" Target="ink/ink881.xml"/><Relationship Id="rId1778" Type="http://schemas.openxmlformats.org/officeDocument/2006/relationships/image" Target="media/2700.png"/><Relationship Id="rId1779" Type="http://schemas.openxmlformats.org/officeDocument/2006/relationships/customXml" Target="ink/ink882.xml"/><Relationship Id="rId1780" Type="http://schemas.openxmlformats.org/officeDocument/2006/relationships/image" Target="media/2703.png"/><Relationship Id="rId1781" Type="http://schemas.openxmlformats.org/officeDocument/2006/relationships/customXml" Target="ink/ink883.xml"/><Relationship Id="rId1782" Type="http://schemas.openxmlformats.org/officeDocument/2006/relationships/image" Target="media/2706.png"/><Relationship Id="rId1783" Type="http://schemas.openxmlformats.org/officeDocument/2006/relationships/customXml" Target="ink/ink884.xml"/><Relationship Id="rId1784" Type="http://schemas.openxmlformats.org/officeDocument/2006/relationships/image" Target="media/2709.png"/><Relationship Id="rId1785" Type="http://schemas.openxmlformats.org/officeDocument/2006/relationships/customXml" Target="ink/ink885.xml"/><Relationship Id="rId1786" Type="http://schemas.openxmlformats.org/officeDocument/2006/relationships/image" Target="media/2712.png"/><Relationship Id="rId1787" Type="http://schemas.openxmlformats.org/officeDocument/2006/relationships/customXml" Target="ink/ink886.xml"/><Relationship Id="rId1788" Type="http://schemas.openxmlformats.org/officeDocument/2006/relationships/image" Target="media/2715.png"/><Relationship Id="rId1789" Type="http://schemas.openxmlformats.org/officeDocument/2006/relationships/customXml" Target="ink/ink887.xml"/><Relationship Id="rId1790" Type="http://schemas.openxmlformats.org/officeDocument/2006/relationships/image" Target="media/2718.png"/><Relationship Id="rId1791" Type="http://schemas.openxmlformats.org/officeDocument/2006/relationships/customXml" Target="ink/ink888.xml"/><Relationship Id="rId1792" Type="http://schemas.openxmlformats.org/officeDocument/2006/relationships/image" Target="media/2721.png"/><Relationship Id="rId1793" Type="http://schemas.openxmlformats.org/officeDocument/2006/relationships/customXml" Target="ink/ink889.xml"/><Relationship Id="rId1794" Type="http://schemas.openxmlformats.org/officeDocument/2006/relationships/image" Target="media/2724.png"/><Relationship Id="rId1795" Type="http://schemas.openxmlformats.org/officeDocument/2006/relationships/customXml" Target="ink/ink890.xml"/><Relationship Id="rId1796" Type="http://schemas.openxmlformats.org/officeDocument/2006/relationships/image" Target="media/2727.png"/><Relationship Id="rId1797" Type="http://schemas.openxmlformats.org/officeDocument/2006/relationships/customXml" Target="ink/ink891.xml"/><Relationship Id="rId1798" Type="http://schemas.openxmlformats.org/officeDocument/2006/relationships/image" Target="media/2730.png"/><Relationship Id="rId1799" Type="http://schemas.openxmlformats.org/officeDocument/2006/relationships/customXml" Target="ink/ink892.xml"/><Relationship Id="rId1800" Type="http://schemas.openxmlformats.org/officeDocument/2006/relationships/image" Target="media/2733.png"/><Relationship Id="rId1801" Type="http://schemas.openxmlformats.org/officeDocument/2006/relationships/customXml" Target="ink/ink893.xml"/><Relationship Id="rId1802" Type="http://schemas.openxmlformats.org/officeDocument/2006/relationships/image" Target="media/2736.png"/><Relationship Id="rId1803" Type="http://schemas.openxmlformats.org/officeDocument/2006/relationships/customXml" Target="ink/ink894.xml"/><Relationship Id="rId1804" Type="http://schemas.openxmlformats.org/officeDocument/2006/relationships/image" Target="media/2739.png"/><Relationship Id="rId1805" Type="http://schemas.openxmlformats.org/officeDocument/2006/relationships/customXml" Target="ink/ink895.xml"/><Relationship Id="rId1806" Type="http://schemas.openxmlformats.org/officeDocument/2006/relationships/image" Target="media/2742.png"/><Relationship Id="rId1807" Type="http://schemas.openxmlformats.org/officeDocument/2006/relationships/customXml" Target="ink/ink896.xml"/><Relationship Id="rId1808" Type="http://schemas.openxmlformats.org/officeDocument/2006/relationships/image" Target="media/2745.png"/><Relationship Id="rId1809" Type="http://schemas.openxmlformats.org/officeDocument/2006/relationships/customXml" Target="ink/ink897.xml"/><Relationship Id="rId1810" Type="http://schemas.openxmlformats.org/officeDocument/2006/relationships/image" Target="media/2748.png"/><Relationship Id="rId1811" Type="http://schemas.openxmlformats.org/officeDocument/2006/relationships/customXml" Target="ink/ink898.xml"/><Relationship Id="rId1812" Type="http://schemas.openxmlformats.org/officeDocument/2006/relationships/image" Target="media/2751.png"/><Relationship Id="rId1813" Type="http://schemas.openxmlformats.org/officeDocument/2006/relationships/customXml" Target="ink/ink899.xml"/><Relationship Id="rId1814" Type="http://schemas.openxmlformats.org/officeDocument/2006/relationships/image" Target="media/2754.png"/><Relationship Id="rId1815" Type="http://schemas.openxmlformats.org/officeDocument/2006/relationships/customXml" Target="ink/ink900.xml"/><Relationship Id="rId1816" Type="http://schemas.openxmlformats.org/officeDocument/2006/relationships/image" Target="media/2757.png"/><Relationship Id="rId1817" Type="http://schemas.openxmlformats.org/officeDocument/2006/relationships/customXml" Target="ink/ink901.xml"/><Relationship Id="rId1818" Type="http://schemas.openxmlformats.org/officeDocument/2006/relationships/image" Target="media/2760.png"/><Relationship Id="rId1819" Type="http://schemas.openxmlformats.org/officeDocument/2006/relationships/customXml" Target="ink/ink902.xml"/><Relationship Id="rId1820" Type="http://schemas.openxmlformats.org/officeDocument/2006/relationships/image" Target="media/2763.png"/><Relationship Id="rId1821" Type="http://schemas.openxmlformats.org/officeDocument/2006/relationships/customXml" Target="ink/ink903.xml"/><Relationship Id="rId1822" Type="http://schemas.openxmlformats.org/officeDocument/2006/relationships/image" Target="media/2766.png"/><Relationship Id="rId1823" Type="http://schemas.openxmlformats.org/officeDocument/2006/relationships/customXml" Target="ink/ink904.xml"/><Relationship Id="rId1824" Type="http://schemas.openxmlformats.org/officeDocument/2006/relationships/image" Target="media/2769.png"/><Relationship Id="rId1825" Type="http://schemas.openxmlformats.org/officeDocument/2006/relationships/customXml" Target="ink/ink905.xml"/><Relationship Id="rId1826" Type="http://schemas.openxmlformats.org/officeDocument/2006/relationships/image" Target="media/2772.png"/><Relationship Id="rId1827" Type="http://schemas.openxmlformats.org/officeDocument/2006/relationships/customXml" Target="ink/ink906.xml"/><Relationship Id="rId1828" Type="http://schemas.openxmlformats.org/officeDocument/2006/relationships/image" Target="media/2775.png"/><Relationship Id="rId1829" Type="http://schemas.openxmlformats.org/officeDocument/2006/relationships/customXml" Target="ink/ink907.xml"/><Relationship Id="rId1830" Type="http://schemas.openxmlformats.org/officeDocument/2006/relationships/image" Target="media/2778.png"/><Relationship Id="rId1831" Type="http://schemas.openxmlformats.org/officeDocument/2006/relationships/customXml" Target="ink/ink908.xml"/><Relationship Id="rId1832" Type="http://schemas.openxmlformats.org/officeDocument/2006/relationships/image" Target="media/2781.png"/><Relationship Id="rId1833" Type="http://schemas.openxmlformats.org/officeDocument/2006/relationships/customXml" Target="ink/ink909.xml"/><Relationship Id="rId1834" Type="http://schemas.openxmlformats.org/officeDocument/2006/relationships/image" Target="media/2784.png"/><Relationship Id="rId1835" Type="http://schemas.openxmlformats.org/officeDocument/2006/relationships/customXml" Target="ink/ink910.xml"/><Relationship Id="rId1836" Type="http://schemas.openxmlformats.org/officeDocument/2006/relationships/image" Target="media/2787.png"/><Relationship Id="rId1837" Type="http://schemas.openxmlformats.org/officeDocument/2006/relationships/customXml" Target="ink/ink911.xml"/><Relationship Id="rId1838" Type="http://schemas.openxmlformats.org/officeDocument/2006/relationships/image" Target="media/2790.png"/><Relationship Id="rId1839" Type="http://schemas.openxmlformats.org/officeDocument/2006/relationships/customXml" Target="ink/ink912.xml"/><Relationship Id="rId1840" Type="http://schemas.openxmlformats.org/officeDocument/2006/relationships/image" Target="media/2793.png"/><Relationship Id="rId1841" Type="http://schemas.openxmlformats.org/officeDocument/2006/relationships/customXml" Target="ink/ink913.xml"/><Relationship Id="rId1842" Type="http://schemas.openxmlformats.org/officeDocument/2006/relationships/image" Target="media/2796.png"/><Relationship Id="rId1843" Type="http://schemas.openxmlformats.org/officeDocument/2006/relationships/customXml" Target="ink/ink914.xml"/><Relationship Id="rId1844" Type="http://schemas.openxmlformats.org/officeDocument/2006/relationships/image" Target="media/2799.png"/><Relationship Id="rId1845" Type="http://schemas.openxmlformats.org/officeDocument/2006/relationships/customXml" Target="ink/ink915.xml"/><Relationship Id="rId1846" Type="http://schemas.openxmlformats.org/officeDocument/2006/relationships/image" Target="media/2802.png"/><Relationship Id="rId1847" Type="http://schemas.openxmlformats.org/officeDocument/2006/relationships/customXml" Target="ink/ink916.xml"/><Relationship Id="rId1848" Type="http://schemas.openxmlformats.org/officeDocument/2006/relationships/image" Target="media/2805.png"/><Relationship Id="rId1849" Type="http://schemas.openxmlformats.org/officeDocument/2006/relationships/customXml" Target="ink/ink917.xml"/><Relationship Id="rId1850" Type="http://schemas.openxmlformats.org/officeDocument/2006/relationships/image" Target="media/2808.png"/><Relationship Id="rId1851" Type="http://schemas.openxmlformats.org/officeDocument/2006/relationships/customXml" Target="ink/ink918.xml"/><Relationship Id="rId1852" Type="http://schemas.openxmlformats.org/officeDocument/2006/relationships/image" Target="media/2811.png"/><Relationship Id="rId1853" Type="http://schemas.openxmlformats.org/officeDocument/2006/relationships/customXml" Target="ink/ink919.xml"/><Relationship Id="rId1854" Type="http://schemas.openxmlformats.org/officeDocument/2006/relationships/image" Target="media/2814.png"/><Relationship Id="rId1855" Type="http://schemas.openxmlformats.org/officeDocument/2006/relationships/customXml" Target="ink/ink920.xml"/><Relationship Id="rId1856" Type="http://schemas.openxmlformats.org/officeDocument/2006/relationships/image" Target="media/2817.png"/><Relationship Id="rId1857" Type="http://schemas.openxmlformats.org/officeDocument/2006/relationships/customXml" Target="ink/ink921.xml"/><Relationship Id="rId1858" Type="http://schemas.openxmlformats.org/officeDocument/2006/relationships/image" Target="media/2820.png"/><Relationship Id="rId1859" Type="http://schemas.openxmlformats.org/officeDocument/2006/relationships/customXml" Target="ink/ink922.xml"/><Relationship Id="rId1860" Type="http://schemas.openxmlformats.org/officeDocument/2006/relationships/image" Target="media/2823.png"/><Relationship Id="rId1861" Type="http://schemas.openxmlformats.org/officeDocument/2006/relationships/customXml" Target="ink/ink923.xml"/><Relationship Id="rId1862" Type="http://schemas.openxmlformats.org/officeDocument/2006/relationships/image" Target="media/2826.png"/><Relationship Id="rId1863" Type="http://schemas.openxmlformats.org/officeDocument/2006/relationships/customXml" Target="ink/ink924.xml"/><Relationship Id="rId1864" Type="http://schemas.openxmlformats.org/officeDocument/2006/relationships/image" Target="media/2829.png"/><Relationship Id="rId1865" Type="http://schemas.openxmlformats.org/officeDocument/2006/relationships/customXml" Target="ink/ink925.xml"/><Relationship Id="rId1866" Type="http://schemas.openxmlformats.org/officeDocument/2006/relationships/image" Target="media/2832.png"/><Relationship Id="rId1867" Type="http://schemas.openxmlformats.org/officeDocument/2006/relationships/customXml" Target="ink/ink926.xml"/><Relationship Id="rId1868" Type="http://schemas.openxmlformats.org/officeDocument/2006/relationships/image" Target="media/2835.png"/><Relationship Id="rId1869" Type="http://schemas.openxmlformats.org/officeDocument/2006/relationships/customXml" Target="ink/ink927.xml"/><Relationship Id="rId1870" Type="http://schemas.openxmlformats.org/officeDocument/2006/relationships/image" Target="media/2838.png"/><Relationship Id="rId1871" Type="http://schemas.openxmlformats.org/officeDocument/2006/relationships/customXml" Target="ink/ink928.xml"/><Relationship Id="rId1872" Type="http://schemas.openxmlformats.org/officeDocument/2006/relationships/image" Target="media/2841.png"/><Relationship Id="rId1873" Type="http://schemas.openxmlformats.org/officeDocument/2006/relationships/customXml" Target="ink/ink929.xml"/><Relationship Id="rId1874" Type="http://schemas.openxmlformats.org/officeDocument/2006/relationships/image" Target="media/2844.png"/><Relationship Id="rId1875" Type="http://schemas.openxmlformats.org/officeDocument/2006/relationships/customXml" Target="ink/ink930.xml"/><Relationship Id="rId1876" Type="http://schemas.openxmlformats.org/officeDocument/2006/relationships/image" Target="media/2847.png"/><Relationship Id="rId1877" Type="http://schemas.openxmlformats.org/officeDocument/2006/relationships/customXml" Target="ink/ink931.xml"/><Relationship Id="rId1878" Type="http://schemas.openxmlformats.org/officeDocument/2006/relationships/image" Target="media/2850.png"/><Relationship Id="rId1879" Type="http://schemas.openxmlformats.org/officeDocument/2006/relationships/customXml" Target="ink/ink932.xml"/><Relationship Id="rId1880" Type="http://schemas.openxmlformats.org/officeDocument/2006/relationships/image" Target="media/2853.png"/><Relationship Id="rId1881" Type="http://schemas.openxmlformats.org/officeDocument/2006/relationships/customXml" Target="ink/ink933.xml"/><Relationship Id="rId1882" Type="http://schemas.openxmlformats.org/officeDocument/2006/relationships/image" Target="media/2856.png"/><Relationship Id="rId1883" Type="http://schemas.openxmlformats.org/officeDocument/2006/relationships/customXml" Target="ink/ink934.xml"/><Relationship Id="rId1884" Type="http://schemas.openxmlformats.org/officeDocument/2006/relationships/image" Target="media/2859.png"/><Relationship Id="rId1885" Type="http://schemas.openxmlformats.org/officeDocument/2006/relationships/customXml" Target="ink/ink935.xml"/><Relationship Id="rId1886" Type="http://schemas.openxmlformats.org/officeDocument/2006/relationships/image" Target="media/2862.png"/><Relationship Id="rId1887" Type="http://schemas.openxmlformats.org/officeDocument/2006/relationships/customXml" Target="ink/ink936.xml"/><Relationship Id="rId1888" Type="http://schemas.openxmlformats.org/officeDocument/2006/relationships/image" Target="media/2865.png"/><Relationship Id="rId1889" Type="http://schemas.openxmlformats.org/officeDocument/2006/relationships/customXml" Target="ink/ink937.xml"/><Relationship Id="rId1890" Type="http://schemas.openxmlformats.org/officeDocument/2006/relationships/image" Target="media/2868.png"/><Relationship Id="rId1891" Type="http://schemas.openxmlformats.org/officeDocument/2006/relationships/customXml" Target="ink/ink938.xml"/><Relationship Id="rId1892" Type="http://schemas.openxmlformats.org/officeDocument/2006/relationships/image" Target="media/2871.png"/><Relationship Id="rId1893" Type="http://schemas.openxmlformats.org/officeDocument/2006/relationships/customXml" Target="ink/ink939.xml"/><Relationship Id="rId1894" Type="http://schemas.openxmlformats.org/officeDocument/2006/relationships/image" Target="media/2874.png"/><Relationship Id="rId1895" Type="http://schemas.openxmlformats.org/officeDocument/2006/relationships/customXml" Target="ink/ink940.xml"/><Relationship Id="rId1896" Type="http://schemas.openxmlformats.org/officeDocument/2006/relationships/image" Target="media/2877.png"/><Relationship Id="rId1897" Type="http://schemas.openxmlformats.org/officeDocument/2006/relationships/customXml" Target="ink/ink941.xml"/><Relationship Id="rId1898" Type="http://schemas.openxmlformats.org/officeDocument/2006/relationships/image" Target="media/2880.png"/><Relationship Id="rId1899" Type="http://schemas.openxmlformats.org/officeDocument/2006/relationships/customXml" Target="ink/ink942.xml"/><Relationship Id="rId1900" Type="http://schemas.openxmlformats.org/officeDocument/2006/relationships/image" Target="media/2883.png"/><Relationship Id="rId1901" Type="http://schemas.openxmlformats.org/officeDocument/2006/relationships/customXml" Target="ink/ink943.xml"/><Relationship Id="rId1902" Type="http://schemas.openxmlformats.org/officeDocument/2006/relationships/image" Target="media/2886.png"/><Relationship Id="rId1903" Type="http://schemas.openxmlformats.org/officeDocument/2006/relationships/customXml" Target="ink/ink944.xml"/><Relationship Id="rId1904" Type="http://schemas.openxmlformats.org/officeDocument/2006/relationships/image" Target="media/2889.png"/><Relationship Id="rId1905" Type="http://schemas.openxmlformats.org/officeDocument/2006/relationships/customXml" Target="ink/ink945.xml"/><Relationship Id="rId1906" Type="http://schemas.openxmlformats.org/officeDocument/2006/relationships/image" Target="media/2892.png"/><Relationship Id="rId1907" Type="http://schemas.openxmlformats.org/officeDocument/2006/relationships/customXml" Target="ink/ink946.xml"/><Relationship Id="rId1908" Type="http://schemas.openxmlformats.org/officeDocument/2006/relationships/image" Target="media/2895.png"/><Relationship Id="rId1909" Type="http://schemas.openxmlformats.org/officeDocument/2006/relationships/customXml" Target="ink/ink947.xml"/><Relationship Id="rId1910" Type="http://schemas.openxmlformats.org/officeDocument/2006/relationships/image" Target="media/2898.png"/><Relationship Id="rId1911" Type="http://schemas.openxmlformats.org/officeDocument/2006/relationships/customXml" Target="ink/ink948.xml"/><Relationship Id="rId1912" Type="http://schemas.openxmlformats.org/officeDocument/2006/relationships/image" Target="media/2901.png"/><Relationship Id="rId1913" Type="http://schemas.openxmlformats.org/officeDocument/2006/relationships/customXml" Target="ink/ink949.xml"/><Relationship Id="rId1914" Type="http://schemas.openxmlformats.org/officeDocument/2006/relationships/image" Target="media/2904.png"/><Relationship Id="rId1915" Type="http://schemas.openxmlformats.org/officeDocument/2006/relationships/customXml" Target="ink/ink950.xml"/><Relationship Id="rId1916" Type="http://schemas.openxmlformats.org/officeDocument/2006/relationships/image" Target="media/2907.png"/><Relationship Id="rId1917" Type="http://schemas.openxmlformats.org/officeDocument/2006/relationships/customXml" Target="ink/ink951.xml"/><Relationship Id="rId1918" Type="http://schemas.openxmlformats.org/officeDocument/2006/relationships/image" Target="media/2910.png"/><Relationship Id="rId1919" Type="http://schemas.openxmlformats.org/officeDocument/2006/relationships/customXml" Target="ink/ink952.xml"/><Relationship Id="rId1920" Type="http://schemas.openxmlformats.org/officeDocument/2006/relationships/image" Target="media/2913.png"/><Relationship Id="rId1921" Type="http://schemas.openxmlformats.org/officeDocument/2006/relationships/customXml" Target="ink/ink953.xml"/><Relationship Id="rId1922" Type="http://schemas.openxmlformats.org/officeDocument/2006/relationships/image" Target="media/2916.png"/><Relationship Id="rId1923" Type="http://schemas.openxmlformats.org/officeDocument/2006/relationships/customXml" Target="ink/ink954.xml"/><Relationship Id="rId1924" Type="http://schemas.openxmlformats.org/officeDocument/2006/relationships/image" Target="media/2919.png"/><Relationship Id="rId1925" Type="http://schemas.openxmlformats.org/officeDocument/2006/relationships/customXml" Target="ink/ink955.xml"/><Relationship Id="rId1926" Type="http://schemas.openxmlformats.org/officeDocument/2006/relationships/image" Target="media/2922.png"/><Relationship Id="rId1927" Type="http://schemas.openxmlformats.org/officeDocument/2006/relationships/customXml" Target="ink/ink956.xml"/><Relationship Id="rId1928" Type="http://schemas.openxmlformats.org/officeDocument/2006/relationships/image" Target="media/2925.png"/><Relationship Id="rId1929" Type="http://schemas.openxmlformats.org/officeDocument/2006/relationships/customXml" Target="ink/ink957.xml"/><Relationship Id="rId1930" Type="http://schemas.openxmlformats.org/officeDocument/2006/relationships/image" Target="media/2928.png"/><Relationship Id="rId1931" Type="http://schemas.openxmlformats.org/officeDocument/2006/relationships/customXml" Target="ink/ink958.xml"/><Relationship Id="rId1932" Type="http://schemas.openxmlformats.org/officeDocument/2006/relationships/image" Target="media/2931.png"/><Relationship Id="rId1933" Type="http://schemas.openxmlformats.org/officeDocument/2006/relationships/customXml" Target="ink/ink959.xml"/><Relationship Id="rId1934" Type="http://schemas.openxmlformats.org/officeDocument/2006/relationships/image" Target="media/2934.png"/><Relationship Id="rId1935" Type="http://schemas.openxmlformats.org/officeDocument/2006/relationships/customXml" Target="ink/ink960.xml"/><Relationship Id="rId1936" Type="http://schemas.openxmlformats.org/officeDocument/2006/relationships/image" Target="media/2937.png"/><Relationship Id="rId1937" Type="http://schemas.openxmlformats.org/officeDocument/2006/relationships/customXml" Target="ink/ink961.xml"/><Relationship Id="rId1938" Type="http://schemas.openxmlformats.org/officeDocument/2006/relationships/image" Target="media/2940.png"/><Relationship Id="rId1939" Type="http://schemas.openxmlformats.org/officeDocument/2006/relationships/customXml" Target="ink/ink962.xml"/><Relationship Id="rId1940" Type="http://schemas.openxmlformats.org/officeDocument/2006/relationships/image" Target="media/2943.png"/><Relationship Id="rId1941" Type="http://schemas.openxmlformats.org/officeDocument/2006/relationships/customXml" Target="ink/ink963.xml"/><Relationship Id="rId1942" Type="http://schemas.openxmlformats.org/officeDocument/2006/relationships/image" Target="media/2946.png"/><Relationship Id="rId1943" Type="http://schemas.openxmlformats.org/officeDocument/2006/relationships/customXml" Target="ink/ink964.xml"/><Relationship Id="rId1944" Type="http://schemas.openxmlformats.org/officeDocument/2006/relationships/image" Target="media/2949.png"/><Relationship Id="rId1945" Type="http://schemas.openxmlformats.org/officeDocument/2006/relationships/customXml" Target="ink/ink965.xml"/><Relationship Id="rId1946" Type="http://schemas.openxmlformats.org/officeDocument/2006/relationships/image" Target="media/2952.png"/><Relationship Id="rId1947" Type="http://schemas.openxmlformats.org/officeDocument/2006/relationships/customXml" Target="ink/ink966.xml"/><Relationship Id="rId1948" Type="http://schemas.openxmlformats.org/officeDocument/2006/relationships/image" Target="media/2955.png"/><Relationship Id="rId1949" Type="http://schemas.openxmlformats.org/officeDocument/2006/relationships/customXml" Target="ink/ink967.xml"/><Relationship Id="rId1950" Type="http://schemas.openxmlformats.org/officeDocument/2006/relationships/image" Target="media/2958.png"/><Relationship Id="rId1951" Type="http://schemas.openxmlformats.org/officeDocument/2006/relationships/customXml" Target="ink/ink968.xml"/><Relationship Id="rId1952" Type="http://schemas.openxmlformats.org/officeDocument/2006/relationships/image" Target="media/2961.png"/><Relationship Id="rId1953" Type="http://schemas.openxmlformats.org/officeDocument/2006/relationships/customXml" Target="ink/ink969.xml"/><Relationship Id="rId1954" Type="http://schemas.openxmlformats.org/officeDocument/2006/relationships/image" Target="media/2964.png"/><Relationship Id="rId1955" Type="http://schemas.openxmlformats.org/officeDocument/2006/relationships/customXml" Target="ink/ink970.xml"/><Relationship Id="rId1956" Type="http://schemas.openxmlformats.org/officeDocument/2006/relationships/image" Target="media/2967.png"/><Relationship Id="rId1957" Type="http://schemas.openxmlformats.org/officeDocument/2006/relationships/customXml" Target="ink/ink971.xml"/><Relationship Id="rId1958" Type="http://schemas.openxmlformats.org/officeDocument/2006/relationships/image" Target="media/2970.png"/><Relationship Id="rId1959" Type="http://schemas.openxmlformats.org/officeDocument/2006/relationships/customXml" Target="ink/ink972.xml"/><Relationship Id="rId1960" Type="http://schemas.openxmlformats.org/officeDocument/2006/relationships/image" Target="media/2973.png"/><Relationship Id="rId1961" Type="http://schemas.openxmlformats.org/officeDocument/2006/relationships/customXml" Target="ink/ink973.xml"/><Relationship Id="rId1962" Type="http://schemas.openxmlformats.org/officeDocument/2006/relationships/image" Target="media/2976.png"/><Relationship Id="rId1963" Type="http://schemas.openxmlformats.org/officeDocument/2006/relationships/customXml" Target="ink/ink974.xml"/><Relationship Id="rId1964" Type="http://schemas.openxmlformats.org/officeDocument/2006/relationships/image" Target="media/2979.png"/><Relationship Id="rId1965" Type="http://schemas.openxmlformats.org/officeDocument/2006/relationships/customXml" Target="ink/ink975.xml"/><Relationship Id="rId1966" Type="http://schemas.openxmlformats.org/officeDocument/2006/relationships/image" Target="media/2982.png"/><Relationship Id="rId1967" Type="http://schemas.openxmlformats.org/officeDocument/2006/relationships/customXml" Target="ink/ink976.xml"/><Relationship Id="rId1968" Type="http://schemas.openxmlformats.org/officeDocument/2006/relationships/image" Target="media/2985.png"/><Relationship Id="rId1969" Type="http://schemas.openxmlformats.org/officeDocument/2006/relationships/customXml" Target="ink/ink977.xml"/><Relationship Id="rId1970" Type="http://schemas.openxmlformats.org/officeDocument/2006/relationships/image" Target="media/2988.png"/><Relationship Id="rId1971" Type="http://schemas.openxmlformats.org/officeDocument/2006/relationships/customXml" Target="ink/ink978.xml"/><Relationship Id="rId1972" Type="http://schemas.openxmlformats.org/officeDocument/2006/relationships/image" Target="media/2991.png"/><Relationship Id="rId1973" Type="http://schemas.openxmlformats.org/officeDocument/2006/relationships/customXml" Target="ink/ink979.xml"/><Relationship Id="rId1974" Type="http://schemas.openxmlformats.org/officeDocument/2006/relationships/image" Target="media/2994.png"/><Relationship Id="rId1975" Type="http://schemas.openxmlformats.org/officeDocument/2006/relationships/customXml" Target="ink/ink980.xml"/><Relationship Id="rId1976" Type="http://schemas.openxmlformats.org/officeDocument/2006/relationships/image" Target="media/2997.png"/><Relationship Id="rId1977" Type="http://schemas.openxmlformats.org/officeDocument/2006/relationships/customXml" Target="ink/ink981.xml"/><Relationship Id="rId1978" Type="http://schemas.openxmlformats.org/officeDocument/2006/relationships/image" Target="media/3000.png"/><Relationship Id="rId1979" Type="http://schemas.openxmlformats.org/officeDocument/2006/relationships/customXml" Target="ink/ink982.xml"/><Relationship Id="rId1980" Type="http://schemas.openxmlformats.org/officeDocument/2006/relationships/image" Target="media/3003.png"/><Relationship Id="rId1981" Type="http://schemas.openxmlformats.org/officeDocument/2006/relationships/customXml" Target="ink/ink983.xml"/><Relationship Id="rId1982" Type="http://schemas.openxmlformats.org/officeDocument/2006/relationships/image" Target="media/3006.png"/><Relationship Id="rId1983" Type="http://schemas.openxmlformats.org/officeDocument/2006/relationships/customXml" Target="ink/ink984.xml"/><Relationship Id="rId1984" Type="http://schemas.openxmlformats.org/officeDocument/2006/relationships/image" Target="media/3009.png"/><Relationship Id="rId1985" Type="http://schemas.openxmlformats.org/officeDocument/2006/relationships/customXml" Target="ink/ink985.xml"/><Relationship Id="rId1986" Type="http://schemas.openxmlformats.org/officeDocument/2006/relationships/image" Target="media/3012.png"/><Relationship Id="rId1987" Type="http://schemas.openxmlformats.org/officeDocument/2006/relationships/customXml" Target="ink/ink986.xml"/><Relationship Id="rId1988" Type="http://schemas.openxmlformats.org/officeDocument/2006/relationships/image" Target="media/3015.png"/><Relationship Id="rId1989" Type="http://schemas.openxmlformats.org/officeDocument/2006/relationships/customXml" Target="ink/ink987.xml"/><Relationship Id="rId1990" Type="http://schemas.openxmlformats.org/officeDocument/2006/relationships/image" Target="media/3018.png"/><Relationship Id="rId1991" Type="http://schemas.openxmlformats.org/officeDocument/2006/relationships/customXml" Target="ink/ink988.xml"/><Relationship Id="rId1992" Type="http://schemas.openxmlformats.org/officeDocument/2006/relationships/image" Target="media/3021.png"/><Relationship Id="rId1993" Type="http://schemas.openxmlformats.org/officeDocument/2006/relationships/customXml" Target="ink/ink989.xml"/><Relationship Id="rId1994" Type="http://schemas.openxmlformats.org/officeDocument/2006/relationships/image" Target="media/3024.png"/><Relationship Id="rId1995" Type="http://schemas.openxmlformats.org/officeDocument/2006/relationships/customXml" Target="ink/ink990.xml"/><Relationship Id="rId1996" Type="http://schemas.openxmlformats.org/officeDocument/2006/relationships/image" Target="media/3027.png"/><Relationship Id="rId1997" Type="http://schemas.openxmlformats.org/officeDocument/2006/relationships/customXml" Target="ink/ink991.xml"/><Relationship Id="rId1998" Type="http://schemas.openxmlformats.org/officeDocument/2006/relationships/image" Target="media/3030.png"/><Relationship Id="rId1999" Type="http://schemas.openxmlformats.org/officeDocument/2006/relationships/customXml" Target="ink/ink992.xml"/><Relationship Id="rId2000" Type="http://schemas.openxmlformats.org/officeDocument/2006/relationships/image" Target="media/3033.png"/><Relationship Id="rId2001" Type="http://schemas.openxmlformats.org/officeDocument/2006/relationships/customXml" Target="ink/ink993.xml"/><Relationship Id="rId2002" Type="http://schemas.openxmlformats.org/officeDocument/2006/relationships/image" Target="media/3036.png"/><Relationship Id="rId2003" Type="http://schemas.openxmlformats.org/officeDocument/2006/relationships/customXml" Target="ink/ink994.xml"/><Relationship Id="rId2004" Type="http://schemas.openxmlformats.org/officeDocument/2006/relationships/image" Target="media/3039.png"/><Relationship Id="rId2005" Type="http://schemas.openxmlformats.org/officeDocument/2006/relationships/customXml" Target="ink/ink995.xml"/><Relationship Id="rId2006" Type="http://schemas.openxmlformats.org/officeDocument/2006/relationships/image" Target="media/3042.png"/><Relationship Id="rId2007" Type="http://schemas.openxmlformats.org/officeDocument/2006/relationships/customXml" Target="ink/ink996.xml"/><Relationship Id="rId2008" Type="http://schemas.openxmlformats.org/officeDocument/2006/relationships/image" Target="media/3045.png"/><Relationship Id="rId2009" Type="http://schemas.openxmlformats.org/officeDocument/2006/relationships/customXml" Target="ink/ink997.xml"/><Relationship Id="rId2010" Type="http://schemas.openxmlformats.org/officeDocument/2006/relationships/image" Target="media/3048.png"/><Relationship Id="rId2011" Type="http://schemas.openxmlformats.org/officeDocument/2006/relationships/customXml" Target="ink/ink998.xml"/><Relationship Id="rId2012" Type="http://schemas.openxmlformats.org/officeDocument/2006/relationships/image" Target="media/3051.png"/><Relationship Id="rId2013" Type="http://schemas.openxmlformats.org/officeDocument/2006/relationships/customXml" Target="ink/ink999.xml"/><Relationship Id="rId2014" Type="http://schemas.openxmlformats.org/officeDocument/2006/relationships/image" Target="media/3054.png"/><Relationship Id="rId2015" Type="http://schemas.openxmlformats.org/officeDocument/2006/relationships/customXml" Target="ink/ink1000.xml"/><Relationship Id="rId2016" Type="http://schemas.openxmlformats.org/officeDocument/2006/relationships/image" Target="media/3057.png"/><Relationship Id="rId2017" Type="http://schemas.openxmlformats.org/officeDocument/2006/relationships/customXml" Target="ink/ink1001.xml"/><Relationship Id="rId2018" Type="http://schemas.openxmlformats.org/officeDocument/2006/relationships/image" Target="media/3060.png"/><Relationship Id="rId2019" Type="http://schemas.openxmlformats.org/officeDocument/2006/relationships/customXml" Target="ink/ink1002.xml"/><Relationship Id="rId2020" Type="http://schemas.openxmlformats.org/officeDocument/2006/relationships/image" Target="media/3063.png"/><Relationship Id="rId2021" Type="http://schemas.openxmlformats.org/officeDocument/2006/relationships/customXml" Target="ink/ink1003.xml"/><Relationship Id="rId2022" Type="http://schemas.openxmlformats.org/officeDocument/2006/relationships/image" Target="media/3066.png"/><Relationship Id="rId2023" Type="http://schemas.openxmlformats.org/officeDocument/2006/relationships/customXml" Target="ink/ink1004.xml"/><Relationship Id="rId2024" Type="http://schemas.openxmlformats.org/officeDocument/2006/relationships/image" Target="media/3069.png"/><Relationship Id="rId2025" Type="http://schemas.openxmlformats.org/officeDocument/2006/relationships/customXml" Target="ink/ink1005.xml"/><Relationship Id="rId2026" Type="http://schemas.openxmlformats.org/officeDocument/2006/relationships/image" Target="media/3072.png"/><Relationship Id="rId2027" Type="http://schemas.openxmlformats.org/officeDocument/2006/relationships/customXml" Target="ink/ink1006.xml"/><Relationship Id="rId2028" Type="http://schemas.openxmlformats.org/officeDocument/2006/relationships/image" Target="media/3075.png"/><Relationship Id="rId2029" Type="http://schemas.openxmlformats.org/officeDocument/2006/relationships/customXml" Target="ink/ink1007.xml"/><Relationship Id="rId2030" Type="http://schemas.openxmlformats.org/officeDocument/2006/relationships/image" Target="media/3078.png"/><Relationship Id="rId2031" Type="http://schemas.openxmlformats.org/officeDocument/2006/relationships/customXml" Target="ink/ink1008.xml"/><Relationship Id="rId2032" Type="http://schemas.openxmlformats.org/officeDocument/2006/relationships/image" Target="media/3081.png"/><Relationship Id="rId2033" Type="http://schemas.openxmlformats.org/officeDocument/2006/relationships/customXml" Target="ink/ink1009.xml"/><Relationship Id="rId2034" Type="http://schemas.openxmlformats.org/officeDocument/2006/relationships/image" Target="media/3084.png"/><Relationship Id="rId2035" Type="http://schemas.openxmlformats.org/officeDocument/2006/relationships/customXml" Target="ink/ink1010.xml"/><Relationship Id="rId2036" Type="http://schemas.openxmlformats.org/officeDocument/2006/relationships/image" Target="media/3087.png"/><Relationship Id="rId2037" Type="http://schemas.openxmlformats.org/officeDocument/2006/relationships/customXml" Target="ink/ink1011.xml"/><Relationship Id="rId2038" Type="http://schemas.openxmlformats.org/officeDocument/2006/relationships/image" Target="media/3090.png"/><Relationship Id="rId2039" Type="http://schemas.openxmlformats.org/officeDocument/2006/relationships/customXml" Target="ink/ink1012.xml"/><Relationship Id="rId2040" Type="http://schemas.openxmlformats.org/officeDocument/2006/relationships/image" Target="media/3093.png"/><Relationship Id="rId2041" Type="http://schemas.openxmlformats.org/officeDocument/2006/relationships/customXml" Target="ink/ink1013.xml"/><Relationship Id="rId2042" Type="http://schemas.openxmlformats.org/officeDocument/2006/relationships/image" Target="media/3096.png"/><Relationship Id="rId2043" Type="http://schemas.openxmlformats.org/officeDocument/2006/relationships/customXml" Target="ink/ink1014.xml"/><Relationship Id="rId2044" Type="http://schemas.openxmlformats.org/officeDocument/2006/relationships/image" Target="media/3099.png"/><Relationship Id="rId2045" Type="http://schemas.openxmlformats.org/officeDocument/2006/relationships/customXml" Target="ink/ink1015.xml"/><Relationship Id="rId2046" Type="http://schemas.openxmlformats.org/officeDocument/2006/relationships/image" Target="media/3102.png"/><Relationship Id="rId2047" Type="http://schemas.openxmlformats.org/officeDocument/2006/relationships/customXml" Target="ink/ink1016.xml"/><Relationship Id="rId2048" Type="http://schemas.openxmlformats.org/officeDocument/2006/relationships/image" Target="media/3105.png"/><Relationship Id="rId2049" Type="http://schemas.openxmlformats.org/officeDocument/2006/relationships/customXml" Target="ink/ink1017.xml"/><Relationship Id="rId2050" Type="http://schemas.openxmlformats.org/officeDocument/2006/relationships/image" Target="media/3108.png"/><Relationship Id="rId2051" Type="http://schemas.openxmlformats.org/officeDocument/2006/relationships/customXml" Target="ink/ink1018.xml"/><Relationship Id="rId2052" Type="http://schemas.openxmlformats.org/officeDocument/2006/relationships/image" Target="media/3111.png"/><Relationship Id="rId2053" Type="http://schemas.openxmlformats.org/officeDocument/2006/relationships/customXml" Target="ink/ink1019.xml"/><Relationship Id="rId2054" Type="http://schemas.openxmlformats.org/officeDocument/2006/relationships/image" Target="media/3114.png"/><Relationship Id="rId2055" Type="http://schemas.openxmlformats.org/officeDocument/2006/relationships/customXml" Target="ink/ink1020.xml"/><Relationship Id="rId2056" Type="http://schemas.openxmlformats.org/officeDocument/2006/relationships/image" Target="media/3117.png"/><Relationship Id="rId2057" Type="http://schemas.openxmlformats.org/officeDocument/2006/relationships/customXml" Target="ink/ink1021.xml"/><Relationship Id="rId2058" Type="http://schemas.openxmlformats.org/officeDocument/2006/relationships/image" Target="media/3120.png"/><Relationship Id="rId2059" Type="http://schemas.openxmlformats.org/officeDocument/2006/relationships/customXml" Target="ink/ink1022.xml"/><Relationship Id="rId2060" Type="http://schemas.openxmlformats.org/officeDocument/2006/relationships/image" Target="media/3123.png"/><Relationship Id="rId2061" Type="http://schemas.openxmlformats.org/officeDocument/2006/relationships/customXml" Target="ink/ink1023.xml"/><Relationship Id="rId2062" Type="http://schemas.openxmlformats.org/officeDocument/2006/relationships/image" Target="media/3126.png"/><Relationship Id="rId2063" Type="http://schemas.openxmlformats.org/officeDocument/2006/relationships/customXml" Target="ink/ink1024.xml"/><Relationship Id="rId2064" Type="http://schemas.openxmlformats.org/officeDocument/2006/relationships/image" Target="media/3129.png"/><Relationship Id="rId2065" Type="http://schemas.openxmlformats.org/officeDocument/2006/relationships/customXml" Target="ink/ink1025.xml"/><Relationship Id="rId2066" Type="http://schemas.openxmlformats.org/officeDocument/2006/relationships/image" Target="media/3132.png"/><Relationship Id="rId2067" Type="http://schemas.openxmlformats.org/officeDocument/2006/relationships/customXml" Target="ink/ink1026.xml"/><Relationship Id="rId2068" Type="http://schemas.openxmlformats.org/officeDocument/2006/relationships/image" Target="media/3135.png"/><Relationship Id="rId2069" Type="http://schemas.openxmlformats.org/officeDocument/2006/relationships/customXml" Target="ink/ink1027.xml"/><Relationship Id="rId2070" Type="http://schemas.openxmlformats.org/officeDocument/2006/relationships/image" Target="media/3138.png"/><Relationship Id="rId2071" Type="http://schemas.openxmlformats.org/officeDocument/2006/relationships/customXml" Target="ink/ink1028.xml"/><Relationship Id="rId2072" Type="http://schemas.openxmlformats.org/officeDocument/2006/relationships/image" Target="media/3141.png"/><Relationship Id="rId2073" Type="http://schemas.openxmlformats.org/officeDocument/2006/relationships/customXml" Target="ink/ink1029.xml"/><Relationship Id="rId2074" Type="http://schemas.openxmlformats.org/officeDocument/2006/relationships/image" Target="media/3144.png"/><Relationship Id="rId2075" Type="http://schemas.openxmlformats.org/officeDocument/2006/relationships/customXml" Target="ink/ink1030.xml"/><Relationship Id="rId2076" Type="http://schemas.openxmlformats.org/officeDocument/2006/relationships/image" Target="media/3147.png"/><Relationship Id="rId2077" Type="http://schemas.openxmlformats.org/officeDocument/2006/relationships/customXml" Target="ink/ink1031.xml"/><Relationship Id="rId2078" Type="http://schemas.openxmlformats.org/officeDocument/2006/relationships/image" Target="media/3150.png"/><Relationship Id="rId2079" Type="http://schemas.openxmlformats.org/officeDocument/2006/relationships/customXml" Target="ink/ink1032.xml"/><Relationship Id="rId2080" Type="http://schemas.openxmlformats.org/officeDocument/2006/relationships/image" Target="media/3153.png"/><Relationship Id="rId2081" Type="http://schemas.openxmlformats.org/officeDocument/2006/relationships/customXml" Target="ink/ink1033.xml"/><Relationship Id="rId2082" Type="http://schemas.openxmlformats.org/officeDocument/2006/relationships/image" Target="media/3156.png"/><Relationship Id="rId2083" Type="http://schemas.openxmlformats.org/officeDocument/2006/relationships/customXml" Target="ink/ink1034.xml"/><Relationship Id="rId2084" Type="http://schemas.openxmlformats.org/officeDocument/2006/relationships/image" Target="media/3159.png"/><Relationship Id="rId2085" Type="http://schemas.openxmlformats.org/officeDocument/2006/relationships/customXml" Target="ink/ink1035.xml"/><Relationship Id="rId2086" Type="http://schemas.openxmlformats.org/officeDocument/2006/relationships/image" Target="media/3162.png"/><Relationship Id="rId2087" Type="http://schemas.openxmlformats.org/officeDocument/2006/relationships/customXml" Target="ink/ink1036.xml"/><Relationship Id="rId2088" Type="http://schemas.openxmlformats.org/officeDocument/2006/relationships/image" Target="media/3165.png"/><Relationship Id="rId2089" Type="http://schemas.openxmlformats.org/officeDocument/2006/relationships/customXml" Target="ink/ink1037.xml"/><Relationship Id="rId2090" Type="http://schemas.openxmlformats.org/officeDocument/2006/relationships/image" Target="media/3168.png"/><Relationship Id="rId2091" Type="http://schemas.openxmlformats.org/officeDocument/2006/relationships/customXml" Target="ink/ink1038.xml"/><Relationship Id="rId2092" Type="http://schemas.openxmlformats.org/officeDocument/2006/relationships/image" Target="media/3171.png"/><Relationship Id="rId2093" Type="http://schemas.openxmlformats.org/officeDocument/2006/relationships/customXml" Target="ink/ink1039.xml"/><Relationship Id="rId2094" Type="http://schemas.openxmlformats.org/officeDocument/2006/relationships/image" Target="media/3174.png"/><Relationship Id="rId2095" Type="http://schemas.openxmlformats.org/officeDocument/2006/relationships/customXml" Target="ink/ink1040.xml"/><Relationship Id="rId2096" Type="http://schemas.openxmlformats.org/officeDocument/2006/relationships/image" Target="media/3177.png"/><Relationship Id="rId2097" Type="http://schemas.openxmlformats.org/officeDocument/2006/relationships/customXml" Target="ink/ink1041.xml"/><Relationship Id="rId2098" Type="http://schemas.openxmlformats.org/officeDocument/2006/relationships/image" Target="media/3180.png"/><Relationship Id="rId2099" Type="http://schemas.openxmlformats.org/officeDocument/2006/relationships/customXml" Target="ink/ink1042.xml"/><Relationship Id="rId2100" Type="http://schemas.openxmlformats.org/officeDocument/2006/relationships/image" Target="media/3183.png"/><Relationship Id="rId2101" Type="http://schemas.openxmlformats.org/officeDocument/2006/relationships/customXml" Target="ink/ink1043.xml"/><Relationship Id="rId2102" Type="http://schemas.openxmlformats.org/officeDocument/2006/relationships/image" Target="media/3186.png"/><Relationship Id="rId2103" Type="http://schemas.openxmlformats.org/officeDocument/2006/relationships/customXml" Target="ink/ink1044.xml"/><Relationship Id="rId2104" Type="http://schemas.openxmlformats.org/officeDocument/2006/relationships/image" Target="media/3189.png"/><Relationship Id="rId2105" Type="http://schemas.openxmlformats.org/officeDocument/2006/relationships/customXml" Target="ink/ink1045.xml"/><Relationship Id="rId2106" Type="http://schemas.openxmlformats.org/officeDocument/2006/relationships/image" Target="media/3192.png"/><Relationship Id="rId2107" Type="http://schemas.openxmlformats.org/officeDocument/2006/relationships/customXml" Target="ink/ink1046.xml"/><Relationship Id="rId2108" Type="http://schemas.openxmlformats.org/officeDocument/2006/relationships/image" Target="media/3195.png"/><Relationship Id="rId2109" Type="http://schemas.openxmlformats.org/officeDocument/2006/relationships/customXml" Target="ink/ink1047.xml"/><Relationship Id="rId2110" Type="http://schemas.openxmlformats.org/officeDocument/2006/relationships/image" Target="media/3198.png"/><Relationship Id="rId2111" Type="http://schemas.openxmlformats.org/officeDocument/2006/relationships/customXml" Target="ink/ink1048.xml"/><Relationship Id="rId2112" Type="http://schemas.openxmlformats.org/officeDocument/2006/relationships/image" Target="media/3201.png"/><Relationship Id="rId2113" Type="http://schemas.openxmlformats.org/officeDocument/2006/relationships/customXml" Target="ink/ink1049.xml"/><Relationship Id="rId2114" Type="http://schemas.openxmlformats.org/officeDocument/2006/relationships/image" Target="media/3204.png"/><Relationship Id="rId2115" Type="http://schemas.openxmlformats.org/officeDocument/2006/relationships/customXml" Target="ink/ink1050.xml"/><Relationship Id="rId2116" Type="http://schemas.openxmlformats.org/officeDocument/2006/relationships/image" Target="media/3207.png"/><Relationship Id="rId2117" Type="http://schemas.openxmlformats.org/officeDocument/2006/relationships/customXml" Target="ink/ink1051.xml"/><Relationship Id="rId2118" Type="http://schemas.openxmlformats.org/officeDocument/2006/relationships/image" Target="media/3210.png"/><Relationship Id="rId2119" Type="http://schemas.openxmlformats.org/officeDocument/2006/relationships/customXml" Target="ink/ink1052.xml"/><Relationship Id="rId2120" Type="http://schemas.openxmlformats.org/officeDocument/2006/relationships/image" Target="media/3213.png"/><Relationship Id="rId2121" Type="http://schemas.openxmlformats.org/officeDocument/2006/relationships/customXml" Target="ink/ink1053.xml"/><Relationship Id="rId2122" Type="http://schemas.openxmlformats.org/officeDocument/2006/relationships/image" Target="media/3216.png"/><Relationship Id="rId2123" Type="http://schemas.openxmlformats.org/officeDocument/2006/relationships/customXml" Target="ink/ink1054.xml"/><Relationship Id="rId2124" Type="http://schemas.openxmlformats.org/officeDocument/2006/relationships/image" Target="media/3219.png"/><Relationship Id="rId2125" Type="http://schemas.openxmlformats.org/officeDocument/2006/relationships/customXml" Target="ink/ink1055.xml"/><Relationship Id="rId2126" Type="http://schemas.openxmlformats.org/officeDocument/2006/relationships/image" Target="media/3222.png"/><Relationship Id="rId2127" Type="http://schemas.openxmlformats.org/officeDocument/2006/relationships/customXml" Target="ink/ink1056.xml"/><Relationship Id="rId2128" Type="http://schemas.openxmlformats.org/officeDocument/2006/relationships/image" Target="media/3225.png"/><Relationship Id="rId2129" Type="http://schemas.openxmlformats.org/officeDocument/2006/relationships/customXml" Target="ink/ink1057.xml"/><Relationship Id="rId2130" Type="http://schemas.openxmlformats.org/officeDocument/2006/relationships/image" Target="media/3228.png"/><Relationship Id="rId2131" Type="http://schemas.openxmlformats.org/officeDocument/2006/relationships/customXml" Target="ink/ink1058.xml"/><Relationship Id="rId2132" Type="http://schemas.openxmlformats.org/officeDocument/2006/relationships/image" Target="media/3231.png"/><Relationship Id="rId2133" Type="http://schemas.openxmlformats.org/officeDocument/2006/relationships/customXml" Target="ink/ink1059.xml"/><Relationship Id="rId2134" Type="http://schemas.openxmlformats.org/officeDocument/2006/relationships/image" Target="media/3234.png"/><Relationship Id="rId2135" Type="http://schemas.openxmlformats.org/officeDocument/2006/relationships/customXml" Target="ink/ink1060.xml"/><Relationship Id="rId2136" Type="http://schemas.openxmlformats.org/officeDocument/2006/relationships/image" Target="media/3237.png"/><Relationship Id="rId2137" Type="http://schemas.openxmlformats.org/officeDocument/2006/relationships/customXml" Target="ink/ink1061.xml"/><Relationship Id="rId2138" Type="http://schemas.openxmlformats.org/officeDocument/2006/relationships/image" Target="media/3240.png"/><Relationship Id="rId2139" Type="http://schemas.openxmlformats.org/officeDocument/2006/relationships/customXml" Target="ink/ink1062.xml"/><Relationship Id="rId2140" Type="http://schemas.openxmlformats.org/officeDocument/2006/relationships/image" Target="media/3243.png"/><Relationship Id="rId2141" Type="http://schemas.openxmlformats.org/officeDocument/2006/relationships/customXml" Target="ink/ink1063.xml"/><Relationship Id="rId2142" Type="http://schemas.openxmlformats.org/officeDocument/2006/relationships/image" Target="media/3246.png"/><Relationship Id="rId2143" Type="http://schemas.openxmlformats.org/officeDocument/2006/relationships/customXml" Target="ink/ink1064.xml"/><Relationship Id="rId2144" Type="http://schemas.openxmlformats.org/officeDocument/2006/relationships/image" Target="media/3249.png"/><Relationship Id="rId2145" Type="http://schemas.openxmlformats.org/officeDocument/2006/relationships/customXml" Target="ink/ink1065.xml"/><Relationship Id="rId2146" Type="http://schemas.openxmlformats.org/officeDocument/2006/relationships/image" Target="media/3252.png"/><Relationship Id="rId2147" Type="http://schemas.openxmlformats.org/officeDocument/2006/relationships/customXml" Target="ink/ink1066.xml"/><Relationship Id="rId2148" Type="http://schemas.openxmlformats.org/officeDocument/2006/relationships/image" Target="media/3255.png"/><Relationship Id="rId2149" Type="http://schemas.openxmlformats.org/officeDocument/2006/relationships/customXml" Target="ink/ink1067.xml"/><Relationship Id="rId2150" Type="http://schemas.openxmlformats.org/officeDocument/2006/relationships/image" Target="media/3258.png"/><Relationship Id="rId2151" Type="http://schemas.openxmlformats.org/officeDocument/2006/relationships/customXml" Target="ink/ink1068.xml"/><Relationship Id="rId2152" Type="http://schemas.openxmlformats.org/officeDocument/2006/relationships/image" Target="media/3261.png"/><Relationship Id="rId2153" Type="http://schemas.openxmlformats.org/officeDocument/2006/relationships/customXml" Target="ink/ink1069.xml"/><Relationship Id="rId2154" Type="http://schemas.openxmlformats.org/officeDocument/2006/relationships/image" Target="media/3264.png"/><Relationship Id="rId2155" Type="http://schemas.openxmlformats.org/officeDocument/2006/relationships/customXml" Target="ink/ink1070.xml"/><Relationship Id="rId2156" Type="http://schemas.openxmlformats.org/officeDocument/2006/relationships/image" Target="media/3267.png"/><Relationship Id="rId2157" Type="http://schemas.openxmlformats.org/officeDocument/2006/relationships/customXml" Target="ink/ink1071.xml"/><Relationship Id="rId2158" Type="http://schemas.openxmlformats.org/officeDocument/2006/relationships/image" Target="media/3270.png"/><Relationship Id="rId2159" Type="http://schemas.openxmlformats.org/officeDocument/2006/relationships/customXml" Target="ink/ink1072.xml"/><Relationship Id="rId2160" Type="http://schemas.openxmlformats.org/officeDocument/2006/relationships/image" Target="media/3273.png"/><Relationship Id="rId2161" Type="http://schemas.openxmlformats.org/officeDocument/2006/relationships/customXml" Target="ink/ink1073.xml"/><Relationship Id="rId2162" Type="http://schemas.openxmlformats.org/officeDocument/2006/relationships/image" Target="media/3276.png"/><Relationship Id="rId2163" Type="http://schemas.openxmlformats.org/officeDocument/2006/relationships/customXml" Target="ink/ink1074.xml"/><Relationship Id="rId2164" Type="http://schemas.openxmlformats.org/officeDocument/2006/relationships/image" Target="media/3279.png"/><Relationship Id="rId2165" Type="http://schemas.openxmlformats.org/officeDocument/2006/relationships/customXml" Target="ink/ink1075.xml"/><Relationship Id="rId2166" Type="http://schemas.openxmlformats.org/officeDocument/2006/relationships/image" Target="media/3282.png"/><Relationship Id="rId2167" Type="http://schemas.openxmlformats.org/officeDocument/2006/relationships/customXml" Target="ink/ink1076.xml"/><Relationship Id="rId2168" Type="http://schemas.openxmlformats.org/officeDocument/2006/relationships/image" Target="media/3285.png"/><Relationship Id="rId2169" Type="http://schemas.openxmlformats.org/officeDocument/2006/relationships/customXml" Target="ink/ink1077.xml"/><Relationship Id="rId2170" Type="http://schemas.openxmlformats.org/officeDocument/2006/relationships/image" Target="media/3288.png"/><Relationship Id="rId2171" Type="http://schemas.openxmlformats.org/officeDocument/2006/relationships/customXml" Target="ink/ink1078.xml"/><Relationship Id="rId2172" Type="http://schemas.openxmlformats.org/officeDocument/2006/relationships/image" Target="media/3291.png"/><Relationship Id="rId2173" Type="http://schemas.openxmlformats.org/officeDocument/2006/relationships/customXml" Target="ink/ink1079.xml"/><Relationship Id="rId2174" Type="http://schemas.openxmlformats.org/officeDocument/2006/relationships/image" Target="media/3294.png"/><Relationship Id="rId2175" Type="http://schemas.openxmlformats.org/officeDocument/2006/relationships/customXml" Target="ink/ink1080.xml"/><Relationship Id="rId2176" Type="http://schemas.openxmlformats.org/officeDocument/2006/relationships/image" Target="media/3297.png"/><Relationship Id="rId2177" Type="http://schemas.openxmlformats.org/officeDocument/2006/relationships/customXml" Target="ink/ink1081.xml"/><Relationship Id="rId2178" Type="http://schemas.openxmlformats.org/officeDocument/2006/relationships/image" Target="media/3300.png"/><Relationship Id="rId2179" Type="http://schemas.openxmlformats.org/officeDocument/2006/relationships/customXml" Target="ink/ink1082.xml"/><Relationship Id="rId2180" Type="http://schemas.openxmlformats.org/officeDocument/2006/relationships/image" Target="media/3303.png"/><Relationship Id="rId2181" Type="http://schemas.openxmlformats.org/officeDocument/2006/relationships/customXml" Target="ink/ink1083.xml"/><Relationship Id="rId2182" Type="http://schemas.openxmlformats.org/officeDocument/2006/relationships/image" Target="media/3306.png"/><Relationship Id="rId2183" Type="http://schemas.openxmlformats.org/officeDocument/2006/relationships/customXml" Target="ink/ink1084.xml"/><Relationship Id="rId2184" Type="http://schemas.openxmlformats.org/officeDocument/2006/relationships/image" Target="media/3309.png"/><Relationship Id="rId2185" Type="http://schemas.openxmlformats.org/officeDocument/2006/relationships/customXml" Target="ink/ink1085.xml"/><Relationship Id="rId2186" Type="http://schemas.openxmlformats.org/officeDocument/2006/relationships/image" Target="media/3312.png"/><Relationship Id="rId2187" Type="http://schemas.openxmlformats.org/officeDocument/2006/relationships/customXml" Target="ink/ink1086.xml"/><Relationship Id="rId2188" Type="http://schemas.openxmlformats.org/officeDocument/2006/relationships/image" Target="media/3315.png"/><Relationship Id="rId2189" Type="http://schemas.openxmlformats.org/officeDocument/2006/relationships/customXml" Target="ink/ink1087.xml"/><Relationship Id="rId2190" Type="http://schemas.openxmlformats.org/officeDocument/2006/relationships/image" Target="media/3318.png"/><Relationship Id="rId2191" Type="http://schemas.openxmlformats.org/officeDocument/2006/relationships/customXml" Target="ink/ink1088.xml"/><Relationship Id="rId2192" Type="http://schemas.openxmlformats.org/officeDocument/2006/relationships/image" Target="media/3321.png"/><Relationship Id="rId2193" Type="http://schemas.openxmlformats.org/officeDocument/2006/relationships/customXml" Target="ink/ink1089.xml"/><Relationship Id="rId2194" Type="http://schemas.openxmlformats.org/officeDocument/2006/relationships/image" Target="media/3324.png"/><Relationship Id="rId2195" Type="http://schemas.openxmlformats.org/officeDocument/2006/relationships/customXml" Target="ink/ink1090.xml"/><Relationship Id="rId2196" Type="http://schemas.openxmlformats.org/officeDocument/2006/relationships/image" Target="media/3327.png"/><Relationship Id="rId2197" Type="http://schemas.openxmlformats.org/officeDocument/2006/relationships/customXml" Target="ink/ink1091.xml"/><Relationship Id="rId2198" Type="http://schemas.openxmlformats.org/officeDocument/2006/relationships/image" Target="media/3330.png"/><Relationship Id="rId2199" Type="http://schemas.openxmlformats.org/officeDocument/2006/relationships/customXml" Target="ink/ink1092.xml"/><Relationship Id="rId2200" Type="http://schemas.openxmlformats.org/officeDocument/2006/relationships/image" Target="media/3333.png"/><Relationship Id="rId2201" Type="http://schemas.openxmlformats.org/officeDocument/2006/relationships/customXml" Target="ink/ink1093.xml"/><Relationship Id="rId2202" Type="http://schemas.openxmlformats.org/officeDocument/2006/relationships/image" Target="media/3336.png"/><Relationship Id="rId2203" Type="http://schemas.openxmlformats.org/officeDocument/2006/relationships/customXml" Target="ink/ink1094.xml"/><Relationship Id="rId2204" Type="http://schemas.openxmlformats.org/officeDocument/2006/relationships/image" Target="media/3339.png"/><Relationship Id="rId2205" Type="http://schemas.openxmlformats.org/officeDocument/2006/relationships/customXml" Target="ink/ink1095.xml"/><Relationship Id="rId2206" Type="http://schemas.openxmlformats.org/officeDocument/2006/relationships/image" Target="media/3342.png"/><Relationship Id="rId2207" Type="http://schemas.openxmlformats.org/officeDocument/2006/relationships/customXml" Target="ink/ink1096.xml"/><Relationship Id="rId2208" Type="http://schemas.openxmlformats.org/officeDocument/2006/relationships/image" Target="media/3345.png"/><Relationship Id="rId2209" Type="http://schemas.openxmlformats.org/officeDocument/2006/relationships/customXml" Target="ink/ink1097.xml"/><Relationship Id="rId2210" Type="http://schemas.openxmlformats.org/officeDocument/2006/relationships/image" Target="media/3348.png"/><Relationship Id="rId2211" Type="http://schemas.openxmlformats.org/officeDocument/2006/relationships/customXml" Target="ink/ink1098.xml"/><Relationship Id="rId2212" Type="http://schemas.openxmlformats.org/officeDocument/2006/relationships/image" Target="media/3351.png"/><Relationship Id="rId2213" Type="http://schemas.openxmlformats.org/officeDocument/2006/relationships/customXml" Target="ink/ink1099.xml"/><Relationship Id="rId2214" Type="http://schemas.openxmlformats.org/officeDocument/2006/relationships/image" Target="media/3354.png"/><Relationship Id="rId2215" Type="http://schemas.openxmlformats.org/officeDocument/2006/relationships/customXml" Target="ink/ink1100.xml"/><Relationship Id="rId2216" Type="http://schemas.openxmlformats.org/officeDocument/2006/relationships/image" Target="media/3357.png"/><Relationship Id="rId2217" Type="http://schemas.openxmlformats.org/officeDocument/2006/relationships/customXml" Target="ink/ink1101.xml"/><Relationship Id="rId2218" Type="http://schemas.openxmlformats.org/officeDocument/2006/relationships/image" Target="media/3360.png"/><Relationship Id="rId2219" Type="http://schemas.openxmlformats.org/officeDocument/2006/relationships/customXml" Target="ink/ink1102.xml"/><Relationship Id="rId2220" Type="http://schemas.openxmlformats.org/officeDocument/2006/relationships/image" Target="media/3363.png"/><Relationship Id="rId2221" Type="http://schemas.openxmlformats.org/officeDocument/2006/relationships/customXml" Target="ink/ink1103.xml"/><Relationship Id="rId2222" Type="http://schemas.openxmlformats.org/officeDocument/2006/relationships/image" Target="media/3366.png"/><Relationship Id="rId2223" Type="http://schemas.openxmlformats.org/officeDocument/2006/relationships/customXml" Target="ink/ink1104.xml"/><Relationship Id="rId2224" Type="http://schemas.openxmlformats.org/officeDocument/2006/relationships/image" Target="media/3369.png"/><Relationship Id="rId2225" Type="http://schemas.openxmlformats.org/officeDocument/2006/relationships/customXml" Target="ink/ink1105.xml"/><Relationship Id="rId2226" Type="http://schemas.openxmlformats.org/officeDocument/2006/relationships/image" Target="media/3372.png"/><Relationship Id="rId2227" Type="http://schemas.openxmlformats.org/officeDocument/2006/relationships/customXml" Target="ink/ink1106.xml"/><Relationship Id="rId2228" Type="http://schemas.openxmlformats.org/officeDocument/2006/relationships/image" Target="media/3375.png"/><Relationship Id="rId2229" Type="http://schemas.openxmlformats.org/officeDocument/2006/relationships/customXml" Target="ink/ink1107.xml"/><Relationship Id="rId2230" Type="http://schemas.openxmlformats.org/officeDocument/2006/relationships/image" Target="media/3378.png"/><Relationship Id="rId2231" Type="http://schemas.openxmlformats.org/officeDocument/2006/relationships/customXml" Target="ink/ink1108.xml"/><Relationship Id="rId2232" Type="http://schemas.openxmlformats.org/officeDocument/2006/relationships/image" Target="media/3381.png"/><Relationship Id="rId2233" Type="http://schemas.openxmlformats.org/officeDocument/2006/relationships/customXml" Target="ink/ink1109.xml"/><Relationship Id="rId2234" Type="http://schemas.openxmlformats.org/officeDocument/2006/relationships/image" Target="media/3384.png"/><Relationship Id="rId2235" Type="http://schemas.openxmlformats.org/officeDocument/2006/relationships/customXml" Target="ink/ink1110.xml"/><Relationship Id="rId2236" Type="http://schemas.openxmlformats.org/officeDocument/2006/relationships/image" Target="media/3387.png"/><Relationship Id="rId2237" Type="http://schemas.openxmlformats.org/officeDocument/2006/relationships/customXml" Target="ink/ink1111.xml"/><Relationship Id="rId2238" Type="http://schemas.openxmlformats.org/officeDocument/2006/relationships/image" Target="media/3390.png"/><Relationship Id="rId2239" Type="http://schemas.openxmlformats.org/officeDocument/2006/relationships/customXml" Target="ink/ink1112.xml"/><Relationship Id="rId2240" Type="http://schemas.openxmlformats.org/officeDocument/2006/relationships/image" Target="media/3393.png"/><Relationship Id="rId2241" Type="http://schemas.openxmlformats.org/officeDocument/2006/relationships/customXml" Target="ink/ink1113.xml"/><Relationship Id="rId2242" Type="http://schemas.openxmlformats.org/officeDocument/2006/relationships/image" Target="media/3396.png"/><Relationship Id="rId2243" Type="http://schemas.openxmlformats.org/officeDocument/2006/relationships/customXml" Target="ink/ink1114.xml"/><Relationship Id="rId2244" Type="http://schemas.openxmlformats.org/officeDocument/2006/relationships/image" Target="media/3399.png"/><Relationship Id="rId2245" Type="http://schemas.openxmlformats.org/officeDocument/2006/relationships/customXml" Target="ink/ink1115.xml"/><Relationship Id="rId2246" Type="http://schemas.openxmlformats.org/officeDocument/2006/relationships/image" Target="media/3402.png"/><Relationship Id="rId2247" Type="http://schemas.openxmlformats.org/officeDocument/2006/relationships/customXml" Target="ink/ink1116.xml"/><Relationship Id="rId2248" Type="http://schemas.openxmlformats.org/officeDocument/2006/relationships/image" Target="media/3405.png"/><Relationship Id="rId2249" Type="http://schemas.openxmlformats.org/officeDocument/2006/relationships/customXml" Target="ink/ink1117.xml"/><Relationship Id="rId2250" Type="http://schemas.openxmlformats.org/officeDocument/2006/relationships/image" Target="media/3408.png"/><Relationship Id="rId2251" Type="http://schemas.openxmlformats.org/officeDocument/2006/relationships/customXml" Target="ink/ink1118.xml"/><Relationship Id="rId2252" Type="http://schemas.openxmlformats.org/officeDocument/2006/relationships/image" Target="media/3411.png"/><Relationship Id="rId2253" Type="http://schemas.openxmlformats.org/officeDocument/2006/relationships/customXml" Target="ink/ink1119.xml"/><Relationship Id="rId2254" Type="http://schemas.openxmlformats.org/officeDocument/2006/relationships/image" Target="media/3414.png"/><Relationship Id="rId2255" Type="http://schemas.openxmlformats.org/officeDocument/2006/relationships/customXml" Target="ink/ink1120.xml"/><Relationship Id="rId2256" Type="http://schemas.openxmlformats.org/officeDocument/2006/relationships/image" Target="media/3417.png"/><Relationship Id="rId2257" Type="http://schemas.openxmlformats.org/officeDocument/2006/relationships/customXml" Target="ink/ink1121.xml"/><Relationship Id="rId2258" Type="http://schemas.openxmlformats.org/officeDocument/2006/relationships/image" Target="media/3420.png"/><Relationship Id="rId2259" Type="http://schemas.openxmlformats.org/officeDocument/2006/relationships/customXml" Target="ink/ink1122.xml"/><Relationship Id="rId2260" Type="http://schemas.openxmlformats.org/officeDocument/2006/relationships/image" Target="media/3423.png"/><Relationship Id="rId2261" Type="http://schemas.openxmlformats.org/officeDocument/2006/relationships/customXml" Target="ink/ink1123.xml"/><Relationship Id="rId2262" Type="http://schemas.openxmlformats.org/officeDocument/2006/relationships/image" Target="media/3426.png"/><Relationship Id="rId2263" Type="http://schemas.openxmlformats.org/officeDocument/2006/relationships/customXml" Target="ink/ink1124.xml"/><Relationship Id="rId2264" Type="http://schemas.openxmlformats.org/officeDocument/2006/relationships/image" Target="media/3429.png"/><Relationship Id="rId2265" Type="http://schemas.openxmlformats.org/officeDocument/2006/relationships/customXml" Target="ink/ink1125.xml"/><Relationship Id="rId2266" Type="http://schemas.openxmlformats.org/officeDocument/2006/relationships/image" Target="media/3432.png"/><Relationship Id="rId2267" Type="http://schemas.openxmlformats.org/officeDocument/2006/relationships/customXml" Target="ink/ink1126.xml"/><Relationship Id="rId2268" Type="http://schemas.openxmlformats.org/officeDocument/2006/relationships/image" Target="media/3435.png"/><Relationship Id="rId2269" Type="http://schemas.openxmlformats.org/officeDocument/2006/relationships/customXml" Target="ink/ink1127.xml"/><Relationship Id="rId2270" Type="http://schemas.openxmlformats.org/officeDocument/2006/relationships/image" Target="media/3438.png"/><Relationship Id="rId2271" Type="http://schemas.openxmlformats.org/officeDocument/2006/relationships/customXml" Target="ink/ink1128.xml"/><Relationship Id="rId2272" Type="http://schemas.openxmlformats.org/officeDocument/2006/relationships/image" Target="media/3441.png"/><Relationship Id="rId2273" Type="http://schemas.openxmlformats.org/officeDocument/2006/relationships/customXml" Target="ink/ink1129.xml"/><Relationship Id="rId2274" Type="http://schemas.openxmlformats.org/officeDocument/2006/relationships/image" Target="media/3444.png"/><Relationship Id="rId2275" Type="http://schemas.openxmlformats.org/officeDocument/2006/relationships/customXml" Target="ink/ink1130.xml"/><Relationship Id="rId2276" Type="http://schemas.openxmlformats.org/officeDocument/2006/relationships/image" Target="media/3447.png"/><Relationship Id="rId2277" Type="http://schemas.openxmlformats.org/officeDocument/2006/relationships/customXml" Target="ink/ink1131.xml"/><Relationship Id="rId2278" Type="http://schemas.openxmlformats.org/officeDocument/2006/relationships/image" Target="media/3450.png"/><Relationship Id="rId2279" Type="http://schemas.openxmlformats.org/officeDocument/2006/relationships/customXml" Target="ink/ink1132.xml"/><Relationship Id="rId2280" Type="http://schemas.openxmlformats.org/officeDocument/2006/relationships/image" Target="media/3453.png"/><Relationship Id="rId2281" Type="http://schemas.openxmlformats.org/officeDocument/2006/relationships/customXml" Target="ink/ink1133.xml"/><Relationship Id="rId2282" Type="http://schemas.openxmlformats.org/officeDocument/2006/relationships/image" Target="media/3456.png"/><Relationship Id="rId2283" Type="http://schemas.openxmlformats.org/officeDocument/2006/relationships/customXml" Target="ink/ink1134.xml"/><Relationship Id="rId2284" Type="http://schemas.openxmlformats.org/officeDocument/2006/relationships/image" Target="media/3459.png"/><Relationship Id="rId2285" Type="http://schemas.openxmlformats.org/officeDocument/2006/relationships/customXml" Target="ink/ink1135.xml"/><Relationship Id="rId2286" Type="http://schemas.openxmlformats.org/officeDocument/2006/relationships/image" Target="media/3462.png"/><Relationship Id="rId2287" Type="http://schemas.openxmlformats.org/officeDocument/2006/relationships/customXml" Target="ink/ink1136.xml"/><Relationship Id="rId2288" Type="http://schemas.openxmlformats.org/officeDocument/2006/relationships/image" Target="media/3465.png"/><Relationship Id="rId2289" Type="http://schemas.openxmlformats.org/officeDocument/2006/relationships/customXml" Target="ink/ink1137.xml"/><Relationship Id="rId2290" Type="http://schemas.openxmlformats.org/officeDocument/2006/relationships/image" Target="media/3468.png"/><Relationship Id="rId2291" Type="http://schemas.openxmlformats.org/officeDocument/2006/relationships/customXml" Target="ink/ink1138.xml"/><Relationship Id="rId2292" Type="http://schemas.openxmlformats.org/officeDocument/2006/relationships/image" Target="media/3471.png"/><Relationship Id="rId2293" Type="http://schemas.openxmlformats.org/officeDocument/2006/relationships/customXml" Target="ink/ink1139.xml"/><Relationship Id="rId2294" Type="http://schemas.openxmlformats.org/officeDocument/2006/relationships/image" Target="media/3474.png"/><Relationship Id="rId2295" Type="http://schemas.openxmlformats.org/officeDocument/2006/relationships/customXml" Target="ink/ink1140.xml"/><Relationship Id="rId2296" Type="http://schemas.openxmlformats.org/officeDocument/2006/relationships/image" Target="media/3477.png"/><Relationship Id="rId2297" Type="http://schemas.openxmlformats.org/officeDocument/2006/relationships/customXml" Target="ink/ink1141.xml"/><Relationship Id="rId2298" Type="http://schemas.openxmlformats.org/officeDocument/2006/relationships/image" Target="media/3480.png"/><Relationship Id="rId2299" Type="http://schemas.openxmlformats.org/officeDocument/2006/relationships/customXml" Target="ink/ink1142.xml"/><Relationship Id="rId2300" Type="http://schemas.openxmlformats.org/officeDocument/2006/relationships/image" Target="media/3483.png"/><Relationship Id="rId2301" Type="http://schemas.openxmlformats.org/officeDocument/2006/relationships/customXml" Target="ink/ink1143.xml"/><Relationship Id="rId2302" Type="http://schemas.openxmlformats.org/officeDocument/2006/relationships/image" Target="media/3486.png"/><Relationship Id="rId2303" Type="http://schemas.openxmlformats.org/officeDocument/2006/relationships/customXml" Target="ink/ink1144.xml"/><Relationship Id="rId2304" Type="http://schemas.openxmlformats.org/officeDocument/2006/relationships/image" Target="media/3489.png"/><Relationship Id="rId2305" Type="http://schemas.openxmlformats.org/officeDocument/2006/relationships/customXml" Target="ink/ink1145.xml"/><Relationship Id="rId2306" Type="http://schemas.openxmlformats.org/officeDocument/2006/relationships/image" Target="media/3492.png"/><Relationship Id="rId2307" Type="http://schemas.openxmlformats.org/officeDocument/2006/relationships/customXml" Target="ink/ink1146.xml"/><Relationship Id="rId2308" Type="http://schemas.openxmlformats.org/officeDocument/2006/relationships/image" Target="media/3495.png"/><Relationship Id="rId2309" Type="http://schemas.openxmlformats.org/officeDocument/2006/relationships/customXml" Target="ink/ink1147.xml"/><Relationship Id="rId2310" Type="http://schemas.openxmlformats.org/officeDocument/2006/relationships/image" Target="media/3498.png"/><Relationship Id="rId2311" Type="http://schemas.openxmlformats.org/officeDocument/2006/relationships/customXml" Target="ink/ink1148.xml"/><Relationship Id="rId2312" Type="http://schemas.openxmlformats.org/officeDocument/2006/relationships/image" Target="media/3501.png"/><Relationship Id="rId2313" Type="http://schemas.openxmlformats.org/officeDocument/2006/relationships/customXml" Target="ink/ink1149.xml"/><Relationship Id="rId2314" Type="http://schemas.openxmlformats.org/officeDocument/2006/relationships/image" Target="media/3504.png"/><Relationship Id="rId2315" Type="http://schemas.openxmlformats.org/officeDocument/2006/relationships/customXml" Target="ink/ink1150.xml"/><Relationship Id="rId2316" Type="http://schemas.openxmlformats.org/officeDocument/2006/relationships/image" Target="media/3507.png"/><Relationship Id="rId2317" Type="http://schemas.openxmlformats.org/officeDocument/2006/relationships/customXml" Target="ink/ink1151.xml"/><Relationship Id="rId2318" Type="http://schemas.openxmlformats.org/officeDocument/2006/relationships/image" Target="media/3510.png"/><Relationship Id="rId2319" Type="http://schemas.openxmlformats.org/officeDocument/2006/relationships/customXml" Target="ink/ink1152.xml"/><Relationship Id="rId2320" Type="http://schemas.openxmlformats.org/officeDocument/2006/relationships/image" Target="media/3513.png"/><Relationship Id="rId2321" Type="http://schemas.openxmlformats.org/officeDocument/2006/relationships/customXml" Target="ink/ink1153.xml"/><Relationship Id="rId2322" Type="http://schemas.openxmlformats.org/officeDocument/2006/relationships/image" Target="media/3516.png"/><Relationship Id="rId2323" Type="http://schemas.openxmlformats.org/officeDocument/2006/relationships/customXml" Target="ink/ink1154.xml"/><Relationship Id="rId2324" Type="http://schemas.openxmlformats.org/officeDocument/2006/relationships/image" Target="media/3519.png"/><Relationship Id="rId2325" Type="http://schemas.openxmlformats.org/officeDocument/2006/relationships/customXml" Target="ink/ink1155.xml"/><Relationship Id="rId2326" Type="http://schemas.openxmlformats.org/officeDocument/2006/relationships/image" Target="media/3522.png"/><Relationship Id="rId2327" Type="http://schemas.openxmlformats.org/officeDocument/2006/relationships/customXml" Target="ink/ink1156.xml"/><Relationship Id="rId2328" Type="http://schemas.openxmlformats.org/officeDocument/2006/relationships/image" Target="media/3525.png"/><Relationship Id="rId2329" Type="http://schemas.openxmlformats.org/officeDocument/2006/relationships/customXml" Target="ink/ink1157.xml"/><Relationship Id="rId2330" Type="http://schemas.openxmlformats.org/officeDocument/2006/relationships/image" Target="media/3528.png"/><Relationship Id="rId2331" Type="http://schemas.openxmlformats.org/officeDocument/2006/relationships/customXml" Target="ink/ink1158.xml"/><Relationship Id="rId2332" Type="http://schemas.openxmlformats.org/officeDocument/2006/relationships/image" Target="media/3531.png"/><Relationship Id="rId2333" Type="http://schemas.openxmlformats.org/officeDocument/2006/relationships/customXml" Target="ink/ink1159.xml"/><Relationship Id="rId2334" Type="http://schemas.openxmlformats.org/officeDocument/2006/relationships/image" Target="media/3534.png"/><Relationship Id="rId2335" Type="http://schemas.openxmlformats.org/officeDocument/2006/relationships/customXml" Target="ink/ink1160.xml"/><Relationship Id="rId2336" Type="http://schemas.openxmlformats.org/officeDocument/2006/relationships/image" Target="media/3537.png"/><Relationship Id="rId2337" Type="http://schemas.openxmlformats.org/officeDocument/2006/relationships/customXml" Target="ink/ink1161.xml"/><Relationship Id="rId2338" Type="http://schemas.openxmlformats.org/officeDocument/2006/relationships/image" Target="media/3540.png"/><Relationship Id="rId2339" Type="http://schemas.openxmlformats.org/officeDocument/2006/relationships/customXml" Target="ink/ink1162.xml"/><Relationship Id="rId2340" Type="http://schemas.openxmlformats.org/officeDocument/2006/relationships/image" Target="media/3543.png"/><Relationship Id="rId2341" Type="http://schemas.openxmlformats.org/officeDocument/2006/relationships/customXml" Target="ink/ink1163.xml"/><Relationship Id="rId2342" Type="http://schemas.openxmlformats.org/officeDocument/2006/relationships/image" Target="media/3546.png"/><Relationship Id="rId2343" Type="http://schemas.openxmlformats.org/officeDocument/2006/relationships/customXml" Target="ink/ink1164.xml"/><Relationship Id="rId2344" Type="http://schemas.openxmlformats.org/officeDocument/2006/relationships/image" Target="media/3549.png"/><Relationship Id="rId2345" Type="http://schemas.openxmlformats.org/officeDocument/2006/relationships/customXml" Target="ink/ink1165.xml"/><Relationship Id="rId2346" Type="http://schemas.openxmlformats.org/officeDocument/2006/relationships/image" Target="media/3552.png"/><Relationship Id="rId2347" Type="http://schemas.openxmlformats.org/officeDocument/2006/relationships/customXml" Target="ink/ink1166.xml"/><Relationship Id="rId2348" Type="http://schemas.openxmlformats.org/officeDocument/2006/relationships/image" Target="media/3555.png"/><Relationship Id="rId2349" Type="http://schemas.openxmlformats.org/officeDocument/2006/relationships/customXml" Target="ink/ink1167.xml"/><Relationship Id="rId2350" Type="http://schemas.openxmlformats.org/officeDocument/2006/relationships/image" Target="media/3558.png"/><Relationship Id="rId2351" Type="http://schemas.openxmlformats.org/officeDocument/2006/relationships/customXml" Target="ink/ink1168.xml"/><Relationship Id="rId2352" Type="http://schemas.openxmlformats.org/officeDocument/2006/relationships/image" Target="media/3561.png"/><Relationship Id="rId2353" Type="http://schemas.openxmlformats.org/officeDocument/2006/relationships/customXml" Target="ink/ink1169.xml"/><Relationship Id="rId2354" Type="http://schemas.openxmlformats.org/officeDocument/2006/relationships/image" Target="media/3564.png"/><Relationship Id="rId2355" Type="http://schemas.openxmlformats.org/officeDocument/2006/relationships/customXml" Target="ink/ink1170.xml"/><Relationship Id="rId2356" Type="http://schemas.openxmlformats.org/officeDocument/2006/relationships/image" Target="media/3567.png"/><Relationship Id="rId2357" Type="http://schemas.openxmlformats.org/officeDocument/2006/relationships/customXml" Target="ink/ink1171.xml"/><Relationship Id="rId2358" Type="http://schemas.openxmlformats.org/officeDocument/2006/relationships/image" Target="media/3570.png"/><Relationship Id="rId2359" Type="http://schemas.openxmlformats.org/officeDocument/2006/relationships/customXml" Target="ink/ink1172.xml"/><Relationship Id="rId2360" Type="http://schemas.openxmlformats.org/officeDocument/2006/relationships/image" Target="media/3573.png"/><Relationship Id="rId2361" Type="http://schemas.openxmlformats.org/officeDocument/2006/relationships/customXml" Target="ink/ink1173.xml"/><Relationship Id="rId2362" Type="http://schemas.openxmlformats.org/officeDocument/2006/relationships/image" Target="media/3576.png"/><Relationship Id="rId2363" Type="http://schemas.openxmlformats.org/officeDocument/2006/relationships/customXml" Target="ink/ink1174.xml"/><Relationship Id="rId2364" Type="http://schemas.openxmlformats.org/officeDocument/2006/relationships/image" Target="media/3579.png"/><Relationship Id="rId2365" Type="http://schemas.openxmlformats.org/officeDocument/2006/relationships/customXml" Target="ink/ink1175.xml"/><Relationship Id="rId2366" Type="http://schemas.openxmlformats.org/officeDocument/2006/relationships/image" Target="media/3582.png"/><Relationship Id="rId2367" Type="http://schemas.openxmlformats.org/officeDocument/2006/relationships/customXml" Target="ink/ink1176.xml"/><Relationship Id="rId2368" Type="http://schemas.openxmlformats.org/officeDocument/2006/relationships/image" Target="media/3585.png"/><Relationship Id="rId2369" Type="http://schemas.openxmlformats.org/officeDocument/2006/relationships/customXml" Target="ink/ink1177.xml"/><Relationship Id="rId2370" Type="http://schemas.openxmlformats.org/officeDocument/2006/relationships/image" Target="media/3588.png"/><Relationship Id="rId2371" Type="http://schemas.openxmlformats.org/officeDocument/2006/relationships/customXml" Target="ink/ink1178.xml"/><Relationship Id="rId2372" Type="http://schemas.openxmlformats.org/officeDocument/2006/relationships/image" Target="media/3591.png"/><Relationship Id="rId2373" Type="http://schemas.openxmlformats.org/officeDocument/2006/relationships/customXml" Target="ink/ink1179.xml"/><Relationship Id="rId2374" Type="http://schemas.openxmlformats.org/officeDocument/2006/relationships/image" Target="media/3594.png"/><Relationship Id="rId2375" Type="http://schemas.openxmlformats.org/officeDocument/2006/relationships/customXml" Target="ink/ink1180.xml"/><Relationship Id="rId2376" Type="http://schemas.openxmlformats.org/officeDocument/2006/relationships/image" Target="media/3597.png"/><Relationship Id="rId2377" Type="http://schemas.openxmlformats.org/officeDocument/2006/relationships/customXml" Target="ink/ink1181.xml"/><Relationship Id="rId2378" Type="http://schemas.openxmlformats.org/officeDocument/2006/relationships/image" Target="media/3600.png"/><Relationship Id="rId2379" Type="http://schemas.openxmlformats.org/officeDocument/2006/relationships/customXml" Target="ink/ink1182.xml"/><Relationship Id="rId2380" Type="http://schemas.openxmlformats.org/officeDocument/2006/relationships/image" Target="media/3603.png"/><Relationship Id="rId2381" Type="http://schemas.openxmlformats.org/officeDocument/2006/relationships/customXml" Target="ink/ink1183.xml"/><Relationship Id="rId2382" Type="http://schemas.openxmlformats.org/officeDocument/2006/relationships/image" Target="media/3606.png"/><Relationship Id="rId2383" Type="http://schemas.openxmlformats.org/officeDocument/2006/relationships/customXml" Target="ink/ink1184.xml"/><Relationship Id="rId2384" Type="http://schemas.openxmlformats.org/officeDocument/2006/relationships/image" Target="media/3609.png"/><Relationship Id="rId2385" Type="http://schemas.openxmlformats.org/officeDocument/2006/relationships/customXml" Target="ink/ink1185.xml"/><Relationship Id="rId2386" Type="http://schemas.openxmlformats.org/officeDocument/2006/relationships/image" Target="media/3612.png"/><Relationship Id="rId2387" Type="http://schemas.openxmlformats.org/officeDocument/2006/relationships/customXml" Target="ink/ink1186.xml"/><Relationship Id="rId2388" Type="http://schemas.openxmlformats.org/officeDocument/2006/relationships/image" Target="media/3615.png"/><Relationship Id="rId2389" Type="http://schemas.openxmlformats.org/officeDocument/2006/relationships/customXml" Target="ink/ink1187.xml"/><Relationship Id="rId2390" Type="http://schemas.openxmlformats.org/officeDocument/2006/relationships/image" Target="media/3618.png"/><Relationship Id="rId2391" Type="http://schemas.openxmlformats.org/officeDocument/2006/relationships/customXml" Target="ink/ink1188.xml"/><Relationship Id="rId2392" Type="http://schemas.openxmlformats.org/officeDocument/2006/relationships/image" Target="media/3621.png"/><Relationship Id="rId2393" Type="http://schemas.openxmlformats.org/officeDocument/2006/relationships/customXml" Target="ink/ink1189.xml"/><Relationship Id="rId2394" Type="http://schemas.openxmlformats.org/officeDocument/2006/relationships/image" Target="media/3624.png"/><Relationship Id="rId2395" Type="http://schemas.openxmlformats.org/officeDocument/2006/relationships/customXml" Target="ink/ink1190.xml"/><Relationship Id="rId2396" Type="http://schemas.openxmlformats.org/officeDocument/2006/relationships/image" Target="media/3627.png"/><Relationship Id="rId2397" Type="http://schemas.openxmlformats.org/officeDocument/2006/relationships/customXml" Target="ink/ink1191.xml"/><Relationship Id="rId2398" Type="http://schemas.openxmlformats.org/officeDocument/2006/relationships/image" Target="media/3630.png"/><Relationship Id="rId2399" Type="http://schemas.openxmlformats.org/officeDocument/2006/relationships/customXml" Target="ink/ink1192.xml"/><Relationship Id="rId2400" Type="http://schemas.openxmlformats.org/officeDocument/2006/relationships/image" Target="media/3633.png"/><Relationship Id="rId2401" Type="http://schemas.openxmlformats.org/officeDocument/2006/relationships/customXml" Target="ink/ink1193.xml"/><Relationship Id="rId2402" Type="http://schemas.openxmlformats.org/officeDocument/2006/relationships/image" Target="media/3636.png"/><Relationship Id="rId2403" Type="http://schemas.openxmlformats.org/officeDocument/2006/relationships/customXml" Target="ink/ink1194.xml"/><Relationship Id="rId2404" Type="http://schemas.openxmlformats.org/officeDocument/2006/relationships/image" Target="media/3639.png"/><Relationship Id="rId2405" Type="http://schemas.openxmlformats.org/officeDocument/2006/relationships/customXml" Target="ink/ink1195.xml"/><Relationship Id="rId2406" Type="http://schemas.openxmlformats.org/officeDocument/2006/relationships/image" Target="media/3642.png"/><Relationship Id="rId2407" Type="http://schemas.openxmlformats.org/officeDocument/2006/relationships/customXml" Target="ink/ink1196.xml"/><Relationship Id="rId2408" Type="http://schemas.openxmlformats.org/officeDocument/2006/relationships/image" Target="media/3645.png"/><Relationship Id="rId2409" Type="http://schemas.openxmlformats.org/officeDocument/2006/relationships/customXml" Target="ink/ink1197.xml"/><Relationship Id="rId2410" Type="http://schemas.openxmlformats.org/officeDocument/2006/relationships/image" Target="media/3648.png"/><Relationship Id="rId2411" Type="http://schemas.openxmlformats.org/officeDocument/2006/relationships/customXml" Target="ink/ink1198.xml"/><Relationship Id="rId2412" Type="http://schemas.openxmlformats.org/officeDocument/2006/relationships/image" Target="media/3651.png"/><Relationship Id="rId2413" Type="http://schemas.openxmlformats.org/officeDocument/2006/relationships/customXml" Target="ink/ink1199.xml"/><Relationship Id="rId2414" Type="http://schemas.openxmlformats.org/officeDocument/2006/relationships/image" Target="media/3654.png"/><Relationship Id="rId2415" Type="http://schemas.openxmlformats.org/officeDocument/2006/relationships/customXml" Target="ink/ink1200.xml"/><Relationship Id="rId2416" Type="http://schemas.openxmlformats.org/officeDocument/2006/relationships/image" Target="media/3657.png"/><Relationship Id="rId2417" Type="http://schemas.openxmlformats.org/officeDocument/2006/relationships/customXml" Target="ink/ink1201.xml"/><Relationship Id="rId2418" Type="http://schemas.openxmlformats.org/officeDocument/2006/relationships/image" Target="media/3660.png"/><Relationship Id="rId2419" Type="http://schemas.openxmlformats.org/officeDocument/2006/relationships/customXml" Target="ink/ink1202.xml"/><Relationship Id="rId2420" Type="http://schemas.openxmlformats.org/officeDocument/2006/relationships/image" Target="media/3663.png"/><Relationship Id="rId2421" Type="http://schemas.openxmlformats.org/officeDocument/2006/relationships/customXml" Target="ink/ink1203.xml"/><Relationship Id="rId2422" Type="http://schemas.openxmlformats.org/officeDocument/2006/relationships/image" Target="media/3666.png"/><Relationship Id="rId2423" Type="http://schemas.openxmlformats.org/officeDocument/2006/relationships/customXml" Target="ink/ink1204.xml"/><Relationship Id="rId2424" Type="http://schemas.openxmlformats.org/officeDocument/2006/relationships/image" Target="media/3669.png"/><Relationship Id="rId2425" Type="http://schemas.openxmlformats.org/officeDocument/2006/relationships/customXml" Target="ink/ink1205.xml"/><Relationship Id="rId2426" Type="http://schemas.openxmlformats.org/officeDocument/2006/relationships/image" Target="media/3672.png"/><Relationship Id="rId2427" Type="http://schemas.openxmlformats.org/officeDocument/2006/relationships/customXml" Target="ink/ink1206.xml"/><Relationship Id="rId2428" Type="http://schemas.openxmlformats.org/officeDocument/2006/relationships/image" Target="media/3675.png"/><Relationship Id="rId2429" Type="http://schemas.openxmlformats.org/officeDocument/2006/relationships/customXml" Target="ink/ink1207.xml"/><Relationship Id="rId2430" Type="http://schemas.openxmlformats.org/officeDocument/2006/relationships/image" Target="media/3678.png"/><Relationship Id="rId2431" Type="http://schemas.openxmlformats.org/officeDocument/2006/relationships/customXml" Target="ink/ink1208.xml"/><Relationship Id="rId2432" Type="http://schemas.openxmlformats.org/officeDocument/2006/relationships/image" Target="media/3681.png"/><Relationship Id="rId2433" Type="http://schemas.openxmlformats.org/officeDocument/2006/relationships/customXml" Target="ink/ink1209.xml"/><Relationship Id="rId2434" Type="http://schemas.openxmlformats.org/officeDocument/2006/relationships/image" Target="media/3684.png"/><Relationship Id="rId2435" Type="http://schemas.openxmlformats.org/officeDocument/2006/relationships/customXml" Target="ink/ink1210.xml"/><Relationship Id="rId2436" Type="http://schemas.openxmlformats.org/officeDocument/2006/relationships/image" Target="media/3687.png"/><Relationship Id="rId2437" Type="http://schemas.openxmlformats.org/officeDocument/2006/relationships/customXml" Target="ink/ink1211.xml"/><Relationship Id="rId2438" Type="http://schemas.openxmlformats.org/officeDocument/2006/relationships/image" Target="media/3690.png"/><Relationship Id="rId2439" Type="http://schemas.openxmlformats.org/officeDocument/2006/relationships/customXml" Target="ink/ink1212.xml"/><Relationship Id="rId2440" Type="http://schemas.openxmlformats.org/officeDocument/2006/relationships/image" Target="media/3693.png"/><Relationship Id="rId2441" Type="http://schemas.openxmlformats.org/officeDocument/2006/relationships/customXml" Target="ink/ink1213.xml"/><Relationship Id="rId2442" Type="http://schemas.openxmlformats.org/officeDocument/2006/relationships/image" Target="media/3696.png"/><Relationship Id="rId2443" Type="http://schemas.openxmlformats.org/officeDocument/2006/relationships/customXml" Target="ink/ink1214.xml"/><Relationship Id="rId2444" Type="http://schemas.openxmlformats.org/officeDocument/2006/relationships/image" Target="media/3699.png"/><Relationship Id="rId2445" Type="http://schemas.openxmlformats.org/officeDocument/2006/relationships/customXml" Target="ink/ink1215.xml"/><Relationship Id="rId2446" Type="http://schemas.openxmlformats.org/officeDocument/2006/relationships/image" Target="media/3702.png"/><Relationship Id="rId2447" Type="http://schemas.openxmlformats.org/officeDocument/2006/relationships/customXml" Target="ink/ink1216.xml"/><Relationship Id="rId2448" Type="http://schemas.openxmlformats.org/officeDocument/2006/relationships/image" Target="media/3705.png"/><Relationship Id="rId2449" Type="http://schemas.openxmlformats.org/officeDocument/2006/relationships/customXml" Target="ink/ink1217.xml"/><Relationship Id="rId2450" Type="http://schemas.openxmlformats.org/officeDocument/2006/relationships/image" Target="media/3708.png"/><Relationship Id="rId2451" Type="http://schemas.openxmlformats.org/officeDocument/2006/relationships/customXml" Target="ink/ink1218.xml"/><Relationship Id="rId2452" Type="http://schemas.openxmlformats.org/officeDocument/2006/relationships/image" Target="media/3711.png"/><Relationship Id="rId2453" Type="http://schemas.openxmlformats.org/officeDocument/2006/relationships/customXml" Target="ink/ink1219.xml"/><Relationship Id="rId2454" Type="http://schemas.openxmlformats.org/officeDocument/2006/relationships/image" Target="media/3714.png"/><Relationship Id="rId2455" Type="http://schemas.openxmlformats.org/officeDocument/2006/relationships/customXml" Target="ink/ink1220.xml"/><Relationship Id="rId2456" Type="http://schemas.openxmlformats.org/officeDocument/2006/relationships/image" Target="media/3717.png"/><Relationship Id="rId2457" Type="http://schemas.openxmlformats.org/officeDocument/2006/relationships/customXml" Target="ink/ink1221.xml"/><Relationship Id="rId2458" Type="http://schemas.openxmlformats.org/officeDocument/2006/relationships/image" Target="media/3720.png"/><Relationship Id="rId2459" Type="http://schemas.openxmlformats.org/officeDocument/2006/relationships/customXml" Target="ink/ink1222.xml"/><Relationship Id="rId2460" Type="http://schemas.openxmlformats.org/officeDocument/2006/relationships/image" Target="media/3723.png"/><Relationship Id="rId2461" Type="http://schemas.openxmlformats.org/officeDocument/2006/relationships/customXml" Target="ink/ink1223.xml"/><Relationship Id="rId2462" Type="http://schemas.openxmlformats.org/officeDocument/2006/relationships/image" Target="media/3726.png"/><Relationship Id="rId2463" Type="http://schemas.openxmlformats.org/officeDocument/2006/relationships/customXml" Target="ink/ink1224.xml"/><Relationship Id="rId2464" Type="http://schemas.openxmlformats.org/officeDocument/2006/relationships/image" Target="media/3729.png"/><Relationship Id="rId2465" Type="http://schemas.openxmlformats.org/officeDocument/2006/relationships/customXml" Target="ink/ink1225.xml"/><Relationship Id="rId2466" Type="http://schemas.openxmlformats.org/officeDocument/2006/relationships/image" Target="media/3732.png"/><Relationship Id="rId2467" Type="http://schemas.openxmlformats.org/officeDocument/2006/relationships/customXml" Target="ink/ink1226.xml"/><Relationship Id="rId2468" Type="http://schemas.openxmlformats.org/officeDocument/2006/relationships/image" Target="media/3735.png"/><Relationship Id="rId2469" Type="http://schemas.openxmlformats.org/officeDocument/2006/relationships/customXml" Target="ink/ink1227.xml"/><Relationship Id="rId2470" Type="http://schemas.openxmlformats.org/officeDocument/2006/relationships/image" Target="media/3738.png"/><Relationship Id="rId2471" Type="http://schemas.openxmlformats.org/officeDocument/2006/relationships/customXml" Target="ink/ink1228.xml"/><Relationship Id="rId2472" Type="http://schemas.openxmlformats.org/officeDocument/2006/relationships/image" Target="media/3741.png"/><Relationship Id="rId2473" Type="http://schemas.openxmlformats.org/officeDocument/2006/relationships/customXml" Target="ink/ink1229.xml"/><Relationship Id="rId2474" Type="http://schemas.openxmlformats.org/officeDocument/2006/relationships/image" Target="media/3744.png"/><Relationship Id="rId2475" Type="http://schemas.openxmlformats.org/officeDocument/2006/relationships/customXml" Target="ink/ink1230.xml"/><Relationship Id="rId2476" Type="http://schemas.openxmlformats.org/officeDocument/2006/relationships/image" Target="media/3747.png"/><Relationship Id="rId2477" Type="http://schemas.openxmlformats.org/officeDocument/2006/relationships/customXml" Target="ink/ink1231.xml"/><Relationship Id="rId2478" Type="http://schemas.openxmlformats.org/officeDocument/2006/relationships/image" Target="media/3750.png"/><Relationship Id="rId2479" Type="http://schemas.openxmlformats.org/officeDocument/2006/relationships/customXml" Target="ink/ink1232.xml"/><Relationship Id="rId2480" Type="http://schemas.openxmlformats.org/officeDocument/2006/relationships/image" Target="media/3753.png"/><Relationship Id="rId2481" Type="http://schemas.openxmlformats.org/officeDocument/2006/relationships/customXml" Target="ink/ink1233.xml"/><Relationship Id="rId2482" Type="http://schemas.openxmlformats.org/officeDocument/2006/relationships/image" Target="media/3756.png"/><Relationship Id="rId2483" Type="http://schemas.openxmlformats.org/officeDocument/2006/relationships/customXml" Target="ink/ink1234.xml"/><Relationship Id="rId2484" Type="http://schemas.openxmlformats.org/officeDocument/2006/relationships/image" Target="media/3759.png"/><Relationship Id="rId2485" Type="http://schemas.openxmlformats.org/officeDocument/2006/relationships/customXml" Target="ink/ink1235.xml"/><Relationship Id="rId2486" Type="http://schemas.openxmlformats.org/officeDocument/2006/relationships/image" Target="media/3762.png"/><Relationship Id="rId2487" Type="http://schemas.openxmlformats.org/officeDocument/2006/relationships/customXml" Target="ink/ink1236.xml"/><Relationship Id="rId2488" Type="http://schemas.openxmlformats.org/officeDocument/2006/relationships/image" Target="media/3765.png"/><Relationship Id="rId2489" Type="http://schemas.openxmlformats.org/officeDocument/2006/relationships/customXml" Target="ink/ink1237.xml"/><Relationship Id="rId2490" Type="http://schemas.openxmlformats.org/officeDocument/2006/relationships/image" Target="media/3768.png"/><Relationship Id="rId2491" Type="http://schemas.openxmlformats.org/officeDocument/2006/relationships/customXml" Target="ink/ink1238.xml"/><Relationship Id="rId2492" Type="http://schemas.openxmlformats.org/officeDocument/2006/relationships/image" Target="media/3771.png"/><Relationship Id="rId2493" Type="http://schemas.openxmlformats.org/officeDocument/2006/relationships/customXml" Target="ink/ink1239.xml"/><Relationship Id="rId2494" Type="http://schemas.openxmlformats.org/officeDocument/2006/relationships/image" Target="media/3774.png"/><Relationship Id="rId2495" Type="http://schemas.openxmlformats.org/officeDocument/2006/relationships/customXml" Target="ink/ink1240.xml"/><Relationship Id="rId2496" Type="http://schemas.openxmlformats.org/officeDocument/2006/relationships/image" Target="media/3777.png"/><Relationship Id="rId2497" Type="http://schemas.openxmlformats.org/officeDocument/2006/relationships/customXml" Target="ink/ink1241.xml"/><Relationship Id="rId2498" Type="http://schemas.openxmlformats.org/officeDocument/2006/relationships/image" Target="media/3780.png"/><Relationship Id="rId2499" Type="http://schemas.openxmlformats.org/officeDocument/2006/relationships/customXml" Target="ink/ink1242.xml"/><Relationship Id="rId2500" Type="http://schemas.openxmlformats.org/officeDocument/2006/relationships/image" Target="media/3783.png"/><Relationship Id="rId2501" Type="http://schemas.openxmlformats.org/officeDocument/2006/relationships/customXml" Target="ink/ink1243.xml"/><Relationship Id="rId2502" Type="http://schemas.openxmlformats.org/officeDocument/2006/relationships/image" Target="media/3786.png"/><Relationship Id="rId2503" Type="http://schemas.openxmlformats.org/officeDocument/2006/relationships/customXml" Target="ink/ink1244.xml"/><Relationship Id="rId2504" Type="http://schemas.openxmlformats.org/officeDocument/2006/relationships/image" Target="media/3789.png"/><Relationship Id="rId2505" Type="http://schemas.openxmlformats.org/officeDocument/2006/relationships/customXml" Target="ink/ink1245.xml"/><Relationship Id="rId2506" Type="http://schemas.openxmlformats.org/officeDocument/2006/relationships/image" Target="media/3792.png"/><Relationship Id="rId2507" Type="http://schemas.openxmlformats.org/officeDocument/2006/relationships/customXml" Target="ink/ink1246.xml"/><Relationship Id="rId2508" Type="http://schemas.openxmlformats.org/officeDocument/2006/relationships/image" Target="media/3795.png"/><Relationship Id="rId2509" Type="http://schemas.openxmlformats.org/officeDocument/2006/relationships/customXml" Target="ink/ink1247.xml"/><Relationship Id="rId2510" Type="http://schemas.openxmlformats.org/officeDocument/2006/relationships/image" Target="media/3798.png"/><Relationship Id="rId2511" Type="http://schemas.openxmlformats.org/officeDocument/2006/relationships/customXml" Target="ink/ink1248.xml"/><Relationship Id="rId2512" Type="http://schemas.openxmlformats.org/officeDocument/2006/relationships/image" Target="media/3801.png"/><Relationship Id="rId2513" Type="http://schemas.openxmlformats.org/officeDocument/2006/relationships/customXml" Target="ink/ink1249.xml"/><Relationship Id="rId2514" Type="http://schemas.openxmlformats.org/officeDocument/2006/relationships/image" Target="media/3804.png"/><Relationship Id="rId2515" Type="http://schemas.openxmlformats.org/officeDocument/2006/relationships/customXml" Target="ink/ink1250.xml"/><Relationship Id="rId2516" Type="http://schemas.openxmlformats.org/officeDocument/2006/relationships/image" Target="media/3807.png"/><Relationship Id="rId2517" Type="http://schemas.openxmlformats.org/officeDocument/2006/relationships/customXml" Target="ink/ink1251.xml"/><Relationship Id="rId2518" Type="http://schemas.openxmlformats.org/officeDocument/2006/relationships/image" Target="media/3810.png"/><Relationship Id="rId2519" Type="http://schemas.openxmlformats.org/officeDocument/2006/relationships/customXml" Target="ink/ink1252.xml"/><Relationship Id="rId2520" Type="http://schemas.openxmlformats.org/officeDocument/2006/relationships/image" Target="media/3813.png"/><Relationship Id="rId2521" Type="http://schemas.openxmlformats.org/officeDocument/2006/relationships/customXml" Target="ink/ink1253.xml"/><Relationship Id="rId2522" Type="http://schemas.openxmlformats.org/officeDocument/2006/relationships/image" Target="media/3816.png"/><Relationship Id="rId2523" Type="http://schemas.openxmlformats.org/officeDocument/2006/relationships/customXml" Target="ink/ink1254.xml"/><Relationship Id="rId2524" Type="http://schemas.openxmlformats.org/officeDocument/2006/relationships/image" Target="media/3819.png"/><Relationship Id="rId2525" Type="http://schemas.openxmlformats.org/officeDocument/2006/relationships/customXml" Target="ink/ink1255.xml"/><Relationship Id="rId2526" Type="http://schemas.openxmlformats.org/officeDocument/2006/relationships/image" Target="media/3822.png"/><Relationship Id="rId2527" Type="http://schemas.openxmlformats.org/officeDocument/2006/relationships/customXml" Target="ink/ink1256.xml"/><Relationship Id="rId2528" Type="http://schemas.openxmlformats.org/officeDocument/2006/relationships/image" Target="media/3825.png"/><Relationship Id="rId2529" Type="http://schemas.openxmlformats.org/officeDocument/2006/relationships/customXml" Target="ink/ink1257.xml"/><Relationship Id="rId2530" Type="http://schemas.openxmlformats.org/officeDocument/2006/relationships/image" Target="media/3828.png"/><Relationship Id="rId2531" Type="http://schemas.openxmlformats.org/officeDocument/2006/relationships/customXml" Target="ink/ink1258.xml"/><Relationship Id="rId2532" Type="http://schemas.openxmlformats.org/officeDocument/2006/relationships/image" Target="media/3831.png"/><Relationship Id="rId2533" Type="http://schemas.openxmlformats.org/officeDocument/2006/relationships/customXml" Target="ink/ink1259.xml"/><Relationship Id="rId2534" Type="http://schemas.openxmlformats.org/officeDocument/2006/relationships/image" Target="media/3834.png"/><Relationship Id="rId2535" Type="http://schemas.openxmlformats.org/officeDocument/2006/relationships/customXml" Target="ink/ink1260.xml"/><Relationship Id="rId2536" Type="http://schemas.openxmlformats.org/officeDocument/2006/relationships/image" Target="media/3837.png"/><Relationship Id="rId2537" Type="http://schemas.openxmlformats.org/officeDocument/2006/relationships/customXml" Target="ink/ink1261.xml"/><Relationship Id="rId2538" Type="http://schemas.openxmlformats.org/officeDocument/2006/relationships/image" Target="media/3840.png"/><Relationship Id="rId2539" Type="http://schemas.openxmlformats.org/officeDocument/2006/relationships/customXml" Target="ink/ink1262.xml"/><Relationship Id="rId2540" Type="http://schemas.openxmlformats.org/officeDocument/2006/relationships/image" Target="media/3843.png"/><Relationship Id="rId2541" Type="http://schemas.openxmlformats.org/officeDocument/2006/relationships/customXml" Target="ink/ink1263.xml"/><Relationship Id="rId2542" Type="http://schemas.openxmlformats.org/officeDocument/2006/relationships/image" Target="media/3846.png"/><Relationship Id="rId2543" Type="http://schemas.openxmlformats.org/officeDocument/2006/relationships/customXml" Target="ink/ink1264.xml"/><Relationship Id="rId2544" Type="http://schemas.openxmlformats.org/officeDocument/2006/relationships/image" Target="media/3849.png"/><Relationship Id="rId2545" Type="http://schemas.openxmlformats.org/officeDocument/2006/relationships/customXml" Target="ink/ink1265.xml"/><Relationship Id="rId2546" Type="http://schemas.openxmlformats.org/officeDocument/2006/relationships/image" Target="media/3852.png"/><Relationship Id="rId2547" Type="http://schemas.openxmlformats.org/officeDocument/2006/relationships/customXml" Target="ink/ink1266.xml"/><Relationship Id="rId2548" Type="http://schemas.openxmlformats.org/officeDocument/2006/relationships/image" Target="media/3855.png"/><Relationship Id="rId2549" Type="http://schemas.openxmlformats.org/officeDocument/2006/relationships/customXml" Target="ink/ink1267.xml"/><Relationship Id="rId2550" Type="http://schemas.openxmlformats.org/officeDocument/2006/relationships/image" Target="media/3858.png"/><Relationship Id="rId2551" Type="http://schemas.openxmlformats.org/officeDocument/2006/relationships/customXml" Target="ink/ink1268.xml"/><Relationship Id="rId2552" Type="http://schemas.openxmlformats.org/officeDocument/2006/relationships/image" Target="media/3861.png"/><Relationship Id="rId2553" Type="http://schemas.openxmlformats.org/officeDocument/2006/relationships/customXml" Target="ink/ink1269.xml"/><Relationship Id="rId2554" Type="http://schemas.openxmlformats.org/officeDocument/2006/relationships/image" Target="media/3864.png"/><Relationship Id="rId2555" Type="http://schemas.openxmlformats.org/officeDocument/2006/relationships/customXml" Target="ink/ink1270.xml"/><Relationship Id="rId2556" Type="http://schemas.openxmlformats.org/officeDocument/2006/relationships/image" Target="media/3867.png"/><Relationship Id="rId2557" Type="http://schemas.openxmlformats.org/officeDocument/2006/relationships/customXml" Target="ink/ink1271.xml"/><Relationship Id="rId2558" Type="http://schemas.openxmlformats.org/officeDocument/2006/relationships/image" Target="media/3870.png"/><Relationship Id="rId2559" Type="http://schemas.openxmlformats.org/officeDocument/2006/relationships/customXml" Target="ink/ink1272.xml"/><Relationship Id="rId2560" Type="http://schemas.openxmlformats.org/officeDocument/2006/relationships/image" Target="media/3873.png"/><Relationship Id="rId2561" Type="http://schemas.openxmlformats.org/officeDocument/2006/relationships/customXml" Target="ink/ink1273.xml"/><Relationship Id="rId2562" Type="http://schemas.openxmlformats.org/officeDocument/2006/relationships/image" Target="media/3876.png"/><Relationship Id="rId2563" Type="http://schemas.openxmlformats.org/officeDocument/2006/relationships/customXml" Target="ink/ink1274.xml"/><Relationship Id="rId2564" Type="http://schemas.openxmlformats.org/officeDocument/2006/relationships/image" Target="media/3879.png"/><Relationship Id="rId2565" Type="http://schemas.openxmlformats.org/officeDocument/2006/relationships/customXml" Target="ink/ink1275.xml"/><Relationship Id="rId2566" Type="http://schemas.openxmlformats.org/officeDocument/2006/relationships/image" Target="media/3882.png"/><Relationship Id="rId2567" Type="http://schemas.openxmlformats.org/officeDocument/2006/relationships/customXml" Target="ink/ink1276.xml"/><Relationship Id="rId2568" Type="http://schemas.openxmlformats.org/officeDocument/2006/relationships/image" Target="media/3885.png"/><Relationship Id="rId2569" Type="http://schemas.openxmlformats.org/officeDocument/2006/relationships/customXml" Target="ink/ink1277.xml"/><Relationship Id="rId2570" Type="http://schemas.openxmlformats.org/officeDocument/2006/relationships/image" Target="media/3888.png"/><Relationship Id="rId2571" Type="http://schemas.openxmlformats.org/officeDocument/2006/relationships/customXml" Target="ink/ink1278.xml"/><Relationship Id="rId2572" Type="http://schemas.openxmlformats.org/officeDocument/2006/relationships/image" Target="media/3891.png"/><Relationship Id="rId2573" Type="http://schemas.openxmlformats.org/officeDocument/2006/relationships/customXml" Target="ink/ink1279.xml"/><Relationship Id="rId2574" Type="http://schemas.openxmlformats.org/officeDocument/2006/relationships/image" Target="media/3894.png"/><Relationship Id="rId2575" Type="http://schemas.openxmlformats.org/officeDocument/2006/relationships/customXml" Target="ink/ink1280.xml"/><Relationship Id="rId2576" Type="http://schemas.openxmlformats.org/officeDocument/2006/relationships/image" Target="media/3897.png"/><Relationship Id="rId2577" Type="http://schemas.openxmlformats.org/officeDocument/2006/relationships/customXml" Target="ink/ink1281.xml"/><Relationship Id="rId2578" Type="http://schemas.openxmlformats.org/officeDocument/2006/relationships/image" Target="media/3900.png"/><Relationship Id="rId2579" Type="http://schemas.openxmlformats.org/officeDocument/2006/relationships/customXml" Target="ink/ink1282.xml"/><Relationship Id="rId2580" Type="http://schemas.openxmlformats.org/officeDocument/2006/relationships/image" Target="media/3903.png"/><Relationship Id="rId2581" Type="http://schemas.openxmlformats.org/officeDocument/2006/relationships/customXml" Target="ink/ink1283.xml"/><Relationship Id="rId2582" Type="http://schemas.openxmlformats.org/officeDocument/2006/relationships/image" Target="media/3906.png"/><Relationship Id="rId2583" Type="http://schemas.openxmlformats.org/officeDocument/2006/relationships/customXml" Target="ink/ink1284.xml"/><Relationship Id="rId2584" Type="http://schemas.openxmlformats.org/officeDocument/2006/relationships/image" Target="media/3909.png"/><Relationship Id="rId2585" Type="http://schemas.openxmlformats.org/officeDocument/2006/relationships/customXml" Target="ink/ink1285.xml"/><Relationship Id="rId2586" Type="http://schemas.openxmlformats.org/officeDocument/2006/relationships/image" Target="media/3912.png"/><Relationship Id="rId2587" Type="http://schemas.openxmlformats.org/officeDocument/2006/relationships/customXml" Target="ink/ink1286.xml"/><Relationship Id="rId2588" Type="http://schemas.openxmlformats.org/officeDocument/2006/relationships/image" Target="media/3915.png"/><Relationship Id="rId2589" Type="http://schemas.openxmlformats.org/officeDocument/2006/relationships/customXml" Target="ink/ink1287.xml"/><Relationship Id="rId2590" Type="http://schemas.openxmlformats.org/officeDocument/2006/relationships/image" Target="media/3918.png"/><Relationship Id="rId2591" Type="http://schemas.openxmlformats.org/officeDocument/2006/relationships/customXml" Target="ink/ink1288.xml"/><Relationship Id="rId2592" Type="http://schemas.openxmlformats.org/officeDocument/2006/relationships/image" Target="media/3921.png"/><Relationship Id="rId2593" Type="http://schemas.openxmlformats.org/officeDocument/2006/relationships/customXml" Target="ink/ink1289.xml"/><Relationship Id="rId2594" Type="http://schemas.openxmlformats.org/officeDocument/2006/relationships/image" Target="media/3924.png"/><Relationship Id="rId2595" Type="http://schemas.openxmlformats.org/officeDocument/2006/relationships/customXml" Target="ink/ink1290.xml"/><Relationship Id="rId2596" Type="http://schemas.openxmlformats.org/officeDocument/2006/relationships/image" Target="media/3927.png"/><Relationship Id="rId2597" Type="http://schemas.openxmlformats.org/officeDocument/2006/relationships/customXml" Target="ink/ink1291.xml"/><Relationship Id="rId2598" Type="http://schemas.openxmlformats.org/officeDocument/2006/relationships/image" Target="media/3930.png"/><Relationship Id="rId2599" Type="http://schemas.openxmlformats.org/officeDocument/2006/relationships/customXml" Target="ink/ink1292.xml"/><Relationship Id="rId2600" Type="http://schemas.openxmlformats.org/officeDocument/2006/relationships/image" Target="media/3933.png"/><Relationship Id="rId2601" Type="http://schemas.openxmlformats.org/officeDocument/2006/relationships/customXml" Target="ink/ink1293.xml"/><Relationship Id="rId2602" Type="http://schemas.openxmlformats.org/officeDocument/2006/relationships/image" Target="media/3936.png"/><Relationship Id="rId2603" Type="http://schemas.openxmlformats.org/officeDocument/2006/relationships/customXml" Target="ink/ink1294.xml"/><Relationship Id="rId2604" Type="http://schemas.openxmlformats.org/officeDocument/2006/relationships/image" Target="media/3939.png"/><Relationship Id="rId2605" Type="http://schemas.openxmlformats.org/officeDocument/2006/relationships/customXml" Target="ink/ink1295.xml"/><Relationship Id="rId2606" Type="http://schemas.openxmlformats.org/officeDocument/2006/relationships/image" Target="media/3942.png"/><Relationship Id="rId2607" Type="http://schemas.openxmlformats.org/officeDocument/2006/relationships/customXml" Target="ink/ink1296.xml"/><Relationship Id="rId2608" Type="http://schemas.openxmlformats.org/officeDocument/2006/relationships/image" Target="media/3945.png"/><Relationship Id="rId2609" Type="http://schemas.openxmlformats.org/officeDocument/2006/relationships/customXml" Target="ink/ink1297.xml"/><Relationship Id="rId2610" Type="http://schemas.openxmlformats.org/officeDocument/2006/relationships/image" Target="media/3948.png"/><Relationship Id="rId2611" Type="http://schemas.openxmlformats.org/officeDocument/2006/relationships/customXml" Target="ink/ink1298.xml"/><Relationship Id="rId2612" Type="http://schemas.openxmlformats.org/officeDocument/2006/relationships/image" Target="media/3951.png"/><Relationship Id="rId2613" Type="http://schemas.openxmlformats.org/officeDocument/2006/relationships/customXml" Target="ink/ink1299.xml"/><Relationship Id="rId2614" Type="http://schemas.openxmlformats.org/officeDocument/2006/relationships/image" Target="media/3954.png"/><Relationship Id="rId2615" Type="http://schemas.openxmlformats.org/officeDocument/2006/relationships/customXml" Target="ink/ink1300.xml"/><Relationship Id="rId2616" Type="http://schemas.openxmlformats.org/officeDocument/2006/relationships/image" Target="media/3957.png"/><Relationship Id="rId2617" Type="http://schemas.openxmlformats.org/officeDocument/2006/relationships/customXml" Target="ink/ink1301.xml"/><Relationship Id="rId2618" Type="http://schemas.openxmlformats.org/officeDocument/2006/relationships/image" Target="media/3960.png"/><Relationship Id="rId2619" Type="http://schemas.openxmlformats.org/officeDocument/2006/relationships/customXml" Target="ink/ink1302.xml"/><Relationship Id="rId2620" Type="http://schemas.openxmlformats.org/officeDocument/2006/relationships/image" Target="media/3963.png"/><Relationship Id="rId2621" Type="http://schemas.openxmlformats.org/officeDocument/2006/relationships/customXml" Target="ink/ink1303.xml"/><Relationship Id="rId2622" Type="http://schemas.openxmlformats.org/officeDocument/2006/relationships/image" Target="media/3966.png"/><Relationship Id="rId2623" Type="http://schemas.openxmlformats.org/officeDocument/2006/relationships/customXml" Target="ink/ink1304.xml"/><Relationship Id="rId2624" Type="http://schemas.openxmlformats.org/officeDocument/2006/relationships/image" Target="media/3969.png"/><Relationship Id="rId2625" Type="http://schemas.openxmlformats.org/officeDocument/2006/relationships/customXml" Target="ink/ink1305.xml"/><Relationship Id="rId2626" Type="http://schemas.openxmlformats.org/officeDocument/2006/relationships/image" Target="media/3972.png"/><Relationship Id="rId2627" Type="http://schemas.openxmlformats.org/officeDocument/2006/relationships/customXml" Target="ink/ink1306.xml"/><Relationship Id="rId2628" Type="http://schemas.openxmlformats.org/officeDocument/2006/relationships/image" Target="media/3975.png"/><Relationship Id="rId2629" Type="http://schemas.openxmlformats.org/officeDocument/2006/relationships/customXml" Target="ink/ink1307.xml"/><Relationship Id="rId2630" Type="http://schemas.openxmlformats.org/officeDocument/2006/relationships/image" Target="media/3978.png"/><Relationship Id="rId2631" Type="http://schemas.openxmlformats.org/officeDocument/2006/relationships/customXml" Target="ink/ink1308.xml"/><Relationship Id="rId2632" Type="http://schemas.openxmlformats.org/officeDocument/2006/relationships/image" Target="media/3981.png"/><Relationship Id="rId2633" Type="http://schemas.openxmlformats.org/officeDocument/2006/relationships/customXml" Target="ink/ink1309.xml"/><Relationship Id="rId2634" Type="http://schemas.openxmlformats.org/officeDocument/2006/relationships/image" Target="media/3984.png"/><Relationship Id="rId2635" Type="http://schemas.openxmlformats.org/officeDocument/2006/relationships/customXml" Target="ink/ink1310.xml"/><Relationship Id="rId2636" Type="http://schemas.openxmlformats.org/officeDocument/2006/relationships/image" Target="media/3987.png"/><Relationship Id="rId2637" Type="http://schemas.openxmlformats.org/officeDocument/2006/relationships/customXml" Target="ink/ink1311.xml"/><Relationship Id="rId2638" Type="http://schemas.openxmlformats.org/officeDocument/2006/relationships/image" Target="media/3990.png"/><Relationship Id="rId2639" Type="http://schemas.openxmlformats.org/officeDocument/2006/relationships/customXml" Target="ink/ink1312.xml"/><Relationship Id="rId2640" Type="http://schemas.openxmlformats.org/officeDocument/2006/relationships/image" Target="media/3993.png"/><Relationship Id="rId2641" Type="http://schemas.openxmlformats.org/officeDocument/2006/relationships/customXml" Target="ink/ink1313.xml"/><Relationship Id="rId2642" Type="http://schemas.openxmlformats.org/officeDocument/2006/relationships/image" Target="media/3996.png"/><Relationship Id="rId2643" Type="http://schemas.openxmlformats.org/officeDocument/2006/relationships/customXml" Target="ink/ink1314.xml"/><Relationship Id="rId2644" Type="http://schemas.openxmlformats.org/officeDocument/2006/relationships/image" Target="media/3999.png"/><Relationship Id="rId2645" Type="http://schemas.openxmlformats.org/officeDocument/2006/relationships/customXml" Target="ink/ink1315.xml"/><Relationship Id="rId2646" Type="http://schemas.openxmlformats.org/officeDocument/2006/relationships/image" Target="media/4002.png"/><Relationship Id="rId2647" Type="http://schemas.openxmlformats.org/officeDocument/2006/relationships/customXml" Target="ink/ink1316.xml"/><Relationship Id="rId2648" Type="http://schemas.openxmlformats.org/officeDocument/2006/relationships/image" Target="media/4005.png"/><Relationship Id="rId2649" Type="http://schemas.openxmlformats.org/officeDocument/2006/relationships/customXml" Target="ink/ink1317.xml"/><Relationship Id="rId2650" Type="http://schemas.openxmlformats.org/officeDocument/2006/relationships/image" Target="media/4008.png"/><Relationship Id="rId2651" Type="http://schemas.openxmlformats.org/officeDocument/2006/relationships/customXml" Target="ink/ink1318.xml"/><Relationship Id="rId2652" Type="http://schemas.openxmlformats.org/officeDocument/2006/relationships/image" Target="media/4011.png"/><Relationship Id="rId2653" Type="http://schemas.openxmlformats.org/officeDocument/2006/relationships/customXml" Target="ink/ink1319.xml"/><Relationship Id="rId2654" Type="http://schemas.openxmlformats.org/officeDocument/2006/relationships/image" Target="media/4014.png"/><Relationship Id="rId2655" Type="http://schemas.openxmlformats.org/officeDocument/2006/relationships/customXml" Target="ink/ink1320.xml"/><Relationship Id="rId2656" Type="http://schemas.openxmlformats.org/officeDocument/2006/relationships/image" Target="media/4017.png"/><Relationship Id="rId2657" Type="http://schemas.openxmlformats.org/officeDocument/2006/relationships/customXml" Target="ink/ink1321.xml"/><Relationship Id="rId2658" Type="http://schemas.openxmlformats.org/officeDocument/2006/relationships/image" Target="media/4020.png"/><Relationship Id="rId2659" Type="http://schemas.openxmlformats.org/officeDocument/2006/relationships/customXml" Target="ink/ink1322.xml"/><Relationship Id="rId2660" Type="http://schemas.openxmlformats.org/officeDocument/2006/relationships/image" Target="media/4023.png"/><Relationship Id="rId2661" Type="http://schemas.openxmlformats.org/officeDocument/2006/relationships/customXml" Target="ink/ink1323.xml"/><Relationship Id="rId2662" Type="http://schemas.openxmlformats.org/officeDocument/2006/relationships/image" Target="media/4026.png"/><Relationship Id="rId2663" Type="http://schemas.openxmlformats.org/officeDocument/2006/relationships/customXml" Target="ink/ink1324.xml"/><Relationship Id="rId2664" Type="http://schemas.openxmlformats.org/officeDocument/2006/relationships/image" Target="media/4029.png"/><Relationship Id="rId2665" Type="http://schemas.openxmlformats.org/officeDocument/2006/relationships/customXml" Target="ink/ink1325.xml"/><Relationship Id="rId2666" Type="http://schemas.openxmlformats.org/officeDocument/2006/relationships/image" Target="media/4032.png"/><Relationship Id="rId2667" Type="http://schemas.openxmlformats.org/officeDocument/2006/relationships/customXml" Target="ink/ink1326.xml"/><Relationship Id="rId2668" Type="http://schemas.openxmlformats.org/officeDocument/2006/relationships/image" Target="media/4035.png"/><Relationship Id="rId2669" Type="http://schemas.openxmlformats.org/officeDocument/2006/relationships/customXml" Target="ink/ink1327.xml"/><Relationship Id="rId2670" Type="http://schemas.openxmlformats.org/officeDocument/2006/relationships/image" Target="media/4038.png"/><Relationship Id="rId2671" Type="http://schemas.openxmlformats.org/officeDocument/2006/relationships/customXml" Target="ink/ink1328.xml"/><Relationship Id="rId2672" Type="http://schemas.openxmlformats.org/officeDocument/2006/relationships/image" Target="media/4041.png"/><Relationship Id="rId2673" Type="http://schemas.openxmlformats.org/officeDocument/2006/relationships/customXml" Target="ink/ink1329.xml"/><Relationship Id="rId2674" Type="http://schemas.openxmlformats.org/officeDocument/2006/relationships/image" Target="media/4044.png"/><Relationship Id="rId2675" Type="http://schemas.openxmlformats.org/officeDocument/2006/relationships/customXml" Target="ink/ink1330.xml"/><Relationship Id="rId2676" Type="http://schemas.openxmlformats.org/officeDocument/2006/relationships/image" Target="media/4047.png"/><Relationship Id="rId2677" Type="http://schemas.openxmlformats.org/officeDocument/2006/relationships/customXml" Target="ink/ink1331.xml"/><Relationship Id="rId2678" Type="http://schemas.openxmlformats.org/officeDocument/2006/relationships/image" Target="media/4050.png"/><Relationship Id="rId2679" Type="http://schemas.openxmlformats.org/officeDocument/2006/relationships/customXml" Target="ink/ink1332.xml"/><Relationship Id="rId2680" Type="http://schemas.openxmlformats.org/officeDocument/2006/relationships/image" Target="media/4053.png"/><Relationship Id="rId2681" Type="http://schemas.openxmlformats.org/officeDocument/2006/relationships/customXml" Target="ink/ink1333.xml"/><Relationship Id="rId2682" Type="http://schemas.openxmlformats.org/officeDocument/2006/relationships/image" Target="media/4056.png"/><Relationship Id="rId2683" Type="http://schemas.openxmlformats.org/officeDocument/2006/relationships/customXml" Target="ink/ink1334.xml"/><Relationship Id="rId2684" Type="http://schemas.openxmlformats.org/officeDocument/2006/relationships/image" Target="media/4059.png"/><Relationship Id="rId2685" Type="http://schemas.openxmlformats.org/officeDocument/2006/relationships/customXml" Target="ink/ink1335.xml"/><Relationship Id="rId2686" Type="http://schemas.openxmlformats.org/officeDocument/2006/relationships/image" Target="media/4062.png"/><Relationship Id="rId2687" Type="http://schemas.openxmlformats.org/officeDocument/2006/relationships/customXml" Target="ink/ink1336.xml"/><Relationship Id="rId2688" Type="http://schemas.openxmlformats.org/officeDocument/2006/relationships/image" Target="media/4065.png"/><Relationship Id="rId2689" Type="http://schemas.openxmlformats.org/officeDocument/2006/relationships/customXml" Target="ink/ink1337.xml"/><Relationship Id="rId2690" Type="http://schemas.openxmlformats.org/officeDocument/2006/relationships/image" Target="media/4068.png"/><Relationship Id="rId2691" Type="http://schemas.openxmlformats.org/officeDocument/2006/relationships/customXml" Target="ink/ink1338.xml"/><Relationship Id="rId2692" Type="http://schemas.openxmlformats.org/officeDocument/2006/relationships/image" Target="media/4071.png"/><Relationship Id="rId2693" Type="http://schemas.openxmlformats.org/officeDocument/2006/relationships/customXml" Target="ink/ink1339.xml"/><Relationship Id="rId2694" Type="http://schemas.openxmlformats.org/officeDocument/2006/relationships/image" Target="media/4074.png"/><Relationship Id="rId2695" Type="http://schemas.openxmlformats.org/officeDocument/2006/relationships/customXml" Target="ink/ink1340.xml"/><Relationship Id="rId2696" Type="http://schemas.openxmlformats.org/officeDocument/2006/relationships/image" Target="media/4077.png"/><Relationship Id="rId2697" Type="http://schemas.openxmlformats.org/officeDocument/2006/relationships/customXml" Target="ink/ink1341.xml"/><Relationship Id="rId2698" Type="http://schemas.openxmlformats.org/officeDocument/2006/relationships/image" Target="media/4080.png"/><Relationship Id="rId2699" Type="http://schemas.openxmlformats.org/officeDocument/2006/relationships/customXml" Target="ink/ink1342.xml"/><Relationship Id="rId2700" Type="http://schemas.openxmlformats.org/officeDocument/2006/relationships/image" Target="media/4083.png"/><Relationship Id="rId2701" Type="http://schemas.openxmlformats.org/officeDocument/2006/relationships/customXml" Target="ink/ink1343.xml"/><Relationship Id="rId2702" Type="http://schemas.openxmlformats.org/officeDocument/2006/relationships/image" Target="media/4086.png"/><Relationship Id="rId2703" Type="http://schemas.openxmlformats.org/officeDocument/2006/relationships/customXml" Target="ink/ink1344.xml"/><Relationship Id="rId2704" Type="http://schemas.openxmlformats.org/officeDocument/2006/relationships/image" Target="media/4089.png"/><Relationship Id="rId2705" Type="http://schemas.openxmlformats.org/officeDocument/2006/relationships/customXml" Target="ink/ink1345.xml"/><Relationship Id="rId2706" Type="http://schemas.openxmlformats.org/officeDocument/2006/relationships/image" Target="media/4092.png"/><Relationship Id="rId2707" Type="http://schemas.openxmlformats.org/officeDocument/2006/relationships/customXml" Target="ink/ink1346.xml"/><Relationship Id="rId2708" Type="http://schemas.openxmlformats.org/officeDocument/2006/relationships/image" Target="media/4095.png"/><Relationship Id="rId2709" Type="http://schemas.openxmlformats.org/officeDocument/2006/relationships/customXml" Target="ink/ink1347.xml"/><Relationship Id="rId2710" Type="http://schemas.openxmlformats.org/officeDocument/2006/relationships/image" Target="media/4098.png"/><Relationship Id="rId2711" Type="http://schemas.openxmlformats.org/officeDocument/2006/relationships/customXml" Target="ink/ink1348.xml"/><Relationship Id="rId2712" Type="http://schemas.openxmlformats.org/officeDocument/2006/relationships/image" Target="media/4101.png"/><Relationship Id="rId2713" Type="http://schemas.openxmlformats.org/officeDocument/2006/relationships/customXml" Target="ink/ink1349.xml"/><Relationship Id="rId2714" Type="http://schemas.openxmlformats.org/officeDocument/2006/relationships/image" Target="media/4104.png"/><Relationship Id="rId2715" Type="http://schemas.openxmlformats.org/officeDocument/2006/relationships/customXml" Target="ink/ink1350.xml"/><Relationship Id="rId2716" Type="http://schemas.openxmlformats.org/officeDocument/2006/relationships/image" Target="media/4107.png"/><Relationship Id="rId2717" Type="http://schemas.openxmlformats.org/officeDocument/2006/relationships/customXml" Target="ink/ink1351.xml"/><Relationship Id="rId2718" Type="http://schemas.openxmlformats.org/officeDocument/2006/relationships/image" Target="media/4110.png"/><Relationship Id="rId2719" Type="http://schemas.openxmlformats.org/officeDocument/2006/relationships/customXml" Target="ink/ink1352.xml"/><Relationship Id="rId2720" Type="http://schemas.openxmlformats.org/officeDocument/2006/relationships/image" Target="media/4113.png"/><Relationship Id="rId2721" Type="http://schemas.openxmlformats.org/officeDocument/2006/relationships/customXml" Target="ink/ink1353.xml"/><Relationship Id="rId2722" Type="http://schemas.openxmlformats.org/officeDocument/2006/relationships/image" Target="media/4116.png"/><Relationship Id="rId2723" Type="http://schemas.openxmlformats.org/officeDocument/2006/relationships/customXml" Target="ink/ink1354.xml"/><Relationship Id="rId2724" Type="http://schemas.openxmlformats.org/officeDocument/2006/relationships/image" Target="media/4119.png"/><Relationship Id="rId2725" Type="http://schemas.openxmlformats.org/officeDocument/2006/relationships/customXml" Target="ink/ink1355.xml"/><Relationship Id="rId2726" Type="http://schemas.openxmlformats.org/officeDocument/2006/relationships/image" Target="media/4122.png"/><Relationship Id="rId2727" Type="http://schemas.openxmlformats.org/officeDocument/2006/relationships/customXml" Target="ink/ink1356.xml"/><Relationship Id="rId2728" Type="http://schemas.openxmlformats.org/officeDocument/2006/relationships/image" Target="media/4125.png"/><Relationship Id="rId2729" Type="http://schemas.openxmlformats.org/officeDocument/2006/relationships/customXml" Target="ink/ink1357.xml"/><Relationship Id="rId2730" Type="http://schemas.openxmlformats.org/officeDocument/2006/relationships/image" Target="media/4128.png"/><Relationship Id="rId2731" Type="http://schemas.openxmlformats.org/officeDocument/2006/relationships/customXml" Target="ink/ink1358.xml"/><Relationship Id="rId2732" Type="http://schemas.openxmlformats.org/officeDocument/2006/relationships/image" Target="media/4131.png"/><Relationship Id="rId2733" Type="http://schemas.openxmlformats.org/officeDocument/2006/relationships/customXml" Target="ink/ink1359.xml"/><Relationship Id="rId2734" Type="http://schemas.openxmlformats.org/officeDocument/2006/relationships/image" Target="media/4134.png"/><Relationship Id="rId2735" Type="http://schemas.openxmlformats.org/officeDocument/2006/relationships/customXml" Target="ink/ink1360.xml"/><Relationship Id="rId2736" Type="http://schemas.openxmlformats.org/officeDocument/2006/relationships/image" Target="media/4137.png"/><Relationship Id="rId2737" Type="http://schemas.openxmlformats.org/officeDocument/2006/relationships/customXml" Target="ink/ink1361.xml"/><Relationship Id="rId2738" Type="http://schemas.openxmlformats.org/officeDocument/2006/relationships/image" Target="media/4140.png"/><Relationship Id="rId2739" Type="http://schemas.openxmlformats.org/officeDocument/2006/relationships/customXml" Target="ink/ink1362.xml"/><Relationship Id="rId2740" Type="http://schemas.openxmlformats.org/officeDocument/2006/relationships/image" Target="media/4143.png"/><Relationship Id="rId2741" Type="http://schemas.openxmlformats.org/officeDocument/2006/relationships/customXml" Target="ink/ink1363.xml"/><Relationship Id="rId2742" Type="http://schemas.openxmlformats.org/officeDocument/2006/relationships/image" Target="media/4146.png"/><Relationship Id="rId2743" Type="http://schemas.openxmlformats.org/officeDocument/2006/relationships/customXml" Target="ink/ink1364.xml"/><Relationship Id="rId2744" Type="http://schemas.openxmlformats.org/officeDocument/2006/relationships/image" Target="media/4149.png"/><Relationship Id="rId2745" Type="http://schemas.openxmlformats.org/officeDocument/2006/relationships/customXml" Target="ink/ink1365.xml"/><Relationship Id="rId2746" Type="http://schemas.openxmlformats.org/officeDocument/2006/relationships/image" Target="media/4152.png"/><Relationship Id="rId2747" Type="http://schemas.openxmlformats.org/officeDocument/2006/relationships/customXml" Target="ink/ink1366.xml"/><Relationship Id="rId2748" Type="http://schemas.openxmlformats.org/officeDocument/2006/relationships/image" Target="media/4155.png"/><Relationship Id="rId2749" Type="http://schemas.openxmlformats.org/officeDocument/2006/relationships/customXml" Target="ink/ink1367.xml"/><Relationship Id="rId2750" Type="http://schemas.openxmlformats.org/officeDocument/2006/relationships/image" Target="media/4158.png"/><Relationship Id="rId2751" Type="http://schemas.openxmlformats.org/officeDocument/2006/relationships/customXml" Target="ink/ink1368.xml"/><Relationship Id="rId2752" Type="http://schemas.openxmlformats.org/officeDocument/2006/relationships/image" Target="media/4161.png"/><Relationship Id="rId2753" Type="http://schemas.openxmlformats.org/officeDocument/2006/relationships/customXml" Target="ink/ink1369.xml"/><Relationship Id="rId2754" Type="http://schemas.openxmlformats.org/officeDocument/2006/relationships/image" Target="media/4164.png"/><Relationship Id="rId2755" Type="http://schemas.openxmlformats.org/officeDocument/2006/relationships/customXml" Target="ink/ink1370.xml"/><Relationship Id="rId2756" Type="http://schemas.openxmlformats.org/officeDocument/2006/relationships/image" Target="media/4167.png"/><Relationship Id="rId2757" Type="http://schemas.openxmlformats.org/officeDocument/2006/relationships/customXml" Target="ink/ink1371.xml"/><Relationship Id="rId2758" Type="http://schemas.openxmlformats.org/officeDocument/2006/relationships/image" Target="media/4170.png"/><Relationship Id="rId2759" Type="http://schemas.openxmlformats.org/officeDocument/2006/relationships/customXml" Target="ink/ink1372.xml"/><Relationship Id="rId2760" Type="http://schemas.openxmlformats.org/officeDocument/2006/relationships/image" Target="media/4173.png"/><Relationship Id="rId2761" Type="http://schemas.openxmlformats.org/officeDocument/2006/relationships/customXml" Target="ink/ink1373.xml"/><Relationship Id="rId2762" Type="http://schemas.openxmlformats.org/officeDocument/2006/relationships/image" Target="media/4176.png"/><Relationship Id="rId2763" Type="http://schemas.openxmlformats.org/officeDocument/2006/relationships/customXml" Target="ink/ink1374.xml"/><Relationship Id="rId2764" Type="http://schemas.openxmlformats.org/officeDocument/2006/relationships/image" Target="media/4179.png"/><Relationship Id="rId2765" Type="http://schemas.openxmlformats.org/officeDocument/2006/relationships/customXml" Target="ink/ink1375.xml"/><Relationship Id="rId2766" Type="http://schemas.openxmlformats.org/officeDocument/2006/relationships/image" Target="media/4182.png"/><Relationship Id="rId2767" Type="http://schemas.openxmlformats.org/officeDocument/2006/relationships/customXml" Target="ink/ink1376.xml"/><Relationship Id="rId2768" Type="http://schemas.openxmlformats.org/officeDocument/2006/relationships/image" Target="media/4185.png"/><Relationship Id="rId2769" Type="http://schemas.openxmlformats.org/officeDocument/2006/relationships/customXml" Target="ink/ink1377.xml"/><Relationship Id="rId2770" Type="http://schemas.openxmlformats.org/officeDocument/2006/relationships/image" Target="media/4188.png"/><Relationship Id="rId2771" Type="http://schemas.openxmlformats.org/officeDocument/2006/relationships/customXml" Target="ink/ink1378.xml"/><Relationship Id="rId2772" Type="http://schemas.openxmlformats.org/officeDocument/2006/relationships/image" Target="media/4191.png"/><Relationship Id="rId2773" Type="http://schemas.openxmlformats.org/officeDocument/2006/relationships/customXml" Target="ink/ink1379.xml"/><Relationship Id="rId2774" Type="http://schemas.openxmlformats.org/officeDocument/2006/relationships/image" Target="media/4194.png"/><Relationship Id="rId2775" Type="http://schemas.openxmlformats.org/officeDocument/2006/relationships/customXml" Target="ink/ink1380.xml"/><Relationship Id="rId2776" Type="http://schemas.openxmlformats.org/officeDocument/2006/relationships/image" Target="media/4197.png"/><Relationship Id="rId2777" Type="http://schemas.openxmlformats.org/officeDocument/2006/relationships/customXml" Target="ink/ink1381.xml"/><Relationship Id="rId2778" Type="http://schemas.openxmlformats.org/officeDocument/2006/relationships/image" Target="media/4200.png"/><Relationship Id="rId2779" Type="http://schemas.openxmlformats.org/officeDocument/2006/relationships/customXml" Target="ink/ink1382.xml"/><Relationship Id="rId2780" Type="http://schemas.openxmlformats.org/officeDocument/2006/relationships/image" Target="media/4203.png"/><Relationship Id="rId2781" Type="http://schemas.openxmlformats.org/officeDocument/2006/relationships/customXml" Target="ink/ink1383.xml"/><Relationship Id="rId2782" Type="http://schemas.openxmlformats.org/officeDocument/2006/relationships/image" Target="media/4206.png"/><Relationship Id="rId2783" Type="http://schemas.openxmlformats.org/officeDocument/2006/relationships/customXml" Target="ink/ink1384.xml"/><Relationship Id="rId2784" Type="http://schemas.openxmlformats.org/officeDocument/2006/relationships/image" Target="media/4209.png"/><Relationship Id="rId2785" Type="http://schemas.openxmlformats.org/officeDocument/2006/relationships/customXml" Target="ink/ink1385.xml"/><Relationship Id="rId2786" Type="http://schemas.openxmlformats.org/officeDocument/2006/relationships/image" Target="media/4212.png"/><Relationship Id="rId2787" Type="http://schemas.openxmlformats.org/officeDocument/2006/relationships/customXml" Target="ink/ink1386.xml"/><Relationship Id="rId2788" Type="http://schemas.openxmlformats.org/officeDocument/2006/relationships/image" Target="media/4215.png"/><Relationship Id="rId2789" Type="http://schemas.openxmlformats.org/officeDocument/2006/relationships/customXml" Target="ink/ink1387.xml"/><Relationship Id="rId2790" Type="http://schemas.openxmlformats.org/officeDocument/2006/relationships/image" Target="media/4218.png"/><Relationship Id="rId2791" Type="http://schemas.openxmlformats.org/officeDocument/2006/relationships/customXml" Target="ink/ink1388.xml"/><Relationship Id="rId2792" Type="http://schemas.openxmlformats.org/officeDocument/2006/relationships/image" Target="media/4221.png"/><Relationship Id="rId2793" Type="http://schemas.openxmlformats.org/officeDocument/2006/relationships/customXml" Target="ink/ink1389.xml"/><Relationship Id="rId2794" Type="http://schemas.openxmlformats.org/officeDocument/2006/relationships/image" Target="media/4224.png"/><Relationship Id="rId2795" Type="http://schemas.openxmlformats.org/officeDocument/2006/relationships/customXml" Target="ink/ink1390.xml"/><Relationship Id="rId2796" Type="http://schemas.openxmlformats.org/officeDocument/2006/relationships/image" Target="media/4227.png"/><Relationship Id="rId2797" Type="http://schemas.openxmlformats.org/officeDocument/2006/relationships/customXml" Target="ink/ink1391.xml"/><Relationship Id="rId2798" Type="http://schemas.openxmlformats.org/officeDocument/2006/relationships/image" Target="media/4230.png"/><Relationship Id="rId2799" Type="http://schemas.openxmlformats.org/officeDocument/2006/relationships/customXml" Target="ink/ink1392.xml"/><Relationship Id="rId2800" Type="http://schemas.openxmlformats.org/officeDocument/2006/relationships/image" Target="media/4233.png"/><Relationship Id="rId2801" Type="http://schemas.openxmlformats.org/officeDocument/2006/relationships/customXml" Target="ink/ink1393.xml"/><Relationship Id="rId2802" Type="http://schemas.openxmlformats.org/officeDocument/2006/relationships/image" Target="media/4236.png"/><Relationship Id="rId2803" Type="http://schemas.openxmlformats.org/officeDocument/2006/relationships/customXml" Target="ink/ink1394.xml"/><Relationship Id="rId2804" Type="http://schemas.openxmlformats.org/officeDocument/2006/relationships/image" Target="media/4239.png"/><Relationship Id="rId2805" Type="http://schemas.openxmlformats.org/officeDocument/2006/relationships/customXml" Target="ink/ink1395.xml"/><Relationship Id="rId2806" Type="http://schemas.openxmlformats.org/officeDocument/2006/relationships/image" Target="media/4242.png"/><Relationship Id="rId2807" Type="http://schemas.openxmlformats.org/officeDocument/2006/relationships/customXml" Target="ink/ink1396.xml"/><Relationship Id="rId2808" Type="http://schemas.openxmlformats.org/officeDocument/2006/relationships/image" Target="media/4245.png"/><Relationship Id="rId2809" Type="http://schemas.openxmlformats.org/officeDocument/2006/relationships/customXml" Target="ink/ink1397.xml"/><Relationship Id="rId2810" Type="http://schemas.openxmlformats.org/officeDocument/2006/relationships/image" Target="media/4248.png"/><Relationship Id="rId2811" Type="http://schemas.openxmlformats.org/officeDocument/2006/relationships/styles" Target="styles.xml"/><Relationship Id="rId2812" Type="http://schemas.openxmlformats.org/officeDocument/2006/relationships/numbering" Target="numbering.xml"/><Relationship Id="rId2813"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20 4 538, 17 11 556, 13 20 566, 12 25 573, 10 32 589, 9 40 601, 7 47 612, 7 52 618, 6 59 629, 6 67 635, 5 76 643, 5 84 651, 4 92 660, 4 99 663, 5 105 670, 6 113 676, 7 120 683, 8 127 684, 9 135 692, 11 140 697, 14 146 703, 16 154 706, 19 158 712, 22 161 717, 25 165 722, 27 168 0</inkml:trace>
  <inkml:annotation type="path"> 329 0 1, 299 59 1, 254 164 1, 194 299 1, 179 374 1, 149 479 1, 134 599 1, 104 704 1, 104 779 1, 89 884 1, 89 1004 1, 74 1139 1, 74 1259 1, 59 1379 1, 59 1484 1, 74 1574 1, 89 1694 1, 104 1799 1, 119 1904 1, 134 2024 1, 164 2099 1, 209 2189 1, 239 2309 1, 284 2369 1, 329 2414 1, 374 2474 1, 404 2519 1</inkml:annotation>
  <inkml:annotation type="data">AFUcA4CABAAAAAAAHQMihgEDBEU0SBEFATgRFfwSQQo2G4L8IfhW3llyyyyBJYWCeOZ5yXckq3Kn
ZnmygIJ/BjH8F6/L35vN9+veJ8Piz4fi7O8r+Ekw
</inkml:annotation>
  <inkml:annotation type="types">AAEBAQEBAQEBAQEBAQEBAQEBAQEBAQEBAQEB
</inkml:annotation>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19 4 564, 15 11 578, 10 19 592, 8 25 606, 6 33 619, 6 38 627, 5 47 634, 5 55 641, 5 63 645, 4 71 647, 5 76 649, 4 82 654, 5 90 661, 5 99 667, 6 106 669, 8 113 677, 9 120 680, 11 128 686, 14 135 691, 16 142 701, 19 149 709, 22 156 716, 23 158 0</inkml:trace>
  <inkml:annotation type="path"> 329 0 1, 284 59 1, 224 164 1, 149 284 1, 119 374 1, 89 494 1, 89 569 1, 74 704 1, 74 824 1, 74 944 1, 59 1064 1, 74 1139 1, 59 1229 1, 74 1349 1, 74 1484 1, 89 1589 1, 119 1694 1, 134 1799 1, 164 1919 1, 209 2024 1, 239 2129 1, 284 2234 1, 329 2339 1, 344 2369 1</inkml:annotation>
  <inkml:annotation type="data">AEwcA4CABAAAAAAAHQIgfgMERTRIEQUBOBEV/BJBCi4Ygvwh+F7eMsXNyyWSxoCCeOTc74p2ZNJR
7IJ/Bpn8GYl913XMvn4PfL62/wkW
</inkml:annotation>
  <inkml:annotation type="types">AAEBAQEBAQEBAQEBAQEBAQEBAQEBAQEB
</inkml:annotation>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78 241, 10 87 283, 13 91 325, 22 99 371, 26 106 440, 30 109 458, 35 111 478, 40 113 533, 43 112 533, 52 108 586, 56 104 586, 59 102 605, 63 98 605, 72 90 621, 74 84 629, 79 78 629, 86 65 632, 89 59 635, 92 51 635, 98 40 637, 104 30 638, 105 25 637, 108 21 637, 112 15 636, 114 11 635, 117 4 641, 117 3 390, 117 3 204, 118 3 0</inkml:trace>
  <inkml:annotation type="path"> 0 1094 1, 74 1169 1, 149 1304 1, 194 1364 1, 329 1484 1, 389 1589 1, 449 1634 1, 524 1664 1, 599 1694 1, 644 1679 1, 779 1619 1, 839 1559 1, 884 1529 1, 944 1469 1, 1079 1349 1, 1109 1259 1, 1184 1169 1, 1289 974 1, 1334 884 1, 1379 764 1, 1469 599 1, 1559 449 1, 1574 374 1, 1619 314 1, 1679 224 1, 1709 164 1, 1754 59 1, 1754 44 1, 1754 44 1, 1769 44 1</inkml:annotation>
  <inkml:annotation type="data">AG4cA4CABAAAAAAAHQJiYAMERTRIEQUBOBEV/BJBClAegnpvwe0b8Huz18fM8uPeTZ1Agvzt+bfH
vxfNd6zfOPj+Lez1NzvwQIJ/AY38A5vH4S/Jefir8p/k78n/gr8F/gT5fl47l2V8X8Bz/mb8Eg==
</inkml:annotation>
  <inkml:annotation type="types">AAEBAQEBAQEBAQEBAQEBAQEBAQEBAQEBAQEBAQEB
</inkml:annotation>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8 4 574, 11 4 599, 11 4 605, 11 5 608, 9 8 622, 6 9 656, 6 9 656, 5 7 648, 6 6 644, 9 5 651, 9 6 654, 9 6 666, 7 7 674, 4 7 676, 4 7 646, 4 7 646, 4 7 644, 5 7 653, 5 7 653, 3 9 641, 3 9 530, 3 9 530, 3 9 238, 3 9 0</inkml:trace>
  <inkml:annotation type="path"> 59 89 1, 119 59 1, 164 59 1, 164 59 1, 164 74 1, 134 119 1, 89 134 1, 89 134 1, 74 104 1, 89 89 1, 134 74 1, 134 89 1, 134 89 1, 104 104 1, 59 104 1, 59 104 1, 59 104 1, 59 104 1, 74 104 1, 74 104 1, 44 134 1, 44 134 1, 44 134 1, 44 134 1, 44 134 1</inkml:annotation>
  <inkml:annotation type="data">AFwcA4CABAAAAAAAHQIWFgMERTRIEQUBOBEV/BJBCj4ZgvC9beXM628JdwCC+D5cTNuxllBmgIJ/
BsH8GX/gvv1fgz8U/L4+rz83n4fxL+IN+r5/t/Vf7C/gS38oAA==
</inkml:annotation>
  <inkml:annotation type="types">AAEBAQEBAQEBAQEBAQEBAQEBAQEBAQEBAQ==
</inkml:annotation>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 56 283, 10 60 283, 15 65 305, 20 70 305, 25 80 335, 31 92 360, 37 108 406, 39 112 406, 43 118 424, 47 121 432, 53 122 446, 56 122 457, 63 120 470, 66 118 470, 70 116 480, 73 113 480, 79 104 480, 82 97 477, 86 91 477, 90 84 471, 93 77 471, 97 70 462, 101 64 462, 104 58 459, 108 53 459, 111 47 454, 116 36 449, 121 28 443, 125 21 430, 128 14 407, 131 7 402, 134 1 204, 134 0 0</inkml:trace>
  <inkml:annotation type="path"> 0 779 1, 74 839 1, 149 899 1, 224 974 1, 299 1049 1, 374 1199 1, 464 1379 1, 554 1619 1, 584 1679 1, 644 1769 1, 704 1814 1, 794 1829 1, 839 1829 1, 944 1799 1, 989 1769 1, 1049 1739 1, 1094 1694 1, 1184 1559 1, 1229 1454 1, 1289 1364 1, 1349 1259 1, 1394 1154 1, 1454 1049 1, 1514 959 1, 1559 869 1, 1619 794 1, 1664 704 1, 1739 539 1, 1814 419 1, 1874 314 1, 1919 209 1, 1964 104 1, 2009 14 1, 2009 0 1</inkml:annotation>
  <inkml:annotation type="data">AG4cA4CABAAAAAAAHQJ6cAMERTRIEQUBOBGZASZBClAignoI84zvjzLzsWLLi06AgvyZ+RUes8fb
ndul+HJSJffIT0CCfwI1/Ajf4Q/CP4g9/g78g/gj6fg7n3/R9LvPh+D5/m7z2vx/T+CP4Bn+EA==
</inkml:annotation>
  <inkml:annotation type="types">AAEBAQEBAQEBAQEBAQEBAQEBAQEBAQEBAQEBAQEBAQEBAQ==
</inkml:annotation>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4 103 228, 8 108 228, 12 113 228, 16 118 233, 24 128 240, 26 132 250, 31 139 264, 36 144 273, 41 147 283, 45 147 289, 47 147 289, 52 146 314, 56 141 356, 58 138 390, 60 134 390, 64 122 412, 66 116 415, 68 109 415, 72 94 419, 74 86 421, 76 77 421, 78 69 420, 80 62 420, 82 55 420, 84 49 420, 87 38 422, 90 26 421, 93 16 420, 96 9 419, 98 5 419, 100 0 0</inkml:trace>
  <inkml:annotation type="path"> 0 1469 1, 59 1544 1, 119 1619 1, 179 1694 1, 239 1769 1, 359 1919 1, 389 1979 1, 464 2084 1, 539 2159 1, 614 2204 1, 674 2204 1, 704 2204 1, 779 2189 1, 839 2114 1, 869 2069 1, 899 2009 1, 959 1829 1, 989 1739 1, 1019 1634 1, 1079 1409 1, 1109 1289 1, 1139 1154 1, 1169 1034 1, 1199 929 1, 1229 824 1, 1259 734 1, 1304 569 1, 1349 389 1, 1394 239 1, 1439 134 1, 1469 74 1, 1499 0 1</inkml:annotation>
  <inkml:annotation type="data">AGMcA4CABAAAAAAAHQNghAEDBEU0SBEFATgRmQEmQQpEIIJ4Hj4eF3l1ms0EFIL9Ufp8evh5u9Xz
l+X4L8vxWRPdznKAgn8BWfwFa9Zzx7nn4fwt+Bvl/FP4Q/BffG7YZ0n8EVg=
</inkml:annotation>
  <inkml:annotation type="types">AAEBAQEBAQEBAQEBAQEBAQEBAQEBAQEBAQEBAQEBAQE=
</inkml:annotation>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5 100 461, 8 104 461, 12 112 472, 16 117 485, 18 122 494, 21 128 515, 26 135 522, 29 138 526, 32 140 527, 37 139 537, 43 135 546, 46 132 546, 48 128 551, 52 120 560, 58 109 564, 60 103 564, 63 95 568, 66 89 568, 69 83 568, 72 77 569, 74 71 567, 77 65 567, 79 59 564, 84 47 564, 87 41 564, 91 31 565, 95 23 565, 98 17 567, 101 11 573, 107 4 204, 109 0 0</inkml:trace>
  <inkml:annotation type="path"> 0 1394 1, 74 1499 1, 119 1559 1, 179 1679 1, 239 1754 1, 269 1829 1, 314 1919 1, 389 2024 1, 434 2069 1, 479 2099 1, 554 2084 1, 644 2024 1, 689 1979 1, 719 1919 1, 779 1799 1, 869 1634 1, 899 1544 1, 944 1424 1, 989 1334 1, 1034 1244 1, 1079 1154 1, 1109 1064 1, 1154 974 1, 1184 884 1, 1259 704 1, 1304 614 1, 1364 464 1, 1424 344 1, 1469 254 1, 1514 164 1, 1604 59 1, 1634 0 1</inkml:annotation>
  <inkml:annotation type="data">AGQcA4CABAAAAAAAHQJmfgMERTRIEQUBOBGZASZBCkYggnrY2ZrJ25nmCy82K55Agv09+ke+OpPN
72Xz31uA+H4POYvAgn8E/fwT/9Wefs/APe/Nfn9ePfnx5Tud4lzx/A6f8AXA
</inkml:annotation>
  <inkml:annotation type="types">AAEBAQEBAQEBAQEBAQEBAQEBAQEBAQEBAQEBAQEBAQE=
</inkml:annotation>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 74 287, 4 81 287, 6 87 308, 7 94 308, 9 104 326, 13 117 357, 15 123 369, 18 127 372, 22 129 375, 25 131 397, 29 130 423, 34 129 451, 40 124 472, 42 120 472, 48 111 487, 52 105 491, 55 100 491, 59 93 495, 62 87 495, 66 80 498, 70 74 498, 74 68 498, 78 62 498, 82 55 498, 86 49 498, 89 44 498, 96 34 498, 101 26 497, 105 20 495, 110 12 495, 113 7 495, 117 2 292, 119 0 0</inkml:trace>
  <inkml:annotation type="path"> 14 1034 1, 44 1109 1, 59 1214 1, 89 1304 1, 104 1409 1, 134 1559 1, 194 1754 1, 224 1844 1, 269 1904 1, 329 1934 1, 374 1964 1, 434 1949 1, 509 1934 1, 599 1859 1, 629 1799 1, 719 1664 1, 779 1574 1, 824 1499 1, 884 1394 1, 929 1304 1, 989 1199 1, 1049 1109 1, 1109 1019 1, 1169 929 1, 1229 824 1, 1289 734 1, 1334 659 1, 1439 509 1, 1514 389 1, 1574 299 1, 1649 179 1, 1694 104 1, 1754 29 1, 1784 0 1</inkml:annotation>
  <inkml:annotation type="data">AGgcA4CABAAAAAAAHQJueAMERTRIEQUBOBGZASZBCkoigpLLM2SyTz42ywF8bZs0gvzd+Zcs5z49
115nvk2WFk95m8cAgn8CRfwJH+Dvwf+CPu/BfzvwV4z4/wf+Avr8+PPOgW4/gHv9Lg==
</inkml:annotation>
  <inkml:annotation type="types">AAEBAQEBAQEBAQEBAQEBAQEBAQEBAQEBAQEBAQEBAQEBAQ==
</inkml:annotation>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 77 373, 7 86 389, 11 96 404, 13 100 404, 18 108 420, 23 116 434, 25 119 448, 29 122 448, 34 127 463, 40 131 466, 48 134 491, 52 135 503, 56 136 515, 59 136 515, 65 133 533, 68 131 552, 76 125 566, 80 121 566, 85 115 570, 89 109 570, 94 102 572, 98 95 572, 103 87 572, 107 79 569, 112 72 564, 116 65 564, 120 57 562, 124 50 562, 128 43 561, 132 37 561, 137 27 560, 143 18 562, 145 15 565, 149 9 565, 152 5 566, 155 3 482, 155 3 413, 160 4 204,</inkml:trace>
  <inkml:annotation type="path"> 14 1079 1, 44 1154 1, 104 1289 1, 164 1439 1, 194 1499 1, 269 1619 1, 344 1739 1, 374 1784 1, 434 1829 1, 509 1904 1, 599 1964 1, 719 2009 1, 779 2024 1, 839 2039 1, 884 2039 1, 974 1994 1, 1019 1964 1, 1139 1874 1, 1199 1814 1, 1274 1724 1, 1334 1634 1, 1409 1529 1, 1469 1424 1, 1544 1304 1, 1604 1184 1, 1679 1079 1, 1739 974 1, 1799 854 1, 1859 749 1, 1919 644 1, 1979 554 1, 2054 404 1, 2144 269 1, 2174 224 1, 2234 134 1, 2279 74 1, 2324 44 1, 2324 44 1, 2399 59 1</inkml:annotation>
  <inkml:annotation type="data">AHIcA4CABAAAAAAAHQOOAXoDBEU0SBEFATgRmQEmQQpTJ4KTG8dyTPK8768yyyyhJ5yu+oL86fmv
xPh8PbLdXs85qqixPM+DuZkAgn8DnfwNffwH+BNfgH8Bfb+EPvfb+CJ7/APjzmu763LLydn6P/AX
79A=
</inkml:annotation>
  <inkml:annotation type="types">AAEBAQEBAQEBAQEBAQEBAQEBAQEBAQEBAQEBAQEBAQEBAQEBAQEB
</inkml:annotation>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 61 407, 7 71 427, 11 80 434, 15 86 442, 19 92 457, 23 97 461, 28 102 465, 31 104 470, 35 106 480, 42 107 499, 46 108 511, 49 107 511, 57 104 534, 61 102 534, 64 100 542, 71 93 551, 74 89 551, 80 78 553, 84 73 554, 87 67 554, 91 61 554, 94 55 554, 98 50 555, 104 40 555, 110 30 559, 116 23 561, 121 16 565, 125 10 571, 129 5 581, 132 3 204, 134 3 204, 136 4 0</inkml:trace>
  <inkml:annotation type="path"> 14 854 1, 44 914 1, 104 1064 1, 164 1199 1, 224 1289 1, 284 1379 1, 344 1454 1, 419 1529 1, 464 1559 1, 524 1589 1, 629 1604 1, 689 1619 1, 734 1604 1, 854 1559 1, 914 1529 1, 959 1499 1, 1064 1394 1, 1109 1334 1, 1199 1169 1, 1259 1094 1, 1304 1004 1, 1364 914 1, 1409 824 1, 1469 749 1, 1559 599 1, 1649 449 1, 1739 344 1, 1814 239 1, 1874 149 1, 1934 74 1, 1979 44 1, 2009 44 1, 2039 59 1</inkml:annotation>
  <inkml:annotation type="data">AGccA4CABAAAAAAAHQJ8ZgMERTRIEQUBOBGZASZBCkkhgpMCbOdvrzfHnm2WYWrQgvyt+T/gvVdV
ux758fwUntxJzICCfwQl/A9f3z4vrT183x/b+Evwn8k+fLSXxuZ4/gev+B1v4B9A
</inkml:annotation>
  <inkml:annotation type="types">AAEBAQEBAQEBAQEBAQEBAQEBAQEBAQEBAQEBAQEBAQEB
</inkml:annotation>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14 23 1023, 22 24 1023, 34 24 1023, 46 23 1023, 59 24 1023, 73 23 1023, 76 23 1023, 80 23 1023, 87 22 1023, 95 21 1023, 107 20 1023, 122 18 1023, 137 17 1023, 151 17 1023, 155 17 1023, 167 17 1023, 181 17 1023, 195 18 1023, 198 17 1023, 202 17 1023, 214 17 1023, 228 17 1023, 241 17 1023, 254 18 1023, 266 18 1023, 267 18 1023, 279 16 1023, 285 14 1023, 283 10 1023, 279 5 0</inkml:trace>
  <inkml:annotation type="path"> 74 314 1, 209 344 1, 329 359 1, 509 359 1, 689 344 1, 884 359 1, 1094 344 1, 1139 344 1, 1199 344 1, 1304 329 1, 1424 314 1, 1604 299 1, 1829 269 1, 2054 254 1, 2264 254 1, 2324 254 1, 2504 254 1, 2714 254 1, 2924 269 1, 2969 254 1, 3029 254 1, 3209 254 1, 3419 254 1, 3614 254 1, 3809 269 1, 3989 269 1, 4004 269 1, 4184 239 1, 4274 209 1, 4244 149 1, 4184 74 1</inkml:annotation>
  <inkml:annotation type="data">AFgcA4CABAAAAAAAHQP6ASwDCkT/gQNQZkVpSBQFATgRmQEmQQozH4L14vhJ9c5PHF+n5MfXPkyr
9f1fD8uggvwd+C7bmxSyCbBK1tCCfw3F/DcYAAAA/huM
</inkml:annotation>
  <inkml:annotation type="types">AAEBAQEBAQEBAQEBAQEBAQEBAQEBAQEBAQEBAQEBAQ==
</inkml:annotation>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11 8 1023, 25 9 1023, 28 9 1023, 41 8 1023, 45 9 1023, 57 10 1023, 70 11 1023, 84 12 1023, 97 13 1023, 111 14 1023, 118 14 1023, 131 15 1023, 143 16 1023, 157 16 1023, 169 16 1023, 183 15 1023, 195 15 1023, 208 15 1023, 222 15 1023, 235 15 1023, 249 15 1023, 263 14 1023, 265 14 1023, 268 14 1023, 281 14 1023, 295 14 1023, 308 15 1023, 318 14 1023, 332 14 1023, 344 13 1023, 356 11 1023, 369 10 1023, 381 9 1023, 393 9 1023, 393 9 1023, 396 9 1023, 395 5 1023,</inkml:trace>
  <inkml:annotation type="path"> 74 119 1, 164 119 1, 374 134 1, 419 134 1, 614 119 1, 674 134 1, 854 149 1, 1049 164 1, 1259 179 1, 1454 194 1, 1664 209 1, 1769 209 1, 1964 224 1, 2144 239 1, 2354 239 1, 2534 239 1, 2744 224 1, 2924 224 1, 3119 224 1, 3329 224 1, 3524 224 1, 3734 224 1, 3944 209 1, 3974 209 1, 4019 209 1, 4214 209 1, 4424 209 1, 4619 224 1, 4769 209 1, 4979 209 1, 5159 194 1, 5339 164 1, 5534 149 1, 5714 134 1, 5894 134 1, 5894 134 1, 5939 134 1, 5924 74 1</inkml:annotation>
  <inkml:annotation type="data">AFkcA4CABAAAAAAAHQPSAigDCkT/gQNQZkVpSBQFATgRmQEmQQo0JoL1Pk+v6Pn+SSz4/gubmyWP
tn0S98alfbzygvk+WW4CxVgWCbLYh5CCfw3F/DcYAAAAAA==
</inkml:annotation>
  <inkml:annotation type="types">AAEBAQEBAQEBAQEBAQEBAQEBAQEBAQEBAQEBAQEBAQEBAQEBAQE=
</inkml:annotation>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 97 225, 6 99 225, 8 103 250, 12 112 257, 16 118 268, 20 124 274, 24 128 274, 28 131 278, 35 135 289, 40 136 321, 41 135 321, 46 133 377, 51 127 400, 54 123 400, 59 115 415, 61 109 427, 64 104 427, 68 98 427, 72 91 432, 76 84 438, 80 77 438, 84 69 436, 87 61 436, 91 54 434, 94 48 434, 100 38 434, 105 29 432, 110 20 432, 113 14 432, 116 7 435, 118 3 472, 119 0 0</inkml:trace>
  <inkml:annotation type="path"> 0 1439 1, 59 1454 1, 89 1484 1, 119 1544 1, 179 1679 1, 239 1769 1, 299 1859 1, 359 1919 1, 419 1964 1, 524 2024 1, 599 2039 1, 614 2024 1, 689 1994 1, 764 1904 1, 809 1844 1, 884 1724 1, 914 1634 1, 959 1559 1, 1019 1469 1, 1079 1364 1, 1139 1259 1, 1199 1154 1, 1259 1034 1, 1304 914 1, 1364 809 1, 1409 719 1, 1499 569 1, 1574 434 1, 1649 299 1, 1694 209 1, 1739 104 1, 1769 44 1, 1784 0 1</inkml:annotation>
  <inkml:annotation type="data">AGgcA4CABAAAAAAAHQJufAMERTRIEQUBOBGZASZBCkohgnjWBzfPhudkCy8rVoCC/Un6jmeuts7t
855yWlSeY5eQgn8BTfwFP+FvwT49/D4+L8HfiX8qfif8J/gLv2vU+Hc3G45+KP4LfA==
</inkml:annotation>
  <inkml:annotation type="types">AAEBAQEBAQEBAQEBAQEBAQEBAQEBAQEBAQEBAQEBAQEB
</inkml:annotation>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15 16 1023, 15 16 1023, 16 16 1023, 37 14 1023, 37 15 1023, 47 16 1023, 58 17 1023, 59 17 1023, 76 16 1023, 98 16 1023, 102 16 1023, 103 15 1023, 112 15 1023, 113 15 1023, 118 15 1023, 120 15 1023, 122 15 1023, 124 15 1023, 128 15 1023, 129 15 1023, 149 17 1023, 171 17 1023, 172 17 1023, 177 17 1023, 180 17 1023, 184 17 1023, 204 17 1023, 209 17 1023, 230 16 1023, 251 14 1023, 271 12 1023, 284 12 1023, 304 13 1023, 326 14 1023, 333 13 1023, 343 14 1023, 347 14 1023, 352 14 1023, 374 16 1023, 384 16 1023, 407 16 1023, 428 14 1023, 434 14 1023, 452 14 1023, 454 14 1023, 474 14 1023, 485 15 1023, 496 15 1023, 516 14 1023, 538 13 1023, 540 13 1023, 543 13 1023, 550 13 1023, 553 13 1023, 564 13 1023, 585 11 1023, 594 12 1023, 596 11 1023, 598 11 1023, 620 11 1023, 641 12 1023, 662 13 1023, 665 13 1023, 668 13 1023, 677 14 1023, 679 14 1023, 689 13 1023, 692 13 1023, 701 13 1023, 722 13 1023, 742 11 1023, 764 10 1023, 785 9 1023, 806 8 1023, 824 6 1023, 827 7 1023, 829 7 1023, 849 6 1023, 852 6 1023, 856 6 1023, 876 7 1023, 884 6 1023, 887 6 1023, 908 7 1023, 929 8 1023, 931 8 1023, 932 8 1023, 934 8 1023, 941 9 1023, 943 9 1023, 964 8 1023, 984 9 1023, 985 8 1023, 985 8 1023, 985 8 1023, 985 8 1023, 985 8 1023, 982 7 0</inkml:trace>
  <inkml:annotation type="path"> 89 254 1, 224 239 1, 224 239 1, 239 239 1, 554 209 1, 554 224 1, 704 239 1, 869 254 1, 884 254 1, 1139 239 1, 1469 239 1, 1529 239 1, 1544 224 1, 1679 224 1, 1694 224 1, 1769 224 1, 1799 224 1, 1829 224 1, 1859 224 1, 1919 224 1, 1934 224 1, 2234 254 1, 2564 254 1, 2579 254 1, 2654 254 1, 2699 254 1, 2759 254 1, 3059 254 1, 3134 254 1, 3449 239 1, 3764 209 1, 4064 179 1, 4259 179 1, 4559 194 1, 4889 209 1, 4994 194 1, 5144 209 1, 5204 209 1, 5279 209 1, 5609 239 1, 5759 239 1, 6104 239 1, 6419 209 1, 6509 209 1, 6779 209 1, 6809 209 1, 7109 209 1, 7274 224 1, 7439 224 1, 7739 209 1, 8069 194 1, 8099 194 1, 8144 194 1, 8249 194 1, 8294 194 1, 8459 194 1, 8774 164 1, 8909 179 1, 8939 164 1, 8969 164 1, 9299 164 1, 9614 179 1, 9929 194 1, 9974 194 1, 10019 194 1, 10154 209 1, 10184 209 1, 10334 194 1, 10379 194 1, 10514 194 1, 10829 194 1, 11129 164 1, 11459 149 1, 11774 134 1, 12089 119 1, 12359 89 1, 12404 104 1, 12434 104 1, 12734 89 1, 12779 89 1, 12839 89 1, 13139 104 1, 13259 89 1, 13304 89 1, 13619 104 1, 13934 119 1, 13964 119 1, 13979 119 1, 14009 119 1, 14114 134 1, 14144 134 1, 14459 119 1, 14759 134 1, 14774 119 1, 14774 119 1, 14774 119 1, 14774 119 1, 14774 119 1, 14729 104 1</inkml:annotation>
  <inkml:annotation type="data">AMYBHAOAgAQAAAAAAB0D7gRIAwtE/4EDUGZFiAJIFAUBOBHM1u9ACp8BY4L4OfPPwZ+D/on0/gT1
+Ce/J8vjpnfwVn4P8bPwJ+A/wIvx/Fn4D58M/A32/dv4D+z8C/gj53zZ+DZ48/J9H2/G/Blfgl8H
x/J8fwfZcrv4Dv4I/A8/An2+/wQ/Bdnr3+Cr+C6OgIL8DfgmN4WxYAzQLWRuVmtwS1A3mxFS2Gwv
LYmyKS3NgoCCfw3F/DcYAAAAAAAAAAAAAAAP4bjA
</inkml:annotation>
  <inkml:annotation type="types">AAEBAQEBAQEBAQEBAQEBAQEBAQEBAQEBAQEBAQEBAQEBAQEBAQEBAQEBAQEBAQEBAQEBAQEBAQEB
AQEBAQEBAQEBAQEBAQEBAQEBAQEBAQEBAQEBAQEBAQEBAQEBAQEBAQEB
</inkml:annotation>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12 19 1023, 18 16 1023, 29 11 1023, 37 11 1023, 44 10 1023, 51 10 1023, 52 10 1023, 64 11 1023, 70 11 1023, 83 11 1023, 94 12 1023, 107 12 1023, 108 12 1023, 108 12 1023, 116 12 1023, 128 12 1023, 140 12 1023, 153 12 1023, 165 12 1023, 178 12 1023, 180 11 1023, 187 11 1023, 188 11 1023, 192 11 1023, 204 12 1023, 211 13 1023, 223 14 1023, 230 14 1023, 240 15 1023, 253 16 1023, 266 16 1023, 270 15 1023, 284 14 1023, 296 13 1023, 298 13 1023, 300 12 1023, 306 11 1023, 308 11 1023, 309 11 1023, 311 11 1023, 313 11 1023, 314 11 1023, 316 11 1023, 329 10 1023, 342 10 1023, 355 9 1023, 366 8 1023, 380 8 1023, 392 7 1023, 405 6 1023, 412 5 1023, 424 5 1023, 437 5 1023, 450 5 1023, 462 5 1023, 473 5 1023, 474 5 1023, 483 5 1023, 484 5 1023,</inkml:trace>
  <inkml:annotation type="path"> 74 314 1, 179 284 1, 269 239 1, 434 164 1, 554 164 1, 659 149 1, 764 149 1, 779 149 1, 959 164 1, 1049 164 1, 1244 164 1, 1409 179 1, 1604 179 1, 1619 179 1, 1619 179 1, 1739 179 1, 1919 179 1, 2099 179 1, 2294 179 1, 2474 179 1, 2669 179 1, 2699 164 1, 2804 164 1, 2819 164 1, 2879 164 1, 3059 179 1, 3164 194 1, 3344 209 1, 3449 209 1, 3599 224 1, 3794 239 1, 3989 239 1, 4049 224 1, 4259 209 1, 4439 194 1, 4469 194 1, 4499 179 1, 4589 164 1, 4619 164 1, 4634 164 1, 4664 164 1, 4694 164 1, 4709 164 1, 4739 164 1, 4934 149 1, 5129 149 1, 5324 134 1, 5489 119 1, 5699 119 1, 5879 104 1, 6074 89 1, 6179 74 1, 6359 74 1, 6554 74 1, 6749 74 1, 6929 74 1, 7094 74 1, 7109 74 1, 7244 74 1, 7259 74 1</inkml:annotation>
  <inkml:annotation type="data">AHMcA4CABAAAAAAAHQOUAywDCkT/gQNQZkVpSBQFATgRmQEmQQpOPIL1l9dr4fq+H4tz7b8nhLPr
9fDz5Pfr3zj5/o36XjzYs+o3mz4fUW/T8nyggvwd+E7vqxKlALCFi0lQFlSkAIJ/DcX8NxgAAAAA
AAAA
</inkml:annotation>
  <inkml:annotation type="types">AAEBAQEBAQEBAQEBAQEBAQEBAQEBAQEBAQEBAQEBAQEBAQEBAQEBAQEBAQEBAQEBAQEBAQEBAQEB
AQEB
</inkml:annotation>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15 16 1023, 32 14 1023, 41 12 1023, 50 12 1023, 70 10 1023, 80 8 1023, 84 6 0</inkml:trace>
  <inkml:annotation type="path"> 89 254 1, 224 239 1, 479 209 1, 614 179 1, 749 179 1, 1049 149 1, 1199 119 1, 1259 89 1</inkml:annotation>
  <inkml:annotation type="data">AEEcA4CABAAAAAAAHQJuSAMLRP+BA1BmRYgCSBQFATgRzNbvQAocCIL4OfJ8r6vp+ECC/A34JrNA
gn8Nxfw3GH8Nxg==
</inkml:annotation>
  <inkml:annotation type="types">AAEBAQEBAQE=
</inkml:annotation>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90 12 1023, 82 11 1023, 69 12 1023, 59 15 1023, 48 19 1023, 34 25 1023, 27 29 1023, 21 34 1023, 12 42 1023, 7 48 1023, 5 54 1023, 5 61 1023, 8 68 1023, 13 74 1023, 19 79 1023, 26 82 1023, 38 88 1023, 47 91 1023, 54 92 1023, 61 93 1023, 74 94 1023, 79 94 1023, 94 93 1023, 109 92 1023, 124 89 1023, 139 86 1023, 152 82 1023, 160 79 1023, 171 73 1023, 177 68 1023, 187 60 1023, 191 53 1023, 196 45 1023, 195 37 1023, 193 30 1023, 188 23 1023, 184 18 1023, 179 12 1023, 170 8 1023, 162 5 1023, 155 5 1023, 145 7 1023, 133 9 1023, 127 11 1023, 113 16 1023, 98 21 1023, 82 27 1023, 67 32 1023, 54 36 1023,</inkml:trace>
  <inkml:annotation type="path"> 1499 194 1, 1349 179 1, 1229 164 1, 1034 179 1, 884 224 1, 719 284 1, 509 374 1, 404 434 1, 314 509 1, 179 629 1, 104 719 1, 74 809 1, 74 914 1, 119 1019 1, 194 1109 1, 284 1184 1, 389 1229 1, 569 1319 1, 704 1364 1, 809 1379 1, 914 1394 1, 1109 1409 1, 1184 1409 1, 1409 1394 1, 1634 1379 1, 1859 1334 1, 2084 1289 1, 2279 1229 1, 2399 1184 1, 2564 1094 1, 2654 1019 1, 2804 899 1, 2864 794 1, 2939 674 1, 2924 554 1, 2894 449 1, 2819 344 1, 2759 269 1, 2684 179 1, 2549 119 1, 2429 74 1, 2324 74 1, 2174 104 1, 1994 134 1, 1904 164 1, 1694 239 1, 1469 314 1, 1229 404 1, 1004 479 1, 809 539 1</inkml:annotation>
  <inkml:annotation type="data">AG4cA4CABAAAAAAAHQO0AWQDCkT/gQNQZkVpSBQFATgRmQEmQQpJMoL9WfsHPfL34p3xzOZJ67r4
Pl+gb7578fDPhvZfMnd+D5bZgIL7vwCzJmzmot3ndLWrOzsqMuTmHEtAgn8Nxfw3GAAAAAAAAA==
</inkml:annotation>
  <inkml:annotation type="types">AAEBAQEBAQEBAQEBAQEBAQEBAQEBAQEBAQEBAQEBAQEBAQEBAQEBAQEBAQEBAQEBAQE=
</inkml:annotation>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12 11 1023, 24 8 1023, 35 5 1023, 43 5 1023, 47 5 1023, 59 5 1023, 71 5 1023, 83 5 1023, 95 5 1023, 107 5 1023, 119 6 1023, 131 6 1023, 143 6 1023, 155 6 1023, 167 6 1023, 179 6 1023, 191 6 1023, 192 6 1023, 192 6 1023, 193 6 1023, 193 6 1023, 205 7 1023, 217 8 1023, 228 7 1023, 241 7 1023, 254 7 1023, 266 6 1023, 278 7 1023, 290 7 1023, 303 7 1023, 315 8 1023, 327 9 1023, 339 9 1023, 351 10 1023, 363 10 1023, 366 10 1023, 378 9 1023, 381 9 1023, 394 9 1023, 407 9 1023, 419 9 1023, 431 9 1023, 443 7 1023, 455 7 1023, 463 6 1023, 466 6 1023, 479 6 1023, 492 6 1023, 505 7 1023, 517 7 1023, 530 9 1023, 543 9 1023, 556 11 1023, 568 12 1023, 581 13 1023, 595 14 1023, 597 14 1023, 605 15 1023, 618 16 1023, 632 17 1023, 638 18 1023, 650 19 1023, 663 19 1023, 675 20 1023, 689 21 1023, 701 23 1023, 714 24 1023, 727 25 1023, 740 27 1023, 755 28 1023, 768 28 1023, 780 28 1023, 794 28 1023, 804 27 1023, 817 26 1023, 830 25 1023, 843 24 1023, 846 24 1023, 849 24 1023, 862 23 1023, 874 21 1023, 877 21 1023, 884 21 1023, 897 20 1023, 910 19 1023, 923 18 1023, 935 17 1023, 949 16 1023, 962 16 1023, 974 15 1023, 986 14 1023, 998 13 1023, 1000 13 1023, 1009 13 0</inkml:trace>
  <inkml:annotation type="path"> 74 179 1, 179 164 1, 359 119 1, 524 74 1, 644 74 1, 704 74 1, 884 74 1, 1064 74 1, 1244 74 1, 1424 74 1, 1604 74 1, 1784 89 1, 1964 89 1, 2144 89 1, 2324 89 1, 2504 89 1, 2684 89 1, 2864 89 1, 2879 89 1, 2879 89 1, 2894 89 1, 2894 89 1, 3074 104 1, 3254 119 1, 3419 104 1, 3614 104 1, 3809 104 1, 3989 89 1, 4169 104 1, 4349 104 1, 4544 104 1, 4724 119 1, 4904 134 1, 5084 134 1, 5264 149 1, 5444 149 1, 5489 149 1, 5669 134 1, 5714 134 1, 5909 134 1, 6104 134 1, 6284 134 1, 6464 134 1, 6644 104 1, 6824 104 1, 6944 89 1, 6989 89 1, 7184 89 1, 7379 89 1, 7574 104 1, 7754 104 1, 7949 134 1, 8144 134 1, 8339 164 1, 8519 179 1, 8714 194 1, 8924 209 1, 8954 209 1, 9074 224 1, 9269 239 1, 9479 254 1, 9569 269 1, 9749 284 1, 9944 284 1, 10124 299 1, 10334 314 1, 10514 344 1, 10709 359 1, 10904 374 1, 11099 404 1, 11324 419 1, 11519 419 1, 11699 419 1, 11909 419 1, 12059 404 1, 12254 389 1, 12449 374 1, 12644 359 1, 12689 359 1, 12734 359 1, 12929 344 1, 13109 314 1, 13154 314 1, 13259 314 1, 13454 299 1, 13649 284 1, 13844 269 1, 14024 254 1, 14234 239 1, 14429 239 1, 14609 224 1, 14789 209 1, 14969 194 1, 14999 194 1, 15134 194 1</inkml:annotation>
  <inkml:annotation type="data">AIgBHAOAgAQAAAAAAB0DsgYyAwpE/4EDUGZFaUgUBQE4EZkBJkEKY1+C9Z6vfPyAA+uy/YuKSh8/
zfP9Cjz7+gsLJ9vwep8vwS5sM2554fS+i/P4+AuWn0/Egvs+/XAJQBGxcqLKsDcsJc3KWBYlS0oi
3FCUgIJ/DcX8NxgAAAAAAAAAAAAAAP4bjA==
</inkml:annotation>
  <inkml:annotation type="types">AAEBAQEBAQEBAQEBAQEBAQEBAQEBAQEBAQEBAQEBAQEBAQEBAQEBAQEBAQEBAQEBAQEBAQEBAQEB
AQEBAQEBAQEBAQEBAQEBAQEBAQEBAQEBAQEBAQEBAQEBAQEBAQE=
</inkml:annotation>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89 12 1023, 80 15 1023, 68 19 1023, 61 22 1023, 49 28 1023, 38 35 1023, 29 41 1023, 24 46 1023, 15 57 1023, 9 64 1023, 5 72 1023, 5 77 1023, 6 79 1023, 14 84 1023, 21 86 1023, 28 87 1023, 42 88 1023, 55 88 1023, 60 88 1023, 73 86 1023, 87 85 1023, 99 82 1023, 108 79 1023, 120 76 1023, 132 73 1023, 142 69 1023, 153 64 1023, 159 60 1023, 163 55 1023, 165 48 1023, 168 37 1023, 169 29 1023, 167 23 1023, 163 16 1023, 158 11 1023, 152 8 1023, 146 6 1023, 137 5 1023, 127 5 1023, 115 8 1023, 102 12 1023, 88 18 1023, 72 24 1023, 58 30 1023, 51 32 1023,</inkml:trace>
  <inkml:annotation type="path"> 1439 164 1, 1334 179 1, 1199 224 1, 1019 284 1, 914 329 1, 734 419 1, 569 524 1, 434 614 1, 359 689 1, 224 854 1, 134 959 1, 74 1079 1, 74 1154 1, 89 1184 1, 209 1259 1, 314 1289 1, 419 1304 1, 629 1319 1, 824 1319 1, 899 1319 1, 1094 1289 1, 1304 1274 1, 1484 1229 1, 1619 1184 1, 1799 1139 1, 1979 1094 1, 2129 1034 1, 2294 959 1, 2384 899 1, 2444 824 1, 2474 719 1, 2519 554 1, 2534 434 1, 2504 344 1, 2444 239 1, 2369 164 1, 2279 119 1, 2189 89 1, 2054 74 1, 1904 74 1, 1724 119 1, 1529 179 1, 1319 269 1, 1079 359 1, 869 449 1, 764 479 1</inkml:annotation>
  <inkml:annotation type="data">AGkcA4CABAAAAAAAHQOgAWADCkT/gQNQZkVpSBQFATgRmQEmQQpELoL9SfrPe+vczx55nifFXxX5
fkm942e92b3bXbtu58SC+r6cl5Lfg8zvedqtmi2XfPMuZJOTDyCCfw3F/DcYAAAAAAA=
</inkml:annotation>
  <inkml:annotation type="types">AAEBAQEBAQEBAQEBAQEBAQEBAQEBAQEBAQEBAQEBAQEBAQEBAQEBAQEBAQEBAQ==
</inkml:annotation>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12 17 1023, 16 17 1023, 28 17 1023, 28 17 1023, 35 17 1023, 47 17 1023, 59 16 1023, 71 14 1023, 83 13 1023, 95 12 1023, 107 11 1023, 119 11 1023, 131 11 1023, 143 10 1023, 150 9 1023, 156 9 1023, 168 8 1023, 181 9 1023, 193 10 1023, 197 10 1023, 198 10 1023, 210 10 1023, 223 11 1023, 235 10 1023, 246 10 1023, 259 10 1023, 271 11 1023, 284 12 1023, 296 12 1023, 305 12 1023, 317 11 1023, 329 10 1023, 341 9 1023, 346 10 1023, 358 9 1023, 369 9 1023, 371 9 1023, 372 9 1023, 372 9 1023, 373 9 1023, 374 9 1023, 375 9 1023, 376 9 1023, 383 10 1023, 395 10 1023, 399 10 1023, 412 10 1023, 424 9 1023, 436 9 1023, 448 9 1023, 453 9 1023, 458 9 1023, 465 9 1023, 466 9 1023, 467 9 1023, 468 9 1023, 469 9 1023, 476 10 1023, 478 10 1023, 491 10 1023, 502 9 1023, 515 7 1023, 517 8 1023, 518 7 1023, 520 8 1023, 521 7 1023, 522 7 1023, 523 7 1023, 530 5 1023, 531 5 1023, 531 5 1023, 532 5 1023, 545 5 1023, 558 5 1023, 570 5 1023, 582 5 1023, 594 5 1023, 606 5 1023, 618 6 1023, 631 6 1023, 643 7 1023, 655 8 1023, 668 9 1023, 680 9 1023, 692 10 1023, 705 11 1023, 717 13 1023, 729 14 1023, 744 15 1023, 756 15 1023, 768 16 1023, 776 17 1023, 788 18 1023, 801 18 1023, 803 18 1023, 808 19 1023, 821 19 1023, 833 20 1023, 834 20 1023, 847 20 1023, 848 20 1023, 857 20 1023, 871 19 1023, 883 19 1023, 884 19 1023, 897 20 1023, 909 21 1023, 916 22 1023, 928 24 1023, 941 26 1023, 953 28 1023, 966 29 1023, 979 29 1023, 992 30 1023, 1005 30 1023, 1018 30 1023, 1032 29 1023, 1044 27 1023, 1057 27 1023, 1070 26 1023, 1084 25 1023, 1095 25 1023, 1109 24 1023, 1121 23 1023, 1132 22 1023, 1144 21 1023, 1150 20 0</inkml:trace>
  <inkml:annotation type="path"> 74 254 1, 179 254 1, 239 254 1, 419 254 1, 419 254 1, 524 254 1, 704 254 1, 884 239 1, 1064 209 1, 1244 194 1, 1424 179 1, 1604 164 1, 1784 164 1, 1964 164 1, 2144 149 1, 2249 134 1, 2339 134 1, 2519 119 1, 2714 134 1, 2894 149 1, 2954 149 1, 2969 149 1, 3149 149 1, 3344 164 1, 3524 149 1, 3689 149 1, 3884 149 1, 4064 164 1, 4259 179 1, 4439 179 1, 4574 179 1, 4754 164 1, 4934 149 1, 5114 134 1, 5189 149 1, 5369 134 1, 5534 134 1, 5564 134 1, 5579 134 1, 5579 134 1, 5594 134 1, 5609 134 1, 5624 134 1, 5639 134 1, 5744 149 1, 5924 149 1, 5984 149 1, 6179 149 1, 6359 134 1, 6539 134 1, 6719 134 1, 6794 134 1, 6869 134 1, 6974 134 1, 6989 134 1, 7004 134 1, 7019 134 1, 7034 134 1, 7139 149 1, 7169 149 1, 7364 149 1, 7529 134 1, 7724 104 1, 7754 119 1, 7769 104 1, 7799 119 1, 7814 104 1, 7829 104 1, 7844 104 1, 7949 74 1, 7964 74 1, 7964 74 1, 7979 74 1, 8174 74 1, 8369 74 1, 8549 74 1, 8729 74 1, 8909 74 1, 9089 74 1, 9269 89 1, 9464 89 1, 9644 104 1, 9824 119 1, 10019 134 1, 10199 134 1, 10379 149 1, 10574 164 1, 10754 194 1, 10934 209 1, 11159 224 1, 11339 224 1, 11519 239 1, 11639 254 1, 11819 269 1, 12014 269 1, 12044 269 1, 12119 284 1, 12314 284 1, 12494 299 1, 12509 299 1, 12704 299 1, 12719 299 1, 12854 299 1, 13064 284 1, 13244 284 1, 13259 284 1, 13454 299 1, 13634 314 1, 13739 329 1, 13919 359 1, 14114 389 1, 14294 419 1, 14489 434 1, 14684 434 1, 14879 449 1, 15074 449 1, 15269 449 1, 15479 434 1, 15659 404 1, 15854 404 1, 16049 389 1, 16259 374 1, 16424 374 1, 16634 359 1, 16814 344 1, 16979 329 1, 17159 314 1, 17249 299 1</inkml:annotation>
  <inkml:annotation type="data">ALEBHAOAgAQAAAAAAB0DoAcyAwpE/4EDUGZFaUgUBQE4EZkBJkEKiwGAAYL1nfk+34vQB7vwS/L3
6pbll7w+P4r89sHwevl+anxs+EfB7+rc+uynwfDZ9ihKlSudefE+vnyX6/s+35PW/X9l9+pYE2J3
m2fCgvwN+BwWwipcUmxFUzYAlLACVbzc2NwAlhYlWFSyixCFsq3KlACCfw3F/DcYAAAAAAAAAAAA
AAAAAAAAfw3G
</inkml:annotation>
  <inkml:annotation type="types">AAEBAQEBAQEBAQEBAQEBAQEBAQEBAQEBAQEBAQEBAQEBAQEBAQEBAQEBAQEBAQEBAQEBAQEBAQEB
AQEBAQEBAQEBAQEBAQEBAQEBAQEBAQEBAQEBAQEBAQEBAQEBAQEBAQEBAQEBAQEBAQEBAQEBAQEB
AQEBAQEBAQEBAQEBAQE=
</inkml:annotation>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 65 371, 7 68 371, 15 76 391, 22 83 409, 24 87 431, 27 90 431, 32 96 451, 35 100 467, 36 102 477, 39 105 477, 42 107 486, 43 107 494, 46 104 514, 49 101 540, 51 96 540, 56 86 560, 61 74 565, 63 70 567, 65 61 567, 68 56 565, 70 49 565, 75 39 564, 76 35 563, 79 31 563, 82 25 563, 85 18 561, 88 11 560, 90 5 558, 91 2 557, 91 0 0</inkml:trace>
  <inkml:annotation type="path"> 0 929 1, 44 974 1, 104 1019 1, 224 1139 1, 329 1244 1, 359 1304 1, 404 1349 1, 479 1439 1, 524 1499 1, 539 1529 1, 584 1574 1, 629 1604 1, 644 1604 1, 689 1559 1, 734 1514 1, 764 1439 1, 839 1289 1, 914 1109 1, 944 1049 1, 974 914 1, 1019 839 1, 1049 734 1, 1124 584 1, 1139 524 1, 1184 464 1, 1229 374 1, 1274 269 1, 1319 164 1, 1349 74 1, 1364 29 1, 1364 0 1</inkml:annotation>
  <inkml:annotation type="data">AGUcA4CABAAAAAAAHQJgbgMERTRIEQUBOBHnDDhBCkcfgnJ4vuZu43F46l55wW2C/MH5ber283Zd
633vye/G9+BtTkCCfwOV/A5f4M3x+EfwZ5+H6fmv2fB+GfwZ+A+7uVGyz+DPQA==
</inkml:annotation>
  <inkml:annotation type="types">AAEBAQEBAQEBAQEBAQEBAQEBAQEBAQEBAQEBAQEBAQ==
</inkml:annotation>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 76 244, 7 80 244, 14 89 272, 22 98 299, 25 104 335, 28 107 367, 33 112 405, 37 114 412, 42 114 431, 44 113 463, 47 111 489, 53 106 518, 56 103 518, 58 98 541, 61 95 541, 62 90 558, 66 83 558, 68 79 564, 71 71 564, 72 64 568, 75 55 568, 78 42 571, 82 29 573, 84 20 572, 86 14 572, 88 8 579, 88 4 585, 87 2 464, 86 2 204, 86 2 0</inkml:trace>
  <inkml:annotation type="path"> 0 1094 1, 44 1139 1, 104 1199 1, 209 1334 1, 329 1469 1, 374 1559 1, 419 1604 1, 494 1679 1, 554 1709 1, 629 1709 1, 659 1694 1, 704 1664 1, 794 1589 1, 839 1544 1, 869 1469 1, 914 1424 1, 929 1349 1, 989 1244 1, 1019 1184 1, 1064 1064 1, 1079 959 1, 1124 824 1, 1169 629 1, 1229 434 1, 1259 299 1, 1289 209 1, 1319 119 1, 1319 59 1, 1304 29 1, 1289 29 1, 1289 29 1</inkml:annotation>
  <inkml:annotation type="data">AGscA4CABAAAAAAAHQJedAMERTRIEQUBOBHnDDhBCk0fgnJye2WdnO2bzZuJptSC/O35xnp3ud23
ubm7zzN8vHGZgIJ/AZn8Bm/hy/N5+D8R/Z93w8/D/4S/Cf4G/A/wfD488vZ8V/cf77/KgA==
</inkml:annotation>
  <inkml:annotation type="types">AAEBAQEBAQEBAQEBAQEBAQEBAQEBAQEBAQEBAQEBAQ==
</inkml:annotation>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 94 401, 10 105 432, 14 110 460, 18 116 460, 22 120 485, 26 125 485, 33 138 511, 36 145 538, 39 151 538, 42 161 562, 46 169 584, 50 174 597, 54 175 601, 60 174 600, 67 170 600, 71 168 610, 75 162 610, 79 160 620, 85 150 620, 89 142 630, 96 131 630, 100 122 638, 107 111 638, 112 103 640, 119 90 640, 124 80 643, 132 70 643, 137 62 643, 143 53 646, 147 46 648, 152 39 648, 154 34 651, 158 25 654, 161 21 654, 163 16 656, 166 9 656, 166 4 635, 165 3 606, 165 4 487, 161 6 221, 158 9 204,</inkml:trace>
  <inkml:annotation type="path"> 0 1349 1, 44 1409 1, 149 1574 1, 209 1649 1, 269 1739 1, 329 1799 1, 389 1874 1, 494 2069 1, 539 2174 1, 584 2264 1, 629 2414 1, 689 2534 1, 749 2609 1, 809 2624 1, 899 2609 1, 1004 2549 1, 1064 2519 1, 1124 2429 1, 1184 2399 1, 1274 2249 1, 1334 2129 1, 1439 1964 1, 1499 1829 1, 1604 1664 1, 1679 1544 1, 1784 1349 1, 1859 1199 1, 1979 1049 1, 2054 929 1, 2144 794 1, 2204 689 1, 2279 584 1, 2309 509 1, 2369 374 1, 2414 314 1, 2444 239 1, 2489 134 1, 2489 59 1, 2474 44 1, 2474 59 1, 2414 89 1, 2369 134 1</inkml:annotation>
  <inkml:annotation type="data">AIYBHAOAgAQAAAAAAB0EkgGYAQMERTRIEQUBOBGZASZBCmYqgnPHRzyQydM3nebm87NnctnbPMCC
/TH6R+L4Zs+T4b43vne558fLnc3nvjLjPPq7njJAgn8EDfwOT38O/hb8L/hifhv8Kb8/z+59H0/R
9P0fT8ny5vOuXeO5v4P+X9M/wAX/Aaw=
</inkml:annotation>
  <inkml:annotation type="types">AAEBAQEBAQEBAQEBAQEBAQEBAQEBAQEBAQEBAQEBAQEBAQEBAQEBAQEB
</inkml:annotation>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7 11 285, 11 28 295, 12 38 297, 18 42 204, 20 38 204,</inkml:trace>
  <inkml:annotation type="path"> 59 0 1, 104 164 1, 164 419 1, 179 569 1, 269 629 1, 299 569 1</inkml:annotation>
  <inkml:annotation type="data">ADgcA4CABAAAAAAAHQIYHgMERTRIEQUBOBFMLIZAChoGgvFnfXmCfV8Hx/D8oIJ/Aj38CF/L+o/0
8A==
</inkml:annotation>
  <inkml:annotation type="types">AAEBAQEB
</inkml:annotation>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8 12 330, 8 31 350, 8 48 391, 8 65 417, 8 84 449, 7 101 445, 7 100 204, 9 88 0</inkml:trace>
  <inkml:annotation type="path"> 119 0 1, 119 179 1, 119 464 1, 119 719 1, 119 974 1, 119 1259 1, 104 1514 1, 104 1499 1, 134 1319 1</inkml:annotation>
  <inkml:annotation type="data">AEEcA4CABAAAAAAAHQISMAMERTRIEQUBOBFMLIZACiMJgvk+ULMAgn2fFrN/BP1ggn8C8fwKj+Dv
wH8H4t/gL/8XAA==
</inkml:annotation>
  <inkml:annotation type="types">AAEBAQEBAQEB
</inkml:annotation>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47 12 283, 41 33 310, 36 43 338, 26 57 382, 14 71 395, 7 81 406, 8 81 406, 18 80 419, 36 76 435, 41 77 435, 51 78 432, 61 83 401, 64 88 385, 64 99 370, 60 109 379, 51 119 394, 42 123 423, 31 126 472, 26 124 493, 23 121 498, 23 119 480, 27 110 435, 33 102 344, 40 96 0</inkml:trace>
  <inkml:annotation type="path"> 749 0 1, 704 179 1, 614 494 1, 539 644 1, 389 854 1, 209 1064 1, 104 1214 1, 119 1214 1, 269 1199 1, 539 1139 1, 614 1154 1, 764 1169 1, 914 1244 1, 959 1319 1, 959 1484 1, 899 1634 1, 764 1784 1, 629 1844 1, 464 1889 1, 389 1859 1, 344 1814 1, 344 1784 1, 404 1649 1, 494 1529 1, 599 1439 1</inkml:annotation>
  <inkml:annotation type="data">AHEcA4CABAAAAAAAHQIkOAMERTRIEQUBOBFMLIZAClMZgvyR+T+z3vr5Pm+T7/T4++fbfgznjICC
fZ831+Hn6b308Pgr4b7s+OYAgn8CNfwHLPwJ+I9+v7ufgXv4d/AU/CnwfgD8Gfh38C/hP8N/kH+A
3w==
</inkml:annotation>
  <inkml:annotation type="types">AAEBAQEBAQEBAQEBAQEBAQEBAQEBAQEBAQ==
</inkml:annotation>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6 10 247, 11 29 284, 13 45 290, 13 60 302, 10 70 299, 7 74 204, 6 73 204,</inkml:trace>
  <inkml:annotation type="path"> 59 0 1, 89 149 1, 164 434 1, 194 674 1, 194 899 1, 149 1049 1, 104 1109 1, 89 1094 1</inkml:annotation>
  <inkml:annotation type="data">AD0cA4CABAAAAAAAHQIWKAMERTRIEQUBOBFMLIZACh8IgvG87vWAgn0fN2+/h9iCfwGl/ARP4j+D
8B/p39RA
</inkml:annotation>
  <inkml:annotation type="types">AAEBAQEBAQE=
</inkml:annotation>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13 38 374, 33 34 457, 49 31 479, 65 28 489, 90 22 484, 106 19 457, 127 15 336, 142 14 225, 149 14 225, 154 12 204, 165 10 204, 178 6 204, 181 4 0</inkml:trace>
  <inkml:annotation type="path"> 0 599 1, 194 569 1, 494 509 1, 734 464 1, 974 419 1, 1349 329 1, 1589 284 1, 1904 224 1, 2129 209 1, 2234 209 1, 2309 179 1, 2474 149 1, 2669 89 1, 2714 59 1</inkml:annotation>
  <inkml:annotation type="data">AFEcA4CABAAAAAAAHQJKHgMERTRIEQUBOBFMLIZACjMOgn3fF5fN8/r4fl34M+mC/Gn452O8vJrc
gn8DofwJX+X/t/Af4R/UP0fsL8H/g5/APoA=
</inkml:annotation>
  <inkml:annotation type="types">AAEBAQEBAQEBAQEBAQE=
</inkml:annotation>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10 10 297, 28 6 228, 29 7 204, 30 6 204, 30 7 204, 30 7 0</inkml:trace>
  <inkml:annotation type="path"> 0 179 1, 149 149 1, 419 89 1, 434 104 1, 449 89 1, 449 104 1, 449 104 1</inkml:annotation>
  <inkml:annotation type="data">ADscA4CABAAAAAAAHQIaEgMERTRIEQUBOBFMLIZACh0Hgn0fJ+B1AIL7PwDvrcqCfwJt/A4P4+/C
j+AfQA==
</inkml:annotation>
  <inkml:annotation type="types">AAEBAQEBAQ==
</inkml:annotation>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10 7 437, 25 15 477, 42 25 619, 58 33 644, 70 38 673, 84 45 674, 97 50 665, 97 50 665, 98 50 662, 98 50 647, 98 50 647, 97 50 603, 96 51 501, 93 51 0</inkml:trace>
  <inkml:annotation type="path"> 0 29 1, 149 104 1, 374 224 1, 629 374 1, 869 494 1, 1049 569 1, 1259 674 1, 1454 749 1, 1454 749 1, 1469 749 1, 1469 749 1, 1469 749 1, 1454 749 1, 1439 764 1, 1394 764 1</inkml:annotation>
  <inkml:annotation type="data">AEocA4CABAAAAAAAHQIwIgMERTRIEQUBOBFMLIZACiwPgn0esvnL98qtgs5zN7m+wlCCfwSd/A//
6w/Z/j8O/T83ft/AX49/LP8EBg==
</inkml:annotation>
  <inkml:annotation type="types">AAEBAQEBAQEBAQEBAQEB
</inkml:annotation>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13 28 475, 32 20 474, 51 13 432, 69 6 204, 77 4 0</inkml:trace>
  <inkml:annotation type="path"> 0 464 1, 194 419 1, 479 299 1, 764 194 1, 1034 89 1, 1154 59 1</inkml:annotation>
  <inkml:annotation type="data">ADocA4CABAAAAAAAHQIqGgMERTRIEQUBOBFMLIZAChwGgn3fAv0ggvxF+KfceoJ/BTX8FO/jf+AW
fwoA
</inkml:annotation>
  <inkml:annotation type="types">AAEBAQEB
</inkml:annotation>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9 15 249, 20 11 298, 37 7 326, 46 7 207, 47 8 0</inkml:trace>
  <inkml:annotation type="path"> 0 284 1, 134 224 1, 299 164 1, 554 104 1, 689 104 1, 704 119 1</inkml:annotation>
  <inkml:annotation type="data">ADscA4CABAAAAAAAHQIgFAMERTRIEQUBOBFMLIZACh0GgnzZ8Hy/KIL8FfhM8QCCfwGt/AOv4P/g
Av9KgA==
</inkml:annotation>
  <inkml:annotation type="types">AAEBAQEB
</inkml:annotation>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10 11 458, 21 8 458, 25 8 440, 34 12 204, 35 13 204,</inkml:trace>
  <inkml:annotation type="path"> 0 209 1, 149 164 1, 314 119 1, 374 119 1, 509 179 1, 524 194 1</inkml:annotation>
  <inkml:annotation type="data">ADscA4CABAAAAAAAHQIcFAMERTRIEQUBOBFMLIZACh0Ggn0T4/XygIL8Afgdzx2CfwTx/BPP4J/g
Jn+AvA==
</inkml:annotation>
  <inkml:annotation type="types">AAEBAQEB
</inkml:annotation>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13 9 340, 15 21 348, 16 33 370, 15 47 370, 14 64 384, 13 81 390, 11 105 391, 9 125 391, 7 135 265, 7 133 265, 8 119 204, 11 106 204, 12 101 0</inkml:trace>
  <inkml:annotation type="path"> 134 0 1, 194 134 1, 224 314 1, 239 494 1, 224 704 1, 209 959 1, 194 1214 1, 164 1574 1, 134 1874 1, 104 2024 1, 104 1994 1, 119 1784 1, 164 1589 1, 179 1514 1</inkml:annotation>
  <inkml:annotation type="data">AEwcA4CABAAAAAAAHQIUPAMERTRIEQUBOBFMLIZACi4Ogvm97dKZM0CCfNxnHxefp+37Z8iCfwMZ
/Avv4A/CP4A+X3f3D+4Py/+Xv4B9
</inkml:annotation>
  <inkml:annotation type="types">AAEBAQEBAQEBAQEBAQE=
</inkml:annotation>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38 22 363, 56 12 422, 67 9 466, 71 10 492, 76 8 492, 85 9 507, 97 13 520, 102 22 532, 102 29 543, 96 42 548, 90 51 548, 81 65 544, 75 73 544, 63 84 533, 47 98 508, 37 104 477, 28 109 401, 14 111 284, 3 108 204, 0 106 0</inkml:trace>
  <inkml:annotation type="path"> 404 449 1, 569 329 1, 839 179 1, 1004 134 1, 1064 149 1, 1139 119 1, 1274 134 1, 1454 194 1, 1529 329 1, 1529 434 1, 1439 629 1, 1349 764 1, 1214 974 1, 1124 1094 1, 944 1259 1, 704 1469 1, 554 1559 1, 419 1634 1, 209 1664 1, 44 1619 1, 0 1589 1</inkml:annotation>
  <inkml:annotation type="data">AGkcA4CABAAAAAAAHQIyMgMERTRIEQUBOBFMLIZACksVgvw1+Bfi+P45458fv4XefD5+Ce+fIIL8
QfjHfi8d5z1vwefXw858t77ggn8DdfwKL+A/wT+GfwFtvw+/Pj6/wD8P4//G/4u/boA=
</inkml:annotation>
  <inkml:annotation type="types">AAEBAQEBAQEBAQEBAQEBAQEBAQEB
</inkml:annotation>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14 13 379, 18 14 406, 24 13 406, 41 11 462, 51 8 492, 57 8 546, 58 9 551, 57 20 556, 57 39 556, 58 52 550, 59 73 545, 62 89 514, 65 99 430, 66 101 204, 66 100 204,</inkml:trace>
  <inkml:annotation type="path"> 0 254 1, 209 194 1, 269 209 1, 359 194 1, 614 164 1, 764 119 1, 854 119 1, 869 134 1, 854 299 1, 854 584 1, 869 779 1, 884 1094 1, 929 1334 1, 974 1484 1, 989 1514 1, 989 1499 1</inkml:annotation>
  <inkml:annotation type="data">AFgcA4CABAAAAAAAHQImLgMERTRIEQUBOBFMLIZACjoQgn4A+nPq+Pz72RjagvwN+D/W28n0fJ8P
ye/h+XqCfwO1/A0v4b/Kn4Z/Cn5He/hn4Z/J/8AA/wFQ
</inkml:annotation>
  <inkml:annotation type="types">AAEBAQEBAQEBAQEBAQEBAQ==
</inkml:annotation>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52 12 355, 46 30 375, 39 39 379, 27 54 394, 14 68 419, 15 76 416, 20 76 416, 30 76 419, 48 78 423, 58 81 413, 61 84 400, 61 92 383, 58 97 380, 49 107 391, 37 115 405, 28 118 420, 14 121 470, 12 120 484, 8 113 495, 9 109 475, 13 100 431, 19 92 304, 28 85 204, 34 81 0</inkml:trace>
  <inkml:annotation type="path"> 809 0 1, 779 179 1, 689 449 1, 584 584 1, 404 809 1, 209 1019 1, 224 1139 1, 299 1139 1, 449 1139 1, 719 1169 1, 869 1214 1, 914 1259 1, 914 1379 1, 869 1454 1, 734 1604 1, 554 1724 1, 419 1769 1, 209 1814 1, 179 1799 1, 119 1694 1, 134 1634 1, 194 1499 1, 284 1379 1, 419 1274 1, 509 1214 1</inkml:annotation>
  <inkml:annotation type="data">AHAcA4CABAAAAAAAHQIiOAMERTRIEQUBOBFMLIZAClIZgvyh+VfN938AePXyfL8fe/D3nv7N9czn
QIJ9nwfP8F+H5WR676328/Dz3JyCfwNV/Awf4F+r6Pw7zk/APfP4A/AHJ+Kvxb38R/hX9F/hr9ag
</inkml:annotation>
  <inkml:annotation type="types">AAEBAQEBAQEBAQEBAQEBAQEBAQEBAQEBAQ==
</inkml:annotation>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7 16 351, 8 35 359, 8 45 359, 8 56 204, 9 56 204, 9 57 0</inkml:trace>
  <inkml:annotation type="path"> 89 0 1, 104 239 1, 119 524 1, 119 674 1, 119 839 1, 134 839 1, 134 854 1</inkml:annotation>
  <inkml:annotation type="data">ADwcA4CABAAAAAAAHQISIgMERTRIEQUBOBFMLIZACh4Hgvg9qlCCfgTnzz64gn8DRfwMn8v8AN/w
A1/APoA=
</inkml:annotation>
  <inkml:annotation type="types">AAEBAQEBAQ==
</inkml:annotation>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39 13 417, 31 27 411, 22 43 394, 16 51 385, 6 68 304, 3 71 0</inkml:trace>
  <inkml:annotation type="path"> 674 0 1, 584 194 1, 464 404 1, 329 644 1, 239 764 1, 89 1019 1, 44 1064 1</inkml:annotation>
  <inkml:annotation type="data">AD4cA4CABAAAAAAAHQIgKAMERTRIEQUBOBFMLIZACiAHgvx9+S9vPPxAgn3TPl+b8AiCfwRN/BGf
1/J+df4CjA==
</inkml:annotation>
  <inkml:annotation type="types">AAEBAQEBAQ==
</inkml:annotation>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24 12 245, 23 36 297, 22 52 340, 19 68 379, 17 86 412, 15 102 443, 12 121 469, 11 137 480, 8 154 479, 8 165 468, 9 164 269, 9 159 269, 9 140 204, 8 122 204,</inkml:trace>
  <inkml:annotation type="path"> 359 0 1, 359 179 1, 344 539 1, 329 779 1, 284 1019 1, 254 1289 1, 224 1529 1, 179 1814 1, 164 2054 1, 119 2309 1, 119 2474 1, 134 2459 1, 134 2384 1, 134 2099 1, 119 1829 1</inkml:annotation>
  <inkml:annotation type="data">AFAcA4CABAAAAAAAHQIWRgMERTRIEQUBOBFMLIZACjIPgvwp+Fa2Lm8lUIJ9n2fKzednw/b5/AMA
gn8BnfwDP8/n4d9/gP7fp/gF3+AcvzP+Zg==
</inkml:annotation>
  <inkml:annotation type="types">AAEBAQEBAQEBAQEBAQEB
</inkml:annotation>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59 26 445, 61 15 451, 58 8 400, 57 8 400, 52 8 369, 43 16 315, 35 25 308, 31 34 325, 24 49 355, 21 61 408, 23 69 455, 24 69 455, 34 68 491, 45 60 525, 53 52 534, 66 41 534, 64 39 586, 61 43 583, 50 53 576, 43 63 566, 32 77 558, 23 96 555, 17 109 554, 13 124 552, 9 142 550, 8 155 551, 13 161 550, 20 163 555, 23 162 579, 35 154 597, 42 145 607, 51 129 613, 56 119 613, 59 107 605, 57 98 589, 55 98 589, 52 101 566, 52 101 566, 55 105 541, 64 108 526, 68 106 468, 81 100 293, 91 92 204,</inkml:trace>
  <inkml:annotation type="path"> 809 524 1, 884 389 1, 914 224 1, 869 119 1, 854 119 1, 779 119 1, 644 239 1, 524 374 1, 464 509 1, 359 734 1, 314 914 1, 344 1034 1, 359 1034 1, 509 1019 1, 674 899 1, 794 779 1, 989 614 1, 959 584 1, 914 644 1, 749 794 1, 644 944 1, 479 1154 1, 344 1439 1, 254 1634 1, 194 1859 1, 134 2129 1, 119 2324 1, 194 2414 1, 299 2444 1, 344 2429 1, 524 2309 1, 629 2174 1, 764 1934 1, 839 1784 1, 884 1604 1, 854 1469 1, 824 1469 1, 779 1514 1, 779 1514 1, 824 1574 1, 959 1619 1, 1019 1589 1, 1214 1499 1, 1364 1379 1</inkml:annotation>
  <inkml:annotation type="data">AKsBHAOAgAQAAAAAAB0CLEIDBEU0SBEFATgRTCyGQAqMASyC/KH5H77zz5njvj1fmnfX4Dvy+POc
xz4M8/N7zzvtec+D383QgvxV+Pd8fE+SPg75+W/G783wfA8evhznv4/Pfjvx/BvPm53xffnQgn8E
vfwSn+V/yV+I/wn+Qvwp934S+H8h/izfwv8/5M/Kfnuesrm/B+Cvh+Xz8Py/L+BPwn+Evwv9H47/
Z/6Q
</inkml:annotation>
  <inkml:annotation type="types">AAEBAQEBAQEBAQEBAQEBAQEBAQEBAQEBAQEBAQEBAQEBAQEBAQEBAQEBAQE=
</inkml:annotation>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36 8 436, 39 8 442, 51 12 454, 53 14 454, 56 24 468, 55 34 468, 51 45 464, 45 56 459, 37 68 451, 29 78 434, 17 93 410, 6 106 204, 7 106 204,</inkml:trace>
  <inkml:annotation type="path"> 359 134 1, 539 119 1, 584 119 1, 764 179 1, 794 209 1, 839 359 1, 824 509 1, 764 674 1, 674 839 1, 554 1019 1, 434 1169 1, 254 1394 1, 89 1589 1, 104 1589 1</inkml:annotation>
  <inkml:annotation type="data">AE8cA4CABAAAAAAAHQIiMAMERTRIEQUBOBFMLIZACjEOgvwp9vz/N9M893XmfYCC+b6Z435ETfW/
eIJ/BJn8Eg/B9v4A/APm9+f4/4BR/gIA
</inkml:annotation>
  <inkml:annotation type="types">AAEBAQEBAQEBAQEBAQE=
</inkml:annotation>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11 17 313, 12 37 347, 11 49 351, 9 68 356, 7 86 353, 5 94 0</inkml:trace>
  <inkml:annotation type="path"> 149 0 1, 164 254 1, 179 554 1, 164 734 1, 134 1019 1, 104 1289 1, 74 1409 1</inkml:annotation>
  <inkml:annotation type="data">ADkcA4CABAAAAAAAHQIULgMERTRIEQUBOBFMLIZAChsHgvo+dtCCfgbny/FfpIJ/Aq38CJ/iGfL/
A0I=
</inkml:annotation>
  <inkml:annotation type="types">AAEBAQEBAQ==
</inkml:annotation>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73 10 463, 86 26 523, 91 41 552, 93 51 552, 94 68 570, 94 88 573, 92 112 565, 88 137 557, 82 162 537, 74 188 483, 63 211 383, 48 236 204, 41 246 204,</inkml:trace>
  <inkml:annotation type="path"> 929 0 1, 1094 149 1, 1289 389 1, 1364 614 1, 1394 764 1, 1409 1019 1, 1409 1319 1, 1379 1679 1, 1319 2054 1, 1229 2429 1, 1109 2819 1, 944 3164 1, 719 3539 1, 614 3689 1</inkml:annotation>
  <inkml:annotation type="data">AFIcA4CABAAAAAAAHQImYAMERTRIEQUBOBFMLIZACjQOgvzB+S8+Xtu7u98/IIJ9HwX38XPETufg
MIJ/BQX8EF/iP8P/gj8B/W+38U/kH9B/wCUA
</inkml:annotation>
  <inkml:annotation type="types">AAEBAQEBAQEBAQEBAQE=
</inkml:annotation>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30 9 549, 20 27 550, 11 44 468, 5 56 204, 5 57 0</inkml:trace>
  <inkml:annotation type="path"> 539 0 1, 449 134 1, 299 404 1, 164 659 1, 74 839 1, 74 854 1</inkml:annotation>
  <inkml:annotation type="data">ADwcA4CABAAAAAAAHQIcIgMERTRIEQUBOBFMLIZACh4GgvxZ+OfM58CCfN819/WAgn8GXfwZb+i/
4BR/LgA=
</inkml:annotation>
  <inkml:annotation type="types">AAEBAQEB
</inkml:annotation>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10 8 523, 26 12 544, 36 12 558, 37 14 606, 37 14 606, 30 23 604, 19 36 487, 14 44 387, 14 44 261, 13 46 261, 14 48 0</inkml:trace>
  <inkml:annotation type="path"> 0 89 1, 149 119 1, 389 179 1, 539 179 1, 554 209 1, 554 209 1, 449 344 1, 284 539 1, 209 659 1, 209 659 1, 194 689 1, 209 719 1</inkml:annotation>
  <inkml:annotation type="data">AE0cA4CABAAAAAAAHQIcHgMERTRIEQUBOBFMLIZACi8Mgn0fB8Pz34/Pwerggvg855zfm8e/lwCC
fwX1/BaPx/ij8i7+y/wN+Gf3B/Ad4A==
</inkml:annotation>
  <inkml:annotation type="types">AAEBAQEBAQEBAQEB
</inkml:annotation>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11 40 229, 8 58 287, 7 74 391, 11 79 475, 12 79 499, 21 74 522, 29 63 538, 34 54 541, 42 38 543, 45 27 548, 46 16 557, 41 8 533, 39 8 533, 27 12 483, 17 18 432, 10 26 229, 8 29 0</inkml:trace>
  <inkml:annotation type="path"> 209 389 1, 164 599 1, 119 869 1, 104 1109 1, 164 1184 1, 179 1184 1, 314 1109 1, 434 944 1, 509 809 1, 629 569 1, 674 404 1, 689 239 1, 614 119 1, 584 119 1, 404 179 1, 254 269 1, 149 389 1, 119 434 1</inkml:annotation>
  <inkml:annotation type="data">AF4cA4CABAAAAAAAHQIeKAMERTRIEQUBOBFMLIZACkASgvwB+B2eu/Je8978PPpznoCC/DH2+N+v
37+HPj9OfJ4zPYCCfwFd/AHf5A/Bv5dvx/feePxP+FPyTf4AV/DI
</inkml:annotation>
  <inkml:annotation type="types">AAEBAQEBAQEBAQEBAQEBAQEB
</inkml:annotation>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13 14 311, 11 24 327, 7 34 323, 6 40 0</inkml:trace>
  <inkml:annotation type="path"> 194 0 1, 194 209 1, 164 359 1, 104 509 1, 89 599 1</inkml:annotation>
  <inkml:annotation type="data">ADYcA4CABAAAAAAAHQIWHgMERTRIEQUBOBFMLIZAChgFgvu+/d4Agn4A8vKCfwKl/Amf4N/gWMA=
</inkml:annotation>
  <inkml:annotation type="types">AAEBAQE=
</inkml:annotation>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12 8 466, 25 8 449, 29 8 449, 30 8 359, 32 8 204, 35 10 0</inkml:trace>
  <inkml:annotation type="path"> 0 134 1, 179 119 1, 374 119 1, 434 119 1, 449 119 1, 479 119 1, 524 149 1</inkml:annotation>
  <inkml:annotation type="data">ADkcA4CABAAAAAAAHQIcEgMERTRIEQUBOBFMLIZAChsHgn2T5+yAgvm+mDCCfwUR/BVf4G/TP5n/
I4A=
</inkml:annotation>
  <inkml:annotation type="types">AAEBAQEBAQ==
</inkml:annotation>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7 12 269, 8 30 306, 9 50 311, 10 70 335, 10 93 343, 9 114 357, 8 132 357, 11 129 204, 11 124 204,</inkml:trace>
  <inkml:annotation type="path"> 89 0 1, 104 179 1, 119 449 1, 134 749 1, 149 1049 1, 149 1394 1, 134 1709 1, 119 1979 1, 164 1934 1, 164 1859 1</inkml:annotation>
  <inkml:annotation type="data">AEMcA4CABAAAAAAAHQIUOgMERTRIEQUBOBFMLIZACiUKgvg9i146gn2fBjm9/B+ggn8B/fwFr+Jf
wV+Bfg/AP8AL/wAs
</inkml:annotation>
  <inkml:annotation type="types">AAEBAQEBAQEBAQ==
</inkml:annotation>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7 14 278, 9 26 290, 10 37 301, 12 53 316, 11 72 335, 11 88 356, 13 92 362, 13 91 362, 15 82 210, 17 65 204,</inkml:trace>
  <inkml:annotation type="path"> 29 0 1, 104 209 1, 134 389 1, 149 554 1, 179 794 1, 164 1079 1, 164 1319 1, 194 1379 1, 194 1364 1, 224 1229 1, 254 974 1</inkml:annotation>
  <inkml:annotation type="data">AEMcA4CABAAAAAAAHQIWLgMERTRIEQUBOBFMLIZACiULgs52zszcAIJ+ANvrnft9/L8ogn8CIfwH
zfHjPwH8P8AK/wAQ
</inkml:annotation>
  <inkml:annotation type="types">AAEBAQEBAQEBAQE=
</inkml:annotation>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11 82 430, 25 77 436, 36 71 437, 50 63 410, 63 53 370, 74 49 277, 83 43 277, 98 36 225, 104 39 336, 102 44 336, 96 62 402, 94 74 484, 93 85 532, 93 85 537, 96 84 578, 103 77 578, 113 64 603, 120 53 606, 124 42 608, 128 31 609, 131 18 604, 127 9 562, 126 9 562, 115 12 492, 105 19 470, 94 28 204,</inkml:trace>
  <inkml:annotation type="path"> 0 1274 1, 164 1229 1, 374 1154 1, 539 1064 1, 749 944 1, 944 794 1, 1109 734 1, 1244 644 1, 1469 539 1, 1559 584 1, 1529 659 1, 1439 929 1, 1409 1109 1, 1394 1274 1, 1394 1274 1, 1439 1259 1, 1544 1154 1, 1694 959 1, 1799 794 1, 1859 629 1, 1919 464 1, 1964 269 1, 1904 134 1, 1889 134 1, 1724 179 1, 1574 284 1, 1409 419 1</inkml:annotation>
  <inkml:annotation type="data">AHscA4CABAAAAAAAHQI6KgMERTRIEQUBOBFMLIZACl0bgn1c7y7vwfP8vnxJzxzvV+Pn0yiC/R36
V27vwbfoz7vhv134fhw3x83PGIJ/BIH8Ea+/w79/5P/T35N/gCr9h/mj8Cfin8d/iz8b/hb8I2/D
+L/xx+cfyJ/AZoA=
</inkml:annotation>
  <inkml:annotation type="types">AAEBAQEBAQEBAQEBAQEBAQEBAQEBAQEBAQEB
</inkml:annotation>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13 7 351, 22 8 360, 31 16 363, 33 24 369, 32 37 384, 27 51 387, 21 64 388, 15 74 334, 9 81 0</inkml:trace>
  <inkml:annotation type="path"> 0 149 1, 194 104 1, 329 119 1, 464 239 1, 494 359 1, 479 554 1, 404 764 1, 314 959 1, 224 1109 1, 134 1214 1</inkml:annotation>
  <inkml:annotation type="data">AEAcA4CABAAAAAAAHQIcKAMERTRIEQUBOBFMLIZACiIKgn3eXx980IL6Pv8fE9S96IJ/A0X8DI/D
z5vt38p/wIqA
</inkml:annotation>
  <inkml:annotation type="types">AAEBAQEBAQEBAQ==
</inkml:annotation>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15 8 441, 21 20 458, 24 32 473, 25 43 484, 25 53 489, 24 73 496, 20 94 455, 15 105 204, 10 113 204,</inkml:trace>
  <inkml:annotation type="path"> 134 0 1, 224 119 1, 314 299 1, 359 479 1, 374 644 1, 374 794 1, 359 1094 1, 299 1409 1, 224 1574 1, 149 1694 1</inkml:annotation>
  <inkml:annotation type="data">AD8cA4CABAAAAAAAHQIYNAMERTRIEQUBOBFMLIZACiEKgvm67tvagnyeFv0T6eiCfwSt/BGu+fhz
8i/wET/AbQA=
</inkml:annotation>
  <inkml:annotation type="types">AAEBAQEBAQEBAQ==
</inkml:annotation>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22 10 331, 15 28 365, 12 40 405, 9 57 454, 8 67 457, 9 78 457, 11 87 429, 16 102 375, 21 111 204, 27 115 0</inkml:trace>
  <inkml:annotation type="path"> 389 0 1, 329 149 1, 224 419 1, 179 599 1, 134 854 1, 119 1004 1, 134 1169 1, 164 1304 1, 239 1529 1, 314 1664 1, 404 1724 1</inkml:annotation>
  <inkml:annotation type="data">AEgcA4CABAAAAAAAHQIYNgMERTRIEQUBOBFMLIZACioLgvwx+Ie+GZOIgn0fJ8Pr45vwfD7Agn8C
9fwJv8HzfkHv4d/DP7P/E4A=
</inkml:annotation>
  <inkml:annotation type="types">AAEBAQEBAQEBAQE=
</inkml:annotation>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35 14 380, 31 6 307, 29 7 295, 21 14 283, 15 22 268, 9 33 273, 7 43 276, 9 52 290, 10 53 305, 18 52 335, 28 47 383, 37 40 399, 44 31 429, 51 25 456, 51 24 476, 51 24 478, 42 34 471, 34 45 470, 29 57 465, 26 68 461, 20 86 458, 17 102 456, 16 115 457, 17 125 461, 18 126 464, 23 127 501, 25 127 501, 34 120 531, 40 111 542, 46 100 548, 51 89 545, 55 87 492, 69 84 497, 72 84 493, 76 83 493, 78 81 405, 83 79 405, 91 72 204,</inkml:trace>
  <inkml:annotation type="path"> 509 374 1, 524 209 1, 464 89 1, 434 104 1, 314 209 1, 224 329 1, 134 494 1, 104 644 1, 134 779 1, 149 794 1, 269 779 1, 419 704 1, 554 599 1, 659 464 1, 764 374 1, 764 359 1, 764 359 1, 629 509 1, 509 674 1, 434 854 1, 389 1019 1, 299 1289 1, 254 1529 1, 239 1724 1, 254 1874 1, 269 1889 1, 344 1904 1, 374 1904 1, 509 1799 1, 599 1664 1, 689 1499 1, 764 1334 1, 824 1304 1, 1034 1259 1, 1079 1259 1, 1139 1244 1, 1169 1214 1, 1244 1184 1, 1364 1079 1</inkml:annotation>
  <inkml:annotation type="data">AI4BHAOAgAQAAAAAAB0CLDgDBEU0SBEFATgRTCyGQApwJ4L8Ufif3nw48eL8WXXxvnnM7zMeO/F1
b9H1zecAgvwt+LefN8E5b8u+d3nqfRJfi3vfnX491815a9iCfwO5/BN/5ed/Bm/VPwF+CPxL+AO/
H+Cfn+DzJOcv4o/F/4g/Bfv5/yT+WPn8fpX9KfwDuA==
</inkml:annotation>
  <inkml:annotation type="types">AAEBAQEBAQEBAQEBAQEBAQEBAQEBAQEBAQEBAQEBAQEBAQEBAQEB
</inkml:annotation>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9 15 276, 24 8 340, 37 7 365, 39 8 365, 53 15 374, 54 17 377, 59 26 380, 60 38 398, 56 53 416, 53 62 419, 48 71 423, 42 80 430, 30 96 432, 22 104 410, 15 110 328, 14 110 269, 14 111 269, 14 111 204, 14 110 204, 21 100 0</inkml:trace>
  <inkml:annotation type="path"> 0 284 1, 134 224 1, 359 119 1, 554 104 1, 584 119 1, 794 224 1, 809 254 1, 884 389 1, 899 569 1, 839 794 1, 794 929 1, 719 1064 1, 629 1199 1, 449 1439 1, 329 1559 1, 224 1649 1, 209 1649 1, 209 1664 1, 209 1664 1, 209 1649 1, 314 1499 1</inkml:annotation>
  <inkml:annotation type="data">AGYcA4CABAAAAAAAHQIkMgMERTRIEQUBOBFMLIZACkgVgnzfBv1/Z9/jz7m34fE+CHxAgvwV+E+/
Bnwe/i5z4T4vl34Zb86CfwIZ/ARv4z/C/zfC/AT8Bznv8K/l38Jflr8z/mb+AfQ=
</inkml:annotation>
  <inkml:annotation type="types">AAEBAQEBAQEBAQEBAQEBAQEBAQEB
</inkml:annotation>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31 7 306, 24 17 330, 20 30 360, 15 46 381, 12 61 410, 9 81 434, 8 101 461, 8 121 478, 10 140 492, 14 156 497, 20 169 500, 28 181 471, 37 193 371, 49 206 204, 54 209 0</inkml:trace>
  <inkml:annotation type="path"> 584 0 1, 464 104 1, 359 254 1, 299 449 1, 224 689 1, 179 914 1, 134 1214 1, 119 1514 1, 119 1814 1, 149 2099 1, 209 2339 1, 299 2534 1, 419 2714 1, 554 2894 1, 734 3089 1, 809 3134 1</inkml:annotation>
  <inkml:annotation type="data">AEwcA4CABAAAAAAAHQIgVAMERTRIEQUBOBFMLIZACi4Qgvxl+Q5y4yZmZOfGgnxc5y+i97U+kIJ/
ApH8CM/B8/ye+fT359/Ev5z/Nf4v
</inkml:annotation>
  <inkml:annotation type="types">AAEBAQEBAQEBAQEBAQEBAQ==
</inkml:annotation>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15 8 1023, 36 6 1023, 57 6 1023, 79 6 1023, 99 8 1023, 103 8 1023, 125 6 1023, 126 7 1023, 130 6 1023, 151 8 1023, 154 7 1023, 156 9 1023, 159 8 1023, 161 10 1023, 163 9 1023, 166 11 1023, 167 11 1023, 178 13 1023, 188 16 1023, 198 18 1023, 209 18 1023, 220 21 1023, 223 19 1023, 226 20 1023, 230 19 1023, 233 20 1023, 235 19 1023, 238 21 1023, 241 20 1023, 244 21 1023, 246 20 1023, 249 21 1023, 258 20 1023, 261 21 1023, 264 21 1023, 267 21 1023, 270 20 1023, 274 21 1023, 277 21 1023, 288 20 1023, 291 20 1023, 294 18 1023, 298 19 1023, 300 19 1023, 304 20 1023, 306 19 1023, 316 19 1023, 329 17 1023, 332 18 1023, 335 17 1023, 338 18 1023, 342 17 1023, 353 17 1023, 374 16 1023, 379 16 1023, 388 15 1023, 395 15 1023, 398 15 1023, 418 13 1023, 421 13 1023, 440 14 1023, 442 14 1023, 445 14 1023, 466 13 1023, 477 12 1023, 484 8 0</inkml:trace>
  <inkml:annotation type="path"> 89 119 1, 224 119 1, 539 89 1, 854 89 1, 1184 89 1, 1484 119 1, 1544 119 1, 1874 89 1, 1889 104 1, 1949 89 1, 2264 119 1, 2309 104 1, 2339 134 1, 2384 119 1, 2414 149 1, 2444 134 1, 2489 164 1, 2504 164 1, 2669 194 1, 2819 239 1, 2969 269 1, 3134 269 1, 3299 314 1, 3344 284 1, 3389 299 1, 3449 284 1, 3494 299 1, 3524 284 1, 3569 314 1, 3614 299 1, 3659 314 1, 3689 299 1, 3734 314 1, 3869 299 1, 3914 314 1, 3959 314 1, 4004 314 1, 4049 299 1, 4109 314 1, 4154 314 1, 4319 299 1, 4364 299 1, 4409 269 1, 4469 284 1, 4499 284 1, 4559 299 1, 4589 284 1, 4739 284 1, 4934 254 1, 4979 269 1, 5024 254 1, 5069 269 1, 5129 254 1, 5294 254 1, 5609 239 1, 5684 239 1, 5819 224 1, 5924 224 1, 5969 224 1, 6269 194 1, 6314 194 1, 6599 209 1, 6629 209 1, 6674 209 1, 6989 194 1, 7154 179 1, 7259 119 1</inkml:annotation>
  <inkml:annotation type="data">AJIBHAOAgAQAAAAAAB0D0gJMAwtE/4EDUGZFiAJIFAUBOBHM1u9ACmxDgvg59ib+BfwR+D+fgb8E
2VN+io+VLYWfB8Il+T5U3N+Tn0k+L6PwL43z+BvwP+BPwPPwR9Pkgvk+XcZu83ned53m5LvPfNze
dzc3KuWzeWbN5ubLLG5KroCCfw3F/DcYAAAAAAAAAA/huMA=
</inkml:annotation>
  <inkml:annotation type="types">AAEBAQEBAQEBAQEBAQEBAQEBAQEBAQEBAQEBAQEBAQEBAQEBAQEBAQEBAQEBAQEBAQEBAQEBAQEB
AQEBAQEBAQEBAQ==
</inkml:annotation>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16 33 1023, 26 30 1023, 36 28 1023, 38 28 1023, 58 28 1023, 81 29 1023, 103 28 1023, 125 28 1023, 146 29 1023, 150 29 1023, 152 29 1023, 157 29 1023, 178 28 1023, 181 28 1023, 184 27 1023, 187 28 1023, 191 27 1023, 194 27 1023, 197 27 1023, 217 25 1023, 239 21 1023, 248 18 1023, 251 19 1023, 254 18 1023, 263 16 1023, 266 16 1023, 272 15 1023, 282 13 1023, 294 11 1023, 300 12 1023, 303 10 1023, 313 9 1023, 315 9 1023, 318 8 1023, 328 8 1023, 337 8 1023, 339 7 1023, 360 6 1023, 360 6 1023, 362 6 1023, 362 6 1023, 362 6 1023, 362 6 1023, 362 6 1023, 362 6 0</inkml:trace>
  <inkml:annotation type="path"> 89 539 1, 239 494 1, 389 449 1, 539 419 1, 569 419 1, 869 419 1, 1214 434 1, 1544 419 1, 1874 419 1, 2189 434 1, 2249 434 1, 2279 434 1, 2354 434 1, 2669 419 1, 2714 419 1, 2759 404 1, 2804 419 1, 2864 404 1, 2909 404 1, 2954 404 1, 3254 374 1, 3584 314 1, 3719 269 1, 3764 284 1, 3809 269 1, 3944 239 1, 3989 239 1, 4079 224 1, 4229 194 1, 4409 164 1, 4499 179 1, 4544 149 1, 4694 134 1, 4724 134 1, 4769 119 1, 4919 119 1, 5054 119 1, 5084 104 1, 5399 89 1, 5399 89 1, 5429 89 1, 5429 89 1, 5429 89 1, 5429 89 1, 5429 89 1, 5429 89 1</inkml:annotation>
  <inkml:annotation type="data">AHEcA4CABAAAAAAAHQOMAlQDC0T/gQNQZkWIAkgUBQE4EczW70AKSy6C+DwfL+COVfwPvPwJ+CSV
+Bs+/4XwfDzxnw9+L5Z8V+P8Ffg/NACC/Fn4zTE2SllzY3Z425a52SxUAIJ/DcX8NxgAAAAAAfw3
GA==
</inkml:annotation>
  <inkml:annotation type="types">AAEBAQEBAQEBAQEBAQEBAQEBAQEBAQEBAQEBAQEBAQEBAQEBAQEBAQEBAQEBAQ==
</inkml:annotation>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15 14 1023, 16 14 1023, 16 14 1023, 17 14 1023, 18 13 1023, 19 13 1023, 20 12 1023, 21 13 1023, 21 13 1023, 22 14 1023, 31 14 1023, 51 15 1023, 72 16 1023, 92 17 1023, 97 17 1023, 98 17 1023, 99 17 1023, 100 17 1023, 108 17 1023, 129 17 1023, 149 17 1023, 170 16 1023, 191 14 1023, 192 14 1023, 197 14 1023, 217 12 1023, 229 12 1023, 251 13 1023, 265 12 1023, 267 12 1023, 277 12 1023, 279 12 1023, 286 12 1023, 306 13 1023, 327 14 1023, 328 13 1023, 331 14 1023, 352 14 1023, 373 15 1023, 394 15 1023, 395 15 1023, 397 15 1023, 413 13 1023, 415 13 1023, 417 13 1023, 437 11 1023, 439 12 1023, 441 11 1023, 443 13 1023, 445 12 1023, 454 11 1023, 456 11 1023, 465 10 1023, 485 8 1023, 489 8 1023, 490 8 1023, 512 6 1023, 523 6 1023, 523 6 1023, 523 6 1023, 523 6 1023, 522 7 1023, 522 8 1023, 522 8 0</inkml:trace>
  <inkml:annotation type="path"> 89 209 1, 224 209 1, 239 209 1, 239 209 1, 254 209 1, 269 194 1, 284 194 1, 299 179 1, 314 194 1, 314 194 1, 329 209 1, 464 209 1, 764 224 1, 1079 239 1, 1379 254 1, 1454 254 1, 1469 254 1, 1484 254 1, 1499 254 1, 1619 254 1, 1934 254 1, 2234 254 1, 2549 239 1, 2864 209 1, 2879 209 1, 2954 209 1, 3254 179 1, 3434 179 1, 3764 194 1, 3974 179 1, 4004 179 1, 4154 179 1, 4184 179 1, 4289 179 1, 4589 194 1, 4904 209 1, 4919 194 1, 4964 209 1, 5279 209 1, 5594 224 1, 5909 224 1, 5924 224 1, 5954 224 1, 6194 194 1, 6224 194 1, 6254 194 1, 6554 164 1, 6584 179 1, 6614 164 1, 6644 194 1, 6674 179 1, 6809 164 1, 6839 164 1, 6974 149 1, 7274 119 1, 7334 119 1, 7349 119 1, 7679 89 1, 7844 89 1, 7844 89 1, 7844 89 1, 7844 89 1, 7829 104 1, 7829 119 1, 7829 119 1</inkml:annotation>
  <inkml:annotation type="data">AIwBHAOAgAQAAAAAAB0D6AJIAwtE/4EDUGZFiAJIFAUBOBHM1u9ACmZBgvg58tgWfJ9Uv4D8nxfd
Y/Bvj8BfL9Hy/b8ny+vun4Nz8EH4Nn4A/AL8EfgkfF8fxfV+Be/g76/rLACC/AH4BFlyywoFuNyb
BG5ZTcbzedS3G4Iogn8Nxfw3GAAAAAAAAAA/huM=
</inkml:annotation>
  <inkml:annotation type="types">AAEBAQEBAQEBAQEBAQEBAQEBAQEBAQEBAQEBAQEBAQEBAQEBAQEBAQEBAQEBAQEBAQEBAQEBAQEB
AQEBAQEBAQE=
</inkml:annotation>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 84 264, 7 88 286, 13 96 315, 15 101 315, 17 107 334, 19 118 359, 21 127 374, 24 134 384, 27 139 389, 32 142 402, 36 144 402, 42 145 419, 46 144 419, 50 143 429, 58 139 442, 63 136 442, 72 126 444, 78 120 445, 83 114 445, 89 106 446, 95 99 446, 101 93 448, 106 86 448, 112 80 448, 117 74 448, 121 68 449, 125 61 449, 129 55 452, 132 50 452, 139 40 453, 146 32 453, 153 23 455, 156 19 458, 162 11 458, 166 6 457, 170 3 457, 173 3 204, 175 4 0</inkml:trace>
  <inkml:annotation type="path"> 0 1214 1, 59 1259 1, 104 1319 1, 194 1439 1, 224 1514 1, 254 1604 1, 284 1769 1, 314 1904 1, 359 2009 1, 404 2084 1, 479 2129 1, 539 2159 1, 629 2174 1, 689 2159 1, 749 2144 1, 869 2084 1, 944 2039 1, 1079 1889 1, 1169 1799 1, 1244 1709 1, 1334 1589 1, 1424 1484 1, 1514 1394 1, 1589 1289 1, 1679 1199 1, 1754 1109 1, 1814 1019 1, 1874 914 1, 1934 824 1, 1979 749 1, 2084 599 1, 2189 479 1, 2294 344 1, 2339 284 1, 2429 164 1, 2489 89 1, 2549 44 1, 2594 44 1, 2624 59 1</inkml:annotation>
  <inkml:annotation type="data">AHEcA4CABAAAAAAAHQSaAYABAwRFNEgRBQE4EZkBJkEKUSeCeLzyIy5rx3x2wstL4PPNWoL9DfoG
eOz1u7tuuz4/DZLCye8vrzzOQIJ/Aen8Bk/F+H/wV8H0+/fyff+BvwP9HPvy2XNJedlyds/gN/8j
AA==
</inkml:annotation>
  <inkml:annotation type="types">AAEBAQEBAQEBAQEBAQEBAQEBAQEBAQEBAQEBAQEBAQEBAQEBAQEB
</inkml:annotation>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12 18 1023, 23 15 1023, 35 11 1023, 46 7 1023, 54 6 1023, 65 5 1023, 78 5 1023, 80 5 1023, 92 5 1023, 105 6 1023, 117 6 1023, 129 7 1023, 141 8 1023, 154 11 1023, 165 13 1023, 177 16 1023, 189 18 1023, 200 19 1023, 209 20 1023, 217 21 1023, 231 21 1023, 237 20 1023, 239 20 1023, 251 20 1023, 265 21 1023, 277 22 1023, 279 22 1023, 286 21 1023, 299 21 1023, 313 22 1023, 325 22 1023, 339 22 1023, 341 22 1023, 342 22 1023, 354 23 1023, 366 24 1023, 379 24 1023, 381 24 1023, 394 23 1023, 408 23 1023, 411 23 1023, 421 23 1023, 432 22 1023, 439 21 1023, 441 21 1023, 448 22 1023, 450 21 1023, 461 21 1023, 474 20 1023, 482 20 1023, 492 20 1023, 502 18 1023, 505 18 1023, 509 18 1023, 516 17 1023, 524 17 1023, 535 15 1023, 547 14 1023, 555 12 1023, 562 11 1023, 576 9 1023, 579 9 1023, 582 9 1023, 596 8 1023, 609 8 1023, 622 8 1023, 635 9 1023, 648 9 1023, 661 10 1023, 674 12 1023, 687 13 1023, 700 15 1023, 713 16 1023, 725 16 1023, 732 17 1023, 736 19 0</inkml:trace>
  <inkml:annotation type="path"> 74 299 1, 179 269 1, 344 224 1, 524 164 1, 689 104 1, 809 89 1, 974 74 1, 1169 74 1, 1199 74 1, 1379 74 1, 1574 89 1, 1754 89 1, 1934 104 1, 2114 119 1, 2309 164 1, 2474 194 1, 2654 239 1, 2834 269 1, 2999 284 1, 3134 299 1, 3254 314 1, 3464 314 1, 3554 299 1, 3584 299 1, 3764 299 1, 3974 314 1, 4154 329 1, 4184 329 1, 4289 314 1, 4484 314 1, 4694 329 1, 4874 329 1, 5084 329 1, 5114 329 1, 5129 329 1, 5309 344 1, 5489 359 1, 5684 359 1, 5714 359 1, 5909 344 1, 6119 344 1, 6164 344 1, 6314 344 1, 6479 329 1, 6584 314 1, 6614 314 1, 6719 329 1, 6749 314 1, 6914 314 1, 7109 299 1, 7229 299 1, 7379 299 1, 7529 269 1, 7574 269 1, 7634 269 1, 7739 254 1, 7859 254 1, 8024 224 1, 8204 209 1, 8324 179 1, 8429 164 1, 8639 134 1, 8684 134 1, 8729 134 1, 8939 119 1, 9134 119 1, 9329 119 1, 9524 134 1, 9719 134 1, 9914 149 1, 10109 179 1, 10304 194 1, 10499 224 1, 10694 239 1, 10874 239 1, 10979 254 1, 11039 284 1</inkml:annotation>
  <inkml:annotation type="data">AIkBHAOAgAQAAAAAAB0D3AQuAwpE/4EDUGZFaUgUBQE4EZkBJkEKZE2C9Z4l7zPr+iUmxdvwfL5+
jN+n18E3Ptv1J9f1T6/inn369/NnvHxzk5PN+L631UAvvoCC/Bn4RtcQljLLS2ItkoirCpNljcWb
LLixLJZbIIJ/DcX8NxgAAAAAAAAAAAP4bjA=
</inkml:annotation>
  <inkml:annotation type="types">AAEBAQEBAQEBAQEBAQEBAQEBAQEBAQEBAQEBAQEBAQEBAQEBAQEBAQEBAQEBAQEBAQEBAQEBAQEB
AQEBAQEBAQEBAQEBAQEBAQEBAQE=
</inkml:annotation>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16 10 1023, 37 13 1023, 48 14 1023, 51 13 1023, 54 14 1023, 75 14 1023, 78 12 1023, 82 13 1023, 84 12 1023, 88 13 1023, 90 12 1023, 97 13 1023, 100 12 1023, 103 12 1023, 117 12 1023, 124 12 1023, 127 12 1023, 136 12 1023, 139 12 1023, 142 13 1023, 146 11 1023, 149 12 1023, 152 12 1023, 155 12 1023, 159 12 1023, 171 10 1023, 177 11 1023, 187 11 1023, 196 9 1023, 199 9 1023, 205 9 1023, 207 9 1023, 228 11 1023, 249 13 1023, 269 14 1023, 291 15 1023, 293 15 1023, 313 14 1023, 335 14 1023, 336 14 1023, 338 14 1023, 359 12 1023, 361 12 1023, 364 12 1023, 385 11 1023, 394 9 1023, 406 6 1023, 415 6 1023, 416 6 1023, 418 7 0</inkml:trace>
  <inkml:annotation type="path"> 89 134 1, 239 149 1, 554 194 1, 719 209 1, 764 194 1, 809 209 1, 1124 209 1, 1169 179 1, 1229 194 1, 1259 179 1, 1319 194 1, 1349 179 1, 1454 194 1, 1499 179 1, 1544 179 1, 1754 179 1, 1859 179 1, 1904 179 1, 2039 179 1, 2084 179 1, 2129 194 1, 2189 164 1, 2234 179 1, 2279 179 1, 2324 179 1, 2384 179 1, 2564 149 1, 2654 164 1, 2804 164 1, 2939 134 1, 2984 134 1, 3074 134 1, 3104 134 1, 3419 164 1, 3734 194 1, 4034 209 1, 4364 224 1, 4394 224 1, 4694 209 1, 5024 209 1, 5039 209 1, 5069 209 1, 5384 179 1, 5414 179 1, 5459 179 1, 5774 164 1, 5909 134 1, 6089 89 1, 6224 89 1, 6239 89 1, 6269 104 1</inkml:annotation>
  <inkml:annotation type="data">AH0cA4CABAAAAAAAHQOsAkgDC0T/gQNQZkWIAkgUBQE4EczW70AKVzOC+Dx9X0/K/BH4Jm5vry+r
4/PwfClJ8nw+L8PPP4KXPwb+CM/B8/BX4Ln4I+3nfliC+b5c3cu83NzYCd5TeXcMVbDcW3iAgn8N
xfw3GAAAAAAAD+G4wA==
</inkml:annotation>
  <inkml:annotation type="types">AAEBAQEBAQEBAQEBAQEBAQEBAQEBAQEBAQEBAQEBAQEBAQEBAQEBAQEBAQEBAQEBAQEB
</inkml:annotation>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16 25 1023, 37 24 1023, 38 25 1023, 54 27 1023, 73 27 1023, 95 28 1023, 101 28 1023, 121 27 1023, 130 25 1023, 133 25 1023, 139 24 1023, 150 23 1023, 159 21 1023, 180 16 1023, 199 14 1023, 200 14 1023, 222 14 1023, 242 15 1023, 262 15 1023, 283 16 1023, 303 17 1023, 327 17 1023, 330 16 1023, 334 16 1023, 337 16 1023, 360 14 1023, 362 14 1023, 365 13 1023, 375 12 1023, 397 11 1023, 400 11 1023, 403 11 1023, 405 11 1023, 408 11 1023, 410 11 1023, 413 11 1023, 433 11 1023, 454 11 1023, 474 11 1023, 495 10 1023, 505 11 1023, 528 12 1023, 548 11 1023, 569 10 1023, 591 9 1023, 611 7 1023, 632 6 1023, 632 6 1023, 636 7 0</inkml:trace>
  <inkml:annotation type="path"> 89 389 1, 239 374 1, 554 359 1, 569 374 1, 809 404 1, 1094 404 1, 1424 419 1, 1514 419 1, 1814 404 1, 1949 374 1, 1994 374 1, 2084 359 1, 2249 344 1, 2384 314 1, 2699 239 1, 2984 209 1, 2999 209 1, 3329 209 1, 3629 224 1, 3929 224 1, 4244 239 1, 4544 254 1, 4904 254 1, 4949 239 1, 5009 239 1, 5054 239 1, 5399 209 1, 5429 209 1, 5474 194 1, 5624 179 1, 5954 164 1, 5999 164 1, 6044 164 1, 6074 164 1, 6119 164 1, 6149 164 1, 6194 164 1, 6494 164 1, 6809 164 1, 7109 164 1, 7424 149 1, 7574 164 1, 7919 179 1, 8219 164 1, 8534 149 1, 8864 134 1, 9164 104 1, 9479 89 1, 9479 89 1, 9539 104 1</inkml:annotation>
  <inkml:annotation type="data">AHwcA4CABAAAAAAAHQOoA1ADC0T/gQNQZkWIAkgUBQE4EczW70AKVjKC+Dx9X4N/AXOfgX8AfX8P
PW/Zv4J/B2pfH4Pl/Bn4PnxfZ+C1ln4Gln1/d2TZ+D/Agvwx+G2TZbcq95iWLY3KQAuNLJCCfw3F
/DcYAAAAAAAfw3GA
</inkml:annotation>
  <inkml:annotation type="types">AAEBAQEBAQEBAQEBAQEBAQEBAQEBAQEBAQEBAQEBAQEBAQEBAQEBAQEBAQEBAQEBAQE=
</inkml:annotation>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16 6 1023, 19 6 1023, 39 6 1023, 40 6 1023, 54 8 1023, 64 9 1023, 65 9 1023, 86 10 1023, 106 10 1023, 129 11 1023, 151 11 1023, 152 11 1023, 154 11 1023, 175 10 1023, 176 10 1023, 196 10 1023, 198 10 1023, 218 9 1023, 238 9 1023, 259 10 1023, 281 10 1023, 301 10 1023, 322 10 1023, 345 10 1023, 368 10 1023, 390 11 1023, 412 12 1023, 433 13 1023, 455 14 1023, 475 15 1023, 497 15 1023, 517 16 1023, 538 17 1023, 560 17 1023, 580 17 1023, 601 17 1023, 609 15 1023, 618 15 1023, 639 13 1023, 660 11 1023, 681 9 1023, 683 9 1023, 704 9 1023, 724 9 1023, 744 8 1023, 765 7 1023, 780 7 0</inkml:trace>
  <inkml:annotation type="path"> 89 89 1, 239 89 1, 284 89 1, 584 89 1, 599 89 1, 809 119 1, 959 134 1, 974 134 1, 1289 149 1, 1589 149 1, 1934 164 1, 2264 164 1, 2279 164 1, 2309 164 1, 2624 149 1, 2639 149 1, 2939 149 1, 2969 149 1, 3269 134 1, 3569 134 1, 3884 149 1, 4214 149 1, 4514 149 1, 4829 149 1, 5174 149 1, 5519 149 1, 5849 164 1, 6179 179 1, 6494 194 1, 6824 209 1, 7124 224 1, 7454 224 1, 7754 239 1, 8069 254 1, 8399 254 1, 8699 254 1, 9014 254 1, 9134 224 1, 9269 224 1, 9584 194 1, 9899 164 1, 10214 134 1, 10244 134 1, 10559 134 1, 10859 134 1, 11159 119 1, 11474 104 1, 11699 104 1</inkml:annotation>
  <inkml:annotation type="data">AHEcA4CABAAAAAAAHQP4A0gDC0T/gQNQZkWIAkgUBQE4EczW70AKSzCC+Dx8f4G/Bf3efn/Bl5fw
fPwV+DfwV+CfwQk2Yqzc2TZ98+w/Bf4KqfCAgvg+EZbLKWFkoQLFNzTCoIJ/DcX8NxgAAAAAAH8N
xg==
</inkml:annotation>
  <inkml:annotation type="types">AAEBAQEBAQEBAQEBAQEBAQEBAQEBAQEBAQEBAQEBAQEBAQEBAQEBAQEBAQEBAQEB
</inkml:annotation>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4 71 354, 10 76 361, 15 82 379, 18 86 395, 21 91 410, 25 96 425, 29 99 458, 33 99 505, 38 96 505, 41 93 540, 48 85 564, 52 80 576, 58 70 578, 64 60 581, 71 50 582, 76 39 582, 82 31 581, 86 23 581, 91 17 583, 94 12 585, 98 6 586, 100 2 604, 101 0 0</inkml:trace>
  <inkml:annotation type="path"> 0 1019 1, 59 1064 1, 149 1139 1, 224 1229 1, 269 1289 1, 314 1364 1, 374 1439 1, 434 1484 1, 494 1484 1, 569 1439 1, 614 1394 1, 719 1274 1, 779 1199 1, 869 1049 1, 959 899 1, 1064 749 1, 1139 584 1, 1229 464 1, 1289 344 1, 1364 254 1, 1409 179 1, 1469 89 1, 1499 29 1, 1514 0 1</inkml:annotation>
  <inkml:annotation type="data">AFUcA4CABAAAAAAAHQJgXgMERTRIEQUBOBGZASZBCjcYgnjLqE3x3E2bNm2C/Nn5nybG96989l4y
XMCCfwNR/Azf1bX4I/AH5D/FX1/b9M22Yv4G/g8E
</inkml:annotation>
  <inkml:annotation type="types">AAEBAQEBAQEBAQEBAQEBAQEBAQEBAQEB
</inkml:annotation>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11 6 1023, 18 6 1023, 19 6 1023, 20 6 1023, 21 6 1023, 25 6 1023, 37 6 1023, 49 5 1023, 54 5 1023, 61 5 1023, 67 5 1023, 79 6 1023, 91 6 1023, 104 5 1023, 116 5 1023, 124 6 1023, 135 7 1023, 148 8 1023, 161 8 1023, 173 8 1023, 185 8 1023, 198 8 1023, 211 7 1023, 222 7 1023, 230 7 1023, 242 7 1023, 254 7 1023, 266 8 1023, 278 9 1023, 290 8 1023, 302 8 1023, 314 8 1023, 326 8 1023, 338 8 1023, 350 8 1023, 363 8 1023, 374 7 1023, 376 7 1023, 383 7 1023, 387 6 0</inkml:trace>
  <inkml:annotation type="path"> 74 74 1, 164 89 1, 269 89 1, 284 89 1, 299 89 1, 314 89 1, 374 89 1, 554 89 1, 734 74 1, 809 74 1, 914 74 1, 1004 74 1, 1184 89 1, 1364 89 1, 1559 74 1, 1739 74 1, 1859 89 1, 2024 104 1, 2219 119 1, 2414 119 1, 2594 119 1, 2774 119 1, 2969 119 1, 3164 104 1, 3329 104 1, 3449 104 1, 3629 104 1, 3809 104 1, 3989 119 1, 4169 134 1, 4349 119 1, 4529 119 1, 4709 119 1, 4889 119 1, 5069 119 1, 5249 119 1, 5444 119 1, 5609 104 1, 5639 104 1, 5744 104 1, 5804 89 1</inkml:annotation>
  <inkml:annotation type="data">AFUcA4CABAAAAAAAHQPKAiIDCkT/gQNQZkVpSBQFATgRmQEmQQowKYL1J8Jz5Hx5fgS+eYqN74AE
35/XQIL15oLCWyFFgjYCxYJ/DcX8NxgAAAAAP4bj
</inkml:annotation>
  <inkml:annotation type="types">AAEBAQEBAQEBAQEBAQEBAQEBAQEBAQEBAQEBAQEBAQEBAQEBAQEBAQE=
</inkml:annotation>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11 15 1023, 18 14 1023, 29 13 1023, 30 13 1023, 42 12 1023, 53 11 1023, 57 11 1023, 57 11 1023, 67 10 1023, 68 10 1023, 69 10 1023, 69 9 1023, 69 10 1023, 70 10 1023, 74 10 1023, 77 9 1023, 77 10 1023, 78 10 1023, 78 9 1023, 85 9 1023, 86 9 1023, 97 9 1023, 109 9 1023, 113 9 1023, 125 7 1023, 126 7 1023, 127 7 1023, 139 6 1023, 151 6 1023, 154 6 1023, 166 6 1023, 168 6 1023, 168 6 1023, 175 6 1023, 181 6 1023, 193 6 1023, 205 5 1023, 217 5 1023, 228 6 1023, 240 7 1023, 242 6 1023, 253 5 1023, 265 5 1023, 267 5 1023, 279 5 1023, 291 5 1023, 298 6 1023, 310 7 1023, 322 8 1023, 323 8 1023, 336 7 1023, 347 6 1023, 348 6 1023, 353 5 1023, 361 5 1023, 373 5 1023, 385 5 1023, 397 5 1023, 409 6 1023, 422 7 1023, 434 8 1023, 445 10 1023, 457 10 1023, 458 10 1023, 459 10 1023, 471 11 1023, 482 11 1023, 494 10 1023, 496 9 0</inkml:trace>
  <inkml:annotation type="path"> 74 224 1, 164 224 1, 269 209 1, 434 194 1, 449 194 1, 629 179 1, 794 164 1, 854 164 1, 854 164 1, 1004 149 1, 1019 149 1, 1034 149 1, 1034 134 1, 1034 149 1, 1049 149 1, 1109 149 1, 1154 134 1, 1154 149 1, 1169 149 1, 1169 134 1, 1274 134 1, 1289 134 1, 1454 134 1, 1634 134 1, 1694 134 1, 1874 104 1, 1889 104 1, 1904 104 1, 2084 89 1, 2264 89 1, 2309 89 1, 2489 89 1, 2519 89 1, 2519 89 1, 2624 89 1, 2714 89 1, 2894 89 1, 3074 74 1, 3254 74 1, 3419 89 1, 3599 104 1, 3629 89 1, 3794 74 1, 3974 74 1, 4004 74 1, 4184 74 1, 4364 74 1, 4469 89 1, 4649 104 1, 4829 119 1, 4844 119 1, 5039 104 1, 5204 89 1, 5219 89 1, 5294 74 1, 5414 74 1, 5594 74 1, 5774 74 1, 5954 74 1, 6134 89 1, 6329 104 1, 6509 119 1, 6674 149 1, 6854 149 1, 6869 149 1, 6884 149 1, 7064 164 1, 7229 164 1, 7409 149 1, 7439 134 1</inkml:annotation>
  <inkml:annotation type="data">AIQBHAOAgAQAAAAAAB0DoAMoAwpE/4EDUGZFaUgUBQE4EZkBJkEKX0aC9SePp+q/H5+j51Tl7L8X
w/RPl+T631Pn+b6d+K/AWfT80+n6Hv0+v7N+nxzwJbPrfVZ9IIL8BfgOpUWLlXLYG4sAWRqCFqWC
E0logn8Nxfw3GAAAAAAAAAAB/DcY
</inkml:annotation>
  <inkml:annotation type="types">AAEBAQEBAQEBAQEBAQEBAQEBAQEBAQEBAQEBAQEBAQEBAQEBAQEBAQEBAQEBAQEBAQEBAQEBAQEB
AQEBAQEBAQEBAQEBAQ==
</inkml:annotation>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 85 363, 7 93 379, 10 100 397, 14 107 416, 18 115 436, 21 118 443, 24 121 446, 28 122 475, 29 121 505, 33 116 534, 35 111 534, 40 100 550, 42 93 557, 44 86 557, 47 79 560, 50 73 560, 52 67 559, 55 61 559, 58 54 557, 61 48 557, 65 38 555, 70 28 556, 73 21 556, 76 14 554, 79 8 553, 81 2 562, 81 1 0</inkml:trace>
  <inkml:annotation type="path"> 0 1214 1, 44 1274 1, 104 1394 1, 149 1499 1, 209 1604 1, 269 1724 1, 314 1769 1, 359 1814 1, 419 1829 1, 434 1814 1, 494 1739 1, 524 1664 1, 599 1499 1, 629 1394 1, 659 1289 1, 704 1184 1, 749 1094 1, 779 1004 1, 824 914 1, 869 809 1, 914 719 1, 974 569 1, 1049 419 1, 1094 314 1, 1139 209 1, 1184 119 1, 1214 29 1, 1214 14 1</inkml:annotation>
  <inkml:annotation type="data">AFgcA4CABAAAAAAAHQJQcAMERTRIEQUBOBGZASZBCjocgnJYqd5vOosJNLqC/Q35/8VPbd8vh8EL
PLiPQIJ/A3X8DN5J9/n8MS/h/8CfP8fO2bm8uz6P4NbA
</inkml:annotation>
  <inkml:annotation type="types">AAEBAQEBAQEBAQEBAQEBAQEBAQEBAQEBAQEBAQ==
</inkml:annotation>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3 52 368, 5 59 388, 8 66 388, 10 72 400, 13 78 400, 16 86 413, 20 94 429, 24 100 434, 27 103 444, 32 104 487, 35 102 487, 40 97 507, 44 90 521, 48 82 530, 51 73 533, 56 63 534, 59 53 534, 62 43 534, 65 34 532, 69 26 530, 71 19 528, 74 12 527, 77 5 523, 80 0 0</inkml:trace>
  <inkml:annotation type="path"> 0 674 1, 44 779 1, 74 884 1, 119 989 1, 149 1079 1, 194 1169 1, 239 1289 1, 299 1409 1, 359 1499 1, 404 1544 1, 479 1559 1, 524 1529 1, 599 1454 1, 659 1349 1, 719 1229 1, 764 1094 1, 839 944 1, 884 794 1, 929 644 1, 974 509 1, 1034 389 1, 1064 284 1, 1109 179 1, 1154 74 1, 1199 0 1</inkml:annotation>
  <inkml:annotation type="data">AFQcA4CABAAAAAAAHQJQYgMERTRIEQUBOBGZASZBCjYZgnLLEXNyrmk2AIL8ffjErG93vdtpJDCC
fwOJ/Azv4N+z7fu59fr8Tfjv8GfD7+Ha0nf4LzA=
</inkml:annotation>
  <inkml:annotation type="types">AAEBAQEBAQEBAQEBAQEBAQEBAQEBAQEBAQ==
</inkml:annotation>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4 53 311, 7 56 311, 11 60 327, 17 66 336, 21 75 355, 24 82 360, 28 89 365, 30 92 384, 34 92 411, 35 92 448, 41 89 477, 45 83 501, 48 79 516, 52 71 521, 56 61 522, 60 52 521, 63 45 521, 67 38 520, 70 31 521, 73 24 520, 75 18 521, 77 13 523, 79 9 524, 81 5 532, 84 2 483, 86 1 0</inkml:trace>
  <inkml:annotation type="path"> 0 764 1, 59 794 1, 104 839 1, 164 899 1, 254 989 1, 314 1124 1, 359 1229 1, 419 1334 1, 449 1379 1, 509 1379 1, 524 1379 1, 614 1334 1, 674 1244 1, 719 1184 1, 779 1064 1, 839 914 1, 899 779 1, 944 674 1, 1004 569 1, 1049 464 1, 1094 359 1, 1124 269 1, 1154 194 1, 1184 134 1, 1214 74 1, 1259 29 1, 1289 14 1</inkml:annotation>
  <inkml:annotation type="data">AFwcA4CABAAAAAAAHQJUWgMERTRIEQUBOBGZASZBCj4bgnizNs3O+tsLKolAgvyV+R5M5rz13ued
mCSJgIJ/AqX8Cp/gT4/o/AL8AfJ9Hy+/n+nzsubkvxflf+CSQA==
</inkml:annotation>
  <inkml:annotation type="types">AAEBAQEBAQEBAQEBAQEBAQEBAQEBAQEBAQEB
</inkml:annotation>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3 56 365, 8 64 379, 12 72 395, 15 79 411, 19 86 459, 22 89 475, 26 91 533, 27 90 533, 31 87 565, 36 81 588, 38 77 602, 41 71 602, 46 61 609, 51 50 613, 57 39 615, 62 29 615, 65 21 616, 67 15 618, 69 9 621, 71 3 622, 72 0 0</inkml:trace>
  <inkml:annotation type="path"> 0 779 1, 44 839 1, 119 959 1, 179 1079 1, 224 1184 1, 284 1289 1, 329 1334 1, 389 1364 1, 404 1349 1, 464 1304 1, 539 1214 1, 569 1154 1, 614 1064 1, 689 914 1, 764 749 1, 854 584 1, 929 434 1, 974 314 1, 1004 224 1, 1034 134 1, 1064 44 1, 1079 0 1</inkml:annotation>
  <inkml:annotation type="data">AFQcA4CABAAAAAAAHQJKWAMERTRIEQUBOBGZASZBCjYWgnMtlneTsxLtKIL8mfkXwrze73N81Mw4
gn8DffwNHj8SfiX8cfln8SfP8/4B+Lu7JN/g8MA=
</inkml:annotation>
  <inkml:annotation type="types">AAEBAQEBAQEBAQEBAQEBAQEBAQEBAQ==
</inkml:annotation>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15 36 1023, 36 35 1023, 58 34 1023, 78 34 1023, 99 34 1023, 121 33 1023, 142 32 1023, 164 30 1023, 166 31 1023, 187 31 1023, 208 31 1023, 229 32 1023, 250 31 1023, 271 30 1023, 293 31 1023, 294 30 1023, 297 31 1023, 307 31 1023, 329 31 1023, 351 29 1023, 372 28 1023, 393 27 1023, 414 26 1023, 437 26 1023, 457 26 1023, 477 26 1023, 500 27 1023, 502 27 1023, 505 27 1023, 508 27 1023, 513 27 1023, 526 26 1023, 534 26 1023, 537 25 1023, 546 25 1023, 566 25 1023, 588 26 1023, 610 25 1023, 630 24 1023, 653 23 1023, 674 22 1023, 677 23 1023, 680 22 1023, 703 21 1023, 725 20 1023, 735 18 1023, 745 17 1023, 767 15 1023, 790 12 1023, 793 12 1023, 801 11 1023, 821 7 1023, 825 7 1023, 830 6 1023, 833 7 1023, 837 6 1023, 854 7 1023, 860 9 0</inkml:trace>
  <inkml:annotation type="path"> 89 524 1, 224 539 1, 539 524 1, 869 509 1, 1169 509 1, 1484 509 1, 1814 494 1, 2129 479 1, 2459 449 1, 2489 464 1, 2804 464 1, 3119 464 1, 3434 479 1, 3749 464 1, 4064 449 1, 4394 464 1, 4409 449 1, 4454 464 1, 4604 464 1, 4934 464 1, 5264 434 1, 5579 419 1, 5894 404 1, 6209 389 1, 6554 389 1, 6854 389 1, 7154 389 1, 7499 404 1, 7529 404 1, 7574 404 1, 7619 404 1, 7694 404 1, 7889 389 1, 8009 389 1, 8054 374 1, 8189 374 1, 8489 374 1, 8819 389 1, 9149 374 1, 9449 359 1, 9794 344 1, 10109 329 1, 10154 344 1, 10199 329 1, 10544 314 1, 10874 299 1, 11024 269 1, 11174 254 1, 11504 224 1, 11849 179 1, 11894 179 1, 12014 164 1, 12314 104 1, 12374 104 1, 12449 89 1, 12494 104 1, 12554 89 1, 12809 104 1, 12899 134 1</inkml:annotation>
  <inkml:annotation type="data">AIABHAOAgAQAAAAAAB0DpgRUAwtE/4EDUGZFiAJIFAUBOBHM1u9AClo7gvg59k2Sz8G/goJ+D8+L
7FM65+D4z5Pfv4PqxvN/BL8GX7X2T8G+vs/As2fd9YCC/FX4p1FXlTWblbCEossTRmllvL3xc3IA
gn8Nxfw3GAAAAAAAAA/huMA=
</inkml:annotation>
  <inkml:annotation type="types">AAEBAQEBAQEBAQEBAQEBAQEBAQEBAQEBAQEBAQEBAQEBAQEBAQEBAQEBAQEBAQEBAQEBAQEBAQEB
AQE=
</inkml:annotation>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105792046" units="cm"/>
      <inkml:brushProperty name="height" value="0.105792046" units="cm"/>
      <inkml:brushProperty name="fitToCurve" value="1"/>
      <inkml:brushProperty name="color" value="#ffc000"/>
      <inkml:brushProperty name="transparency" value="153"/>
    </inkml:brush>
  </inkml:definitions>
  <inkml:trace contextRef="#ctx0" brushRef="#br0"> 12 6 1023, 20 7 1023, 33 10 1023, 39 10 1023, 52 11 1023, 64 12 1023, 76 12 1023, 87 12 1023, 100 12 1023, 112 13 1023, 124 13 1023, 137 14 1023, 149 15 1023, 161 16 1023, 174 17 1023, 187 18 1023, 199 19 1023, 210 20 1023, 222 20 1023, 234 20 1023, 247 20 1023, 261 20 1023, 274 19 1023, 286 19 1023, 298 19 1023, 311 19 1023, 323 19 1023, 325 19 1023, 325 19 1023,</inkml:trace>
  <inkml:annotation type="path"> 74 74 1, 179 89 1, 299 104 1, 494 149 1, 584 149 1, 779 164 1, 959 179 1, 1139 179 1, 1304 179 1, 1499 179 1, 1679 194 1, 1859 194 1, 2054 209 1, 2234 224 1, 2414 239 1, 2609 254 1, 2804 269 1, 2984 284 1, 3149 299 1, 3329 299 1, 3509 299 1, 3704 299 1, 3914 299 1, 4109 284 1, 4289 284 1, 4469 284 1, 4664 284 1, 4844 284 1, 4874 284 1, 4874 284 1</inkml:annotation>
  <inkml:annotation type="data">AEkcA4CABAAAAAAAHQOaAioDCkT/gQNQZkVpSBQFATgRmQEmQQokHoL1k9fH8VXKlRbElqX6dIL1
5Z2KSwCiwACCfw3F/DcYAAAA
</inkml:annotation>
  <inkml:annotation type="types">AAEBAQEBAQEBAQEBAQEBAQEBAQEBAQEBAQEBAQEB
</inkml:annotation>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3 69 370, 6 74 370, 13 81 396, 19 87 426, 25 91 501, 26 95 501, 29 95 529, 30 98 529, 32 97 555, 34 100 555, 35 100 571, 41 99 583, 46 93 589, 52 84 595, 57 73 598, 62 59 600, 65 53 601, 67 47 601, 72 36 601, 76 27 600, 80 19 599, 81 13 600, 83 7 599, 84 3 604, 84 0 0</inkml:trace>
  <inkml:annotation type="path"> 0 989 1, 44 1034 1, 89 1109 1, 194 1214 1, 284 1304 1, 374 1364 1, 389 1424 1, 434 1424 1, 449 1469 1, 479 1454 1, 509 1499 1, 524 1499 1, 614 1484 1, 689 1394 1, 779 1259 1, 854 1094 1, 929 884 1, 974 794 1, 1004 704 1, 1079 539 1, 1139 404 1, 1199 284 1, 1214 194 1, 1244 104 1, 1259 44 1, 1259 0 1</inkml:annotation>
  <inkml:annotation type="data">AF8cA4CABAAAAAAAHQJSYAMERTRIEQUBOBGZASZBCkEagnHivebF9WVt5XZagvzR+Y8y6888+O33
3e/I95MZAIJ/A5H8Dk/hjx+Pvz3+HPw7+GPwz+BPPwu21Wb8H8HTgA==
</inkml:annotation>
  <inkml:annotation type="types">AAEBAQEBAQEBAQEBAQEBAQEBAQEBAQEBAQE=
</inkml:annotation>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16 15 1023, 35 18 1023, 37 17 1023, 57 15 1023, 65 15 1023, 74 16 1023, 95 19 1023, 115 23 1023, 125 24 1023, 128 24 1023, 140 24 1023, 160 26 1023, 181 27 1023, 182 27 1023, 185 27 1023, 194 28 1023, 196 28 1023, 217 27 1023, 228 27 1023, 229 27 1023, 249 25 1023, 251 25 1023, 271 25 1023, 293 25 1023, 314 25 1023, 334 23 1023, 355 24 1023, 376 23 1023, 396 22 1023, 417 21 1023, 420 21 1023, 440 20 1023, 460 19 1023, 481 18 1023, 492 18 1023, 512 17 1023, 523 16 1023, 524 16 1023, 544 16 1023, 564 17 1023, 577 16 1023, 598 14 1023, 619 13 1023, 639 12 1023, 662 10 1023, 664 11 1023, 666 10 1023, 669 10 1023, 672 10 1023, 681 9 1023, 688 10 1023, 696 9 1023, 698 9 1023, 700 9 1023, 721 9 1023, 724 9 1023, 729 9 1023, 749 9 1023, 752 9 1023, 754 9 1023, 756 8 1023, 759 9 1023, 762 8 1023, 772 8 1023, 793 8 1023, 795 8 1023, 798 8 1023, 806 8 1023, 828 8 1023, 839 10 1023, 841 10 1023, 844 10 1023, 847 10 1023, 850 10 1023, 853 9 1023, 857 10 1023, 859 10 1023, 881 9 1023, 884 10 1023, 887 9 1023, 890 10 1023, 893 9 1023, 896 10 1023, 900 9 1023, 903 10 1023, 906 9 1023, 909 10 1023, 912 9 1023, 916 10 1023, 920 10 1023, 924 10 1023, 927 9 1023, 930 10 1023, 937 9 1023, 940 10 1023, 943 9 1023, 946 9 1023, 969 10 1023, 971 10 1023, 975 10 1023, 978 9 1023, 980 9 1023, 994 8 1023, 993 7 1023, 992 6 0</inkml:trace>
  <inkml:annotation type="path"> 89 194 1, 239 224 1, 524 269 1, 554 254 1, 854 224 1, 974 224 1, 1109 239 1, 1424 284 1, 1724 344 1, 1874 359 1, 1919 359 1, 2099 359 1, 2399 389 1, 2714 404 1, 2729 404 1, 2774 404 1, 2909 419 1, 2939 419 1, 3254 404 1, 3419 404 1, 3434 404 1, 3734 374 1, 3764 374 1, 4064 374 1, 4394 374 1, 4709 374 1, 5009 344 1, 5324 359 1, 5639 344 1, 5939 329 1, 6254 314 1, 6299 314 1, 6599 299 1, 6899 284 1, 7214 269 1, 7379 269 1, 7679 254 1, 7844 239 1, 7859 239 1, 8159 239 1, 8459 254 1, 8654 239 1, 8969 209 1, 9284 194 1, 9584 179 1, 9929 149 1, 9959 164 1, 9989 149 1, 10034 149 1, 10079 149 1, 10214 134 1, 10319 149 1, 10439 134 1, 10469 134 1, 10499 134 1, 10814 134 1, 10859 134 1, 10934 134 1, 11234 134 1, 11279 134 1, 11309 134 1, 11339 119 1, 11384 134 1, 11429 119 1, 11579 119 1, 11894 119 1, 11924 119 1, 11969 119 1, 12089 119 1, 12419 119 1, 12584 149 1, 12614 149 1, 12659 149 1, 12704 149 1, 12749 149 1, 12794 134 1, 12854 149 1, 12884 149 1, 13214 134 1, 13259 149 1, 13304 134 1, 13349 149 1, 13394 134 1, 13439 149 1, 13499 134 1, 13544 149 1, 13589 134 1, 13634 149 1, 13679 134 1, 13739 149 1, 13799 149 1, 13859 149 1, 13904 134 1, 13949 149 1, 14054 134 1, 14099 149 1, 14144 134 1, 14189 134 1, 14534 149 1, 14564 149 1, 14624 149 1, 14669 134 1, 14699 134 1, 14909 119 1, 14894 104 1, 14879 89 1</inkml:annotation>
  <inkml:annotation type="data">AMQBHAOAgAQAAAAAAB0D8gROAwtE/4EDUGZFiAJIFAUBOBHM1u9ACp0BaoL4PHzfgf8EfbPsv0/H
83yT8G58Hx/gr6fp/BX4J/BGWxZ+CfwMn0/N8/0/gp8fyLz8Ho+DZ8L8FfgnPwF+B6j4vq/Bc9fg
D6/ngm/gz8FhKIV48n4M/B+W/Z+AwIL7vrnm5Mnay1LY3BvNJSVE2xebFzYAubAZouW5ubm5ublX
NzZKsoCCfw3F/DcYAAAAAAAAAAAAAAAAH8NxgA==
</inkml:annotation>
  <inkml:annotation type="types">AAEBAQEBAQEBAQEBAQEBAQEBAQEBAQEBAQEBAQEBAQEBAQEBAQEBAQEBAQEBAQEBAQEBAQEBAQEB
AQEBAQEBAQEBAQEBAQEBAQEBAQEBAQEBAQEBAQEBAQEBAQEBAQEBAQEBAQEBAQEBAQ==
</inkml:annotation>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142 26 1023, 132 26 1023, 119 29 1023, 106 33 1023, 93 39 1023, 74 50 1023, 53 63 1023, 33 75 1023, 23 82 1023, 17 90 1023, 11 98 1023, 7 107 1023, 6 117 1023, 8 122 1023, 16 129 1023, 28 132 1023, 41 133 1023, 47 132 1023, 53 132 1023, 61 132 1023, 89 128 1023, 104 125 1023, 126 119 1023, 135 116 1023, 156 108 1023, 171 100 1023, 183 92 1023, 201 79 1023, 210 72 1023, 218 63 1023, 225 54 1023, 229 43 1023, 230 33 1023, 229 23 1023, 222 13 1023, 212 8 1023, 202 6 1023, 192 6 1023, 179 7 1023, 156 13 1023, 141 18 1023, 121 26 1023, 108 34 1023, 95 43 1023, 89 49 0</inkml:trace>
  <inkml:annotation type="path"> 2279 419 1, 2129 389 1, 1979 389 1, 1784 434 1, 1589 494 1, 1394 584 1, 1109 749 1, 794 944 1, 494 1124 1, 344 1229 1, 254 1349 1, 164 1469 1, 104 1604 1, 89 1754 1, 119 1829 1, 239 1934 1, 419 1979 1, 614 1994 1, 704 1979 1, 794 1979 1, 914 1979 1, 1334 1919 1, 1559 1874 1, 1889 1784 1, 2024 1739 1, 2339 1619 1, 2564 1499 1, 2744 1379 1, 3014 1184 1, 3149 1079 1, 3269 944 1, 3374 809 1, 3434 644 1, 3449 494 1, 3434 344 1, 3329 194 1, 3179 119 1, 3029 89 1, 2879 89 1, 2684 104 1, 2339 194 1, 2114 269 1, 1814 389 1, 1619 509 1, 1424 644 1, 1334 734 1</inkml:annotation>
  <inkml:annotation type="data">AHwcA4CABAAAAAAAHQTCAYoBAwtE/4EDUGZFiAJIFAUBOBHM1u9AClUugv4AU/gCl0+HZ9HhnOfB
4nxs/Bn3/F9/2fD34Pnt73fh6d+n5PfxPiCC/Dn4hzkz1l9xJ7zzux5neez38Gth65k9XidAgn8N
xfw3GAAAAAAB/DcY
</inkml:annotation>
  <inkml:annotation type="types">AAEBAQEBAQEBAQEBAQEBAQEBAQEBAQEBAQEBAQEBAQEBAQEBAQEBAQEBAQEBAQ==
</inkml:annotation>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15 31 1023, 35 30 1023, 56 29 1023, 77 29 1023, 78 29 1023, 99 29 1023, 119 28 1023, 140 26 1023, 161 25 1023, 181 25 1023, 202 24 1023, 223 24 1023, 244 23 1023, 264 22 1023, 286 22 1023, 307 20 1023, 328 19 1023, 349 18 1023, 371 16 1023, 374 16 1023, 377 15 1023, 390 14 1023, 400 15 1023, 403 14 1023, 406 15 1023, 409 15 1023, 419 13 1023, 422 14 1023, 426 13 1023, 428 14 1023, 432 13 1023, 435 14 1023, 438 13 1023, 441 13 1023, 445 13 1023, 450 13 1023, 453 12 1023, 456 13 1023, 465 12 1023, 468 12 1023, 478 10 1023, 482 11 1023, 503 11 1023, 525 11 1023, 528 11 1023, 531 10 1023, 537 11 1023, 548 11 1023, 551 11 1023, 553 11 1023, 558 11 1023, 574 10 1023, 580 11 1023, 583 10 1023, 589 11 1023, 592 10 1023, 603 9 1023, 605 10 1023, 607 9 1023, 629 6 1023, 631 6 1023, 654 8 1023, 656 7 1023, 661 7 1023, 663 7 1023, 666 8 1023, 678 8 1023, 681 8 1023, 683 8 1023, 703 10 1023, 706 10 1023, 714 10 1023, 717 10 1023, 719 10 1023, 729 11 1023, 752 11 1023, 773 12 1023, 774 12 1023, 781 12 1023, 801 12 1023, 806 12 1023, 808 12 1023, 810 12 1023, 814 11 1023, 816 11 1023, 836 12 1023, 857 14 1023, 859 14 1023, 866 14 1023, 889 14 1023, 891 14 1023, 902 14 1023, 922 14 1023, 943 14 1023, 963 15 1023, 985 16 1023, 1006 18 1023, 1008 17 1023, 1010 17 1023, 1031 18 1023, 1041 19 1023, 1051 19 1023, 1072 19 1023, 1093 20 1023, 1095 20 1023, 1098 20 1023, 1103 20 1023, 1106 20 1023, 1126 22 1023, 1137 23 0</inkml:trace>
  <inkml:annotation type="path"> 89 479 1, 224 464 1, 524 449 1, 839 434 1, 1154 434 1, 1169 434 1, 1484 434 1, 1784 419 1, 2099 389 1, 2414 374 1, 2714 374 1, 3029 359 1, 3344 359 1, 3659 344 1, 3959 329 1, 4289 329 1, 4604 299 1, 4919 284 1, 5234 269 1, 5564 239 1, 5609 239 1, 5654 224 1, 5849 209 1, 5999 224 1, 6044 209 1, 6089 224 1, 6134 224 1, 6284 194 1, 6329 209 1, 6389 194 1, 6419 209 1, 6479 194 1, 6524 209 1, 6569 194 1, 6614 194 1, 6674 194 1, 6749 194 1, 6794 179 1, 6839 194 1, 6974 179 1, 7019 179 1, 7169 149 1, 7229 164 1, 7544 164 1, 7874 164 1, 7919 164 1, 7964 149 1, 8054 164 1, 8219 164 1, 8264 164 1, 8294 164 1, 8369 164 1, 8609 149 1, 8699 164 1, 8744 149 1, 8834 164 1, 8879 149 1, 9044 134 1, 9074 149 1, 9104 134 1, 9434 89 1, 9464 89 1, 9809 119 1, 9839 104 1, 9914 104 1, 9944 104 1, 9989 119 1, 10169 119 1, 10214 119 1, 10244 119 1, 10544 149 1, 10589 149 1, 10709 149 1, 10754 149 1, 10784 149 1, 10934 164 1, 11279 164 1, 11594 179 1, 11609 179 1, 11714 179 1, 12014 179 1, 12089 179 1, 12119 179 1, 12149 179 1, 12209 164 1, 12239 164 1, 12539 179 1, 12854 209 1, 12884 209 1, 12989 209 1, 13334 209 1, 13364 209 1, 13529 209 1, 13829 209 1, 14144 209 1, 14444 224 1, 14774 239 1, 15089 269 1, 15119 254 1, 15149 254 1, 15464 269 1, 15614 284 1, 15764 284 1, 16079 284 1, 16394 299 1, 16424 299 1, 16469 299 1, 16544 299 1, 16589 299 1, 16889 329 1, 17054 344 1</inkml:annotation>
  <inkml:annotation type="data">AMsBHAOAgAQAAAAAAB0DwgVSAwtE/4EDUGZFiAJIFAUBOBHM1u9ACqQBb4L4OfVH4N/BliwuUn4L
fR34z4vjm5STXwfD8Xw/gafgtz18t59X09535Pnfgz8G/g78H87Pm+e/gj8D+vd+T7t/Bvwfd+A+
s38ET8F+vwJ+D/m+aXL+C34K+t9T8FzN/A3zgIL8SfichbJZU2LlZuXebm5sLmzeUuUXNzWbvM7E
pmiWUFkmgROyKlGUgn8Nxfw3GAAAAAAAAAAAAAAAAAD+G4w=
</inkml:annotation>
  <inkml:annotation type="types">AAEBAQEBAQEBAQEBAQEBAQEBAQEBAQEBAQEBAQEBAQEBAQEBAQEBAQEBAQEBAQEBAQEBAQEBAQEB
AQEBAQEBAQEBAQEBAQEBAQEBAQEBAQEBAQEBAQEBAQEBAQEBAQEBAQEBAQEBAQEBAQEBAQEB
</inkml:annotation>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17 15 1023, 38 16 1023, 60 13 1023, 73 10 1023, 76 10 1023, 79 9 1023, 82 9 1023, 85 8 1023, 95 6 1023, 108 6 1023, 109 6 1023, 112 7 0</inkml:trace>
  <inkml:annotation type="path"> 89 209 1, 254 224 1, 569 239 1, 899 194 1, 1094 149 1, 1139 149 1, 1184 134 1, 1229 134 1, 1274 119 1, 1424 89 1, 1619 89 1, 1634 89 1, 1679 104 1</inkml:annotation>
  <inkml:annotation type="data">AEYcA4CABAAAAAAAHQJ+SAMLRP+BA1BmRYgCSBQFATgRzNbvQAohDYL4PX0T5/pHxc+3AIL8Afe8
uWW4gIJ/DcX8NxgD+G4w
</inkml:annotation>
  <inkml:annotation type="types">AAEBAQEBAQEBAQEBAQ==
</inkml:annotation>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9 204, 8 24 359, 10 43 432, 12 62 524, 15 76 624, 15 75 627, 15 63 627, 16 53 624, 20 36 614, 25 25 606, 33 18 571, 34 18 571, 39 22 547, 40 25 547, 41 35 564, 39 44 593, 35 48 649, 35 48 649, 34 46 641, 38 34 622, 43 26 615, 50 20 606, 59 12 590, 70 11 554, 71 11 533, 74 14 517, 75 16 523, 72 26 574, 64 34 623, 57 35 613, 58 33 560, 63 23 449, 71 15 204, 79 8 204, 83 3 0</inkml:trace>
  <inkml:annotation type="path"> 59 0 1, 89 134 1, 119 359 1, 149 644 1, 179 929 1, 224 1139 1, 224 1124 1, 224 944 1, 239 794 1, 299 539 1, 374 374 1, 494 269 1, 509 269 1, 584 329 1, 599 374 1, 614 524 1, 584 659 1, 524 719 1, 524 719 1, 509 689 1, 569 509 1, 644 389 1, 749 299 1, 884 179 1, 1049 164 1, 1064 164 1, 1109 209 1, 1124 239 1, 1079 389 1, 959 509 1, 854 524 1, 869 494 1, 944 344 1, 1064 224 1, 1184 119 1, 1244 44 1</inkml:annotation>
  <inkml:annotation type="data">AI8BHAOAgAQAAAAAAB0CLioDBEU0SBEFATgRMLmQQApxJILxonU5OfH48u74vqZmfTm+fc+Txx5A
gnzfB4e/wH9efH8Hj4vF+K+/O/T4zfinL8m/H35cmIJ/APn5H/RP4K+T9T978efhv8VfhX8Kfgb7
Pw1+Vfl+v7N+P8G/gL1+EPx9v5b/Hf5Z/eP8BnfwD6A=
</inkml:annotation>
  <inkml:annotation type="types">AAEBAQEBAQEBAQEBAQEBAQEBAQEBAQEBAQEBAQEBAQEBAQEB
</inkml:annotation>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36 10 400, 30 31 464, 25 48 560, 21 57 595, 14 72 632, 11 83 643, 10 83 650, 10 87 650, 9 86 652, 9 87 652, 8 88 653, 8 88 653, 8 88 653, 8 88 653, 8 89 652, 8 88 642, 11 79 612, 18 68 595, 28 54 547, 36 45 490, 45 41 445, 45 42 445, 49 53 462, 49 62 540, 48 74 587, 52 80 714, 55 75 712, 62 67 689, 69 57 625, 76 45 514, 85 26 285, 88 22 0</inkml:trace>
  <inkml:annotation type="path"> 584 0 1, 539 149 1, 449 464 1, 374 719 1, 314 854 1, 209 1079 1, 164 1244 1, 149 1244 1, 149 1304 1, 134 1289 1, 134 1304 1, 119 1319 1, 119 1319 1, 119 1319 1, 119 1319 1, 119 1334 1, 119 1319 1, 164 1184 1, 269 1019 1, 419 809 1, 539 674 1, 674 614 1, 674 629 1, 734 794 1, 734 929 1, 719 1109 1, 779 1199 1, 824 1124 1, 929 1004 1, 1034 854 1, 1139 674 1, 1274 389 1, 1319 329 1</inkml:annotation>
  <inkml:annotation type="data">AH8cA4CABAAAAAAAHQIuMAMERTRIEQUBOBEwuZBACmEhgvxl+Oeyd8ZLLA545s+fx5vq+DPhgn0f
V5+X4PP1+PeKTfl3vr16+jefD9fd34/wEIJ/BAn8DC/iT8v5+GfPx5spfn/Bv3fiP5/s/H34G/L3
4j/Qn7n/B/43/If7R/Ko
</inkml:annotation>
  <inkml:annotation type="types">AAEBAQEBAQEBAQEBAQEBAQEBAQEBAQEBAQEBAQEBAQEB
</inkml:annotation>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8 6 493, 17 14 383, 17 16 311, 16 21 204, 14 23 204, 11 24 0</inkml:trace>
  <inkml:annotation type="path"> 0 0 1, 119 89 1, 254 209 1, 254 239 1, 239 314 1, 209 344 1, 164 359 1</inkml:annotation>
  <inkml:annotation type="data">ADocA4CABAAAAAAAHQIWGgMERTRIEQUBOBEwuZBAChwHgnyT57aAgnwZ8PO0gn8Fffwc3+MPxX+u
v4B9
</inkml:annotation>
  <inkml:annotation type="types">AAEBAQEBAQ==
</inkml:annotation>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9 25 472, 23 19 475, 30 14 473, 44 8 462, 53 6 306, 55 3 204, 55 3 204, 54 1 0</inkml:trace>
  <inkml:annotation type="path"> 0 464 1, 134 374 1, 344 284 1, 449 209 1, 659 119 1, 794 89 1, 824 44 1, 824 44 1, 809 14 1</inkml:annotation>
  <inkml:annotation type="data">AEIcA4CABAAAAAAAHQIkHAMERTRIEQUBOBEwuZBACiQJgnzevj+L38e0gvxF+L0vi82CfwUp/BR/
v5/4AH/KH6w/gH0=
</inkml:annotation>
  <inkml:annotation type="types">AAEBAQEBAQEB
</inkml:annotation>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10 10 204, 11 21 264, 12 35 331, 12 55 382, 11 72 446, 10 93 458, 9 109 464, 7 122 204, 7 121 204, 6 111 204, 6 98 204,</inkml:trace>
  <inkml:annotation type="path"> 89 0 1, 149 149 1, 164 314 1, 179 524 1, 179 824 1, 164 1079 1, 149 1394 1, 134 1634 1, 104 1829 1, 104 1814 1, 89 1664 1, 89 1469 1</inkml:annotation>
  <inkml:annotation type="data">AEYcA4CABAAAAAAAHQIWOgMERTRIEQUBOBEwuZBACigMgvg3q0uWAIJ9E58HfHvv4B+foIJ/APn8
AC/F+Bfu/Jvw/wHz/Adg
</inkml:annotation>
  <inkml:annotation type="types">AAEBAQEBAQEBAQEB
</inkml:annotation>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24 7 416, 9 12 240, 0 13 204,</inkml:trace>
  <inkml:annotation type="path"> 524 59 1, 359 104 1, 134 179 1, 0 194 1</inkml:annotation>
  <inkml:annotation type="data">ADMcA4CABAAAAAAAHQIcFgMERTRIEQUBOBEwuZBAChUEgvxV+QfPwILxc8iCfwRJ/Bwv78A=
</inkml:annotation>
  <inkml:annotation type="types">AAEBAQ==
</inkml:annotation>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8 32 394, 10 42 438, 12 54 494, 11 64 503, 9 72 527, 8 73 533, 8 73 527, 8 72 527, 9 62 506, 14 53 503, 20 43 500, 30 34 499, 44 20 491, 56 10 463, 65 7 442, 68 8 422, 70 9 422, 71 12 420, 70 16 439, 65 25 461, 56 35 485, 46 47 499, 31 61 501, 20 71 538, 19 71 541, 19 72 541, 19 72 520, 19 72 520, 20 72 482, 21 72 482, 33 66 453, 41 60 420, 53 51 385, 63 46 265, 70 39 204, 69 38 204, 68 38 0</inkml:trace>
  <inkml:annotation type="path"> 44 314 1, 119 479 1, 149 629 1, 179 809 1, 164 959 1, 134 1079 1, 119 1094 1, 119 1094 1, 119 1079 1, 134 929 1, 209 794 1, 299 644 1, 449 509 1, 659 299 1, 839 149 1, 974 104 1, 1019 119 1, 1049 134 1, 1064 179 1, 1049 239 1, 974 374 1, 839 524 1, 689 704 1, 464 914 1, 299 1064 1, 284 1064 1, 284 1079 1, 284 1079 1, 284 1079 1, 299 1079 1, 314 1079 1, 494 989 1, 614 899 1, 794 764 1, 944 689 1, 1049 584 1, 1034 569 1, 1019 569 1</inkml:annotation>
  <inkml:annotation type="data">AIoBHAOAgAQAAAAAAB0CKigDBEU0SBEFATgRMLmQQApsJoLmddsieJ48b34bd8+b78fRCPq8+N78
oIL8HfTc3fjt+eWe/HxeGT1Mzz9Mo+F3xvwQgn8D8fwND9n5D/AX4J+34Pwf+CGfH+Dfin4M38Hc
z6ft/FX4p7+D/wd+Mfxh+H/O/o/8tfl7+AfQ
</inkml:annotation>
  <inkml:annotation type="types">AAEBAQEBAQEBAQEBAQEBAQEBAQEBAQEBAQEBAQEBAQEBAQEBAQE=
</inkml:annotation>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10 10 222, 11 27 259, 12 44 331, 12 60 340, 12 76 350, 11 96 372, 10 112 415, 7 125 417, 6 134 391, 5 135 204, 6 130 204, 7 120 204,</inkml:trace>
  <inkml:annotation type="path"> 134 0 1, 149 149 1, 164 404 1, 179 659 1, 179 899 1, 179 1139 1, 164 1439 1, 149 1679 1, 104 1874 1, 89 2009 1, 74 2024 1, 89 1949 1, 104 1799 1</inkml:annotation>
  <inkml:annotation type="data">AEkcA4CABAAAAAAAHQIWQAMERTRIEQUBOBEwuZBACisNgvm+UqtxgIJ9HxK8ee+fl+H2gn8BQfwC
v+KvzHPs/B343/Dv8AT/wC0A
</inkml:annotation>
  <inkml:annotation type="types">AAEBAQEBAQEBAQEBAQ==
</inkml:annotation>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47 21 392, 50 43 436, 50 58 470, 48 75 486, 44 92 490, 40 107 493, 35 119 494, 27 134 492, 19 143 481, 12 149 322, 10 149 204, 0 144 204,</inkml:trace>
  <inkml:annotation type="path"> 644 0 1, 704 314 1, 749 644 1, 749 869 1, 719 1124 1, 659 1379 1, 599 1604 1, 524 1784 1, 404 2009 1, 284 2144 1, 179 2234 1, 149 2234 1, 0 2159 1</inkml:annotation>
  <inkml:annotation type="data">AEocA4CABAAAAAAAHQIiRAMERTRIEQUBOBEwuZBACiwNgvx1+M73dXqevlCCfg6fHje8+Hvw+4J/
A+n8DO/T+Cftu9+f+ADfxt+0AA==
</inkml:annotation>
  <inkml:annotation type="types">AAEBAQEBAQEBAQEBAQ==
</inkml:annotation>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11 20 469, 19 17 493, 30 12 528, 39 9 532, 48 8 534, 56 8 391, 55 8 391, 46 11 204, 36 16 204,</inkml:trace>
  <inkml:annotation type="path"> 0 374 1, 164 299 1, 284 254 1, 449 179 1, 584 134 1, 719 119 1, 839 119 1, 824 119 1, 689 164 1, 539 239 1</inkml:annotation>
  <inkml:annotation type="data">AEYcA4CABAAAAAAAHQIkGAMERTRIEQUBOBEwuZBACigKgn1d5q/P8tCC/C34hzcyOYCCfwUd/BL/
1fiPf4AH/gAL+AW/4BaA
</inkml:annotation>
  <inkml:annotation type="types">AAEBAQEBAQEBAQ==
</inkml:annotation>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44 12 389, 39 20 379, 31 31 347, 23 43 326, 12 55 213, 4 67 204, 1 70 0</inkml:trace>
  <inkml:annotation type="path"> 689 0 1, 659 179 1, 584 299 1, 464 464 1, 344 644 1, 179 824 1, 59 1004 1, 14 1049 1</inkml:annotation>
  <inkml:annotation type="data">AD8cA4CABAAAAAAAHQIgKAMERTRIEQUBOBEwuZBACiEIgvyB+Re9d56Agn2eeQ+cgn8D3fwQH+Ef
q/Tv60/gGsA=
</inkml:annotation>
  <inkml:annotation type="types">AAEBAQEBAQE=
</inkml:annotation>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8 57 245, 9 77 333, 10 95 396, 9 114 461, 8 133 478, 8 144 506, 11 146 531, 13 141 531, 18 121 506, 22 106 489, 27 89 468, 33 68 426, 37 51 381, 43 35 331, 47 20 307, 52 12 287, 57 9 298, 58 10 298, 59 22 338, 58 35 373, 55 55 426, 53 67 478, 49 83 550, 44 98 608, 45 95 636, 52 75 619, 58 60 607, 65 45 590, 72 29 567, 79 16 545, 85 9 529, 91 8 524, 92 8 507, 97 18 515, 99 27 537, 99 37 562, 98 51 581, 96 61 591, 91 75 204, 91 75 204, 90 74 204, 90 73 0</inkml:trace>
  <inkml:annotation type="path"> 104 704 1, 119 854 1, 134 1154 1, 149 1424 1, 134 1709 1, 119 1994 1, 119 2159 1, 164 2189 1, 194 2114 1, 269 1814 1, 329 1589 1, 404 1334 1, 494 1019 1, 554 764 1, 644 524 1, 704 299 1, 779 179 1, 854 134 1, 869 149 1, 884 329 1, 869 524 1, 824 824 1, 794 1004 1, 734 1244 1, 659 1469 1, 674 1424 1, 779 1124 1, 869 899 1, 974 674 1, 1079 434 1, 1184 239 1, 1274 134 1, 1364 119 1, 1379 119 1, 1454 269 1, 1484 404 1, 1484 554 1, 1469 764 1, 1439 914 1, 1364 1124 1, 1364 1124 1, 1349 1109 1, 1349 1094 1</inkml:annotation>
  <inkml:annotation type="data">AJ8BHAOAgAQAAAAAAB0CMkADBEU0SBEFATgRMLmQQAqAASuC+L4TU5eWTc2PLdm34PgsK9+O7b31
YIL8hfi/6Nj5fn+P8B+t8+JPi9ePqnxfL4v4J/A/pefB8E+izx58fgGggn8BnfwA/+F8/Iv1d/C/
4X+Tz+D++/wx4/EX1/jT3+CL+DPwD+Ifx/69/DPg+r7fwt+AOfD8/8D//wPU/gH0
</inkml:annotation>
  <inkml:annotation type="types">AAEBAQEBAQEBAQEBAQEBAQEBAQEBAQEBAQEBAQEBAQEBAQEBAQEBAQEBAQ==
</inkml:annotation>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10 19 374, 15 17 402, 32 13 443, 43 8 444, 52 6 385, 56 0 204,</inkml:trace>
  <inkml:annotation type="path"> 0 284 1, 149 284 1, 224 254 1, 479 194 1, 644 119 1, 779 89 1, 839 0 1</inkml:annotation>
  <inkml:annotation type="data">AD0cA4CABAAAAAAAHQIkGAMERTRIEQUBOBEwuZBACh8Hgn0e/s+HfYCC/BX4L3bzyIJ/A6H8DM/d
+Nfy7+2Q
</inkml:annotation>
  <inkml:annotation type="types">AAEBAQEBAQ==
</inkml:annotation>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9 7 530, 19 11 548, 34 16 471, 35 17 471, 36 27 204, 34 34 0</inkml:trace>
  <inkml:annotation type="path"> 0 59 1, 134 104 1, 284 164 1, 509 239 1, 524 254 1, 539 404 1, 509 509 1</inkml:annotation>
  <inkml:annotation type="data">ADscA4CABAAAAAAAHQIeHAMERTRIEQUBOBEwuZBACh0HgnzT1+AXQILxZPPzdIJ/BhH8Fy/qP8/f
wH3+Yg==
</inkml:annotation>
  <inkml:annotation type="types">AAEBAQEBAQ==
</inkml:annotation>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13 10 259, 5 26 253, 1 30 0</inkml:trace>
  <inkml:annotation type="path"> 254 0 1, 194 149 1, 74 389 1, 14 449 1</inkml:annotation>
  <inkml:annotation type="data">ADUcA4CABAAAAAAAHQIWHAMERTRIEQUBOBEwuZBAChcEgvwN+D/PgIJ9Hwfagn8B1fwHv/AaYA==
</inkml:annotation>
  <inkml:annotation type="types">AAEBAQ==
</inkml:annotation>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8 10 475, 8 27 514, 8 36 584, 12 45 606, 15 46 609, 26 48 616, 29 47 616, 37 43 606, 46 38 581, 54 32 413, 54 28 204, 53 28 204,</inkml:trace>
  <inkml:annotation type="path"> 134 0 1, 119 149 1, 119 404 1, 119 539 1, 179 674 1, 224 689 1, 389 719 1, 434 704 1, 554 644 1, 689 569 1, 809 479 1, 809 419 1, 794 419 1</inkml:annotation>
  <inkml:annotation type="data">AE0cA4CABAAAAAAAHQIiIgMERTRIEQUBOBEwuZBACi8Ngvm+mPF+T5fUvy2CfR8Xyvlne254gn8F
NfwSb+IvyL+C/Hx/T+A/4AD/G/8BDA==
</inkml:annotation>
  <inkml:annotation type="types">AAEBAQEBAQEBAQEBAQ==
</inkml:annotation>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45 14 405, 48 26 434, 47 36 434, 48 55 478, 47 71 502, 47 91 521, 46 114 541, 45 130 563, 45 146 579, 40 150 547, 37 145 547, 27 132 450, 19 124 381, 13 123 366, 7 125 392, 7 125 392, 7 125 396, 7 126 396, 8 125 411, 20 117 412, 29 109 383, 43 96 204, 54 85 204, 60 76 204, 70 65 204,</inkml:trace>
  <inkml:annotation type="path"> 584 0 1, 674 209 1, 719 389 1, 704 539 1, 719 824 1, 704 1064 1, 704 1364 1, 689 1709 1, 674 1949 1, 674 2189 1, 599 2249 1, 554 2174 1, 404 1979 1, 284 1859 1, 194 1844 1, 104 1874 1, 104 1874 1, 104 1874 1, 104 1889 1, 119 1874 1, 299 1754 1, 434 1634 1, 644 1439 1, 809 1274 1, 899 1139 1, 1049 974 1</inkml:annotation>
  <inkml:annotation type="data">AHIcA4CABAAAAAAAHQIoRAMERTRIEQUBOBEwuZBAClQagvxl+J++c2VPefHmPgJ9XfXffgCCfgDd
+bvjnxvt+f5fXxc1N+N7zNCCfwQd/A6v4f/Hn4N9zPh/Iv4k/U/4c/KH42/DPjz+AvwD+If4AR/g
EoA=
</inkml:annotation>
  <inkml:annotation type="types">AAEBAQEBAQEBAQEBAQEBAQEBAQEBAQEBAQE=
</inkml:annotation>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9 8 615, 24 15 695, 34 18 722, 45 20 752, 60 22 738, 68 27 526, 68 28 432, 68 30 0</inkml:trace>
  <inkml:annotation type="path"> 0 44 1, 134 119 1, 359 224 1, 509 269 1, 674 299 1, 899 329 1, 1019 404 1, 1019 419 1, 1019 449 1</inkml:annotation>
  <inkml:annotation type="data">AEEcA4CABAAAAAAAHQIoHAMERTRIEQUBOBEwuZBACiMJgnzfB7nj4/lAguZnmueYgn8HZfwYn+T+
fj3+Acf2h/AxIA==
</inkml:annotation>
  <inkml:annotation type="types">AAEBAQEBAQEB
</inkml:annotation>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12 7 576, 26 14 663, 39 21 662, 45 21 0</inkml:trace>
  <inkml:annotation type="path"> 0 29 1, 179 104 1, 389 209 1, 584 314 1, 674 314 1</inkml:annotation>
  <inkml:annotation type="data">ADQcA4CABAAAAAAAHQIgGAMERTRIEQUBOBEwuZBAChYFgn2ZfjCCzmPjgn8GyfwVv+lf4QPA
</inkml:annotation>
  <inkml:annotation type="types">AAEBAQE=
</inkml:annotation>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14 7 489, 32 13 541, 42 19 646, 48 25 676, 58 33 689, 68 38 710, 76 41 661, 77 41 434, 77 41 434, 76 40 0</inkml:trace>
  <inkml:annotation type="path"> 0 74 1, 209 104 1, 479 194 1, 629 284 1, 719 374 1, 869 494 1, 1019 569 1, 1139 614 1, 1154 614 1, 1154 614 1, 1139 599 1</inkml:annotation>
  <inkml:annotation type="data">AEgcA4CABAAAAAAAHQIsHgMERTRIEQUBOBEwuZBACioLgn4A8fL58N+O0IL13wZ3eqCCfwVt/BJ/
5O/Pf4H+T84/wCT/AVX8Ekg=
</inkml:annotation>
  <inkml:annotation type="types">AAEBAQEBAQEBAQE=
</inkml:annotation>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25 16 464, 24 27 513, 21 39 580, 17 49 588, 11 63 537, 5 70 247, 1 70 204, 0 71 0</inkml:trace>
  <inkml:annotation type="path"> 374 0 1, 374 239 1, 359 404 1, 314 584 1, 254 734 1, 164 944 1, 74 1049 1, 14 1049 1, 0 1064 1</inkml:annotation>
  <inkml:annotation type="data">AEUcA4CABAAAAAAAHQIaKgMERTRIEQUBOBEwuZBACicJgvwt+F7t1nCCfgT3N8fH8cCCfwUJ/BEf
4I/Lf5b/gMP+A0v4AnA=
</inkml:annotation>
  <inkml:annotation type="types">AAEBAQEBAQEB
</inkml:annotation>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7 13 421, 11 23 486, 12 32 534, 14 47 589, 13 49 599, 14 50 599, 13 52 603, 13 52 615, 14 49 615, 21 36 610, 27 25 606, 34 18 604, 44 11 598, 52 11 576, 53 12 543, 54 21 518, 48 33 530, 42 42 574, 34 51 599, 37 52 581, 41 48 581, 54 38 204, 59 36 0</inkml:trace>
  <inkml:annotation type="path"> 59 0 1, 104 194 1, 164 344 1, 179 479 1, 209 704 1, 194 734 1, 209 749 1, 194 779 1, 194 779 1, 209 734 1, 314 539 1, 404 374 1, 509 269 1, 659 164 1, 779 164 1, 794 179 1, 809 314 1, 719 494 1, 629 629 1, 509 764 1, 554 779 1, 614 719 1, 809 569 1, 884 539 1</inkml:annotation>
  <inkml:annotation type="data">AGscA4CABAAAAAAAHQImIgMERTRIEQUBOBEwuZBACk0YgvFnZ3Nk+Czm/G+Nv1T5vlCCfd2/B99m
9+nPD4p8nOvl9/D8gIJ/BF38DW/gf4vx/9Pj5Pt9zPP4F+v5Pxd+JPwX+O/wR/A6/8AfAA==
</inkml:annotation>
  <inkml:annotation type="types">AAEBAQEBAQEBAQEBAQEBAQEBAQEBAQEB
</inkml:annotation>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58 10 498, 46 28 558, 36 40 589, 24 53 655, 12 63 684, 17 61 600, 28 54 571, 43 44 470, 59 34 397, 69 31 338, 72 31 338, 74 34 441, 74 37 511, 67 50 572, 61 57 621, 50 70 683, 37 84 699, 25 96 717, 15 103 713, 11 103 695, 8 101 384, 6 99 384, 5 91 0</inkml:trace>
  <inkml:annotation type="path"> 959 0 1, 869 149 1, 689 419 1, 539 599 1, 359 794 1, 179 944 1, 254 914 1, 419 809 1, 644 659 1, 884 509 1, 1034 464 1, 1079 464 1, 1109 509 1, 1109 554 1, 1004 749 1, 914 854 1, 749 1049 1, 554 1259 1, 374 1439 1, 224 1544 1, 164 1544 1, 119 1514 1, 89 1484 1, 74 1364 1</inkml:annotation>
  <inkml:annotation type="data">AHccA4CABAAAAAAAHQIqNAMERTRIEQUBOBEwuZBAClkYgvzJ+cfhzX4G+DxPh+O78c97M+CSAIJ9
HyfDO/b76+LnH0fD8E338evhgn8FkfwSj+H/xV+L/2P+Uvzr+HPwB+Wv1l+J/n+37vyDn4R/AP8C
X/wKl/A8oA==
</inkml:annotation>
  <inkml:annotation type="types">AAEBAQEBAQEBAQEBAQEBAQEBAQEBAQEB
</inkml:annotation>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7 11 462, 9 28 499, 11 37 446, 12 37 446, 17 36 204, 22 29 204, 33 17 204,</inkml:trace>
  <inkml:annotation type="path"> 89 0 1, 104 164 1, 134 419 1, 164 554 1, 179 554 1, 254 539 1, 329 434 1, 494 254 1</inkml:annotation>
  <inkml:annotation type="data">AD8cA4CABAAAAAAAHQIaHgMERTRIEQUBOBEwuZBACiEIgvg9xfD4AIJ9XwfL89+H2IJ/BQH8Eb/p
n8nfwGT/AZA=
</inkml:annotation>
  <inkml:annotation type="types">AAEBAQEBAQE=
</inkml:annotation>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12 13 299, 12 29 394, 11 44 456, 10 63 516, 8 80 534, 8 97 557, 9 106 464, 9 106 371, 10 106 204, 10 105 204, 12 97 0</inkml:trace>
  <inkml:annotation type="path"> 164 0 1, 179 194 1, 179 434 1, 164 659 1, 149 944 1, 119 1199 1, 119 1454 1, 134 1589 1, 134 1589 1, 149 1589 1, 149 1574 1, 179 1454 1</inkml:annotation>
  <inkml:annotation type="data">AEccA4CABAAAAAAAHQISNgMERTRIEQUBOBEwuZBACikMgvq+m1cllwCCfdy+NfL86/GAgn8CdfwD
7+J9/HPr9mvzz/AGX8A+gA==
</inkml:annotation>
  <inkml:annotation type="types">AAEBAQEBAQEBAQEB
</inkml:annotation>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9 8 524, 21 17 477, 30 25 0</inkml:trace>
  <inkml:annotation type="path"> 0 0 1, 134 119 1, 314 254 1, 449 374 1</inkml:annotation>
  <inkml:annotation type="data">ADEcA4CABAAAAAAAHQIcGgMERTRIEQUBOBEwuZBAChMEgnzc6IJ8koCCfwX5/Brf8Egg
</inkml:annotation>
  <inkml:annotation type="types">AAEBAQ==
</inkml:annotation>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13 21 367, 26 16 464, 41 11 482, 54 8 507, 54 8 507, 56 9 506, 55 10 506, 48 16 445, 39 20 373, 30 23 204, 24 25 0</inkml:trace>
  <inkml:annotation type="path"> 0 404 1, 194 314 1, 389 239 1, 614 164 1, 809 119 1, 809 119 1, 839 134 1, 824 149 1, 719 239 1, 584 299 1, 449 344 1, 359 374 1</inkml:annotation>
  <inkml:annotation type="data">AEUcA4CABAAAAAAAHQIkGAMERTRIEQUBOBEwuZBACicMgn3M37878OuAgvw1+J4zkettgn8DhfwI
D+g/i/C9n5f+v9T/isA=
</inkml:annotation>
  <inkml:annotation type="types">AAEBAQEBAQEBAQEB
</inkml:annotation>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38 13 318, 37 30 394, 35 42 457, 31 61 540, 28 70 540, 22 86 570, 16 100 572, 10 113 507, 6 116 204, 6 114 204, 5 109 0</inkml:trace>
  <inkml:annotation type="path"> 554 0 1, 569 194 1, 554 449 1, 524 629 1, 464 914 1, 419 1049 1, 329 1289 1, 239 1499 1, 149 1694 1, 89 1739 1, 89 1709 1, 74 1634 1</inkml:annotation>
  <inkml:annotation type="data">AE8cA4CABAAAAAAAHQIeOAMERTRIEQUBOBEwuZBACjEMgvxd+LduzpnigIJ93j38X0/Ft+n30IJ/
AsH8Bk/f+DP0X+IPw7+a/4DB/gUL+AfQ
</inkml:annotation>
  <inkml:annotation type="types">AAEBAQEBAQEBAQEB
</inkml:annotation>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13 16 404, 12 27 459, 9 41 480, 6 50 382, 0 55 0</inkml:trace>
  <inkml:annotation type="path"> 194 0 1, 194 239 1, 179 404 1, 134 614 1, 89 749 1, 0 824 1</inkml:annotation>
  <inkml:annotation type="data">ADocA4CABAAAAAAAHQIWJAMERTRIEQUBOBEwuZBAChwGgvu++66Agn4E989+QIJ/BBn8DP/in9p/
wI6A
</inkml:annotation>
  <inkml:annotation type="types">AAEBAQEB
</inkml:annotation>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7 9 334, 8 25 408, 8 35 507, 9 50 512, 10 51 204, 11 48 204, 13 40 0</inkml:trace>
  <inkml:annotation type="path"> 74 0 1, 104 134 1, 119 374 1, 119 524 1, 134 749 1, 149 764 1, 164 719 1, 194 599 1</inkml:annotation>
  <inkml:annotation type="data">AEEcA4CABAAAAAAAHQIWIgMERTRIEQUBOBEwuZBACiMIgvXbYQCCfN8Xw+vwD59ggn8DAfwHb+Fv
1D/Aq/8CmfwD6A==
</inkml:annotation>
  <inkml:annotation type="types">AAEBAQEBAQE=
</inkml:annotation>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11 21 394, 19 14 414, 30 10 425, 43 6 360, 45 3 204, 45 3 204, 44 2 0</inkml:trace>
  <inkml:annotation type="path"> 0 404 1, 164 314 1, 284 209 1, 449 149 1, 644 89 1, 674 44 1, 674 44 1, 659 29 1</inkml:annotation>
  <inkml:annotation type="data">AEAcA4CABAAAAAAAHQIgGgMERTRIEQUBOBEwuZBACiIIgn1d5n17QIL8Nfie8TlAgn8D8fwOj8/5
9/Tf8AOfwD6A
</inkml:annotation>
  <inkml:annotation type="types">AAEBAQEBAQE=
</inkml:annotation>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56 3 204, 56 7 204, 51 18 204, 45 25 204, 37 32 213, 40 31 439, 50 23 463, 61 17 464, 72 12 402, 74 12 204, 74 13 204, 68 23 204, 62 30 254, 54 37 284, 42 46 302, 29 56 405, 30 57 396, 33 55 392, 47 47 379, 60 39 377, 72 34 367, 78 34 283, 77 36 307, 70 44 366, 58 57 413, 44 72 429, 32 84 438, 21 94 464, 9 105 503, 9 107 535, 8 107 535, 8 107 521, 9 107 521, 19 100 490, 34 87 468, 44 76 461, 60 61 456, 69 54 455, 80 45 538, 80 45 578, 80 45 578, 75 53 607, 73 63 601, 72 78 598, 74 90 589, 77 105 577, 80 121 567, 80 131 564, 76 139 573, 72 142 582, 63 145 595, 52 146 611, 48 143 632, 46 138 635, 47 130 613, 51 118 573, 56 109 573, 66 95 484, 79 80 298, 93 67 204,</inkml:trace>
  <inkml:annotation type="path"> 704 14 1, 839 44 1, 839 104 1, 764 269 1, 674 374 1, 554 479 1, 599 464 1, 749 344 1, 914 254 1, 1079 179 1, 1109 179 1, 1109 194 1, 1019 344 1, 929 449 1, 809 554 1, 629 689 1, 434 839 1, 449 854 1, 494 824 1, 704 704 1, 899 584 1, 1079 509 1, 1169 509 1, 1154 539 1, 1049 659 1, 869 854 1, 659 1079 1, 479 1259 1, 314 1409 1, 134 1574 1, 134 1604 1, 119 1604 1, 119 1604 1, 134 1604 1, 284 1499 1, 509 1304 1, 659 1139 1, 899 914 1, 1034 809 1, 1199 674 1, 1199 674 1, 1199 674 1, 1124 794 1, 1094 944 1, 1079 1169 1, 1109 1349 1, 1154 1574 1, 1199 1814 1, 1199 1964 1, 1139 2084 1, 1079 2129 1, 944 2174 1, 779 2189 1, 719 2144 1, 689 2069 1, 704 1949 1, 764 1769 1, 839 1634 1, 989 1424 1, 1184 1199 1, 1394 1004 1</inkml:annotation>
  <inkml:annotation type="data">ANkBHAOAgAQAAAAAAB0CLkIDBEU0SBEFATgRMLmQQAq6AT2C/IX4x+f3d+r4o+ffhb5v4Az6rfh+
P4fe5L9lk+b17+D48+t75OR3y978Wc5PXICCkz4vL5fjyep83WT5+/C56z4PWd2fPp8fw55+Tfmf
JnrvJ8O+2+d7557uAIJ/APn8A+nzfwEt/APP4T/Mf71/gHB+SPwb9v6O/Yvr5/q+X88/rz8Vfb+I
/j/A33fH+JfwD+APxH834Czx+jPx3+Nfw9+K+fD3Pi+x456/BP4X/BP40/S/6n/TgA==
</inkml:annotation>
  <inkml:annotation type="types">AAEBAQEBAQEBAQEBAQEBAQEBAQEBAQEBAQEBAQEBAQEBAQEBAQEBAQEBAQEBAQEBAQEBAQEBAQEB
AQEBAQ==
</inkml:annotation>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10 17 493, 25 14 511, 42 9 530, 51 8 524, 64 7 462, 64 8 383, 65 8 204, 64 8 204, 56 13 204, 48 16 0</inkml:trace>
  <inkml:annotation type="path"> 0 299 1, 149 254 1, 374 209 1, 629 134 1, 764 119 1, 959 104 1, 959 119 1, 974 119 1, 959 119 1, 839 194 1, 719 239 1</inkml:annotation>
  <inkml:annotation type="data">AEccA4CABAAAAAAAHQIoFgMERTRIEQUBOBEwuZBACikLgn0es+Xx9834wIL8GfhNvhletIJ/BX38
FNz8L/lX8D/q3+ASn8A+gA==
</inkml:annotation>
  <inkml:annotation type="types">AAEBAQEBAQEBAQE=
</inkml:annotation>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34 15 431, 37 30 434, 39 44 448, 41 59 453, 42 75 467, 42 94 477, 42 112 479, 42 129 493, 41 146 514, 38 150 557, 37 149 557, 32 140 483, 25 132 444, 17 127 380, 8 127 425, 7 126 440, 8 125 437, 14 117 434, 26 102 425, 34 86 406, 43 70 375, 53 54 319, 61 37 229, 70 22 204, 76 12 204, 83 5 204, 84 5 373, 83 6 425, 78 16 530, 78 19 540, 78 19 540, 83 21 512, 85 20 512, 92 21 304, 91 25 263, 86 36 219, 78 45 204, 75 46 204, 74 49 204, 69 51 204, 60 52 204, 60 52 204, 60 55 294, 64 66 405, 68 81 499, 69 91 551, 70 93 561, 71 91 560, 78 76 548, 84 67 540, 98 53 511, 106 48 471, 116 45 465, 118 47 468, 118 48 477, 116 57 487, 114 59 501, 109 69 513, 100 79 531, 88 94 532, 76 109 531, 66 115 537, 54 125 560, 54 125 528, 57 122 528, 73 113 528, 87 103 524, 102 93 513, 117 83 449, 124 77 204, 124 77 204,</inkml:trace>
  <inkml:annotation type="path"> 449 44 1, 509 224 1, 554 449 1, 584 659 1, 614 884 1, 629 1124 1, 629 1409 1, 629 1679 1, 629 1934 1, 614 2189 1, 569 2249 1, 554 2234 1, 479 2099 1, 374 1979 1, 254 1904 1, 119 1904 1, 104 1889 1, 119 1874 1, 209 1754 1, 389 1529 1, 509 1289 1, 644 1049 1, 794 809 1, 914 554 1, 1049 329 1, 1139 179 1, 1244 74 1, 1259 74 1, 1244 89 1, 1169 239 1, 1169 284 1, 1169 284 1, 1244 314 1, 1274 299 1, 1379 314 1, 1364 374 1, 1289 539 1, 1169 674 1, 1124 689 1, 1109 734 1, 1034 764 1, 899 779 1, 899 779 1, 899 824 1, 959 989 1, 1019 1214 1, 1034 1364 1, 1049 1394 1, 1064 1364 1, 1169 1139 1, 1259 1004 1, 1469 794 1, 1589 719 1, 1739 674 1, 1769 704 1, 1769 719 1, 1739 854 1, 1709 884 1, 1634 1034 1, 1499 1184 1, 1319 1409 1, 1139 1634 1, 989 1724 1, 809 1874 1, 809 1874 1, 854 1829 1, 1094 1694 1, 1304 1544 1, 1529 1394 1, 1754 1244 1, 1859 1154 1, 1859 1154 1</inkml:annotation>
  <inkml:annotation type="data">APQBHAOAgAQAAAAAAB0COkQDBEU0SBEFATgRMLmQQArVAUiC/EH4ZtWl3PO2/Jnr4PMmzs+HfPp6
76+Xz31nnz8zw6fBfk+HPl3XfPWb9nPu2Pl+MILnzcsnLX3+/lnPVfH8dLnrnxT5vj7nc58W/Llt
58nj38vn7/g9/Nnq/J8fyPT5/H09+Gnj4IJ/BIX8Ee/V8/zefl+z4vwh+O/zz+Kvwv+vvxD+CXw/
T9v4X/FP5m/Cz+ANv2f+Tv1H9P4d/Dn8BC/wBl38PfgIP0x+DvwP+Ofxz9f1+Pwf9f4o+b4J434P
wPvxfgb8p/iR5+P8n/wCf/AZwA==
</inkml:annotation>
  <inkml:annotation type="types">AAEBAQEBAQEBAQEBAQEBAQEBAQEBAQEBAQEBAQEBAQEBAQEBAQEBAQEBAQEBAQEBAQEBAQEBAQEB
AQEBAQEBAQEBAQEBAQEB
</inkml:annotation>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35 12 294, 31 22 289, 25 31 298, 18 41 323, 13 50 339, 13 50 331, 13 50 331, 13 50 306, 14 50 306, 16 47 297, 28 39 278, 32 39 271, 32 40 271, 31 44 311, 27 55 335, 22 65 394, 15 74 414, 9 81 428, 0 89 204,</inkml:trace>
  <inkml:annotation type="path"> 554 0 1, 524 179 1, 464 329 1, 374 464 1, 269 614 1, 194 749 1, 194 749 1, 194 749 1, 194 749 1, 209 749 1, 239 704 1, 419 584 1, 479 584 1, 479 599 1, 464 659 1, 404 824 1, 329 974 1, 224 1109 1, 134 1214 1, 0 1334 1</inkml:annotation>
  <inkml:annotation type="data">AF4cA4CABAAAAAAAHQIeMAMERTRIEQUBOBEwuZBACkAUgvxd+M9256JPo+Xze3Z0gn2bZfnHffyT
nxW7AIJ/AmH8Cd/gD8CfP+Ffk/C/4W+f6fs+L8afgX8VfjP4f4DB
</inkml:annotation>
  <inkml:annotation type="types">AAEBAQEBAQEBAQEBAQEBAQEBAQE=
</inkml:annotation>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36 9 531, 40 9 545, 45 8 545, 48 9 545, 50 9 545, 52 10 530, 52 15 454, 50 19 429, 42 28 409, 32 37 339, 21 44 333, 6 55 381, 5 59 508, 10 56 526, 30 47 531, 46 40 542, 61 35 540, 76 31 518, 76 31 478, 76 31 478, 68 34 327, 52 40 204, 49 41 0</inkml:trace>
  <inkml:annotation type="path"> 389 194 1, 539 134 1, 599 134 1, 674 119 1, 719 134 1, 749 134 1, 779 149 1, 779 224 1, 749 284 1, 629 419 1, 479 554 1, 314 659 1, 89 824 1, 74 884 1, 149 839 1, 449 704 1, 689 599 1, 914 524 1, 1139 464 1, 1139 464 1, 1139 464 1, 1019 509 1, 779 599 1, 734 614 1</inkml:annotation>
  <inkml:annotation type="data">AHMcA4CABAAAAAAAHQIsJAMERTRIEQUBOBEwuZBAClUYgvwx+Bfhm1u/Dt8/gD4PwF5r8Bvl+X7g
gvu/A/i5Z4vpvj4/j+HMnhznsIJ/BhX8F3/gE/Af5f/JXr8k/mT8ofoL9f/f8H3/g38E/jT+AE/w
5+hw
</inkml:annotation>
  <inkml:annotation type="types">AAEBAQEBAQEBAQEBAQEBAQEBAQEBAQEB
</inkml:annotation>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7 26 333, 10 46 421, 11 65 489, 11 74 500, 9 85 498, 6 87 204, 6 84 204, 6 75 204, 7 64 204, 10 54 204, 14 45 204, 21 36 204, 31 24 204, 39 16 217, 45 10 261, 55 7 373, 62 8 416, 64 9 463, 66 20 534, 64 31 558, 60 39 576, 52 51 523, 44 59 432, 33 64 204, 31 64 204,</inkml:trace>
  <inkml:annotation type="path"> 44 224 1, 104 389 1, 149 689 1, 164 974 1, 164 1109 1, 134 1274 1, 89 1304 1, 89 1259 1, 89 1124 1, 104 959 1, 149 809 1, 209 674 1, 314 539 1, 464 359 1, 584 239 1, 674 149 1, 824 104 1, 929 119 1, 959 134 1, 989 299 1, 959 464 1, 899 584 1, 779 764 1, 659 884 1, 494 959 1, 464 959 1</inkml:annotation>
  <inkml:annotation type="data">AGscA4CABAAAAAAAHQIoLAMERTRIEQUBOBEwuZBACk0aguS7dvEyc5u+O+3nfLvzAIL8Befmv058
/v4dkd8Zzw+h3x577IJ/Av38Bn/g38r/f/Alv8CYAfd+IvzZ+b/H4U/Ifw/nP8Y/vf+ArA==
</inkml:annotation>
  <inkml:annotation type="types">AAEBAQEBAQEBAQEBAQEBAQEBAQEBAQEBAQE=
</inkml:annotation>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10 7 487, 27 15 580, 38 18 619, 47 22 633, 54 26 0</inkml:trace>
  <inkml:annotation type="path"> 0 29 1, 149 104 1, 404 224 1, 569 269 1, 704 329 1, 809 389 1</inkml:annotation>
  <inkml:annotation type="data">ADgcA4CABAAAAAAAHQIkGgMERTRIEQUBOBEwuZBAChoGgn0fF8O6gs5z3ACCfwVl/A/P5R/C/8H5
gA==
</inkml:annotation>
  <inkml:annotation type="types">AAEBAQEB
</inkml:annotation>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8 6 445, 18 12 470, 31 19 517, 36 22 0</inkml:trace>
  <inkml:annotation type="path"> 0 0 1, 119 89 1, 269 179 1, 464 284 1, 539 329 1</inkml:annotation>
  <inkml:annotation type="data">ADQcA4CABAAAAAAAHQIeGAMERTRIEQUBOBEwuZBAChYFgnyZz5SCfAnkgn8EvfwRb+EP4NNA
</inkml:annotation>
  <inkml:annotation type="types">AAEBAQE=
</inkml:annotation>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10 7 395, 25 11 505, 39 16 583, 46 16 0</inkml:trace>
  <inkml:annotation type="path"> 0 59 1, 149 104 1, 374 164 1, 584 239 1, 689 239 1</inkml:annotation>
  <inkml:annotation type="data">ADQcA4CABAAAAAAAHQIgFgMERTRIEQUBOBEwuZBAChYFgn0er8aC8WT2gn8D9fwI/+Jf4QPA
</inkml:annotation>
  <inkml:annotation type="types">AAEBAQE=
</inkml:annotation>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11 7 374, 21 11 454, 32 16 551, 41 22 600, 55 31 670, 64 34 696, 66 33 696, 67 33 685, 70 33 204, 69 32 204, 69 32 204, 70 32 0</inkml:trace>
  <inkml:annotation type="path"> 0 59 1, 164 104 1, 314 164 1, 479 239 1, 614 329 1, 824 464 1, 959 509 1, 989 494 1, 1004 494 1, 1049 494 1, 1034 479 1, 1034 479 1, 1049 479 1</inkml:annotation>
  <inkml:annotation type="data">AEscA4CABAAAAAAAHQIoHAMERTRIEQUBOBEwuZBACi0Ngn1Wb69/Hc8yAILxZJz4fMWAgn8DofwJ
j+BvyL+Dvx7+Gfr/gpH+Cpn8A+g=
</inkml:annotation>
  <inkml:annotation type="types">AAEBAQEBAQEBAQEBAQ==
</inkml:annotation>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51 10 466, 55 29 559, 56 39 602, 55 49 613, 53 62 659, 48 68 699, 48 67 699, 45 56 653, 43 42 613, 40 27 518, 34 21 409, 32 21 409, 24 26 412, 18 32 454, 10 38 379, 9 38 379, 6 36 204, 6 34 204, 7 24 204,</inkml:trace>
  <inkml:annotation type="path"> 734 0 1, 764 149 1, 824 434 1, 839 584 1, 824 734 1, 794 929 1, 719 1019 1, 719 1004 1, 674 839 1, 644 629 1, 599 404 1, 509 314 1, 479 314 1, 359 389 1, 269 479 1, 149 569 1, 134 569 1, 89 539 1, 89 509 1, 104 359 1</inkml:annotation>
  <inkml:annotation type="data">AGYcA4CABAAAAAAAHQIkKAMERTRIEQUBOBEwuZBACkgUgvyN+Q87t767L3x8Ob8W8gCCfR83zufH
8f09vzfB6j4dfKCCfwUR/A5/5J/Ev4q+H8a/kH4Pyn+Af19z8Zfs/89fwCH/AIQ=
</inkml:annotation>
  <inkml:annotation type="types">AAEBAQEBAQEBAQEBAQEBAQEBAQE=
</inkml:annotation>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19 10 557, 14 18 595, 8 28 581, 8 30 569, 9 31 566, 12 33 533, 24 32 492, 34 28 277, 48 23 204, 54 22 0</inkml:trace>
  <inkml:annotation type="path"> 374 0 1, 284 149 1, 209 269 1, 119 419 1, 119 449 1, 134 464 1, 179 494 1, 359 479 1, 509 419 1, 719 344 1, 809 329 1</inkml:annotation>
  <inkml:annotation type="data">AEgcA4CABAAAAAAAHQIiHAMERTRIEQUBOBEwuZBACioLgvwt+I5fgmfNvj5Qgn0bny2d7fCCfwZ9
/Bef5Nz5vxD8v8Ag/wAB+6w=
</inkml:annotation>
  <inkml:annotation type="types">AAEBAQEBAQEBAQE=
</inkml:annotation>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29 12 359, 21 27 395, 14 35 469, 7 41 500, 6 42 374, 7 41 327, 20 30 254, 28 25 222, 34 26 204, 34 26 210, 32 37 283, 26 45 325, 19 52 361, 16 51 204,</inkml:trace>
  <inkml:annotation type="path"> 524 0 1, 434 179 1, 314 404 1, 209 524 1, 104 614 1, 89 629 1, 104 614 1, 299 449 1, 419 374 1, 509 389 1, 509 389 1, 479 554 1, 389 674 1, 284 779 1, 239 764 1</inkml:annotation>
  <inkml:annotation type="data">AFocA4CABAAAAAAAHQIaIgMERTRIEQUBOBEwuZBACjwPgvxV+N9j4M+z3vw75viCfZz49979PwfB
fq7flIJ/A2X8C1/jD8d/wA/+gvwz+NvwB+FPzV+I/h/gGcA=
</inkml:annotation>
  <inkml:annotation type="types">AAEBAQEBAQEBAQEBAQEB
</inkml:annotation>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43 10 489, 38 26 526, 31 41 591, 26 52 610, 19 59 598, 11 64 375, 9 64 238, 0 59 204,</inkml:trace>
  <inkml:annotation type="path"> 689 0 1, 644 149 1, 569 389 1, 464 614 1, 389 779 1, 284 884 1, 164 959 1, 134 959 1, 0 884 1</inkml:annotation>
  <inkml:annotation type="data">AEQcA4CABAAAAAAAHQIgJgMERTRIEQUBOBEwuZBACiYJgvyB+R93NvwfGIJ9HwXz5337gn8FbfwT
b+HPyD+I/4CL/SH6yA==
</inkml:annotation>
  <inkml:annotation type="types">AAEBAQEBAQEB
</inkml:annotation>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7 10 404, 16 6 204, 16 6 204, 18 7 204, 19 10 204, 18 21 204,</inkml:trace>
  <inkml:annotation type="path"> 0 239 1, 104 149 1, 239 89 1, 239 89 1, 269 104 1, 284 149 1, 269 314 1</inkml:annotation>
  <inkml:annotation type="data">ADgcA4CABAAAAAAAHQIYGAMERTRIEQUBOBEwuZBAChoHgnxZ8+XQgvwJ+Ec8TPkAgn8EGfwc7/AO
gA==
</inkml:annotation>
  <inkml:annotation type="types">AAEBAQEBAQ==
</inkml:annotation>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18 12 385, 11 30 390, 4 45 204, 3 45 204, 3 45 204,</inkml:trace>
  <inkml:annotation type="path"> 329 0 1, 269 179 1, 164 449 1, 59 674 1, 44 674 1, 44 674 1</inkml:annotation>
  <inkml:annotation type="data">ADscA4CABAAAAAAAHQIYIAMERTRIEQUBOBEwuZBACh0Ggvwh+GevggCCfZ8HfwGAgn8DzfwO7/AM
f8AsAA==
</inkml:annotation>
  <inkml:annotation type="types">AAEBAQEB
</inkml:annotation>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7 12 368, 10 26 394, 11 36 400, 10 48 387, 10 56 0</inkml:trace>
  <inkml:annotation type="path"> 44 0 1, 104 179 1, 149 389 1, 164 539 1, 149 719 1, 149 839 1</inkml:annotation>
  <inkml:annotation type="data">ADccA4CABAAAAAAAHQIUJAMERTRIEQUBOBEwuZBAChkGguS7sIJ9mec8gIJ/A4n8DI/g38F/wOiA
</inkml:annotation>
  <inkml:annotation type="types">AAEBAQEB
</inkml:annotation>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37 9 388, 38 18 421, 38 36 449, 36 45 471, 32 58 470, 26 71 449, 20 80 321, 10 92 204, 6 93 204, 0 93 0</inkml:trace>
  <inkml:annotation type="path"> 509 0 1, 554 134 1, 569 269 1, 569 539 1, 539 674 1, 479 869 1, 389 1064 1, 299 1199 1, 149 1379 1, 89 1394 1, 0 1394 1</inkml:annotation>
  <inkml:annotation type="data">AEgcA4CABAAAAAAAHQIeMAMERTRIEQUBOBEwuZBACioLgvxR+I9u7rz8GoJ8z5vn8PPProCCfwPZ
/A1fv4fwn+Df139X7O/gH0A=
</inkml:annotation>
  <inkml:annotation type="types">AAEBAQEBAQEBAQE=
</inkml:annotation>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15 9 428, 20 17 470, 25 28 502, 25 39 519, 25 58 530, 26 79 537, 27 97 533, 26 108 527, 23 118 528, 20 122 534, 19 122 534, 14 118 398, 11 112 299, 8 98 204, 7 88 204, 6 73 204, 4 57 204,</inkml:trace>
  <inkml:annotation type="path"> 89 0 1, 224 134 1, 299 254 1, 374 419 1, 374 584 1, 374 869 1, 389 1184 1, 404 1454 1, 389 1619 1, 344 1769 1, 299 1829 1, 284 1829 1, 209 1769 1, 164 1679 1, 119 1469 1, 104 1319 1, 89 1094 1, 59 854 1</inkml:annotation>
  <inkml:annotation type="data">AFAcA4CABAAAAAAAHQIaOgMERTRIEQUBOBEwuZBACjISgvg55e0brPOMUIJ814+TO/Hfh8+d+Xx7
oIJ/BHn8D0/T+A/h8/Xvxevh/ev4u8fqIA==
</inkml:annotation>
  <inkml:annotation type="types">AAEBAQEBAQEBAQEBAQEBAQEB
</inkml:annotation>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8 36 266, 21 27 314, 35 18 382, 44 15 404, 54 12 421, 56 12 428, 58 11 428, 59 8 204, 58 8 204, 49 6 204, 46 5 0</inkml:trace>
  <inkml:annotation type="path"> 0 614 1, 119 539 1, 314 404 1, 524 269 1, 659 224 1, 809 179 1, 839 179 1, 869 164 1, 884 119 1, 869 119 1, 734 89 1, 689 74 1</inkml:annotation>
  <inkml:annotation type="data">AEscA4CABAAAAAAAHQImIAMERTRIEQUBOBEwuZBACi0Mgnyep7nyrvy/AIL8bfkHy+By7zYAgn8B
8fwEz+DPyD7+n4/4Cl/gKR/APoA=
</inkml:annotation>
  <inkml:annotation type="types">AAEBAQEBAQEBAQEB
</inkml:annotation>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7 106 384, 7 106 494, 9 103 497, 15 88 496, 24 69 440, 32 52 365, 39 38 240, 45 25 204, 53 10 204, 60 5 268, 60 7 330, 59 24 432, 59 34 459, 64 43 493, 71 49 501, 80 54 504, 93 63 430, 94 68 394, 92 79 369, 86 88 399, 77 94 490, 65 102 580, 59 102 612, 59 101 612, 63 92 545, 70 84 458, 84 68 263, 91 60 0</inkml:trace>
  <inkml:annotation type="path"> 134 1439 1, 104 1589 1, 104 1589 1, 134 1544 1, 224 1319 1, 359 1034 1, 479 779 1, 584 569 1, 674 374 1, 794 149 1, 899 74 1, 899 104 1, 884 359 1, 884 509 1, 959 644 1, 1064 734 1, 1199 809 1, 1394 944 1, 1409 1019 1, 1379 1184 1, 1289 1319 1, 1154 1409 1, 974 1529 1, 884 1529 1, 884 1514 1, 944 1379 1, 1049 1259 1, 1259 1019 1, 1364 899 1</inkml:annotation>
  <inkml:annotation type="data">AIYBHAOAgAQAAAAAAB0CMDYDBEU0SBEFATgRMLmQQApoHYL5vrzPHLbl+Oz1mePt75734Pg8c+L4
wIL9SfpH6e/b5zk36Pi/AXx3t8efg3ufLflny/IAgn8DyfwIT+u/P5T/Bf5J/S34s/Mm/jT89/F+
Gff5//GH1flL8vX8s/iX81/g39e/m0A=
</inkml:annotation>
  <inkml:annotation type="types">AAEBAQEBAQEBAQEBAQEBAQEBAQEBAQEBAQEBAQE=
</inkml:annotation>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44 9 304, 42 29 362, 41 45 462, 37 69 498, 34 86 515, 29 107 524, 24 120 522, 17 137 520, 10 151 442, 7 153 238, 6 153 204, 5 152 204, 5 150 0</inkml:trace>
  <inkml:annotation type="path"> 659 0 1, 659 134 1, 629 434 1, 614 674 1, 554 1034 1, 509 1289 1, 434 1604 1, 359 1799 1, 254 2054 1, 149 2264 1, 104 2294 1, 89 2294 1, 74 2279 1, 74 2249 1</inkml:annotation>
  <inkml:annotation type="data">AFEcA4CABAAAAAAAHQIgRgMERTRIEQUBOBEwuZBACjMOgvx5+PdnZrXjEIJ831efk+Px8vjv27aA
gn8CifwGj+OPzL+C/l+t+ff3D/AHH4o/gH0=
</inkml:annotation>
  <inkml:annotation type="types">AAEBAQEBAQEBAQEBAQE=
</inkml:annotation>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40 15 404, 35 29 432, 30 39 452, 25 47 473, 19 58 492, 12 72 515, 13 74 509, 13 74 509, 24 67 492, 36 62 463, 40 63 405, 40 64 360, 36 75 368, 28 83 406, 21 90 431, 22 88 417, 35 82 391, 50 74 365, 59 73 347, 59 73 376, 60 74 429, 59 77 478, 54 87 556, 47 95 585, 38 101 606, 23 110 600, 15 113 580, 5 112 204, 4 111 204, 3 110 0</inkml:trace>
  <inkml:annotation type="path"> 674 0 1, 599 224 1, 524 434 1, 449 584 1, 374 704 1, 284 869 1, 179 1079 1, 194 1109 1, 194 1109 1, 359 1004 1, 539 929 1, 599 944 1, 599 959 1, 539 1124 1, 419 1244 1, 314 1349 1, 329 1319 1, 524 1229 1, 749 1109 1, 884 1094 1, 884 1094 1, 899 1109 1, 884 1154 1, 809 1304 1, 704 1424 1, 569 1514 1, 344 1649 1, 224 1694 1, 74 1679 1, 59 1664 1, 44 1649 1</inkml:annotation>
  <inkml:annotation type="data">AIQBHAOAgAQAAAAAAB0CJjgDBEU0SBEFATgRMLmQQApmH4L8ffkkW/Jfqny+fPmfJ9mfD883zu/D
8W/Mgn4Cvnec+3fjz4H0dvz+d+KTPi3efD5Agn8EGfwOr8s3x+H/g/A/2/h/7vyd+IPv/Gf2vk/I
X4U8/h78j/L+G/wD/A1v8DqfwD6A
</inkml:annotation>
  <inkml:annotation type="types">AAEBAQEBAQEBAQEBAQEBAQEBAQEBAQEBAQEBAQEBAQ==
</inkml:annotation>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8 14 333, 9 30 369, 9 40 399, 7 57 423, 8 61 0</inkml:trace>
  <inkml:annotation type="path"> 89 0 1, 119 209 1, 134 449 1, 134 599 1, 104 854 1, 119 914 1</inkml:annotation>
  <inkml:annotation type="data">ADgcA4CABAAAAAAAHQISJgMERTRIEQUBOBEwuZBAChoGgvg827yCfgDPh+L7wIJ/Av38Cb/D8P8E
xg==
</inkml:annotation>
  <inkml:annotation type="types">AAEBAQEB
</inkml:annotation>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7 20 278, 14 15 307, 27 7 367, 30 7 491, 30 7 491, 30 17 491, 32 31 495, 33 50 517, 34 70 540, 34 85 553, 34 100 551, 32 113 272, 32 113 204, 30 112 204, 29 110 0</inkml:trace>
  <inkml:annotation type="path"> 0 389 1, 104 299 1, 209 224 1, 404 104 1, 449 104 1, 449 104 1, 449 254 1, 479 464 1, 494 749 1, 509 1049 1, 509 1274 1, 509 1499 1, 479 1694 1, 479 1694 1, 449 1679 1, 434 1649 1</inkml:annotation>
  <inkml:annotation type="data">AFQcA4CABAAAAAAAHQIcNgMERTRIEQUBOBEwuZBACjYQgnxPg+nrKrc2AIL8MfiWd+R9Hj1Pbfvt
gn8CIfwGv+IvzJ+3Xj8ET6fwH/Ah/8BFfmz+AfQ=
</inkml:annotation>
  <inkml:annotation type="types">AAEBAQEBAQEBAQEBAQEBAQ==
</inkml:annotation>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6 16 256, 9 33 287, 11 48 322, 13 69 405, 13 89 430, 13 106 436, 13 124 439, 12 142 438, 10 160 436, 8 178 419, 6 188 416, 3 190 204, 3 185 204,</inkml:trace>
  <inkml:annotation type="path"> 44 0 1, 89 239 1, 134 494 1, 164 719 1, 194 1034 1, 194 1334 1, 194 1589 1, 194 1859 1, 179 2129 1, 149 2399 1, 119 2669 1, 89 2819 1, 44 2849 1, 44 2774 1</inkml:annotation>
  <inkml:annotation type="data">AEkcA4CABAAAAAAAHQIWUgMERTRIEQUBOBEwuZBACisOguFaWl4Agn4Em/BewfL8vxiCfwHJ/AU/
j8ifln8F9838B/gD+Ah/4CMA
</inkml:annotation>
  <inkml:annotation type="types">AAEBAQEBAQEBAQEBAQE=
</inkml:annotation>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40 10 277, 36 21 286, 32 34 319, 28 46 354, 20 61 362, 13 79 333, 7 91 204, 6 91 204, 6 90 204, 6 85 204, 7 79 0</inkml:trace>
  <inkml:annotation type="path"> 659 0 1, 599 149 1, 539 314 1, 479 509 1, 419 689 1, 299 914 1, 194 1184 1, 104 1364 1, 89 1364 1, 89 1349 1, 89 1274 1, 104 1184 1</inkml:annotation>
  <inkml:annotation type="data">AEUcA4CABAAAAAAAHQIgMAMERTRIEQUBOBEwuZBACicMgvx5+RR5k9RAgn0TLznw/bfNgn8CHfwH
7+FM/Df4v/Vv7mP4B9A=
</inkml:annotation>
  <inkml:annotation type="types">AAEBAQEBAQEBAQEB
</inkml:annotation>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13 25 405, 31 20 415, 48 15 415, 64 11 405, 69 6 204, 68 6 204, 62 4 0</inkml:trace>
  <inkml:annotation type="path"> 0 419 1, 194 374 1, 464 299 1, 719 224 1, 959 164 1, 1034 89 1, 1019 89 1, 929 59 1</inkml:annotation>
  <inkml:annotation type="data">AEEcA4CABAAAAAAAHQIoGgMERTRIEQUBOBEwuZBACiMIgn3erfr+H2CC/Dn4j1L60IJ/BB38D9/T
9P8Ax/wDt/APoA==
</inkml:annotation>
  <inkml:annotation type="types">AAEBAQEBAQE=
</inkml:annotation>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29 15 391, 30 31 436, 29 55 475, 27 70 496, 25 89 517, 23 105 517, 19 120 493, 16 131 448, 10 145 376, 5 158 204, 2 163 0</inkml:trace>
  <inkml:annotation type="path"> 419 0 1, 434 224 1, 449 464 1, 434 824 1, 404 1049 1, 374 1334 1, 344 1574 1, 284 1799 1, 239 1964 1, 149 2174 1, 74 2369 1, 29 2444 1</inkml:annotation>
  <inkml:annotation type="data">AEkcA4CABAAAAAAAHQIcSAMERTRIEQUBOBEwuZBACisMgvw5+G202dmAgn4CnyfP47fPL8qCfwPl
/AzPw/gl+D/wr+D/w3+rfxKA
</inkml:annotation>
  <inkml:annotation type="types">AAEBAQEBAQEBAQEB
</inkml:annotation>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51 10 391, 47 20 385, 40 30 374, 32 37 370, 19 49 379, 8 59 405, 8 59 487, 9 57 498, 21 46 510, 30 42 521, 43 37 537, 53 35 562, 54 35 562, 55 36 585, 55 37 585, 49 47 583, 43 55 574, 35 67 558, 26 76 524, 18 82 517, 14 90 453, 15 94 451, 17 107 458, 19 123 468, 20 139 500, 19 149 529, 17 157 579, 16 158 614, 16 157 609, 19 148 598, 24 139 573, 32 123 479, 36 115 479, 45 100 404, 53 85 295, 60 72 204, 65 57 204, 71 44 204, 77 34 204, 83 27 256, 90 25 511, 91 25 529, 99 30 550, 100 31 551, 99 44 553, 96 53 555, 90 68 561, 86 79 578, 87 79 578, 93 80 581, 96 80 582, 111 81 576, 115 84 571, 117 91 579, 114 104 592, 108 116 599, 100 129 603, 92 137 583, 84 142 371, 82 142 204, 77 138 0</inkml:trace>
  <inkml:annotation type="path"> 794 0 1, 764 149 1, 704 299 1, 599 449 1, 479 554 1, 284 734 1, 119 884 1, 119 884 1, 134 854 1, 314 689 1, 449 629 1, 644 554 1, 794 524 1, 809 524 1, 824 539 1, 824 554 1, 734 704 1, 644 824 1, 524 1004 1, 389 1139 1, 269 1229 1, 209 1349 1, 224 1409 1, 254 1604 1, 284 1844 1, 299 2084 1, 284 2234 1, 254 2354 1, 239 2369 1, 239 2354 1, 284 2219 1, 359 2084 1, 479 1844 1, 539 1724 1, 674 1499 1, 794 1274 1, 899 1079 1, 974 854 1, 1064 659 1, 1154 509 1, 1244 404 1, 1349 374 1, 1364 374 1, 1484 449 1, 1499 464 1, 1484 659 1, 1439 794 1, 1349 1019 1, 1289 1184 1, 1304 1184 1, 1394 1199 1, 1439 1199 1, 1664 1214 1, 1724 1259 1, 1754 1364 1, 1709 1559 1, 1619 1739 1, 1499 1934 1, 1379 2054 1, 1259 2129 1, 1229 2129 1, 1154 2069 1</inkml:annotation>
  <inkml:annotation type="data">ANIBHAOAgAQAAAAAAB0CNkYDBEU0SBEFATgRMLmQQAqzAT6C/J35T3t959U+rvjvzr8LbPHqLtk5
nPPq3YT4fi+Pd7nr137Pr333T4Oggn0HfW/Tvz/FeZHzb473PPzcfDvx78r4/k+Nm5znrPXn7PPw
efrlmePgs999+YJ/A+X8D/+/i+78DflT85y+vm/C/4S/Ce/H8f4J/DX5X/MHzc/CHfwd+A/xr8P4
B/N/6g/Pf4p/BH6aPyZ/APX8Bf8/BsePq/A/N+Ofd6+Hv4V/gGX8ffi8
</inkml:annotation>
  <inkml:annotation type="types">AAEBAQEBAQEBAQEBAQEBAQEBAQEBAQEBAQEBAQEBAQEBAQEBAQEBAQEBAQEBAQEBAQEBAQEBAQEB
AQEBAQE=
</inkml:annotation>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16 12 366, 19 27 405, 20 43 467, 19 58 484, 19 59 528, 19 55 528, 23 46 517, 31 35 512, 39 26 503, 49 18 498, 58 15 486, 58 15 473, 61 20 463, 59 26 456, 53 38 450, 45 46 445, 33 60 446, 26 67 450, 19 74 458, 11 81 471, 10 86 477, 11 86 482, 21 82 486, 29 77 490, 43 68 490, 56 60 493, 63 54 527, 63 54 551, 63 54 571, 63 54 571, 60 58 569, 59 69 573, 58 79 580, 56 95 580, 50 106 578, 40 121 574, 32 130 571, 21 137 571, 19 136 574, 10 137 606, 9 136 606, 8 131 606, 10 128 606, 16 121 604, 25 113 599, 33 109 597, 44 109 589, 47 109 582, 50 112 582, 54 121 567, 53 130 568, 48 143 580, 39 159 615, 30 172 704, 30 173 713, 31 172 713, 41 166 679, 51 156 614, 61 149 518, 79 138 339, 83 134 0</inkml:trace>
  <inkml:annotation type="path"> 209 0 1, 239 179 1, 284 404 1, 299 644 1, 284 869 1, 284 884 1, 284 824 1, 344 689 1, 464 524 1, 584 389 1, 734 269 1, 869 224 1, 869 224 1, 914 299 1, 884 389 1, 794 569 1, 674 689 1, 494 899 1, 389 1004 1, 284 1109 1, 164 1214 1, 149 1289 1, 164 1289 1, 314 1229 1, 434 1154 1, 644 1019 1, 839 899 1, 944 809 1, 944 809 1, 944 809 1, 944 809 1, 899 869 1, 884 1034 1, 869 1184 1, 839 1424 1, 749 1589 1, 599 1814 1, 479 1949 1, 314 2054 1, 284 2039 1, 149 2054 1, 134 2039 1, 119 1964 1, 149 1919 1, 239 1814 1, 374 1694 1, 494 1634 1, 659 1634 1, 704 1634 1, 749 1679 1, 809 1814 1, 794 1949 1, 719 2144 1, 584 2384 1, 449 2579 1, 449 2594 1, 464 2579 1, 614 2489 1, 764 2339 1, 914 2234 1, 1184 2069 1, 1244 2009 1</inkml:annotation>
  <inkml:annotation type="data">AMYBHAOAgAQAAAAAAB0CLEwDBEU0SBEFATgRMLmQQAqnAT6C/AH2zdjx4Zfn578759L8WfNvwX4f
jO4vnznfm+P5HPHLz5U9+fL5p8x8n4BAgn2cl/APv3uT1z1Pg8/B8ZvvzfMz4Dx8V+D34+HflzfO
eb48OfA8c79u+/PPPxCCfwOB/Auf4S/H/4a/Hv1/B58fHeck+Dnj18drzz8RfT5/Bu/Bz492c5+H
vxKb3nwz4vwH+BPq/CX5Q/Qvz/in8R/iP9F/wBKA
</inkml:annotation>
  <inkml:annotation type="types">AAEBAQEBAQEBAQEBAQEBAQEBAQEBAQEBAQEBAQEBAQEBAQEBAQEBAQEBAQEBAQEBAQEBAQEBAQEB
AQEBAQE=
</inkml:annotation>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68 8 517, 71 8 520, 83 9 500, 84 10 500, 84 14 448, 82 22 421, 74 31 390, 64 38 365, 52 44 365, 38 51 409, 38 51 463, 40 50 463, 55 46 467, 71 42 458, 75 42 331, 73 44 326, 58 53 319, 44 63 315, 31 72 316, 17 82 336, 7 90 407, 9 90 407, 13 90 434, 24 87 439, 36 82 443, 55 74 444, 72 67 440, 82 62 424, 95 54 394, 98 55 361, 100 51 361, 102 51 310, 103 49 310, 104 49 244, 104 48 244, 103 46 204, 103 46 204, 100 44 0</inkml:trace>
  <inkml:annotation type="path"> 854 149 1, 1019 119 1, 1064 119 1, 1244 134 1, 1259 149 1, 1259 209 1, 1229 329 1, 1109 464 1, 959 569 1, 779 659 1, 569 764 1, 569 764 1, 599 749 1, 824 689 1, 1064 629 1, 1124 629 1, 1094 659 1, 869 794 1, 659 944 1, 464 1079 1, 254 1229 1, 104 1349 1, 134 1349 1, 194 1349 1, 359 1304 1, 539 1229 1, 824 1109 1, 1079 1004 1, 1229 929 1, 1424 809 1, 1469 824 1, 1499 764 1, 1529 764 1, 1544 734 1, 1559 734 1, 1559 719 1, 1544 689 1, 1544 689 1, 1499 659 1</inkml:annotation>
  <inkml:annotation type="data">AJcBHAOAgAQAAAAAAB0CMi4DBEU0SBEFATgRMLmQQAp5J4L8rfkH5fm+u78O7v4Az7p9vw/fJfH2
Z8U+Lfj59NVbOoL6PtyOeJtnx3rxnxSzfld3szvze/G5bmiCfwXd/BdP4T/Bn5N/C3n4Pwt+PPo/
KPj7/2j+2N56/BX5K/Of4a/CN77+38A9/E35L/JX5p/NH41/Gn8A+g==
</inkml:annotation>
  <inkml:annotation type="types">AAEBAQEBAQEBAQEBAQEBAQEBAQEBAQEBAQEBAQEBAQEBAQEBAQEB
</inkml:annotation>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34 8 507, 37 8 514, 47 8 451, 48 9 285, 47 10 285, 41 19 204, 32 25 204, 20 34 204, 10 40 204, 9 42 204, 7 42 204, 7 43 229, 6 43 229, 6 43 253, 6 44 276, 7 44 316, 15 43 362, 25 41 391, 42 34 425, 58 30 449, 67 27 444, 67 26 289, 66 27 204, 58 31 204, 44 36 204, 41 38 0</inkml:trace>
  <inkml:annotation type="path"> 344 104 1, 509 119 1, 554 119 1, 704 119 1, 719 134 1, 704 149 1, 614 284 1, 479 374 1, 299 509 1, 149 599 1, 134 629 1, 104 629 1, 104 644 1, 89 644 1, 89 644 1, 89 659 1, 104 659 1, 224 644 1, 374 614 1, 629 509 1, 869 449 1, 1004 404 1, 1004 389 1, 989 404 1, 869 464 1, 659 539 1, 614 569 1</inkml:annotation>
  <inkml:annotation type="data">AHIcA4CABAAAAAAAHQImHgMERTRIEQUBOBEwuZBAClQbgvwl9vy/F8+++9z5rlifFnxX4/nvx/D9
QIL4vhqPk7zvnZUtvvkzOTqCfwW1/BZv5x/Wf8AYfof9DB+Fvwv+FL+Bvg/A/r6fw//ACP5w/Rz+
AfQ=
</inkml:annotation>
  <inkml:annotation type="types">AAEBAQEBAQEBAQEBAQEBAQEBAQEBAQEBAQEB
</inkml:annotation>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46 10 249, 43 25 249, 39 35 256, 31 52 264, 26 60 259, 21 72 247, 16 86 231, 17 89 204, 18 89 204, 19 89 204, 22 89 204, 32 86 204, 44 85 204, 45 85 204, 46 88 204, 45 90 204, 38 99 204, 30 107 221, 19 119 330, 6 130 416, 6 131 398, 10 127 398, 23 117 362, 33 110 343, 42 106 336, 45 106 328, 45 107 310, 45 109 311, 37 118 336, 25 129 374, 13 141 387, 14 142 357, 16 140 348, 31 132 285, 46 123 253, 49 124 204, 47 126 204, 44 129 0</inkml:trace>
  <inkml:annotation type="path"> 734 0 1, 689 149 1, 644 374 1, 584 524 1, 464 779 1, 389 899 1, 314 1079 1, 239 1289 1, 254 1334 1, 269 1334 1, 284 1334 1, 329 1334 1, 479 1289 1, 659 1274 1, 674 1274 1, 689 1319 1, 674 1349 1, 569 1484 1, 449 1604 1, 284 1784 1, 89 1949 1, 89 1964 1, 149 1904 1, 344 1754 1, 494 1649 1, 629 1589 1, 674 1589 1, 674 1604 1, 674 1634 1, 554 1769 1, 374 1934 1, 194 2114 1, 209 2129 1, 239 2099 1, 464 1979 1, 689 1844 1, 734 1859 1, 704 1889 1, 659 1934 1</inkml:annotation>
  <inkml:annotation type="data">AJABHAOAgAQAAAAAAB0CIEIDBEU0SBEFATgRMLmQQApyJ4L8jfk1fPD4DPiz62/De793j5u34evl
8vun3Pt90IJ9Hr38Xz+M+vp3Jy/FfF+n38POeJPiyfX34b9EgIJ/Aa38Br/FPv+Pz9f4aAPwN+nP
wn+tfwR+LfwN9l+n8FfhT7vwv+O/wd+UfxF+B/yN/APo
</inkml:annotation>
  <inkml:annotation type="types">AAEBAQEBAQEBAQEBAQEBAQEBAQEBAQEBAQEBAQEBAQEBAQEBAQEB
</inkml:annotation>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48 10 263, 41 24 250, 34 40 244, 28 48 245, 16 60 245, 9 67 204, 3 74 204, 2 74 204,</inkml:trace>
  <inkml:annotation type="path"> 809 0 1, 719 149 1, 614 359 1, 509 599 1, 419 719 1, 239 899 1, 134 1004 1, 44 1109 1, 29 1109 1</inkml:annotation>
  <inkml:annotation type="data">AD8cA4CABAAAAAAAHQIkKgMERTRIEQUBOBEwuZBACiEJgvyh+Xanw+p6gn0eM+Xx7fGAgn8B5fwI
b8XxX8b/jYA=
</inkml:annotation>
  <inkml:annotation type="types">AAEBAQEBAQEB
</inkml:annotation>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33 7 513, 42 11 517, 43 14 338, 41 15 338, 30 17 204, 21 21 204, 13 24 204, 7 33 204, 6 46 204, 7 57 204, 9 75 335, 10 91 432, 11 91 560, 13 85 560, 20 68 538, 28 57 524, 40 42 503, 51 30 452, 60 25 423, 68 26 344, 68 28 325, 64 38 336, 58 46 379, 50 55 394, 42 63 435, 29 75 461, 21 82 470, 21 82 450, 21 82 450, 31 75 386, 43 66 204, 55 57 204,</inkml:trace>
  <inkml:annotation type="path"> 374 0 1, 494 104 1, 629 164 1, 644 209 1, 614 224 1, 449 254 1, 314 314 1, 194 359 1, 104 494 1, 89 689 1, 104 854 1, 134 1124 1, 149 1364 1, 164 1364 1, 194 1274 1, 299 1019 1, 419 854 1, 599 629 1, 764 449 1, 899 374 1, 1019 389 1, 1019 419 1, 959 569 1, 869 689 1, 749 824 1, 629 944 1, 434 1124 1, 314 1229 1, 314 1229 1, 314 1229 1, 464 1124 1, 644 989 1, 824 854 1</inkml:annotation>
  <inkml:annotation type="data">AIwBHAOAgAQAAAAAAB0CKDADBEU0SBEFATgRMLmQQApuIYL8LfgefL358meslT1PF2/L53Xv18j6
MIJ8Xbsy/B434t/Avw/X8HnnxfBPk2Xx7+N8eoJ/Bc38Fv/wCn/AJX7x/eAfur8U/iL9y/hH5Pj/
EP4Q/JP5c/EH4k/Dv4Y/Af4H/D/4M/Mv7R/gFAA=
</inkml:annotation>
  <inkml:annotation type="types">AAEBAQEBAQEBAQEBAQEBAQEBAQEBAQEBAQEBAQEBAQEB
</inkml:annotation>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11 8 442, 21 7 417, 24 7 417, 30 11 204, 32 17 204, 29 31 204, 23 41 204, 15 51 204, 7 56 310, 8 55 390, 17 48 271, 33 33 204, 36 29 0</inkml:trace>
  <inkml:annotation type="path"> 0 164 1, 164 119 1, 314 104 1, 359 104 1, 449 164 1, 479 254 1, 434 464 1, 344 614 1, 224 764 1, 104 839 1, 119 824 1, 254 719 1, 494 494 1, 539 434 1</inkml:annotation>
  <inkml:annotation type="data">AFQcA4CABAAAAAAAHQIeIgMERTRIEQUBOBEwuZBACjYOgn1X4+effdfN8nxfeIL6vwDk8Z8nl7+H
4fl+oIJ/BLH8FF/hb+Aj/4COH64/DP8A5/kz97g=
</inkml:annotation>
  <inkml:annotation type="types">AAEBAQEBAQEBAQEBAQE=
</inkml:annotation>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21 10 541, 13 24 565, 7 38 498, 4 45 0</inkml:trace>
  <inkml:annotation type="path"> 389 0 1, 314 149 1, 194 359 1, 104 569 1, 59 674 1</inkml:annotation>
  <inkml:annotation type="data">ADccA4CABAAAAAAAHQIaIAMERTRIEQUBOBEwuZBAChkFgvwx+I+5wIJ9Hh8Ygn8GPfwXf+m/4JDA
</inkml:annotation>
  <inkml:annotation type="types">AAEBAQE=
</inkml:annotation>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0 0 1, 119 74 1, 149 89 1</inkml:annotation>
  <inkml:annotation type="data">AC0cA4CABAAAAAAAHQIUEgMERTRIEQUBOBEwuZBACg8DgnyfCIJ68oJ/APn8EKg=
</inkml:annotation>
  <inkml:annotation type="types">AAEB
</inkml:annotation>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12 15 588, 21 13 615, 38 9 648, 49 9 648, 51 9 649, 60 15 653, 61 18 649, 60 25 646, 54 33 628, 45 40 604, 33 49 453, 29 49 359, 25 47 204,</inkml:trace>
  <inkml:annotation type="path"> 0 224 1, 179 224 1, 314 194 1, 569 134 1, 734 134 1, 764 134 1, 899 224 1, 914 269 1, 899 374 1, 809 494 1, 674 599 1, 494 734 1, 434 734 1, 374 704 1</inkml:annotation>
  <inkml:annotation type="data">AFAcA4CABAAAAAAAHQImIAMERTRIEQUBOBEwuZBACjIOgn2d+T4fn+L5d9978gCC/AX4D3fD4O+J
c+fQgn8G+fwaP8H4nnPln4D+H9x/lb8vgA==
</inkml:annotation>
  <inkml:annotation type="types">AAEBAQEBAQEBAQEBAQE=
</inkml:annotation>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12 34 486, 12 44 518, 10 56 550, 7 65 597, 9 66 610, 11 61 610, 18 52 608, 29 39 612, 40 30 608, 58 18 595, 69 12 588, 79 8 582, 83 9 579, 86 9 579, 91 10 570, 95 14 567, 96 17 573, 94 29 585, 88 37 589, 80 44 591, 72 49 468, 67 49 204, 65 48 204, 58 39 204,</inkml:trace>
  <inkml:annotation type="path"> 164 329 1, 179 509 1, 179 659 1, 149 839 1, 104 974 1, 134 989 1, 164 914 1, 269 779 1, 434 584 1, 599 449 1, 869 269 1, 1034 179 1, 1184 119 1, 1244 134 1, 1289 134 1, 1364 149 1, 1424 209 1, 1439 254 1, 1409 434 1, 1319 554 1, 1199 659 1, 1079 734 1, 1004 734 1, 974 719 1, 869 584 1</inkml:annotation>
  <inkml:annotation type="data">AGgcA4CABAAAAAAAHQIwJgMERTRIEQUBOBEwuZBACkoZgvq+m7fT14fF8d+G5e9865z2gvwh9O53
5fh8+fHfgz1Zy/N5u+78oIJ/BWH8E4vwF+Kfv34Pl+f4Jznz/B83wfLv7f/f/8B6AA==
</inkml:annotation>
  <inkml:annotation type="types">AAEBAQEBAQEBAQEBAQEBAQEBAQEBAQEBAQ==
</inkml:annotation>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8 12 469, 8 31 530, 9 47 609, 10 69 622, 10 85 624, 11 101 611, 11 115 534, 11 136 204, 12 151 204,</inkml:trace>
  <inkml:annotation type="path"> 104 0 1, 119 179 1, 119 464 1, 134 704 1, 149 1034 1, 149 1274 1, 164 1514 1, 164 1724 1, 164 2039 1, 179 2264 1</inkml:annotation>
  <inkml:annotation type="data">AEQcA4CABAAAAAAAHQISRAMERTRIEQUBOBEwuZBACiYKgvi+GxZUgn2fF34Phb8XwoJ/BR38EK/g
j80/X+A/zL/Ab/8C8A==
</inkml:annotation>
  <inkml:annotation type="types">AAEBAQEBAQEBAQ==
</inkml:annotation>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11 273, 10 30 328, 13 49 424, 15 71 489, 15 82 518, 14 96 555, 14 97 616, 14 96 621, 15 86 618, 18 75 612, 22 65 600, 31 49 580, 39 42 553, 40 42 542, 44 42 512, 45 43 509, 47 52 517, 45 62 530, 42 72 579, 41 72 603, 41 73 603, 40 74 622, 40 73 654, 40 72 649, 45 62 642, 51 54 628, 58 47 612, 67 42 598, 84 34 567, 87 34 552, 90 34 552, 92 35 537, 99 42 522, 99 45 522, 97 58 540, 91 69 581, 85 75 630, 84 75 641, 83 75 633, 82 72 633, 87 61 548, 91 53 461, 102 38 204, 107 34 0</inkml:trace>
  <inkml:annotation type="path"> 44 0 1, 89 164 1, 149 449 1, 194 734 1, 224 1064 1, 224 1229 1, 209 1439 1, 209 1454 1, 209 1439 1, 224 1289 1, 269 1124 1, 329 974 1, 464 734 1, 584 629 1, 599 629 1, 659 629 1, 674 644 1, 704 779 1, 674 929 1, 629 1079 1, 614 1079 1, 614 1094 1, 599 1109 1, 599 1094 1, 599 1079 1, 674 929 1, 764 809 1, 869 704 1, 1004 629 1, 1259 509 1, 1304 509 1, 1349 509 1, 1379 524 1, 1484 629 1, 1484 674 1, 1454 869 1, 1364 1034 1, 1274 1124 1, 1259 1124 1, 1244 1124 1, 1229 1079 1, 1304 914 1, 1364 794 1, 1529 569 1, 1604 509 1</inkml:annotation>
  <inkml:annotation type="data">AKYBHAOAgAQAAAAAAB0CNjIDBEU0SBEFATgRMLmQQAqHAS2C4lu2Jk9X4+dnm5LHqTPk/AK+vj3y
9HwX4vhAgn1fI59fPv357Ph+b4k+SPpjXz5M78ifB5+jffwu/Lz4/qCCfwIN/ATP42/Ef4t+T8Kf
lX5e/D8vx/gT8F/hr6vX4s/C/4V/BX3fi/fj3PwP+BPwF+A34C/BH4S+T8Y/gv5P0fv8Ac/k4A==
</inkml:annotation>
  <inkml:annotation type="types">AAEBAQEBAQEBAQEBAQEBAQEBAQEBAQEBAQEBAQEBAQEBAQEBAQEBAQEBAQEB
</inkml:annotation>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18 19 357, 17 39 404, 15 57 500, 11 71 550, 9 87 560, 7 97 592, 7 96 594, 12 86 558, 18 70 487, 27 53 464, 34 43 435, 40 31 413, 46 22 400, 56 12 411, 64 8 541, 65 8 541, 71 11 597, 77 22 613, 79 31 618, 80 40 622, 81 59 638, 81 76 646, 82 91 651, 81 105 321, 81 105 321, 75 98 0</inkml:trace>
  <inkml:annotation type="path"> 269 149 1, 269 284 1, 254 584 1, 224 854 1, 164 1064 1, 134 1304 1, 104 1454 1, 104 1439 1, 179 1289 1, 269 1049 1, 404 794 1, 509 644 1, 599 464 1, 689 329 1, 839 179 1, 959 119 1, 974 119 1, 1064 164 1, 1154 329 1, 1184 464 1, 1199 599 1, 1214 884 1, 1214 1139 1, 1229 1364 1, 1214 1574 1, 1214 1574 1, 1124 1469 1</inkml:annotation>
  <inkml:annotation type="data">AHocA4CABAAAAAAAHQIsMgMERTRIEQUBOBEwuZBAClwbgvwR+Cbdxnqc2vG/H6eas2fCgvov1b5z
4fr+f4b8W8vweOfJr6N2/gH4wIJ/A138Co/kb8g/jX8IfiH8Y/iv8ifD8XzfhT9pfun8qfjX679n
y9/gYP+BeP4FnA==
</inkml:annotation>
  <inkml:annotation type="types">AAEBAQEBAQEBAQEBAQEBAQEBAQEBAQEBAQEB
</inkml:annotation>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33 11 207, 29 21 269, 22 39 323, 14 56 401, 7 66 421, 0 70 0</inkml:trace>
  <inkml:annotation type="path"> 524 0 1, 494 164 1, 434 314 1, 329 584 1, 209 839 1, 104 989 1, 0 1049 1</inkml:annotation>
  <inkml:annotation type="data">ADwcA4CABAAAAAAAHQIcKAMERTRIEQUBOBEwuZBACh4HgvxV+L97YIJ9V+S/H8KCfwEF/AA/y/hT
8s/wSuA=
</inkml:annotation>
  <inkml:annotation type="types">AAEBAQEBAQ==
</inkml:annotation>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8 7 478, 18 17 526, 28 28 597, 37 34 626, 46 43 256, 45 43 204, 33 50 0</inkml:trace>
  <inkml:annotation type="path"> 0 0 1, 119 104 1, 269 254 1, 419 419 1, 554 509 1, 689 644 1, 674 644 1, 494 749 1</inkml:annotation>
  <inkml:annotation type="data">AEAcA4CABAAAAAAAHQIgIgMERTRIEQUBOBEwuZBACiIIgnyYr6frgnxcnvnz/ECCfwVB/BIP4S/H
P8EB/wLB/ACo
</inkml:annotation>
  <inkml:annotation type="types">AAEBAQEBAQE=
</inkml:annotation>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13 15 489, 23 12 506, 34 10 524, 50 8 546, 64 8 546, 73 9 530, 74 9 530, 76 9 517, 77 9 436, 77 9 436, 77 8 204, 74 5 0</inkml:trace>
  <inkml:annotation type="path"> 0 314 1, 194 224 1, 344 179 1, 509 149 1, 749 119 1, 959 119 1, 1094 134 1, 1109 134 1, 1139 134 1, 1154 134 1, 1154 134 1, 1154 119 1, 1109 74 1</inkml:annotation>
  <inkml:annotation type="data">AEkcA4CABAAAAAAAHQIsGAMERTRIEQUBOBEwuZBACisNgn3dnrffyy10gvwd+G+Rkouggn8FbfwU
rPH4R/Av4E+/82/ob+Atfw4A
</inkml:annotation>
  <inkml:annotation type="types">AAEBAQEBAQEBAQEBAQ==
</inkml:annotation>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6 11 436, 12 19 446, 18 31 204,</inkml:trace>
  <inkml:annotation type="path"> 0 0 1, 89 164 1, 179 284 1, 269 464 1</inkml:annotation>
  <inkml:annotation type="data">ADAcA4CABAAAAAAAHQIYHAMERTRIEQUBOBEwuZBAChIEgnwAgn1d8IJ/BJn8Ec/wG6A=
</inkml:annotation>
  <inkml:annotation type="types">AAEBAQ==
</inkml:annotation>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9 30 204, 12 49 362, 12 67 411, 12 83 477, 11 94 486, 8 108 517, 8 108 517, 8 108 494, 7 108 494, 8 98 459, 10 89 443, 13 80 427, 20 63 409, 26 52 396, 34 41 382, 42 33 379, 53 19 376, 63 11 375, 71 7 412, 71 7 430, 72 8 461, 71 18 478, 68 27 491, 62 41 509, 56 51 510, 51 58 508, 42 70 507, 33 82 512, 33 85 521, 35 85 521, 47 79 527, 57 72 524, 65 70 470, 66 70 445, 66 71 445, 63 80 444, 59 88 458, 48 96 471, 42 103 484, 32 113 528, 31 118 550, 32 118 548, 34 118 548, 40 118 545, 51 114 530, 61 110 515, 65 110 472, 66 111 472, 66 112 440, 64 116 395, 57 122 397, 49 128 401, 37 138 440, 30 144 485, 30 146 506, 30 146 506, 41 146 531, 52 142 538, 65 137 541, 83 129 552, 95 121 594, 104 116 589, 117 109 574, 126 103 268, 126 102 204, 125 101 204, 125 101 0</inkml:trace>
  <inkml:annotation type="path"> 119 314 1, 134 449 1, 179 734 1, 179 1004 1, 179 1244 1, 164 1409 1, 119 1619 1, 119 1619 1, 119 1619 1, 104 1619 1, 119 1469 1, 149 1334 1, 194 1199 1, 299 944 1, 389 779 1, 509 614 1, 629 494 1, 794 284 1, 944 164 1, 1064 104 1, 1064 104 1, 1079 119 1, 1064 269 1, 1019 404 1, 929 614 1, 839 764 1, 764 869 1, 629 1049 1, 494 1229 1, 494 1274 1, 524 1274 1, 704 1184 1, 854 1079 1, 974 1049 1, 989 1049 1, 989 1064 1, 944 1199 1, 884 1319 1, 719 1439 1, 629 1544 1, 479 1694 1, 464 1769 1, 479 1769 1, 509 1769 1, 599 1769 1, 764 1709 1, 914 1649 1, 974 1649 1, 989 1664 1, 989 1679 1, 959 1739 1, 854 1829 1, 734 1919 1, 554 2069 1, 449 2159 1, 449 2189 1, 449 2189 1, 614 2189 1, 779 2129 1, 974 2054 1, 1244 1934 1, 1424 1814 1, 1559 1739 1, 1754 1634 1, 1889 1544 1, 1889 1529 1, 1874 1514 1, 1874 1514 1</inkml:annotation>
  <inkml:annotation type="data">AN8BHAOAgAQAAAAAAB0COkIDBEU0SBEFATgRMLmQQArAAUSC+T486u8XJPFxy78s3ep5fNn0bvx3
t+P15+bJ49X4e3fd8+vifUz18PfHn57Agvwd9v0XffPwCfTHy/A58PwePE+a+vPfT5+/DfWT5KvP
fs8vEcx48+deb1zZ6QCCfwD5+Qf1/+Bvyv+EPxH+E/wl+K/wU31fqZ+MPwX934B8+vwP2fB4+f4P
n/Jf4e/C1/AVfiL8I/hXO/a/Dv46/Ev3/kLPxV8H4V/B/4W/BPn5PxF+Q/p/gSv+AyPzJ/APoA==
</inkml:annotation>
  <inkml:annotation type="types">AAEBAQEBAQEBAQEBAQEBAQEBAQEBAQEBAQEBAQEBAQEBAQEBAQEBAQEBAQEBAQEBAQEBAQEBAQEB
AQEBAQEBAQEBAQE=
</inkml:annotation>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72 9 338, 65 24 405, 59 37 453, 53 52 494, 46 63 526, 38 78 541, 29 91 555, 21 105 544, 12 121 441, 5 134 204, 2 138 0</inkml:trace>
  <inkml:annotation type="path"> 1139 0 1, 1079 134 1, 974 359 1, 884 554 1, 794 779 1, 689 944 1, 569 1169 1, 434 1364 1, 314 1574 1, 179 1814 1, 74 2009 1, 29 2069 1</inkml:annotation>
  <inkml:annotation type="data">AEgcA4CABAAAAAAAHQIqQAMERTRIEQUBOBEwuZBACioMgvz5+hexbZc8AIJ83wbnnxszvziCfwMR
/Agf4L+P5/wPfwv+nf3j+Jg=
</inkml:annotation>
  <inkml:annotation type="types">AAEBAQEBAQEBAQEB
</inkml:annotation>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6 9 376, 12 20 204, 12 21 204, 8 25 0</inkml:trace>
  <inkml:annotation type="path"> 0 0 1, 89 134 1, 179 299 1, 179 314 1, 119 374 1</inkml:annotation>
  <inkml:annotation type="data">ADYcA4CABAAAAAAAHQIWGgMERTRIEQUBOBEwuZBAChgFgnwPh8iCfNn08IJ/A6n8GW/wB5/APoA=
</inkml:annotation>
  <inkml:annotation type="types">AAEBAQE=
</inkml:annotation>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13 18 484, 22 14 384, 39 5 204, 46 3 0</inkml:trace>
  <inkml:annotation type="path"> 0 314 1, 194 269 1, 329 209 1, 584 74 1, 689 44 1</inkml:annotation>
  <inkml:annotation type="data">ADgcA4CABAAAAAAAHQIgGAMERTRIEQUBOBEwuZBAChoFgn3efk+kgvwd+Fb7+ICCfwVZ/Buv6F/C
oA==
</inkml:annotation>
  <inkml:annotation type="types">AAEBAQE=
</inkml:annotation>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10 16 449, 22 10 407, 32 6 204, 36 6 0</inkml:trace>
  <inkml:annotation type="path"> 0 284 1, 149 239 1, 329 149 1, 479 89 1, 539 89 1</inkml:annotation>
  <inkml:annotation type="data">ADUcA4CABAAAAAAAHQIeGAMERTRIEQUBOBEwuZBAChcFgn0ZvwiC/BX4R7nggn8EzfwV3/AE9A==
</inkml:annotation>
  <inkml:annotation type="types">AAEBAQE=
</inkml:annotation>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22 10 553, 16 18 615, 8 26 635, 7 34 644, 11 35 644, 22 35 626, 32 36 432, 40 37 0</inkml:trace>
  <inkml:annotation type="path"> 419 0 1, 329 149 1, 239 269 1, 119 389 1, 104 509 1, 164 524 1, 329 524 1, 479 539 1, 599 554 1</inkml:annotation>
  <inkml:annotation type="data">AEIcA4CABAAAAAAAHQIcHgMERTRIEQUBOBEwuZBACiQJgvw5+KW/F6+K6IJ9Gnx2AIJ/Bm38Fd/j
n6/n/BP8Ai/wGCA=
</inkml:annotation>
  <inkml:annotation type="types">AAEBAQEBAQEB
</inkml:annotation>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10 18 507, 19 14 538, 33 8 553, 42 9 424, 43 10 207, 43 10 204, 42 13 0</inkml:trace>
  <inkml:annotation type="path"> 0 359 1, 149 269 1, 284 209 1, 494 119 1, 629 134 1, 644 149 1, 644 149 1, 629 194 1</inkml:annotation>
  <inkml:annotation type="data">AEIcA4CABAAAAAAAHQIgGAMERTRIEQUBOBEwuZBACiQIgn0X17+W0IL8KfiHN+JeAIJ/BbX8FO/g
X+ABf0r/ASH8A7g=
</inkml:annotation>
  <inkml:annotation type="types">AAEBAQEBAQE=
</inkml:annotation>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52 6 292, 57 9 360, 64 26 475, 65 36 509, 65 52 534, 63 63 538, 62 83 549, 61 101 563, 59 114 579, 57 123 585, 51 128 586, 50 128 586, 41 121 508, 39 117 508, 36 104 391, 35 90 293, 34 71 204, 34 53 204, 35 43 204, 34 41 377, 32 45 377, 21 57 475, 11 70 542, 8 71 542, 8 72 545, 6 73 545, 6 72 384, 12 65 318, 24 54 204, 32 48 204, 35 48 204, 35 49 204, 35 52 216, 33 64 280, 27 74 386, 16 88 417, 18 87 204, 25 78 204,</inkml:trace>
  <inkml:annotation type="path"> 629 74 1, 779 89 1, 854 134 1, 959 389 1, 974 539 1, 974 779 1, 944 944 1, 929 1244 1, 914 1514 1, 884 1709 1, 854 1844 1, 764 1919 1, 749 1919 1, 614 1814 1, 584 1754 1, 539 1559 1, 524 1349 1, 509 1064 1, 509 794 1, 524 644 1, 509 614 1, 479 674 1, 314 854 1, 164 1049 1, 119 1064 1, 119 1079 1, 89 1094 1, 89 1079 1, 179 974 1, 359 809 1, 479 719 1, 524 719 1, 524 734 1, 524 779 1, 494 959 1, 404 1109 1, 239 1319 1, 269 1304 1, 374 1169 1</inkml:annotation>
  <inkml:annotation type="data">AKIBHAOAgAQAAAAAAB0CJjwDBEU0SBEFATgRMLmQQAqDASeC/HH4l958N2K8+vl+K4k2/PPi5ufB
8Hn31vn393qC9ec/AHx/B7+bffnz7+Pnz33Pk+T4Pkn2m/D59fBM+bfH4D+Ugn8CWfwFL+Qv0P8/
4P+LmfT7v6B/QH7P/BXzfpZ/AH38Af/qj8R/mvnf4An/UX5F/ZB9n5M/HH57/gM3+Ajg
</inkml:annotation>
  <inkml:annotation type="types">AAEBAQEBAQEBAQEBAQEBAQEBAQEBAQEBAQEBAQEBAQEBAQEBAQEB
</inkml:annotation>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9 13 427, 22 10 466, 37 8 518, 44 8 533, 46 8 532, 48 8 532, 55 14 204, 54 16 204, 52 19 0</inkml:trace>
  <inkml:annotation type="path"> 0 239 1, 134 194 1, 329 149 1, 554 119 1, 659 119 1, 689 119 1, 719 119 1, 824 209 1, 809 239 1, 779 284 1</inkml:annotation>
  <inkml:annotation type="data">AEYcA4CABAAAAAAAHQIkFgMERTRIEQUBOBEwuZBACigKgnzeM+X29fLQgvwJ+C0w+DzAgn8EdfwP
b934v/As/gXX+BdP4B9A
</inkml:annotation>
  <inkml:annotation type="types">AAEBAQEBAQEBAQ==
</inkml:annotation>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10 9 265, 13 31 342, 13 46 400, 14 65 489, 15 87 501, 15 102 501, 14 117 478, 12 131 462, 9 143 423, 6 146 204, 6 144 204, 6 142 0</inkml:trace>
  <inkml:annotation type="path"> 134 0 1, 149 134 1, 194 464 1, 194 689 1, 209 974 1, 224 1304 1, 224 1529 1, 209 1754 1, 179 1964 1, 134 2144 1, 89 2189 1, 89 2159 1, 89 2129 1</inkml:annotation>
  <inkml:annotation type="data">AE0cA4CABAAAAAAAHQIWQgMERTRIEQUBOBEwuZBACi8Ngvm+XOxba4CCfN93x+OfGu/P7IJ/Ae38
Au/gv8Rfn/7fwn8X4T/gE3+Amv4B9A==
</inkml:annotation>
  <inkml:annotation type="types">AAEBAQEBAQEBAQEBAQ==
</inkml:annotation>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27 12 566, 38 14 557, 42 13 557, 50 9 536, 60 7 512, 60 7 512, 56 16 528, 52 24 531, 44 35 540, 35 48 541, 25 60 541, 16 72 483, 8 76 265, 6 76 204, 0 75 0</inkml:trace>
  <inkml:annotation type="path"> 299 89 1, 404 179 1, 569 209 1, 629 194 1, 749 134 1, 899 104 1, 899 104 1, 839 239 1, 779 359 1, 659 524 1, 524 719 1, 374 899 1, 239 1079 1, 119 1139 1, 89 1139 1, 0 1124 1</inkml:annotation>
  <inkml:annotation type="data">AFccA4CABAAAAAAAHQImKAMERTRIEQUBOBEwuZBACjkQgvwZ9/j4/GfT5ebZPg8ggvgee9zPmvMr
5fNAgn8GofwbH834P7+FPwJ9/wfLfyz/AEv8APfwAGA=
</inkml:annotation>
  <inkml:annotation type="types">AAEBAQEBAQEBAQEBAQEBAQ==
</inkml:annotation>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48 9 304, 41 27 382, 33 41 415, 27 55 478, 18 73 482, 10 88 434, 5 96 238, 0 100 0</inkml:trace>
  <inkml:annotation type="path"> 764 0 1, 719 134 1, 614 404 1, 494 614 1, 404 824 1, 269 1094 1, 149 1319 1, 74 1439 1, 0 1499 1</inkml:annotation>
  <inkml:annotation type="data">AEQcA4CABAAAAAAAHQIiNAMERTRIEQUBOBEwuZBACiYJgvyV+UfNzs4AgnzfN5eO/H5Agn8CifwF
T+P/xB+W/yb/ABv45A==
</inkml:annotation>
  <inkml:annotation type="types">AAEBAQEBAQEB
</inkml:annotation>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9 13 330, 10 24 330, 10 41 402, 10 57 471, 11 75 521, 11 95 558, 10 112 577, 10 134 571, 9 149 558, 6 149 204, 6 143 204, 6 128 204, 6 114 204,</inkml:trace>
  <inkml:annotation type="path"> 149 0 1, 134 194 1, 149 359 1, 149 614 1, 149 854 1, 164 1124 1, 164 1424 1, 149 1679 1, 149 2009 1, 134 2234 1, 89 2234 1, 89 2144 1, 89 1919 1, 89 1709 1</inkml:annotation>
  <inkml:annotation type="data">AEscA4CABAAAAAAAHQIURAMERTRIEQUBOBEwuZBACi0Ogvo+vKlsu8CCfdvwXM76+P8B/D88gn8C
8fwLz+dO/gv7/wT+F/j/gY/+BqA=
</inkml:annotation>
  <inkml:annotation type="types">AAEBAQEBAQEBAQEBAQE=
</inkml:annotation>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40 8 387, 31 22 373, 23 35 367, 13 50 361, 5 58 295, 0 61 0</inkml:trace>
  <inkml:annotation type="path"> 674 0 1, 599 119 1, 464 329 1, 344 524 1, 194 749 1, 74 869 1, 0 914 1</inkml:annotation>
  <inkml:annotation type="data">ADscA4CABAAAAAAAHQIgJgMERTRIEQUBOBEwuZBACh0Hgvx9+SfM3OCCfJ8Fz4/Ygn8D1fwQP8j8
u/wFeA==
</inkml:annotation>
  <inkml:annotation type="types">AAEBAQEBAQ==
</inkml:annotation>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10 17 401, 26 13 405, 42 9 439, 54 7 462, 58 8 462, 60 8 464, 63 9 464, 65 7 469, 68 10 469, 69 9 481, 71 11 481, 72 11 494, 73 11 494, 78 21 584, 80 32 606, 83 49 622, 86 66 641, 89 82 657, 90 93 662, 92 114 659, 91 131 658, 94 143 657, 95 155 655, 97 169 653, 97 178 638, 96 191 626, 94 194 537, 92 194 537, 82 186 298, 76 176 204, 74 171 0</inkml:trace>
  <inkml:annotation type="path"> 0 284 1, 149 254 1, 389 194 1, 629 134 1, 809 104 1, 869 119 1, 899 119 1, 944 134 1, 974 104 1, 1019 149 1, 1034 134 1, 1064 164 1, 1079 164 1, 1094 164 1, 1169 314 1, 1199 479 1, 1244 734 1, 1289 989 1, 1334 1229 1, 1349 1394 1, 1379 1709 1, 1364 1964 1, 1409 2144 1, 1424 2324 1, 1454 2534 1, 1454 2669 1, 1439 2864 1, 1409 2909 1, 1379 2909 1, 1229 2789 1, 1139 2639 1, 1109 2564 1</inkml:annotation>
  <inkml:annotation type="data">AHYcA4CABAAAAAAAHQIyUgMERTRIEQUBOBEwuZBAClgggn0fA8/Lss2V47DZ3xs218vjwIL8Ffg/
Wcs768819E+Bff0efbPfj6e/LvqCfwQN/A//4g+v8J5vr39n2/d9/6Y/Nvw879fy4r7+fn/9LfwG
H/AA37BA
</inkml:annotation>
  <inkml:annotation type="types">AAEBAQEBAQEBAQEBAQEBAQEBAQEBAQEBAQEBAQEBAQE=
</inkml:annotation>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38 8 527, 48 8 550, 50 8 551, 56 9 487, 55 9 487, 42 17 280, 31 22 204, 21 28 204, 15 36 204, 11 47 204, 10 57 253, 10 72 319, 10 89 480, 9 103 567, 8 104 580, 8 104 580, 8 103 569, 10 92 554, 16 79 548, 22 70 537, 29 58 527, 37 48 512, 45 41 496, 53 37 484, 62 35 432, 64 35 400, 64 36 379, 64 36 379, 60 48 376, 54 56 394, 48 64 412, 41 71 437, 30 81 464, 16 92 503, 19 91 420, 29 84 391, 39 79 305, 49 72 210, 60 65 0</inkml:trace>
  <inkml:annotation type="path"> 434 44 1, 569 119 1, 719 119 1, 749 119 1, 839 134 1, 824 134 1, 629 254 1, 464 329 1, 314 419 1, 224 539 1, 164 704 1, 149 854 1, 149 1079 1, 149 1334 1, 134 1544 1, 119 1559 1, 119 1559 1, 119 1544 1, 149 1379 1, 239 1184 1, 329 1049 1, 434 869 1, 554 719 1, 674 614 1, 794 554 1, 929 524 1, 959 524 1, 959 539 1, 959 539 1, 899 719 1, 809 839 1, 719 959 1, 614 1064 1, 449 1214 1, 239 1379 1, 284 1364 1, 434 1259 1, 584 1184 1, 734 1079 1, 899 974 1</inkml:annotation>
  <inkml:annotation type="data">AI0BHAOAgAQAAAAAAB0CJjQDBEU0SBEFATgRMLmQQApvKIL8Pfg2fL4+P7cnjORUZ4SE+PXnV89/
A3xEguZ7S/J2Zy+s799v0747nOZkv2eV5Pt+HNCCfwYF/Bav4R/M/5k/gIP91fnw/I34G/UX55/P
P3/X5+b3Pd8fjX8GfV+Du/g58WfZ+2fyh+V/n/ZY
</inkml:annotation>
  <inkml:annotation type="types">AAEBAQEBAQEBAQEBAQEBAQEBAQEBAQEBAQEBAQEBAQEBAQEBAQEBAQ==
</inkml:annotation>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8 4 561, 13 7 611, 24 11 670, 29 13 683, 34 15 700, 43 17 689, 44 18 204, 44 18 204,</inkml:trace>
  <inkml:annotation type="path"> 0 29 1, 119 59 1, 194 104 1, 359 164 1, 434 194 1, 509 224 1, 644 254 1, 659 269 1, 659 269 1</inkml:annotation>
  <inkml:annotation type="data">AD4cA4CABAAAAAAAHQIsHAMERTRIEQUBOBFI+ftACiAJgnyd+D4Xj5aAgsSaWoJ/Bo38Fx/N+QfH
4d/gpn+Crg==
</inkml:annotation>
  <inkml:annotation type="types">AAEBAQEBAQEB
</inkml:annotation>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0 0 1, 104 104 1, 209 209 1</inkml:annotation>
  <inkml:annotation type="data">ACIcA4CABAAAAAAAHQIaGgMERTRIERFI+ftACgcDgnxAgnxA
</inkml:annotation>
  <inkml:annotation type="types">AAEB
</inkml:annotation>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4 7 487, 6 12 538, 9 19 609, 14 22 620, 15 22 627, 18 22 628, 24 20 626, 29 17 621, 31 14 638, 30 14 634, 27 10 443, 20 4 204,</inkml:trace>
  <inkml:annotation type="path"> 44 0 1, 59 104 1, 89 179 1, 134 284 1, 209 329 1, 224 329 1, 269 329 1, 359 299 1, 434 254 1, 464 209 1, 449 209 1, 404 149 1, 299 59 1</inkml:annotation>
  <inkml:annotation type="data">AEccA4CABAAAAAAAHQIkHgMERTRIEQUBOBFI+ftACikNgubJnnOXvd8ggnxbnnra552CfwVl/BJv
4M/Lvn4e9/CH4P/gFv8igA==
</inkml:annotation>
  <inkml:annotation type="types">AAEBAQEBAQEBAQEBAQ==
</inkml:annotation>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8 4 491, 10 10 486, 9 15 507, 6 20 568, 4 21 515, 7 18 515, 15 12 414, 23 7 204, 26 3 0</inkml:trace>
  <inkml:annotation type="path"> 44 0 1, 119 59 1, 149 149 1, 134 224 1, 89 299 1, 59 314 1, 104 269 1, 224 179 1, 344 104 1, 389 44 1</inkml:annotation>
  <inkml:annotation type="data">AEEcA4CABAAAAAAAHQIgHgMERTRIEQUBOBFI+ftACiMKguZ3uz16e4J4yvPnsgCCfwV1/BYv4Y/G
n7J/J36v/X/wAA==
</inkml:annotation>
  <inkml:annotation type="types">AAEBAQEBAQEBAQ==
</inkml:annotation>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4 14 464, 6 19 498, 10 27 535, 11 27 543, 12 25 543, 16 16 531, 22 10 510, 28 7 499, 33 4 450, 33 4 450, 34 6 438, 34 13 459, 32 18 470, 29 23 491, 26 27 411, 25 27 308, 25 26 204, 27 22 0</inkml:trace>
  <inkml:annotation type="path"> 14 134 1, 59 209 1, 89 284 1, 149 404 1, 164 404 1, 179 374 1, 239 239 1, 329 149 1, 419 104 1, 494 59 1, 494 59 1, 509 89 1, 509 194 1, 479 269 1, 434 344 1, 389 404 1, 374 404 1, 374 389 1, 404 329 1</inkml:annotation>
  <inkml:annotation type="data">AFUcA4CABAAAAAAAHQImIAMERTRIEQUBOBFI+ftACjcTgplzrmL7l2smAIL5vLny78fOOZ61fN6A
gn8FCfwSDz8P/L9vz/R+MfyN9v4m+n6P1f+E7+rQ
</inkml:annotation>
  <inkml:annotation type="types">AAEBAQEBAQEBAQEBAQEBAQEBAQ==
</inkml:annotation>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5 7 517, 4 16 609, 6 18 632, 7 16 625, 13 9 618, 18 6 600, 23 5 559, 23 5 559, 25 7 532, 25 8 533, 22 14 534, 18 19 492, 15 23 204, 15 23 204, 15 24 204,</inkml:trace>
  <inkml:annotation type="path"> 74 14 1, 74 104 1, 59 239 1, 89 269 1, 104 239 1, 194 134 1, 269 89 1, 344 74 1, 344 74 1, 374 104 1, 374 119 1, 329 209 1, 269 284 1, 224 344 1, 224 344 1, 224 359 1</inkml:annotation>
  <inkml:annotation type="data">AFAcA4CABAAAAAAAHQIeIAMERTRIEQUBOBFI+ftACjIQgvXu8vqveb2zgIKeufH59+MmX1b5gIJ/
Bd38Eb/m/8Qvr/Cf42/Df4cfjv+A0f4EkA==
</inkml:annotation>
  <inkml:annotation type="types">AAEBAQEBAQEBAQEBAQEBAQ==
</inkml:annotation>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5 7 496, 6 7 496, 12 5 271, 18 3 209, 18 4 266, 23 7 350, 29 11 0</inkml:trace>
  <inkml:annotation type="path"> 0 89 1, 74 104 1, 89 104 1, 179 74 1, 269 44 1, 269 59 1, 344 104 1, 434 164 1</inkml:annotation>
  <inkml:annotation type="data">AD8cA4CABAAAAAAAHQIiGAMERTRIEQUBOBFI+ftACiEIgnrz6fD6gIL4Pd1zIIJ/BYn8Fi/wFP/A
FX7S/DX8Ekg=
</inkml:annotation>
  <inkml:annotation type="types">AAEBAQEBAQE=
</inkml:annotation>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9 10 469, 8 23 507, 6 34 550, 4 39 564, 2 47 400, 2 47 307, 2 42 0</inkml:trace>
  <inkml:annotation type="path"> 149 0 1, 134 149 1, 119 344 1, 89 509 1, 59 584 1, 29 704 1, 29 704 1, 29 629 1</inkml:annotation>
  <inkml:annotation type="data">AD0cA4CABAAAAAAAHQIYLgMERTRIEQUBOBFI+ftACh8Igvo+tTCCfRzfh58vsIJ/BR38Eh+vw//A
JP5y/gJE
</inkml:annotation>
  <inkml:annotation type="types">AAEBAQEBAQE=
</inkml:annotation>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6 8 482, 14 5 463, 20 4 269, 21 4 204, 24 6 204, 25 9 204,</inkml:trace>
  <inkml:annotation type="path"> 0 164 1, 89 119 1, 209 74 1, 299 59 1, 314 59 1, 359 89 1, 374 134 1</inkml:annotation>
  <inkml:annotation type="data">ADkcA4CABAAAAAAAHQIgFgMERTRIEQUBOBFI+ftAChsHgnwZvvNAgvq/ALJkgn8FUfwWf/AIf7m/
MwA=
</inkml:annotation>
  <inkml:annotation type="types">AAEBAQEBAQ==
</inkml:annotation>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6 12 468, 16 6 462, 21 4 416, 26 4 204, 27 6 204, 28 12 0</inkml:trace>
  <inkml:annotation type="path"> 0 254 1, 89 179 1, 239 89 1, 314 59 1, 389 59 1, 404 89 1, 419 179 1</inkml:annotation>
  <inkml:annotation type="data">AD4cA4CABAAAAAAAHQIiGAMERTRIEQUBOBFI+ftACiAHgnwePbyAgvwN+Eb4zPCCfwUZ/BTP41/g
DH+AjP4B9A==
</inkml:annotation>
  <inkml:annotation type="types">AAEBAQEBAQ==
</inkml:annotation>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4 4 563, 9 8 534, 10 8 204, 10 7 204, 9 6 0</inkml:trace>
  <inkml:annotation type="path"> 0 14 1, 59 59 1, 134 119 1, 149 119 1, 149 104 1, 134 89 1</inkml:annotation>
  <inkml:annotation type="data">ADYcA4CABAAAAAAAHQIWFgMERTRIEQUBOBFI+ftAChgGgniebYKZPNCCfwaV/Bwv8Cf/wLx/APo=
</inkml:annotation>
  <inkml:annotation type="types">AAEBAQEB
</inkml:annotation>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5 25 463, 13 21 421, 19 19 328, 21 19 204, 24 22 204, 25 25 204, 25 32 204, 23 38 204, 20 49 204, 17 56 333, 17 55 443, 21 45 389, 23 40 389, 25 35 293, 27 29 293, 29 24 204, 31 17 204, 34 5 204, 36 0 0</inkml:trace>
  <inkml:annotation type="path"> 0 419 1, 74 374 1, 194 314 1, 284 284 1, 314 284 1, 359 329 1, 374 374 1, 374 479 1, 344 569 1, 299 734 1, 254 839 1, 254 824 1, 314 674 1, 344 599 1, 374 524 1, 404 434 1, 434 359 1, 464 254 1, 509 74 1, 539 0 1</inkml:annotation>
  <inkml:annotation type="data">AFocA4CABAAAAAAAHQImMgMERTRIEQUBOBFI+ftACjwUgnrm+Zt2ueNCUIL8OfiO5nHi+vPy/P6W
b7+Ign8FBfwWv+S/xH+3A/c34L/gC38ofqX9Sfpf9LP4B9A=
</inkml:annotation>
  <inkml:annotation type="types">AAEBAQEBAQEBAQEBAQEBAQEBAQE=
</inkml:annotation>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15 10 467, 15 24 523, 14 35 565, 13 46 595, 11 55 613, 8 66 633, 5 75 635, 4 81 625, 3 81 204, 3 78 204, 4 68 204,</inkml:trace>
  <inkml:annotation type="path"> 209 0 1, 224 149 1, 224 359 1, 209 524 1, 194 689 1, 164 824 1, 119 989 1, 74 1124 1, 59 1214 1, 44 1214 1, 44 1169 1, 59 1019 1</inkml:annotation>
  <inkml:annotation type="data">AEYcA4CABAAAAAAAHQIaQgMERTRIEQUBOBFI+ftACigMgvwB99q1iQCCfR463N78PfjAgn8FFfwQ
3+Aft+3PwT9v8EN/wRcA
</inkml:annotation>
  <inkml:annotation type="types">AAEBAQEBAQEBAQEB
</inkml:annotation>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15 204, 10 26 265, 11 33 265, 10 43 357, 9 53 428, 8 61 480, 6 70 533, 4 79 546, 4 79 465, 4 77 465, 6 66 400, 8 58 370, 11 50 339, 14 40 314, 17 35 314, 22 29 297, 27 21 292, 32 16 289, 40 9 295, 47 4 469, 47 4 469, 48 5 560, 48 6 560, 49 11 601, 51 22 635, 51 30 643, 52 40 649, 52 49 655, 52 60 657, 53 68 657, 54 77 651, 54 82 616, 54 82 605, 54 82 593, 54 82 593, 52 77 370, 50 74 0</inkml:trace>
  <inkml:annotation type="path"> 119 149 1, 134 224 1, 149 389 1, 164 494 1, 149 644 1, 134 794 1, 119 914 1, 89 1049 1, 59 1184 1, 59 1184 1, 59 1154 1, 89 989 1, 119 869 1, 164 749 1, 209 599 1, 254 524 1, 329 434 1, 404 314 1, 479 239 1, 599 134 1, 704 59 1, 704 59 1, 719 74 1, 719 89 1, 734 164 1, 764 329 1, 764 449 1, 779 599 1, 779 734 1, 779 899 1, 794 1019 1, 809 1154 1, 809 1229 1, 809 1229 1, 809 1229 1, 809 1229 1, 779 1154 1, 749 1109 1</inkml:annotation>
  <inkml:annotation type="data">AIQBHAOAgAQAAAAAAB0CMEADBEU0SBEFATgRSPn7QApmJoL5PjNKxiGHL8csmyoo0IL6PfweeNj5
9+fjfV3m56jx8Hcudnn2e8CCfwD5/AAf5f/Tn4P/Bc/Gv6h/Q35n/FV+D8Lfgf7M+b+ANP4BB/TX
6b/G3x/hnXnfh/D/4Uv2fwFH/ABY
</inkml:annotation>
  <inkml:annotation type="types">AAEBAQEBAQEBAQEBAQEBAQEBAQEBAQEBAQEBAQEBAQEBAQEBAQE=
</inkml:annotation>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16 4 514, 17 5 514, 18 6 505, 18 8 504, 18 16 504, 17 23 504, 13 30 506, 8 36 520, 4 43 536, 5 43 536, 5 42 534, 11 41 544, 21 38 528, 25 38 439, 26 38 421, 27 44 423, 24 53 459, 21 58 486, 16 65 540, 17 66 550, 19 65 550, 26 59 523, 32 52 415, 40 44 204, 43 40 204, 47 36 204,</inkml:trace>
  <inkml:annotation type="path"> 164 74 1, 239 59 1, 254 74 1, 269 89 1, 269 119 1, 269 239 1, 254 344 1, 194 449 1, 119 539 1, 59 644 1, 74 644 1, 74 629 1, 164 614 1, 314 569 1, 374 569 1, 389 569 1, 404 659 1, 359 794 1, 314 869 1, 239 974 1, 254 989 1, 284 974 1, 389 884 1, 479 779 1, 599 659 1, 644 599 1, 704 539 1</inkml:annotation>
  <inkml:annotation type="data">AGwcA4CABAAAAAAAHQIqNgMERTRIEQUBOBFI+ftACk4bgvq+Hyq9s9X4PHw9eW/BPVz3AIL18OJ8
FWfHW8fBzznw77t8AIJ/BdH8F0/P8kZ9mfgXfs/DP53/OX4M/FHz/hr8e/T+G/0P+s/4CKA=
</inkml:annotation>
  <inkml:annotation type="types">AAEBAQEBAQEBAQEBAQEBAQEBAQEBAQEBAQEB
</inkml:annotation>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4 5 487, 3 6 204,</inkml:trace>
  <inkml:annotation type="path"> 59 0 1, 59 74 1, 44 89 1</inkml:annotation>
  <inkml:annotation type="data">AC0cA4CABAAAAAAAHQISFAMERTRIEQUBOBFI+ftACg8DgvHmgIJ68oJ/BWX8J0g=
</inkml:annotation>
  <inkml:annotation type="types">AAEB
</inkml:annotation>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7 16 409, 13 10 446, 19 6 467, 24 4 383, 25 4 204, 25 4 204, 22 7 0</inkml:trace>
  <inkml:annotation type="path"> 0 299 1, 104 239 1, 194 149 1, 284 89 1, 359 59 1, 374 59 1, 374 59 1, 329 104 1</inkml:annotation>
  <inkml:annotation type="data">AD8cA4CABAAAAAAAHQIgGgMERTRIEQUBOBFI+ftACiEIgnxVfN6AgvwZ+FdzMcCCfwQt/A5v4F/W
/6j/gEr+AfQ=
</inkml:annotation>
  <inkml:annotation type="types">AAEBAQEBAQE=
</inkml:annotation>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4 5 497, 5 15 595, 8 20 599, 10 21 599, 16 20 567, 21 19 368, 25 19 0</inkml:trace>
  <inkml:annotation type="path"> 59 0 1, 59 74 1, 74 224 1, 119 299 1, 149 314 1, 239 299 1, 314 284 1, 374 284 1</inkml:annotation>
  <inkml:annotation type="data">ADwcA4CABAAAAAAAHQIeHgMERTRIEQUBOBFI+ftACh4IgvHmZfFognr1786ggn8FjfwQH+ofP4l/
gDP+ANw=
</inkml:annotation>
  <inkml:annotation type="types">AAEBAQEBAQE=
</inkml:annotation>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7 12 458, 7 25 505, 8 33 533, 8 40 533, 7 50 547, 6 58 552, 5 67 556, 4 77 537, 3 74 204, 4 71 0</inkml:trace>
  <inkml:annotation type="path"> 89 0 1, 104 179 1, 104 374 1, 119 494 1, 119 599 1, 104 749 1, 89 869 1, 74 1004 1, 59 1154 1, 44 1109 1, 59 1064 1</inkml:annotation>
  <inkml:annotation type="data">AEIcA4CABAAAAAAAHQIWPgMERTRIEQUBOBFI+ftACiQLgvg92Whggn2T3ebJ94CCfwTx/BDf4L/D
v4A+e/hP+BWf3MA=
</inkml:annotation>
  <inkml:annotation type="types">AAEBAQEBAQEBAQE=
</inkml:annotation>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7 7 530, 16 4 487, 19 5 204, 20 5 204, 21 6 0</inkml:trace>
  <inkml:annotation type="path"> 0 119 1, 104 104 1, 239 59 1, 284 74 1, 299 74 1, 314 89 1</inkml:annotation>
  <inkml:annotation type="data">ADkcA4CABAAAAAAAHQIeFAMERTRIEQUBOBFI+ftAChsGgnxZ8OiC+T598WCCfwYR/Br/8Bi/wI1/
APo=
</inkml:annotation>
  <inkml:annotation type="types">AAEBAQEB
</inkml:annotation>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5 7 569, 11 6 569, 20 4 434, 21 4 269, 23 5 204, 23 6 204, 21 9 0</inkml:trace>
  <inkml:annotation type="path"> 0 119 1, 74 104 1, 164 89 1, 299 59 1, 314 59 1, 344 74 1, 344 89 1, 314 134 1</inkml:annotation>
  <inkml:annotation type="data">ADwcA4CABAAAAAAAHQIeFAMERTRIEQUBOBFI+ftACh4Ignqc+Wbogvk+dcjAgn8Grfwav+8/xD+r
PzN/APo=
</inkml:annotation>
  <inkml:annotation type="types">AAEBAQEBAQE=
</inkml:annotation>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25 6 283, 21 17 306, 17 27 322, 12 34 325, 9 41 325, 6 46 325, 5 46 305, 4 48 305, 4 49 204, 3 49 204, 3 49 204, 3 49 204, 4 47 0</inkml:trace>
  <inkml:annotation type="path"> 389 0 1, 374 89 1, 314 254 1, 254 404 1, 179 509 1, 134 614 1, 89 689 1, 74 689 1, 59 719 1, 59 734 1, 44 734 1, 44 734 1, 44 734 1, 59 704 1</inkml:annotation>
  <inkml:annotation type="data">AEUcA4CABAAAAAAAHQIgLgMERTRIEQUBOBFI+ftACicOgvwx+G+rjEsQgnwer1vvLTSCfwI1/Adv
x/f1+DfwZ+r/1cfwD6A=
</inkml:annotation>
  <inkml:annotation type="types">AAEBAQEBAQEBAQEBAQE=
</inkml:annotation>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3 20 225, 4 29 342, 4 38 406, 5 39 428, 7 36 428, 12 28 428, 19 21 421, 25 17 416, 34 10 401, 40 7 386, 46 4 383, 51 4 381, 51 4 395, 51 7 449, 49 12 469, 45 17 474, 42 21 475, 36 24 416, 28 28 368, 23 29 204, 18 28 204, 15 27 0</inkml:trace>
  <inkml:annotation type="path"> 44 209 1, 44 299 1, 59 434 1, 59 569 1, 74 584 1, 104 539 1, 179 419 1, 284 314 1, 374 254 1, 509 149 1, 599 104 1, 689 59 1, 764 59 1, 764 59 1, 764 104 1, 734 179 1, 674 254 1, 629 314 1, 539 359 1, 419 419 1, 344 434 1, 269 419 1, 224 404 1</inkml:annotation>
  <inkml:annotation type="data">AF4cA4CABAAAAAAAHQIwJgMERTRIEQUBOBFI+ftACkAXgudlk5l51fbdnd4wgvwB8vHy+fc53w45
i2d0gn8BTfr38n/jn8Ivjz6X2T8CfjT8U/gPz+Xfq/Zv8AWfwD6A
</inkml:annotation>
  <inkml:annotation type="types">AAEBAQEBAQEBAQEBAQEBAQEBAQEBAQE=
</inkml:annotation>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6 5 518, 8 4 518, 14 4 302, 14 4 204, 15 5 204, 15 6 204,</inkml:trace>
  <inkml:annotation type="path"> 0 74 1, 89 74 1, 119 59 1, 209 59 1, 209 59 1, 224 74 1, 224 89 1</inkml:annotation>
  <inkml:annotation type="data">ADkcA4CABAAAAAAAHQIaEgMERTRIEQUBOBFI+ftAChsHgnwefHwygIL17sQAgn8F4fwXj/ASv7Q/
VAA=
</inkml:annotation>
  <inkml:annotation type="types">AAEBAQEBAQ==
</inkml:annotation>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4 4 531, 5 6 488, 5 6 401, 0 10 0</inkml:trace>
  <inkml:annotation type="path"> 0 0 1, 59 59 1, 74 89 1, 74 89 1, 0 149 1</inkml:annotation>
  <inkml:annotation type="data">ADMcA4CABAAAAAAAHQIUFgMERTRIEQUBOBFI+ftAChUFgnjt9oJ43fCCfwYV/BsP49/gVkA=
</inkml:annotation>
  <inkml:annotation type="types">AAEBAQE=
</inkml:annotation>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22 5 306, 20 13 377, 18 22 437, 15 31 499, 13 35 513, 8 43 518, 3 50 285, 0 52 0</inkml:trace>
  <inkml:annotation type="path"> 329 0 1, 329 74 1, 299 194 1, 269 329 1, 224 464 1, 194 524 1, 119 644 1, 44 749 1, 0 779 1</inkml:annotation>
  <inkml:annotation type="data">AD8cA4CABAAAAAAAHQIeMAMERTRIEQUBOBFI+ftACiEJgvwh+EdWdYCCeuR78X2Agn8CkfwF39ef
kX5/4DB/JoA=
</inkml:annotation>
  <inkml:annotation type="types">AAEBAQEBAQEB
</inkml:annotation>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51 7 391, 44 18 471, 36 28 523, 26 38 557, 20 43 557, 11 51 595, 5 57 627, 7 59 604, 11 56 605, 20 51 599, 30 45 582, 35 42 582, 44 38 551, 50 34 506, 55 29 402, 55 29 402, 56 28 385, 57 26 392, 57 26 366, 54 21 204, 51 16 0</inkml:trace>
  <inkml:annotation type="path"> 839 0 1, 764 104 1, 659 269 1, 539 419 1, 389 569 1, 299 644 1, 164 764 1, 74 854 1, 104 884 1, 164 839 1, 299 764 1, 449 674 1, 524 629 1, 659 569 1, 749 509 1, 824 434 1, 824 434 1, 839 419 1, 854 389 1, 854 389 1, 809 314 1, 764 239 1</inkml:annotation>
  <inkml:annotation type="data">AGYcA4CABAAAAAAAHQIwNAMERTRIEQUBOBFI+ftACkgWgvyp+X9u+O8+TPU9+O33F6CCfF4r3zfP
vbyr6tz2gn8D5fwKn+HfwT+Kfxh8P5T/Cnx/X+BvxH+Afy3+tPwP+FPxP+9fxyA=
</inkml:annotation>
  <inkml:annotation type="types">AAEBAQEBAQEBAQEBAQEBAQEBAQEBAQ==
</inkml:annotation>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4 11 420, 5 25 443, 5 40 466, 6 51 480, 6 60 491, 7 71 496, 8 79 465, 8 79 321, 8 77 221, 5 67 204, 3 61 0</inkml:trace>
  <inkml:annotation type="path"> 44 0 1, 59 164 1, 74 374 1, 74 599 1, 89 764 1, 89 899 1, 104 1064 1, 119 1184 1, 119 1184 1, 119 1154 1, 74 1004 1, 44 914 1</inkml:annotation>
  <inkml:annotation type="data">AEQcA4CABAAAAAAAHQIWQAMERTRIEQUBOBFI+ftACiYMguassV2Agn1cnnc78u/L4IJ/BFn8D/vn
78P4t/Y/48/RX8AtgA==
</inkml:annotation>
  <inkml:annotation type="types">AAEBAQEBAQEBAQEB
</inkml:annotation>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7 8 560, 7 21 560, 8 39 614, 8 54 652, 7 70 665, 6 85 656, 5 100 598, 5 107 479, 5 116 479, 5 122 313, 7 133 204, 7 140 0</inkml:trace>
  <inkml:annotation type="path"> 89 0 1, 104 119 1, 104 314 1, 119 584 1, 119 809 1, 104 1049 1, 89 1274 1, 74 1499 1, 74 1604 1, 74 1739 1, 74 1829 1, 104 1994 1, 104 2099 1</inkml:annotation>
  <inkml:annotation type="data">AEscA4CABAAAAAAAHQIUZAMERTRIEQUBOBFI+ftACi0Ngvg92WkM0IJ8nr12V8ud9eSCfwaJ/Bov
5Q/Av4X/CP5H/L/7S/gDH8rfqMA=
</inkml:annotation>
  <inkml:annotation type="types">AAEBAQEBAQEBAQEBAQ==
</inkml:annotation>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22 6 298, 28 18 371, 30 23 445, 33 35 506, 37 46 544, 40 59 558, 43 69 565, 44 75 565, 45 81 578, 47 91 591, 48 91 595, 49 85 576, 50 75 542, 52 70 542, 52 65 497, 54 60 497, 55 51 441, 55 45 360, 55 45 360, 55 45 333, 51 47 284, 45 54 302, 39 62 319, 33 69 323, 27 75 344, 19 84 417, 12 87 442, 7 89 444, 6 89 420, 4 87 323, 4 84 204, 3 78 204, 4 72 204, 3 66 204,</inkml:trace>
  <inkml:annotation type="path"> 269 0 1, 329 89 1, 419 269 1, 449 344 1, 494 524 1, 554 689 1, 599 884 1, 644 1034 1, 659 1124 1, 674 1214 1, 704 1364 1, 719 1364 1, 734 1274 1, 749 1124 1, 779 1049 1, 779 974 1, 809 899 1, 824 764 1, 824 674 1, 824 674 1, 824 674 1, 764 704 1, 674 809 1, 584 929 1, 494 1034 1, 404 1124 1, 284 1259 1, 179 1304 1, 104 1334 1, 89 1334 1, 59 1304 1, 59 1259 1, 44 1169 1, 59 1079 1, 44 989 1</inkml:annotation>
  <inkml:annotation type="data">AIABHAOAgAQAAAAAAB0CMkYDBEU0SBEFATgRSPn7QApiI4L8EfgHPMlalJuWnnRszxcuaIJ8HwfH
8Vzvl4+n4fPo88+BnqW8+G7t6IJ/AnH8BTz7/wn+Ffj+P7nz/hP8B/ij8f/j78q/hf9Dfhv8I/mq
/f+BvyZ+Rfwn+Gfzv+Ef2kA=
</inkml:annotation>
  <inkml:annotation type="types">AAEBAQEBAQEBAQEBAQEBAQEBAQEBAQEBAQEBAQEBAQEBAQE=
</inkml:annotation>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5 83 487, 10 76 430, 12 71 430, 16 62 316, 20 52 204, 24 44 204,</inkml:trace>
  <inkml:annotation type="path"> 0 1319 1, 74 1244 1, 149 1139 1, 179 1064 1, 239 929 1, 299 779 1, 359 659 1</inkml:annotation>
  <inkml:annotation type="data">ADgcA4CABAAAAAAAHQIgPgMERTRIEQUBOBFI+ftAChoHgnp3AIL9Kfp/c83Agn8FZfwZL+Vv2Tn7
EA==
</inkml:annotation>
  <inkml:annotation type="types">AAEBAQEBAQ==
</inkml:annotation>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3 29 516, 10 22 539, 17 16 553, 26 9 558, 32 6 567, 38 5 576, 40 5 577, 42 6 585, 43 7 592, 42 14 597, 40 19 596, 36 25 589, 32 30 506, 28 33 420, 21 37 306, 13 40 204, 9 40 0</inkml:trace>
  <inkml:annotation type="path"> 0 509 1, 44 434 1, 149 329 1, 254 239 1, 389 134 1, 479 89 1, 569 74 1, 599 74 1, 629 89 1, 644 104 1, 629 209 1, 599 284 1, 539 374 1, 479 449 1, 419 494 1, 314 554 1, 194 599 1, 134 599 1</inkml:annotation>
  <inkml:annotation type="data">AE0cA4CABAAAAAAAHQIqJgMERTRIEQUBOBFI+ftACi8SgnPDOvK7dO3wgvxR+M9l8ZI+DZdl6IJ/
Bdn8Ff/P8/h8vxXfh+H8+9/Dv2frEA==
</inkml:annotation>
  <inkml:annotation type="types">AAEBAQEBAQEBAQEBAQEBAQEB
</inkml:annotation>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4 5 376, 5 16 432, 4 22 432, 5 31 375, 6 36 0</inkml:trace>
  <inkml:annotation type="path"> 44 0 1, 59 74 1, 74 239 1, 59 329 1, 74 464 1, 89 539 1</inkml:annotation>
  <inkml:annotation type="data">ADccA4CABAAAAAAAHQIUJgMERTRIEQUBOBFI+ftAChkGgua3AIJ6+D3zyIJ/A6n8Cy/lX8r/wLCA
</inkml:annotation>
  <inkml:annotation type="types">AAEBAQEB
</inkml:annotation>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26 6 474, 25 17 514, 22 30 551, 20 40 589, 18 49 601, 16 54 610, 14 63 616, 13 68 622, 14 68 632, 19 64 635, 30 56 635, 36 54 625, 42 52 603, 43 52 603, 47 57 580, 47 60 590, 45 66 606, 42 72 606, 38 80 642, 34 85 652, 30 89 654, 25 94 653, 21 98 644, 16 101 631, 11 102 557, 7 101 327, 3 97 204, 1 93 0</inkml:trace>
  <inkml:annotation type="path"> 404 0 1, 389 89 1, 374 254 1, 329 449 1, 299 599 1, 269 734 1, 239 809 1, 209 944 1, 194 1019 1, 209 1019 1, 284 959 1, 449 839 1, 539 809 1, 629 779 1, 644 779 1, 704 854 1, 704 899 1, 674 989 1, 629 1079 1, 569 1199 1, 509 1274 1, 449 1334 1, 374 1409 1, 314 1469 1, 239 1514 1, 164 1529 1, 104 1514 1, 44 1454 1, 14 1394 1</inkml:annotation>
  <inkml:annotation type="data">AGwcA4CABAAAAAAAHQIuTgMERTRIEQUBOBFI+ftACk4dgvw1+HWwTPHwe3vnnbSyowCCfB6zt8+P
Pvz5+BnreM7Zbu9Agn8FMfwST2fhnvXj4+/T9v4Q/Cf4m+D8C/iz8M/L35fP5f/gB39dfoc=
</inkml:annotation>
  <inkml:annotation type="types">AAEBAQEBAQEBAQEBAQEBAQEBAQEBAQEBAQEBAQE=
</inkml:annotation>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7054674" units="cm"/>
      <inkml:brushProperty name="height" value="0.07054674" units="cm"/>
      <inkml:brushProperty name="fitToCurve" value="1"/>
      <inkml:brushProperty name="color" value="#000000"/>
    </inkml:brush>
  </inkml:definitions>
  <inkml:annotation type="path"> 0 14 1, 119 44 1, 179 74 1</inkml:annotation>
  <inkml:annotation type="data">ACwcA4CABAAAAAAAHQIYFAMERTRIEQUBOBFI+ftACg4DgnyeQIKQgn8A+fwQqA==
</inkml:annotation>
  <inkml:annotation type="types">AAEB
</inkml:annotation>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10 373, 8 29 427, 9 37 470, 11 49 492, 12 62 501, 14 76 503, 13 87 505, 15 92 505, 15 100 517, 14 101 526, 15 104 526, 15 105 529, 15 107 529, 15 108 532, 15 109 532, 15 108 551, 16 106 550, 17 97 533, 20 91 533, 22 78 501, 25 62 443, 28 48 336, 30 35 204, 33 24 204, 35 16 204, 35 16 205, 38 21 469, 43 25 511, 51 26 524, 56 26 525, 62 24 497, 68 19 450, 72 15 245, 72 11 0</inkml:trace>
  <inkml:annotation type="path"> 14 0 1, 59 149 1, 119 434 1, 134 554 1, 164 734 1, 179 929 1, 209 1139 1, 194 1304 1, 224 1379 1, 224 1499 1, 209 1514 1, 224 1559 1, 224 1574 1, 224 1604 1, 224 1619 1, 224 1634 1, 224 1619 1, 239 1589 1, 254 1454 1, 299 1364 1, 329 1169 1, 374 929 1, 419 719 1, 449 524 1, 494 359 1, 524 239 1, 524 239 1, 569 314 1, 644 374 1, 764 389 1, 839 389 1, 929 359 1, 1019 284 1, 1079 224 1, 1079 164 1</inkml:annotation>
  <inkml:annotation type="data">AHwcA4CABAAAAAAAHQI8UgMERTRIEQUBOBFI+ftACl4jgpk7LO825QjLFl3mc7G+QIJ9HzfX4k78
PPjzZW34+fH3JnPk9Xt3sIJ/A538Cx/X+D/v+Nv2d+fned/BX4N/Av4G/Ev4Z/I/4X/difwHl/AU
P4f+38P/gv+AIfxq
</inkml:annotation>
  <inkml:annotation type="types">AAEBAQEBAQEBAQEBAQEBAQEBAQEBAQEBAQEBAQEBAQEBAQE=
</inkml:annotation>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29 5 432, 31 14 439, 32 29 445, 31 39 446, 28 50 439, 25 57 437, 19 68 442, 14 74 454, 10 77 466, 5 78 472, 4 78 472, 4 78 449, 5 76 435, 5 75 435, 9 76 422, 14 78 423, 17 83 434, 21 89 463, 24 90 533, 26 86 511, 30 77 464, 34 69 372, 38 60 204, 42 50 204, 44 46 0</inkml:trace>
  <inkml:annotation type="path"> 374 0 1, 434 74 1, 464 209 1, 479 434 1, 464 584 1, 419 749 1, 374 854 1, 284 1019 1, 209 1109 1, 149 1154 1, 74 1169 1, 59 1169 1, 59 1169 1, 74 1139 1, 74 1124 1, 134 1139 1, 209 1169 1, 254 1244 1, 314 1334 1, 359 1349 1, 389 1289 1, 449 1154 1, 509 1034 1, 569 899 1, 629 749 1, 659 689 1</inkml:annotation>
  <inkml:annotation type="data">AGocA4CABAAAAAAAHQIqRgMERTRIEQUBOBFI+ftACkwagvwt+D9u67JfEl8TZbg0gnrx8HuefHvu
1sycnv37lvwAgn8EifwRvffy+vi+J8Pw/hP5vwB9/4A+j8Efjb9O/hf8f/n3+ANP4B9A
</inkml:annotation>
  <inkml:annotation type="types">AAEBAQEBAQEBAQEBAQEBAQEBAQEBAQEBAQE=
</inkml:annotation>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7"/>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29 8 486, 26 14 483, 22 21 473, 18 27 464, 13 34 463, 9 38 465, 5 41 480, 4 41 521, 4 41 534, 7 37 558, 14 30 583, 18 27 596, 23 25 606, 28 23 612, 33 22 617, 33 22 617, 34 23 612, 34 24 612, 30 31 602, 26 39 578, 22 45 538, 14 55 508, 10 58 496, 7 63 464, 7 68 365, 7 69 361, 11 78 355, 13 86 356, 15 95 379, 16 101 404, 15 107 434, 15 113 512, 15 109 533, 17 100 486, 19 89 416, 21 80 365, 25 68 321, 26 63 290, 28 57 290, 34 48 281, 39 39 278, 46 32 295, 52 25 316, 56 21 338, 62 17 359, 68 14 380, 69 14 397, 69 14 397, 70 14 440, 70 14 466, 68 19 470, 63 25 471, 58 31 470, 50 41 453, 44 48 436, 36 56 419, 31 59 419, 25 66 417, 20 69 426, 21 70 430, 23 69 452, 32 63 452, 41 58 468, 50 53 470, 57 49 471, 62 46 471, 68 43 471, 74 38 463, 76 39 459, 78 38 459, 80 36 293, 78 36 293, 71 36 204, 68 35 0</inkml:trace>
  <inkml:annotation type="path"> 464 0 1, 434 119 1, 389 209 1, 329 314 1, 269 404 1, 194 509 1, 134 569 1, 74 614 1, 59 614 1, 59 614 1, 104 554 1, 209 449 1, 269 404 1, 344 374 1, 419 344 1, 494 329 1, 494 329 1, 509 344 1, 509 359 1, 449 464 1, 389 584 1, 329 674 1, 209 824 1, 149 869 1, 104 944 1, 104 1019 1, 104 1034 1, 164 1169 1, 194 1289 1, 224 1424 1, 239 1514 1, 224 1604 1, 224 1694 1, 224 1634 1, 254 1499 1, 284 1334 1, 314 1199 1, 374 1019 1, 389 944 1, 419 854 1, 509 719 1, 584 584 1, 689 479 1, 779 374 1, 839 314 1, 929 254 1, 1019 209 1, 1034 209 1, 1034 209 1, 1049 209 1, 1049 209 1, 1019 284 1, 944 374 1, 869 464 1, 749 614 1, 659 719 1, 539 839 1, 464 884 1, 374 989 1, 299 1034 1, 314 1049 1, 344 1034 1, 479 944 1, 614 869 1, 749 794 1, 854 734 1, 929 689 1, 1019 644 1, 1109 569 1, 1139 584 1, 1169 569 1, 1199 539 1, 1169 539 1, 1064 539 1, 1019 524 1</inkml:annotation>
  <inkml:annotation type="data">ANIBHAOAgAQAAAAAAB0CPlQDBEU0SBEFATgRSPn7QAqzAUuC/EX4ntWOTnjsPcvk8+Jx41djDOzx
cu492Xeu5vLPgnxG7Hk8+/CCfJss7evPfESR8E3x8ePPyWdPp97nfivWOJweo8dnvx53fcSN+Dbi
gIJ/BWH8Fb/HPk5934Y/Dv1T7e+b79+vp/AP4F+j8Efg381/qLfi/CGevyJ+V/zb+E/wV8X3fiL5
/g/BniV5/A/46/A/4R7v4FPwNv1e/wR+EfwJ+AbXy+PH8AY/wBh+l/2W
</inkml:annotation>
  <inkml:annotation type="types">AAEBAQEBAQEBAQEBAQEBAQEBAQEBAQEBAQEBAQEBAQEBAQEBAQEBAQEBAQEBAQEBAQEBAQEBAQEB
AQEBAQEBAQEBAQEBAQEBAQEB
</inkml:annotation>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27 38 451, 27 38 434, 28 39 427, 28 43 419, 27 50 415, 24 55 417, 20 60 422, 14 67 432, 14 66 420, 20 61 417, 25 58 379, 30 57 210, 30 59 205, 27 68 222, 23 76 259, 18 81 301, 11 89 391, 7 95 428, 4 99 461, 4 99 461, 4 99 449, 4 99 449, 4 99 457, 11 94 467, 19 87 466, 22 83 441, 26 77 441, 33 66 395, 40 56 331, 47 46 264, 51 36 204, 55 27 204, 60 17 204, 62 10 204, 63 5 321, 63 4 370, 62 4 379, 62 4 385, 58 8 446, 58 8 446, 58 14 493, 59 22 503, 59 32 513, 60 44 526, 60 56 541, 61 73 551, 61 93 567, 62 100 572, 60 111 572, 61 121 575, 60 132 575, 60 139 579, 59 147 579, 59 156 581, 60 164 580, 61 164 306, 61 161 204, 60 147 204,</inkml:trace>
  <inkml:annotation type="path"> 329 599 1, 404 569 1, 404 569 1, 419 584 1, 419 644 1, 404 749 1, 359 824 1, 299 899 1, 209 1004 1, 209 989 1, 299 914 1, 374 869 1, 449 854 1, 449 884 1, 404 1019 1, 344 1139 1, 269 1214 1, 164 1334 1, 104 1424 1, 59 1484 1, 59 1484 1, 59 1484 1, 59 1484 1, 59 1484 1, 164 1409 1, 284 1304 1, 329 1244 1, 389 1154 1, 494 989 1, 599 839 1, 704 689 1, 764 539 1, 824 404 1, 899 254 1, 929 149 1, 944 74 1, 944 59 1, 929 59 1, 929 59 1, 869 119 1, 869 119 1, 869 209 1, 884 329 1, 884 479 1, 899 659 1, 899 839 1, 914 1094 1, 914 1394 1, 929 1499 1, 899 1664 1, 914 1814 1, 899 1979 1, 899 2084 1, 884 2204 1, 884 2339 1, 899 2459 1, 914 2459 1, 914 2414 1, 899 2204 1</inkml:annotation>
  <inkml:annotation type="data">ALgBHAOAgAQAAAAAAB0CNHADBEU0SBEFATgRSPn7QAqZATuC/CH4H9y3bvwfBXvtu8nB8U9zh1O2
2efCWWWd5ssi0IL8afjnJzms+Xzmc+K95u+R73m+4S8zxHjz8GZj1z7/FnmS/L36wIJ/BNX8FG/R
fHwc9fhH5vxX+6/4As/CH4M9fkT8n+fxP9v2fJn1/hX8LfkH8E9+L8uH7O/Nv417+Uvy/+Qvxe5n
v4Pr9874853+BB/4A8/WAA==
</inkml:annotation>
  <inkml:annotation type="types">AAEBAQEBAQEBAQEBAQEBAQEBAQEBAQEBAQEBAQEBAQEBAQEBAQEBAQEBAQEBAQEBAQEBAQEBAQEB
AQE=
</inkml:annotation>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8 449, 9 20 484, 7 29 531, 5 37 546, 4 36 475, 7 31 475, 11 23 470, 17 14 455, 23 9 450, 28 5 443, 34 4 438, 36 4 435, 40 6 432, 40 7 432, 38 13 450, 35 17 446, 31 20 413, 26 23 310, 21 24 221, 16 23 204, 15 23 271, 15 23 271, 20 25 404, 22 27 204, 21 27 204, 15 30 204, 13 30 0</inkml:trace>
  <inkml:annotation type="path"> 179 29 1, 149 119 1, 134 299 1, 104 434 1, 74 554 1, 59 539 1, 104 464 1, 164 344 1, 254 209 1, 344 134 1, 419 74 1, 509 59 1, 539 59 1, 599 89 1, 599 104 1, 569 194 1, 524 254 1, 464 299 1, 389 344 1, 314 359 1, 239 344 1, 224 344 1, 224 344 1, 299 374 1, 329 404 1, 314 404 1, 224 449 1, 194 449 1</inkml:annotation>
  <inkml:annotation type="data">AG8cA4CABAAAAAAAHQImKAMERTRIEQUBOBFI+ftAClEcgvs/AMqeJizznnbaeJ67334Ags8fB2/P
57fE5Mvra3YxvOiCfwTN/BEP2fiX9I/nL39P0bmOfgj8I/h/84/gD86foz81/u7+Bf/4B0fwD6A=
</inkml:annotation>
  <inkml:annotation type="types">AAEBAQEBAQEBAQEBAQEBAQEBAQEBAQEBAQEBAQ==
</inkml:annotation>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7 8 379, 8 15 471, 7 25 520, 6 31 573, 5 32 576, 5 31 576, 7 26 549, 10 19 496, 15 11 477, 20 8 460, 22 8 438, 23 8 438, 24 12 446, 23 18 467, 21 23 470, 16 25 204, 16 24 204, 17 16 204, 20 10 204, 22 5 204, 24 1 0</inkml:trace>
  <inkml:annotation type="path"> 89 0 1, 104 119 1, 119 224 1, 104 374 1, 89 464 1, 74 479 1, 74 464 1, 104 389 1, 149 284 1, 224 164 1, 299 119 1, 329 119 1, 344 119 1, 359 179 1, 344 269 1, 314 344 1, 239 374 1, 239 359 1, 254 239 1, 299 149 1, 329 74 1, 359 14 1</inkml:annotation>
  <inkml:annotation type="data">AFscA4CABAAAAAAAHQIeJAMERTRIEQUBOBFI+ftACj0Wgvg9tJkx2tvfUyiCfJeefe+dvrjxl734
8kCCfwO1/Akf478fknv4b/DP4oz3+EPk+78E/wH//AfA/gH0
</inkml:annotation>
  <inkml:annotation type="types">AAEBAQEBAQEBAQEBAQEBAQEBAQEBAQ==
</inkml:annotation>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25 5 546, 25 14 532, 24 20 405, 23 26 204, 23 27 204, 23 26 204, 26 21 204, 31 16 204, 35 12 204, 38 12 204, 36 14 204, 31 21 204, 22 30 204, 17 35 204, 11 40 204, 4 46 391, 4 46 425, 4 46 425, 4 46 473, 15 37 525, 22 31 543, 29 28 555, 36 25 559, 41 23 561, 46 22 568, 47 22 569, 47 22 569, 48 22 568, 49 22 593, 49 23 602, 45 29 601, 39 38 588, 34 42 556, 29 48 496, 25 52 410, 19 58 204, 16 59 0</inkml:trace>
  <inkml:annotation type="path"> 359 0 1, 374 74 1, 374 209 1, 359 299 1, 344 389 1, 344 404 1, 344 389 1, 389 314 1, 464 239 1, 524 179 1, 569 179 1, 539 209 1, 464 314 1, 329 449 1, 254 524 1, 164 599 1, 59 689 1, 59 689 1, 59 689 1, 59 689 1, 224 554 1, 329 464 1, 434 419 1, 539 374 1, 614 344 1, 689 329 1, 704 329 1, 704 329 1, 719 329 1, 734 329 1, 734 344 1, 674 434 1, 584 569 1, 509 629 1, 434 719 1, 374 779 1, 284 869 1, 239 884 1</inkml:annotation>
  <inkml:annotation type="data">AHocA4CABAAAAAAAHQIsNAMERTRIEQUBOBFI+ftAClwmgvwp+E7Ucy333z4t+I+rya82L52JvIJ6
8de98p4z1nlPhPn5xJBPXPebnsCCfwZR/Bov7H/PP8A7AB/ALX8AL/in8iePxT8Py76+G38MfgX6
ft/Bf4d/DP7VwA==
</inkml:annotation>
  <inkml:annotation type="types">AAEBAQEBAQEBAQEBAQEBAQEBAQEBAQEBAQEBAQEBAQEBAQEBAQE=
</inkml:annotation>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9 13 589, 17 10 601, 27 6 602, 33 5 596, 35 5 582, 37 5 539, 39 5 204, 39 5 204, 33 10 204,</inkml:trace>
  <inkml:annotation type="path"> 0 239 1, 134 194 1, 254 149 1, 404 89 1, 494 74 1, 524 74 1, 554 74 1, 584 74 1, 584 74 1, 494 149 1</inkml:annotation>
  <inkml:annotation type="data">AEAcA4CABAAAAAAAHQIoGAMERTRIEQUBOBFI+ftACiIKgnzXPPk34YL8CfgteQeggn8G/fwbP9fx
/L+H/4Et/gYI
</inkml:annotation>
  <inkml:annotation type="types">AAEBAQEBAQEBAQ==
</inkml:annotation>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41 6 444, 40 12 486, 39 19 525, 36 26 542, 36 26 471, 44 20 468, 51 15 435, 56 15 396, 56 16 396, 55 18 395, 52 24 400, 47 31 405, 42 37 409, 36 42 417, 29 49 431, 21 56 446, 14 61 472, 9 66 499, 4 69 528, 5 69 539, 8 68 539, 14 63 541, 23 57 538, 27 53 538, 30 53 537, 34 50 537, 40 46 535, 45 43 524, 46 40 509, 48 40 509, 49 38 490, 51 38 490, 51 36 461, 51 36 461, 52 36 422, 52 36 422, 52 36 391, 52 36 391, 52 36 343, 46 39 204, 42 40 0</inkml:trace>
  <inkml:annotation type="path"> 629 0 1, 614 89 1, 599 179 1, 584 284 1, 539 389 1, 539 389 1, 659 299 1, 764 224 1, 839 224 1, 839 239 1, 824 269 1, 779 359 1, 704 464 1, 629 554 1, 539 629 1, 434 734 1, 314 839 1, 209 914 1, 134 989 1, 59 1034 1, 74 1034 1, 119 1019 1, 209 944 1, 344 854 1, 404 794 1, 449 794 1, 509 749 1, 599 689 1, 674 644 1, 689 599 1, 719 599 1, 734 569 1, 764 569 1, 764 539 1, 764 539 1, 779 539 1, 779 539 1, 779 539 1, 779 539 1, 779 539 1, 689 584 1, 629 599 1</inkml:annotation>
  <inkml:annotation type="data">AIQBHAOAgAQAAAAAAB0CMDoDBEU0SBEFATgRSPn7QApmKoL8cfjs3nyXfd3VtmPgznPdmXzLNSj4
cIJ8CPj+GepPEtxre3zc8dsc3NwHNIJ/BLn8EE9/CP6V/Nn4h+H8ZX4F8fBPqmfgn6898s35/P4C
/Bf4K/D/4e/Gf4y/Ef4i/Iv6b/M4
</inkml:annotation>
  <inkml:annotation type="types">AAEBAQEBAQEBAQEBAQEBAQEBAQEBAQEBAQEBAQEBAQEBAQEBAQEBAQEB
</inkml:annotation>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4 129 475, 8 121 437, 12 109 374, 16 96 263, 17 91 204, 19 85 204, 23 73 204, 26 64 204, 27 58 204, 29 53 204,</inkml:trace>
  <inkml:annotation type="path"> 0 2054 1, 59 1934 1, 119 1814 1, 179 1634 1, 239 1439 1, 254 1364 1, 284 1274 1, 344 1094 1, 389 959 1, 404 869 1, 434 794 1</inkml:annotation>
  <inkml:annotation type="data">AEAcA4CABAAAAAAAHQIiWgMERTRIEQUBOBFI+ftACiILgngdmXYAgv3t/AA7zfkvw85Agn8FNfwX
P+F/yL+TPy0A
</inkml:annotation>
  <inkml:annotation type="types">AAEBAQEBAQEBAQE=
</inkml:annotation>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12 331, 5 17 331, 7 25 369, 10 34 412, 10 40 432, 10 48 480, 11 48 521, 12 45 521, 15 38 511, 19 30 505, 24 23 503, 30 16 501, 38 8 498, 43 5 491, 46 5 482, 47 4 472, 48 5 472, 48 6 464, 47 11 464, 45 19 466, 42 24 468, 39 29 470, 34 34 472, 26 43 482, 22 44 482, 20 48 492, 17 48 492, 16 52 503, 13 51 503, 12 52 517, 11 52 517, 11 52 523, 11 52 523, 11 53 523, 11 51 526, 11 52 501, 12 50 501, 13 50 496, 19 47 498, 28 44 498, 36 40 493, 46 35 432, 50 32 366, 54 28 0</inkml:trace>
  <inkml:annotation type="path"> 14 74 1, 59 179 1, 74 254 1, 104 374 1, 149 509 1, 149 599 1, 149 719 1, 164 719 1, 179 674 1, 224 569 1, 284 449 1, 359 344 1, 449 239 1, 569 119 1, 644 74 1, 689 74 1, 704 59 1, 719 74 1, 719 89 1, 704 164 1, 674 284 1, 629 359 1, 584 434 1, 509 509 1, 389 644 1, 329 659 1, 299 719 1, 254 719 1, 239 779 1, 194 764 1, 179 779 1, 164 779 1, 164 779 1, 164 779 1, 164 794 1, 164 764 1, 164 779 1, 179 749 1, 194 749 1, 284 704 1, 419 659 1, 539 599 1, 689 524 1, 749 479 1, 809 419 1</inkml:annotation>
  <inkml:annotation type="data">AIMBHAOAgAQAAAAAAB0CMC4DBEU0SBEFATgRSPn7QAplLYKZsnUZJM7urbW98Zc3ECPXLnwggvWb
ydz5e+bF9cuPHOnj5eefHvKTvO51blCCfwL1/Avf4w9fhP8OfH+N/p8eF87fo+X5MHyfT9H0/V9f
4A/APwfC5+Hfwt7+Lff5V9/wJ6A=
</inkml:annotation>
  <inkml:annotation type="types">AAEBAQEBAQEBAQEBAQEBAQEBAQEBAQEBAQEBAQEBAQEBAQEBAQEBAQEBAQEB
</inkml:annotation>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4 7 388, 7 17 388, 8 24 442, 11 33 442, 13 44 484, 12 50 499, 13 56 499, 12 61 504, 13 68 504, 13 74 498, 14 81 498, 14 87 439, 15 94 439, 16 105 292, 18 111 204, 18 113 204,</inkml:trace>
  <inkml:annotation type="path"> 44 0 1, 59 104 1, 104 254 1, 119 359 1, 164 494 1, 194 659 1, 179 749 1, 194 839 1, 179 914 1, 194 1019 1, 194 1109 1, 209 1214 1, 209 1304 1, 224 1409 1, 239 1574 1, 269 1664 1, 269 1694 1</inkml:annotation>
  <inkml:annotation type="data">AFIcA4CABAAAAAAAHQIcVAMERTRIEQUBOBFI+ftACjQRgubm5e5uWWJognxc7me1yyzx78iCfwPZ
/A9v5Q/KP44/Df4D9e/h+D8t/lr+AC/y1+lA
</inkml:annotation>
  <inkml:annotation type="types">AAEBAQEBAQEBAQEBAQEBAQE=
</inkml:annotation>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6441407" units="cm"/>
      <inkml:brushProperty name="height" value="0.26441407" units="cm"/>
      <inkml:brushProperty name="fitToCurve" value="1"/>
      <inkml:brushProperty name="color" value="#ffc000"/>
      <inkml:brushProperty name="transparency" value="153"/>
    </inkml:brush>
  </inkml:definitions>
  <inkml:trace contextRef="#ctx0" brushRef="#br0"> 313 8 1023, 303 6 1023, 293 6 1023, 274 9 1023, 249 13 1023, 227 17 1023, 202 23 1023, 182 31 1023, 163 40 1023, 149 48 1023, 128 60 1023, 106 74 1023, 85 86 1023, 77 92 1023, 59 107 1023, 42 123 1023, 23 144 1023, 16 156 1023, 7 177 1023, 6 187 1023, 8 202 1023, 12 210 1023, 19 217 1023, 27 222 1023, 36 226 1023, 48 229 1023, 73 234 1023, 99 238 1023, 122 240 1023, 151 244 1023, 177 249 1023, 198 251 1023, 210 254 1023, 231 257 1023, 255 261 1023, 276 261 1023, 300 260 1023, 323 258 1023, 333 256 1023, 348 254 1023, 359 252 1023, 371 248 1023, 395 241 1023, 406 237 1023, 418 233 1023, 440 225 1023, 462 216 1023, 470 211 1023, 490 198 1023, 510 185 1023, 533 167 1023, 545 155 1023, 554 140 1023, 560 127 1023, 562 115 1023, 560 103 1023, 555 91 1023, 545 79 1023, 534 70 1023, 519 63 1023, 499 57 1023, 490 55 1023, 467 50 1023, 452 48 1023, 425 48 1023, 395 49 1023, 383 50 1023, 353 53 1023, 323 55 1023, 293 58 1023, 265 63 1023, 238 67 1023, 215 70 1023,</inkml:trace>
  <inkml:annotation type="path"> 4814 179 1, 4694 119 1, 4544 89 1, 4394 89 1, 4109 134 1, 3734 194 1, 3404 254 1, 3029 344 1, 2729 464 1, 2444 599 1, 2234 719 1, 1919 899 1, 1589 1109 1, 1274 1289 1, 1154 1379 1, 884 1604 1, 629 1844 1, 344 2159 1, 239 2339 1, 104 2654 1, 89 2804 1, 119 3029 1, 179 3149 1, 284 3254 1, 404 3329 1, 539 3389 1, 719 3434 1, 1094 3509 1, 1484 3569 1, 1829 3599 1, 2264 3659 1, 2654 3734 1, 2969 3764 1, 3149 3809 1, 3464 3854 1, 3824 3914 1, 4139 3914 1, 4499 3899 1, 4844 3869 1, 4994 3839 1, 5219 3809 1, 5384 3779 1, 5564 3719 1, 5924 3614 1, 6089 3554 1, 6269 3494 1, 6599 3374 1, 6929 3239 1, 7049 3164 1, 7349 2969 1, 7649 2774 1, 7994 2504 1, 8174 2324 1, 8309 2099 1, 8399 1904 1, 8429 1724 1, 8399 1544 1, 8324 1364 1, 8174 1184 1, 8009 1049 1, 7784 944 1, 7484 854 1, 7349 824 1, 7004 749 1, 6779 719 1, 6374 719 1, 5924 734 1, 5744 749 1, 5294 794 1, 4844 824 1, 4394 869 1, 3974 944 1, 3569 1004 1, 3224 1049 1</inkml:annotation>
  <inkml:annotation type="data">AKYBHAOAgAQAAAAAAB0E/gLUAQMLRP+BA1BmRYgCSBQFATgRzNbvQAp/SoL+BZv4F318/w876nr4
7Pu+mb9m/JzOSc+6d+Dvv5/m53l+/15n2ffPofgH7HPr73z577vn39X4B+T7e/gj8EmTwIL7PwLm
cjMl8Zvw/NPXz/N9fr47tuXcnYnm0b3jzfHyvfwdyDmTx3mRlmWggn8Nxfw3GAAAAAAAAAAAAA==
</inkml:annotation>
  <inkml:annotation type="types">AAEBAQEBAQEBAQEBAQEBAQEBAQEBAQEBAQEBAQEBAQEBAQEBAQEBAQEBAQEBAQEBAQEBAQEBAQEB
AQEBAQEBAQEBAQEBAQEBAQE=
</inkml:annotation>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3 5 482, 5 17 533, 6 30 577, 6 38 599, 7 46 604, 7 54 601, 8 64 588, 9 70 431, 10 77 204,</inkml:trace>
  <inkml:annotation type="path"> 44 0 1, 44 74 1, 74 254 1, 89 449 1, 89 569 1, 104 689 1, 104 809 1, 119 959 1, 134 1049 1, 149 1154 1</inkml:annotation>
  <inkml:annotation type="data">AD4cA4CABAAAAAAAHQIYTAMERTRIEQUBOBHRWCBBCiAKgudy2WCCevinszzAgn8FUfwSH8f4R/A/
y/T/AAv5xA==
</inkml:annotation>
  <inkml:annotation type="types">AAEBAQEBAQEBAQ==
</inkml:annotation>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10 4 557, 8 13 553, 6 20 551, 4 27 554, 4 31 576, 5 32 576, 8 34 582, 11 37 581, 11 38 580, 10 42 571, 8 46 531, 6 49 326, 5 51 0</inkml:trace>
  <inkml:annotation type="path"> 164 0 1, 149 59 1, 119 194 1, 89 299 1, 59 404 1, 59 464 1, 74 479 1, 119 509 1, 164 554 1, 164 569 1, 149 629 1, 119 689 1, 89 734 1, 74 764 1</inkml:annotation>
  <inkml:annotation type="data">AEYcA4CABAAAAAAAHQIYOAMERTRIEQUBOBHRWCBBCigOgvq+2mTHbUCCePWu9k3i0IJ/Bn38Gj56
/BX4R+D43y/iP+AL/2uA
</inkml:annotation>
  <inkml:annotation type="types">AAEBAQEBAQEBAQEBAQE=
</inkml:annotation>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7 5 323, 10 5 204, 19 3 204, 26 3 204, 29 4 204, 37 7 402, 41 11 472, 47 16 204, 50 17 0</inkml:trace>
  <inkml:annotation type="path"> 0 59 1, 104 74 1, 149 74 1, 284 44 1, 389 44 1, 434 59 1, 554 104 1, 614 164 1, 704 239 1, 749 254 1</inkml:annotation>
  <inkml:annotation type="data">AEEcA4CABAAAAAAAHQIuHAMERTRIEQUBOBFI+ftACiMKgnxefg3z6850gvHbuTJPIIJ/AtX8Es/t
I/gHD9y/wMT+ZA==
</inkml:annotation>
  <inkml:annotation type="types">AAEBAQEBAQEBAQ==
</inkml:annotation>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4 4 630, 9 11 631, 15 16 605, 21 17 204, 23 17 204, 28 15 204,</inkml:trace>
  <inkml:annotation type="path"> 0 0 1, 59 59 1, 134 164 1, 224 239 1, 314 254 1, 344 254 1, 419 224 1</inkml:annotation>
  <inkml:annotation type="data">ADgcA4CABAAAAAAAHQIiGgMERTRIEQUBOBFI+ftAChoHgniR54CCeOb5uoJ/B6H8Hn/hv+B0/4IG
AA==
</inkml:annotation>
  <inkml:annotation type="types">AAEBAQEBAQ==
</inkml:annotation>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8 6 1023, 17 11 204,</inkml:trace>
  <inkml:annotation type="path"> 0 0 1, 119 89 1, 254 164 1</inkml:annotation>
  <inkml:annotation type="data">ACwcA4CABAAAAAAAHQIcGAMERTRIEQUBOBFI+ftACg4DgnyQgnwUgn8NxfxqSA==
</inkml:annotation>
  <inkml:annotation type="types">AAEB
</inkml:annotation>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7 4 438, 12 5 221, 18 6 0</inkml:trace>
  <inkml:annotation type="path"> 0 29 1, 104 59 1, 179 74 1, 269 89 1</inkml:annotation>
  <inkml:annotation type="data">AC4cA4CABAAAAAAAHQIcFAMERTRIEQUBOBFI+ftAChAEgnxbAILFAIJ/BKH8IB+Q
</inkml:annotation>
  <inkml:annotation type="types">AAEBAQ==
</inkml:annotation>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5 4 569, 10 7 538, 17 9 451, 25 11 213, 28 10 213, 31 10 0</inkml:trace>
  <inkml:annotation type="path"> 0 0 1, 74 59 1, 149 104 1, 254 134 1, 374 164 1, 419 149 1, 464 149 1</inkml:annotation>
  <inkml:annotation type="data">ADgcA4CABAAAAAAAHQIkGAMERTRIEQUBOBFI+ftAChoHgnpk9oJ4tdiCfwat/Byv5V/gBP+AwP4C
PA==
</inkml:annotation>
  <inkml:annotation type="types">AAEBAQEBAQ==
</inkml:annotation>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9 15 278, 9 24 278, 10 41 338, 9 58 407, 8 77 473, 7 96 518, 6 114 562, 5 134 593, 5 142 609, 5 153 609, 6 171 613, 6 180 613, 7 190 613, 7 201 600, 8 214 600, 8 222 566, 9 232 566, 9 241 516, 9 251 516, 9 259 437, 10 270 437, 9 285 231, 9 299 204,</inkml:trace>
  <inkml:annotation type="path"> 104 0 1, 134 224 1, 134 359 1, 149 614 1, 134 869 1, 119 1154 1, 104 1439 1, 89 1709 1, 74 2009 1, 74 2129 1, 74 2294 1, 89 2564 1, 89 2699 1, 104 2849 1, 104 3014 1, 119 3209 1, 119 3329 1, 134 3479 1, 134 3614 1, 134 3764 1, 134 3884 1, 149 4049 1, 134 4274 1, 134 4484 1</inkml:annotation>
  <inkml:annotation type="data">AGMcA4CABAAAAAAAHQMUwgEDBEU0SBEFATgRSPn7QApEGIL4vezQiWWWUmyCfgL4fkYufbz4vnkz
3lm88UCCfwIh/AiP5c+bv4Pv3/gP8C+PL7/u/FP4o/JP5I/Qf6C/gIH+ASg=
</inkml:annotation>
  <inkml:annotation type="types">AAEBAQEBAQEBAQEBAQEBAQEBAQEBAQEB
</inkml:annotation>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5 4 444, 14 12 204, 16 13 0</inkml:trace>
  <inkml:annotation type="path"> 0 0 1, 74 59 1, 209 179 1, 239 194 1</inkml:annotation>
  <inkml:annotation type="data">ADIcA4CABAAAAAAAHQIaGAMERTRIEQUBOBFI+ftAChQEgnrx8YCCePHxgIJ/BLn8Ie/iwA==
</inkml:annotation>
  <inkml:annotation type="types">AAEBAQ==
</inkml:annotation>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5 5 582, 13 13 586, 19 20 543, 24 23 204, 26 24 0</inkml:trace>
  <inkml:annotation type="path"> 0 0 1, 74 74 1, 194 194 1, 284 299 1, 359 344 1, 389 359 1</inkml:annotation>
  <inkml:annotation type="data">ADccA4CABAAAAAAAHQIgIAMERTRIEQUBOBFI+ftAChkGgnrm3oCCeuXzoIJ/BuH8G0/kP+BNf3kA
</inkml:annotation>
  <inkml:annotation type="types">AAEBAQEB
</inkml:annotation>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6 4 510, 15 9 314, 21 11 204, 22 11 0</inkml:trace>
  <inkml:annotation type="path"> 0 0 1, 89 59 1, 224 134 1, 314 164 1, 329 164 1</inkml:annotation>
  <inkml:annotation type="data">ADMcA4CABAAAAAAAHQIeGAMERTRIEQUBOBFI+ftAChUFgnwc77CCeJ3Qgn8FwfwjT+kP1CA=
</inkml:annotation>
  <inkml:annotation type="types">AAEBAQE=
</inkml:annotation>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30 5 413, 26 14 417, 22 23 426, 19 31 426, 16 39 454, 14 44 454, 11 54 469, 10 63 480, 9 74 505, 11 80 508, 15 85 510, 20 88 511, 26 91 508, 34 96 502, 36 100 517, 36 107 530, 33 117 533, 29 124 534, 24 133 530, 20 138 517, 14 148 494, 9 157 416, 7 158 416, 7 160 335, 5 161 335, 4 162 229, 4 163 229, 3 164 204, 3 164 204, 3 164 204, 4 164 204,</inkml:trace>
  <inkml:annotation type="path"> 509 0 1, 449 74 1, 389 209 1, 329 344 1, 284 464 1, 239 584 1, 209 659 1, 164 809 1, 149 944 1, 134 1109 1, 164 1199 1, 224 1274 1, 299 1319 1, 389 1364 1, 509 1439 1, 539 1499 1, 539 1604 1, 494 1754 1, 434 1859 1, 359 1994 1, 299 2069 1, 209 2219 1, 134 2354 1, 104 2369 1, 104 2399 1, 74 2414 1, 59 2429 1, 59 2444 1, 44 2459 1, 44 2459 1, 44 2459 1, 59 2459 1</inkml:annotation>
  <inkml:annotation type="data">AG4cA4CABAAAAAAAHQImcgMERTRIEQUBOBFI+ftAClAggvxR+MSJccyTPh3ts2czZLEAgnrwrvq5
7usvOdzz6vyyigCCfwQ9/BC/r5/w5+HfwF5/AH4Rt89/B2/Tvv5/p/Kf6A/Q/6G/XP64/C/4WA==
</inkml:annotation>
  <inkml:annotation type="types">AAEBAQEBAQEBAQEBAQEBAQEBAQEBAQEBAQEBAQEBAQE=
</inkml:annotation>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0 0 1, 104 104 1, 209 209 1</inkml:annotation>
  <inkml:annotation type="data">ACIcA4CABAAAAAAAHQIaGgMERTRIERFI+ftACgcDgnxAgnxA
</inkml:annotation>
  <inkml:annotation type="types">AAEB
</inkml:annotation>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8 4 313, 11 4 388, 21 5 463, 28 7 576, 30 9 607, 35 12 628, 40 14 204, 42 13 204, 45 12 0</inkml:trace>
  <inkml:annotation type="path"> 0 89 1, 119 59 1, 164 59 1, 314 74 1, 419 104 1, 449 134 1, 524 179 1, 599 209 1, 629 194 1, 674 179 1</inkml:annotation>
  <inkml:annotation type="data">AEIcA4CABAAAAAAAHQIsGAMERTRIEQUBOBFI+ftACiQKgnye/i7747CC+D5ckS9Agn8CrfwGC/GH
6J+n+CX/4I0/gH0=
</inkml:annotation>
  <inkml:annotation type="types">AAEBAQEBAQEBAQ==
</inkml:annotation>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5 5 473, 11 10 625, 17 16 555, 17 16 555, 18 16 486, 18 16 486, 19 15 394, 20 14 204, 20 12 0</inkml:trace>
  <inkml:annotation type="path"> 0 0 1, 74 74 1, 164 149 1, 254 239 1, 254 239 1, 269 239 1, 269 239 1, 284 224 1, 299 209 1, 299 179 1</inkml:annotation>
  <inkml:annotation type="data">AD8cA4CABAAAAAAAHQIeGgMERTRIEQUBOBFI+ftACiEKgnqPhliggnpPhKqCfwUt/As/8BQ/nD83
/m79O/qn8Ag=
</inkml:annotation>
  <inkml:annotation type="types">AAEBAQEBAQEBAQ==
</inkml:annotation>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4 5 277, 5 14 354, 5 26 449, 5 35 470, 4 43 459, 4 44 204, 4 43 204, 5 35 204, 5 26 204,</inkml:trace>
  <inkml:annotation type="path"> 29 0 1, 59 74 1, 74 209 1, 74 389 1, 74 524 1, 59 644 1, 59 659 1, 59 644 1, 74 524 1, 74 389 1</inkml:annotation>
  <inkml:annotation type="data">AD4cA4CABAAAAAAAHQIUKgMERTRIEQUBOBFI+ftACiAKgsWrEoCCevHO349+OoJ/Ah38A6/gj88/
iX+Azf4DiA==
</inkml:annotation>
  <inkml:annotation type="types">AAEBAQEBAQEBAQ==
</inkml:annotation>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17 4 441, 18 4 441, 18 8 437, 17 13 446, 16 20 442, 16 21 442, 22 22 442, 26 24 435, 26 25 435, 24 31 430, 20 37 427, 15 42 430, 8 48 440, 4 53 518, 5 54 531, 8 53 541, 16 52 541, 26 50 558, 35 47 561, 41 47 559, 46 45 405, 50 44 0</inkml:trace>
  <inkml:annotation type="path"> 179 44 1, 254 59 1, 269 59 1, 269 119 1, 254 194 1, 239 299 1, 239 314 1, 329 329 1, 389 359 1, 389 374 1, 359 464 1, 299 554 1, 224 629 1, 119 719 1, 59 794 1, 74 809 1, 119 794 1, 239 779 1, 389 749 1, 524 704 1, 614 704 1, 689 674 1, 749 659 1</inkml:annotation>
  <inkml:annotation type="data">AF4cA4CABAAAAAAAHQIsMAMERTRIEQUBOBFI+ftACkAXgvs+Pzanwb53bvPWesvbQILm3xM+FL6W
Xzq3mwCCfwSt/BK/n7vv8Pj+L3nwfF+bPzP36fwN+Aff8AK/wG2A
</inkml:annotation>
  <inkml:annotation type="types">AAEBAQEBAQEBAQEBAQEBAQEBAQEBAQE=
</inkml:annotation>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14 17 405, 14 28 442, 13 37 488, 11 45 493, 9 50 502, 6 55 520, 5 55 511, 5 55 511, 4 53 488, 4 52 488, 7 45 452, 10 38 436, 15 29 423, 22 21 420, 29 14 415, 33 10 415, 40 7 408, 48 5 397, 54 4 434, 55 4 434, 57 8 537, 56 10 537, 54 16 545, 50 21 538, 45 24 475, 36 28 204, 29 30 204, 23 28 204, 22 28 0</inkml:trace>
  <inkml:annotation type="path"> 194 119 1, 209 254 1, 209 419 1, 194 554 1, 164 674 1, 134 749 1, 89 824 1, 74 824 1, 74 824 1, 59 794 1, 59 779 1, 104 674 1, 149 569 1, 224 434 1, 329 314 1, 434 209 1, 494 149 1, 599 104 1, 719 74 1, 809 59 1, 824 59 1, 854 119 1, 839 149 1, 809 239 1, 749 314 1, 674 359 1, 539 419 1, 434 449 1, 344 419 1, 329 419 1</inkml:annotation>
  <inkml:annotation type="data">AHIcA4CABAAAAAAAHQIwMAMERTRIEQUBOBFI+ftAClQegvu+22rks4zHeTfc7dvnJ6CC+SZt69tn
wtk5JJ43xdm+cIJ/BB38Di/N+N/Hzfhv5vwn+Evxb+DOfRvr4/P5E/F/6y/WfyfgP8q/wEL/AgT+
AfQ=
</inkml:annotation>
  <inkml:annotation type="types">AAEBAQEBAQEBAQEBAQEBAQEBAQEBAQEBAQEBAQEB
</inkml:annotation>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4 7 376, 6 15 441, 9 23 495, 10 33 537, 11 45 556, 12 55 541, 12 61 475, 10 64 204, 10 63 204, 9 62 0</inkml:trace>
  <inkml:annotation type="path"> 14 0 1, 59 104 1, 89 224 1, 134 344 1, 149 494 1, 164 674 1, 179 824 1, 179 914 1, 149 959 1, 149 944 1, 134 929 1</inkml:annotation>
  <inkml:annotation type="data">AEMcA4CABAAAAAAAHQIYNgMERTRIEQUBOBFI+ftACiULgplml3KAgnxRmb575IJ/A6n8Cp/X9v4T
/FP5L/gH/+BAv4B9
</inkml:annotation>
  <inkml:annotation type="types">AAEBAQEBAQEBAQE=
</inkml:annotation>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8 11 298, 8 19 298, 9 26 368, 8 33 416, 9 42 466, 8 48 466, 8 57 490, 8 68 494, 7 74 494, 6 81 427, 5 82 256, 5 82 256, 4 81 204, 4 76 204, 3 68 204, 4 61 204,</inkml:trace>
  <inkml:annotation type="path"> 89 0 1, 119 164 1, 119 284 1, 134 389 1, 119 494 1, 134 629 1, 119 719 1, 119 854 1, 119 1019 1, 104 1109 1, 89 1214 1, 74 1229 1, 74 1229 1, 59 1214 1, 59 1139 1, 44 1019 1, 59 914 1</inkml:annotation>
  <inkml:annotation type="data">AE8cA4CABAAAAAAAHQIWQgMERTRIEQUBOBFI+ftACjERgvg87NzYpLLggn1drO8z3Pht89iCfwJx
/AnP5w/COfkn8Kfg3z+a/1r/AHX5N/Jg
</inkml:annotation>
  <inkml:annotation type="types">AAEBAQEBAQEBAQEBAQEBAQE=
</inkml:annotation>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17 307, 9 26 376, 8 39 435, 8 50 484, 6 56 531, 6 63 545, 4 69 557, 4 65 498, 6 56 476, 9 48 463, 13 36 450, 17 29 446, 21 21 438, 25 14 425, 29 6 434, 33 5 586, 34 5 586, 37 13 608, 38 19 614, 39 26 622, 39 35 637, 40 46 645, 40 55 649, 41 63 646, 42 68 632, 41 69 578, 41 69 548, 38 64 241, 36 59 204, 35 55 0</inkml:trace>
  <inkml:annotation type="path"> 134 164 1, 134 254 1, 134 389 1, 119 584 1, 119 749 1, 89 839 1, 89 944 1, 59 1034 1, 59 974 1, 89 839 1, 134 719 1, 194 539 1, 254 434 1, 314 314 1, 374 209 1, 434 89 1, 494 74 1, 509 74 1, 554 194 1, 569 284 1, 584 389 1, 584 524 1, 599 689 1, 599 824 1, 614 944 1, 629 1019 1, 614 1034 1, 614 1034 1, 569 959 1, 539 884 1, 524 824 1</inkml:annotation>
  <inkml:annotation type="data">AHQcA4CABAAAAAAAHQIoOAMERTRIEQUBOBFI+ftAClYfgvm+dZubmSA7mrLGzsiC+r3zxvuX6fc8
+rL8U+TZmbe+b7SCfwKV/AYP0/Tv4n385/i75nzeff4Q/gAL+AFfwh+Bc+L4/Px/X+Nfwp/Ah/8C
AfwBmA==
</inkml:annotation>
  <inkml:annotation type="types">AAEBAQEBAQEBAQEBAQEBAQEBAQEBAQEBAQEBAQEBAQ==
</inkml:annotation>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35 5 304, 37 10 338, 39 18 338, 41 24 379, 41 32 379, 42 44 423, 43 56 464, 43 69 491, 43 79 517, 43 89 571, 43 96 586, 43 102 616, 43 102 625, 43 102 625, 43 101 612, 43 90 545, 42 79 508, 41 69 475, 39 60 437, 37 52 405, 35 46 385, 33 45 379, 28 45 379, 26 46 394, 22 51 409, 17 59 431, 13 69 466, 8 77 480, 3 83 247, 3 82 247, 5 76 204,</inkml:trace>
  <inkml:annotation type="path"> 494 0 1, 524 74 1, 554 149 1, 584 269 1, 614 359 1, 614 479 1, 629 659 1, 644 839 1, 644 1034 1, 644 1184 1, 644 1334 1, 644 1439 1, 644 1529 1, 644 1529 1, 644 1529 1, 644 1514 1, 644 1349 1, 629 1184 1, 614 1034 1, 584 899 1, 554 779 1, 524 689 1, 494 674 1, 419 674 1, 389 689 1, 329 764 1, 254 884 1, 194 1034 1, 119 1154 1, 44 1244 1, 44 1229 1, 74 1139 1</inkml:annotation>
  <inkml:annotation type="data">AHQcA4CABAAAAAAAHQIoTgMERTRIEQUBOBFI+ftAClYggvxN+IxsUAqjvNsr1gCCenNzwnXb8K/S
kmepPHM3fj9ggn8CifwID+Kfxt+N/x538A38OfjP8Bfg/5/v/KP4g8e/g+z8AfB+Anxfd+D/4DT/
gLb8dg==
</inkml:annotation>
  <inkml:annotation type="types">AAEBAQEBAQEBAQEBAQEBAQEBAQEBAQEBAQEBAQEBAQE=
</inkml:annotation>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6 18 356, 12 13 385, 18 10 415, 27 5 469, 33 4 470, 38 4 423, 38 4 386, 38 5 316, 37 5 316, 36 6 204, 34 5 0</inkml:trace>
  <inkml:annotation type="path"> 0 374 1, 89 269 1, 179 194 1, 269 149 1, 404 74 1, 494 59 1, 569 59 1, 569 59 1, 569 74 1, 554 74 1, 539 89 1, 509 74 1</inkml:annotation>
  <inkml:annotation type="data">AEYcA4CABAAAAAAAHQIoHgMERTRIEQUBOBFI+ftACigMgnwHO32qgIL8LfiXM3xEs0CCfwNZ/Auc
/Cn5P/Iv0fif84fsX9Og
</inkml:annotation>
  <inkml:annotation type="types">AAEBAQEBAQEBAQEB
</inkml:annotation>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9 6 402, 8 15 363, 5 22 204, 3 28 204, 2 29 0</inkml:trace>
  <inkml:annotation type="path"> 149 0 1, 134 89 1, 119 224 1, 74 329 1, 44 419 1, 29 434 1</inkml:annotation>
  <inkml:annotation type="data">ADccA4CABAAAAAAAHQIWIgMERTRIEQUBOBFI+ftAChkGgvo+tsiCfBzb7IJ/BBH8Er/tX+AIv4B9
</inkml:annotation>
  <inkml:annotation type="types">AAEBAQEB
</inkml:annotation>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25 5 385, 19 12 379, 13 19 362, 7 27 310, 3 32 280, 0 33 0</inkml:trace>
  <inkml:annotation type="path"> 434 0 1, 374 74 1, 284 179 1, 194 284 1, 104 404 1, 44 479 1, 0 494 1</inkml:annotation>
  <inkml:annotation type="data">ADocA4CABAAAAAAAHQIiJAMERTRIEQUBOBFI+ftAChwHgvw9+J9MgIJ6xO+Qgn8DzfwPn9f4r/CH
8Bsg
</inkml:annotation>
  <inkml:annotation type="types">AAEBAQEBAQ==
</inkml:annotation>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44 14 405, 46 21 450, 48 31 505, 48 37 540, 49 35 506, 52 26 487, 55 19 475, 61 11 453, 65 7 448, 70 4 417, 70 4 417, 70 5 402, 70 11 405, 67 18 412, 64 25 434, 59 31 457, 52 40 486, 47 47 497, 40 56 511, 39 56 537, 38 57 537, 38 58 530, 39 57 530, 44 52 528, 50 47 524, 53 43 524, 56 43 521, 59 39 521, 62 38 521, 67 34 510, 72 31 500, 73 31 470, 72 31 451, 64 39 436, 55 48 404, 50 52 376, 43 59 354, 35 64 331, 26 69 327, 22 72 327, 14 77 327, 7 80 328, 3 84 327, 3 85 334, 4 84 334, 12 80 362, 22 75 387, 33 70 405, 38 67 425, 49 61 450, 54 57 450, 63 52 465, 66 52 468, 70 48 468, 73 49 473, 76 45 473, 80 44 473, 82 43 473, 82 44 470, 83 43 470, 83 43 449, 83 43 449, 83 43 424, 76 47 238, 68 54 204, 66 54 204, 64 56 204,</inkml:trace>
  <inkml:annotation type="path"> 614 74 1, 659 209 1, 689 314 1, 719 464 1, 719 554 1, 734 524 1, 779 389 1, 824 284 1, 914 164 1, 974 104 1, 1049 59 1, 1049 59 1, 1049 74 1, 1049 164 1, 1004 269 1, 959 374 1, 884 464 1, 779 599 1, 704 704 1, 599 839 1, 584 839 1, 569 854 1, 569 869 1, 584 854 1, 659 779 1, 749 704 1, 794 644 1, 839 644 1, 884 584 1, 929 569 1, 1004 509 1, 1079 464 1, 1094 464 1, 1079 464 1, 959 584 1, 824 719 1, 749 779 1, 644 884 1, 524 959 1, 389 1034 1, 329 1079 1, 209 1154 1, 104 1199 1, 44 1259 1, 44 1274 1, 59 1259 1, 179 1199 1, 329 1124 1, 494 1049 1, 569 1004 1, 734 914 1, 809 854 1, 944 779 1, 989 779 1, 1049 719 1, 1094 734 1, 1139 674 1, 1199 659 1, 1229 644 1, 1229 659 1, 1244 644 1, 1244 644 1, 1244 644 1, 1244 644 1, 1139 704 1, 1019 809 1, 989 809 1, 959 839 1</inkml:annotation>
  <inkml:annotation type="data">AMcBHAOAgAQAAAAAAB0CQkIDBEU0SBEFATgRSPn7QAqoAUSC/G34xrZjmz2dbub8CTxOjHnfjvjb
fXmc8T4snw/B8Pj4ZU3ZT478AIL143nn5fjy+JyeovNz543ynjzzs4+Se+a3Nnd7Wdy+vPr3xmw8
c+PAgn8EHfwNr9H4N/N/4C+L6fwN+GfxF+A/wR4/AU+D8E8+z8M/H8W747x9c/Bv1ePwP4+C/grw
m/J8f4c78eevwv+Avt769nefg/8Hfhf+AJ/4AU/FAA==
</inkml:annotation>
  <inkml:annotation type="types">AAEBAQEBAQEBAQEBAQEBAQEBAQEBAQEBAQEBAQEBAQEBAQEBAQEBAQEBAQEBAQEBAQEBAQEBAQEB
AQEBAQEBAQEBAQE=
</inkml:annotation>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6 4 472, 16 9 535, 25 14 633, 32 18 684, 37 19 684, 40 19 641, 42 18 429, 42 18 429, 42 16 0</inkml:trace>
  <inkml:annotation type="path"> 0 29 1, 89 59 1, 239 134 1, 374 209 1, 479 269 1, 554 284 1, 599 284 1, 629 269 1, 629 269 1, 629 239 1</inkml:annotation>
  <inkml:annotation type="data">AEIcA4CABAAAAAAAHQIqHAMERTRIEQUBOBFI+ftACiQKgnweLu7dAILHF7bNgn8FKfwQv+KvyH+S
/x3/AG/8BGfwR+A=
</inkml:annotation>
  <inkml:annotation type="types">AAEBAQEBAQEBAQ==
</inkml:annotation>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4 9 298, 5 18 373, 6 27 423, 4 29 460, 5 33 460, 4 40 478, 6 45 421, 6 45 204, 6 45 204, 7 39 204, 9 31 0</inkml:trace>
  <inkml:annotation type="path"> 59 0 1, 59 134 1, 74 269 1, 89 404 1, 59 434 1, 74 494 1, 59 599 1, 89 674 1, 89 674 1, 89 674 1, 104 584 1, 134 464 1</inkml:annotation>
  <inkml:annotation type="data">AEccA4CABAAAAAAAHQIULAMERTRIEQUBOBFI+ftACikMgvHmO83mpIJ8x8ec32+HQIJ/AnH8BR/h
f7/xf+CPz3/AEv8BLP4B9A==
</inkml:annotation>
  <inkml:annotation type="types">AAEBAQEBAQEBAQEB
</inkml:annotation>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27 5 365, 26 11 348, 26 17 347, 26 17 348, 28 18 347, 28 18 346, 33 18 338, 36 20 272, 37 21 263, 34 27 261, 30 31 274, 25 36 273, 17 42 271, 13 46 273, 8 49 289, 4 52 427, 4 52 466, 4 52 491, 6 52 508, 13 51 520, 22 49 533, 33 46 541, 41 45 567, 46 44 575, 51 43 591, 52 43 591, 53 43 600, 58 43 592, 59 43 287, 59 43 204, 59 44 0</inkml:trace>
  <inkml:annotation type="path"> 404 0 1, 404 74 1, 389 164 1, 389 254 1, 389 254 1, 419 269 1, 419 269 1, 494 269 1, 539 299 1, 554 314 1, 509 404 1, 449 464 1, 374 539 1, 254 629 1, 194 689 1, 119 734 1, 59 779 1, 59 779 1, 59 779 1, 89 779 1, 194 764 1, 329 734 1, 494 689 1, 614 674 1, 689 659 1, 764 644 1, 779 644 1, 794 644 1, 869 644 1, 884 644 1, 884 644 1, 884 659 1</inkml:annotation>
  <inkml:annotation type="data">AHMcA4CABAAAAAAAHQIyMAMERTRIEQUBOBFI+ftAClUggvw1+G7Gb63fNvfFnhnrM715ePNAgnqP
hlZfWybXS24QIIJ/A338Dw/gTNfH+Wfyt8X4C/AN8fgD9sfqv8A/L7nv8Efgn5PwL834H/gTf+Ao
P2uA
</inkml:annotation>
  <inkml:annotation type="types">AAEBAQEBAQEBAQEBAQEBAQEBAQEBAQEBAQEBAQEBAQE=
</inkml:annotation>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16 19 371, 16 29 420, 15 42 464, 13 48 484, 9 56 534, 6 61 557, 4 62 560, 4 59 560, 8 52 548, 13 43 535, 20 35 528, 26 26 512, 33 18 504, 41 12 494, 50 6 479, 58 4 474, 59 4 472, 60 5 472, 62 9 511, 61 11 524, 57 19 538, 53 25 542, 45 33 543, 43 34 526, 38 38 486, 33 40 425, 28 39 388, 24 36 204, 24 35 204, 26 34 204, 32 32 238, 36 33 238, 42 35 319, 52 38 448, 61 42 565, 64 42 204, 64 41 204, 60 31 204, 59 26 0</inkml:trace>
  <inkml:annotation type="path"> 239 179 1, 239 284 1, 239 434 1, 224 629 1, 194 719 1, 134 839 1, 89 914 1, 59 929 1, 59 884 1, 119 779 1, 194 644 1, 299 524 1, 389 389 1, 494 269 1, 614 179 1, 749 89 1, 869 59 1, 884 59 1, 899 74 1, 929 134 1, 914 164 1, 854 284 1, 794 374 1, 674 494 1, 644 509 1, 569 569 1, 494 599 1, 419 584 1, 359 539 1, 359 524 1, 389 509 1, 479 479 1, 539 494 1, 629 524 1, 779 569 1, 914 629 1, 959 629 1, 959 614 1, 899 464 1, 884 389 1</inkml:annotation>
  <inkml:annotation type="data">AJEBHAOAgAQAAAAAAB0CNjQDBEU0SBEFATgRSPn7QApzKIL8CfgVbsmeJlkl+NO9efg6Txnjc8X4
e+eAgvs9858ed8+fOyzHjJzfg3Pj5vdxeSTzfn9Agn8DlfwLT7/Cv4g/Df4N79t+D5/k339HM/GX
4Zn09/BP4T/B/4U/gAv+AVH4o/FP6G/In2/wVD/A2z+AfQ==
</inkml:annotation>
  <inkml:annotation type="types">AAEBAQEBAQEBAQEBAQEBAQEBAQEBAQEBAQEBAQEBAQEBAQEBAQEBAQ==
</inkml:annotation>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4 6 314, 5 17 383, 6 27 454, 6 37 503, 6 47 552, 7 57 546, 8 62 432, 8 62 204, 8 62 204,</inkml:trace>
  <inkml:annotation type="path"> 44 0 1, 59 89 1, 74 254 1, 89 404 1, 89 554 1, 89 704 1, 104 854 1, 119 929 1, 119 929 1, 119 929 1</inkml:annotation>
  <inkml:annotation type="data">ADscA4CABAAAAAAAHQIWNgMERTRIEQUBOBFI+ftACh0KguaVFIJ8Hqj37IJ/ArH8Bn5+EX5T/Xv7
J/gKwA==
</inkml:annotation>
  <inkml:annotation type="types">AAEBAQEBAQEBAQ==
</inkml:annotation>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7 16 328, 18 9 370, 26 5 456, 31 4 484, 33 4 489, 34 4 489, 36 1 204, 35 1 204,</inkml:trace>
  <inkml:annotation type="path"> 0 314 1, 104 239 1, 269 134 1, 389 74 1, 464 59 1, 494 59 1, 509 59 1, 539 14 1, 524 14 1</inkml:annotation>
  <inkml:annotation type="data">AEIcA4CABAAAAAAAHQImHgMERTRIEQUBOBFI+ftACiQJgnxeO97Z0IL8HfhnecjvAIJ/Aun8CQ/j
z8s/hP3/Aj/8CPA=
</inkml:annotation>
  <inkml:annotation type="types">AAEBAQEBAQEB
</inkml:annotation>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7 10 302, 7 22 344, 7 33 382, 6 46 448, 6 55 454, 6 65 459, 5 74 466, 4 79 416, 4 79 331, 3 79 209, 3 79 209, 3 71 204,</inkml:trace>
  <inkml:annotation type="path"> 104 0 1, 104 149 1, 104 329 1, 104 494 1, 89 689 1, 89 824 1, 89 974 1, 74 1109 1, 59 1184 1, 59 1184 1, 44 1184 1, 44 1184 1, 44 1064 1</inkml:annotation>
  <inkml:annotation type="data">AEQcA4CABAAAAAAAHQIWQAMERTRIEQUBOBFI+ftACiYNgvi+MsVLAIJ9GXPMvn2fKIJ/AoH8B2+f
w5+Xbn5X/Ff4v/bHsA==
</inkml:annotation>
  <inkml:annotation type="types">AAEBAQEBAQEBAQEBAQ==
</inkml:annotation>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22 404, 8 32 461, 7 42 494, 6 53 508, 4 63 515, 3 63 405, 4 59 405, 6 49 355, 8 41 313, 10 34 290, 14 25 271, 17 19 280, 22 11 294, 23 11 316, 24 8 316, 28 5 391, 31 4 533, 32 5 548, 34 8 585, 36 13 598, 37 19 607, 38 26 613, 38 35 616, 39 46 619, 38 55 619, 38 56 204, 37 55 204, 37 53 0</inkml:trace>
  <inkml:annotation type="path"> 119 239 1, 119 329 1, 119 479 1, 104 629 1, 89 794 1, 59 944 1, 44 944 1, 59 884 1, 89 734 1, 119 614 1, 149 509 1, 209 374 1, 254 284 1, 329 164 1, 344 164 1, 359 119 1, 419 74 1, 464 59 1, 479 74 1, 509 119 1, 539 194 1, 554 284 1, 569 389 1, 569 524 1, 584 689 1, 569 824 1, 569 839 1, 554 824 1, 554 794 1</inkml:annotation>
  <inkml:annotation type="data">AHIcA4CABAAAAAAAHQIoNAMERTRIEQUBOBFI+ftAClQdgvk+VVmQy55cuxVmywCC/An0+Ev0+fhy
bzfk6zMyTM35doCCfwQZ/Azf4V/Bfx/s/9gfkn5PwV4/Dnr5Pwj+evzV+4/wh+FfPeu/wRH/BEX8
A+g=
</inkml:annotation>
  <inkml:annotation type="types">AAEBAQEBAQEBAQEBAQEBAQEBAQEBAQEBAQEBAQE=
</inkml:annotation>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26 10 321, 25 22 390, 23 32 456, 20 40 505, 18 48 540, 15 58 563, 12 69 564, 9 76 527, 6 78 217, 5 78 204, 0 75 204,</inkml:trace>
  <inkml:annotation type="path"> 419 0 1, 389 149 1, 374 329 1, 344 479 1, 299 599 1, 269 719 1, 224 869 1, 179 1034 1, 134 1139 1, 89 1169 1, 74 1169 1, 0 1124 1</inkml:annotation>
  <inkml:annotation type="data">AEccA4CABAAAAAAAHQIiQAMERTRIEQUBOBFI+ftACikMgvw5+IZbKM8ggn0Zusnn3vSCfwLN/Abv
fwP+Aft/CP4x/gQf+BNvuA==
</inkml:annotation>
  <inkml:annotation type="types">AAEBAQEBAQEBAQEB
</inkml:annotation>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7 26 443, 11 22 443, 18 16 475, 27 11 519, 34 6 523, 39 4 508, 39 3 204, 39 3 204, 38 3 0</inkml:trace>
  <inkml:annotation type="path"> 0 464 1, 104 389 1, 164 329 1, 269 239 1, 404 164 1, 509 89 1, 584 59 1, 584 44 1, 584 44 1, 569 44 1</inkml:annotation>
  <inkml:annotation type="data">AEQcA4CABAAAAAAAHQIoJAMERTRIEQUBOBFI+ftACiYKgnxd5m77UIL8Rfi2bHJAgn8EtfwS3+JP
s/Gv4L/gSf+BRP4B9A==
</inkml:annotation>
  <inkml:annotation type="types">AAEBAQEBAQEBAQ==
</inkml:annotation>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11 8 362, 8 20 385, 6 30 384, 4 35 305, 0 41 0</inkml:trace>
  <inkml:annotation type="path"> 194 0 1, 164 119 1, 119 299 1, 89 449 1, 59 524 1, 0 614 1</inkml:annotation>
  <inkml:annotation type="data">ADgcA4CABAAAAAAAHQIYKgMERTRIEQUBOBFI+ftAChoGgvu/AdjQgnyeN9yCfwNx/Axf4V/QP8BU
gA==
</inkml:annotation>
  <inkml:annotation type="types">AAEBAQEB
</inkml:annotation>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30 8 462, 25 15 454, 16 28 411, 10 34 395, 3 41 278, 0 42 0</inkml:trace>
  <inkml:annotation type="path"> 524 0 1, 449 119 1, 374 224 1, 239 419 1, 149 509 1, 44 614 1, 0 629 1</inkml:annotation>
  <inkml:annotation type="data">AD0cA4CABAAAAAAAHQImKgMERTRIEQUBOBFI+ftACh8HgvxV+NXnl8CCfJfg+OfCgn8FAfwUj+K/
w1+r/4An
</inkml:annotation>
  <inkml:annotation type="types">AAEBAQEBAQ==
</inkml:annotation>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38 9 350, 41 19 437, 44 27 463, 45 32 477, 45 33 499, 46 30 499, 49 22 487, 52 17 487, 57 12 470, 61 9 463, 65 9 439, 65 10 434, 66 14 430, 64 20 432, 61 27 437, 57 32 441, 51 39 449, 46 43 450, 41 49 452, 37 51 456, 36 52 456, 35 51 462, 35 52 462, 35 51 472, 35 52 472, 35 49 461, 37 50 461, 38 48 459, 41 47 459, 42 46 458, 47 42 460, 56 36 460, 64 31 458, 65 32 398, 63 35 373, 55 44 367, 49 50 361, 42 56 353, 33 60 348, 25 65 348, 17 70 350, 8 76 359, 3 78 392, 3 78 377, 8 75 388, 17 70 404, 23 66 404, 27 64 409, 39 58 421, 50 50 421, 60 44 441, 68 39 449, 78 35 463, 85 33 480, 85 33 480, 85 33 500, 85 33 500, 82 34 473, 73 41 292, 66 46 204, 61 50 0</inkml:trace>
  <inkml:annotation type="path"> 509 0 1, 569 134 1, 614 284 1, 659 404 1, 674 479 1, 674 494 1, 689 449 1, 734 329 1, 779 254 1, 854 179 1, 914 134 1, 974 134 1, 974 149 1, 989 209 1, 959 299 1, 914 404 1, 854 479 1, 764 584 1, 689 644 1, 614 734 1, 554 764 1, 539 779 1, 524 764 1, 524 779 1, 524 764 1, 524 779 1, 524 734 1, 554 749 1, 569 719 1, 614 704 1, 629 689 1, 704 629 1, 839 539 1, 959 464 1, 974 479 1, 944 524 1, 824 659 1, 734 749 1, 629 839 1, 494 899 1, 374 974 1, 254 1049 1, 119 1139 1, 44 1169 1, 44 1169 1, 119 1124 1, 254 1049 1, 344 989 1, 404 959 1, 584 869 1, 749 749 1, 899 659 1, 1019 584 1, 1169 524 1, 1274 494 1, 1274 494 1, 1274 494 1, 1274 494 1, 1229 509 1, 1094 614 1, 989 689 1, 914 749 1</inkml:annotation>
  <inkml:annotation type="data">ALcBHAOAgAQAAAAAAB0CREADBEU0SBEFATgRSPn7QAqYAT6C/FH4hrbMZXmdt2JxBlzfHi/H34cu
xfHr147vyW7nfjO/DmCCfNN758++M5OZNzuebubnnx2O7Pgz4Otied7szzuSZhPg2oJ/A0H8B5/l
/7fk/CP2/Z+B/o/A/4Knwcvj45nn4Ph+j6fr+rcvN38s/ir8FN56z4vwp+Rfwx6/Avr4vt/Bn2/B
z8D/gz8G/hv+AGf09+zQ
</inkml:annotation>
  <inkml:annotation type="types">AAEBAQEBAQEBAQEBAQEBAQEBAQEBAQEBAQEBAQEBAQEBAQEBAQEBAQEBAQEBAQEBAQEBAQEBAQEB
AQEBAQE=
</inkml:annotation>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26 6 414, 25 13 404, 24 18 398, 23 24 392, 23 24 386, 28 25 372, 35 27 348, 35 28 348, 30 34 336, 25 39 336, 21 42 335, 12 49 339, 5 54 372, 3 57 458, 6 57 475, 14 53 490, 22 49 503, 28 49 503, 37 46 518, 45 44 523, 54 41 527, 57 41 537, 59 40 547, 61 40 547, 62 40 550, 63 40 550, 64 40 551, 68 40 204,</inkml:trace>
  <inkml:annotation type="path"> 374 0 1, 389 89 1, 374 194 1, 359 269 1, 344 359 1, 344 359 1, 419 374 1, 524 404 1, 524 419 1, 449 509 1, 374 584 1, 314 629 1, 179 734 1, 74 809 1, 44 854 1, 89 854 1, 209 794 1, 329 734 1, 419 734 1, 554 689 1, 674 659 1, 809 614 1, 854 614 1, 884 599 1, 914 599 1, 929 599 1, 944 599 1, 959 599 1, 1019 599 1</inkml:annotation>
  <inkml:annotation type="data">AGUcA4CABAAAAAAAHQI6NAMERTRIEQUBOBFI+ftACkcdgvwt+FdJ6z4/ae89evTeWfDVOIJ8E2fD
JfV3xu98vHZeWACCfwRB/BGvg+X6fwp9v2X1+Hvyd+b937/wF9N+B9POz+BnQA==
</inkml:annotation>
  <inkml:annotation type="types">AAEBAQEBAQEBAQEBAQEBAQEBAQEBAQEBAQEBAQE=
</inkml:annotation>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37 325, 6 47 408, 6 53 408, 5 59 432, 5 60 449, 5 63 449, 4 63 463, 4 65 463, 4 64 466, 4 66 466, 4 65 477, 4 66 477, 3 65 491, 4 65 491, 4 65 468, 5 59 439, 8 51 404, 11 43 374, 14 32 327, 17 26 323, 21 22 316, 24 16 314, 29 9 323, 33 4 379, 36 4 484, 36 4 484, 37 9 528, 40 18 560, 42 27 569, 43 35 579, 43 43 586, 43 53 589, 43 60 589, 41 62 314, 41 61 204, 39 57 0</inkml:trace>
  <inkml:annotation type="path"> 104 374 1, 104 554 1, 89 704 1, 89 794 1, 74 884 1, 74 899 1, 74 944 1, 59 944 1, 59 974 1, 59 959 1, 59 989 1, 59 974 1, 59 989 1, 44 974 1, 59 974 1, 59 974 1, 74 884 1, 119 764 1, 164 644 1, 209 479 1, 254 389 1, 314 329 1, 359 239 1, 434 134 1, 494 59 1, 539 59 1, 539 59 1, 554 134 1, 599 269 1, 629 404 1, 644 524 1, 644 644 1, 644 794 1, 644 899 1, 614 929 1, 614 914 1, 584 854 1</inkml:annotation>
  <inkml:annotation type="data">AIABHAOAgAQAAAAAAB0CKDYDBEU0SBEFATgRSPn7QApiJYL4vjssWBcswS5b2ZbTc0CC/C3375e8
7nedzY+HXfWbc9PXhWd996CCfwLd/AZP6L/Cnx/gf8AfgHnfq+v8AfgH8J/D8Pr8D/jrvr6vyF+R
v1v+PPt/Cc757/Ahf8AXfqE=
</inkml:annotation>
  <inkml:annotation type="types">AAEBAQEBAQEBAQEBAQEBAQEBAQEBAQEBAQEBAQEBAQEBAQEBAQ==
</inkml:annotation>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15 6 207, 15 21 268, 14 33 319, 13 44 373, 12 55 414, 10 66 443, 8 77 463, 6 86 480, 5 95 478, 4 96 204, 3 94 204, 3 85 204, 4 82 0</inkml:trace>
  <inkml:annotation type="path"> 239 0 1, 224 89 1, 224 314 1, 209 494 1, 194 659 1, 179 824 1, 149 989 1, 119 1154 1, 89 1289 1, 74 1424 1, 59 1439 1, 44 1409 1, 44 1274 1, 59 1229 1</inkml:annotation>
  <inkml:annotation type="data">AEkcA4CABAAAAAAAHQIaSgMERTRIEQUBOBFI+ftACisOgvwJ+B5SkJCCfB83aNfL34/ggn8BBfwA
T9PPv+35+/gv+BBf4EIfwD6A
</inkml:annotation>
  <inkml:annotation type="types">AAEBAQEBAQEBAQEBAQE=
</inkml:annotation>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21 7 466, 16 13 424, 10 20 372, 5 24 299, 2 27 204, 0 27 204, 0 27 0</inkml:trace>
  <inkml:annotation type="path"> 404 0 1, 314 104 1, 239 194 1, 149 299 1, 74 359 1, 29 404 1, 0 404 1, 0 404 1</inkml:annotation>
  <inkml:annotation type="data">AD0cA4CABAAAAAAAHQIiIgMERTRIEQUBOBFI+ftACh8Igvw1+J5ZkwCCfFZ29IJ/BRH8Fu/T+D/w
j+ov4B9A
</inkml:annotation>
  <inkml:annotation type="types">AAEBAQEBAQE=
</inkml:annotation>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6 21 428, 10 17 462, 15 13 481, 20 10 487, 26 6 487, 31 4 446, 32 3 204, 31 3 204, 30 3 0</inkml:trace>
  <inkml:annotation type="path"> 0 374 1, 89 314 1, 149 254 1, 224 194 1, 299 149 1, 389 89 1, 464 59 1, 479 44 1, 464 44 1, 449 44 1</inkml:annotation>
  <inkml:annotation type="data">AEMcA4CABAAAAAAAHQIkIAMERTRIEQUBOBFI+ftACiUKgnwbEvnQgvwt+HyXJACCfwR5/A/P4D+/
4fxv/AO/8BkfwD6A
</inkml:annotation>
  <inkml:annotation type="types">AAEBAQEBAQEBAQ==
</inkml:annotation>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10 9 306, 8 19 306, 7 29 305, 5 39 264, 3 44 204, 2 47 0</inkml:trace>
  <inkml:annotation type="path"> 164 0 1, 149 134 1, 119 284 1, 104 434 1, 74 584 1, 44 659 1, 29 704 1</inkml:annotation>
  <inkml:annotation type="data">ADgcA4CABAAAAAAAHQIYLAMERTRIEQUBOBFI+ftAChoHgvq+2yoAgnzQ96CCfwKR/ApN/Gv4L/gA
UA==
</inkml:annotation>
  <inkml:annotation type="types">AAEBAQEBAQ==
</inkml:annotation>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18 11 1023, 50 12 1023, 52 12 1023, 54 12 1023, 56 12 1023, 78 13 1023, 109 13 1023, 111 13 1023, 119 11 1023, 129 10 1023, 143 11 1023, 175 11 1023, 207 11 1023, 238 11 1023, 270 11 1023, 303 13 1023, 336 14 1023, 368 14 1023, 370 15 1023, 378 14 1023, 411 16 1023, 415 16 1023, 416 16 1023, 426 17 1023, 459 21 1023, 489 21 1023, 522 22 1023, 553 22 1023, 584 21 1023, 617 20 1023, 649 20 1023, 677 17 0</inkml:trace>
  <inkml:annotation type="path"> 149 149 1, 269 164 1, 749 179 1, 779 179 1, 809 179 1, 839 179 1, 1169 194 1, 1634 194 1, 1664 194 1, 1784 164 1, 1934 149 1, 2144 164 1, 2624 164 1, 3104 164 1, 3569 164 1, 4049 164 1, 4544 194 1, 5039 209 1, 5519 209 1, 5549 224 1, 5669 209 1, 6164 239 1, 6224 239 1, 6239 239 1, 6389 254 1, 6884 314 1, 7334 314 1, 7829 329 1, 8294 329 1, 8759 314 1, 9254 299 1, 9734 299 1, 10154 254 1</inkml:annotation>
  <inkml:annotation type="data">AGEcA4CABAAAAAAAHQPEAz4DCET/gQNQZkgUBQE4EUj5+0AKPiGC+jfwp+IT8GfN+H/gzx+CFkX8
Q/B+Fvw/35vwl3msvkCC+j51JWzKMtm81OeZanSCfw3F/DcYAAAAP4bj
</inkml:annotation>
  <inkml:annotation type="types">AAEBAQEBAQEBAQEBAQEBAQEBAQEBAQEBAQEBAQEBAQEB
</inkml:annotation>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19 20 1023, 27 20 1023, 58 21 1023, 64 20 1023, 72 21 1023, 102 20 1023, 135 20 1023, 165 19 1023, 198 15 1023, 229 12 1023, 232 13 1023, 263 15 1023, 297 18 1023, 329 18 1023, 360 18 1023, 391 15 1023, 424 13 1023, 427 13 1023, 433 12 1023, 463 12 1023, 496 11 1023, 527 12 1023, 529 11 1023, 531 11 1023, 562 11 1023, 570 10 0</inkml:trace>
  <inkml:annotation type="path"> 149 254 1, 284 299 1, 404 299 1, 869 314 1, 959 299 1, 1079 314 1, 1529 299 1, 2024 299 1, 2474 284 1, 2969 224 1, 3434 179 1, 3479 194 1, 3944 224 1, 4454 269 1, 4934 269 1, 5399 269 1, 5864 224 1, 6359 194 1, 6404 194 1, 6494 179 1, 6944 179 1, 7439 164 1, 7904 179 1, 7934 164 1, 7964 164 1, 8429 164 1, 8549 149 1</inkml:annotation>
  <inkml:annotation type="data">AF4cA4CABAAAAAAAHQOCAz4DCET/gQNQZkgUBQE4EUj5+0AKOxuC+i38JfhfPwhzvN/Dv4c5tZ+I
efhTm/h9+HvwmIL8DfgHs3Nl7PEnXZllzYqCfw3F/DcYAAAP4bjA
</inkml:annotation>
  <inkml:annotation type="types">AAEBAQEBAQEBAQEBAQEBAQEBAQEBAQEBAQEB
</inkml:annotation>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19 17 1023, 50 20 1023, 83 23 1023, 113 25 1023, 125 25 1023, 136 24 1023, 167 20 1023, 170 20 1023, 175 19 1023, 206 16 1023, 238 15 1023, 269 14 1023, 279 13 1023, 282 13 1023, 284 12 1023, 286 12 1023, 288 12 1023, 297 12 1023, 330 10 1023, 333 10 1023, 335 10 1023, 338 10 1023, 340 9 1023, 343 10 1023, 369 12 1023, 379 11 1023, 381 12 1023, 385 11 1023, 388 12 1023, 391 10 1023, 393 11 1023, 425 12 1023, 456 12 1023, 457 11 1023, 465 11 1023, 473 11 0</inkml:trace>
  <inkml:annotation type="path"> 149 239 1, 284 254 1, 749 299 1, 1244 344 1, 1694 374 1, 1874 374 1, 2039 359 1, 2504 299 1, 2549 299 1, 2624 284 1, 3089 239 1, 3569 224 1, 4034 209 1, 4184 194 1, 4229 194 1, 4259 179 1, 4289 179 1, 4319 179 1, 4454 179 1, 4949 149 1, 4994 149 1, 5024 149 1, 5069 149 1, 5099 134 1, 5144 149 1, 5534 179 1, 5684 164 1, 5714 179 1, 5774 164 1, 5819 179 1, 5864 149 1, 5894 164 1, 6374 179 1, 6839 179 1, 6854 164 1, 6974 164 1, 7094 164 1</inkml:annotation>
  <inkml:annotation type="data">AGocA4CABAAAAAAAHQPKAkADCET/gQNQZkgUBQE4EUj5+0AKRyWC+i/hDO/gm/gz8O5+GJfwf8dP
i/Cn4hss/CX4F+XKv4gv4h+IgvwJ+A8Xb3xdwlhuFydzc7xbAIJ/DcX8NxgAAAAD+G4w
</inkml:annotation>
  <inkml:annotation type="types">AAEBAQEBAQEBAQEBAQEBAQEBAQEBAQEBAQEBAQEBAQEBAQEBAQ==
</inkml:annotation>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19 36 1023, 27 34 1023, 56 32 1023, 88 29 1023, 120 28 1023, 154 25 1023, 167 23 1023, 175 23 1023, 180 23 1023, 184 22 1023, 187 22 1023, 190 21 1023, 200 20 1023, 204 20 1023, 208 18 1023, 210 19 1023, 214 18 1023, 216 19 1023, 222 19 1023, 224 19 1023, 226 18 1023, 228 18 1023, 230 17 1023, 233 18 1023, 235 18 1023, 248 16 1023, 275 10 0</inkml:trace>
  <inkml:annotation type="path"> 149 569 1, 284 539 1, 404 509 1, 839 479 1, 1319 434 1, 1799 419 1, 2309 374 1, 2504 344 1, 2624 344 1, 2699 344 1, 2759 329 1, 2804 329 1, 2849 314 1, 2999 299 1, 3059 299 1, 3119 269 1, 3149 284 1, 3209 269 1, 3239 284 1, 3329 284 1, 3359 284 1, 3389 269 1, 3419 269 1, 3449 254 1, 3494 269 1, 3524 269 1, 3719 239 1, 4124 149 1</inkml:annotation>
  <inkml:annotation type="data">AFUcA4CABAAAAAAAHQPSAUgDCET/gQNQZkgUBQE4EUj5+0AKMhyC+i38HcZ+D/fbXxfC3N8eRL9X
4ACC/GH41LmzFlTeblWXLvmCfw3F/DcYAAAH8Nxg
</inkml:annotation>
  <inkml:annotation type="types">AAEBAQEBAQEBAQEBAQEBAQEBAQEBAQEBAQEBAQ==
</inkml:annotation>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18 16 1023, 41 17 1023, 72 17 1023, 104 18 1023, 126 16 1023, 157 14 1023, 160 14 1023, 192 14 1023, 221 12 1023, 240 10 0</inkml:trace>
  <inkml:annotation type="path"> 149 224 1, 269 239 1, 614 254 1, 1079 254 1, 1559 269 1, 1889 239 1, 2354 209 1, 2399 209 1, 2879 209 1, 3314 179 1, 3599 149 1</inkml:annotation>
  <inkml:annotation type="data">AEYcA4CABAAAAAAAHQPAATwDCET/gQNQZkgUBQE4EUj5+0AKIwuC+jfwF8k+n5vw7+Hu/SCC/AX4
BWdY0IJ/DcX8NxgP4bjA
</inkml:annotation>
  <inkml:annotation type="types">AAEBAQEBAQEBAQE=
</inkml:annotation>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18 24 1023, 50 20 1023, 59 20 1023, 90 18 1023, 122 16 1023, 125 16 1023, 126 16 1023, 134 14 1023, 143 13 1023, 149 10 0</inkml:trace>
  <inkml:annotation type="path"> 134 359 1, 269 359 1, 749 299 1, 884 299 1, 1349 269 1, 1829 239 1, 1874 239 1, 1889 239 1, 2009 209 1, 2144 194 1, 2234 149 1</inkml:annotation>
  <inkml:annotation type="data">AEYcA4CABAAAAAAAHQOKAT4DCET/gQNQZkgUBQE4EUj5+0AKIwuC+Z+Evwn+EJ+H9+Kdgvwp+FfP
jWNmgIJ/DcX8NxgP4bjA
</inkml:annotation>
  <inkml:annotation type="types">AAEBAQEBAQEBAQE=
</inkml:annotation>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18 29 1023, 22 29 1023, 55 27 1023, 58 28 1023, 61 28 1023, 65 29 1023, 68 28 1023, 71 30 1023, 75 29 1023, 79 30 1023, 82 29 1023, 87 31 1023, 90 30 1023, 95 31 1023, 98 30 1023, 102 31 1023, 104 30 1023, 108 31 1023, 111 31 1023, 115 32 1023, 118 32 1023, 121 32 1023, 124 32 1023, 128 33 1023, 131 32 1023, 139 33 1023, 171 34 1023, 204 34 1023, 206 33 1023, 209 33 1023, 211 33 1023, 242 30 1023, 273 26 1023, 305 23 1023, 336 20 1023, 367 16 1023, 392 14 1023, 394 13 1023, 395 14 1023, 404 14 1023, 405 14 1023, 407 14 1023, 417 13 1023, 417 13 1023, 416 13 1023, 414 10 0</inkml:trace>
  <inkml:annotation type="path"> 134 419 1, 269 434 1, 329 434 1, 824 404 1, 869 419 1, 914 419 1, 974 434 1, 1019 419 1, 1064 449 1, 1124 434 1, 1184 449 1, 1229 434 1, 1304 464 1, 1349 449 1, 1424 464 1, 1469 449 1, 1529 464 1, 1559 449 1, 1619 464 1, 1664 464 1, 1724 479 1, 1769 479 1, 1814 479 1, 1859 479 1, 1919 494 1, 1964 479 1, 2084 494 1, 2564 509 1, 3059 509 1, 3089 494 1, 3134 494 1, 3164 494 1, 3629 449 1, 4094 389 1, 4574 344 1, 5039 299 1, 5504 239 1, 5879 209 1, 5909 194 1, 5924 209 1, 6059 209 1, 6074 209 1, 6104 209 1, 6254 194 1, 6254 194 1, 6239 194 1, 6209 149 1</inkml:annotation>
  <inkml:annotation type="data">AGscA4CABAAAAAAAHQOqAkQDCET/gQNQZkgUBQE4EUj5+0AKSC+C+Z7/D34hSoubmzcspL6/Ck/E
cv4eSvh/Cd+T5Z8n02iC/Dn4bu8s3nc3nc3Nyyk3FsdsXJlLHYJ/DcX8NxgAAAAAAP4bjA==
</inkml:annotation>
  <inkml:annotation type="types">AAEBAQEBAQEBAQEBAQEBAQEBAQEBAQEBAQEBAQEBAQEBAQEBAQEBAQEBAQEBAQE=
</inkml:annotation>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19 27 1023, 35 28 1023, 39 28 1023, 70 23 1023, 73 23 1023, 76 23 1023, 78 23 1023, 82 22 1023, 85 22 1023, 89 21 1023, 92 22 1023, 96 21 1023, 98 21 1023, 102 21 1023, 105 21 1023, 109 21 1023, 112 21 1023, 116 21 1023, 118 22 1023, 122 21 1023, 125 22 1023, 136 22 1023, 146 24 1023, 149 23 1023, 153 24 1023, 156 24 1023, 159 24 1023, 190 25 1023, 222 26 1023, 225 25 1023, 229 26 1023, 231 25 1023, 242 25 1023, 245 25 1023, 248 25 1023, 258 24 1023, 264 24 1023, 267 23 1023, 270 23 1023, 273 23 1023, 276 24 1023, 279 22 1023, 282 23 1023, 285 23 1023, 293 21 1023, 296 22 1023, 299 22 1023, 302 22 1023, 304 21 1023, 307 22 1023, 313 21 1023, 347 19 1023, 353 20 1023, 358 19 1023, 390 17 1023, 393 17 1023, 400 17 1023, 414 18 1023, 420 17 1023, 424 18 1023, 427 17 1023, 445 15 1023, 475 10 1023, 489 9 1023, 491 9 1023, 494 11 0</inkml:trace>
  <inkml:annotation type="path"> 149 389 1, 284 404 1, 524 419 1, 584 419 1, 1049 344 1, 1094 344 1, 1139 344 1, 1169 344 1, 1229 329 1, 1274 329 1, 1334 314 1, 1379 329 1, 1439 314 1, 1469 314 1, 1529 314 1, 1574 314 1, 1634 314 1, 1679 314 1, 1739 314 1, 1769 329 1, 1829 314 1, 1874 329 1, 2039 329 1, 2189 359 1, 2234 344 1, 2294 359 1, 2339 359 1, 2384 359 1, 2849 374 1, 3329 389 1, 3374 374 1, 3434 389 1, 3464 374 1, 3629 374 1, 3674 374 1, 3719 374 1, 3869 359 1, 3959 359 1, 4004 344 1, 4049 344 1, 4094 344 1, 4139 359 1, 4184 329 1, 4229 344 1, 4274 344 1, 4394 314 1, 4439 329 1, 4484 329 1, 4529 329 1, 4559 314 1, 4604 329 1, 4694 314 1, 5204 284 1, 5294 299 1, 5369 284 1, 5849 254 1, 5894 254 1, 5999 254 1, 6209 269 1, 6299 254 1, 6359 269 1, 6404 254 1, 6674 224 1, 7124 149 1, 7334 134 1, 7364 134 1, 7409 164 1</inkml:annotation>
  <inkml:annotation type="data">AIoBHAOAgAQAAAAAAB0D2AJCAwhE/4EDUGZIFAUBOBFI+ftACmdDgvovxfb+Gvw6uWWbllm5fkvx
yvw5Pw/N+b5XxeegevZZz8Ofh2/hr8P+Pi+Xb+Avs/Av2wCC/DH4XX36LLmwE3LncqNzYWWJ3l3l
XNvNuJube+Jggn8Nxfw3GAAAAAAAAAAP4bjA
</inkml:annotation>
  <inkml:annotation type="types">AAEBAQEBAQEBAQEBAQEBAQEBAQEBAQEBAQEBAQEBAQEBAQEBAQEBAQEBAQEBAQEBAQEBAQEBAQEB
AQEBAQEBAQEBAQ==
</inkml:annotation>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15 14 1023, 16 13 1023, 16 13 1023, 38 13 1023, 58 13 1023, 59 13 1023, 62 13 1023, 71 12 1023, 92 12 1023, 97 12 1023, 101 12 1023, 102 12 1023, 114 12 1023, 135 12 1023, 141 11 1023, 144 11 1023, 145 11 1023, 146 12 1023, 146 10 1023, 147 11 1023, 147 11 1023, 148 11 1023, 148 11 1023, 148 11 1023, 148 11 1023, 151 11 1023, 152 11 1023, 152 11 1023, 152 11 1023, 152 11 1023, 152 11 1023, 152 11 1023, 152 11 1023, 152 11 1023, 152 11 1023, 152 11 0</inkml:trace>
  <inkml:annotation type="path"> 149 194 1, 224 209 1, 239 194 1, 239 194 1, 569 194 1, 869 194 1, 884 194 1, 929 194 1, 1064 179 1, 1379 179 1, 1454 179 1, 1514 179 1, 1529 179 1, 1709 179 1, 2024 179 1, 2114 164 1, 2159 164 1, 2174 164 1, 2189 179 1, 2189 149 1, 2204 164 1, 2204 164 1, 2219 164 1, 2219 164 1, 2219 164 1, 2219 164 1, 2264 164 1, 2279 164 1, 2279 164 1, 2279 164 1, 2279 164 1, 2279 164 1, 2279 164 1, 2279 164 1, 2279 164 1, 2279 164 1, 2279 164 1</inkml:annotation>
  <inkml:annotation type="data">AFYcA4CABAAAAAAAHQO2AToDCET/gQNQZkgUBQE4EejTPUEKMyWC+j35v4Q38F58H2fgW9+r5vwH
3VllObQAgvu+3YFgLE7ygACCfw3F/DcYAAAAA/huMA==
</inkml:annotation>
  <inkml:annotation type="types">AAEBAQEBAQEBAQEBAQEBAQEBAQEBAQEBAQEBAQEBAQEBAQEBAQ==
</inkml:annotation>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16 15 1023, 22 13 1023, 28 13 1023, 28 13 1023, 34 13 1023, 55 14 1023, 75 15 1023, 96 16 1023, 99 15 1023, 112 15 1023, 113 15 1023, 114 15 1023, 116 15 1023, 123 14 1023, 123 14 1023, 144 14 1023, 165 14 1023, 186 14 1023, 186 14 1023, 187 14 1023, 208 15 1023, 228 14 1023, 229 14 1023, 250 17 1023, 270 19 1023, 291 19 1023, 293 19 1023, 299 18 1023, 300 18 1023, 320 18 1023, 341 18 1023, 347 19 1023, 352 19 1023, 373 20 1023, 379 20 1023, 391 21 1023, 399 21 1023, 403 21 1023, 422 21 1023, 428 20 1023, 448 17 1023, 449 17 1023, 449 17 1023, 456 17 1023, 477 16 1023, 482 16 1023, 487 17 1023, 488 17 1023, 490 17 1023, 511 20 1023, 516 20 1023, 536 20 1023, 557 19 1023, 578 18 1023, 599 16 1023, 619 14 1023, 620 14 1023, 635 15 1023, 634 14 1023, 629 9 1023,</inkml:trace>
  <inkml:annotation type="path"> 149 269 1, 239 224 1, 329 194 1, 419 194 1, 419 194 1, 509 194 1, 824 209 1, 1124 224 1, 1439 239 1, 1484 224 1, 1679 224 1, 1694 224 1, 1709 224 1, 1739 224 1, 1844 209 1, 1844 209 1, 2159 209 1, 2474 209 1, 2789 209 1, 2789 209 1, 2804 209 1, 3119 224 1, 3419 209 1, 3434 209 1, 3749 254 1, 4049 284 1, 4364 284 1, 4394 284 1, 4484 269 1, 4499 269 1, 4799 269 1, 5114 269 1, 5204 284 1, 5279 284 1, 5594 299 1, 5684 299 1, 5864 314 1, 5984 314 1, 6044 314 1, 6329 314 1, 6419 299 1, 6719 254 1, 6734 254 1, 6734 254 1, 6839 254 1, 7154 239 1, 7229 239 1, 7304 254 1, 7319 254 1, 7349 254 1, 7664 299 1, 7739 299 1, 8039 299 1, 8354 284 1, 8669 269 1, 8984 239 1, 9284 209 1, 9299 209 1, 9524 224 1, 9509 209 1, 9434 134 1</inkml:annotation>
  <inkml:annotation type="data">AI8BHAOAgAQAAAAAAB0D5gRAAwhE/4EDUGZIFAUBOBHo0z1BCmw9gvo8nw/B+ArPwT9H2p6+P8HH
4Pn4Mv4L/Bln4L8e/wVPwHfwJ+A/g8+fwF9/4A/Bd+L8AfgV5n4K/Av4ChfwX+APwL5AgvwR+D5h
DYLATZy6sJZZS7wslc6qsm+Qgn8Nxfw3GAAAAAAAAAA=
</inkml:annotation>
  <inkml:annotation type="types">AAEBAQEBAQEBAQEBAQEBAQEBAQEBAQEBAQEBAQEBAQEBAQEBAQEBAQEBAQEBAQEBAQEBAQEBAQEB
AQEBAQ==
</inkml:annotation>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16 14 1023, 37 12 1023, 38 12 1023, 47 12 1023, 48 12 1023, 69 12 1023, 89 11 1023, 111 12 1023, 112 12 1023, 134 11 1023, 154 9 1023, 154 9 1023, 156 9 0</inkml:trace>
  <inkml:annotation type="path"> 149 224 1, 239 209 1, 554 179 1, 569 179 1, 704 179 1, 719 179 1, 1034 179 1, 1334 164 1, 1664 179 1, 1679 179 1, 2009 164 1, 2309 134 1, 2309 134 1, 2339 134 1</inkml:annotation>
  <inkml:annotation type="data">AEscA4CABAAAAAAAHQO6AToDCET/gQNQZkgUBQE4EejTPUEKKA6C+jz+Avwb8ny/gy5+D/wdv4Nw
gvwF+BbguW3Agn8Nxfw3GAH8Nxg=
</inkml:annotation>
  <inkml:annotation type="types">AAEBAQEBAQEBAQEBAQE=
</inkml:annotation>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21161054" units="cm"/>
      <inkml:brushProperty name="height" value="0.21161054" units="cm"/>
      <inkml:brushProperty name="fitToCurve" value="1"/>
      <inkml:brushProperty name="color" value="#ffc000"/>
      <inkml:brushProperty name="transparency" value="153"/>
    </inkml:brush>
  </inkml:definitions>
  <inkml:trace contextRef="#ctx0" brushRef="#br0"> 16 9 1023, 16 9 1023, 17 9 1023, 24 9 1023, 45 11 1023, 46 11 1023, 67 11 1023, 68 11 1023, 74 11 1023, 75 11 1023, 80 11 1023, 101 12 1023, 122 11 1023, 142 11 1023, 148 10 1023, 160 11 1023, 162 11 1023, 175 10 1023, 176 11 1023, 177 10 1023, 180 10 1023, 190 10 1023, 211 12 1023, 213 12 1023, 230 13 1023, 251 13 1023, 252 12 1023, 266 12 1023, 267 12 1023, 288 12 1023, 289 12 1023, 295 12 1023, 315 12 1023, 336 13 1023, 358 13 1023, 378 14 1023, 399 13 1023, 420 13 1023, 441 13 1023, 441 13 1023, 442 12 1023, 442 12 1023, 442 12 1023, 442 13 1023, 442 13 1023, 441 12 1023, 441 12 1023, 440 12 0</inkml:trace>
  <inkml:annotation type="path"> 149 149 1, 239 134 1, 239 134 1, 254 134 1, 359 134 1, 674 164 1, 689 164 1, 1004 164 1, 1019 164 1, 1109 164 1, 1124 164 1, 1199 164 1, 1514 179 1, 1829 164 1, 2129 164 1, 2219 149 1, 2399 164 1, 2429 164 1, 2624 149 1, 2639 164 1, 2654 149 1, 2699 149 1, 2849 149 1, 3164 179 1, 3194 179 1, 3449 194 1, 3764 194 1, 3779 179 1, 3989 179 1, 4004 179 1, 4319 179 1, 4334 179 1, 4424 179 1, 4724 179 1, 5039 194 1, 5369 194 1, 5669 209 1, 5984 194 1, 6299 194 1, 6614 194 1, 6614 194 1, 6629 179 1, 6629 179 1, 6629 179 1, 6629 194 1, 6629 194 1, 6614 179 1, 6614 179 1, 6599 179 1</inkml:annotation>
  <inkml:annotation type="data">AHccA4CABAAAAAAAHQO6AzoDCET/gQNQZkgUBQE4EejTPUEKVDGC+jz8M+D8Afg38Gfg3178fgRf
wD8H0/V9rPi+r8F/gLx+Dfu+/8Gfg31+AJNh+D5RZYL6Prhmgmy5bmxmy2AlmwsS2IJ/DcX8NxgA
AAAAAD+G4w==
</inkml:annotation>
  <inkml:annotation type="types">AAEBAQEBAQEBAQEBAQEBAQEBAQEBAQEBAQEBAQEBAQEBAQEBAQEBAQEBAQEBAQEBAQ==
</inkml:annotation>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73 301, 9 79 333, 12 84 333, 18 94 376, 23 102 408, 27 109 442, 32 114 469, 37 116 480, 41 116 484, 45 115 493, 51 111 503, 56 104 521, 62 93 537, 64 91 548, 67 82 548, 69 77 555, 72 68 555, 73 61 557, 76 54 557, 80 43 556, 83 34 555, 85 30 554, 87 25 554, 90 18 554, 92 12 551, 93 8 550, 94 5 538, 95 1 286, 94 0 0</inkml:trace>
  <inkml:annotation type="path"> 0 1019 1, 74 1094 1, 134 1184 1, 179 1259 1, 269 1409 1, 344 1529 1, 404 1634 1, 479 1709 1, 554 1739 1, 614 1739 1, 674 1724 1, 764 1664 1, 839 1559 1, 929 1394 1, 959 1364 1, 1004 1229 1, 1034 1154 1, 1079 1019 1, 1094 914 1, 1139 809 1, 1199 644 1, 1244 509 1, 1274 449 1, 1304 374 1, 1349 269 1, 1379 179 1, 1394 119 1, 1409 74 1, 1424 14 1, 1409 0 1</inkml:annotation>
  <inkml:annotation type="data">AGQcA4CABAAAAAAAHQJmegMERTRIEQUBOBHo0z1BCkYegnq3lsVlnmWbktS00IL82fmOX1t3u3vf
PzfH484856uzJeCCfwJ9/Af/4l/HX158f4F+P1Pk339fxfHm0jufX/AYv4pA
</inkml:annotation>
  <inkml:annotation type="types">AAEBAQEBAQEBAQEBAQEBAQEBAQEBAQEBAQEBAQEB
</inkml:annotation>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2 36 325, 9 42 346, 11 45 346, 15 50 369, 19 55 407, 21 56 441, 25 56 486, 28 54 486, 30 52 508, 32 48 508, 36 39 523, 38 34 526, 41 29 526, 43 26 528, 44 20 528, 47 16 526, 49 11 526, 53 7 526, 54 3 527, 54 2 407, 54 2 407, 53 2 0</inkml:trace>
  <inkml:annotation type="path"> 0 516 1, 32 540 1, 127 630 1, 166 680 1, 221 747 1, 280 818 1, 320 845 1, 377 842 1, 416 812 1, 445 774 1, 475 713 1, 539 582 1, 565 515 1, 608 428 1, 640 383 1, 665 294 1, 701 236 1, 736 167 1, 788 102 1, 815 51 1, 812 30 1, 809 29 1, 800 26 1</inkml:annotation>
  <inkml:annotation type="data">AFocA4CABAAAAAAAHQJQUAMERTRIEQUBOBET5XFBCjwXgmeveNy1my3LnaqC/FH4l8dx5ut9+Gdy
xyCCfwLd/Aov4P/CX4C8/V+P/wh+EfwF9vc3cT9r/tT+CEw=
</inkml:annotation>
  <inkml:annotation type="types">AAEBAQEBAQEBAQEBAQEBAQEBAQEBAQE=
</inkml:annotation>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45 273, 7 49 273, 10 53 292, 14 58 308, 18 63 335, 20 66 359, 23 67 404, 27 66 432, 30 63 432, 34 55 455, 36 52 473, 38 44 473, 40 40 477, 43 35 477, 45 31 480, 48 26 480, 50 22 480, 53 19 480, 55 16 477, 56 13 477, 58 10 477, 59 7 477, 60 3 478, 60 3 477, 61 3 477, 61 2 463, 61 2 450, 59 3 0</inkml:trace>
  <inkml:annotation type="path"> 0 614 1, 52 673 1, 103 733 1, 146 788 1, 212 866 1, 265 940 1, 302 983 1, 351 1001 1, 404 992 1, 445 952 1, 512 830 1, 533 773 1, 572 667 1, 605 605 1, 637 526 1, 680 470 1, 719 395 1, 752 332 1, 794 281 1, 820 242 1, 842 191 1, 863 155 1, 880 98 1, 899 49 1, 905 47 1, 908 44 1, 911 32 1, 910 32 1, 889 40 1</inkml:annotation>
  <inkml:annotation type="data">AFscA4CABAAAAAAAHQJWXAMERTRIEQUBOBET5XFBCj0dgnio2SzSWWWyrK2C/G34vI3d3369+LLI
F8LIgn8CDfwIP+Cu/V38Hfgf8O/hL3+CfHnnTvCbPwDP4JPA
</inkml:annotation>
  <inkml:annotation type="types">AAEBAQEBAQEBAQEBAQEBAQEBAQEBAQEBAQEBAQE=
</inkml:annotation>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3 38 321, 7 42 327, 10 46 336, 15 50 347, 20 54 363, 23 55 385, 26 56 423, 28 56 423, 32 54 440, 35 52 461, 38 49 473, 41 46 473, 42 43 485, 44 40 485, 48 36 496, 50 33 500, 53 28 504, 55 25 504, 58 21 507, 60 17 508, 62 14 510, 64 11 510, 66 6 511, 68 2 508, 69 0 0</inkml:trace>
  <inkml:annotation type="path"> 0 538 1, 46 574 1, 98 625 1, 155 683 1, 218 743 1, 296 805 1, 337 829 1, 392 839 1, 413 835 1, 475 809 1, 529 772 1, 566 737 1, 608 691 1, 634 646 1, 664 604 1, 725 532 1, 752 487 1, 796 425 1, 824 373 1, 866 313 1, 904 247 1, 935 202 1, 953 157 1, 983 94 1, 1019 34 1, 1039 0 1</inkml:annotation>
  <inkml:annotation type="data">AFUcA4CABAAAAAAAHQJgUAMERTRIEQUBOBET5XFBCjcagnJcauU2ZssoUIL8WfinB1dUWblRswCC
fwLN/ArfM9fB+BPxj+BvHz/b9n2/V8bzzZs8/wWu
</inkml:annotation>
  <inkml:annotation type="types">AAEBAQEBAQEBAQEBAQEBAQEBAQEBAQEBAQE=
</inkml:annotation>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14 9 505, 23 14 573, 42 23 669, 58 33 692, 69 36 693, 82 35 594, 93 30 204, 94 28 0</inkml:trace>
  <inkml:annotation type="path"> 0 0 1, 205 136 1, 351 204 1, 625 349 1, 863 497 1, 1034 539 1, 1222 530 1, 1390 444 1, 1406 425 1</inkml:annotation>
  <inkml:annotation type="data">AEUcA4CABAAAAAAAHQIsHAMERTRIEQUBOBET5XFACicJgn4A9/R33m/SgnzefE+Pz54Agn8FrfwS
f+HPzv+Ef1b/Alf8AsA=
</inkml:annotation>
  <inkml:annotation type="types">AAEBAQEBAQEB
</inkml:annotation>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12 9 641, 23 17 628, 31 23 0</inkml:trace>
  <inkml:annotation type="path"> 0 54 1, 174 132 1, 337 260 1, 469 348 1</inkml:annotation>
  <inkml:annotation type="data">ADEcA4CABAAAAAAAHQIaGAMERTRIEQUBOBET5XFAChMEgn2XoILxOaCCfwfN/CAP8HZg
</inkml:annotation>
  <inkml:annotation type="types">AAEBAQ==
</inkml:annotation>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11 8 400, 22 8 204,</inkml:trace>
  <inkml:annotation type="path"> 0 91 1, 163 126 1, 322 124 1</inkml:annotation>
  <inkml:annotation type="data">AC0cA4CABAAAAAAAHQIYFAMERTRIEQUBOBET5XFACg8Dgn1Agvg86IJ/BAn8HGg=
</inkml:annotation>
  <inkml:annotation type="types">AAEB
</inkml:annotation>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49 13 578, 60 10 580, 68 10 536, 69 10 536, 69 12 488, 63 23 462, 49 36 414, 35 49 397, 19 62 397, 9 72 471, 9 72 471, 19 72 494, 30 69 498, 41 64 501, 59 53 502, 69 49 478, 87 42 470, 96 36 204, 95 35 204, 91 33 0</inkml:trace>
  <inkml:annotation type="path"> 525 281 1, 728 191 1, 894 146 1, 1026 148 1, 1031 152 1, 1034 181 1, 944 340 1, 734 536 1, 521 737 1, 278 935 1, 131 1084 1, 140 1087 1, 285 1078 1, 444 1036 1, 612 956 1, 881 800 1, 1041 733 1, 1298 625 1, 1439 541 1, 1419 527 1, 1371 494 1</inkml:annotation>
  <inkml:annotation type="data">AG8cA4CABAAAAAAAHQIqJAMERTRIEQUBOBET5XFAClEVgvxV+D+9+O/D8rfg+j6I+L5fk+f6eoL8
FfhfnGfNh36Xd+H4uz1Qgn8G0fwbL+Qfx5+Rfwh+EfxF+Bvzx+efwl+C7v4X/An8B0/wHx/APoA=
</inkml:annotation>
  <inkml:annotation type="types">AAEBAQEBAQEBAQEBAQEBAQEBAQEB
</inkml:annotation>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17 210, 12 40 369, 15 67 465, 18 91 555, 21 112 572, 24 127 600, 28 128 660, 29 123 660, 34 104 646, 42 77 630, 49 59 608, 54 42 564, 63 22 486, 63 24 469, 63 22 469, 64 24 454, 64 24 454, 64 26 455, 63 45 511, 68 54 597, 71 54 597, 76 53 605, 95 50 610, 112 46 610, 122 46 608, 128 51 607, 128 53 608, 124 67 630, 116 78 640, 107 88 635, 92 95 607, 80 98 459, 70 95 297, 60 87 204,</inkml:trace>
  <inkml:annotation type="path"> 46 0 1, 102 253 1, 174 604 1, 223 1003 1, 268 1363 1, 312 1681 1, 364 1909 1, 417 1916 1, 439 1840 1, 504 1555 1, 634 1154 1, 727 881 1, 816 632 1, 937 336 1, 942 356 1, 949 325 1, 952 355 1, 964 356 1, 961 392 1, 949 674 1, 1021 803 1, 1063 809 1, 1135 797 1, 1417 742 1, 1683 688 1, 1824 695 1, 1917 764 1, 1921 791 1, 1857 998 1, 1737 1171 1, 1597 1318 1, 1377 1423 1, 1204 1462 1, 1047 1418 1, 897 1297 1</inkml:annotation>
  <inkml:annotation type="data">AI8BHAOAgAQAAAAAAB0CNjYDBEU0SBEFATgRE+VxQApxI4Lkmid8cu+PnSr8G5+AN+Pz8Pnzfh5g
gn4G+Dx3vw/gH4fwD8vzTv4Q8+Nz8DfT892+PXfs7e+fh9iCfwER+S/zH8P53+r8Sfl38A78P4R/
FP5e/A34D/AU/KX4g/SPyd97M/B32/gP8J/tX8A/m4A=
</inkml:annotation>
  <inkml:annotation type="types">AAEBAQEBAQEBAQEBAQEBAQEBAQEBAQEBAQEBAQEBAQEBAQE=
</inkml:annotation>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14 34 514, 35 23 537, 44 17 540, 56 13 534, 59 7 204, 56 7 204, 52 6 0</inkml:trace>
  <inkml:annotation type="path"> 0 616 1, 214 506 1, 529 343 1, 665 253 1, 832 196 1, 878 107 1, 844 101 1, 779 86 1</inkml:annotation>
  <inkml:annotation type="data">AEQcA4CABAAAAAAAHQIiHAMERTRIEQUBOBET5XFACiYIgn4A+L7efP8Ngvxt+RfPrN+CgIJ/BdH8
Fd/g35/4Ft/gXj+AfQ==
</inkml:annotation>
  <inkml:annotation type="types">AAEBAQEBAQE=
</inkml:annotation>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16 290, 9 41 412, 11 59 505, 10 82 529, 10 102 571, 10 103 581, 11 96 560, 14 85 538, 22 65 523, 28 54 512, 37 43 501, 48 40 480, 50 42 480, 55 54 494, 56 68 522, 55 83 540, 52 96 588, 51 97 604, 50 99 604, 50 99 616, 49 100 616, 49 99 627, 47 86 552, 50 73 481, 55 53 204, 61 33 204,</inkml:trace>
  <inkml:annotation type="path"> 111 0 1, 115 239 1, 139 617 1, 159 880 1, 153 1225 1, 142 1535 1, 148 1546 1, 165 1445 1, 213 1271 1, 324 980 1, 415 802 1, 559 647 1, 717 596 1, 742 628 1, 825 808 1, 841 1013 1, 826 1238 1, 784 1439 1, 763 1450 1, 754 1489 1, 744 1486 1, 738 1496 1, 730 1489 1, 705 1292 1, 742 1088 1, 817 791 1, 915 490 1</inkml:annotation>
  <inkml:annotation type="data">AHYcA4CABAAAAAAAHQIgLgMERTRIEQUBOBET5XFAClgbgvi+FOxM9bzPn553cSzfWQCCfgT5vj9d
/Bfy+fn+Z8nr6Mm/bNm/a+MAgn8CUfwBr+H/zf+CPxL+I78Xh9P4O/AH4A+n8QfiX8C/Z9v1fpHx
/AQP8CHA
</inkml:annotation>
  <inkml:annotation type="types">AAEBAQEBAQEBAQEBAQEBAQEBAQEBAQEBAQEB
</inkml:annotation>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9 15 576, 17 34 613, 19 35 613, 20 37 616, 23 36 616, 24 38 620, 27 36 620, 39 32 622, 48 26 545, 56 18 466, 59 13 0</inkml:trace>
  <inkml:annotation type="path"> 65 0 1, 138 217 1, 255 515 1, 278 520 1, 303 559 1, 338 545 1, 366 567 1, 407 539 1, 585 479 1, 723 394 1, 837 272 1, 891 194 1</inkml:annotation>
  <inkml:annotation type="data">AEYcA4CABAAAAAAAHQIiHAMERTRIEQUBOBET5XFACigMgvE58Nzc+bt9gIJ+AvH4Jneed3eAgn8G
yfwY3+L+d8ec/Qe/wPWA
</inkml:annotation>
  <inkml:annotation type="types">AAEBAQEBAQEBAQEB
</inkml:annotation>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17 13 350, 7 30 333, 3 37 0</inkml:trace>
  <inkml:annotation type="path"> 380 0 1, 251 196 1, 102 455 1, 44 554 1</inkml:annotation>
  <inkml:annotation type="data">ADUcA4CABAAAAAAAHQIYHAMERTRIEQUBOBET5XFAChcEgvwt+J9+AIJ93j6Qgn8DQfwOH/AroA==
</inkml:annotation>
  <inkml:annotation type="types">AAEBAQ==
</inkml:annotation>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44 12 473, 48 26 489, 49 42 509, 51 66 535, 52 85 574, 54 106 611, 56 126 623, 59 139 637, 56 146 664, 54 145 624, 44 142 578, 33 138 491, 21 135 460, 9 136 477, 9 136 477, 9 133 496, 11 129 496, 20 119 487, 34 102 363, 42 95 363, 56 81 210, 71 67 204, 82 54 0</inkml:trace>
  <inkml:annotation type="path"> 510 0 1, 657 172 1, 722 389 1, 732 629 1, 765 985 1, 783 1267 1, 804 1582 1, 842 1885 1, 890 2084 1, 842 2182 1, 810 2177 1, 653 2135 1, 495 2066 1, 311 2029 1, 140 2039 1, 135 2035 1, 134 1997 1, 168 1937 1, 299 1783 1, 513 1534 1, 636 1429 1, 842 1214 1, 1064 997 1, 1233 809 1</inkml:annotation>
  <inkml:annotation type="data">AHEcA4CABAAAAAAAHQImOgMERTRIEQUBOBET5XFAClMYgvxR+Ffh7LE+GfLa+xnxevh+CeSCfZmf
J7y/H8Py7Z4vb8Px/R8aAIJ/BS38E7+Pg+7fwvn3fmv4fxv+VPyJ+B/wV+C/n/Zf7c/gBf+ACv4B
xA==
</inkml:annotation>
  <inkml:annotation type="types">AAEBAQEBAQEBAQEBAQEBAQEBAQEBAQEB
</inkml:annotation>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12 9 528, 24 13 583, 37 21 617, 53 29 679, 63 33 685, 69 34 0</inkml:trace>
  <inkml:annotation type="path"> 0 107 1, 178 137 1, 359 199 1, 559 316 1, 797 442 1, 947 500 1, 1028 511 1</inkml:annotation>
  <inkml:annotation type="data">ADscA4CABAAAAAAAHQIkGAMERTRIEQUBOBET5XFACh0Hgn2Jz4fIgvi954eegIJ/Bgn8FL/g/8Of
lX+ESw==
</inkml:annotation>
  <inkml:annotation type="types">AAEBAQEBAQ==
</inkml:annotation>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9 15 465, 10 32 467, 11 34 323, 12 34 323, 16 33 212, 26 25 204, 36 19 204, 40 19 204, 41 19 204, 43 19 204, 44 19 204, 45 23 204, 42 35 294, 36 46 467, 26 63 583, 15 78 678, 17 81 694, 21 79 694, 30 70 659, 47 54 533, 62 44 437, 75 33 327, 88 25 204, 100 15 204, 111 8 0</inkml:trace>
  <inkml:annotation type="path"> 117 0 1, 134 217 1, 147 485 1, 167 514 1, 180 514 1, 243 496 1, 383 371 1, 537 283 1, 599 283 1, 620 277 1, 645 277 1, 654 283 1, 674 339 1, 629 526 1, 542 685 1, 384 938 1, 221 1162 1, 255 1220 1, 321 1178 1, 453 1054 1, 707 815 1, 924 656 1, 1130 493 1, 1322 374 1, 1503 229 1, 1662 112 1</inkml:annotation>
  <inkml:annotation type="data">AHIcA4CABAAAAAAAHQIuKAMERTRIEQUBOBET5XFAClQagvk+Mc+B8PZXnvm/dnr5N1aAgn4Cz8B7
fjz4B4+S/Bv2+/j+P4LzeIJ/BQ38FB/wAT/AAn7D/WXyA/TH6K/K/4P/Qf4F/Ff6b/EH4B+/9tfw
D6A=
</inkml:annotation>
  <inkml:annotation type="types">AAEBAQEBAQEBAQEBAQEBAQEBAQEBAQEBAQE=
</inkml:annotation>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annotation type="path"> 0 23 1, 141 127 1, 269 193 1</inkml:annotation>
  <inkml:annotation type="data">ACwcA4CABAAAAAAAHQIWFAMERTRIEQUBOBET5XFACg4DgnzAgs8Ugn8HDfxBSA==
</inkml:annotation>
  <inkml:annotation type="types">AAEB
</inkml:annotation>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8 7 373, 17 17 449, 23 31 501, 27 41 555, 32 45 204, 32 42 204, 34 31 204, 34 26 0</inkml:trace>
  <inkml:annotation type="path"> 0 0 1, 126 107 1, 248 253 1, 347 458 1, 404 620 1, 484 680 1, 481 628 1, 502 466 1, 506 391 1</inkml:annotation>
  <inkml:annotation type="data">AEIcA4CABAAAAAAAHQIaHgMERTRIEQUBOBET5XFACiQJgnyTuz3mgIJ8XPHn4fj+X4CCfwOd/Am/
4Vz+CD/4GifwD6A=
</inkml:annotation>
  <inkml:annotation type="types">AAEBAQEBAQEB
</inkml:annotation>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annotation type="path"> 0 83 1, 159 146 1, 284 157 1</inkml:annotation>
  <inkml:annotation type="data">AC0cA4CABAAAAAAAHQIWFAMERTRIEQUBOBET5XFACg8Dgn1dgvg3oIJ/B0H8Qug=
</inkml:annotation>
  <inkml:annotation type="types">AAEB
</inkml:annotation>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46 409, 20 62 517, 32 78 580, 42 96 593, 42 102 588, 41 102 588, 39 103 521, 38 102 498, 34 96 478, 35 86 462, 40 72 429, 47 60 423, 64 36 417, 76 25 417, 88 17 450, 100 11 480, 112 9 528, 122 10 556, 132 14 586, 141 21 610, 143 28 613, 140 40 618, 133 49 547, 124 55 281, 121 54 204, 117 57 204, 114 58 0</inkml:trace>
  <inkml:annotation type="path"> 0 537 1, 131 690 1, 304 930 1, 479 1172 1, 628 1433 1, 622 1530 1, 616 1535 1, 589 1538 1, 566 1527 1, 512 1434 1, 517 1284 1, 592 1083 1, 704 894 1, 952 545 1, 1145 374 1, 1324 251 1, 1505 165 1, 1681 141 1, 1831 149 1, 1984 212 1, 2110 320 1, 2137 416 1, 2098 597 1, 1993 737 1, 1855 824 1, 1810 813 1, 1747 854 1, 1708 869 1</inkml:annotation>
  <inkml:annotation type="data">AHgcA4CABAAAAAAAHQI6LAMERTRIEQUBOBET5XFAClocgnzZN+m2d9eM+j2NX4/fnfgsgvxZ+Gfg
Z9vwzffnzn2/dzPHOceu9+PxoIJ/BC38Cf/j/8k/gn1+a/x5zx+B/w0+D8Td/BH4Nz4fwfn59/gG
v+AXvz9/APo=
</inkml:annotation>
  <inkml:annotation type="types">AAEBAQEBAQEBAQEBAQEBAQEBAQEBAQEBAQEBAQ==
</inkml:annotation>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39 17 361, 34 35 395, 28 57 425, 22 75 470, 15 87 480, 7 91 204, 7 90 204, 7 85 0</inkml:trace>
  <inkml:annotation type="path"> 638 0 1, 581 259 1, 514 520 1, 424 859 1, 323 1129 1, 226 1309 1, 108 1369 1, 103 1349 1, 108 1276 1</inkml:annotation>
  <inkml:annotation type="data">AEUcA4CABAAAAAAAHQIeLAMERTRIEQUBOBET5XFACicJgvx1+Q7VvyCCfgaePPw/L78ggn8DbfwL
n5/AX4r/gSH+BDP4B9A=
</inkml:annotation>
  <inkml:annotation type="types">AAEBAQEBAQEB
</inkml:annotation>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33 36 391, 46 24 445, 56 18 468, 63 9 507, 63 9 493, 63 10 493, 62 21 543, 61 40 588, 61 61 610, 61 82 652, 63 101 670, 65 125 699, 67 144 717, 71 162 727, 75 181 733, 74 184 772, 73 184 774, 63 173 754, 61 161 736, 59 148 691, 56 127 578, 52 111 517, 44 88 491, 36 78 445, 33 77 445, 27 80 434, 20 89 438, 16 101 469, 12 120 494, 9 139 541, 7 157 572, 7 157 558, 7 157 558, 8 157 502, 8 156 420, 19 137 212, 30 118 204, 41 102 204, 50 94 204, 66 80 204, 77 74 204, 91 71 254, 97 71 372, 99 73 372, 104 87 510, 102 104 567, 97 115 591, 90 125 511, 82 132 428, 73 137 204, 64 145 204, 59 146 0</inkml:trace>
  <inkml:annotation type="path"> 299 697 1, 488 538 1, 697 365 1, 845 263 1, 946 137 1, 950 140 1, 949 148 1, 932 319 1, 917 596 1, 913 917 1, 922 1234 1, 938 1513 1, 971 1873 1, 1010 2159 1, 1067 2435 1, 1126 2714 1, 1106 2767 1, 1099 2765 1, 952 2588 1, 913 2420 1, 887 2222 1, 841 1898 1, 784 1660 1, 661 1315 1, 539 1166 1, 494 1159 1, 404 1196 1, 304 1339 1, 236 1517 1, 182 1798 1, 142 2083 1, 110 2357 1, 107 2356 1, 109 2359 1, 116 2359 1, 124 2347 1, 280 2050 1, 451 1768 1, 622 1529 1, 754 1405 1, 997 1201 1, 1162 1112 1, 1360 1067 1, 1457 1072 1, 1489 1096 1, 1553 1312 1, 1523 1558 1, 1456 1726 1, 1357 1882 1, 1228 1978 1, 1091 2062 1, 964 2168 1, 890 2195 1</inkml:annotation>
  <inkml:annotation type="data">AMgBHAOAgAQAAAAAAB0CLEQDBEU0SBEFATgRE+VxQAqpATWC/Bnxu9+NUYY9vn+Rb5eu3iTEv1G/
F758vnnx9214gvyB+Vd+DvzT6Pkxvr3Z+Be/Xb8vr4/u+bx8HPiX8El/BLnyfD8nOZ9nPhvd58aC
fwPl/Aw/4j/An5P/AH5I9/hP8GfhX6vr+Xz+Jvxf+Ec/Df5t/Jn4q/Bv5A+v8Bfhr4fwh+Bfx/+A
Pyr+Gf3D/AOnyD8kfmz9o/vj9D/if9a9/f/8BSfwD6A=
</inkml:annotation>
  <inkml:annotation type="types">AAEBAQEBAQEBAQEBAQEBAQEBAQEBAQEBAQEBAQEBAQEBAQEBAQEBAQEBAQEBAQEBAQEBAQE=
</inkml:annotation>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11 36 339, 22 28 374, 33 23 397, 48 18 431, 67 12 426, 78 7 376, 79 6 204, 79 6 204, 76 2 0</inkml:trace>
  <inkml:annotation type="path"> 0 624 1, 157 538 1, 327 418 1, 500 339 1, 712 267 1, 1007 181 1, 1165 111 1, 1183 84 1, 1180 82 1, 1138 36 1</inkml:annotation>
  <inkml:annotation type="data">AEUcA4CABAAAAAAAHQIoHAMERTRIEQUBOBET5XFACicKgn1Hjx8v03qC/HH5F3izxPKCfwMV/Aov
2/V+M/x/+2f4A8/gH0A=
</inkml:annotation>
  <inkml:annotation type="types">AAEBAQEBAQEBAQ==
</inkml:annotation>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13 25 463, 17 23 478, 36 15 494, 52 8 468, 61 3 0</inkml:trace>
  <inkml:annotation type="path"> 0 349 1, 199 374 1, 261 346 1, 533 224 1, 776 121 1, 914 44 1</inkml:annotation>
  <inkml:annotation type="data">ADscA4CABAAAAAAAHQIiGAMERTRIEQUBOBET5XFACh0Ggn3fP+Au/GCC/CX4P8/DMIJ/BQX8Eyz8
c/wSyA==
</inkml:annotation>
  <inkml:annotation type="types">AAEBAQEB
</inkml:annotation>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8 11 406, 12 26 459, 13 39 491, 15 60 526, 15 73 527, 15 87 0</inkml:trace>
  <inkml:annotation type="path"> 53 0 1, 120 164 1, 185 395 1, 198 578 1, 227 904 1, 227 1087 1, 231 1309 1</inkml:annotation>
  <inkml:annotation type="data">ADgcA4CABAAAAAAAHQIWKgMERTRIEQUBOBET5XFAChoHgvB2aIJ9Xjfk+WCCfwQh/A0/4P5+Kf4M
FA==
</inkml:annotation>
  <inkml:annotation type="types">AAEBAQEBAQ==
</inkml:annotation>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9 15 429, 10 28 450, 11 45 468, 11 68 484, 11 88 503, 12 110 528, 12 133 545, 12 154 553, 12 176 518, 13 196 480, 15 206 394, 16 213 0</inkml:trace>
  <inkml:annotation type="path"> 74 0 1, 128 223 1, 153 424 1, 161 670 1, 168 1019 1, 171 1316 1, 179 1642 1, 185 1997 1, 186 2306 1, 180 2644 1, 197 2935 1, 224 3094 1, 242 3194 1</inkml:annotation>
  <inkml:annotation type="data">AEQcA4CABAAAAAAAHQIWTgMERTRIEQUBOBET5XFACiYNgvV6qUkogn4C3x8Hcmzfp6CCfwR9/BCv
d58Hy/P+O+/kX+BTQA==
</inkml:annotation>
  <inkml:annotation type="types">AAEBAQEBAQEBAQEBAQ==
</inkml:annotation>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29 328, 11 52 394, 13 72 518, 14 91 560, 15 108 599, 21 108 599, 23 103 558, 31 85 503, 41 68 340, 51 48 207, 57 31 204, 60 18 204, 61 7 204, 61 7 330, 61 8 330, 62 23 436, 63 41 548, 62 58 581, 60 69 475, 57 71 204, 59 68 204, 69 54 204, 79 48 366, 81 48 404, 88 55 322, 87 57 204, 79 66 204,</inkml:trace>
  <inkml:annotation type="path"> 79 260 1, 116 434 1, 166 773 1, 197 1079 1, 214 1358 1, 223 1625 1, 308 1623 1, 341 1545 1, 471 1268 1, 614 1022 1, 762 716 1, 849 468 1, 893 270 1, 909 104 1, 914 102 1, 918 123 1, 932 339 1, 939 608 1, 927 872 1, 893 1032 1, 858 1059 1, 878 1026 1, 1037 806 1, 1187 714 1, 1208 717 1, 1313 822 1, 1299 855 1, 1182 986 1</inkml:annotation>
  <inkml:annotation type="data">AIEBHAOAgAQAAAAAAB0CKjADBEU0SBEFATgRE+VxQApjHIL1q168/Bjz3ajbfXyPl9fL8YCC/A3v
6u3fwP7++d54z6p+AOX4fn9/X8nwfF7+IIJ/Aun8B4/lj9E9/Gf43/AP69/EH7o4/cH7h/XHwfoP
99/wBf/AgT+AKP27+1fxb+0A
</inkml:annotation>
  <inkml:annotation type="types">AAEBAQEBAQEBAQEBAQEBAQEBAQEBAQEBAQEBAQ==
</inkml:annotation>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12 477, 10 37 521, 11 58 597, 11 76 642, 12 100 661, 13 123 685, 13 149 694, 13 170 707, 12 195 721, 12 215 729, 13 242 732, 14 260 734, 14 278 741, 15 296 743, 16 317 745, 17 337 745, 18 359 740, 19 382 734, 21 403 731, 21 426 727, 22 446 715, 23 468 695, 26 489 676, 28 511 644, 29 534 591, 31 554 435, 32 564 0</inkml:trace>
  <inkml:annotation type="path"> 122 0 1, 135 186 1, 155 551 1, 161 874 1, 171 1145 1, 183 1493 1, 191 1849 1, 189 2237 1, 192 2549 1, 183 2924 1, 180 3227 1, 197 3622 1, 203 3895 1, 215 4171 1, 224 4445 1, 237 4751 1, 251 5047 1, 270 5381 1, 290 5735 1, 308 6050 1, 318 6394 1, 323 6691 1, 341 7024 1, 384 7333 1, 419 7658 1, 440 8014 1, 464 8309 1, 476 8456 1</inkml:annotation>
  <inkml:annotation type="data">AGEcA4CABAAAAAAAHQMYsgEDBEU0SBEFATgRE+VxQApCHIL5PjLFWRYE2Mtlgn2fd578F578e/i+
c5cm53LJ36SCfwU9/BI/4k/Ef4Z9fgPxPh9317b7vL8vyz7/wf+s/4ET
</inkml:annotation>
  <inkml:annotation type="types">AAEBAQEBAQEBAQEBAQEBAQEBAQEBAQEBAQEBAQ==
</inkml:annotation>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40 11 449, 35 21 473, 28 36 528, 19 53 554, 14 67 582, 12 80 604, 10 100 646, 14 110 646, 23 119 637, 35 128 631, 44 137 625, 49 148 614, 48 159 600, 41 173 587, 33 184 510, 22 193 444, 7 204 204, 6 205 204, 6 205 204, 5 205 0</inkml:trace>
  <inkml:annotation type="path"> 754 0 1, 601 168 1, 518 311 1, 418 536 1, 286 799 1, 217 1001 1, 179 1196 1, 154 1495 1, 211 1645 1, 343 1789 1, 520 1918 1, 658 2047 1, 733 2216 1, 715 2387 1, 622 2597 1, 499 2753 1, 332 2894 1, 98 3059 1, 92 3076 1, 86 3074 1, 82 3073 1</inkml:annotation>
  <inkml:annotation type="data">AGAcA4CABAAAAAAAHQIgTAMERTRIEQUBOBET5XFACkIVgvyR+XfW744+D1zvn4fhvfP4AlCCfVfW
dvxfTTHO7n00gn8EzfwRv+Ivw/nw/gz8c/Px77PzL9X8Ag/wGI/gH0A=
</inkml:annotation>
  <inkml:annotation type="types">AAEBAQEBAQEBAQEBAQEBAQEBAQEB
</inkml:annotation>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11 29 506, 19 22 457, 33 8 283, 42 0 0</inkml:trace>
  <inkml:annotation type="path"> 0 564 1, 171 439 1, 289 322 1, 496 121 1, 622 0 1</inkml:annotation>
  <inkml:annotation type="data">ADgcA4CABAAAAAAAHQIcHAMERTRIEQUBOBET5XFAChoFgn1d+D2Agvxh+Q8+P4CCfwWx/Bnf7f/X
4A==
</inkml:annotation>
  <inkml:annotation type="types">AAEBAQE=
</inkml:annotation>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10 13 537, 15 22 550, 15 35 543, 11 46 539, 12 46 411, 15 43 315, 28 25 204, 37 15 0</inkml:trace>
  <inkml:annotation type="path"> 0 0 1, 155 188 1, 229 335 1, 226 526 1, 169 694 1, 178 692 1, 226 637 1, 421 374 1, 553 218 1</inkml:annotation>
  <inkml:annotation type="data">AEMcA4CABAAAAAAAHQIcHgMERTRIEQUBOBET5XFACiUJgn0e/fn1n0eQgn3efG/X38B/IIJ/Bi38
F+/g3n7d/En4D/T4
</inkml:annotation>
  <inkml:annotation type="types">AAEBAQEBAQEB
</inkml:annotation>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10 11 412, 13 11 412, 23 8 285, 25 8 285, 27 13 204, 26 21 0</inkml:trace>
  <inkml:annotation type="path"> 0 315 1, 152 171 1, 196 164 1, 349 113 1, 373 125 1, 400 189 1, 388 321 1</inkml:annotation>
  <inkml:annotation type="data">AD4cA4CABAAAAAAAHQIYFgMERTRIEQUBOBET5XFACiAHgn0fH8XyuoL8HfiP6O89cIJ/BDn8EO/u
P9xfof9tgA==
</inkml:annotation>
  <inkml:annotation type="types">AAEBAQEBAQ==
</inkml:annotation>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0 0 1, 261 183 1, 523 366 1</inkml:annotation>
  <inkml:annotation type="data">ACMcA4CABAAAAAAAHQIaGAMERTRIERET5XFACggDgn4GgIJ9gA==
</inkml:annotation>
  <inkml:annotation type="types">AAEB
</inkml:annotation>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15 20 463, 31 10 466, 41 6 313, 44 3 204,</inkml:trace>
  <inkml:annotation type="path"> 0 438 1, 217 303 1, 459 152 1, 614 95 1, 661 38 1</inkml:annotation>
  <inkml:annotation type="data">ADgcA4CABAAAAAAAHQIeGgMERTRIEQUBOBET5XFAChoFgn4Cnw/Ggvw9+Mb8EIJ/BQX8E+/wA7+P
AA==
</inkml:annotation>
  <inkml:annotation type="types">AAEBAQE=
</inkml:annotation>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12 9 471, 23 10 434, 33 9 340, 55 7 204,</inkml:trace>
  <inkml:annotation type="path"> 0 97 1, 172 133 1, 337 145 1, 492 135 1, 820 111 1</inkml:annotation>
  <inkml:annotation type="data">ADQcA4CABAAAAAAAHQIgFAMERTRIEQUBOBET5XFAChYFgn2W/YCC+L3doIJ/BSX8Fu/lf8cg
</inkml:annotation>
  <inkml:annotation type="types">AAEBAQE=
</inkml:annotation>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20 14 405, 16 33 420, 12 44 420, 5 64 322, 6 59 204, 14 47 204, 25 35 204, 33 28 204, 48 16 413, 59 13 528, 60 13 547, 69 18 585, 76 27 607, 81 37 631, 86 54 658, 88 68 670, 90 90 682, 90 111 684, 88 128 692, 85 141 704, 77 149 720, 68 152 704, 60 150 643, 50 141 472, 43 130 204, 39 123 0</inkml:trace>
  <inkml:annotation type="path"> 328 0 1, 306 211 1, 232 499 1, 175 659 1, 70 956 1, 93 884 1, 216 704 1, 370 527 1, 490 418 1, 714 239 1, 883 199 1, 895 199 1, 1041 274 1, 1143 404 1, 1209 557 1, 1284 808 1, 1317 1021 1, 1350 1342 1, 1345 1666 1, 1317 1913 1, 1269 2110 1, 1150 2240 1, 1023 2279 1, 906 2243 1, 751 2117 1, 648 1948 1, 580 1840 1</inkml:annotation>
  <inkml:annotation type="data">AHgcA4CABAAAAAAAHQIqPAMERTRIEQUBOBET5XFAClobgvwh+Fdd+T4ud+Lz9Pybrrdvuzecgn4A
9fL834X+N69/Nz14nxd+S+fPv37+PfCCfwQd/A+P4D/VP4N/aB/AQ36h/Uv4K/Auc/Ab6fg8ePxL
+P/2D+p/zIA=
</inkml:annotation>
  <inkml:annotation type="types">AAEBAQEBAQEBAQEBAQEBAQEBAQEBAQEBAQEB
</inkml:annotation>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27 284, 12 49 333, 17 73 423, 19 91 468, 21 110 484, 23 132 489, 26 150 523, 27 150 515, 28 150 505, 31 148 501, 39 134 489, 44 121 469, 53 100 346, 59 83 204, 64 67 204, 68 48 204, 71 24 204, 75 10 204, 74 8 402, 72 13 402, 69 24 441, 62 47 478, 57 65 462, 52 75 442, 54 73 240, 60 62 204, 70 47 204, 78 37 204, 86 29 204, 95 23 259, 105 20 550, 106 20 550, 111 25 638, 115 35 654, 118 49 657, 121 73 666, 123 93 669, 122 115 669, 122 134 671, 121 144 677, 118 155 684, 110 161 682, 108 160 682, 98 149 604, 90 135 331, 83 125 0</inkml:trace>
  <inkml:annotation type="path"> 87 235 1, 111 411 1, 181 732 1, 256 1098 1, 286 1369 1, 319 1642 1, 348 1984 1, 393 2248 1, 399 2253 1, 415 2251 1, 460 2215 1, 589 2004 1, 663 1813 1, 787 1501 1, 880 1251 1, 958 999 1, 1023 724 1, 1071 361 1, 1123 144 1, 1110 126 1, 1078 198 1, 1030 361 1, 925 699 1, 849 981 1, 784 1128 1, 810 1095 1, 895 936 1, 1047 700 1, 1167 552 1, 1287 438 1, 1423 345 1, 1579 301 1, 1588 303 1, 1663 367 1, 1725 520 1, 1768 741 1, 1816 1090 1, 1845 1398 1, 1834 1726 1, 1830 2004 1, 1809 2166 1, 1768 2325 1, 1656 2415 1, 1623 2395 1, 1476 2229 1, 1351 2028 1, 1242 1869 1</inkml:annotation>
  <inkml:annotation type="data">ALEBHAOAgAQAAAAAAB0CND4DBEU0SBEFATgRE+VxQAqSAS+C+D34dJrPXfHbbPdvnHxePGpPn8Wr
2XffwfLkgvwJ7+rPhnPP4Jb9s+XxO+/o+z4vg+z38v2/P59ZnOevXj6POd+ee/j+nviCfwI5/AXf
42/H/4f+v8Pfjnfg+X5f1n+C/4AAH8A4fwDj+Mt/J/n+AUf4Aw/Fh+Uv4C8/gSv9KfnX7/g+HueJ
8+foH+Aa/yyA
</inkml:annotation>
  <inkml:annotation type="types">AAEBAQEBAQEBAQEBAQEBAQEBAQEBAQEBAQEBAQEBAQEBAQEBAQEBAQEBAQEBAQE=
</inkml:annotation>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8 12 343, 7 30 441, 9 29 204, 10 24 204,</inkml:trace>
  <inkml:annotation type="path"> 124 0 1, 120 183 1, 108 452 1, 136 427 1, 151 364 1</inkml:annotation>
  <inkml:annotation type="data">ADgcA4CABAAAAAAAHQISGgMERTRIEQUBOBET5XFAChoFgvk+W8qCfZ8H4L8ggn8DJfwGf/Awf8Bf
AA==
</inkml:annotation>
  <inkml:annotation type="types">AAEBAQE=
</inkml:annotation>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9 16 452, 10 28 516, 11 40 562, 12 64 580, 14 76 537, 18 92 204, 20 99 0</inkml:trace>
  <inkml:annotation type="path"> 75 0 1, 130 244 1, 153 412 1, 160 598 1, 180 965 1, 205 1144 1, 276 1384 1, 294 1477 1</inkml:annotation>
  <inkml:annotation type="data">AD4cA4CABAAAAAAAHQIWLgMERTRIEQUBOBET5XFACiAIgvV6TNCCfgTy+z7fHziCfwTZ/A9v4J/D
v5f/gSn9zA==
</inkml:annotation>
  <inkml:annotation type="types">AAEBAQEBAQE=
</inkml:annotation>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11 9 459, 24 10 414, 33 7 286, 48 5 204,</inkml:trace>
  <inkml:annotation type="path"> 0 35 1, 169 133 1, 355 152 1, 488 110 1, 725 79 1</inkml:annotation>
  <inkml:annotation type="data">ADQcA4CABAAAAAAAHQIeFAMERTRIEQUBOBET5XFAChYFgn1Z5+CCz18PmIJ/BPX8Fq/ov8gA
</inkml:annotation>
  <inkml:annotation type="types">AAEBAQE=
</inkml:annotation>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11 7 245, 26 19 204, 31 23 0</inkml:trace>
  <inkml:annotation type="path"> 0 0 1, 161 111 1, 386 283 1, 461 338 1</inkml:annotation>
  <inkml:annotation type="data">ADMcA4CABAAAAAAAHQIaGAMERTRIEQUBOBET5XFAChUEgn1ePpCCfF6+UIJ/AZ38CQ/wBWA=
</inkml:annotation>
  <inkml:annotation type="types">AAEBAQ==
</inkml:annotation>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41 11 487, 34 29 526, 25 46 578, 19 55 591, 10 62 561, 9 62 502, 7 61 204, 7 61 204, 8 57 0</inkml:trace>
  <inkml:annotation type="path"> 667 0 1, 616 161 1, 506 436 1, 377 682 1, 280 820 1, 146 932 1, 133 934 1, 103 919 1, 103 910 1, 113 859 1</inkml:annotation>
  <inkml:annotation type="data">AEgcA4CABAAAAAAAHQIeIgMERTRIEQUBOBET5XFACioKgvx5+Q/O878lyIJ9XxX5d+OzyIJ/BWX8
Ey/d+M/x3+H/4DD/gTj+AfQ=
</inkml:annotation>
  <inkml:annotation type="types">AAEBAQEBAQEBAQ==
</inkml:annotation>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14 19 503, 31 13 520, 43 9 502, 46 9 502, 51 9 263, 51 9 263, 51 8 204, 50 5 204, 48 3 0</inkml:trace>
  <inkml:annotation type="path"> 0 369 1, 206 285 1, 460 188 1, 649 138 1, 683 138 1, 757 131 1, 760 128 1, 761 117 1, 745 80 1, 725 48 1</inkml:annotation>
  <inkml:annotation type="data">AEYcA4CABAAAAAAAHQIgGAMERTRIEQUBOBET5XFACigKgn4A57+fPa2C/C34jZ4LsIJ/BaX8FY/i
v8EfwGH/AYX5b/LX8A+g
</inkml:annotation>
  <inkml:annotation type="types">AAEBAQEBAQEBAQ==
</inkml:annotation>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8 11 321, 11 31 383, 14 49 497, 16 67 536, 17 87 586, 24 91 526, 26 86 515, 36 70 504, 47 54 445, 59 35 323, 69 13 204, 72 5 0</inkml:trace>
  <inkml:annotation type="path"> 87 0 1, 115 166 1, 171 470 1, 210 731 1, 234 1004 1, 252 1303 1, 354 1367 1, 394 1295 1, 541 1055 1, 711 814 1, 877 517 1, 1038 196 1, 1077 76 1</inkml:annotation>
  <inkml:annotation type="data">AE0cA4CABAAAAAAAHQImLAMERTRIEQUBOBET5XFACi8Ngvg8xb8Hv5JN+MCCfV82s/Avz/W738AA
gn8CzfwHX+TPz39X7B/Iz8i/mPn6PA==
</inkml:annotation>
  <inkml:annotation type="types">AAEBAQEBAQEBAQEBAQ==
</inkml:annotation>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12 33 449, 31 27 467, 44 21 487, 60 16 500, 78 12 498, 80 7 204, 77 7 204, 74 6 0</inkml:trace>
  <inkml:annotation type="path"> 0 535 1, 183 495 1, 470 399 1, 652 318 1, 899 238 1, 1171 172 1, 1196 109 1, 1147 102 1, 1106 94 1</inkml:annotation>
  <inkml:annotation type="data">AEMcA4CABAAAAAAAHQIoHAMERTRIEQUBOBET5XFACiUJgn2fF8PM/AvsgvxZ+M+pL6qCfwTN/BIe
fH+A/4Et/gTD+AfQ
</inkml:annotation>
  <inkml:annotation type="types">AAEBAQEBAQEB
</inkml:annotation>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8 14 357, 11 30 406, 14 55 472, 16 77 522, 19 96 523, 20 113 426, 19 114 204, 18 113 204, 16 107 0</inkml:trace>
  <inkml:annotation type="path"> 46 0 1, 117 202 1, 168 449 1, 213 817 1, 244 1154 1, 283 1445 1, 294 1697 1, 280 1706 1, 276 1691 1, 240 1600 1</inkml:annotation>
  <inkml:annotation type="data">AEQcA4CABAAAAAAAHQIWMgMERTRIEQUBOBET5XFACiYKguZqzdWCfgDPm73fwLvsgn8DXfwKb+Bv
wL+R/1T+3/4Cg/gH0A==
</inkml:annotation>
  <inkml:annotation type="types">AAEBAQEBAQEBAQ==
</inkml:annotation>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14 67 528, 22 62 490, 23 59 453, 31 51 402, 33 51 402, 34 51 397, 40 61 446, 44 72 496, 47 74 501, 49 72 468, 53 59 390, 58 41 268, 61 25 204, 64 6 204, 64 7 322, 64 8 434, 62 26 563, 61 43 610, 61 67 685, 61 91 689, 63 115 654, 67 139 555, 71 158 204,</inkml:trace>
  <inkml:annotation type="path"> 0 1017 1, 211 1003 1, 325 927 1, 346 882 1, 461 760 1, 491 759 1, 505 768 1, 599 921 1, 652 1084 1, 707 1113 1, 728 1081 1, 799 885 1, 874 611 1, 913 372 1, 955 95 1, 959 98 1, 958 117 1, 929 384 1, 917 649 1, 910 1008 1, 913 1371 1, 937 1719 1, 1009 2085 1, 1067 2362 1</inkml:annotation>
  <inkml:annotation type="data">AHEcA4CABAAAAAAAHQImPgMERTRIEQUBOBET5XFAClMYgn4A+H4/i+G+ttya62RmAIL82fm/znv5
H0T5/P1+87+DH4GvxD2Agn8GCfwajPwD+Svf5Qn4//GP4//Hv5Y/Mn7Q+H8Dfon8OfnP8Z/mX+A3
QA==
</inkml:annotation>
  <inkml:annotation type="types">AAEBAQEBAQEBAQEBAQEBAQEBAQEBAQEB
</inkml:annotation>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13 9 540, 30 14 586, 40 17 0</inkml:trace>
  <inkml:annotation type="path"> 0 75 1, 193 136 1, 451 213 1, 592 261 1</inkml:annotation>
  <inkml:annotation type="data">ADIcA4CABAAAAAAAHQIcFgMERTRIEQUBOBET5XFAChQEgn3ePjCC9WaAgn8GOfwWD/B6oA==
</inkml:annotation>
  <inkml:annotation type="types">AAEBAQ==
</inkml:annotation>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19 431, 20 38 468, 21 49 479, 24 52 462, 24 52 442, 31 45 420, 47 29 370, 61 15 322, 72 8 339, 75 8 554, 74 10 554, 68 20 599, 60 29 606, 46 42 579, 37 50 551, 34 56 478, 39 55 478, 54 48 511, 66 41 542, 73 41 613, 73 42 613, 70 53 621, 64 63 601, 55 71 569, 44 79 477, 32 83 462, 14 91 421, 8 100 434, 9 101 439, 14 113 471, 20 124 526, 27 133 609, 27 133 609, 27 134 613, 27 133 613, 30 129 623, 34 118 617, 39 106 608, 48 94 602, 64 76 585, 76 65 586, 90 56 589, 102 49 594, 114 45 597, 128 42 606, 131 42 609, 140 48 618, 140 49 618, 136 60 621, 128 70 611, 119 78 550, 109 82 494, 95 83 286, 84 79 204, 80 78 0</inkml:trace>
  <inkml:annotation type="path"> 151 124 1, 215 292 1, 296 568 1, 320 739 1, 353 775 1, 361 773 1, 467 671 1, 707 430 1, 920 220 1, 1078 115 1, 1130 116 1, 1112 152 1, 1013 299 1, 898 433 1, 692 635 1, 550 745 1, 512 845 1, 584 821 1, 806 722 1, 983 620 1, 1091 622 1, 1093 634 1, 1049 790 1, 958 946 1, 820 1066 1, 659 1178 1, 473 1250 1, 211 1369 1, 127 1499 1, 128 1515 1, 205 1702 1, 298 1862 1, 400 2001 1, 403 2001 1, 404 2003 1, 407 2001 1, 443 1937 1, 505 1765 1, 592 1588 1, 724 1414 1, 958 1147 1, 1144 977 1, 1345 833 1, 1535 736 1, 1708 673 1, 1915 632 1, 1960 634 1, 2104 721 1, 2104 739 1, 2047 904 1, 1919 1052 1, 1792 1174 1, 1628 1226 1, 1424 1241 1, 1261 1187 1, 1205 1163 1</inkml:annotation>
  <inkml:annotation type="data">ANIBHAOAgAQAAAAAAB0CODYDBEU0SBEFATgRE+VxQAqzATiC+j4c9534vm3vy+fe/D6+D5Po77+P
ve7fh+z4vEnxnJPHxec1n1/B8/nzb558QIL5OfJ8vy9+P58+L4s+S+Pe/H8L4p9F158T5fqu/PN7
8dfD8WZyc+D39F3z33yCfwSF/A/P4Z/Dvd/Dufmb+AcP4CT/H34x/FN/H/52/E2/jT85/J+Hft/L
v5+/DP5Q+X8NfhL8Ofovx5+j8C959f4IzN+D4fg+fn3/kv1/ACv7g/bI
</inkml:annotation>
  <inkml:annotation type="types">AAEBAQEBAQEBAQEBAQEBAQEBAQEBAQEBAQEBAQEBAQEBAQEBAQEBAQEBAQEBAQEBAQEBAQEBAQE=
</inkml:annotation>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13 10 574, 24 10 583, 34 14 273, 34 18 204, 27 31 204, 24 34 0</inkml:trace>
  <inkml:annotation type="path"> 0 78 1, 196 144 1, 357 156 1, 515 216 1, 511 262 1, 404 462 1, 352 508 1</inkml:annotation>
  <inkml:annotation type="data">AD4cA4CABAAAAAAAHQIaGgMERTRIEQUBOBET5XFACiAHgn3bfp+PwIL09+HzfSCCfwbB/Bp/8Cx/
wGN+bv4B9A==
</inkml:annotation>
  <inkml:annotation type="types">AAEBAQEBAQ==
</inkml:annotation>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12 15 412, 13 27 428, 13 41 426, 10 53 402, 6 64 240, 4 65 204, 3 65 204,</inkml:trace>
  <inkml:annotation type="path"> 136 0 1, 180 229 1, 196 401 1, 195 616 1, 148 796 1, 85 952 1, 60 971 1, 45 970 1</inkml:annotation>
  <inkml:annotation type="data">AD0cA4CABAAAAAAAHQIUJAMERTRIEQUBOBET5XFACh8Igvm+Hb25AIJ+Au5t+miCfwQ5/A/v4J/C
P75/cH4s
</inkml:annotation>
  <inkml:annotation type="types">AAEBAQEBAQE=
</inkml:annotation>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7 12 274, 10 38 343, 12 62 470, 13 84 505, 15 103 542, 16 102 204, 15 96 204, 14 73 204,</inkml:trace>
  <inkml:annotation type="path"> 84 0 1, 111 175 1, 154 568 1, 175 925 1, 199 1258 1, 225 1537 1, 237 1523 1, 231 1436 1, 214 1091 1</inkml:annotation>
  <inkml:annotation type="data">AEEcA4CABAAAAAAAHQIWLgMERTRIEQUBOBET5XFACiMJgvg95bLogn2fgDd7+Dff4HCCfwIR/AP/
5Y/TufwOn/AxAA==
</inkml:annotation>
  <inkml:annotation type="types">AAEBAQEBAQEB
</inkml:annotation>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10 30 520, 20 22 553, 34 14 599, 49 10 613, 52 11 625, 68 18 646, 77 27 654, 80 38 655, 80 50 651, 78 61 647, 73 72 635, 65 85 618, 54 93 545, 52 93 498, 47 88 204, 45 80 204, 44 68 204,</inkml:trace>
  <inkml:annotation type="path"> 0 585 1, 142 444 1, 296 322 1, 508 205 1, 728 151 1, 782 165 1, 1021 267 1, 1151 409 1, 1205 571 1, 1198 753 1, 1172 918 1, 1097 1081 1, 980 1276 1, 809 1390 1, 784 1390 1, 707 1323 1, 679 1206 1, 656 1020 1</inkml:annotation>
  <inkml:annotation type="data">AFkcA4CABAAAAAAAHQIoKgMERTRIEQUBOBET5XFACjsSgn0PE+37vj+Hu9735u8ggvxl+RY8evgz
JWe/l998gIJ/Ben8FZ/d+Jd+b7/j9vl9/lX8MfwGn/AmAA==
</inkml:annotation>
  <inkml:annotation type="types">AAEBAQEBAQEBAQEBAQEBAQEB
</inkml:annotation>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12 8 340, 21 16 204, 31 26 0</inkml:trace>
  <inkml:annotation type="path"> 0 0 1, 177 113 1, 321 244 1, 457 391 1</inkml:annotation>
  <inkml:annotation type="data">AC8cA4CABAAAAAAAHQIaGAMERTRIEQUBOBET5XFAChEEgn2dgIJ8jIJ/Axn8FO/m0A==
</inkml:annotation>
  <inkml:annotation type="types">AAEBAQ==
</inkml:annotation>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9 18 498, 13 39 598, 16 59 637, 16 75 664, 16 75 664, 16 74 656, 17 62 641, 23 46 630, 29 34 603, 38 27 593, 49 24 603, 50 26 603, 54 37 618, 52 49 624, 48 60 624, 41 72 465, 41 72 204,</inkml:trace>
  <inkml:annotation type="path"> 84 0 1, 135 268 1, 195 589 1, 234 877 1, 243 1123 1, 240 1121 1, 236 1109 1, 258 932 1, 341 685 1, 438 502 1, 563 402 1, 728 357 1, 752 384 1, 807 559 1, 783 736 1, 713 905 1, 618 1082 1, 614 1079 1</inkml:annotation>
  <inkml:annotation type="data">AFwcA4CABAAAAAAAHQIgJgMERTRIEQUBOBET5XFACj4Sgvg7L0npzPp58O9+IIJ+COXz+Bb9fnx6
8evmln2ggn8FkfwQD+X/t/Dfy/H4/Av4G/Bn0/gL5/h/gCP9Yg==
</inkml:annotation>
  <inkml:annotation type="types">AAEBAQEBAQEBAQEBAQEBAQEB
</inkml:annotation>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15 9 380, 34 8 388, 37 10 342, 42 9 342, 44 9 204, 48 8 204, 50 9 204, 54 7 204, 57 8 204,</inkml:trace>
  <inkml:annotation type="path"> 0 144 1, 229 138 1, 512 126 1, 556 148 1, 623 129 1, 653 138 1, 719 118 1, 755 127 1, 814 103 1, 851 123 1</inkml:annotation>
  <inkml:annotation type="data">AD8cA4CABAAAAAAAHQIiFAMERTRIEQUBOBET5XFACiEKgn4C8fgXO5uUgvo+tzsud4CCfwO5/A5v
5R/IH75/fAA=
</inkml:annotation>
  <inkml:annotation type="types">AAEBAQEBAQEBAQ==
</inkml:annotation>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10 14 402, 10 29 460, 9 48 552, 12 51 534, 16 48 537, 31 39 540, 43 34 547, 55 34 541, 61 36 534, 67 44 540, 68 56 540, 64 70 578, 56 84 600, 49 92 627, 38 100 699, 27 102 734, 26 102 734, 25 101 728, 27 90 708, 32 78 679, 39 66 625, 52 49 383, 62 40 204, 67 33 0</inkml:trace>
  <inkml:annotation type="path"> 92 0 1, 148 202 1, 148 427 1, 132 716 1, 182 757 1, 240 716 1, 458 590 1, 649 512 1, 829 511 1, 916 542 1, 1001 658 1, 1016 844 1, 961 1046 1, 839 1258 1, 728 1382 1, 571 1504 1, 406 1535 1, 383 1523 1, 377 1507 1, 404 1348 1, 476 1166 1, 589 983 1, 781 728 1, 934 592 1, 1003 496 1</inkml:annotation>
  <inkml:annotation type="data">AHEcA4CABAAAAAAAHQIkLgMERTRIEQUBOBET5XFAClMZgvg3zfE+rr4Xv35nl9DnM+DvsIJ+AJ4/
Avw/D49Z8HjHwvh2/TXv5MCCfwQR/Ayv4o/YP4OePvv3fD+MPwL6/H34v/Ffw/gH5/wv/ALv5i/C
4A==
</inkml:annotation>
  <inkml:annotation type="types">AAEBAQEBAQEBAQEBAQEBAQEBAQEBAQEBAQ==
</inkml:annotation>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17 16 473, 14 41 503, 12 65 546, 10 88 536, 9 100 417, 10 104 0</inkml:trace>
  <inkml:annotation type="path"> 279 0 1, 256 232 1, 210 620 1, 177 979 1, 142 1324 1, 141 1492 1, 156 1561 1</inkml:annotation>
  <inkml:annotation type="data">AD0cA4CABAAAAAAAHQIULgMERTRIEQUBOBET5XFACh8HgvwV+D7EwIJ+BPmt+v5Qgn8FLfwS3935
P/X/8Ccg
</inkml:annotation>
  <inkml:annotation type="types">AAEBAQEBAQ==
</inkml:annotation>
</inkml:ink>
</file>

<file path=word/ink/ink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49 15 470, 42 29 466, 36 38 452, 26 55 427, 18 63 410, 7 77 204, 7 77 204, 7 75 0</inkml:trace>
  <inkml:annotation type="path"> 827 0 1, 740 220 1, 626 436 1, 536 575 1, 383 820 1, 276 950 1, 102 1150 1, 102 1148 1, 108 1127 1</inkml:annotation>
  <inkml:annotation type="data">AEYcA4CABAAAAAAAHQIgJgMERTRIEQUBOBET5XFACigJgvyl+X7POd+ogn4Cvv5Pn+D8A6CCfwUh
/BTP0/X8n8Av/wEB/APo
</inkml:annotation>
  <inkml:annotation type="types">AAEBAQEBAQEB
</inkml:annotation>
</inkml:ink>
</file>

<file path=word/ink/ink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15 16 573, 20 15 573, 31 12 592, 49 10 604, 50 11 604, 52 14 605, 52 15 607, 49 26 602, 46 36 574, 38 45 523, 26 53 308, 14 56 204,</inkml:trace>
  <inkml:annotation type="path"> 0 227 1, 227 233 1, 302 222 1, 461 185 1, 733 147 1, 751 158 1, 778 213 1, 776 230 1, 737 386 1, 682 539 1, 571 671 1, 382 789 1, 209 839 1</inkml:annotation>
  <inkml:annotation type="data">AE0cA4CABAAAAAAAHQIgHgMERTRIEQUBOBET5XFACi8Ngn4C+n4Pi/A83r35AIL8BfgHdnM36Lb7
gn8Gvfwa/+Cvj+2T4/wn+E/4At/YQA==
</inkml:annotation>
  <inkml:annotation type="types">AAEBAQEBAQEBAQEBAQ==
</inkml:annotation>
</inkml:ink>
</file>

<file path=word/ink/ink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9 11 529, 12 29 570, 15 29 551, 17 25 551, 25 16 543, 30 14 519, 31 14 519, 33 17 517, 33 19 515, 31 31 490, 31 30 204, 37 20 204, 43 12 0</inkml:trace>
  <inkml:annotation type="path"> 103 0 1, 139 166 1, 185 434 1, 229 437 1, 260 376 1, 368 235 1, 455 202 1, 464 205 1, 499 254 1, 502 291 1, 466 460 1, 470 448 1, 557 296 1, 638 183 1</inkml:annotation>
  <inkml:annotation type="data">AFMcA4CABAAAAAAAHQIeGgMERTRIEQUBOBET5XFACjUOgvi9xfg75m7nwIJ9Xxfgnz7+LOX6Pv+f
AIJ/Bg38Fa/l38FfL+Bfwpr8J/wHf/AkH8A+gA==
</inkml:annotation>
  <inkml:annotation type="types">AAEBAQEBAQEBAQEBAQE=
</inkml:annotation>
</inkml:ink>
</file>

<file path=word/ink/ink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12 9 564, 24 15 669, 39 21 589, 40 21 467, 43 13 238, 43 3 0</inkml:trace>
  <inkml:annotation type="path"> 0 77 1, 181 134 1, 352 224 1, 583 316 1, 595 310 1, 649 196 1, 646 46 1</inkml:annotation>
  <inkml:annotation type="data">ADscA4CABAAAAAAAHQIeGAMERTRIEQUBOBET5XFACh0Hgn2OfgHOgIL1cfD8uoJ/Bpn8E9/wCv+O
f1384A==
</inkml:annotation>
  <inkml:annotation type="types">AAEBAQEBAQ==
</inkml:annotation>
</inkml:ink>
</file>

<file path=word/ink/ink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25 36 356, 26 34 434, 37 25 428, 51 14 434, 62 9 432, 67 9 463, 66 10 482, 60 23 504, 51 34 542, 36 49 538, 23 59 534, 9 70 451, 6 70 336, 6 70 336, 6 70 204, 6 70 204, 10 66 0</inkml:trace>
  <inkml:annotation type="path"> 524 417 1, 379 536 1, 395 509 1, 550 371 1, 761 213 1, 932 128 1, 1000 134 1, 995 156 1, 904 344 1, 764 506 1, 544 734 1, 352 882 1, 139 1049 1, 94 1055 1, 89 1052 1, 88 1052 1, 89 1049 1, 143 987 1</inkml:annotation>
  <inkml:annotation type="data">AGEcA4CABAAAAAAAHQIkJAMERTRIEQUBOBET5XFACkMSgvxV+P/q+jnfh+H334cv1cPAgvw5+Dfp
+Pfg9T7N8e59Y8iCfwNZ/AiP6N+z5fxN9vPwJ+OX6D/Ev7K/dv7s/gH0
</inkml:annotation>
  <inkml:annotation type="types">AAEBAQEBAQEBAQEBAQEBAQEB
</inkml:annotation>
</inkml:ink>
</file>

<file path=word/ink/ink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46 449, 23 66 493, 28 76 528, 35 93 591, 40 95 357, 40 92 357, 37 82 204, 33 71 204, 30 60 261, 32 57 328, 44 47 383, 59 33 467, 73 25 501, 94 15 543, 105 12 587, 116 10 617, 120 11 642, 132 14 657, 136 17 661, 137 22 663, 136 33 661, 130 44 653, 121 54 601, 109 62 548, 99 65 326, 98 65 326, 94 61 0</inkml:trace>
  <inkml:annotation type="path"> 0 536 1, 136 696 1, 350 996 1, 413 1145 1, 530 1388 1, 604 1422 1, 599 1386 1, 553 1227 1, 488 1068 1, 451 897 1, 479 857 1, 665 698 1, 889 500 1, 1088 377 1, 1402 222 1, 1573 173 1, 1732 152 1, 1804 159 1, 1985 203 1, 2042 261 1, 2060 335 1, 2041 497 1, 1942 657 1, 1810 813 1, 1639 927 1, 1484 972 1, 1469 968 1, 1406 909 1</inkml:annotation>
  <inkml:annotation type="data">AIIBHAOAgAQAAAAAAB0COCoDBEU0SBEFATgRE+VxQApkHIJ83r58332z19HL8X0vj+T5e7773Pm6
gvxZ+Gfo+n4vwH7+Ovk+Pz8G/FOYz4F333yAgn8EzfwQf8/4c/gTf+AuP4AX/gBb8rfR9v4e/JPy
Z+Aff0/Xvn4fx7f4A3/gKD+BcQ==
</inkml:annotation>
  <inkml:annotation type="types">AAEBAQEBAQEBAQEBAQEBAQEBAQEBAQEBAQEBAQ==
</inkml:annotation>
</inkml:ink>
</file>

<file path=word/ink/ink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12 7 298, 27 10 204, 31 10 0</inkml:trace>
  <inkml:annotation type="path"> 0 1 1, 174 106 1, 397 153 1, 462 156 1</inkml:annotation>
  <inkml:annotation type="data">ADEcA4CABAAAAAAAHQIaFAMERTRIEQUBOBET5XFAChMEgn2c+sCCfF56gn8CcfwPr+wQ
</inkml:annotation>
  <inkml:annotation type="types">AAEBAQ==
</inkml:annotation>
</inkml:ink>
</file>

<file path=word/ink/ink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10 14 434, 21 10 423, 32 7 204, 32 7 204, 32 8 204, 31 11 0</inkml:trace>
  <inkml:annotation type="path"> 0 320 1, 149 216 1, 310 149 1, 477 102 1, 481 102 1, 479 126 1, 469 159 1</inkml:annotation>
  <inkml:annotation type="data">ADscA4CABAAAAAAAHQIaGAMERTRIEQUBOBET5XFACh0Hgn0R9aiC/B34d5OTAIJ/BJH8Ev/wEL/A
TT+AfQ==
</inkml:annotation>
  <inkml:annotation type="types">AAEBAQEBAQ==
</inkml:annotation>
</inkml:ink>
</file>

<file path=word/ink/ink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8 11 297, 17 28 204,</inkml:trace>
  <inkml:annotation type="path"> 0 0 1, 115 158 1, 259 422 1</inkml:annotation>
  <inkml:annotation type="data">AC0cA4CABAAAAAAAHQIWGgMERTRIEQUBOBET5XFACg8DgnyQgn1fAIJ/Am38D4g=
</inkml:annotation>
  <inkml:annotation type="types">AAEB
</inkml:annotation>
</inkml:ink>
</file>

<file path=word/ink/ink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9 32 379, 22 18 444, 33 9 580, 33 9 612, 33 9 612, 33 13 643, 30 35 667, 27 62 692, 27 86 690, 29 109 668, 33 133 606, 37 155 494, 43 179 216, 48 201 204,</inkml:trace>
  <inkml:annotation type="path"> 0 591 1, 130 474 1, 323 275 1, 487 135 1, 497 134 1, 499 137 1, 491 195 1, 443 527 1, 407 924 1, 401 1293 1, 431 1631 1, 488 1992 1, 557 2331 1, 641 2684 1, 725 3017 1</inkml:annotation>
  <inkml:annotation type="data">AFQcA4CABAAAAAAAHQIeSAMERTRIEQUBOBET5XFACjYPgnzeN+s65mMogvxl+Qfj9fM8fgj12zc0
gn8DtfwKz+cv1r+JfxF8c/Df4N/Gv5J/gDH+A+A=
</inkml:annotation>
  <inkml:annotation type="types">AAEBAQEBAQEBAQEBAQEB
</inkml:annotation>
</inkml:ink>
</file>

<file path=word/ink/ink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10 17 446, 27 9 466, 32 9 204, 32 11 204,</inkml:trace>
  <inkml:annotation type="path"> 0 353 1, 154 254 1, 397 131 1, 482 136 1, 482 161 1</inkml:annotation>
  <inkml:annotation type="data">ADkcA4CABAAAAAAAHQIaFgMERTRIEQUBOBET5XFAChsFgn0fF9vsgvwp+I78mIJ/BMH8Ec/wIz/A
eAA=
</inkml:annotation>
  <inkml:annotation type="types">AAEBAQE=
</inkml:annotation>
</inkml:ink>
</file>

<file path=word/ink/ink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8 13 388, 12 25 472, 15 36 494, 19 53 499, 19 53 381, 19 53 381, 19 39 0</inkml:trace>
  <inkml:annotation type="path"> 6 0 1, 114 193 1, 180 376 1, 222 542 1, 285 799 1, 288 800 1, 288 793 1, 288 590 1</inkml:annotation>
  <inkml:annotation type="data">AD8cA4CABAAAAAAAHQIWIAMERTRIEQUBOBET5XFACiEIgnyebPIAgn3W/B+B34BAgn8D2fwKL+Yf
wP+2/2h/A74=
</inkml:annotation>
  <inkml:annotation type="types">AAEBAQEBAQE=
</inkml:annotation>
</inkml:ink>
</file>

<file path=word/ink/ink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16 12 427, 19 12 468, 30 9 491, 34 10 503, 36 12 504, 37 13 504, 35 25 486, 32 30 484, 18 45 472, 9 52 485, 9 53 488, 10 52 488, 27 44 467, 33 41 0</inkml:trace>
  <inkml:annotation type="path"> 74 291 1, 244 183 1, 290 181 1, 446 136 1, 503 142 1, 544 174 1, 551 193 1, 532 381 1, 481 447 1, 269 667 1, 133 786 1, 139 787 1, 157 780 1, 398 660 1, 494 612 1</inkml:annotation>
  <inkml:annotation type="data">AFocA4CABAAAAAAAHQIcHgMERTRIEQUBOBET5XFACjwPgvXwfL8nx7e36/XzT8CfWIL8Ffhn4u+J
fq+P6Pl+Hfj9AIJ/BHX8D0/gn6/rv4J/An0/hb6e/g/+CYQ=
</inkml:annotation>
  <inkml:annotation type="types">AAEBAQEBAQEBAQEBAQEB
</inkml:annotation>
</inkml:ink>
</file>

<file path=word/ink/ink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10 24 532, 25 18 577, 37 16 629, 50 11 643, 65 8 628, 65 8 434, 62 9 322, 45 13 204, 33 17 204, 23 23 204, 23 25 204, 22 39 286, 23 50 357, 25 72 492, 25 83 541, 23 93 569, 19 110 518, 13 115 204,</inkml:trace>
  <inkml:annotation type="path"> 0 442 1, 146 367 1, 380 275 1, 550 241 1, 751 169 1, 973 121 1, 976 115 1, 935 128 1, 679 196 1, 500 260 1, 350 340 1, 337 370 1, 332 580 1, 349 751 1, 376 1073 1, 370 1241 1, 347 1402 1, 290 1645 1, 196 1732 1</inkml:annotation>
  <inkml:annotation type="data">AGEcA4CABAAAAAAAHQIkMAMERTRIEQUBOBET5XFACkMTgn0euzPwH38A+s+i5N3dgvw9+Kb47nJx
nn7O/V9d+L7Qgn8GGfwVn8X4x/D/8Al/oj4f2gfoj6/zJ+kfwf+g/4Dz
</inkml:annotation>
  <inkml:annotation type="types">AAEBAQEBAQEBAQEBAQEBAQEBAQ==
</inkml:annotation>
</inkml:ink>
</file>

<file path=word/ink/ink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7 11 287, 11 25 355, 13 39 421, 15 61 500, 16 84 510, 14 101 527, 17 101 204, 19 96 204, 23 77 204,</inkml:trace>
  <inkml:annotation type="path"> 40 0 1, 107 170 1, 163 376 1, 197 587 1, 227 911 1, 235 1256 1, 217 1510 1, 257 1514 1, 283 1441 1, 340 1148 1</inkml:annotation>
  <inkml:annotation type="data">AEIcA4CABAAAAAAAHQIYLgMERTRIEQUBOBET5XFACiQKguRq99XAgn1cfJPh/A/v8AiCfwJF/ATe
/d+b/i/gY3+BagA=
</inkml:annotation>
  <inkml:annotation type="types">AAEBAQEBAQEBAQ==
</inkml:annotation>
</inkml:ink>
</file>

<file path=word/ink/ink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11 44 416, 30 30 456, 42 25 467, 60 18 514, 79 12 538, 90 9 538, 92 9 497, 91 10 457, 80 12 210, 64 14 204, 60 13 0</inkml:trace>
  <inkml:annotation type="path"> 0 805 1, 164 665 1, 455 457 1, 634 370 1, 905 271 1, 1189 178 1, 1355 142 1, 1376 142 1, 1370 145 1, 1201 187 1, 964 211 1, 904 200 1</inkml:annotation>
  <inkml:annotation type="data">AFAcA4CABAAAAAAAHQIsHgMERTRIEQUBOBET5XFACjIMgn1fJ8fwT5fn79Pv7IL8ofmXz82znJHQ
gn8ESfwOr+H/xZ+E/wr+N5/AQf8BjfwDiA==
</inkml:annotation>
  <inkml:annotation type="types">AAEBAQEBAQEBAQEB
</inkml:annotation>
</inkml:ink>
</file>

<file path=word/ink/ink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12 43 356, 24 36 396, 45 25 475, 62 20 527, 72 15 554, 86 10 569, 96 5 573, 92 7 204, 83 16 204, 78 18 0</inkml:trace>
  <inkml:annotation type="path"> 0 716 1, 173 643 1, 356 538 1, 673 377 1, 923 304 1, 1082 223 1, 1286 148 1, 1433 71 1, 1385 100 1, 1238 238 1, 1165 271 1</inkml:annotation>
  <inkml:annotation type="data">AE4cA4CABAAAAAAAHQIsHgMERTRIEQUBOBET5XFACjALgn2Pm8/H48/gH34AgvyJ+T98/APi+L4w
gn8DWfwK7+Mvw3+F/t+v+Bz/4HG/gH0=
</inkml:annotation>
  <inkml:annotation type="types">AAEBAQEBAQEBAQE=
</inkml:annotation>
</inkml:ink>
</file>

<file path=word/ink/ink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8 11 460, 12 23 500, 15 43 578, 16 58 599, 18 76 603, 20 98 596, 21 116 576, 23 130 540, 23 131 204, 23 129 204, 22 119 0</inkml:trace>
  <inkml:annotation type="path"> 57 0 1, 126 161 1, 178 343 1, 228 637 1, 246 872 1, 271 1142 1, 303 1465 1, 307 1735 1, 337 1951 1, 348 1963 1, 348 1927 1, 327 1789 1</inkml:annotation>
  <inkml:annotation type="data">AEocA4CABAAAAAAAHQIYNgMERTRIEQUBOBET5XFACiwMgvBdizVAgn1T5PfPHnz9/flAgn8E+fwR
b+MPyv+B/r+/8C/wJ7/Awn8A+g==
</inkml:annotation>
  <inkml:annotation type="types">AAEBAQEBAQEBAQEB
</inkml:annotation>
</inkml:ink>
</file>

<file path=word/ink/ink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10 9 521, 20 13 538, 30 18 402, 30 18 305, 24 22 204, 22 24 0</inkml:trace>
  <inkml:annotation type="path"> 0 55 1, 144 128 1, 299 188 1, 452 265 1, 449 272 1, 361 331 1, 324 356 1</inkml:annotation>
  <inkml:annotation type="data">ADkcA4CABAAAAAAAHQIaGAMERTRIEQUBOBET5XFAChsHgn0H0/D4gvEs9+NAgn8F7fwWr/AC/4y8
/rM=
</inkml:annotation>
  <inkml:annotation type="types">AAEBAQEBAQ==
</inkml:annotation>
</inkml:ink>
</file>

<file path=word/ink/ink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20 7 204, 20 7 247, 21 9 247, 22 20 280, 21 34 344, 19 57 389, 17 77 468, 12 97 541, 9 95 617, 10 90 611, 14 78 602, 21 58 587, 27 47 573, 35 33 549, 43 24 543, 52 20 517, 53 22 517, 58 35 519, 57 49 555, 55 69 603, 53 79 623, 57 82 663, 60 78 663, 73 57 546, 80 47 411, 94 28 204, 98 25 0</inkml:trace>
  <inkml:annotation type="path"> 370 254 1, 302 106 1, 304 104 1, 311 136 1, 331 299 1, 310 514 1, 292 854 1, 248 1159 1, 185 1460 1, 140 1430 1, 155 1357 1, 214 1172 1, 316 868 1, 398 700 1, 521 500 1, 641 353 1, 782 307 1, 802 325 1, 863 526 1, 853 736 1, 824 1034 1, 794 1192 1, 860 1232 1, 902 1168 1, 1088 848 1, 1205 703 1, 1415 424 1, 1472 379 1</inkml:annotation>
  <inkml:annotation type="data">AIUBHAOAgAQAAAAAAB0CLCwDBEU0SBEFATgRE+VxQApnHIL8LfiH1G13PHOXE+Xx8NfBfo+H4vpA
gvwN+G/oz5ufN1+Ee/H8vzd9evg+qfB9Px/H+B/q+f8CAIJ/APn8AT/jv8TfiL8F/ij4efonvwz6
fwR+Dfwxn4o+z8O/gz8a/s/8E/nXgA==
</inkml:annotation>
  <inkml:annotation type="types">AAEBAQEBAQEBAQEBAQEBAQEBAQEBAQEBAQEBAQ==
</inkml:annotation>
</inkml:ink>
</file>

<file path=word/ink/ink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9 21 357, 18 11 281, 29 0 0</inkml:trace>
  <inkml:annotation type="path"> 0 399 1, 138 307 1, 262 163 1, 427 0 1</inkml:annotation>
  <inkml:annotation type="data">ADccA4CABAAAAAAAHQIaGAMJRIDgwgdFNEgRBQE4ERPlcUAKFASCfMyC/DX4n82CfwNd/BI/8A/g
</inkml:annotation>
  <inkml:annotation type="types">AAEBAQ==
</inkml:annotation>
</inkml:ink>
</file>

<file path=word/ink/ink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10 9 564, 23 15 629, 35 23 670, 52 34 670, 61 39 633, 71 45 222,</inkml:trace>
  <inkml:annotation type="path"> 0 77 1, 156 134 1, 349 226 1, 519 338 1, 772 517 1, 920 592 1, 1060 682 1</inkml:annotation>
  <inkml:annotation type="data">AD8cA4CABAAAAAAAHQImHgMJRIDgwgdFNEgRBQE4ERPlcUAKHAeCfRy+vliC9XM58MCCfwaZ/BZf
4V/G/4v/gdE=
</inkml:annotation>
  <inkml:annotation type="types">AAEBAQEBAQ==
</inkml:annotation>
</inkml:ink>
</file>

<file path=word/ink/ink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9 14 413, 22 8 432, 33 7 204, 33 8 204, 32 12 0</inkml:trace>
  <inkml:annotation type="path"> 0 301 1, 139 214 1, 325 125 1, 487 107 1, 490 127 1, 484 176 1</inkml:annotation>
  <inkml:annotation type="data">AEAcA4CABAAAAAAAHQIaFAMJRIDgwgdFNEgRBQE4ERPlcUAKHQaCfN4366CC/Bn4Zes4gn8EPfwP
z/Aaf8BWfwD6
</inkml:annotation>
  <inkml:annotation type="types">AAEBAQEB
</inkml:annotation>
</inkml:ink>
</file>

<file path=word/ink/ink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8 42 493, 15 30 449, 27 12 231, 34 0 0</inkml:trace>
  <inkml:annotation type="path"> 0 775 1, 116 629 1, 230 452 1, 404 172 1, 512 0 1</inkml:annotation>
  <inkml:annotation type="data">ADwcA4CABAAAAAAAHQIaIAMJRIDgwgdFNEgRBQE4ERPlcUAKGQWCfJfXsIL8mfmHfh+Agn8FffwY
v/AIP3g=
</inkml:annotation>
  <inkml:annotation type="types">AAEBAQE=
</inkml:annotation>
</inkml:ink>
</file>

<file path=word/ink/ink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13 12 460, 23 9 452, 29 9 328, 30 10 328, 31 18 204, 29 23 0</inkml:trace>
  <inkml:annotation type="path"> 0 261 1, 193 180 1, 349 132 1, 434 138 1, 445 148 1, 460 268 1, 433 342 1</inkml:annotation>
  <inkml:annotation type="data">AEIcA4CABAAAAAAAHQIaFgMJRIDgwgdFNEgRBQE4ERPlcUAKHweCfd3z7dCC/A34Rzk+LoCCfwT5
/BRv7N/bn7d/QoA=
</inkml:annotation>
  <inkml:annotation type="types">AAEBAQEBAQ==
</inkml:annotation>
</inkml:ink>
</file>

<file path=word/ink/ink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10 21 482, 22 14 503, 36 9 523, 36 10 534, 36 23 540, 33 36 540, 30 53 540, 25 73 582, 27 78 565, 30 73 550, 42 57 510, 48 47 474, 56 35 395, 66 20 204, 69 15 0</inkml:trace>
  <inkml:annotation type="path"> 0 430 1, 151 312 1, 331 213 1, 538 130 1, 544 144 1, 542 337 1, 500 538 1, 443 796 1, 370 1099 1, 406 1171 1, 452 1101 1, 629 849 1, 712 705 1, 838 525 1, 995 297 1, 1033 223 1</inkml:annotation>
  <inkml:annotation type="data">AFocA4CABAAAAAAAHQIkJgMJRIDgwgdFNEgRBQE4ERPlcUAKNxCCfRmfgF1vxT5vhzPjgvw9+L5n
wfY8c/Af0/X8G9+ggn8FUfwT/fn9/C/HH5bz8L+Px3+xfvA=
</inkml:annotation>
  <inkml:annotation type="types">AAEBAQEBAQEBAQEBAQEBAQ==
</inkml:annotation>
</inkml:ink>
</file>

<file path=word/ink/ink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10 36 394, 10 48 453, 9 66 492, 8 85 509, 8 81 204, 11 67 204, 14 56 204, 20 47 204, 32 33 237, 41 24 299, 51 18 318, 67 8 395, 71 8 496, 71 8 515, 75 20 559, 79 36 564, 79 50 564, 79 69 556, 78 83 535, 74 92 0</inkml:trace>
  <inkml:annotation type="path"> 125 292 1, 155 543 1, 155 726 1, 137 988 1, 119 1273 1, 123 1210 1, 158 1002 1, 203 840 1, 299 699 1, 474 489 1, 618 366 1, 767 265 1, 998 121 1, 1067 121 1, 1070 126 1, 1127 297 1, 1178 541 1, 1184 748 1, 1187 1039 1, 1166 1249 1, 1107 1372 1</inkml:annotation>
  <inkml:annotation type="data">AG4cA4CABAAAAAAAHQImKgMJRIDgwgdFNEgRBQE4ERPlcUAKSxWC+T4dqcc+Ds+D7fPh5XqC/Bnn
z8E/Cf08z3655+h9njfXv2CCfwPx/Awf4N/CP8C0/wKMfib8Pfjv8sfhT9E/hb8Z+/l+/+C6QA==
</inkml:annotation>
  <inkml:annotation type="types">AAEBAQEBAQEBAQEBAQEBAQEBAQEB
</inkml:annotation>
</inkml:ink>
</file>

<file path=word/ink/ink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37 10 477, 30 18 478, 19 24 453, 7 26 253, 0 26 0</inkml:trace>
  <inkml:annotation type="path"> 652 0 1, 557 144 1, 446 271 1, 277 355 1, 100 382 1, 0 384 1</inkml:annotation>
  <inkml:annotation type="data">AD4cA4CABAAAAAAAHQIeGAMJRIDgwgdFNEgRBQE4ERPlcUAKGwaC/Hn5Leb6gn0bvnSCfwU9/BTv
4Z/gEP8ngA==
</inkml:annotation>
  <inkml:annotation type="types">AAEBAQEB
</inkml:annotation>
</inkml:ink>
</file>

<file path=word/ink/ink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10 5 204, 9 8 204, 8 11 0</inkml:trace>
  <inkml:annotation type="path"> 0 0 1, 156 70 1, 139 116 1, 121 157 1</inkml:annotation>
  <inkml:annotation type="data">ADUcA4CABAAAAAAAHQIUFAMJRIDgwgdFNEgRBQE4ERPlcUAKEgSCfR9YgnrQgn8A+fwD7/APoA==
</inkml:annotation>
  <inkml:annotation type="types">AAEBAQ==
</inkml:annotation>
</inkml:ink>
</file>

<file path=word/ink/ink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19 14 416, 19 35 473, 18 47 514, 15 59 545, 13 80 542, 11 98 526, 8 112 457, 7 112 311, 7 111 204, 7 100 204, 8 95 0</inkml:trace>
  <inkml:annotation type="path"> 264 0 1, 283 209 1, 291 521 1, 273 703 1, 231 889 1, 190 1192 1, 159 1472 1, 117 1675 1, 105 1681 1, 103 1669 1, 111 1502 1, 114 1417 1</inkml:annotation>
  <inkml:annotation type="data">AFMcA4CABAAAAAAAHQIWMgMJRIDgwgdFNEgRBQE4ERPlcUAKMAyC/BH4Ht2LkQCCfgD4vnfN3z+A
b9PwAIJ/BEn8DZ/gX6fxT9/5P/P/4y/XX8A+gA==
</inkml:annotation>
  <inkml:annotation type="types">AAEBAQEBAQEBAQEB
</inkml:annotation>
</inkml:ink>
</file>

<file path=word/ink/ink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13 9 475, 28 10 486, 32 10 462, 32 10 425, 33 12 204, 32 14 204, 31 16 0</inkml:trace>
  <inkml:annotation type="path"> 0 95 1, 201 134 1, 416 156 1, 475 155 1, 481 156 1, 497 179 1, 485 207 1, 467 246 1</inkml:annotation>
  <inkml:annotation type="data">AEEcA4CABAAAAAAAHQIaFgMJRIDgwgdFNEgRBQE4ERPlcUAKHgiCfdn1+ZqC+Du1gIJ/BTX8FC/i
v7/4BV/gJ7+AfQ==
</inkml:annotation>
  <inkml:annotation type="types">AAEBAQEBAQE=
</inkml:annotation>
</inkml:ink>
</file>

<file path=word/ink/ink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7 31 509, 22 18 564, 34 12 584, 48 10 588, 55 10 594, 60 13 608, 60 15 608, 56 27 613, 49 37 589, 38 47 529, 28 52 241, 17 54 204,</inkml:trace>
  <inkml:annotation type="path"> 0 587 1, 111 467 1, 326 272 1, 509 185 1, 715 148 1, 830 148 1, 901 202 1, 904 220 1, 844 406 1, 727 562 1, 574 707 1, 421 778 1, 256 809 1</inkml:annotation>
  <inkml:annotation type="data">AFUcA4CABAAAAAAAHQIiHgMJRIDgwgdFNEgRBQE4ERPlcUAKMg2CfF8nc+PffnvmUIL8ZfkP38Xj
OX6Ne+iCfwW9/BOP4r/AufJ+AfX4f/Fv8BW/wG0A
</inkml:annotation>
  <inkml:annotation type="types">AAEBAQEBAQEBAQEBAQ==
</inkml:annotation>
</inkml:ink>
</file>

<file path=word/ink/ink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26 19 495, 24 41 533, 20 61 598, 16 72 607, 10 89 620, 6 103 622, 7 103 606, 18 94 599, 37 81 581, 49 74 563, 60 73 555, 60 74 577, 59 86 608, 53 99 641, 45 111 660, 38 121 661, 28 131 644, 18 136 508, 17 135 310, 12 133 0</inkml:trace>
  <inkml:annotation type="path"> 410 0 1, 392 286 1, 358 611 1, 295 919 1, 242 1084 1, 149 1336 1, 95 1549 1, 107 1543 1, 271 1411 1, 548 1208 1, 730 1112 1, 895 1093 1, 904 1106 1, 883 1294 1, 796 1489 1, 679 1669 1, 565 1814 1, 422 1966 1, 274 2035 1, 256 2027 1, 182 2000 1</inkml:annotation>
  <inkml:annotation type="data">AGwcA4CABAAAAAAAHQIiOAMJRIDgwgdFNEgRBQE4ERPlcUAKSRWC/DX4dutz19HyfHfrvvZ183mC
fgrm/P8HfwD8/n4Pgz6pde/hoIJ/BYX8E7/hr8q+Pr/BPzfW+j8QfNn4B/BP4J/af5h/YoA=
</inkml:annotation>
  <inkml:annotation type="types">AAEBAQEBAQEBAQEBAQEBAQEBAQEB
</inkml:annotation>
</inkml:ink>
</file>

<file path=word/ink/ink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17 10 250, 7 25 204, 7 26 204, 7 26 0</inkml:trace>
  <inkml:annotation type="path"> 372 0 1, 255 142 1, 102 374 1, 102 382 1, 104 386 1</inkml:annotation>
  <inkml:annotation type="data">AD0cA4CABAAAAAAAHQIYGAMJRIDgwgdFNEgRBQE4ERPlcUAKGgWC/C34n36Agn0evwDQgn8BsfwJ
r+QP4B9A
</inkml:annotation>
  <inkml:annotation type="types">AAEBAQE=
</inkml:annotation>
</inkml:ink>
</file>

<file path=word/ink/ink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13 12 413, 5 21 204, 0 24 0</inkml:trace>
  <inkml:annotation type="path"> 263 0 1, 191 173 1, 71 310 1, 0 366 1</inkml:annotation>
  <inkml:annotation type="data">ADccA4CABAAAAAAAHQIWGAMJRIDgwgdFNEgRBQE4ERPlcUAKFASC/BH4T7yCfZ34QIJ/BD38Hg+g
</inkml:annotation>
  <inkml:annotation type="types">AAEBAQ==
</inkml:annotation>
</inkml:ink>
</file>

<file path=word/ink/ink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11 11 292, 11 26 339, 11 37 408, 9 50 423, 8 66 478, 9 65 466, 17 57 441, 24 48 350, 32 39 204, 39 31 0</inkml:trace>
  <inkml:annotation type="path"> 134 0 1, 161 163 1, 169 394 1, 158 559 1, 128 742 1, 118 983 1, 136 973 1, 253 851 1, 353 721 1, 487 580 1, 583 467 1</inkml:annotation>
  <inkml:annotation type="data">AEscA4CABAAAAAAAHQIaJAMJRIDgwgdFNEgRBQE4ERPlcUAKKAuC+b49bM+KyoJ9XjznPwP8dQCC
fwJZ/AZ/4Q/KP40/Nf3/mn8p/lk=
</inkml:annotation>
  <inkml:annotation type="types">AAEBAQEBAQEBAQE=
</inkml:annotation>
</inkml:ink>
</file>

<file path=word/ink/ink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10 17 449, 10 34 540, 10 52 581, 10 52 579, 12 53 565, 17 53 562, 28 47 525, 38 42 204, 39 43 204,</inkml:trace>
  <inkml:annotation type="path"> 138 0 1, 149 247 1, 150 511 1, 143 776 1, 147 784 1, 174 796 1, 248 788 1, 422 697 1, 573 634 1, 579 637 1</inkml:annotation>
  <inkml:annotation type="data">AEscA4CABAAAAAAAHQIaIAMJRIDgwgdFNEgRBQE4ERPlcUAKKAqC+b5aZz4L84CCfgZPwTL8M+CC
fwTN/A2P5J/Hf2/V+Kf4Ed/gWYA=
</inkml:annotation>
  <inkml:annotation type="types">AAEBAQEBAQEBAQ==
</inkml:annotation>
</inkml:ink>
</file>

<file path=word/ink/ink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14 11 387, 14 24 451, 12 45 507, 11 66 580, 10 88 584, 10 108 581, 11 110 581, 11 111 564, 11 111 564, 11 111 540, 11 111 540, 11 112 500, 12 111 500, 12 109 388, 13 94 301, 14 76 204, 15 63 0</inkml:trace>
  <inkml:annotation type="path"> 193 0 1, 214 161 1, 212 352 1, 175 677 1, 166 983 1, 148 1318 1, 149 1613 1, 167 1643 1, 166 1661 1, 170 1667 1, 170 1670 1, 172 1670 1, 172 1672 1, 173 1670 1, 181 1637 1, 197 1406 1, 214 1144 1, 221 947 1</inkml:annotation>
  <inkml:annotation type="data">AFMcA4CABAAAAAAAHQIUMAMERTRIEQUBOBET5XFACjUSgvu+27ElCWCCfVnyJv4JtJt+/vqCfwPV
/Atfy/gb83/Hz8D/gb8K/hT8a/jT9i/hb6f12A==
</inkml:annotation>
  <inkml:annotation type="types">AAEBAQEBAQEBAQEBAQEBAQEB
</inkml:annotation>
</inkml:ink>
</file>

<file path=word/ink/ink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32 9 474, 20 23 474, 8 36 379, 0 40 0</inkml:trace>
  <inkml:annotation type="path"> 623 0 1, 485 141 1, 304 337 1, 119 539 1, 0 605 1</inkml:annotation>
  <inkml:annotation type="data">ADccA4CABAAAAAAAHQIcHAMERTRIEQUBOBET5XFAChkFgvxx+TdeAIJ83q/Ogn8FMfwUz+o/4EdA
</inkml:annotation>
  <inkml:annotation type="types">AAEBAQE=
</inkml:annotation>
</inkml:ink>
</file>

<file path=word/ink/ink3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11 23 469, 23 17 507, 38 12 559, 49 10 573, 60 9 502, 59 10 463, 44 21 204, 35 28 0</inkml:trace>
  <inkml:annotation type="path"> 0 468 1, 169 351 1, 347 257 1, 571 174 1, 730 146 1, 904 135 1, 886 149 1, 661 320 1, 526 414 1</inkml:annotation>
  <inkml:annotation type="data">AEUcA4CABAAAAAAAHQIiGAMERTRIEQUBOBET5XFACicJgn1Tnl9v4B+AgvxF+M8nJn0eQIJ/BR38
Eh/gD8Y/o/8SfwE7+Ug=
</inkml:annotation>
  <inkml:annotation type="types">AAEBAQEBAQEB
</inkml:annotation>
</inkml:ink>
</file>

<file path=word/ink/ink3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24 11 649, 14 32 630, 6 48 281, 3 51 0</inkml:trace>
  <inkml:annotation type="path"> 455 0 1, 367 164 1, 217 472 1, 92 713 1, 52 758 1</inkml:annotation>
  <inkml:annotation type="data">ADgcA4CABAAAAAAAHQIaIAMERTRIEQUBOBET5XFAChoFgvxB+LfOeoJ9X0e/vIJ/B+38IO/wLz+b
AA==
</inkml:annotation>
  <inkml:annotation type="types">AAEBAQE=
</inkml:annotation>
</inkml:ink>
</file>

<file path=word/ink/ink3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13 38 622, 18 38 664, 29 34 679, 49 27 679, 66 21 611, 85 16 558, 102 10 204, 114 7 204, 125 5 0</inkml:trace>
  <inkml:annotation type="path"> 0 560 1, 197 575 1, 266 573 1, 439 516 1, 733 405 1, 983 321 1, 1277 236 1, 1526 144 1, 1709 101 1, 1867 68 1</inkml:annotation>
  <inkml:annotation type="data">AEgcA4CABAAAAAAAHQI0HAMERTRIEQUBOBET5XFACioKgn3fL8Hzdzfdgvxd+Lb57JeQgn8Hgfwb
b+G/wH+bfwF/An/8DUfwD6A=
</inkml:annotation>
  <inkml:annotation type="types">AAEBAQEBAQEBAQ==
</inkml:annotation>
</inkml:ink>
</file>

<file path=word/ink/ink3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14 14 461, 26 10 480, 30 11 480, 33 8 441, 36 8 318, 38 8 318, 37 8 204, 38 9 204, 37 10 204, 35 12 0</inkml:trace>
  <inkml:annotation type="path"> 0 206 1, 211 204 1, 388 155 1, 446 159 1, 487 120 1, 545 117 1, 562 120 1, 560 122 1, 562 135 1, 556 146 1, 529 182 1</inkml:annotation>
  <inkml:annotation type="data">AEYcA4CABAAAAAAAHQIcEgMERTRIEQUBOBET5XFACigLgn4A35avc2iC/AH4B8+vPCIAgn8E/fwS
z+C/xn+jf21+yf2Q/gH0
</inkml:annotation>
  <inkml:annotation type="types">AAEBAQEBAQEBAQE=
</inkml:annotation>
</inkml:ink>
</file>

<file path=word/ink/ink3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11 10 626, 22 12 601, 28 12 492, 30 10 212, 36 7 0</inkml:trace>
  <inkml:annotation type="path"> 0 78 1, 163 145 1, 325 186 1, 417 175 1, 452 148 1, 538 109 1</inkml:annotation>
  <inkml:annotation type="data">ADccA4CABAAAAAAAHQIcFAMERTRIEQUBOBET5XFAChkGgn1PfnwAgvTu7YJ/B5H8H9/o3+AO/zYA
</inkml:annotation>
  <inkml:annotation type="types">AAEBAQEB
</inkml:annotation>
</inkml:ink>
</file>

<file path=word/ink/ink3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11 9 440, 22 10 204, 24 11 0</inkml:trace>
  <inkml:annotation type="path"> 0 90 1, 163 129 1, 325 150 1, 359 160 1</inkml:annotation>
  <inkml:annotation type="data">ADAcA4CABAAAAAAAHQIYFAMERTRIEQUBOBET5XFAChIEgn1PnIL4O6CCfwSp/CFv4kA=
</inkml:annotation>
  <inkml:annotation type="types">AAEBAQ==
</inkml:annotation>
</inkml:ink>
</file>

<file path=word/ink/ink3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11 10 544, 25 10 413, 35 6 204, 41 4 0</inkml:trace>
  <inkml:annotation type="path"> 0 113 1, 169 151 1, 370 148 1, 530 97 1, 614 59 1</inkml:annotation>
  <inkml:annotation type="data">ADQcA4CABAAAAAAAHQIcFAMERTRIEQUBOBET5XFAChYFgn1c8+SC+T4d84CCfwZJ/CFf6B9A
</inkml:annotation>
  <inkml:annotation type="types">AAEBAQE=
</inkml:annotation>
</inkml:ink>
</file>

<file path=word/ink/ink3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13 14 503, 33 9 453, 36 9 0</inkml:trace>
  <inkml:annotation type="path"> 0 278 1, 197 215 1, 487 131 1, 532 129 1</inkml:annotation>
  <inkml:annotation type="data">ADUcA4CABAAAAAAAHQIcFAMERTRIEQUBOBET5XFAChcEgn3fF+BwgvwV+FXogn8FpfwZv/BBYA==
</inkml:annotation>
  <inkml:annotation type="types">AAEBAQ==
</inkml:annotation>
</inkml:ink>
</file>

<file path=word/ink/ink3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10 18 519, 28 9 557, 39 9 204,</inkml:trace>
  <inkml:annotation type="path"> 0 344 1, 143 272 1, 424 141 1, 577 141 1</inkml:annotation>
  <inkml:annotation type="data">ADUcA4CABAAAAAAAHQIcFgMERTRIEQUBOBET5XFAChcEgn0fJ8aC/CX4d8/Mgn8F5fwVP/A+YA==
</inkml:annotation>
  <inkml:annotation type="types">AAEBAQ==
</inkml:annotation>
</inkml:ink>
</file>

<file path=word/ink/ink3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18 13 468, 20 10 492, 22 10 492, 23 9 498, 25 10 498, 27 22 396, 24 34 319, 16 45 333, 7 55 435, 7 54 571, 16 47 558, 29 39 386, 45 27 204, 49 24 0</inkml:trace>
  <inkml:annotation type="path"> 131 258 1, 275 187 1, 293 144 1, 331 154 1, 352 138 1, 371 156 1, 403 327 1, 353 507 1, 245 679 1, 100 831 1, 110 814 1, 235 709 1, 430 583 1, 670 399 1, 728 360 1</inkml:annotation>
  <inkml:annotation type="data">AFYcA4CABAAAAAAAHQIeHgMERTRIEQUBOBET5XFACjgPgvmfGse/d+b5vHPtgvwN+D5y59S36/hv
n5iCfwUZ/BLv4V+D4f1j+Fv01+lPxR/AB/8AR/T+EQ==
</inkml:annotation>
  <inkml:annotation type="types">AAEBAQEBAQEBAQEBAQEB
</inkml:annotation>
</inkml:ink>
</file>

<file path=word/ink/ink3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10 25 471, 31 15 507, 41 11 509, 54 8 484, 57 5 204,</inkml:trace>
  <inkml:annotation type="path"> 0 477 1, 153 381 1, 457 224 1, 619 164 1, 809 117 1, 854 68 1</inkml:annotation>
  <inkml:annotation type="data">ADwcA4CABAAAAAAAHQIiGgMERTRIEQUBOBET5XFACh4Ggn0fV9fPpIL8SfjPvwQAgn8FJfwSX+Kf
w3/AcYA=
</inkml:annotation>
  <inkml:annotation type="types">AAEBAQEB
</inkml:annotation>
</inkml:ink>
</file>

<file path=word/ink/ink3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30 424, 12 47 470, 12 58 531, 9 68 608, 9 68 602, 9 68 602, 17 53 564, 25 44 479, 32 36 449, 37 35 406, 39 35 402, 40 36 400, 43 48 449, 41 59 512, 42 59 259, 44 54 259, 49 32 204, 51 18 204, 51 6 204, 53 5 204, 52 3 204, 53 3 204, 53 3 204, 53 3 221, 53 3 221, 53 3 359, 55 18 490, 55 30 544, 54 50 656, 52 74 684, 51 92 695, 50 112 692, 50 134 653, 50 153 542, 52 169 408, 55 183 204, 57 187 0</inkml:trace>
  <inkml:annotation type="path"> 61 209 1, 139 456 1, 181 698 1, 178 866 1, 133 1020 1, 131 1020 1, 134 1013 1, 262 798 1, 368 656 1, 484 539 1, 553 525 1, 584 531 1, 599 546 1, 643 717 1, 611 884 1, 629 884 1, 656 816 1, 736 479 1, 764 270 1, 770 93 1, 791 69 1, 785 50 1, 796 41 1, 794 39 1, 794 39 1, 793 42 1, 794 47 1, 821 273 1, 824 452 1, 814 743 1, 779 1107 1, 766 1383 1, 755 1674 1, 757 2009 1, 755 2291 1, 778 2534 1, 829 2747 1, 860 2811 1</inkml:annotation>
  <inkml:annotation type="data">AJABHAOAgAQAAAAAAB0CIkYDBEU0SBEFATgRE+VxQApyJoLxN73j5F3tz3yc7udyjNtiMlCC/AGT
4b9L8B/BPik+q/X7/A/yZ9VwPwF35PHw5ne79ICCfwRp/A7P4C/An6L+D8Y/kP8pff+Ms/JX4A/g
V3+A3vyn+Ugfgb8D/vj4/z/+WP0b+B/wD+Lfzr+E/ziA
</inkml:annotation>
  <inkml:annotation type="types">AAEBAQEBAQEBAQEBAQEBAQEBAQEBAQEBAQEBAQEBAQEBAQEBAQE=
</inkml:annotation>
</inkml:ink>
</file>

<file path=word/ink/ink3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15 12 421, 15 39 492, 13 61 596, 12 80 616, 11 100 621, 10 125 623, 10 144 622, 10 144 281, 9 132 204, 8 111 204,</inkml:trace>
  <inkml:annotation type="path"> 208 0 1, 227 183 1, 224 581 1, 199 913 1, 182 1205 1, 170 1496 1, 152 1867 1, 146 2158 1, 143 2152 1, 139 1976 1, 116 1670 1</inkml:annotation>
  <inkml:annotation type="data">AEgcA4CABAAAAAAAHQIUOgMERTRIEQUBOBET5XFACioLgvwB992EUIJ9n4C99nr4fwX9vziCfwRd
/A0P4m/Rv4D73+Bjf4D0/Pw=
</inkml:annotation>
  <inkml:annotation type="types">AAEBAQEBAQEBAQE=
</inkml:annotation>
</inkml:ink>
</file>

<file path=word/ink/ink3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16 44 386, 15 66 518, 13 87 573, 11 109 600, 9 127 606, 9 125 496, 11 105 428, 14 84 319, 19 70 295, 27 49 290, 36 29 318, 45 17 344, 47 15 377, 56 9 461, 57 9 490, 62 13 631, 66 23 664, 72 44 673, 74 60 675, 75 83 679, 75 108 670, 75 129 606, 73 130 204, 73 127 204, 72 124 0</inkml:trace>
  <inkml:annotation type="path"> 240 444 1, 240 655 1, 225 987 1, 191 1311 1, 164 1635 1, 132 1909 1, 137 1873 1, 170 1567 1, 212 1266 1, 284 1056 1, 407 733 1, 539 441 1, 669 249 1, 708 231 1, 842 129 1, 854 130 1, 923 189 1, 983 351 1, 1077 664 1, 1110 903 1, 1127 1249 1, 1125 1623 1, 1124 1935 1, 1101 1947 1, 1091 1905 1, 1077 1852 1</inkml:annotation>
  <inkml:annotation type="data">AH4cA4CABAAAAAAAHQIkNAMERTRIEQUBOBET5XFACmAagvwJ+BbTMmcj4/i+Xxc82tyggvxB+Bfk
s8/g38E34vjnyfR5+Dx8H1e/izz+DfKCfwPR/AcP5//Dv4P/Zv44/G/6O/BX4m34vyV+U/2J+vfw
r8eff+U/4GJ/ggj+AfQ=
</inkml:annotation>
  <inkml:annotation type="types">AAEBAQEBAQEBAQEBAQEBAQEBAQEBAQEBAQE=
</inkml:annotation>
</inkml:ink>
</file>

<file path=word/ink/ink3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20 12 435, 9 30 486, 11 36 450, 16 33 440, 30 23 411, 40 18 412, 50 13 438, 62 10 546, 63 10 566, 69 15 603, 74 25 638, 77 40 653, 79 51 666, 79 71 679, 78 92 682, 79 112 670, 78 131 669, 75 142 668, 68 149 661, 67 149 661, 58 140 498, 52 128 351, 44 116 0</inkml:trace>
  <inkml:annotation type="path"> 379 11 1, 295 174 1, 136 449 1, 171 536 1, 232 495 1, 448 344 1, 595 263 1, 748 197 1, 922 143 1, 937 144 1, 1039 219 1, 1111 375 1, 1159 600 1, 1177 771 1, 1182 1064 1, 1174 1383 1, 1182 1676 1, 1170 1959 1, 1126 2129 1, 1023 2232 1, 1003 2228 1, 874 2103 1, 772 1917 1, 666 1739 1</inkml:annotation>
  <inkml:annotation type="data">AHAcA4CABAAAAAAAHQImPAMERTRIEQUBOBET5XFAClIYgvwt+Ifh+7nzeWfX6u3bm75+D5eagp9H
xfb8/x+mc9evXn5pb8vn4/n6gn8ElfwPL+k/wx+C/xB+Fv0R+lfwNv4N19P4D+p8PxfwBX+BP4B9
</inkml:annotation>
  <inkml:annotation type="types">AAEBAQEBAQEBAQEBAQEBAQEBAQEBAQEB
</inkml:annotation>
</inkml:ink>
</file>

<file path=word/ink/ink3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10 27 409, 29 16 475, 41 13 499, 55 10 499, 66 10 463, 67 9 463, 68 10 432, 68 9 432, 68 9 375, 68 10 375, 68 9 315, 67 9 315, 67 9 204, 59 5 0</inkml:trace>
  <inkml:annotation type="path"> 0 516 1, 146 405 1, 430 246 1, 607 190 1, 817 156 1, 995 142 1, 1003 133 1, 1013 142 1, 1019 130 1, 1019 141 1, 1015 145 1, 1015 141 1, 1010 135 1, 1006 133 1, 884 78 1</inkml:annotation>
  <inkml:annotation type="data">AFQcA4CABAAAAAAAHQIkGgMERTRIEQUBOBET5XFACjYPgn0fN8ed+lRZ8oCC/FH438/I5c2TY8iC
fwQt/Ayf45/Cv4t/Fn4j/EX5X/K35d/Ln7D/T4A=
</inkml:annotation>
  <inkml:annotation type="types">AAEBAQEBAQEBAQEBAQEB
</inkml:annotation>
</inkml:ink>
</file>

<file path=word/ink/ink3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8 44 396, 12 67 458, 13 88 542, 14 113 559, 15 136 566, 13 156 575, 16 163 585, 17 161 585, 24 149 577, 32 132 555, 41 113 445, 51 92 310, 59 71 204, 64 54 204,</inkml:trace>
  <inkml:annotation type="path"> 61 369 1, 124 661 1, 175 1003 1, 199 1315 1, 217 1699 1, 220 2034 1, 196 2344 1, 244 2437 1, 262 2413 1, 355 2236 1, 473 1981 1, 614 1692 1, 763 1375 1, 886 1057 1, 955 813 1</inkml:annotation>
  <inkml:annotation type="data">AFAcA4CABAAAAAAAHQIkOgMERTRIEQUBOBET5XFACjIPgvB07634JJvQgvwt8PjfG9+/5/p97rwA
gn8D+fwMD+EPzX9OT6fl/AP6V/C/4e/XAA==
</inkml:annotation>
  <inkml:annotation type="types">AAEBAQEBAQEBAQEBAQEB
</inkml:annotation>
</inkml:ink>
</file>

<file path=word/ink/ink3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42 11 504, 29 29 507, 18 44 494, 9 52 475, 0 56 0</inkml:trace>
  <inkml:annotation type="path"> 739 0 1, 626 160 1, 439 427 1, 263 656 1, 131 772 1, 0 832 1</inkml:annotation>
  <inkml:annotation type="data">ADscA4CABAAAAAAAHQIgIAMERTRIEQUBOBET5XFACh0GgvyN+VfhzACCfV8Xfj8ggn8FqfwWf+Bf
h/gnUA==
</inkml:annotation>
  <inkml:annotation type="types">AAEBAQEB
</inkml:annotation>
</inkml:ink>
</file>

<file path=word/ink/ink3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21 16 367, 16 37 391, 11 52 354, 6 62 204, 5 64 0</inkml:trace>
  <inkml:annotation type="path"> 358 0 1, 309 238 1, 234 560 1, 162 772 1, 87 935 1, 67 958 1</inkml:annotation>
  <inkml:annotation type="data">ADscA4CABAAAAAAAHQIYJAMERTRIEQUBOBET5XFACh0Ggvwp+G9PAIJ+BPXw+/lAgn8DhfwMn+X/
2P+UQA==
</inkml:annotation>
  <inkml:annotation type="types">AAEBAQEB
</inkml:annotation>
</inkml:ink>
</file>

<file path=word/ink/ink3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9 26 475, 25 17 427, 45 6 204, 54 2 0</inkml:trace>
  <inkml:annotation type="path"> 0 485 1, 136 392 1, 369 260 1, 672 92 1, 814 26 1</inkml:annotation>
  <inkml:annotation type="data">ADkcA4CABAAAAAAAHQIgGgMERTRIEQUBOBET5XFAChsFgnzfF4+sgvxJ+Me78QCCfwU1/Bff8Ah/
goA=
</inkml:annotation>
  <inkml:annotation type="types">AAEBAQE=
</inkml:annotation>
</inkml:ink>
</file>

<file path=word/ink/ink3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10 14 446, 19 9 488, 31 8 416, 32 9 238, 32 10 238, 33 18 0</inkml:trace>
  <inkml:annotation type="path"> 0 325 1, 146 215 1, 287 134 1, 461 125 1, 476 133 1, 484 148 1, 488 275 1</inkml:annotation>
  <inkml:annotation type="data">AD4cA4CABAAAAAAAHQIaFgMERTRIEQUBOBET5XFACiAHgn0Xn12Agvwh+IeeMfEAgn8EwfwQb+yf
1z/AJH8Bgg==
</inkml:annotation>
  <inkml:annotation type="types">AAEBAQEBAQ==
</inkml:annotation>
</inkml:ink>
</file>

<file path=word/ink/ink3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11 24 522, 22 18 533, 35 13 529, 45 7 411, 46 6 411, 45 0 0</inkml:trace>
  <inkml:annotation type="path"> 0 488 1, 163 355 1, 329 263 1, 517 191 1, 677 103 1, 683 88 1, 680 0 1</inkml:annotation>
  <inkml:annotation type="data">ADwcA4CABAAAAAAAHQIeGgMERTRIEQUBOBET5XFACh4Hgn1M78+ggvxN+OeS+vaCfwXx/Bcf4D/Z
P7Q/ghs=
</inkml:annotation>
  <inkml:annotation type="types">AAEBAQEBAQ==
</inkml:annotation>
</inkml:ink>
</file>

<file path=word/ink/ink4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84 11 394, 76 20 423, 63 36 446, 50 48 459, 33 65 463, 19 80 470, 8 88 492, 7 90 483, 8 90 483, 8 90 468, 29 83 473, 42 75 478, 59 65 494, 72 59 498, 89 51 501, 105 42 503, 107 39 363, 107 38 363, 97 30 204, 93 28 0</inkml:trace>
  <inkml:annotation type="path"> 1359 0 1, 1259 158 1, 1142 296 1, 941 536 1, 752 718 1, 498 980 1, 281 1198 1, 119 1325 1, 110 1354 1, 113 1354 1, 117 1352 1, 432 1238 1, 629 1127 1, 879 971 1, 1076 889 1, 1328 761 1, 1577 631 1, 1607 581 1, 1601 572 1, 1449 445 1, 1395 418 1</inkml:annotation>
  <inkml:annotation type="data">AGgcA4CABAAAAAAAHQIuKgMERTRIEQUBOBET5XFACkoVgv01+qb7eec+jL+Dvl8efF/AO/T8AIJ9
W/F59b8fw6+O742/Bnx/AIJ/A/H8Df/D9Pz8/AX4j+b8B/gx9X22/wAD+/P4Aj/H4A==
</inkml:annotation>
  <inkml:annotation type="types">AAEBAQEBAQEBAQEBAQEBAQEBAQEB
</inkml:annotation>
</inkml:ink>
</file>

<file path=word/ink/ink4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7 11 284, 9 24 325, 9 36 366, 8 48 340, 13 55 204, 16 52 204, 24 44 0</inkml:trace>
  <inkml:annotation type="path"> 61 0 1, 110 162 1, 137 361 1, 142 544 1, 127 725 1, 188 818 1, 238 776 1, 356 662 1</inkml:annotation>
  <inkml:annotation type="data">AD0cA4CABAAAAAAAHQIYIAMERTRIEQUBOBET5XFACh8IgvFu34N9AIJ9WV7+n2CCfwI5/AZb81/s
H96fwD6A
</inkml:annotation>
  <inkml:annotation type="types">AAEBAQEBAQE=
</inkml:annotation>
</inkml:ink>
</file>

<file path=word/ink/ink4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10 14 351, 12 30 401, 12 49 515, 11 79 557, 11 104 586, 10 123 579, 11 148 530, 11 168 265, 15 179 204, 17 182 0</inkml:trace>
  <inkml:annotation type="path"> 107 0 1, 155 208 1, 179 451 1, 179 737 1, 170 1181 1, 158 1553 1, 147 1840 1, 158 2216 1, 168 2518 1, 218 2681 1, 258 2731 1</inkml:annotation>
  <inkml:annotation type="data">AEwcA4CABAAAAAAAHQIURgMERTRIEQUBOBET5XFACi4Lgvi83bLl8aCCfgDOfV7+H4Pfz/KAgn8D
RfwJ/+ZPzr9/4t/HP8BK/wD5/AAY
</inkml:annotation>
  <inkml:annotation type="types">AAEBAQEBAQEBAQE=
</inkml:annotation>
</inkml:ink>
</file>

<file path=word/ink/ink4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10 12 347, 11 23 347, 13 41 463, 14 62 504, 13 84 534, 11 104 537, 10 122 562, 13 128 600, 15 127 600, 22 116 598, 34 98 527, 40 85 456, 49 64 204, 56 43 204, 57 36 0</inkml:trace>
  <inkml:annotation type="path"> 90 0 1, 147 183 1, 167 346 1, 191 611 1, 203 932 1, 197 1256 1, 171 1562 1, 143 1825 1, 195 1922 1, 222 1898 1, 333 1733 1, 515 1463 1, 605 1271 1, 731 961 1, 839 637 1, 854 532 1</inkml:annotation>
  <inkml:annotation type="data">AFkcA4CABAAAAAAAHQIiNgMERTRIEQUBOBET5XFACjsQgvg3su2eL69fDzfhgn2X4uTd+34/p+P1
8r8AAIJ/AzX8DN/sz89/X+G/wh934x383v4BP/gNz+AfQA==
</inkml:annotation>
  <inkml:annotation type="types">AAEBAQEBAQEBAQEBAQEBAQ==
</inkml:annotation>
</inkml:ink>
</file>

<file path=word/ink/ink4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26 12 486, 19 29 522, 12 46 521, 5 59 478, 7 58 204, 21 40 204, 34 31 204, 50 21 365, 60 21 618, 60 22 627, 64 40 653, 65 54 658, 67 73 670, 68 94 676, 69 113 675, 70 133 669, 69 149 664, 65 159 673, 63 161 679, 62 161 679, 51 158 628, 46 153 577, 37 141 348, 26 125 204,</inkml:trace>
  <inkml:annotation type="path"> 450 0 1, 385 178 1, 280 436 1, 178 692 1, 76 890 1, 99 865 1, 318 601 1, 513 460 1, 748 312 1, 895 310 1, 898 322 1, 955 595 1, 979 811 1, 1005 1090 1, 1021 1403 1, 1035 1691 1, 1048 1996 1, 1036 2228 1, 981 2378 1, 943 2408 1, 930 2410 1, 760 2371 1, 685 2300 1, 556 2116 1, 391 1873 1</inkml:annotation>
  <inkml:annotation type="data">AHYcA4CABAAAAAAAHQIkPgMERTRIEQUBOBET5XFAClgZgvxB+KenzfZefD9Pjspvcn0/B52CfZ6e
fwD+B/mv0T8DefWbPPw/Lvd+PyCCfwVh/BNP4v/HP8BZ/wIQ/gCb9OfwGb+Bvwf8Xw/H7n4A78P5
LfwCT+jg
</inkml:annotation>
  <inkml:annotation type="types">AAEBAQEBAQEBAQEBAQEBAQEBAQEBAQEBAQ==
</inkml:annotation>
</inkml:ink>
</file>

<file path=word/ink/ink4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13 18 501, 25 15 538, 44 9 540, 53 10 478, 54 10 478, 55 10 299, 55 10 299, 54 11 204, 49 15 0</inkml:trace>
  <inkml:annotation type="path"> 0 367 1, 201 272 1, 377 218 1, 662 142 1, 800 149 1, 811 148 1, 820 148 1, 820 152 1, 814 161 1, 727 224 1</inkml:annotation>
  <inkml:annotation type="data">AEccA4CABAAAAAAAHQIgFgMERTRIEQUBOBET5XFACikKgn3X4vp+Vb5Agvwp+Ied+Kk4gn8FnfwU
L+K/zL+YP4BL/gEr9R/r8A==
</inkml:annotation>
  <inkml:annotation type="types">AAEBAQEBAQEBAQ==
</inkml:annotation>
</inkml:ink>
</file>

<file path=word/ink/ink4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11 8 442, 23 15 483, 37 20 229, 36 16 204, 34 4 204,</inkml:trace>
  <inkml:annotation type="path"> 0 64 1, 164 120 1, 343 223 1, 550 300 1, 545 243 1, 514 64 1</inkml:annotation>
  <inkml:annotation type="data">ADkcA4CABAAAAAAAHQIcFgMERTRIEQUBOBET5XFAChsGgn1TPwHQgvDm/P8ogn8EsfwQP/Amf8BX
fhY=
</inkml:annotation>
  <inkml:annotation type="types">AAEBAQEB
</inkml:annotation>
</inkml:ink>
</file>

<file path=word/ink/ink4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9 11 299, 8 27 367, 7 45 467, 10 45 204, 11 39 204,</inkml:trace>
  <inkml:annotation type="path"> 130 0 1, 142 169 1, 122 407 1, 112 674 1, 145 673 1, 158 577 1</inkml:annotation>
  <inkml:annotation type="data">ADocA4CABAAAAAAAHQISHgMERTRIEQUBOBET5XFAChwGgvm+evGggn1es/BPwoJ/AnX8BZ/iT+Bu
/4Dy
</inkml:annotation>
  <inkml:annotation type="types">AAEBAQEB
</inkml:annotation>
</inkml:ink>
</file>

<file path=word/ink/ink4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9 12 357, 11 24 420, 11 40 479, 10 52 512, 9 73 524, 11 85 446, 12 87 0</inkml:trace>
  <inkml:annotation type="path"> 90 0 1, 138 175 1, 159 356 1, 165 599 1, 153 781 1, 141 1090 1, 163 1276 1, 172 1310 1</inkml:annotation>
  <inkml:annotation type="data">AD0cA4CABAAAAAAAHQIUKgMERTRIEQUBOBET5XFACh8Igvg7drlAgn2PHn5vn+mCfwNd/AmPn8M/
g/9M/wOK
</inkml:annotation>
  <inkml:annotation type="types">AAEBAQEBAQE=
</inkml:annotation>
</inkml:ink>
</file>

<file path=word/ink/ink4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34 18 432, 29 37 464, 25 48 482, 19 58 487, 10 68 477, 0 72 204,</inkml:trace>
  <inkml:annotation type="path"> 560 0 1, 502 269 1, 434 556 1, 381 716 1, 277 869 1, 148 1024 1, 0 1073 1</inkml:annotation>
  <inkml:annotation type="data">AD0cA4CABAAAAAAAHQIcJgMERTRIEQUBOBET5XFACh8Hgvxd+Ndm9oCCfgifLXwggn8EifwQL+Af
v/Af8B5g
</inkml:annotation>
  <inkml:annotation type="types">AAEBAQEBAQ==
</inkml:annotation>
</inkml:ink>
</file>

<file path=word/ink/ink4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7 13 340, 13 30 432, 14 35 0</inkml:trace>
  <inkml:annotation type="path"> 28 0 1, 112 194 1, 194 446 1, 203 521 1</inkml:annotation>
  <inkml:annotation type="data">ADIcA4CABAAAAAAAHQIUGgMERTRIEQUBOBET5XFAChQEgs5PYIJ93j7Qgn8DGfwGr/BfoA==
</inkml:annotation>
  <inkml:annotation type="types">AAEBAQ==
</inkml:annotation>
</inkml:ink>
</file>

<file path=word/ink/ink4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91 9 476, 96 8 466, 97 9 434, 96 20 346, 90 30 271, 82 37 273, 75 46 343, 75 46 416, 75 46 439, 88 38 466, 99 33 473, 113 30 405, 110 33 405, 96 50 375, 85 59 313, 69 74 264, 51 88 265, 33 106 305, 16 121 346, 9 130 457, 9 130 479, 10 129 479, 18 122 494, 38 106 518, 54 93 521, 64 88 521, 81 78 523, 99 71 521, 113 62 529, 129 53 537, 142 47 514, 142 46 514, 143 46 498, 142 46 498, 131 53 448, 120 58 257, 104 62 204, 91 63 204, 88 62 0</inkml:trace>
  <inkml:annotation type="path"> 1249 255 1, 1370 139 1, 1441 126 1, 1453 141 1, 1435 297 1, 1351 444 1, 1228 561 1, 1123 682 1, 1121 694 1, 1130 690 1, 1319 570 1, 1486 501 1, 1691 456 1, 1654 499 1, 1436 747 1, 1277 880 1, 1037 1104 1, 764 1326 1, 499 1585 1, 245 1818 1, 133 1950 1, 134 1951 1, 149 1935 1, 269 1825 1, 568 1590 1, 809 1395 1, 961 1315 1, 1214 1171 1, 1484 1059 1, 1691 928 1, 1933 787 1, 2132 703 1, 2134 687 1, 2138 682 1, 2137 684 1, 1966 795 1, 1796 864 1, 1561 933 1, 1370 937 1, 1324 933 1</inkml:annotation>
  <inkml:annotation type="data">AKoBHAOAgAQAAAAAAB0CODQDBEU0SBEFATgRE+VxQAqLASiC/RX577533s+J928/A/1896n0fFPi
+zz8PxTznfvm/S98+gCC/A34X+LPovc+d8vM+D8AfL8F8d+H578Pz8+T3zXPUfFt7oCCfwU5/BWP
4R/Kv3fn782c/JPj8G/nv82fiH8S/d+SPxlPzh+l/wj+Avm/B/c8/Q/Ef4S/Av4E/JP7//fH5O/g
H0A=
</inkml:annotation>
  <inkml:annotation type="types">AAEBAQEBAQEBAQEBAQEBAQEBAQEBAQEBAQEBAQEBAQEBAQEBAQEBAQ==
</inkml:annotation>
</inkml:ink>
</file>

<file path=word/ink/ink4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12 30 280, 26 19 325, 37 12 408, 49 10 443, 60 7 204, 59 7 204, 56 6 0</inkml:trace>
  <inkml:annotation type="path"> 0 616 1, 172 446 1, 385 283 1, 560 173 1, 734 146 1, 901 104 1, 884 101 1, 835 89 1</inkml:annotation>
  <inkml:annotation type="data">AEAcA4CABAAAAAAAHQIiHAMERTRIEQUBOBET5XFACiIIgn2Z2X7dgvxt+TXj1eWCfwIp/AXf4w/I
v8CE/wGF/APo
</inkml:annotation>
  <inkml:annotation type="types">AAEBAQEBAQE=
</inkml:annotation>
</inkml:ink>
</file>

<file path=word/ink/ink4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9 28 233, 18 21 304, 31 12 390, 43 9 500, 45 10 500, 52 21 557, 52 26 557, 51 40 565, 45 50 526, 36 57 204, 32 57 0</inkml:trace>
  <inkml:annotation type="path"> 0 600 1, 127 423 1, 264 309 1, 466 175 1, 641 138 1, 673 150 1, 785 321 1, 785 388 1, 758 592 1, 680 754 1, 545 850 1, 478 859 1</inkml:annotation>
  <inkml:annotation type="data">AFAcA4CABAAAAAAAHQIgIAMERTRIEQUBOBET5XFACjIMgnzPF+n18d999IL8afk31vwePo+H5vPf
jIJ/AW38AU/gL8KfsH8rflf5PyH/Ajf7QA==
</inkml:annotation>
  <inkml:annotation type="types">AAEBAQEBAQEBAQEB
</inkml:annotation>
</inkml:ink>
</file>

<file path=word/ink/ink4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7 12 266, 11 26 204, 13 29 204,</inkml:trace>
  <inkml:annotation type="path"> 83 0 1, 109 178 1, 160 392 1, 193 427 1</inkml:annotation>
  <inkml:annotation type="data">ADIcA4CABAAAAAAAHQIUGgMERTRIEQUBOBET5XFAChQEgvg980CCfZn1gIJ/AfH8C6/mAA==
</inkml:annotation>
  <inkml:annotation type="types">AAEBAQ==
</inkml:annotation>
</inkml:ink>
</file>

<file path=word/ink/ink4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9 14 502, 12 25 516, 14 40 524, 14 51 524, 15 71 527, 16 92 528, 18 118 515, 18 140 484, 18 162 440, 17 182 355, 18 200 276, 17 218 204, 16 218 204, 16 218 204, 16 218 204, 15 213 0</inkml:trace>
  <inkml:annotation type="path"> 0 0 1, 131 203 1, 183 377 1, 208 593 1, 205 758 1, 224 1060 1, 244 1378 1, 264 1772 1, 274 2105 1, 265 2432 1, 259 2722 1, 265 2995 1, 249 3272 1, 246 3275 1, 242 3275 1, 241 3271 1, 229 3196 1</inkml:annotation>
  <inkml:annotation type="data">AE4cA4CABAAAAAAAHQIWUAMERTRIEQUBOBET5XFACjARgnzfDdiauaiggn4A748/NPXluvwSe4J/
BaH8Fa/D8vN/AP4J+/8b/B8X50P4B9A=
</inkml:annotation>
  <inkml:annotation type="types">AAEBAQEBAQEBAQEBAQEBAQE=
</inkml:annotation>
</inkml:ink>
</file>

<file path=word/ink/ink4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7 12 204, 6 14 204,</inkml:trace>
  <inkml:annotation type="path"> 74 0 1, 102 172 1, 83 209 1</inkml:annotation>
  <inkml:annotation type="data">AC4cA4CABAAAAAAAHQISFAMERTRIEQUBOBET5XFAChADgvXegIJ9n0iCfwD5/APo
</inkml:annotation>
  <inkml:annotation type="types">AAEB
</inkml:annotation>
</inkml:ink>
</file>

<file path=word/ink/ink4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10 9 453, 19 20 204, 20 24 0</inkml:trace>
  <inkml:annotation type="path"> 0 0 1, 156 130 1, 286 302 1, 298 352 1</inkml:annotation>
  <inkml:annotation type="data">ADEcA4CABAAAAAAAHQIWGAMERTRIEQUBOBET5XFAChMEgn0X5YJ82fGAgn8E3fwjD+Pg
</inkml:annotation>
  <inkml:annotation type="types">AAEBAQ==
</inkml:annotation>
</inkml:ink>
</file>

<file path=word/ink/ink4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26 16 209, 21 35 204, 16 48 204, 10 59 204, 0 73 204,</inkml:trace>
  <inkml:annotation type="path"> 431 0 1, 392 235 1, 311 529 1, 238 725 1, 153 881 1, 0 1091 1</inkml:annotation>
  <inkml:annotation type="data">ADQcA4CABAAAAAAAHQIaJgMERTRIEQUBOBET5XFAChYGgvw9+JdXyIJ+BOfDvIJ/AQ38BI+g
</inkml:annotation>
  <inkml:annotation type="types">AAEBAQEB
</inkml:annotation>
</inkml:ink>
</file>

<file path=word/ink/ink4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7 21 204, 10 19 204, 17 12 235, 27 7 204, 27 7 204, 27 7 204, 27 7 204, 25 9 0</inkml:trace>
  <inkml:annotation type="path"> 0 478 1, 102 309 1, 142 291 1, 259 175 1, 404 100 1, 407 100 1, 410 103 1, 409 108 1, 379 141 1</inkml:annotation>
  <inkml:annotation type="data">AD8cA4CABAAAAAAAHQIYGgMERTRIEQUBOBET5XFACiEJgnxefHPpNIL8Sfjv5veejIJ/APn8A+/i
L8w/iI/gH0A=
</inkml:annotation>
  <inkml:annotation type="types">AAEBAQEBAQEB
</inkml:annotation>
</inkml:ink>
</file>

<file path=word/ink/ink4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22 14 383, 14 31 365, 6 44 204, 6 44 204, 7 42 204, 17 30 204, 25 22 204, 35 14 240, 45 8 229, 45 8 204, 45 8 204, 44 9 0</inkml:trace>
  <inkml:annotation type="path"> 407 0 1, 334 204 1, 208 463 1, 94 653 1, 91 653 1, 104 632 1, 256 452 1, 376 336 1, 532 208 1, 670 121 1, 674 121 1, 673 124 1, 665 134 1</inkml:annotation>
  <inkml:annotation type="data">AE0cA4CABAAAAAAAHQIeHgMERTRIEQUBOBET5XFACi8Ngvw1+Jevknzbj6VAgn4A55+/fp8M+BCC
fwPF/BA/8AB/wBMPxZ+Q/wD+Fv4B9A==
</inkml:annotation>
  <inkml:annotation type="types">AAEBAQEBAQEBAQEBAQ==
</inkml:annotation>
</inkml:ink>
</file>

<file path=word/ink/ink4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51 13 604, 46 24 577, 38 37 487, 25 54 204,</inkml:trace>
  <inkml:annotation type="path"> 799 0 1, 762 197 1, 690 361 1, 570 550 1, 378 803 1</inkml:annotation>
  <inkml:annotation type="data">ADccA4CABAAAAAAAHQIaIAMERTRIEQUBOBET5XFAChkFgvyd+U+99oJ9254Agn8HOfwen+Y/4BnA
</inkml:annotation>
  <inkml:annotation type="types">AAEBAQE=
</inkml:annotation>
</inkml:ink>
</file>

<file path=word/ink/ink4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15 9 520, 27 15 604, 39 23 625, 50 29 673, 64 34 673, 81 39 461, 82 39 274, 82 39 274, 83 39 204, 83 38 0</inkml:trace>
  <inkml:annotation type="path"> 0 55 1, 218 129 1, 410 231 1, 578 348 1, 745 432 1, 965 510 1, 1220 580 1, 1226 579 1, 1232 579 1, 1237 577 1, 1241 573 1</inkml:annotation>
  <inkml:annotation type="data">AEYcA4CABAAAAAAAHQIoHAMERTRIEQUBOBET5XFACigLgn4C6vOfgWyggvEmbXsogn8F6fwSb+Y/
w1+Rf4CN/C38AtfnH94g
</inkml:annotation>
  <inkml:annotation type="types">AAEBAQEBAQEBAQE=
</inkml:annotation>
</inkml:ink>
</file>

<file path=word/ink/ink4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9 12 498, 12 23 540, 18 41 586, 27 47 604, 28 47 604, 38 41 607, 45 32 594, 50 22 519, 51 10 204,</inkml:trace>
  <inkml:annotation type="path"> 49 0 1, 129 175 1, 181 341 1, 271 607 1, 397 710 1, 423 704 1, 573 607 1, 673 476 1, 756 323 1, 768 146 1</inkml:annotation>
  <inkml:annotation type="data">AEUcA4CABAAAAAAAHQIgHgMERTRIEQUBOBET5XFACicKguc7zny/N3fIgn2X4vt+H4e3QIJ/BZH8
E6+Pw7+CefgX8w/wGKA=
</inkml:annotation>
  <inkml:annotation type="types">AAEBAQEBAQEBAQ==
</inkml:annotation>
</inkml:ink>
</file>

<file path=word/ink/ink4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8 12 395, 12 23 449, 16 34 513, 16 45 586, 16 45 607, 19 40 607, 25 31 599, 38 17 578, 49 9 544, 55 9 477, 56 9 477, 57 12 466, 55 22 468, 50 31 478, 42 40 478, 40 41 292, 39 40 292, 41 34 204, 44 26 0</inkml:trace>
  <inkml:annotation type="path"> 29 26 1, 113 177 1, 186 344 1, 233 513 1, 236 674 1, 245 671 1, 279 606 1, 371 471 1, 570 251 1, 734 135 1, 830 131 1, 837 137 1, 855 183 1, 822 324 1, 747 467 1, 636 602 1, 594 611 1, 591 605 1, 611 504 1, 666 393 1</inkml:annotation>
  <inkml:annotation type="data">AGAcA4CABAAAAAAAHQIiHgMERTRIEQUBOBET5XFACkIUgs8a8uc+Lfft3vfgnICCz5IfX78+/g+R
z4q+Xfeggn8D9fwMf9Hzfk38H/L9/3/if81fX93yfT/ALP8AsfpX9mg=
</inkml:annotation>
  <inkml:annotation type="types">AAEBAQEBAQEBAQEBAQEBAQEBAQE=
</inkml:annotation>
</inkml:ink>
</file>

<file path=word/ink/ink4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8 8 484, 18 12 204, 19 12 204, 20 12 204, 20 11 0</inkml:trace>
  <inkml:annotation type="path"> 0 0 1, 115 112 1, 265 185 1, 284 182 1, 292 173 1, 302 160 1</inkml:annotation>
  <inkml:annotation type="data">ADYcA4CABAAAAAAAHQIWFAMERTRIEQUBOBET5XFAChgGgnyZ86iCfJ58qIJ/BVn8Ju/wIo/gH0A=
</inkml:annotation>
  <inkml:annotation type="types">AAEBAQEB
</inkml:annotation>
</inkml:ink>
</file>

<file path=word/ink/ink4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12 29 600, 10 48 639, 11 51 641, 12 49 641, 20 33 637, 29 24 629, 39 16 623, 49 10 620, 51 10 620, 57 14 606, 57 15 606, 53 27 611, 46 38 608, 39 49 0</inkml:trace>
  <inkml:annotation type="path"> 186 210 1, 172 433 1, 151 726 1, 168 759 1, 181 735 1, 301 499 1, 435 352 1, 579 241 1, 730 148 1, 765 151 1, 849 211 1, 852 225 1, 793 408 1, 685 573 1, 579 741 1</inkml:annotation>
  <inkml:annotation type="data">AFEcA4CABAAAAAAAHQIgHgMERTRIEQUBOBET5XFACjMPgvs+3ePikfL4+Hz0gvwBPH4F9/gH4pnw
eO/VQIJ/Byn8Gj/i/fPnOc/AP4A9fL/Bz4A=
</inkml:annotation>
  <inkml:annotation type="types">AAEBAQEBAQEBAQEBAQEB
</inkml:annotation>
</inkml:ink>
</file>

<file path=word/ink/ink4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7 9 514, 18 17 277, 28 19 0</inkml:trace>
  <inkml:annotation type="path"> 5 0 1, 98 132 1, 275 252 1, 420 287 1</inkml:annotation>
  <inkml:annotation type="data">ADAcA4CABAAAAAAAHQIaFgMERTRIEQUBOBET5XFAChIEgnxeKIJ81+GCfwXR/CYf41A=
</inkml:annotation>
  <inkml:annotation type="types">AAEBAQ==
</inkml:annotation>
</inkml:ink>
</file>

<file path=word/ink/ink4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20 13 322, 19 31 446, 16 45 492, 13 65 553, 9 75 544, 7 77 204, 7 76 204, 9 64 204,</inkml:trace>
  <inkml:annotation type="path"> 307 0 1, 294 188 1, 277 458 1, 240 668 1, 187 968 1, 133 1123 1, 103 1148 1, 103 1145 1, 132 962 1</inkml:annotation>
  <inkml:annotation type="data">AEMcA4CABAAAAAAAHQIWJgMERTRIEQUBOBET5XFACiUJgvwd+EWrmYCCfd68/B9Py9+sgn8C0fwD
j+gfwF+cf4F7/gYw
</inkml:annotation>
  <inkml:annotation type="types">AAEBAQEBAQEB
</inkml:annotation>
</inkml:ink>
</file>

<file path=word/ink/ink4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10 17 486, 29 8 402, 39 9 231, 41 10 204, 42 20 204,</inkml:trace>
  <inkml:annotation type="path"> 0 334 1, 149 252 1, 440 124 1, 583 129 1, 607 153 1, 635 292 1</inkml:annotation>
  <inkml:annotation type="data">AD0cA4CABAAAAAAAHQIeFgMERTRIEQUBOBET5XFACh8Ggn0fN8/y0IL8Ifhvz9D5gIJ/BWH8Gs/p
P+ABPw0A
</inkml:annotation>
  <inkml:annotation type="types">AAEBAQEB
</inkml:annotation>
</inkml:ink>
</file>

<file path=word/ink/ink4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10 7 471, 19 15 504, 25 24 573, 30 24 204, 30 20 204,</inkml:trace>
  <inkml:annotation type="path"> 0 32 1, 144 110 1, 279 231 1, 373 360 1, 442 353 1, 447 293 1</inkml:annotation>
  <inkml:annotation type="data">ADgcA4CABAAAAAAAHQIaGAMERTRIEQUBOBET5XFAChoGgn0Xt9iCznJ8/kCCfwUl/BKP4s/glH+B
xg==
</inkml:annotation>
  <inkml:annotation type="types">AAEBAQEB
</inkml:annotation>
</inkml:ink>
</file>

<file path=word/ink/ink4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12 22 484, 27 13 493, 37 9 449, 47 9 355, 50 12 204, 51 21 204, 51 25 0</inkml:trace>
  <inkml:annotation type="path"> 0 411 1, 181 325 1, 400 195 1, 556 130 1, 703 139 1, 749 184 1, 769 310 1, 770 370 1</inkml:annotation>
  <inkml:annotation type="data">AEMcA4CABAAAAAAAHQIgFgMERTRIEQUBOBET5XFACiUIgn2c9vj2gIL8NfiXz68c+D2Agn8FWfwU
3+T/yT+V/4AS/gH0
</inkml:annotation>
  <inkml:annotation type="types">AAEBAQEBAQE=
</inkml:annotation>
</inkml:ink>
</file>

<file path=word/ink/ink4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37 14 402, 37 28 473, 33 41 577, 26 55 604, 17 70 626, 9 81 511, 9 81 511, 6 78 204, 3 69 0</inkml:trace>
  <inkml:annotation type="path"> 514 0 1, 554 212 1, 554 418 1, 493 607 1, 389 818 1, 257 1046 1, 139 1211 1, 131 1210 1, 88 1166 1, 43 1034 1</inkml:annotation>
  <inkml:annotation type="data">AEYcA4CABAAAAAAAHQIcKAMERTRIEQUBOBET5XFACigKgvxR+I++e7Pk6IJ+AFk8/X34QIJ/BBH8
C9/ib8/+/3v+yv4FL/WQ
</inkml:annotation>
  <inkml:annotation type="types">AAEBAQEBAQEBAQ==
</inkml:annotation>
</inkml:ink>
</file>

<file path=word/ink/ink4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25 13 413, 27 27 477, 26 39 528, 23 64 566, 20 86 599, 17 99 601, 13 118 601, 10 137 584, 8 139 401, 8 137 263, 7 122 204, 6 107 0</inkml:trace>
  <inkml:annotation type="path"> 318 0 1, 376 188 1, 411 410 1, 394 583 1, 346 956 1, 298 1286 1, 247 1484 1, 190 1771 1, 142 2059 1, 118 2083 1, 114 2056 1, 103 1835 1, 84 1598 1</inkml:annotation>
  <inkml:annotation type="data">AEwcA4CABAAAAAAAHQIYOAMERTRIEQUBOBET5XFACi4Ngvwd+B97pZMogn3Tfu78/wPwP5+8gn8E
PfwM/9/3+/xHv4H/gDH8ffoL+ABw
</inkml:annotation>
  <inkml:annotation type="types">AAEBAQEBAQEBAQEBAQ==
</inkml:annotation>
</inkml:ink>
</file>

<file path=word/ink/ink4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9 30 290, 20 21 394, 30 15 425, 39 10 444, 41 11 412, 41 9 412, 42 11 346, 42 9 346, 42 9 237, 42 8 237, 42 9 204, 41 9 204, 41 9 204, 40 8 204, 39 9 204, 38 8 204,</inkml:trace>
  <inkml:annotation type="path"> 0 602 1, 133 455 1, 297 318 1, 444 221 1, 587 144 1, 612 162 1, 620 128 1, 629 159 1, 627 137 1, 634 132 1, 632 122 1, 629 140 1, 619 137 1, 608 140 1, 595 119 1, 583 134 1, 567 119 1</inkml:annotation>
  <inkml:annotation type="data">AE4cA4CABAAAAAAAHQIeGgMERTRIEQUBOBET5XFACjARgnzZb8eyiyiC/Gn5JnJ8HfHnLlXNgn8C
UfwCz+d/t/Jf4k/NP5o/X/6+/E/4mAA=
</inkml:annotation>
  <inkml:annotation type="types">AAEBAQEBAQEBAQEBAQEBAQE=
</inkml:annotation>
</inkml:ink>
</file>

<file path=word/ink/ink4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16 11 370, 16 33 443, 14 50 569, 13 76 596, 12 95 605, 10 114 598, 8 132 523, 8 130 204, 8 119 204, 8 111 0</inkml:trace>
  <inkml:annotation type="path"> 230 0 1, 242 163 1, 234 489 1, 215 755 1, 194 1145 1, 177 1424 1, 149 1709 1, 126 1973 1, 123 1949 1, 125 1786 1, 122 1658 1</inkml:annotation>
  <inkml:annotation type="data">AEwcA4CABAAAAAAAHQIUNgMERTRIEQUBOBET5XFACi4LgvwF+AbsVgCCfV9Xv5vjX8G/PwCCfwOR
/Am/5O/Vf4J/Av5t/gM3+BYv4B9A
</inkml:annotation>
  <inkml:annotation type="types">AAEBAQEBAQEBAQE=
</inkml:annotation>
</inkml:ink>
</file>

<file path=word/ink/ink4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13 14 478, 24 11 506, 28 11 506, 30 9 488, 32 11 488, 33 10 425, 35 12 425, 35 20 204, 34 23 204, 31 30 0</inkml:trace>
  <inkml:annotation type="path"> 0 221 1, 201 206 1, 358 159 1, 419 165 1, 447 135 1, 485 159 1, 499 149 1, 517 173 1, 529 302 1, 509 344 1, 470 450 1</inkml:annotation>
  <inkml:annotation type="data">AEscA4CABAAAAAAAHQIcGAMERTRIEQUBOBET5XFACi0Lgn3b8erNuoL8BfgXeb47z4PfgIJ/BUH8
E0/h38E/gj8x/mL+An/4Ce/gH0A=
</inkml:annotation>
  <inkml:annotation type="types">AAEBAQEBAQEBAQE=
</inkml:annotation>
</inkml:ink>
</file>

<file path=word/ink/ink4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11 13 483, 10 32 540, 10 49 608, 11 49 609, 14 49 615, 26 42 616, 33 34 582, 45 20 375, 46 20 375, 46 21 222, 46 21 222, 46 21 204, 46 21 204, 43 22 0</inkml:trace>
  <inkml:annotation type="path"> 167 0 1, 158 190 1, 143 481 1, 156 732 1, 165 734 1, 210 730 1, 384 629 1, 500 505 1, 672 304 1, 683 302 1, 686 313 1, 687 310 1, 689 316 1, 686 319 1, 642 336 1</inkml:annotation>
  <inkml:annotation type="data">AFYcA4CABAAAAAAAHQIcIAMERTRIEQUBOBET5XFACjgPgvq+uyZ83v19dHSCfd8G/gd8d+H8ASkA
gn8FVfwRz9X5r9e/xX/AH/8BBfwAv/AC34J/BH8A+g==
</inkml:annotation>
  <inkml:annotation type="types">AAEBAQEBAQEBAQEBAQEB
</inkml:annotation>
</inkml:ink>
</file>

<file path=word/ink/ink4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7 9 560, 15 17 205, 16 18 205, 15 18 204, 12 23 0</inkml:trace>
  <inkml:annotation type="path"> 20 0 1, 112 137 1, 232 254 1, 233 262 1, 230 269 1, 187 349 1</inkml:annotation>
  <inkml:annotation type="data">ADccA4CABAAAAAAAHQIWGAMERTRIEQUBOBET5XFAChkGgp6z492CfNfjvoCCfwaJ/DBf8DVX+Aew
</inkml:annotation>
  <inkml:annotation type="types">AAEBAQEB
</inkml:annotation>
</inkml:ink>
</file>

<file path=word/ink/ink4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12 9 478, 29 13 240, 29 14 240, 27 27 204,</inkml:trace>
  <inkml:annotation type="path"> 0 101 1, 174 133 1, 433 194 1, 439 205 1, 399 407 1</inkml:annotation>
  <inkml:annotation type="data">ADccA4CABAAAAAAAHQIaGAMERTRIEQUBOBET5XFAChkFgn2evwPogvi9537Agn8FQfwj7/AYH4tA
</inkml:annotation>
  <inkml:annotation type="types">AAEBAQE=
</inkml:annotation>
</inkml:ink>
</file>

<file path=word/ink/ink4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8 130 518, 21 108 494, 30 91 432, 40 73 319, 53 54 204, 60 40 204,</inkml:trace>
  <inkml:annotation type="path"> 35 2146 1, 125 1950 1, 315 1612 1, 452 1362 1, 605 1093 1, 792 810 1, 897 606 1</inkml:annotation>
  <inkml:annotation type="data">AD4cA4CABAAAAAAAHQIiMgMERTRIEQUBOBET5XFACiAHgs8fF5nPhIL+AAv4Ad+f1b6Agn8F4fwZ
D+MfyXv7KA==
</inkml:annotation>
  <inkml:annotation type="types">AAEBAQEBAQ==
</inkml:annotation>
</inkml:ink>
</file>

<file path=word/ink/ink4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11 30 603, 28 18 637, 41 12 640, 52 10 647, 55 11 647, 64 19 640, 63 22 639, 57 33 632, 50 42 585, 40 51 520, 27 56 277, 15 57 204, 13 54 204, 11 54 204,</inkml:trace>
  <inkml:annotation type="path"> 0 611 1, 166 457 1, 424 265 1, 614 187 1, 776 155 1, 827 161 1, 955 281 1, 944 334 1, 850 497 1, 745 632 1, 601 761 1, 410 847 1, 229 848 1, 194 815 1, 157 812 1</inkml:annotation>
  <inkml:annotation type="data">AFYcA4CABAAAAAAAHQIkIAMERTRIEQUBOBET5XFACjgPgn1fB535fg+n3e9n0IL8bfk2/B458Xv5
NefPngCCfwc1/Bq/4j8fH8fwfD+NfwT/AJP8AcfnYA==
</inkml:annotation>
  <inkml:annotation type="types">AAEBAQEBAQEBAQEBAQEB
</inkml:annotation>
</inkml:ink>
</file>

<file path=word/ink/ink4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8 130 587, 20 114 562, 27 101 501, 35 84 351, 44 63 204,</inkml:trace>
  <inkml:annotation type="path"> 47 2113 1, 127 1953 1, 301 1713 1, 410 1521 1, 529 1260 1, 662 946 1</inkml:annotation>
  <inkml:annotation type="data">ADgcA4CABAAAAAAAHQIeMgMERTRIEQUBOBET5XFAChoGguZ8XuSC/f38AK++efKCfwb1/B1v4t/S
/A==
</inkml:annotation>
  <inkml:annotation type="types">AAEBAQEB
</inkml:annotation>
</inkml:ink>
</file>

<file path=word/ink/ink4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31 12 473, 31 35 514, 28 52 560, 25 74 596, 20 98 601, 16 116 608, 14 129 607, 18 128 607, 26 121 609, 42 108 602, 53 103 579, 64 102 546, 65 102 544, 67 105 550, 66 116 571, 60 128 609, 52 139 632, 40 154 660, 31 161 645, 20 166 619, 8 165 204, 6 162 204, 2 155 0</inkml:trace>
  <inkml:annotation type="path"> 463 0 1, 463 184 1, 458 520 1, 424 781 1, 379 1114 1, 307 1466 1, 238 1733 1, 211 1940 1, 266 1916 1, 397 1814 1, 637 1624 1, 802 1538 1, 964 1523 1, 974 1529 1, 1000 1577 1, 986 1733 1, 901 1921 1, 778 2081 1, 601 2306 1, 460 2420 1, 305 2486 1, 119 2470 1, 86 2422 1, 25 2326 1</inkml:annotation>
  <inkml:annotation type="data">AHIcA4CABAAAAAAAHQIkQAMERTRIEQUBOBET5XFAClQYgvxF+I3WzPg8fJ7fTO+9882/RoCCfZ9X
w+s+H3+Afh+H5PE58kvj5d+HfICCfwUt/BIvr6fxHnyzPn/Av0/iL5PwF+BvwH6/Hf1/wPf/BEX8
A+g=
</inkml:annotation>
  <inkml:annotation type="types">AAEBAQEBAQEBAQEBAQEBAQEBAQEBAQEB
</inkml:annotation>
</inkml:ink>
</file>

<file path=word/ink/ink4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annotation type="path"> 155 0 1, 89 181 1, 6 275 1</inkml:annotation>
  <inkml:annotation type="data">AC8cA4CABAAAAAAAHQIUFgMERTRIEQUBOBET5XFAChEDgvo/AOiCfZ8Ign8A+fwQqA==
</inkml:annotation>
  <inkml:annotation type="types">AAEB
</inkml:annotation>
</inkml:ink>
</file>

<file path=word/ink/ink4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12 42 339, 30 31 472, 47 21 518, 67 13 559, 79 10 580, 80 10 582, 81 12 567, 81 14 565, 73 25 556, 70 26 540, 59 36 503, 43 49 273, 27 59 204, 19 62 0</inkml:trace>
  <inkml:annotation type="path"> 0 756 1, 184 631 1, 443 471 1, 710 321 1, 1004 193 1, 1190 145 1, 1205 156 1, 1219 186 1, 1208 207 1, 1096 370 1, 1046 391 1, 886 538 1, 638 730 1, 406 882 1, 287 928 1</inkml:annotation>
  <inkml:annotation type="data">AFgcA4CABAAAAAAAHQIoIAMERTRIEQUBOBET5XFACjoPgn2fBefL9a/L6+X2+QCC/JH5Z7M9cx83
0/NzvxiCfwMV/AQP6T9/g38F/gf7vj+P8H/wDP/AE37z
</inkml:annotation>
  <inkml:annotation type="types">AAEBAQEBAQEBAQEBAQEB
</inkml:annotation>
</inkml:ink>
</file>

<file path=word/ink/ink4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8 13 340, 10 29 390, 11 51 479, 10 64 537, 12 63 538, 13 58 501, 18 41 471, 24 29 436, 34 22 421, 36 21 434, 37 22 434, 43 34 471, 42 41 486, 38 52 517, 33 55 292, 33 51 204, 36 35 204, 37 24 0</inkml:trace>
  <inkml:annotation type="path"> 55 0 1, 116 192 1, 151 432 1, 166 763 1, 154 964 1, 178 947 1, 196 871 1, 269 617 1, 365 436 1, 508 324 1, 539 321 1, 554 329 1, 640 511 1, 631 614 1, 572 775 1, 488 821 1, 490 757 1, 535 527 1, 559 362 1</inkml:annotation>
  <inkml:annotation type="data">AGccA4CABAAAAAAAHQIeJAMERTRIEQUBOBET5XFACkkTgvDbvL4nj5b6+Pt9c0CCfdz4Pn/APn7f
Xr4M+r34+X4/t9CCfwMZ/AlP4y/Ef5X/GPxe/wZ+HPv/F34R/An8By/vb9KfwD6A
</inkml:annotation>
  <inkml:annotation type="types">AAEBAQEBAQEBAQEBAQEBAQEBAQ==
</inkml:annotation>
</inkml:ink>
</file>

<file path=word/ink/ink4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72 12 475, 69 30 509, 66 40 528, 66 40 494, 66 40 480, 74 31 468, 83 24 466, 93 19 462, 97 20 431, 96 22 431, 89 35 428, 80 47 429, 73 56 429, 64 67 429, 54 77 435, 34 95 459, 19 108 542, 7 121 606, 7 121 606, 7 121 596, 8 121 596, 10 121 597, 23 114 612, 33 106 613, 51 96 612, 62 88 611, 74 80 580, 83 72 553, 85 72 519, 87 70 519, 86 70 204, 84 71 204, 70 76 204,</inkml:trace>
  <inkml:annotation type="path"> 1094 0 1, 1073 176 1, 1032 445 1, 984 598 1, 986 601 1, 989 599 1, 1103 464 1, 1241 355 1, 1392 281 1, 1449 295 1, 1442 323 1, 1332 530 1, 1206 706 1, 1088 835 1, 960 1001 1, 806 1157 1, 515 1430 1, 291 1625 1, 105 1819 1, 107 1817 1, 108 1819 1, 113 1819 1, 150 1810 1, 345 1708 1, 501 1594 1, 770 1445 1, 923 1318 1, 1107 1196 1, 1250 1078 1, 1280 1076 1, 1301 1054 1, 1293 1049 1, 1260 1066 1, 1056 1139 1</inkml:annotation>
  <inkml:annotation type="data">AIMBHAOAgAQAAAAAAB0CKjQDBEU0SBEFATgRE+VxQAplIoL87fnnXHySfD7+Hc2/T659iT6u/J8c
78bt+0CCfZ8Hy/S+fM+CfVe5fk9vvHx3cPk3J4CCfwU1/BK/4D/J/4Mz6N/Df4i74r4PwR+WvwX+
Zfp+ifgD8A6/EPj4/xR/Arf8CtA=
</inkml:annotation>
  <inkml:annotation type="types">AAEBAQEBAQEBAQEBAQEBAQEBAQEBAQEBAQEBAQEBAQEBAQ==
</inkml:annotation>
</inkml:ink>
</file>

<file path=word/ink/ink4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13 15 445, 12 28 489, 9 48 478, 8 64 0</inkml:trace>
  <inkml:annotation type="path"> 180 0 1, 198 218 1, 181 425 1, 135 718 1, 115 965 1</inkml:annotation>
  <inkml:annotation type="data">ADYcA4CABAAAAAAAHQISJAMERTRIEQUBOBET5XFAChgFgvs+vdyCfgLfi8iCfwS9/BA/5T/gosA=
</inkml:annotation>
  <inkml:annotation type="types">AAEBAQE=
</inkml:annotation>
</inkml:ink>
</file>

<file path=word/ink/ink4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10 32 464, 27 18 503, 40 12 507, 57 6 204, 57 5 204, 56 5 204, 53 2 204,</inkml:trace>
  <inkml:annotation type="path"> 0 594 1, 156 473 1, 410 269 1, 602 186 1, 847 83 1, 848 78 1, 844 69 1, 788 35 1</inkml:annotation>
  <inkml:annotation type="data">AEYcA4CABAAAAAAAHQIiHAMJRIDgwgdFNEgRBQE4ERPlcUAKIwiCfR8Xnx+B7oCC/Gn5F+H5HqdA
gn8FCfwRv+K/4FL/gUIA
</inkml:annotation>
  <inkml:annotation type="types">AAEBAQEBAQE=
</inkml:annotation>
</inkml:ink>
</file>

<file path=word/ink/ink4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71 11 372, 62 23 408, 45 43 448, 32 55 477, 17 69 484, 8 79 487, 7 84 487, 12 81 498, 32 68 502, 51 54 516, 65 46 517, 85 34 518, 102 24 514, 102 21 204, 98 21 204, 89 20 0</inkml:trace>
  <inkml:annotation type="path"> 1149 0 1, 1071 169 1, 927 351 1, 681 646 1, 486 829 1, 249 1040 1, 121 1177 1, 103 1262 1, 184 1210 1, 474 1015 1, 759 815 1, 969 695 1, 1269 506 1, 1527 352 1, 1525 314 1, 1473 319 1, 1338 298 1</inkml:annotation>
  <inkml:annotation type="data">AGQcA4CABAAAAAAAHQIuKgMJRIDgwgdFNEgRBQE4ERPlcUAKQRGC/P36L78vjfg+T4PwFffwd/A/
n2CCfVPk+XPPv5fpvwec+LlAgn8DmfwML4+v8I+e/V8f0fe9/wKT/AqH8A+g
</inkml:annotation>
  <inkml:annotation type="types">AAEBAQEBAQEBAQEBAQEBAQE=
</inkml:annotation>
</inkml:ink>
</file>

<file path=word/ink/ink4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10 18 432, 12 33 482, 12 52 571, 11 78 589, 11 97 581, 10 116 545, 9 137 415, 8 156 304, 10 169 204, 12 172 0</inkml:trace>
  <inkml:annotation type="path"> 85 0 1, 157 269 1, 178 488 1, 181 782 1, 172 1175 1, 158 1459 1, 143 1742 1, 131 2059 1, 127 2338 1, 154 2530 1, 178 2578 1</inkml:annotation>
  <inkml:annotation type="data">AEocA4CABAAAAAAAHQIUQgMJRIDgwgdFNEgRBQE4ERPlcUAKJwuC+Dd2ynCCfgjvj4vjZvw/SIJ/
BIn8Dw/jL85/hn8O/qH8FfV+tQ==
</inkml:annotation>
  <inkml:annotation type="types">AAEBAQEBAQEBAQE=
</inkml:annotation>
</inkml:ink>
</file>

<file path=word/ink/ink4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8 11 408, 10 21 441, 10 36 445, 10 55 315, 10 55 315, 14 54 204, 18 51 204, 24 43 0</inkml:trace>
  <inkml:annotation type="path"> 85 0 1, 125 160 1, 145 319 1, 146 545 1, 143 826 1, 146 827 1, 215 812 1, 263 763 1, 355 638 1</inkml:annotation>
  <inkml:annotation type="data">AEYcA4CABAAAAAAAHQIYIAMJRIDgwgdFNEgRBQE4ERPlcUAKIwmC+Dy08MCCfVfXj8F3fYCCfwQp
/A6f4f/eP7o/Yf7C/gH0
</inkml:annotation>
  <inkml:annotation type="types">AAEBAQEBAQEB
</inkml:annotation>
</inkml:ink>
</file>

<file path=word/ink/ink4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annotation type="path"> 0 0 1, 226 226 1, 452 452 1</inkml:annotation>
  <inkml:annotation type="data">ACkcA4CABAAAAAAAHQIaGgMJRIDgwgdFNEgRERPlcUAKCQOCfgIAgn4CAA==
</inkml:annotation>
  <inkml:annotation type="types">AAEB
</inkml:annotation>
</inkml:ink>
</file>

<file path=word/ink/ink4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12 23 545, 33 15 579, 50 10 592, 61 7 326, 61 8 204, 60 9 204, 49 17 204, 46 19 0</inkml:trace>
  <inkml:annotation type="path"> 0 435 1, 175 351 1, 490 228 1, 747 144 1, 913 109 1, 911 117 1, 893 136 1, 727 247 1, 682 285 1</inkml:annotation>
  <inkml:annotation type="data">AEscA4CABAAAAAAAHQIiGAMJRIDgwgdFNEgRBQE4ERPlcUAKKAmCfZ83n4frv0/Igvw9+K95nh8X
woJ/Bk38Fx/g/+BE/4AE/bD+AfQ=
</inkml:annotation>
  <inkml:annotation type="types">AAEBAQEBAQEB
</inkml:annotation>
</inkml:ink>
</file>

<file path=word/ink/ink4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11 15 507, 16 14 507, 27 12 529, 37 9 517, 40 9 489, 42 10 308, 43 12 204, 40 23 204, 37 27 0</inkml:trace>
  <inkml:annotation type="path"> 0 199 1, 169 221 1, 239 205 1, 398 184 1, 554 139 1, 604 139 1, 631 155 1, 638 181 1, 596 344 1, 556 412 1</inkml:annotation>
  <inkml:annotation type="data">AEwcA4CABAAAAAAAHQIeFgMJRIDgwgdFNEgRBQE4ERPlcUAKKQqCfV8PwX47fICC+76+28k+b4yC
fwW1/Bbf4Q/FP4F/gBf8/frT+AfQ
</inkml:annotation>
  <inkml:annotation type="types">AAEBAQEBAQEBAQ==
</inkml:annotation>
</inkml:ink>
</file>

<file path=word/ink/ink4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17 15 477, 7 34 390, 2 44 0</inkml:trace>
  <inkml:annotation type="path"> 363 0 1, 249 229 1, 111 509 1, 33 655 1</inkml:annotation>
  <inkml:annotation type="data">ADscA4CABAAAAAAAHQIYHgMJRIDgwgdFNEgRBQE4ERPlcUAKGASC/Cn4j76Agn4C8fOAgn8FPfwa
b/AoYA==
</inkml:annotation>
  <inkml:annotation type="types">AAEBAQ==
</inkml:annotation>
</inkml:ink>
</file>

<file path=word/ink/ink4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11 9 503, 28 13 538, 43 20 608, 53 26 628, 68 34 627, 72 39 204, 71 40 204, 71 41 0</inkml:trace>
  <inkml:annotation type="path"> 0 120 1, 170 136 1, 416 201 1, 650 297 1, 793 382 1, 1025 507 1, 1073 586 1, 1067 594 1, 1057 612 1</inkml:annotation>
  <inkml:annotation type="data">AEocA4CABAAAAAAAHQImGgMJRIDgwgdFNEgRBQE4ERPlcUAKJwmCfV8G+/X1+4CC+T4+cud8gIJ/
BaX8FG/ir8k/g/+CMf4Iy/gH0A==
</inkml:annotation>
  <inkml:annotation type="types">AAEBAQEBAQEB
</inkml:annotation>
</inkml:ink>
</file>

<file path=word/ink/ink4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12 7 245, 17 7 204, 27 5 0</inkml:trace>
  <inkml:annotation type="path"> 0 77 1, 177 109 1, 247 103 1, 404 77 1</inkml:annotation>
  <inkml:annotation type="data">ADccA4CABAAAAAAAHQIYFAMJRIDgwgdFNEgRBQE4ERPlcUAKFASCfZ8foIL13dCCfwGd/AkP8AVg
</inkml:annotation>
  <inkml:annotation type="types">AAEBAQ==
</inkml:annotation>
</inkml:ink>
</file>

<file path=word/ink/ink4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19 12 1023, 38 22 204,</inkml:trace>
  <inkml:annotation type="path"> 0 26 1, 282 176 1, 565 326 1</inkml:annotation>
  <inkml:annotation type="data">ADIcA4CABAAAAAAAHQIcGAMJRIDgwgdFNEgRBQE4ERPlcUAKDwOCfgoAgs+Qgn8NxfxqSA==
</inkml:annotation>
  <inkml:annotation type="types">AAEB
</inkml:annotation>
</inkml:ink>
</file>

<file path=word/ink/ink4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8 8 553, 21 16 204,</inkml:trace>
  <inkml:annotation type="path"> 0 13 1, 124 116 1, 314 239 1</inkml:annotation>
  <inkml:annotation type="data">ADIcA4CABAAAAAAAHQIYFgMJRIDgwgdFNEgRBQE4ERPlcUAKDwOCfJ6Agp8Egn8GbfwviA==
</inkml:annotation>
  <inkml:annotation type="types">AAEB
</inkml:annotation>
</inkml:ink>
</file>

<file path=word/ink/ink4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10 40 498, 19 33 465, 34 23 204, 49 11 204,</inkml:trace>
  <inkml:annotation type="path"> 0 694 1, 145 607 1, 287 497 1, 514 346 1, 727 170 1</inkml:annotation>
  <inkml:annotation type="data">AD0cA4CABAAAAAAAHQIeHAMJRIDgwgdFNEgRBQE4ERPlcUAKGgWCfRfgAIL8gfk290CCfwWR/Bhf
8BW/wHcA
</inkml:annotation>
  <inkml:annotation type="types">AAEBAQE=
</inkml:annotation>
</inkml:ink>
</file>

<file path=word/ink/ink4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10 14 510, 20 9 528, 31 8 333, 32 9 333, 33 22 204, 31 25 204,</inkml:trace>
  <inkml:annotation type="path"> 0 318 1, 149 206 1, 298 137 1, 463 125 1, 476 141 1, 488 335 1, 463 375 1</inkml:annotation>
  <inkml:annotation type="data">AEMcA4CABAAAAAAAHQIaFgMJRIDgwgdFNEgRBQE4ERPlcUAKIAeCfQn0uoL8Hfh3PGfZ9ICCfwXB
/BXv8BH/wDV+5/3M
</inkml:annotation>
  <inkml:annotation type="types">AAEBAQEBAQ==
</inkml:annotation>
</inkml:ink>
</file>

<file path=word/ink/ink4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26 14 204, 27 32 259, 25 49 295, 23 69 368, 20 88 428, 16 106 478, 12 126 548, 10 143 571, 10 142 557, 11 136 557, 17 117 535, 28 95 520, 38 81 518, 53 60 516, 62 52 514, 72 46 515, 82 42 517, 87 42 521, 89 44 530, 91 49 564, 88 63 583, 82 76 613, 74 89 625, 65 99 617, 50 113 564, 48 112 493, 45 114 493, 43 113 387, 41 115 387, 39 114 204, 37 114 204, 36 113 204, 29 110 0</inkml:trace>
  <inkml:annotation type="path"> 375 0 1, 390 216 1, 398 484 1, 375 739 1, 341 1033 1, 293 1312 1, 234 1588 1, 186 1882 1, 153 2147 1, 144 2125 1, 168 2035 1, 260 1757 1, 422 1418 1, 576 1210 1, 791 899 1, 935 781 1, 1076 694 1, 1232 625 1, 1305 629 1, 1338 657 1, 1365 740 1, 1319 938 1, 1230 1142 1, 1112 1340 1, 981 1478 1, 753 1696 1, 717 1684 1, 677 1715 1, 650 1697 1, 621 1721 1, 587 1706 1, 561 1712 1, 534 1694 1, 438 1649 1</inkml:annotation>
  <inkml:annotation type="data">AIsBHAOAgAQAAAAAAB0CKjoDCUSA4MIHRTRIEQUBOBET5XFACmgigvwt+FXVrMnr1fXwx76992/D
91gnwoJ+APF5bnfwT7+/vyfH92Z4znzV3x+A+d52XYJ/APn8AH/gv8Xff9P4M/If4v/AH4R+L7jk
z1+FvwH9X4J/Bv4//BP5y/XP64/gFP+AUn8A+g==
</inkml:annotation>
  <inkml:annotation type="types">AAEBAQEBAQEBAQEBAQEBAQEBAQEBAQEBAQEBAQEBAQEBAQ==
</inkml:annotation>
</inkml:ink>
</file>

<file path=word/ink/ink4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9 29 350, 11 43 394, 12 55 457, 12 77 549, 11 93 570, 11 115 573, 9 132 587, 13 137 582, 16 132 582, 27 112 551, 36 94 443, 48 71 322, 53 56 204, 59 37 204, 65 19 204, 69 8 204, 69 8 299, 68 8 363, 60 25 425, 52 42 464, 53 45 468, 56 42 463, 70 27 449, 81 19 448, 91 15 484, 99 17 606, 100 20 615, 102 34 624, 104 55 642, 106 76 649, 106 96 651, 106 115 662, 105 129 667, 100 149 673, 93 155 673, 92 155 668, 85 149 585, 81 136 496, 75 119 204, 73 114 0</inkml:trace>
  <inkml:annotation type="path"> 83 218 1, 140 441 1, 168 642 1, 176 831 1, 179 1154 1, 159 1388 1, 161 1718 1, 141 1983 1, 198 2052 1, 237 1982 1, 407 1677 1, 546 1407 1, 720 1062 1, 795 846 1, 891 560 1, 968 287 1, 1035 116 1, 1032 113 1, 1026 125 1, 906 380 1, 779 629 1, 791 678 1, 840 629 1, 1056 407 1, 1208 291 1, 1358 230 1, 1485 260 1, 1505 300 1, 1532 506 1, 1565 824 1, 1584 1137 1, 1586 1440 1, 1593 1721 1, 1569 1937 1, 1500 2232 1, 1400 2325 1, 1386 2324 1, 1275 2234 1, 1208 2046 1, 1125 1781 1, 1092 1716 1</inkml:annotation>
  <inkml:annotation type="data">AKgBHAOAgAQAAAAAAB0CMDwDCUSA4MIHRTRIEQUBOBET5XFACoQBKYL4O22zfgvybz443zfjfNn1
du/HDV878Hw83wCC/AVb9Hw/B7+36fwHnv5PM+L6n4GfgH4ft+Lx8E+r4lvv4PwD8Pw/H5+wgn8D
QfwKT+Cvw9+c/wT9X4L9fiP8//fz9oH6i/Ee/hP8V/P8/3fi79Ifsd831+/m+GfD7/QPw/wD3+lA
</inkml:annotation>
  <inkml:annotation type="types">AAEBAQEBAQEBAQEBAQEBAQEBAQEBAQEBAQEBAQEBAQEBAQEBAQEBAQE=
</inkml:annotation>
</inkml:ink>
</file>

<file path=word/ink/ink4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11 25 477, 33 18 535, 51 13 553, 69 9 495, 69 9 495, 70 9 452, 70 9 379, 70 10 313, 63 14 204, 48 19 204, 44 21 0</inkml:trace>
  <inkml:annotation type="path"> 0 437 1, 164 376 1, 493 263 1, 769 196 1, 1034 134 1, 1040 139 1, 1045 139 1, 1049 142 1, 1048 145 1, 941 208 1, 718 289 1, 659 313 1</inkml:annotation>
  <inkml:annotation type="data">AFIcA4CABAAAAAAAHQIkGAMJRIDgwgdFNEgRBQE4ERPlcUAKLwyCfV9Xl+CZXx/L9QCC/D34n7k8
E5Oggn8FPfwRX+Nfz7+WPx3+Ifi/Hf6+/gH0
</inkml:annotation>
  <inkml:annotation type="types">AAEBAQEBAQEBAQEB
</inkml:annotation>
</inkml:ink>
</file>

<file path=word/ink/ink4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8 27 508, 19 12 545, 29 9 531, 30 10 511, 35 24 498, 36 38 490, 36 56 480, 35 77 478, 32 89 481, 27 111 518, 25 127 574, 25 127 572, 25 127 572, 31 116 578, 38 100 562, 47 82 463, 58 57 333, 67 37 204, 69 28 0</inkml:trace>
  <inkml:annotation type="path"> 0 566 1, 117 405 1, 282 186 1, 429 140 1, 451 156 1, 517 366 1, 532 566 1, 541 837 1, 520 1157 1, 482 1337 1, 407 1659 1, 376 1905 1, 377 1905 1, 379 1904 1, 466 1743 1, 575 1500 1, 706 1226 1, 871 860 1, 997 555 1, 1030 416 1</inkml:annotation>
  <inkml:annotation type="data">AGccA4CABAAAAAAAHQIkNAMJRIDgwgdFNEgRBQE4ERPlcUAKRBSCfJy/P4827vMfBMzfjIL8Yfkf
z9nj7njnz/R8P4FfX734/X1Agn8FufwUn+S/h+L1vyevxR+CvyznwfhH9F/iOfns
</inkml:annotation>
  <inkml:annotation type="types">AAEBAQEBAQEBAQEBAQEBAQEBAQE=
</inkml:annotation>
</inkml:ink>
</file>

<file path=word/ink/ink4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17 9 304, 6 26 204, 4 30 0</inkml:trace>
  <inkml:annotation type="path"> 366 0 1, 258 139 1, 91 382 1, 64 452 1</inkml:annotation>
  <inkml:annotation type="data">ADkcA4CABAAAAAAAHQIYGgMJRIDgwgdFNEgRBQE4ERPlcUAKFgSC/Cn4j8/MgnzfJ96CfwKJ/BBv
61A=
</inkml:annotation>
  <inkml:annotation type="types">AAEBAQ==
</inkml:annotation>
</inkml:ink>
</file>

<file path=word/ink/ink4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16 10 409, 5 25 204, 0 28 0</inkml:trace>
  <inkml:annotation type="path"> 346 0 1, 244 149 1, 74 372 1, 0 412 1</inkml:annotation>
  <inkml:annotation type="data">ADccA4CABAAAAAAAHQIYGAMJRIDgwgdFNEgRBQE4ERPlcUAKFASC/CX4h8/Agn0evtCCfwQt/B2M
</inkml:annotation>
  <inkml:annotation type="types">AAEBAQ==
</inkml:annotation>
</inkml:ink>
</file>

<file path=word/ink/ink4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14 16 204, 13 34 290, 11 54 343, 8 77 384, 7 94 437, 7 94 439, 7 94 439, 12 88 445, 25 71 394, 35 61 204, 43 50 204, 50 40 0</inkml:trace>
  <inkml:annotation type="path"> 200 0 1, 209 242 1, 200 514 1, 166 805 1, 124 1147 1, 98 1411 1, 100 1411 1, 104 1409 1, 184 1315 1, 382 1066 1, 520 920 1, 640 749 1, 746 595 1</inkml:annotation>
  <inkml:annotation type="data">AFIcA4CABAAAAAAAHQIgLAMJRIDgwgdFNEgRBQE4ERPlcUAKLw2C+77dtyPXyd2ggn4EzOfD+B3w
/X8VgIJ/APn7R/E/2/Z+S9+D8r/vv+AYP4B9
</inkml:annotation>
  <inkml:annotation type="types">AAEBAQEBAQEBAQEBAQ==
</inkml:annotation>
</inkml:ink>
</file>

<file path=word/ink/ink4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14 9 508, 28 15 552, 47 23 638, 59 27 656, 76 32 655, 89 36 0</inkml:trace>
  <inkml:annotation type="path"> 0 62 1, 212 129 1, 422 230 1, 704 351 1, 878 408 1, 1133 482 1, 1336 546 1</inkml:annotation>
  <inkml:annotation type="data">AD8cA4CABAAAAAAAHQIqHAMJRIDgwgdFNEgRBQE4ERPlcUAKHAeCfgB6+P15gvEmeZSCfwW5/BQv
44/Nv4L/hAE=
</inkml:annotation>
  <inkml:annotation type="types">AAEBAQEBAQ==
</inkml:annotation>
</inkml:ink>
</file>

<file path=word/ink/ink4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10 21 467, 20 15 484, 34 8 412, 36 9 273, 41 13 204,</inkml:trace>
  <inkml:annotation type="path"> 0 419 1, 142 310 1, 294 218 1, 506 127 1, 541 131 1, 617 197 1</inkml:annotation>
  <inkml:annotation type="data">AD8cA4CABAAAAAAAHQIcFgMJRIDgwgdFNEgRBQE4ERPlcUAKHAaCfQ8fbwCC/Dn4rl+TgIJ/BRX8
E0/pf81/nAA=
</inkml:annotation>
  <inkml:annotation type="types">AAEBAQEB
</inkml:annotation>
</inkml:ink>
</file>

<file path=word/ink/ink4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9 75 359, 24 57 217, 42 36 204, 53 22 204,</inkml:trace>
  <inkml:annotation type="path"> 0 1273 1, 139 1123 1, 361 856 1, 634 535 1, 800 323 1</inkml:annotation>
  <inkml:annotation type="data">ADwcA4CABAAAAAAAHQIgJAMJRIDgwgdFNEgRBQE4ERPlcUAKGQWCfN8HPjCC/R36j+XvxIJ/A2X8
Fn/ub7g=
</inkml:annotation>
  <inkml:annotation type="types">AAEBAQE=
</inkml:annotation>
</inkml:ink>
</file>

<file path=word/ink/ink4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8 12 278, 10 27 351, 11 38 421, 11 49 481, 9 71 530, 9 89 498, 10 89 204, 8 75 204, 8 71 0</inkml:trace>
  <inkml:annotation type="path"> 68 0 1, 119 184 1, 157 398 1, 166 563 1, 158 739 1, 142 1069 1, 142 1336 1, 143 1328 1, 124 1123 1, 121 1069 1</inkml:annotation>
  <inkml:annotation type="data">AEocA4CABAAAAAAAHQIUKgMJRIDgwgdFNEgRBQE4ERPlcUAKJwqC9bbdydyCfZzy+rz+CfwD9ACC
fwIh/AP/fp+v9D/wHj/AmH8A+g==
</inkml:annotation>
  <inkml:annotation type="types">AAEBAQEBAQEBAQ==
</inkml:annotation>
</inkml:ink>
</file>

<file path=word/ink/ink4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11 40 530, 21 33 498, 38 20 225, 58 6 204, 64 3 0</inkml:trace>
  <inkml:annotation type="path"> 0 663 1, 161 598 1, 307 499 1, 562 294 1, 875 90 1, 955 51 1</inkml:annotation>
  <inkml:annotation type="data">AEMcA4CABAAAAAAAHQIkHgMJRIDgwgdFNEgRBQE4ERPlcUAKIAaCfVfi5+AQgvx5+Re/DfqAgn8G
EfwaT/AY/8BufwCm
</inkml:annotation>
  <inkml:annotation type="types">AAEBAQEB
</inkml:annotation>
</inkml:ink>
</file>

<file path=word/ink/ink4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11 9 565, 28 16 204, 31 17 0</inkml:trace>
  <inkml:annotation type="path"> 0 66 1, 171 135 1, 419 233 1, 461 260 1</inkml:annotation>
  <inkml:annotation type="data">ADgcA4CABAAAAAAAHQIaFgMJRIDgwgdFNEgRBQE4ERPlcUAKFQSCfV8H4BCC8TPhgn8GnfwxD/AD
wA==
</inkml:annotation>
  <inkml:annotation type="types">AAEBAQ==
</inkml:annotation>
</inkml:ink>
</file>

<file path=word/ink/ink4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12 7 204, 26 8 204,</inkml:trace>
  <inkml:annotation type="path"> 0 49 1, 173 102 1, 386 120 1</inkml:annotation>
  <inkml:annotation type="data">ADEcA4CABAAAAAAAHQIYFAMJRIDgwgdFNEgRBQE4ERPlcUAKDgOCfZiC5OiCfwD5/APo
</inkml:annotation>
  <inkml:annotation type="types">AAEB
</inkml:annotation>
</inkml:ink>
</file>

<file path=word/ink/ink4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8 92 463, 7 91 499, 7 92 499, 6 92 514, 7 92 514, 8 91 530, 22 72 542, 36 52 445, 47 38 299, 57 22 204, 67 7 204, 73 0 0</inkml:trace>
  <inkml:annotation type="path"> 224 1201 1, 113 1372 1, 103 1370 1, 100 1385 1, 97 1375 1, 101 1376 1, 113 1363 1, 337 1072 1, 541 779 1, 698 565 1, 862 329 1, 1004 104 1, 1102 0 1</inkml:annotation>
  <inkml:annotation type="data">AFYcA4CABAAAAAAAHQImLAMJRIDgwgdFNEgRBQE4ERPlcUAKMw2C/AX4R+CXH3O15IL9Cfm378q/
gm/Bs+SCfwUF/BHf4t/AX4D/Ann9f/kf8lfqL+AfQA==
</inkml:annotation>
  <inkml:annotation type="types">AAEBAQEBAQEBAQEBAQ==
</inkml:annotation>
</inkml:ink>
</file>

<file path=word/ink/ink4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10 9 616, 20 14 607, 32 16 339, 34 15 339, 45 12 204,</inkml:trace>
  <inkml:annotation type="path"> 0 19 1, 151 128 1, 293 205 1, 476 233 1, 506 229 1, 671 173 1</inkml:annotation>
  <inkml:annotation type="data">AD0cA4CABAAAAAAAHQIeFgMJRIDgwgdFNEgRBQE4ERPlcUAKGgaCfQz6fmCCnxd73YJ/B2n8Hj/w
HX/Afn7z
</inkml:annotation>
  <inkml:annotation type="types">AAEBAQEB
</inkml:annotation>
</inkml:ink>
</file>

<file path=word/ink/ink4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9 19 491, 27 9 494, 38 9 204, 39 11 204, 40 13 0</inkml:trace>
  <inkml:annotation type="path"> 0 370 1, 139 280 1, 407 133 1, 574 128 1, 589 158 1, 593 197 1</inkml:annotation>
  <inkml:annotation type="data">AEIcA4CABAAAAAAAHQIcFgMJRIDgwgdFNEgRBQE4ERPlcUAKHwaCfN83x/SAgvwt+I/P0YCCfwV1
/BWv8CX/wJR/APo=
</inkml:annotation>
  <inkml:annotation type="types">AAEBAQEB
</inkml:annotation>
</inkml:ink>
</file>

<file path=word/ink/ink4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38 9 434, 26 17 396, 15 23 305, 3 26 204, 0 26 0</inkml:trace>
  <inkml:annotation type="path"> 728 0 1, 572 133 1, 392 257 1, 220 340 1, 46 392 1, 0 388 1</inkml:annotation>
  <inkml:annotation type="data">AD0cA4CABAAAAAAAHQIeGAMJRIDgwgdFNEgRBQE4ERPlcUAKGgaC/I35dsvzAIJ813vQgn8EkfwU
r+T/p/WY
</inkml:annotation>
  <inkml:annotation type="types">AAEBAQEB
</inkml:annotation>
</inkml:ink>
</file>

<file path=word/ink/ink4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12 16 465, 23 11 526, 36 9 499, 44 10 411, 47 13 204, 48 15 204, 47 21 0</inkml:trace>
  <inkml:annotation type="path"> 0 382 1, 182 243 1, 343 162 1, 533 138 1, 652 145 1, 703 190 1, 713 222 1, 709 312 1</inkml:annotation>
  <inkml:annotation type="data">AEUcA4CABAAAAAAAHQIeFgMJRIDgwgdFNEgRBQE4ERPlcUAKIgiCfZc9+92C/DH4t9c5l8CCfwUN
/BBv6V/L/7T/gIL+AfQ=
</inkml:annotation>
  <inkml:annotation type="types">AAEBAQEBAQE=
</inkml:annotation>
</inkml:ink>
</file>

<file path=word/ink/ink4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9 52 292, 21 38 350, 32 29 414, 43 21 446, 58 12 503, 69 10 558, 69 10 558, 70 10 559, 74 23 566, 74 33 571, 75 57 579, 75 81 581, 76 100 564, 75 112 204, 73 110 204, 69 107 0</inkml:trace>
  <inkml:annotation type="path"> 0 931 1, 134 784 1, 316 575 1, 481 431 1, 649 310 1, 874 179 1, 1033 145 1, 1040 146 1, 1052 157 1, 1102 338 1, 1112 499 1, 1129 860 1, 1127 1222 1, 1142 1499 1, 1121 1673 1, 1100 1657 1, 1036 1610 1</inkml:annotation>
  <inkml:annotation type="data">AF4cA4CABAAAAAAAHQImLgMJRIDgwgdFNEgRBQE4ERPlcUAKOxGCfNyvHn65zzLNuoL8wfnXz6l+
LH3d/AD38f4BoIJ/Aln8Bc/B+Jfwtv5Tnwbz4fwX/Ayf8DafwD6A
</inkml:annotation>
  <inkml:annotation type="types">AAEBAQEBAQEBAQEBAQEBAQE=
</inkml:annotation>
</inkml:ink>
</file>

<file path=word/ink/ink4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14 16 469, 18 38 545, 17 52 558, 16 75 562, 14 91 562, 11 111 550, 8 129 547, 11 130 204, 12 124 204, 13 111 204, 13 104 0</inkml:trace>
  <inkml:annotation type="path"> 135 0 1, 207 244 1, 273 575 1, 250 782 1, 244 1129 1, 208 1360 1, 169 1667 1, 126 1930 1, 157 1943 1, 177 1859 1, 193 1663 1, 201 1552 1</inkml:annotation>
  <inkml:annotation type="data">AFEcA4CABAAAAAAAHQIUNgMJRIDgwgdFNEgRBQE4ERPlcUAKLgyC+bzfa18GqIJ+BPg+X5vj8b+B
/j+P4IJ/BR38D7/mP5/P2/N/Axv8DJP4B9A=
</inkml:annotation>
  <inkml:annotation type="types">AAEBAQEBAQEBAQEB
</inkml:annotation>
</inkml:ink>
</file>

<file path=word/ink/ink4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12 31 460, 27 19 484, 40 13 461, 51 5 283, 54 1 0</inkml:trace>
  <inkml:annotation type="path"> 0 626 1, 175 463 1, 403 280 1, 593 188 1, 769 82 1, 812 19 1</inkml:annotation>
  <inkml:annotation type="data">AEAcA4CABAAAAAAAHQIgHAMJRIDgwgdFNEgRBQE4ERPlcUAKHQaCfZzd+UCC/HH5Pvwb4IJ/BPn8
Em/kP+AG/1uA
</inkml:annotation>
  <inkml:annotation type="types">AAEBAQEB
</inkml:annotation>
</inkml:ink>
</file>

<file path=word/ink/ink4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12 10 581, 23 9 451, 25 9 451, 28 17 204, 26 26 204,</inkml:trace>
  <inkml:annotation type="path"> 0 196 1, 175 154 1, 351 130 1, 367 139 1, 419 256 1, 389 394 1</inkml:annotation>
  <inkml:annotation type="data">AD8cA4CABAAAAAAAHQIYFgMJRIDgwgdFNEgRBQE4ERPlcUAKHAaCfZfnnsCC+78C5Pkggn8G3fwj
n+6P4DT/gNI=
</inkml:annotation>
  <inkml:annotation type="types">AAEBAQEB
</inkml:annotation>
</inkml:ink>
</file>

<file path=word/ink/ink4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89 9 377, 78 24 401, 69 35 427, 55 53 459, 43 63 473, 24 80 496, 9 93 508, 13 93 540, 19 91 550, 39 81 551, 60 71 562, 80 59 557, 94 53 537, 103 48 528, 104 44 292, 102 43 292, 91 38 204, 84 34 0</inkml:trace>
  <inkml:annotation type="path"> 1428 0 1, 1329 133 1, 1172 361 1, 1034 527 1, 818 787 1, 647 949 1, 353 1201 1, 132 1388 1, 198 1394 1, 279 1361 1, 590 1220 1, 900 1064 1, 1199 887 1, 1407 800 1, 1545 719 1, 1565 652 1, 1529 641 1, 1362 569 1, 1253 512 1</inkml:annotation>
  <inkml:annotation type="data">AGwcA4CABAAAAAAAHQIsLAMJRIDgwgdFNEgRBQE4ERPlcUAKSROC/UX6v957z4/H4Kz8AS/D7+Xv
z+CCfN8Hn4vl+Lz9+/K34JOeYIJ/A638DT58H4J+b6/wZ+Efn+j8C/gP6v4Cr/gLz9K/s0A=
</inkml:annotation>
  <inkml:annotation type="types">AAEBAQEBAQEBAQEBAQEBAQEBAQ==
</inkml:annotation>
</inkml:ink>
</file>

<file path=word/ink/ink4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8 11 328, 9 23 369, 9 46 419, 10 63 338, 13 66 231, 14 66 204, 14 66 204, 23 58 204, 26 53 0</inkml:trace>
  <inkml:annotation type="path"> 60 0 1, 115 159 1, 135 349 1, 139 683 1, 156 947 1, 189 991 1, 202 994 1, 216 986 1, 340 871 1, 394 800 1</inkml:annotation>
  <inkml:annotation type="data">AEkcA4CABAAAAAAAHQIYJAMJRIDgwgdFNEgRBQE4ERPlcUAKJgqC8O2Zt+b4QIJ9U+r4fwD18vCC
fwLp/Akfzfuv8M/oT8NP4B9A
</inkml:annotation>
  <inkml:annotation type="types">AAEBAQEBAQEBAQ==
</inkml:annotation>
</inkml:ink>
</file>

<file path=word/ink/ink4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9 10 477, 12 32 501, 13 48 521, 13 66 532, 13 85 535, 12 103 537, 11 123 533, 10 141 526, 9 166 468, 8 186 386, 11 200 204, 15 213 204,</inkml:trace>
  <inkml:annotation type="path"> 94 0 1, 133 156 1, 181 478 1, 187 716 1, 192 982 1, 187 1268 1, 180 1550 1, 165 1837 1, 153 2119 1, 135 2491 1, 124 2791 1, 157 3004 1, 222 3187 1</inkml:annotation>
  <inkml:annotation type="data">AEscA4CABAAAAAAAHQIWTgMJRIDgwgdFNEgRBQE4ERPlcUAKKA2C+DraoeIAgn0fZ8OS5vxe/hqC
fwU9/BN/n5/lvw9/Jf4V/Vv8AoA=
</inkml:annotation>
  <inkml:annotation type="types">AAEBAQEBAQEBAQEBAQ==
</inkml:annotation>
</inkml:ink>
</file>

<file path=word/ink/ink4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13 12 339, 15 29 398, 15 45 446, 14 71 478, 12 95 491, 10 117 489, 9 135 490, 11 138 483, 13 135 483, 21 120 464, 31 99 376, 41 82 301, 50 63 204, 58 44 204, 63 30 204, 66 18 0</inkml:trace>
  <inkml:annotation type="path"> 145 0 1, 195 183 1, 219 428 1, 220 667 1, 210 1060 1, 183 1421 1, 154 1754 1, 132 2023 1, 169 2074 1, 192 2029 1, 316 1793 1, 471 1486 1, 615 1226 1, 751 950 1, 874 659 1, 940 443 1, 990 274 1</inkml:annotation>
  <inkml:annotation type="data">AFwcA4CABAAAAAAAHQIiOAMJRIDgwgdFNEgRBQE4ERPlcUAKORGC+j47tqcfBi3ugIJ9nq/Ru+fw
H8P2/D416wCCfwMV/Aiv1/gX8F/gPny/F+C/zf934R/Uz+AfQA==
</inkml:annotation>
  <inkml:annotation type="types">AAEBAQEBAQEBAQEBAQEBAQE=
</inkml:annotation>
</inkml:ink>
</file>

<file path=word/ink/ink4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9 43 543, 25 28 579, 38 20 599, 52 13 611, 64 10 615, 75 10 593, 76 10 593, 77 11 565, 75 17 514, 65 28 369, 56 34 204, 41 40 204,</inkml:trace>
  <inkml:annotation type="path"> 0 768 1, 134 638 1, 374 419 1, 562 296 1, 775 200 1, 956 150 1, 1120 147 1, 1145 156 1, 1148 165 1, 1127 258 1, 974 419 1, 833 512 1, 617 606 1</inkml:annotation>
  <inkml:annotation type="data">AFUcA4CABAAAAAAAHQImHgMJRIDgwgdFNEgRBQE4ERPlcUAKMg2CfN8XZt+l35Z8IIL8lflv4/in
jievXsCCfwZF/Bbf4F+X5fwz+EPw7+E/1D+Df4Au
</inkml:annotation>
  <inkml:annotation type="types">AAEBAQEBAQEBAQEBAQ==
</inkml:annotation>
</inkml:ink>
</file>

<file path=word/ink/ink4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21 16 354, 12 31 355, 8 45 310, 8 46 204, 9 46 204, 18 40 207, 34 27 228, 47 21 229, 64 12 315, 74 9 494, 75 9 522, 77 23 592, 80 44 605, 83 67 612, 85 86 617, 86 108 618, 86 127 618, 85 138 630, 82 153 634, 75 163 645, 72 164 654, 71 163 654, 63 154 503, 56 140 397, 50 126 204, 47 122 0</inkml:trace>
  <inkml:annotation type="path"> 426 35 1, 307 235 1, 183 470 1, 115 680 1, 124 697 1, 133 692 1, 273 593 1, 514 410 1, 699 313 1, 960 178 1, 1113 131 1, 1119 139 1, 1153 343 1, 1195 667 1, 1243 1003 1, 1279 1297 1, 1291 1618 1, 1296 1900 1, 1276 2072 1, 1230 2296 1, 1120 2443 1, 1077 2455 1, 1062 2447 1, 940 2308 1, 832 2095 1, 754 1885 1, 705 1825 1</inkml:annotation>
  <inkml:annotation type="data">AIABHAOAgAQAAAAAAB0CKEADCUSA4MIHRTRIEQUBOBET5XFACl0bgvw5+K99eJ8nxd8fH88i23fP
jPjk4ILPsl++/D8fxd+Dn4A+LPPO/L49/Pvy+30Agn8DUfwNP+Qfy/+uOfgj8G/o79PfwAn+OPyv
8O+b9ny/Fvz/wAn+Pv0n9YA=
</inkml:annotation>
  <inkml:annotation type="types">AAEBAQEBAQEBAQEBAQEBAQEBAQEBAQEBAQEB
</inkml:annotation>
</inkml:ink>
</file>

<file path=word/ink/ink4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24 16 498, 25 28 520, 22 43 536, 20 66 564, 16 88 567, 11 107 604, 14 112 610, 17 109 610, 33 93 588, 42 86 571, 53 81 541, 63 81 528, 64 83 528, 63 99 548, 59 111 589, 51 124 607, 41 134 619, 28 148 602, 24 149 602, 12 150 395, 5 147 204, 0 141 0</inkml:trace>
  <inkml:annotation type="path"> 281 0 1, 359 239 1, 370 425 1, 336 641 1, 296 983 1, 238 1322 1, 166 1609 1, 203 1678 1, 250 1630 1, 497 1393 1, 626 1291 1, 787 1214 1, 949 1219 1, 959 1246 1, 941 1480 1, 877 1664 1, 760 1862 1, 620 2009 1, 415 2215 1, 352 2230 1, 172 2255 1, 71 2198 1, 0 2108 1</inkml:annotation>
  <inkml:annotation type="data">AHccA4CABAAAAAAAHQIkPAMJRIDgwgdFNEgRBQE4ERPlcUAKVBeC/BX4B8+Zt+R93x5fn3vne/N8
vrCCfgTzz5L38A/L9/zZ6z8AeZ3x97z0gn8FkfwU78P2fhf8UfiP4fwj6+/8Dfd+DPwd+E/h/D/4
G/gIP8CfeA==
</inkml:annotation>
  <inkml:annotation type="types">AAEBAQEBAQEBAQEBAQEBAQEBAQEBAQE=
</inkml:annotation>
</inkml:ink>
</file>

<file path=word/ink/ink4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14 11 434, 14 32 512, 11 46 537, 10 61 567, 14 68 574, 21 64 558, 32 54 503, 43 45 0</inkml:trace>
  <inkml:annotation type="path"> 192 0 1, 202 164 1, 211 475 1, 168 683 1, 142 914 1, 210 1021 1, 319 958 1, 484 809 1, 648 676 1</inkml:annotation>
  <inkml:annotation type="data">AEgcA4CABAAAAAAAHQIcJAMJRIDgwgdFNEgRBQE4ERPlcUAKJQmC+77b3PXPAIJ9X0fHPl+v4YCC
fwSR/A1v5P9fhP8J/jP+CZQ=
</inkml:annotation>
  <inkml:annotation type="types">AAEBAQEBAQEB
</inkml:annotation>
</inkml:ink>
</file>

<file path=word/ink/ink4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b0f0"/>
    </inkml:brush>
  </inkml:definitions>
  <inkml:trace contextRef="#ctx0" brushRef="#br0"> 18 28 461, 37 19 491, 48 16 527, 59 13 553, 72 10 562, 84 9 531, 86 10 306, 86 11 306, 76 19 204, 72 20 0</inkml:trace>
  <inkml:annotation type="path"> 0 525 1, 268 415 1, 554 282 1, 718 243 1, 880 189 1, 1079 145 1, 1262 141 1, 1295 148 1, 1289 159 1, 1144 285 1, 1081 306 1</inkml:annotation>
  <inkml:annotation type="data">AFAcA4CABAAAAAAAHQIqGgMJRIDgwgdFNEgRBQE4ERPlcUAKLQuCfgifKy/Tv0/AgvxV+Od+AzHx
fGCCfwT9/BIfwfT+B/xr/ANP8BTfrH9YgA==
</inkml:annotation>
  <inkml:annotation type="types">AAEBAQEBAQEBAQE=
</inkml:annotation>
</inkml:ink>
</file>

<file path=word/ink/ink4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32 5 493, 28 12 492, 18 28 494, 15 35 494, 10 43 495, 6 54 538, 5 60 549, 6 63 548, 7 63 550, 15 66 571, 22 67 574, 27 69 578, 30 74 584, 31 80 589, 29 87 592, 25 96 595, 19 101 590, 13 106 572, 8 109 486, 6 113 221, 7 114 221, 10 120 273, 13 130 343, 15 141 411, 16 154 482, 15 168 546, 14 186 596, 13 207 629, 11 228 655, 11 238 676, 11 251 676, 10 261 688, 10 274 688, 10 284 691, 8 296 691, 8 307 693, 8 323 693, 8 333 689, 7 347 689, 7 357 663, 7 372 663, 7 383 615, 7 395 615, 7 402 552, 7 414 552, 9 433 431, 11 448 204,</inkml:trace>
  <inkml:annotation type="path"> 540 0 1, 482 67 1, 417 176 1, 269 416 1, 219 517 1, 156 647 1, 93 803 1, 75 899 1, 93 941 1, 102 947 1, 227 982 1, 330 997 1, 410 1036 1, 452 1108 1, 461 1205 1, 437 1309 1, 368 1435 1, 288 1516 1, 200 1588 1, 113 1636 1, 87 1700 1, 98 1712 1, 153 1802 1, 201 1954 1, 227 2107 1, 245 2309 1, 231 2525 1, 212 2794 1, 198 3097 1, 171 3415 1, 168 3562 1, 158 3767 1, 152 3907 1, 143 4108 1, 143 4259 1, 126 4442 1, 126 4601 1, 116 4844 1, 114 4999 1, 108 5209 1, 111 5350 1, 108 5585 1, 107 5746 1, 98 5924 1, 105 6035 1, 104 6205 1, 131 6488 1, 164 6719 1</inkml:annotation>
  <inkml:annotation type="data">AJsBHAOAgAQAAAAAAB0DIoQCAwRFNEgRBQE4EYVw5UAKfDCC/Fn41fD8WzmPiu7vd1OcxbpcWNws
BgCCes+b55z33vNnJM8tnfXiZPHH187zuX18Pjz68z36+LyAgn8FffwWDzZ+OPxL9vPwV+CZl18v
3/m3+AS/4D2/Jn4I3nx/gH8D/H7/B/2fbzub58fhn8MfkX8ifmP8xftf9cg=
</inkml:annotation>
  <inkml:annotation type="types">AAEBAQEBAQEBAQEBAQEBAQEBAQEBAQEBAQEBAQEBAQEBAQEBAQEBAQEBAQEBAQEB
</inkml:annotation>
</inkml:ink>
</file>

<file path=word/ink/ink4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0 0 1, 119 119 1, 238 238 1</inkml:annotation>
  <inkml:annotation type="data">ACIcA4CABAAAAAAAHQIaGgMERTRIERGFcOVACgcDgnyAgnyA
</inkml:annotation>
  <inkml:annotation type="types">AAEB
</inkml:annotation>
</inkml:ink>
</file>

<file path=word/ink/ink4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annotation type="path"> 0 69 1, 89 53 1, 143 36 1</inkml:annotation>
  <inkml:annotation type="data">AC0cA4CABAAAAAAAHQIWFAMERTRIEQUBOBGFcOVACg8DgnwagvXw0IJ/APn8EKg=
</inkml:annotation>
  <inkml:annotation type="types">AAEB
</inkml:annotation>
</inkml:ink>
</file>

<file path=word/ink/ink4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8 6 455, 11 6 455, 23 5 207, 34 4 204, 38 3 0</inkml:trace>
  <inkml:annotation type="path"> 0 59 1, 121 92 1, 168 89 1, 343 80 1, 509 53 1, 562 41 1</inkml:annotation>
  <inkml:annotation type="data">ADkcA4CABAAAAAAAHQImFAMERTRIEQUBOBGFcOVAChsGgnye/mvxgILxu0CCfwTl/BOf8Bq/wGd/
AO4=
</inkml:annotation>
  <inkml:annotation type="types">AAEBAQEB
</inkml:annotation>
</inkml:ink>
</file>

<file path=word/ink/ink4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7 4 555, 17 11 587, 26 16 660, 32 16 633, 33 15 633, 36 12 0</inkml:trace>
  <inkml:annotation type="path"> 0 14 1, 111 66 1, 257 159 1, 384 234 1, 478 236 1, 493 228 1, 542 173 1</inkml:annotation>
  <inkml:annotation type="data">ADkcA4CABAAAAAAAHQIkGgMERTRIEQUBOBGFcOVAChsHgnxcvfeAgpnjfd2CfwZ1/Bff42/Vv4a/
g9c=
</inkml:annotation>
  <inkml:annotation type="types">AAEBAQEBAQ==
</inkml:annotation>
</inkml:ink>
</file>

<file path=word/ink/ink5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4 10 361, 6 22 415, 6 32 462, 5 38 486, 4 48 499, 6 49 204, 8 43 204, 11 35 0</inkml:trace>
  <inkml:annotation type="path"> 34 0 1, 64 153 1, 82 325 1, 87 479 1, 75 572 1, 58 724 1, 82 728 1, 112 647 1, 160 523 1</inkml:annotation>
  <inkml:annotation type="data">AEAcA4CABAAAAAAAHQIWLAMERTRIEQUBOBGFcOVACiIJgsNriIJ9Gb58fP8egIJ/A238Cl/H+E/r
/gU3+BMv4B9A
</inkml:annotation>
  <inkml:annotation type="types">AAEBAQEBAQEB
</inkml:annotation>
</inkml:ink>
</file>

<file path=word/ink/ink5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18 27 389, 17 38 427, 15 49 470, 12 58 501, 9 69 541, 6 76 545, 4 77 533, 5 73 517, 9 64 513, 14 53 510, 22 43 507, 31 33 505, 40 23 505, 49 13 497, 57 9 494, 69 5 490, 74 5 487, 79 8 486, 80 10 500, 79 19 523, 75 26 536, 71 33 546, 65 38 549, 57 44 541, 51 46 514, 44 46 465, 38 42 204, 37 39 204, 38 39 204, 39 39 204, 44 40 204, 56 42 269, 63 43 356, 73 44 466, 80 45 482, 86 47 490, 93 51 491, 99 53 464, 105 54 347, 107 54 204, 112 52 0</inkml:trace>
  <inkml:annotation type="path"> 265 308 1, 263 401 1, 248 569 1, 220 731 1, 184 870 1, 133 1038 1, 94 1134 1, 55 1155 1, 70 1091 1, 131 953 1, 209 797 1, 325 644 1, 464 494 1, 604 345 1, 737 201 1, 860 132 1, 1030 71 1, 1111 71 1, 1190 125 1, 1198 143 1, 1184 281 1, 1124 396 1, 1058 497 1, 979 570 1, 860 656 1, 772 689 1, 662 686 1, 575 626 1, 560 585 1, 568 584 1, 578 584 1, 662 599 1, 839 636 1, 946 642 1, 1100 654 1, 1201 674 1, 1286 705 1, 1391 759 1, 1483 791 1, 1570 807 1, 1600 803 1, 1675 786 1</inkml:annotation>
  <inkml:annotation type="data">AIoBHAOAgAQAAAAAAB0CTjgDBEU0SBEFATgRhXDlQApsKoL8Efgm2k5ychfHxvO9buWesePi987Z
XniC/B34D9Nzz8Pv3sHwPHL8WtnnfM4kpM23QIJ/A938DR+vt+b8W/gXz9kTPl9WZ+Avm+nvx/X+
C/wj/ARv8B3D8zfhD8JfqH5fj/Dv6Z/DP5fA
</inkml:annotation>
  <inkml:annotation type="types">AAEBAQEBAQEBAQEBAQEBAQEBAQEBAQEBAQEBAQEBAQEBAQEBAQEBAQEB
</inkml:annotation>
</inkml:ink>
</file>

<file path=word/ink/ink5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4 8 385, 7 22 442, 8 35 494, 8 48 534, 8 59 557, 8 70 567, 7 80 567, 6 90 545, 6 91 204, 5 87 204, 4 82 0</inkml:trace>
  <inkml:annotation type="path"> 34 0 1, 64 119 1, 101 325 1, 118 530 1, 127 716 1, 124 884 1, 113 1055 1, 107 1205 1, 95 1345 1, 85 1358 1, 74 1303 1, 55 1225 1</inkml:annotation>
  <inkml:annotation type="data">AEQcA4CABAAAAAAAHQIWQgMERTRIEQUBOBGFcOVACiYMgsTaVKCCfJ8Far5/dIJ/A838C6+/t/A/
3/T+Ef4Fj/gY7+AfQA==
</inkml:annotation>
  <inkml:annotation type="types">AAEBAQEBAQEBAQEB
</inkml:annotation>
</inkml:ink>
</file>

<file path=word/ink/ink5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32 5 494, 35 12 495, 36 19 487, 33 26 480, 29 36 482, 29 41 480, 29 42 477, 36 48 468, 38 55 444, 37 59 421, 33 64 419, 27 69 420, 18 76 445, 12 79 473, 5 85 485, 6 85 543, 11 83 543, 21 79 565, 31 75 584, 41 73 599, 52 72 608, 55 73 614, 68 74 627, 78 75 634, 85 74 636, 88 75 636, 90 75 637, 93 75 637, 94 75 627, 98 74 0</inkml:trace>
  <inkml:annotation type="path"> 384 0 1, 483 72 1, 529 172 1, 532 283 1, 496 394 1, 439 534 1, 429 619 1, 436 625 1, 544 724 1, 568 830 1, 547 887 1, 487 959 1, 402 1028 1, 262 1139 1, 178 1189 1, 70 1271 1, 91 1277 1, 168 1247 1, 315 1183 1, 465 1129 1, 616 1093 1, 775 1085 1, 825 1091 1, 1017 1108 1, 1173 1118 1, 1273 1115 1, 1324 1127 1, 1353 1118 1, 1395 1121 1, 1414 1120 1, 1464 1108 1</inkml:annotation>
  <inkml:annotation type="data">AG4cA4CABAAAAAAAHQJEQAMERTRIEQUBOBGFcOVAClAfgvwx+De75vh8Xvvd7y/J49E+X6O982bw
gnrDnvz6nYzzz4d1kw3KUIJ/BYH8Ff/PPm834fwHPwdz8Kc/Av5A/LP4Q75+HvxfD72X6f4O3A==
</inkml:annotation>
  <inkml:annotation type="types">AAEBAQEBAQEBAQEBAQEBAQEBAQEBAQEBAQEBAQEBAQ==
</inkml:annotation>
</inkml:ink>
</file>

<file path=word/ink/ink5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11 14 307, 12 30 344, 11 43 387, 9 61 441, 9 76 486, 7 90 511, 6 103 524, 5 113 532, 6 121 538, 6 117 404, 7 106 277, 8 95 204, 9 92 0</inkml:trace>
  <inkml:annotation type="path"> 145 0 1, 164 209 1, 176 454 1, 158 650 1, 140 907 1, 128 1145 1, 104 1355 1, 89 1550 1, 74 1694 1, 82 1816 1, 94 1760 1, 110 1582 1, 124 1430 1, 134 1372 1</inkml:annotation>
  <inkml:annotation type="data">AEkcA4CABAAAAAAAHQIWUgMERTRIEQUBOBGFcOVACisOgvo+dtzYywCCfgDO+u2937fjfICCfwKV
/AgPwfV8/4N+33v79+L8ofus
</inkml:annotation>
  <inkml:annotation type="types">AAEBAQEBAQEBAQEBAQE=
</inkml:annotation>
</inkml:ink>
</file>

<file path=word/ink/ink5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39 350, 8 51 386, 7 65 446, 7 76 489, 6 86 517, 5 98 533, 5 104 531, 5 104 537, 6 92 517, 7 81 496, 9 68 475, 11 54 456, 13 49 417, 15 42 417, 17 37 402, 22 26 400, 27 17 398, 32 12 399, 38 7 401, 44 5 436, 47 5 507, 48 5 530, 51 10 585, 53 19 594, 54 28 599, 55 38 607, 56 47 613, 57 57 622, 57 69 630, 57 81 634, 58 90 636, 58 101 639, 58 111 640, 56 113 581, 56 112 581, 52 102 362, 47 92 204,</inkml:trace>
  <inkml:annotation type="path"> 103 465 1, 112 584 1, 115 765 1, 111 969 1, 103 1136 1, 93 1292 1, 75 1476 1, 76 1562 1, 76 1562 1, 90 1380 1, 106 1208 1, 132 1020 1, 171 815 1, 201 732 1, 225 633 1, 253 552 1, 331 383 1, 402 260 1, 475 177 1, 568 101 1, 654 69 1, 711 69 1, 721 77 1, 760 153 1, 787 282 1, 804 420 1, 823 564 1, 840 702 1, 847 861 1, 855 1035 1, 858 1215 1, 862 1355 1, 862 1517 1, 863 1658 1, 843 1689 1, 838 1677 1, 772 1530 1, 711 1380 1</inkml:annotation>
  <inkml:annotation type="data">AH0cA4CABAAAAAAAHQIuTAMERTRIEQUBOBGFcOVACl8mgvi+G2VEQOEd3LRUrc80gvxF+E/GdufD
8P2zb8258OeHMevCWY7l+XvzgIJ/A0H8Cs/hT8D/gP7fwT8n4ZrPwb+MvwH9zk/E34s/Iv4k/IPn
m8vnZv5d/LX8BN/l4A==
</inkml:annotation>
  <inkml:annotation type="types">AAEBAQEBAQEBAQEBAQEBAQEBAQEBAQEBAQEBAQEBAQEBAQEBAQE=
</inkml:annotation>
</inkml:ink>
</file>

<file path=word/ink/ink5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32 6 343, 36 12 343, 41 26 350, 42 33 367, 44 44 367, 46 65 384, 47 75 420, 48 87 420, 50 105 457, 51 120 475, 51 131 503, 51 141 558, 50 148 639, 50 148 639, 47 143 641, 46 137 641, 44 124 632, 41 110 622, 38 99 603, 36 88 580, 32 78 550, 29 72 519, 25 72 497, 22 72 464, 18 76 437, 13 80 435, 9 85 458, 4 92 479, 0 99 0</inkml:trace>
  <inkml:annotation type="path"> 406 0 1, 478 85 1, 532 172 1, 616 385 1, 625 489 1, 652 665 1, 685 971 1, 698 1117 1, 719 1309 1, 742 1571 1, 757 1802 1, 761 1970 1, 763 2111 1, 752 2224 1, 749 2221 1, 710 2138 1, 688 2054 1, 653 1859 1, 620 1654 1, 575 1478 1, 538 1315 1, 484 1169 1, 427 1085 1, 376 1072 1, 334 1084 1, 263 1138 1, 191 1205 1, 133 1277 1, 61 1384 1, 0 1477 1</inkml:annotation>
  <inkml:annotation type="data">AHMcA4CABAAAAAAAHQIsYgMERTRIEQUBOBGFcOVAClUegvw1+EbPMVLVnctTZZbLAIJ8D5Pj8fR9
efB3ze/H7vx3iePgeEwAgn8DJfwMn8X0fgf8Dfgr8W/i78F/R+Gvwx+h83578/n47831/B+Fvwtv
8Fmg
</inkml:annotation>
  <inkml:annotation type="types">AAEBAQEBAQEBAQEBAQEBAQEBAQEBAQEBAQEBAQEB
</inkml:annotation>
</inkml:ink>
</file>

<file path=word/ink/ink5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9 12 369, 21 8 374, 29 6 384, 38 5 388, 48 4 395, 50 2 204,</inkml:trace>
  <inkml:annotation type="path"> 0 234 1, 130 183 1, 310 120 1, 431 90 1, 568 75 1, 712 59 1, 745 23 1</inkml:annotation>
  <inkml:annotation type="data">ADkcA4CABAAAAAAAHQIsGgMERTRIEQUBOBGFcOVAChsHgnzc8yfKgvwJ+DWRQIJ/A438De+vh5/A
OIA=
</inkml:annotation>
  <inkml:annotation type="types">AAEBAQEBAQ==
</inkml:annotation>
</inkml:ink>
</file>

<file path=word/ink/ink5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44 23 368, 46 34 405, 48 43 428, 49 54 461, 52 55 511, 53 49 515, 56 37 515, 57 29 515, 60 20 514, 64 13 511, 68 8 508, 73 5 492, 74 5 482, 76 6 473, 76 9 473, 75 16 486, 71 24 490, 66 35 498, 61 43 501, 54 53 505, 49 59 516, 49 59 526, 49 59 520, 53 54 506, 59 46 505, 63 41 505, 72 34 505, 79 30 505, 88 26 500, 89 26 496, 89 26 496, 82 36 503, 74 45 502, 66 53 498, 57 61 487, 47 69 471, 37 79 453, 25 89 440, 20 92 435, 14 97 435, 7 102 434, 4 102 409, 7 98 402, 11 94 402, 23 84 399, 28 80 404, 36 74 404, 50 65 406, 64 56 407, 79 47 412, 91 41 442, 100 36 473, 107 33 498, 113 32 520, 113 32 520, 113 32 557, 108 36 526, 101 41 436, 94 44 253, 86 50 204, 81 53 204, 77 55 0</inkml:trace>
  <inkml:annotation type="path"> 604 178 1, 654 341 1, 694 503 1, 715 643 1, 736 803 1, 772 821 1, 793 731 1, 841 556 1, 861 439 1, 904 304 1, 958 202 1, 1015 125 1, 1096 70 1, 1110 71 1, 1135 95 1, 1141 128 1, 1122 247 1, 1069 364 1, 990 520 1, 913 638 1, 810 796 1, 741 880 1, 736 881 1, 736 880 1, 790 806 1, 885 683 1, 949 620 1, 1075 515 1, 1183 448 1, 1314 391 1, 1332 391 1, 1332 394 1, 1234 541 1, 1116 668 1, 984 794 1, 849 920 1, 699 1042 1, 549 1180 1, 378 1333 1, 303 1382 1, 216 1456 1, 103 1528 1, 61 1525 1, 102 1475 1, 168 1417 1, 339 1264 1, 418 1207 1, 541 1111 1, 750 973 1, 964 836 1, 1179 706 1, 1357 611 1, 1498 536 1, 1608 499 1, 1692 479 1, 1693 479 1, 1692 482 1, 1621 544 1, 1513 611 1, 1402 661 1, 1290 743 1, 1213 788 1, 1155 820 1</inkml:annotation>
  <inkml:annotation type="data">ALUBHAOAgAQAAAAAAB0CTEYDBEU0SBEFATgRhXDlQAqWAT+C/Gn4t1c3NyJ5m3tbnp4zfW58t+Or
W/Fb4+CfJ8fPgTvdvwveryCC+ytz6fj+HxczOTPE53PPwvfebx4fRaY+PHvy+H4N6cmZHibztIJ/
A4n8C9/gH6PwN+QfK6+/4J833fP49z4r+Bfl+6HuePi+Xvx+99fJ6v4V/BHxd+T3l8fhafD38I/i
782/lv9P/vD8jfwD6A==
</inkml:annotation>
  <inkml:annotation type="types">AAEBAQEBAQEBAQEBAQEBAQEBAQEBAQEBAQEBAQEBAQEBAQEBAQEBAQEBAQEBAQEBAQEBAQEBAQEB
AQEBAQEB
</inkml:annotation>
</inkml:ink>
</file>

<file path=word/ink/ink5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40 9 359, 34 16 363, 28 23 365, 20 32 370, 12 41 370, 5 48 298, 5 48 298, 4 47 204, 4 47 204, 4 46 0</inkml:trace>
  <inkml:annotation type="path"> 674 0 1, 593 134 1, 503 242 1, 413 349 1, 300 484 1, 179 611 1, 75 713 1, 69 715 1, 54 709 1, 54 701 1, 56 689 1</inkml:annotation>
  <inkml:annotation type="data">AEIcA4CABAAAAAAAHQIqKgMERTRIEQUBOBGFcOVACiQLgvx9+Sa1PisAgnzaxvx2UIJ/A2X8DV7z
3+dfzp+of1B/APo=
</inkml:annotation>
  <inkml:annotation type="types">AAEBAQEBAQEBAQE=
</inkml:annotation>
</inkml:ink>
</file>

<file path=word/ink/ink5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15 8 343, 11 19 365, 7 28 370, 3 38 302, 1 40 0</inkml:trace>
  <inkml:annotation type="path"> 263 0 1, 230 112 1, 164 283 1, 112 419 1, 50 562 1, 11 604 1</inkml:annotation>
  <inkml:annotation type="data">ADkcA4CABAAAAAAAHQIaJgMERTRIEQUBOBGFcOVAChsGgvwR+D6Ygnyc2fKAgn8DJfwLP+B/zv/A
XIA=
</inkml:annotation>
  <inkml:annotation type="types">AAEBAQEB
</inkml:annotation>
</inkml:ink>
</file>

<file path=word/ink/ink5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8 4 449, 19 11 503, 24 16 573, 32 24 655, 38 27 671, 44 27 438, 44 27 438, 46 23 0</inkml:trace>
  <inkml:annotation type="path"> 0 15 1, 119 62 1, 279 164 1, 355 240 1, 485 362 1, 569 402 1, 655 405 1, 662 398 1, 695 347 1</inkml:annotation>
  <inkml:annotation type="data">AEIcA4CABAAAAAAAHQIqIAMERTRIEQUBOBGFcOVACiQJgnyc+HmvhwCCmeN5768ggn8EzfwP3+BP
s/NP8Br/wFt/BKI=
</inkml:annotation>
  <inkml:annotation type="types">AAEBAQEBAQEB
</inkml:annotation>
</inkml:ink>
</file>

<file path=word/ink/ink5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6 4 367, 7 4 367, 12 3 0</inkml:trace>
  <inkml:annotation type="path"> 0 56 1, 86 65 1, 106 63 1, 173 45 1</inkml:annotation>
  <inkml:annotation type="data">ADIcA4CABAAAAAAAHQIYFAMERTRIEQUBOBGFcOVAChQEgnwe/ACC8eVAgn8DhfwOH/A4YA==
</inkml:annotation>
  <inkml:annotation type="types">AAEBAQ==
</inkml:annotation>
</inkml:ink>
</file>

<file path=word/ink/ink5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40 367, 12 50 420, 12 64 468, 11 72 495, 9 82 523, 7 84 523, 5 80 527, 6 75 517, 9 63 512, 12 56 512, 16 52 507, 19 44 507, 24 40 503, 30 31 503, 34 27 498, 40 20 498, 49 13 492, 57 8 486, 64 5 477, 71 5 477, 74 7 484, 75 11 501, 72 19 527, 68 27 544, 62 36 553, 56 42 561, 48 49 564, 41 53 563, 34 56 555, 28 55 494, 26 54 494, 25 48 219, 25 46 204, 30 40 204, 35 38 204, 38 39 204, 42 38 204, 46 39 204, 50 39 204, 53 40 278, 60 41 380, 67 44 464, 74 45 521, 76 47 585, 81 50 637, 84 50 589, 84 50 443, 83 41 204, 82 38 0</inkml:trace>
  <inkml:annotation type="path"> 128 474 1, 162 601 1, 182 756 1, 179 958 1, 159 1075 1, 129 1231 1, 108 1254 1, 72 1201 1, 84 1122 1, 137 946 1, 179 841 1, 233 772 1, 290 657 1, 360 604 1, 443 469 1, 509 406 1, 593 303 1, 728 192 1, 848 112 1, 957 70 1, 1068 75 1, 1103 105 1, 1122 169 1, 1086 282 1, 1017 405 1, 932 532 1, 839 633 1, 723 727 1, 609 801 1, 504 832 1, 414 829 1, 396 802 1, 369 717 1, 378 684 1, 450 597 1, 522 576 1, 569 585 1, 633 571 1, 683 586 1, 743 582 1, 794 595 1, 905 612 1, 1002 657 1, 1113 681 1, 1139 705 1, 1212 754 1, 1265 754 1, 1266 745 1, 1250 615 1, 1232 564 1</inkml:annotation>
  <inkml:annotation type="data">AJsBHAOAgAQAAAAAAB0CPDwDBEU0SBEFATgRhXDlQAp9MoL5vjttOYlybnLXnfN1sTxJ6bC+D3ze
0IL8SfhXPHw58vw34/XPPj366zOZnhOzt8vfjz45uWM2Tr5/gIJ/A4X8Cs+/wfPw74/APr179efH
v18LvzfF9HzfP8t9+fj/J/5e/gQv+A7PwED88fhz8E/hv4vt/Vv6p/T/4qA=
</inkml:annotation>
  <inkml:annotation type="types">AAEBAQEBAQEBAQEBAQEBAQEBAQEBAQEBAQEBAQEBAQEBAQEBAQEBAQEBAQEBAQEBAQE=
</inkml:annotation>
</inkml:ink>
</file>

<file path=word/ink/ink5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7 7 204, 13 6 204, 24 6 468, 34 5 434, 38 3 0</inkml:trace>
  <inkml:annotation type="path"> 0 114 1, 101 99 1, 196 96 1, 358 87 1, 505 67 1, 569 49 1</inkml:annotation>
  <inkml:annotation type="data">ADkcA4CABAAAAAAAHQImFgMERTRIEQUBOBGFcOVAChsGgnxX1fhAgvk+dLSCfwD5/APv8B6fwJz/
BAo=
</inkml:annotation>
  <inkml:annotation type="types">AAEBAQEB
</inkml:annotation>
</inkml:ink>
</file>

<file path=word/ink/ink5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4 11 305, 7 22 361, 8 34 405, 10 44 449, 11 54 474, 13 65 482, 14 75 482, 14 81 439, 13 81 204, 13 81 204, 12 81 0</inkml:trace>
  <inkml:annotation type="path"> 15 0 1, 59 164 1, 99 335 1, 126 506 1, 147 652 1, 167 802 1, 189 979 1, 207 1117 1, 206 1207 1, 195 1220 1, 189 1220 1, 173 1211 1</inkml:annotation>
  <inkml:annotation type="data">AEQcA4CABAAAAAAAHQIYPgMERTRIEQUBOBGFcOVACiYMgpjZZbZQgn1JqXz8IIJ/Ao38Br/a/Bf4
H+X8d/wDL/AXX8A+gA==
</inkml:annotation>
  <inkml:annotation type="types">AAEBAQEBAQEBAQEB
</inkml:annotation>
</inkml:ink>
</file>

<file path=word/ink/ink5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25 9 460, 25 16 456, 25 25 425, 26 27 420, 30 31 412, 36 38 399, 36 44 396, 35 47 397, 30 53 398, 24 57 399, 14 63 404, 5 68 427, 4 71 471, 6 70 490, 12 69 490, 23 65 506, 34 62 523, 44 59 538, 53 57 544, 65 56 560, 72 55 565, 82 54 569, 88 52 516, 92 50 0</inkml:trace>
  <inkml:annotation type="path"> 353 0 1, 381 134 1, 377 236 1, 377 376 1, 390 398 1, 456 469 1, 536 572 1, 543 665 1, 525 701 1, 455 788 1, 357 856 1, 212 938 1, 75 1013 1, 54 1064 1, 96 1055 1, 180 1028 1, 345 967 1, 512 922 1, 656 877 1, 789 854 1, 968 839 1, 1080 818 1, 1227 802 1, 1325 775 1, 1374 752 1</inkml:annotation>
  <inkml:annotation type="data">AGIcA4CABAAAAAAAHQJCOAMERTRIEQUBOBGFcOVACkQZgvwp+E6nM+G+b5nyc8elvPfPOoJ8258e
cvebl3y7EhSCfwT5/BQv4b/DHff0eDx+CPwd+F/wX+BJvz/R9d/K/8FBgA==
</inkml:annotation>
  <inkml:annotation type="types">AAEBAQEBAQEBAQEBAQEBAQEBAQEBAQEBAQ==
</inkml:annotation>
</inkml:ink>
</file>

<file path=word/ink/ink5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6 31 306, 7 45 365, 6 58 407, 5 67 435, 3 77 459, 5 77 421, 6 72 356, 11 56 225, 15 45 204, 18 35 204, 22 25 204,</inkml:trace>
  <inkml:annotation type="path"> 76 374 1, 88 462 1, 100 674 1, 97 866 1, 77 1004 1, 49 1160 1, 70 1155 1, 92 1082 1, 172 834 1, 223 681 1, 277 521 1, 326 369 1</inkml:annotation>
  <inkml:annotation type="data">AEkcA4CABAAAAAAAHQIcMgMERTRIEQUBOBGFcOVACisMgvXlq+L4tgCC/C34L+S+Z9Pv6/UAgn8C
kfwGn+B/wD5/MP4b/NP7A/Bw
</inkml:annotation>
  <inkml:annotation type="types">AAEBAQEBAQEBAQEB
</inkml:annotation>
</inkml:ink>
</file>

<file path=word/ink/ink5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5 33 417, 10 28 417, 21 23 436, 30 19 464, 41 14 519, 47 10 526, 55 5 518, 56 3 210, 56 3 210, 51 0 0</inkml:trace>
  <inkml:annotation type="path"> 0 534 1, 78 488 1, 153 426 1, 314 345 1, 442 284 1, 610 209 1, 704 156 1, 826 81 1, 838 48 1, 832 41 1, 767 0 1</inkml:annotation>
  <inkml:annotation type="data">AEkcA4CABAAAAAAAHQIwJAMERTRIEQUBOBGFcOVACisLgnp8G57z477AgvxZ+M9Sy8zogn8ETfwR
P+Cvm/DX5F/Af8Ce/wKZ/ARI
</inkml:annotation>
  <inkml:annotation type="types">AAEBAQEBAQEBAQE=
</inkml:annotation>
</inkml:ink>
</file>

<file path=word/ink/ink5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32 8 293, 30 21 365, 30 28 446, 28 35 446, 26 46 511, 23 57 569, 21 67 603, 17 77 618, 14 84 618, 8 89 462, 6 90 241, 0 88 204,</inkml:trace>
  <inkml:annotation type="path"> 494 0 1, 473 116 1, 451 321 1, 451 421 1, 424 519 1, 391 694 1, 349 851 1, 307 1003 1, 256 1148 1, 202 1262 1, 125 1333 1, 83 1342 1, 0 1325 1</inkml:annotation>
  <inkml:annotation type="data">AE0cA4CABAAAAAAAHQIiQgMERTRIEQUBOBGFcOVACi8NgvxN+KbmrNnfHkCCfJ6+F4V3fPSCfwJd
/AT/zfof8zfH+FfwX+A/4Ad/M/8AqA==
</inkml:annotation>
  <inkml:annotation type="types">AAEBAQEBAQEBAQEBAQ==
</inkml:annotation>
</inkml:ink>
</file>

<file path=word/ink/ink5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5 9 330, 6 19 371, 6 33 434, 7 48 493, 7 62 537, 7 75 567, 7 86 581, 8 99 583, 8 109 585, 6 112 417, 5 110 417, 4 100 310, 4 90 204, 5 79 204, 5 75 0</inkml:trace>
  <inkml:annotation type="path"> 55 0 1, 73 131 1, 86 277 1, 97 499 1, 106 719 1, 104 929 1, 110 1121 1, 112 1285 1, 113 1490 1, 115 1636 1, 85 1679 1, 73 1648 1, 61 1498 1, 59 1345 1, 68 1187 1, 73 1126 1</inkml:annotation>
  <inkml:annotation type="data">AE8cA4CABAAAAAAAHQIWTgMERTRIEQUBOBGFcOVACjEQgvHVlJdiSoJ808S3c78fv5V+IIJ/AvH8
CT/hDz+A/wD+BftfwBz/AGn67n64/gH0
</inkml:annotation>
  <inkml:annotation type="types">AAEBAQEBAQEBAQEBAQEBAQ==
</inkml:annotation>
</inkml:ink>
</file>

<file path=word/ink/ink5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25 265, 6 36 315, 7 48 384, 8 59 448, 8 69 491, 9 75 518, 8 83 533, 7 93 545, 8 92 577, 8 86 577, 10 74 567, 13 62 549, 16 50 535, 19 44 523, 21 37 523, 23 31 521, 28 21 518, 30 16 518, 34 10 515, 35 9 514, 40 5 511, 43 5 518, 43 5 528, 47 9 583, 50 17 595, 53 30 604, 54 40 613, 56 49 622, 56 58 630, 57 69 635, 57 76 637, 57 86 641, 57 87 652, 57 87 652, 55 85 614, 50 80 461, 47 74 269, 42 66 204, 40 63 0</inkml:trace>
  <inkml:annotation type="path"> 42 284 1, 57 373 1, 83 547 1, 105 722 1, 117 887 1, 119 1037 1, 128 1127 1, 119 1252 1, 108 1390 1, 114 1382 1, 120 1292 1, 149 1114 1, 192 929 1, 243 745 1, 282 659 1, 311 560 1, 347 470 1, 422 322 1, 452 238 1, 504 146 1, 531 131 1, 603 76 1, 642 73 1, 650 76 1, 708 137 1, 743 248 1, 788 455 1, 812 593 1, 833 734 1, 839 869 1, 860 1033 1, 861 1147 1, 860 1289 1, 852 1301 1, 849 1301 1, 819 1280 1, 753 1198 1, 707 1117 1, 632 991 1, 600 941 1</inkml:annotation>
  <inkml:annotation type="data">AH4cA4CABAAAAAAAHQIwQgMERTRIEQUBOBGFcOVACmAogubKs1lyFc7nfG98Vs2Ub3N4gvwV9/qW
+cz6/fwnwWefV9d8PHj12s88+e7276CCfwHt/ASf4K9/g/8C/b38GfiX6fl8Z9m3nc36Ofj78d9L
3ufF9f4x/Zf4z/cX77A=
</inkml:annotation>
  <inkml:annotation type="types">AAEBAQEBAQEBAQEBAQEBAQEBAQEBAQEBAQEBAQEBAQEBAQEBAQEBAQ==
</inkml:annotation>
</inkml:ink>
</file>

<file path=word/ink/ink5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7 17 430, 18 12 477, 28 8 500, 35 6 522, 43 5 527, 44 5 528, 45 5 528, 46 4 204, 45 4 204, 39 0 0</inkml:trace>
  <inkml:annotation type="path"> 0 329 1, 110 260 1, 266 178 1, 418 119 1, 523 95 1, 647 79 1, 661 79 1, 674 78 1, 689 59 1, 673 52 1, 577 0 1</inkml:annotation>
  <inkml:annotation type="data">AEUcA4CABAAAAAAAHQIqHAMERTRIEQUBOBGFcOVACicLgnxeL2fGb7CC/CH4bTJFnkCCfwSB/A8f
4Vv4H83+Bbf4Fs/gH0A=
</inkml:annotation>
  <inkml:annotation type="types">AAEBAQEBAQEBAQE=
</inkml:annotation>
</inkml:ink>
</file>

<file path=word/ink/ink5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16 6 361, 14 12 379, 10 22 379, 7 29 363, 3 34 204, 0 37 0</inkml:trace>
  <inkml:annotation type="path"> 253 0 1, 238 87 1, 209 186 1, 156 334 1, 109 430 1, 46 508 1, 0 556 1</inkml:annotation>
  <inkml:annotation type="data">ADocA4CABAAAAAAAHQIaJgMERTRIEQUBOBGFcOVAChwHgvwN+CbssIJ8Dx3dgn8DbfwMn+CfwL/A
Af4/
</inkml:annotation>
  <inkml:annotation type="types">AAEBAQEBAQ==
</inkml:annotation>
</inkml:ink>
</file>

<file path=word/ink/ink5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57 8 327, 60 21 368, 63 36 426, 62 44 456, 62 53 484, 63 53 483, 65 44 510, 68 33 511, 72 25 510, 76 17 508, 81 11 504, 89 5 490, 91 5 486, 92 5 473, 92 5 473, 93 6 471, 92 12 482, 88 19 486, 83 26 490, 75 35 492, 65 45 494, 59 52 499, 58 51 502, 58 51 502, 58 51 486, 58 51 486, 63 46 468, 69 41 466, 77 35 466, 84 29 464, 91 25 463, 97 24 459, 96 24 459, 90 34 446, 86 38 446, 76 47 424, 66 56 395, 55 66 362, 43 77 334, 37 81 330, 29 89 330, 23 92 301, 16 98 301, 7 103 325, 4 102 353, 7 98 350, 12 94 350, 23 85 354, 29 81 357, 37 75 357, 43 71 359, 50 66 359, 63 58 362, 77 48 386, 83 45 404, 94 40 410, 99 37 410, 105 34 416, 107 34 417, 108 32 417, 108 32 420, 108 32 420, 108 32 448, 108 32 448, 97 38 286, 88 43 204, 81 46 204, 77 46 0</inkml:trace>
  <inkml:annotation type="path"> 814 4 1, 848 112 1, 901 312 1, 940 544 1, 935 657 1, 935 801 1, 940 792 1, 974 666 1, 1027 501 1, 1076 370 1, 1136 258 1, 1222 168 1, 1340 73 1, 1369 73 1, 1378 70 1, 1385 75 1, 1391 87 1, 1378 181 1, 1327 286 1, 1250 388 1, 1129 529 1, 979 679 1, 878 778 1, 874 765 1, 872 766 1, 872 760 1, 877 759 1, 938 696 1, 1042 607 1, 1157 522 1, 1264 430 1, 1366 379 1, 1448 360 1, 1447 366 1, 1351 502 1, 1283 567 1, 1142 703 1, 986 846 1, 824 988 1, 644 1150 1, 553 1213 1, 436 1333 1, 352 1375 1, 238 1465 1, 107 1546 1, 62 1524 1, 112 1467 1, 184 1408 1, 352 1272 1, 437 1218 1, 548 1128 1, 644 1071 1, 752 993 1, 947 867 1, 1157 723 1, 1240 679 1, 1403 595 1, 1478 547 1, 1570 505 1, 1600 507 1, 1618 483 1, 1627 484 1, 1627 483 1, 1627 484 1, 1624 486 1, 1454 565 1, 1327 639 1, 1211 688 1, 1154 690 1</inkml:annotation>
  <inkml:annotation type="data">AMkBHAOAgAQAAAAAAB0CSkgDBEU0SBEFATgRhXDlQAqqAUWC/KH5LPMkkTnw2ze3u+PUPUyr8fvP
hW/BuXfg+DPg95s+CfL6+GebR9eZwIJ8nrPjnz/PvGPgJ6jJ35Ye1ZyfR8PpJ8fj3y/D179bl7vx
bjm4Pgu9gn8C5fwJD+Bvw7v4f/Dn4Z279P0fP92/d8bXN7+BfwJ+CfwJmzvj7/u/CPx+fX4U8fh/
8PfhTx+I+eL3N5+Dvh+34fg93nfw5+Hf4Ap/Qn6I/gH0
</inkml:annotation>
  <inkml:annotation type="types">AAEBAQEBAQEBAQEBAQEBAQEBAQEBAQEBAQEBAQEBAQEBAQEBAQEBAQEBAQEBAQEBAQEBAQEBAQEB
AQEBAQEBAQEBAQEB
</inkml:annotation>
</inkml:ink>
</file>

<file path=word/ink/ink5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40 6 409, 34 15 415, 28 23 419, 19 33 420, 11 42 417, 9 43 415, 7 46 415, 6 45 412, 5 47 412, 4 47 204, 4 47 204, 4 44 0</inkml:trace>
  <inkml:annotation type="path"> 649 0 1, 597 96 1, 510 227 1, 414 340 1, 288 494 1, 162 635 1, 141 638 1, 99 689 1, 88 671 1, 70 698 1, 54 706 1, 54 700 1, 63 664 1</inkml:annotation>
  <inkml:annotation type="data">AEQcA4CABAAAAAAAHQIoKgMERTRIEQUBOBGFcOVACiYNgvx1+Qeuz4EIgnwcuX5c8810gn8ELfwQ
XvfMzvP4CF/gIT+AfQ==
</inkml:annotation>
  <inkml:annotation type="types">AAEBAQEBAQEBAQEBAQ==
</inkml:annotation>
</inkml:ink>
</file>

<file path=word/ink/ink5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10 7 328, 21 5 346, 25 6 348, 30 4 348, 32 5 308, 34 4 308, 36 4 204, 37 5 0</inkml:trace>
  <inkml:annotation type="path"> 0 129 1, 149 105 1, 308 76 1, 370 82 1, 442 64 1, 481 72 1, 506 60 1, 532 63 1, 548 72 1</inkml:annotation>
  <inkml:annotation type="data">AD0cA4CABAAAAAAAHQIkFAMERTRIEQUBOBGFcOVACh8Jgn0T450ogvm+tzvNkIJ/Aun8Co/gXfxr
+NP1r+rQ
</inkml:annotation>
  <inkml:annotation type="types">AAEBAQEBAQEB
</inkml:annotation>
</inkml:ink>
</file>

<file path=word/ink/ink5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7 12 355, 18 8 406, 33 4 402, 39 4 204, 39 5 204, 38 5 204,</inkml:trace>
  <inkml:annotation type="path"> 0 225 1, 99 186 1, 276 120 1, 491 66 1, 578 66 1, 578 69 1, 575 73 1</inkml:annotation>
  <inkml:annotation type="data">ADwcA4CABAAAAAAAHQImGAMERTRIEQUBOBGFcOVACh4HgnxePHz/DYL8BfgmvEqCfwNV/Aov5T/g
Gn+AcAA=
</inkml:annotation>
  <inkml:annotation type="types">AAEBAQEBAQ==
</inkml:annotation>
</inkml:ink>
</file>

<file path=word/ink/ink5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7 6 372, 16 4 204, 20 2 0</inkml:trace>
  <inkml:annotation type="path"> 0 91 1, 109 82 1, 246 52 1, 292 36 1</inkml:annotation>
  <inkml:annotation type="data">ADEcA4CABAAAAAAAHQIcFAMERTRIEQUBOBGFcOVAChMEgnxZ7IL4Ph0Agn8DmfwY7+LQ
</inkml:annotation>
  <inkml:annotation type="types">AAEBAQ==
</inkml:annotation>
</inkml:ink>
</file>

<file path=word/ink/ink5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7 63 376, 19 60 402, 32 55 432, 38 54 455, 53 50 461, 67 46 463, 81 42 440, 96 38 385, 110 33 204, 124 29 204,</inkml:trace>
  <inkml:annotation type="path"> 0 954 1, 100 941 1, 289 903 1, 484 831 1, 572 807 1, 794 750 1, 1003 693 1, 1213 627 1, 1433 573 1, 1652 500 1, 1856 435 1</inkml:annotation>
  <inkml:annotation type="data">AEQcA4CABAAAAAAAHQJULAMERTRIEQUBOBGFcOVACiYLgnxep8fzVKCC/Mn5n3fHRYCCfwOp/A0P
j4/wP5/C/4l/cP8AnA==
</inkml:annotation>
  <inkml:annotation type="types">AAEBAQEBAQEBAQE=
</inkml:annotation>
</inkml:ink>
</file>

<file path=word/ink/ink5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annotation type="path"> 0 23 1, 152 95 1, 305 166 1</inkml:annotation>
  <inkml:annotation type="data">ACIcA4CABAAAAAAAHQIcGAMERTRIERGFcOVACgcDgn0AgsyA
</inkml:annotation>
  <inkml:annotation type="types">AAEB
</inkml:annotation>
</inkml:ink>
</file>

<file path=word/ink/ink5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7 6 377, 17 4 204, 22 2 0</inkml:trace>
  <inkml:annotation type="path"> 0 93 1, 99 90 1, 259 53 1, 328 35 1</inkml:annotation>
  <inkml:annotation type="data">ADEcA4CABAAAAAAAHQIcFAMERTRIEQUBOBGFcOVAChMEgnxc9oL4Ph0Agn8DrfwZj+Iw
</inkml:annotation>
  <inkml:annotation type="types">AAEBAQ==
</inkml:annotation>
</inkml:ink>
</file>

<file path=word/ink/ink5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6 17 421, 18 11 434, 28 7 434, 36 4 401, 36 5 249, 37 5 204, 37 6 0</inkml:trace>
  <inkml:annotation type="path"> 0 305 1, 96 251 1, 268 164 1, 417 102 1, 532 66 1, 541 69 1, 550 81 1, 552 90 1</inkml:annotation>
  <inkml:annotation type="data">AD8cA4CABAAAAAAAHQIkGgMERTRIEQUBOBGFcOVACiEIgnwfBu/LKIL8GfhPuTxYgn8EXfwQr9/4
n/af66/gCMA=
</inkml:annotation>
  <inkml:annotation type="types">AAEBAQEBAQE=
</inkml:annotation>
</inkml:ink>
</file>

<file path=word/ink/ink5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7 12 333, 7 26 348, 7 41 371, 7 57 390, 7 72 404, 6 83 405, 5 94 409, 4 91 229, 4 83 204, 4 71 204, 4 64 0</inkml:trace>
  <inkml:annotation type="path"> 85 0 1, 99 173 1, 108 388 1, 103 610 1, 109 859 1, 102 1073 1, 94 1237 1, 72 1409 1, 55 1363 1, 57 1238 1, 63 1060 1, 60 961 1</inkml:annotation>
  <inkml:annotation type="data">AEUcA4CABAAAAAAAHQISRAMERTRIEQUBOBGFcOVACicMgvg90UgAgn2ZJfL8A+/PoIJ/Av38Cw/J
59/fz+AVf4Aa/C38A+g=
</inkml:annotation>
  <inkml:annotation type="types">AAEBAQEBAQEBAQEB
</inkml:annotation>
</inkml:ink>
</file>

<file path=word/ink/ink5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36 238, 8 48 272, 8 61 323, 7 71 368, 6 81 398, 4 91 428, 5 88 478, 7 82 478, 10 69 470, 14 56 463, 16 50 458, 19 43 458, 24 34 451, 28 24 448, 32 18 448, 35 13 449, 41 6 460, 43 5 482, 45 5 493, 47 6 530, 51 15 547, 53 23 564, 54 32 578, 55 43 588, 56 55 591, 57 68 593, 58 78 594, 58 88 592, 57 96 553, 56 97 228, 56 97 228, 54 96 0</inkml:trace>
  <inkml:annotation type="path"> 100 384 1, 116 540 1, 121 725 1, 116 911 1, 110 1062 1, 94 1214 1, 64 1371 1, 70 1323 1, 98 1229 1, 149 1040 1, 215 845 1, 239 744 1, 284 645 1, 358 510 1, 421 362 1, 475 263 1, 529 194 1, 617 83 1, 650 71 1, 677 72 1, 704 92 1, 769 221 1, 799 338 1, 815 485 1, 832 639 1, 845 819 1, 857 1017 1, 863 1164 1, 868 1322 1, 860 1434 1, 842 1455 1, 835 1455 1, 806 1443 1</inkml:annotation>
  <inkml:annotation type="data">AHEcA4CABAAAAAAAHQIuRAMERTRIEQUBOBGFcOVAClMhgvi+GqvJJsyrzyZtC1NAgvwx+BcnT7+/
G+K7fE34JPksyTrfjtCCfwGB/APv4G+H8BvwZ+Sflmevj8cn0fV9f4Y/Brvn47e/i/+BIf4Fu/gK
0A==
</inkml:annotation>
  <inkml:annotation type="types">AAEBAQEBAQEBAQEBAQEBAQEBAQEBAQEBAQEBAQEBAQEB
</inkml:annotation>
</inkml:ink>
</file>

<file path=word/ink/ink5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13 353, 9 25 379, 12 36 402, 15 46 429, 15 54 450, 17 66 481, 17 76 491, 17 75 539, 20 63 538, 24 52 536, 30 40 531, 37 27 527, 40 23 524, 45 18 524, 53 12 521, 60 8 517, 66 5 511, 72 5 498, 75 8 487, 76 9 492, 75 15 495, 71 23 499, 66 30 503, 59 39 505, 54 44 505, 45 52 505, 36 59 503, 28 65 507, 28 67 470, 31 67 469, 39 65 468, 47 61 465, 58 56 450, 67 51 338, 71 47 204, 72 44 204,</inkml:trace>
  <inkml:annotation type="path"> 6 124 1, 55 198 1, 132 369 1, 186 543 1, 217 687 1, 231 810 1, 247 988 1, 250 1137 1, 256 1120 1, 295 939 1, 361 781 1, 450 597 1, 555 411 1, 606 340 1, 670 267 1, 789 172 1, 895 112 1, 991 72 1, 1074 73 1, 1128 115 1, 1132 138 1, 1120 228 1, 1066 340 1, 996 442 1, 891 580 1, 813 657 1, 669 780 1, 538 877 1, 426 967 1, 417 1011 1, 462 1008 1, 579 970 1, 709 912 1, 862 844 1, 1006 771 1, 1069 706 1, 1078 658 1</inkml:annotation>
  <inkml:annotation type="data">AHIcA4CABAAAAAAAHQI6OAMERTRIEQUBOBGFcOVAClQlgnia7muTJ5zlru727nlPk56c332C+Tvx
W7436/rlvzW5Oc31lzzy3zu7UgCCfwNN/AuffHw/R+D/xh+R72Tnbvx5+BNjdb8H43/Fjft/U/4R
/eA=
</inkml:annotation>
  <inkml:annotation type="types">AAEBAQEBAQEBAQEBAQEBAQEBAQEBAQEBAQEBAQEBAQEBAQEBAQ==
</inkml:annotation>
</inkml:ink>
</file>

<file path=word/ink/ink5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5 26 340, 13 20 343, 22 14 366, 29 10 390, 35 9 397, 41 8 404, 48 5 405, 53 4 355, 54 4 204, 53 4 204, 46 3 204,</inkml:trace>
  <inkml:annotation type="path"> 0 444 1, 76 390 1, 190 303 1, 332 204 1, 433 156 1, 517 134 1, 607 120 1, 713 81 1, 800 62 1, 806 56 1, 800 53 1, 689 51 1</inkml:annotation>
  <inkml:annotation type="data">AEMcA4CABAAAAAAAHQIuIgMERTRIEQUBOBGFcOVACiUMgnrk2pvnfhCC/EH4p1nG5FCCfwMZ/Aw/
4Mn4HfD+S/1f/ACQ
</inkml:annotation>
  <inkml:annotation type="types">AAEBAQEBAQEBAQEB
</inkml:annotation>
</inkml:ink>
</file>

<file path=word/ink/ink5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10 9 207, 9 20 244, 8 29 272, 5 40 292, 4 49 290, 2 54 0</inkml:trace>
  <inkml:annotation type="path"> 175 0 1, 156 139 1, 136 299 1, 117 440 1, 81 599 1, 57 736 1, 24 803 1</inkml:annotation>
  <inkml:annotation type="data">ADkcA4CABAAAAAAAHQIYLgMERTRIEQUBOBGFcOVAChsHgvs/AMblgnzZub5Agn8BBfwBz8/y/hH+
BJQ=
</inkml:annotation>
  <inkml:annotation type="types">AAEBAQEBAQ==
</inkml:annotation>
</inkml:ink>
</file>

<file path=word/ink/ink5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4 5 318, 6 14 318, 10 32 355, 13 48 413, 15 69 477, 15 80 510, 16 94 510, 17 117 525, 18 138 529, 20 153 510, 22 163 460, 26 169 326, 29 172 0</inkml:trace>
  <inkml:annotation type="path"> 28 0 1, 58 79 1, 93 211 1, 154 475 1, 187 719 1, 220 1033 1, 228 1192 1, 234 1412 1, 249 1747 1, 274 2075 1, 294 2288 1, 331 2447 1, 384 2537 1, 432 2585 1</inkml:annotation>
  <inkml:annotation type="data">AE0cA4CABAAAAAAAHQIgbgMERTRIEQUBOBGFcOVACi8OgsMt2EZQgnrx82+vp582/D789IJ/AsH8
Cw/i78HfB+I/xP+Avr/Cf4j/Rv8Ayg==
</inkml:annotation>
  <inkml:annotation type="types">AAEBAQEBAQEBAQEBAQE=
</inkml:annotation>
</inkml:ink>
</file>

<file path=word/ink/ink5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42 9 422, 38 13 422, 32 22 435, 27 30 439, 21 37 443, 16 46 446, 9 55 431, 3 63 256, 3 63 256, 2 63 204, 2 63 204,</inkml:trace>
  <inkml:annotation type="path"> 701 0 1, 628 127 1, 577 197 1, 485 328 1, 403 446 1, 322 560 1, 239 688 1, 130 830 1, 44 949 1, 40 950 1, 37 949 1, 32 941 1</inkml:annotation>
  <inkml:annotation type="data">AEYcA4CABAAAAAAAHQIqNAMERTRIEQUBOBGFcOVACigMgvyF+TZss2fBYIJ83v1bi/KAgn8EYfwR
j93zr+Cf4Al/gEL8m/kw
</inkml:annotation>
  <inkml:annotation type="types">AAEBAQEBAQEBAQEB
</inkml:annotation>
</inkml:ink>
</file>

<file path=word/ink/ink5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65 382, 12 72 410, 18 81 444, 22 88 470, 25 98 491, 29 104 511, 34 111 546, 40 114 561, 41 114 578, 43 114 578, 45 113 592, 51 112 608, 57 107 623, 63 101 635, 68 96 635, 70 91 639, 74 86 639, 76 82 641, 79 76 641, 86 65 639, 91 53 636, 96 42 630, 100 33 628, 104 24 615, 106 16 613, 109 8 608, 111 3 603, 114 0 0</inkml:trace>
  <inkml:annotation type="path"> 0 929 1, 59 974 1, 179 1079 1, 269 1214 1, 329 1319 1, 374 1469 1, 434 1559 1, 509 1664 1, 599 1709 1, 614 1709 1, 644 1709 1, 674 1694 1, 764 1679 1, 854 1604 1, 944 1514 1, 1019 1439 1, 1049 1364 1, 1109 1289 1, 1139 1229 1, 1184 1139 1, 1289 974 1, 1364 794 1, 1439 629 1, 1499 494 1, 1559 359 1, 1589 239 1, 1634 119 1, 1664 44 1, 1709 0 1</inkml:annotation>
  <inkml:annotation type="data">AGAcA4CABAAAAAAAHQJeXgMERTRIEQUBOBEp/A9BCkIdgnjxu2Se48F7mzxqtliC/MH5b8ZvPM89
V5sJvuzEcwCCfwPB/A1PwfL7v4C/Bufgf8AZe/b485u3vj6/q6/g5EA=
</inkml:annotation>
  <inkml:annotation type="types">AAEBAQEBAQEBAQEBAQEBAQEBAQEBAQEBAQEBAQE=
</inkml:annotation>
</inkml:ink>
</file>

<file path=word/ink/ink5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51 11 240, 47 23 247, 43 31 266, 40 40 281, 36 48 301, 31 56 336, 25 63 375, 20 71 399, 12 78 416, 5 83 396, 5 82 396, 3 81 204, 3 81 204, 4 77 0</inkml:trace>
  <inkml:annotation type="path"> 809 0 1, 764 164 1, 704 344 1, 644 464 1, 599 599 1, 539 719 1, 464 839 1, 374 944 1, 299 1064 1, 179 1169 1, 74 1244 1, 74 1229 1, 44 1214 1, 44 1214 1, 59 1154 1</inkml:annotation>
  <inkml:annotation type="data">AE8cA4CABAAAAAAAHQIyRAMERTRIEQUBOBFLDwFBCjEPgvyh+V6ltnZ8W5CCfVPMqy78KeSCfwGJ
/AW/2efX4C8fgP4/xf+DP4Bl/gGT+AfQ
</inkml:annotation>
  <inkml:annotation type="types">AAEBAQEBAQEBAQEBAQEB
</inkml:annotation>
</inkml:ink>
</file>

<file path=word/ink/ink5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7 5 544, 13 10 578, 20 16 598, 28 22 589, 34 26 369, 35 25 301, 36 24 204, 37 18 204, 37 15 0</inkml:trace>
  <inkml:annotation type="path"> 0 0 1, 104 74 1, 194 149 1, 299 239 1, 419 329 1, 509 389 1, 524 374 1, 539 359 1, 554 269 1, 554 224 1</inkml:annotation>
  <inkml:annotation type="data">AEIcA4CABAAAAAAAHQIoIAMERTRIEQUBOBFLDwFBCiQKgnxWTfZQgnpG+3vggn8GSfwXD+Afw//A
Rf8AKfh/9TfwD6A=
</inkml:annotation>
  <inkml:annotation type="types">AAEBAQEBAQEBAQ==
</inkml:annotation>
</inkml:ink>
</file>

<file path=word/ink/ink5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6 13 514, 12 7 520, 18 4 507, 22 5 204, 22 5 204,</inkml:trace>
  <inkml:annotation type="path"> 0 254 1, 89 194 1, 179 104 1, 269 59 1, 329 74 1, 329 74 1</inkml:annotation>
  <inkml:annotation type="data">ADkcA4CABAAAAAAAHQIeGgMERTRIEQUBOBFLDwFBChsGgnwG+YL8Dfg/eeKAgn8F0fwW7+C/4Ep/
gUI=
</inkml:annotation>
  <inkml:annotation type="types">AAEBAQEB
</inkml:annotation>
</inkml:ink>
</file>

<file path=word/ink/ink5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7 9 396, 6 14 452, 6 25 452, 6 32 491, 6 39 491, 5 49 526, 4 58 528, 4 67 442, 4 67 204, 4 65 204,</inkml:trace>
  <inkml:annotation type="path"> 104 0 1, 104 134 1, 89 209 1, 89 374 1, 89 479 1, 89 584 1, 74 734 1, 59 869 1, 59 1004 1, 59 1004 1, 59 974 1</inkml:annotation>
  <inkml:annotation type="data">AEYcA4CABAAAAAAAHQIUOgMERTRIEQUBOBFLDwFBCigLgvi+OwqAgnzefg8uV8+ggn8D+fwMb+Vf
xl+M/xV+J/0r/ACv8BgA
</inkml:annotation>
  <inkml:annotation type="types">AAEBAQEBAQEBAQE=
</inkml:annotation>
</inkml:ink>
</file>

<file path=word/ink/ink5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7 18 427, 15 12 461, 19 9 478, 25 6 500, 30 4 512, 31 5 512, 34 11 530, 35 19 537, 36 28 550, 35 36 559, 35 46 569, 35 56 574, 35 66 578, 35 72 569, 36 78 204, 35 78 204, 35 78 0</inkml:trace>
  <inkml:annotation type="path"> 0 374 1, 104 269 1, 224 179 1, 284 134 1, 374 89 1, 449 59 1, 464 74 1, 509 164 1, 524 284 1, 539 419 1, 524 539 1, 524 689 1, 524 839 1, 524 989 1, 524 1079 1, 539 1169 1, 524 1169 1, 524 1169 1</inkml:annotation>
  <inkml:annotation type="data">AFIcA4CABAAAAAAAHQImPgMERTRIEQUBOBFLDwFBCjQSgnxTzl85rYJsgvwt+JZxOeslw8vhAIJ/
BHX8D7/gf19P2/gj6/g8z3fv/ga3+Bvv4B9A
</inkml:annotation>
  <inkml:annotation type="types">AAEBAQEBAQEBAQEBAQEBAQEB
</inkml:annotation>
</inkml:ink>
</file>

<file path=word/ink/ink5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6 4 550, 11 7 608, 19 12 668, 24 14 701, 32 18 733, 40 20 726, 44 20 521, 44 19 521, 45 18 0</inkml:trace>
  <inkml:annotation type="path"> 0 29 1, 89 59 1, 164 104 1, 284 179 1, 359 209 1, 479 269 1, 599 299 1, 659 299 1, 659 284 1, 674 269 1</inkml:annotation>
  <inkml:annotation type="data">AEAcA4CABAAAAAAAHQIsHgMERTRIEQUBOBFLDwFBCiIKgnwXnePPmILEzubtAIJ/BmH8Fe5+G7+M
/4Bx/gH7+C9w
</inkml:annotation>
  <inkml:annotation type="types">AAEBAQEBAQEBAQ==
</inkml:annotation>
</inkml:ink>
</file>

<file path=word/ink/ink5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8 7 555, 6 17 613, 5 25 616, 4 34 210, 4 35 0</inkml:trace>
  <inkml:annotation type="path"> 119 0 1, 119 104 1, 89 254 1, 74 374 1, 59 509 1, 59 524 1</inkml:annotation>
  <inkml:annotation type="data">ADgcA4CABAAAAAAAHQIUJgMERTRIEQUBOBFLDwFBChoGgvk+XYiCfFzZ8oCCfwZ1/BY/5T/ghf+A
bA==
</inkml:annotation>
  <inkml:annotation type="types">AAEBAQEB
</inkml:annotation>
</inkml:ink>
</file>

<file path=word/ink/ink5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10 6 484, 10 11 544, 10 17 583, 8 23 624, 5 27 653, 5 28 680, 6 28 681, 17 24 686, 25 23 686, 34 20 647, 41 18 348, 45 15 204, 46 15 0</inkml:trace>
  <inkml:annotation type="path"> 134 0 1, 149 89 1, 149 164 1, 149 254 1, 119 344 1, 74 404 1, 74 419 1, 89 419 1, 254 359 1, 374 344 1, 509 299 1, 614 269 1, 674 224 1, 689 224 1</inkml:annotation>
  <inkml:annotation type="data">AEocA4CABAAAAAAAHQIsIgMERTRIEQUBOBFLDwFBCiwOgvm+WtvJ9HZveoJ8Fje3zzZeAIJ/BVn8
Ea/g/Pt38M+Pf4z/gO3+AGvy6A==
</inkml:annotation>
  <inkml:annotation type="types">AAEBAQEBAQEBAQEBAQE=
</inkml:annotation>
</inkml:ink>
</file>

<file path=word/ink/ink5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5 18 402, 10 16 419, 15 13 304, 20 10 204, 24 4 204,</inkml:trace>
  <inkml:annotation type="path"> 0 284 1, 74 269 1, 149 239 1, 224 194 1, 299 149 1, 359 59 1</inkml:annotation>
  <inkml:annotation type="data">ADYcA4CABAAAAAAAHQIgGgMERTRIEQUBOBFLDwFBChgGgnoUgvwV+DbXQIJ/BBH8Dz/u38BfqwA=
</inkml:annotation>
  <inkml:annotation type="types">AAEBAQEB
</inkml:annotation>
</inkml:ink>
</file>

<file path=word/ink/ink5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28 5 517, 24 14 554, 20 22 569, 15 30 567, 9 39 544, 5 44 372, 2 44 204, 2 43 204,</inkml:trace>
  <inkml:annotation type="path"> 434 0 1, 419 74 1, 359 209 1, 299 329 1, 224 449 1, 134 584 1, 74 659 1, 29 659 1, 29 644 1</inkml:annotation>
  <inkml:annotation type="data">AEAcA4CABAAAAAAAHQIiLAMERTRIEQUBOBFLDwFBCiIJgvw9+IercnCCevFTz7qCfwXd/BUv4R/A
/4P/gA/x/AGg
</inkml:annotation>
  <inkml:annotation type="types">AAEBAQEBAQEB
</inkml:annotation>
</inkml:ink>
</file>

<file path=word/ink/ink5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8 4 545, 16 7 545, 26 12 546, 31 16 513, 37 19 204,</inkml:trace>
  <inkml:annotation type="path"> 0 29 1, 119 59 1, 239 104 1, 389 179 1, 464 239 1, 554 284 1</inkml:annotation>
  <inkml:annotation type="data">ADQcA4CABAAAAAAAHQIoHAMERTRIEQUBOBFLDwFBChYGgnyM9wCCxMtAgn8GTfwZPPxT/Aho
</inkml:annotation>
  <inkml:annotation type="types">AAEBAQEB
</inkml:annotation>
</inkml:ink>
</file>

<file path=word/ink/ink5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6 5 591, 15 6 576, 16 7 501, 15 7 454, 8 8 204, 1 10 0</inkml:trace>
  <inkml:annotation type="path"> 0 44 1, 89 74 1, 224 89 1, 239 104 1, 224 104 1, 119 119 1, 14 149 1</inkml:annotation>
  <inkml:annotation type="data">ADkcA4CABAAAAAAAHQIaGAMERTRIEQUBOBFLDwFBChsHgnwc+XfhAILlqyCCfwcF/B0P5d/Dn8A9
/kA=
</inkml:annotation>
  <inkml:annotation type="types">AAEBAQEBAQ==
</inkml:annotation>
</inkml:ink>
</file>

<file path=word/ink/ink5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8 9 494, 8 18 557, 8 27 602, 8 36 662, 7 42 692, 5 45 712, 5 44 712, 8 37 689, 13 31 671, 19 26 648, 25 21 612, 30 20 594, 30 20 587, 32 22 584, 32 25 583, 30 30 585, 26 36 591, 21 42 594, 15 47 379, 15 47 379, 15 46 204, 17 41 204, 21 33 0</inkml:trace>
  <inkml:annotation type="path"> 119 0 1, 119 134 1, 119 269 1, 119 404 1, 119 539 1, 104 629 1, 74 674 1, 74 659 1, 119 554 1, 194 464 1, 284 389 1, 374 314 1, 449 299 1, 449 299 1, 479 329 1, 479 374 1, 449 449 1, 389 539 1, 314 629 1, 224 704 1, 224 704 1, 224 689 1, 254 614 1, 314 494 1</inkml:annotation>
  <inkml:annotation type="data">AGQcA4CABAAAAAAAHQIiLgMERTRIEQUBOBFLDwFBCkYYgvk+UW5zIvvN3bfgZgCCfMO98/DI8TJk
X3fPQIJ/BYH8Eh/gn8BfiH6fwb+E/Xv7/wR9XjOeO/wEz/ASX8Ah/wCF/APo
</inkml:annotation>
  <inkml:annotation type="types">AAEBAQEBAQEBAQEBAQEBAQEBAQEBAQEB
</inkml:annotation>
</inkml:ink>
</file>

<file path=word/ink/ink5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5 4 454, 11 4 287, 12 5 204, 15 10 204, 15 17 204,</inkml:trace>
  <inkml:annotation type="path"> 0 89 1, 74 59 1, 164 59 1, 179 74 1, 224 149 1, 224 254 1</inkml:annotation>
  <inkml:annotation type="data">ADUcA4CABAAAAAAAHQIaGgMERTRIEQUBOBFLDwFBChcGgnqe86CC+D5cnjCCfwTh/B3/6M/RQA==
</inkml:annotation>
  <inkml:annotation type="types">AAEBAQEB
</inkml:annotation>
</inkml:ink>
</file>

<file path=word/ink/ink5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14 9 306, 13 25 387, 12 34 461, 11 40 461, 10 50 504, 7 60 569, 5 70 591, 3 80 634, 4 79 637, 4 80 637, 5 79 637, 5 80 637, 6 79 635, 10 75 627, 14 69 618, 21 59 580, 27 50 548, 29 50 522, 33 47 489, 34 47 489, 34 48 488, 36 53 500, 39 58 213, 39 57 213, 44 51 204,</inkml:trace>
  <inkml:annotation type="path"> 209 0 1, 209 134 1, 194 374 1, 179 509 1, 164 599 1, 149 749 1, 104 899 1, 74 1049 1, 44 1199 1, 59 1184 1, 59 1199 1, 74 1184 1, 74 1199 1, 89 1184 1, 149 1124 1, 209 1034 1, 314 884 1, 404 749 1, 434 749 1, 494 704 1, 509 704 1, 509 719 1, 539 794 1, 584 869 1, 584 854 1, 659 764 1</inkml:annotation>
  <inkml:annotation type="data">AGgcA4CABAAAAAAAHQIsQgMERTRIEQUBOBFLDwFBCkoagvwB+AaNjllnHL5ztyd9AIJ83xfH3wPr
zc3u+Z83eTw+H2CCfwKR/AU/x/nn8dfhD8d/g78a9N+G/h/4Pg+P8TX7v4E7/gSL5w==
</inkml:annotation>
  <inkml:annotation type="types">AAEBAQEBAQEBAQEBAQEBAQEBAQEBAQEBAQE=
</inkml:annotation>
</inkml:ink>
</file>

<file path=word/ink/ink5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8 17 432, 18 12 510, 28 8 550, 33 7 574, 42 5 583, 48 4 295, 47 4 204, 41 6 0</inkml:trace>
  <inkml:annotation type="path"> 0 314 1, 119 254 1, 269 179 1, 419 119 1, 494 104 1, 629 74 1, 719 59 1, 704 59 1, 614 89 1</inkml:annotation>
  <inkml:annotation type="data">AEMcA4CABAAAAAAAHQIuHAMERTRIEQUBOBFLDwFBCiUJgnyY9+O/H7CC/B34Xs5ZMIJ/BIn8DU/j
H8C/gP+BN/4Bu/Y4
</inkml:annotation>
  <inkml:annotation type="types">AAEBAQEBAQEB
</inkml:annotation>
</inkml:ink>
</file>

<file path=word/ink/ink5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20 4 541, 21 5 541, 21 5 515, 21 6 515, 20 11 461, 18 15 444, 15 19 439, 10 22 438, 4 28 464, 4 28 467, 4 27 467, 4 27 469, 4 27 469, 9 26 479, 15 24 485, 24 20 488, 29 17 487, 34 15 463, 34 14 204, 34 14 204, 32 13 0</inkml:trace>
  <inkml:annotation type="path"> 224 74 1, 299 59 1, 314 74 1, 314 74 1, 314 89 1, 299 164 1, 269 224 1, 224 284 1, 149 329 1, 59 419 1, 59 419 1, 59 404 1, 59 404 1, 59 404 1, 134 389 1, 224 359 1, 359 299 1, 434 254 1, 509 224 1, 509 209 1, 509 209 1, 479 194 1</inkml:annotation>
  <inkml:annotation type="data">AF0cA4CABAAAAAAAHQIkIAMERTRIEQUBOBFLDwFBCj8WgvwF9Pmrbt+Aepzy9tCC9fDlnirz4bFu
ySWCfwY9/Bj/4Z/DH5R/F32ePw1+E+5v0ee+fwn/AXf8B1fwD6A=
</inkml:annotation>
  <inkml:annotation type="types">AAEBAQEBAQEBAQEBAQEBAQEBAQEBAQ==
</inkml:annotation>
</inkml:ink>
</file>

<file path=word/ink/ink5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8 10 440, 9 20 510, 10 26 569, 10 33 569, 10 46 603, 10 51 624, 10 57 624, 8 71 627, 7 85 621, 7 90 601, 6 96 601, 6 105 574, 5 110 552, 5 112 524, 4 114 524, 5 114 488, 4 115 488, 4 115 204, 4 114 204,</inkml:trace>
  <inkml:annotation type="path"> 104 0 1, 119 149 1, 134 299 1, 149 389 1, 149 494 1, 149 689 1, 149 764 1, 149 854 1, 119 1064 1, 104 1274 1, 104 1349 1, 89 1439 1, 89 1574 1, 74 1649 1, 74 1679 1, 59 1709 1, 74 1709 1, 59 1724 1, 59 1724 1, 59 1709 1</inkml:annotation>
  <inkml:annotation type="data">AFscA4CABAAAAAAAHQIWWAMERTRIEQUBOBFLDwFBCj0Ugvi+Eo2Syy5sAIJ9DzPg+WfI+ec89bLQ
gn8EqfwOT9f5b/FH3/g/nz/gH8Gfhv18P4c/Fv4s/gR3+BHA
</inkml:annotation>
  <inkml:annotation type="types">AAEBAQEBAQEBAQEBAQEBAQEBAQE=
</inkml:annotation>
</inkml:ink>
</file>

<file path=word/ink/ink5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5 27 415, 17 24 481, 22 22 524, 28 20 524, 37 17 564, 46 13 581, 56 11 594, 64 8 608, 72 5 609, 73 5 601, 74 5 601, 75 5 592, 75 5 592, 75 5 572, 75 5 537, 75 5 537, 74 5 390, 69 4 204, 65 3 0</inkml:trace>
  <inkml:annotation type="path"> 0 434 1, 74 404 1, 254 359 1, 329 329 1, 419 299 1, 554 254 1, 689 194 1, 839 164 1, 959 119 1, 1079 74 1, 1094 74 1, 1109 74 1, 1124 74 1, 1124 74 1, 1124 74 1, 1124 74 1, 1124 74 1, 1109 74 1, 1034 59 1, 974 44 1</inkml:annotation>
  <inkml:annotation type="data">AFYcA4CABAAAAAAAHQI+IgMERTRIEQUBOBFLDwFBCjgUgnr4vjnE18ZRfMCC/D34jsW5XAFAgn8E
RfwM/+E/x3+NPwn5n3/P8nz/N+DfwH+Kv4AL/Gf4JA==
</inkml:annotation>
  <inkml:annotation type="types">AAEBAQEBAQEBAQEBAQEBAQEBAQE=
</inkml:annotation>
</inkml:ink>
</file>

<file path=word/ink/ink5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42 7 441, 38 19 506, 34 31 563, 33 37 598, 31 42 598, 27 50 616, 23 56 625, 17 65 627, 11 72 621, 7 75 546, 3 76 204, 2 75 204, 1 74 0</inkml:trace>
  <inkml:annotation type="path"> 659 0 1, 629 104 1, 569 284 1, 509 464 1, 494 554 1, 464 629 1, 404 749 1, 344 839 1, 254 974 1, 164 1079 1, 104 1124 1, 44 1139 1, 29 1124 1, 14 1109 1</inkml:annotation>
  <inkml:annotation type="data">AE4cA4CABAAAAAAAHQIsQAMERTRIEQUBOBFLDwFBCjAOgvx5+QdcutY4gnxenw3m83zugIJ/BK38
Dq/L+EfxX+CPn+P5fzf/Aff8DIfwD6A=
</inkml:annotation>
  <inkml:annotation type="types">AAEBAQEBAQEBAQEBAQE=
</inkml:annotation>
</inkml:ink>
</file>

<file path=word/ink/ink5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3 79 362, 10 70 338, 16 58 219, 22 45 204, 26 34 204,</inkml:trace>
  <inkml:annotation type="path"> 0 1244 1, 44 1184 1, 149 1049 1, 239 869 1, 329 674 1, 389 509 1</inkml:annotation>
  <inkml:annotation type="data">ADgcA4CABAAAAAAAHQIgPAMERTRIEQUBOBFLDwFBChoGgnPFaIL9FfpP324Agn8DcfwPT+o/1p+A
gA==
</inkml:annotation>
  <inkml:annotation type="types">AAEBAQEB
</inkml:annotation>
</inkml:ink>
</file>

<file path=word/ink/ink5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72 452, 16 70 454, 22 67 415, 27 66 293, 29 66 204, 30 68 204, 30 68 204, 27 78 204, 22 84 204, 15 93 204, 10 100 384, 10 101 522, 11 100 522, 20 91 523, 23 86 523, 29 79 479, 34 72 383, 36 65 247, 39 60 247, 43 50 204, 46 40 204, 48 31 204, 50 22 204, 53 14 430, 57 10 543, 63 7 576, 68 5 579, 76 5 580, 83 5 577, 85 7 577, 87 11 575, 89 17 575, 89 23 577, 87 29 581, 84 35 584, 80 41 589, 76 43 204, 75 42 204, 74 42 0</inkml:trace>
  <inkml:annotation type="path"> 0 1154 1, 119 1079 1, 239 1049 1, 329 1004 1, 404 989 1, 434 989 1, 449 1019 1, 449 1019 1, 404 1169 1, 329 1259 1, 224 1394 1, 149 1499 1, 149 1514 1, 164 1499 1, 299 1364 1, 344 1289 1, 434 1184 1, 509 1079 1, 539 974 1, 584 899 1, 644 749 1, 689 599 1, 719 464 1, 749 329 1, 794 209 1, 854 149 1, 944 104 1, 1019 74 1, 1139 74 1, 1244 74 1, 1274 104 1, 1304 164 1, 1334 254 1, 1334 344 1, 1304 434 1, 1259 524 1, 1199 614 1, 1139 644 1, 1124 629 1, 1109 629 1</inkml:annotation>
  <inkml:annotation type="data">AIMBHAOAgAQAAAAAAB0CSEwDBEU0SBEFATgRSw8BQQplKIJ8jb23u7nqfJ8PL2S1Jl5fZu2uAIL8
/fonlyZv0eeb8O/L40z2ieJMZmB57IJ/BNn8E0/jf9F/ib9LB/AJn45/fMv49/Jv41/en47/HR/A
VH7H/Qv4h3zzczLn8D4/wPN/APo=
</inkml:annotation>
  <inkml:annotation type="types">AAEBAQEBAQEBAQEBAQEBAQEBAQEBAQEBAQEBAQEBAQEBAQEBAQEBAQ==
</inkml:annotation>
</inkml:ink>
</file>

<file path=word/ink/ink5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11 11 207, 11 20 259, 12 30 259, 12 39 311, 11 47 311, 10 61 362, 9 72 392, 8 81 429, 6 93 470, 4 104 471, 4 104 204, 5 99 204, 6 89 204, 8 76 204,</inkml:trace>
  <inkml:annotation type="path"> 164 0 1, 164 164 1, 164 299 1, 179 449 1, 179 584 1, 164 704 1, 149 914 1, 134 1079 1, 119 1214 1, 89 1394 1, 59 1559 1, 59 1559 1, 74 1484 1, 89 1334 1, 119 1139 1</inkml:annotation>
  <inkml:annotation type="data">AEscA4CABAAAAAAAHQIWUAMERTRIEQUBOBFLDwFBCi0Pgvq+tLRWRIJ9Wy34O7y/X799gn8BBfwA
3+TfyZ+TfyV+D/i8fjX+A/f4D6A=
</inkml:annotation>
  <inkml:annotation type="types">AAEBAQEBAQEBAQEBAQEB
</inkml:annotation>
</inkml:ink>
</file>

<file path=word/ink/ink5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6 4 597, 14 7 560, 17 11 371, 18 15 371, 16 22 204, 12 28 204, 6 33 204, 4 35 0</inkml:trace>
  <inkml:annotation type="path"> 0 44 1, 89 59 1, 209 104 1, 254 164 1, 269 224 1, 239 329 1, 179 419 1, 89 494 1, 59 524 1</inkml:annotation>
  <inkml:annotation type="data">AEEcA4CABAAAAAAAHQIcJgMERTRIEQUBOBFLDwFBCiMJgnwZ73u74ILm5HLegIJ/Bx38Hs/wAr/A
L38AZ/wBk/gH0A==
</inkml:annotation>
  <inkml:annotation type="types">AAEBAQEBAQEB
</inkml:annotation>
</inkml:ink>
</file>

<file path=word/ink/ink5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5 7 488, 14 4 491, 19 4 527, 19 4 528, 19 15 535, 20 24 542, 20 32 546, 21 41 557, 21 52 562, 21 64 568, 21 75 577, 20 84 578, 21 93 580, 20 100 582, 21 105 576, 20 106 204, 20 104 204, 18 101 0</inkml:trace>
  <inkml:annotation type="path"> 0 119 1, 74 104 1, 209 59 1, 284 59 1, 284 59 1, 284 224 1, 299 359 1, 299 479 1, 314 614 1, 314 779 1, 314 959 1, 314 1124 1, 299 1259 1, 314 1394 1, 299 1499 1, 314 1574 1, 299 1589 1, 299 1559 1, 269 1514 1</inkml:annotation>
  <inkml:annotation type="data">AFEcA4CABAAAAAAAHQIeUAMERTRIEQUBOBFLDwFBCjMTgnrx59pZS5ubNIL5Pn3j6tsyXW757YJ/
BWn8FX/ib8V/A78Xwznyx8v8Dg/wOZ/APoA=
</inkml:annotation>
  <inkml:annotation type="types">AAEBAQEBAQEBAQEBAQEBAQEBAQ==
</inkml:annotation>
</inkml:ink>
</file>

<file path=word/ink/ink5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18 6 591, 20 13 590, 20 18 580, 19 27 562, 16 32 544, 13 38 530, 7 46 531, 4 52 539, 5 52 553, 5 52 553, 6 52 566, 13 48 578, 21 44 580, 29 40 579, 34 39 599, 35 39 599, 37 40 643, 37 41 651, 35 46 660, 32 53 662, 28 60 665, 23 69 664, 19 74 663, 12 82 628, 8 86 470, 3 89 204, 3 89 204,</inkml:trace>
  <inkml:annotation type="path"> 224 0 1, 269 89 1, 299 194 1, 299 269 1, 284 404 1, 239 479 1, 194 569 1, 104 689 1, 59 779 1, 74 779 1, 74 779 1, 89 779 1, 194 719 1, 314 659 1, 434 599 1, 509 584 1, 524 584 1, 554 599 1, 554 614 1, 524 689 1, 479 794 1, 419 899 1, 344 1034 1, 284 1109 1, 179 1229 1, 119 1289 1, 44 1334 1, 44 1334 1</inkml:annotation>
  <inkml:annotation type="data">AGgcA4CABAAAAAAAHQIoSAMERTRIEQUBOBFLDwFBCkocgvwF9t267zxZ8Ed8zdts7y+ggnwTfHmZ
vwnk5I8YzzzzeoJ/BwX8HC/P8rx+Avi+D8A/dfp7+Dvwb+PPxbPjnl+Kf23+vf4D4A==
</inkml:annotation>
  <inkml:annotation type="types">AAEBAQEBAQEBAQEBAQEBAQEBAQEBAQEBAQEBAQ==
</inkml:annotation>
</inkml:ink>
</file>

<file path=word/ink/ink5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9 8 528, 15 8 534, 20 7 534, 30 5 521, 32 6 455, 36 4 455, 42 1 0</inkml:trace>
  <inkml:annotation type="path"> 0 149 1, 134 119 1, 224 119 1, 299 104 1, 449 74 1, 479 89 1, 539 59 1, 629 14 1</inkml:annotation>
  <inkml:annotation type="data">AD0cA4CABAAAAAAAHQIqFgMERTRIEQUBOBFLDwFBCh8Ignzdvr5cwIL6Pty3naCCfwYJ/BfPw/f+
T/zR/BOY
</inkml:annotation>
  <inkml:annotation type="types">AAEBAQEBAQE=
</inkml:annotation>
</inkml:ink>
</file>

<file path=word/ink/ink5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11 9 517, 6 16 537, 4 21 524, 3 22 204, 3 21 204, 7 16 204, 10 12 0</inkml:trace>
  <inkml:annotation type="path"> 224 0 1, 164 134 1, 89 239 1, 59 314 1, 44 329 1, 44 314 1, 104 239 1, 149 179 1</inkml:annotation>
  <inkml:annotation type="data">AD4cA4CABAAAAAAAHQIaHgMERTRIEQUBOBFLDwFBCiAIgvwF+C7yTxSCfNu+d8yCfwXd/BY/4n/g
Uv+BZH8A+g==
</inkml:annotation>
  <inkml:annotation type="types">AAEBAQEBAQE=
</inkml:annotation>
</inkml:ink>
</file>

<file path=word/ink/ink5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10 8 502, 8 15 544, 5 23 552, 6 26 204, 7 25 204, 12 18 204,</inkml:trace>
  <inkml:annotation type="path"> 179 0 1, 149 119 1, 119 224 1, 74 344 1, 89 389 1, 104 374 1, 179 269 1</inkml:annotation>
  <inkml:annotation type="data">ADwcA4CABAAAAAAAHQIWIgMERTRIEQUBOBFLDwFBCh4Hgvs/AK+HgIJ8lnvz8ICCfwWh/BPv4p/g
a3+BnAA=
</inkml:annotation>
  <inkml:annotation type="types">AAEBAQEBAQ==
</inkml:annotation>
</inkml:ink>
</file>

<file path=word/ink/ink5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5 10 204, 12 6 231, 16 5 290, 17 3 316, 19 4 316, 19 4 318, 20 4 318, 20 5 204, 19 6 204, 16 11 204,</inkml:trace>
  <inkml:annotation type="path"> 0 179 1, 74 149 1, 179 89 1, 239 74 1, 254 44 1, 284 59 1, 284 59 1, 299 59 1, 299 74 1, 284 89 1, 239 164 1</inkml:annotation>
  <inkml:annotation type="data">AEEcA4CABAAAAAAAHQIeFgMERTRIEQUBOBFLDwFBCiMLgnrO9my3QIL7PwDvLyo8AIJ/APn8Aj/i
T8T/hnN/ZP7IAA==
</inkml:annotation>
  <inkml:annotation type="types">AAEBAQEBAQEBAQE=
</inkml:annotation>
</inkml:ink>
</file>

<file path=word/ink/ink5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24 7 572, 22 12 572, 19 22 588, 16 29 589, 13 37 587, 10 43 571, 5 52 456, 3 53 204, 3 53 204, 3 52 204, 5 46 204,</inkml:trace>
  <inkml:annotation type="path"> 389 0 1, 359 104 1, 329 179 1, 284 329 1, 239 434 1, 194 554 1, 149 644 1, 74 779 1, 44 794 1, 44 794 1, 44 779 1, 74 689 1</inkml:annotation>
  <inkml:annotation type="data">AEQcA4CABAAAAAAAHQIiMgMERTRIEQUBOBFLDwFBCiYMgvwx+HVG8xiCfFvrs3ny2+yCfwa5/Brv
4E/AffwD+q/3v/AbgA==
</inkml:annotation>
  <inkml:annotation type="types">AAEBAQEBAQEBAQEB
</inkml:annotation>
</inkml:ink>
</file>

<file path=word/ink/ink5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4 11 523, 6 16 560, 10 21 594, 16 25 601, 22 27 604, 28 26 606, 31 24 599, 36 20 583, 44 15 468, 46 9 204, 46 8 204, 43 4 204, 39 0 204,</inkml:trace>
  <inkml:annotation type="path"> 44 29 1, 59 164 1, 89 239 1, 149 314 1, 239 374 1, 329 404 1, 419 389 1, 464 359 1, 539 299 1, 659 224 1, 689 134 1, 689 119 1, 644 59 1, 584 0 1</inkml:annotation>
  <inkml:annotation type="data">AEYcA4CABAAAAAAAHQIuIgMERTRIEQUBOBFLDwFBCigOgubMw7nPh3tAgs+Lyu9u2+uggn8F9fwV
j38N+b8/z/qv+AD/4D0A
</inkml:annotation>
  <inkml:annotation type="types">AAEBAQEBAQEBAQEBAQE=
</inkml:annotation>
</inkml:ink>
</file>

<file path=word/ink/ink5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31 9 472, 33 20 489, 34 30 510, 35 39 534, 35 47 562, 36 56 581, 36 67 605, 35 75 611, 35 84 616, 33 86 595, 29 87 562, 23 87 495, 16 86 463, 11 86 458, 6 86 463, 4 83 528, 7 80 532, 13 71 537, 19 62 536, 25 51 527, 32 41 510, 39 33 492, 42 28 492, 48 20 477, 55 12 464, 59 11 480, 59 11 480, 58 17 534, 56 26 608, 56 28 619, 57 28 626, 63 29 635, 67 28 642, 78 23 644, 88 20 647, 94 19 647, 97 20 647, 99 20 647, 102 21 647, 108 26 645, 111 32 643, 110 40 651, 107 47 659, 105 52 665, 98 61 670, 93 69 665, 87 73 652, 82 75 440, 82 74 440, 77 67 204, 76 65 0</inkml:trace>
  <inkml:annotation type="path"> 419 0 1, 464 134 1, 494 299 1, 509 449 1, 524 584 1, 524 704 1, 539 839 1, 539 1004 1, 524 1124 1, 524 1259 1, 494 1289 1, 434 1304 1, 344 1304 1, 239 1289 1, 164 1289 1, 89 1289 1, 59 1244 1, 104 1199 1, 194 1064 1, 284 929 1, 374 764 1, 479 614 1, 584 494 1, 629 419 1, 719 299 1, 824 179 1, 884 164 1, 884 164 1, 869 254 1, 839 389 1, 839 419 1, 854 419 1, 944 434 1, 1004 419 1, 1169 344 1, 1319 299 1, 1409 284 1, 1454 299 1, 1484 299 1, 1529 314 1, 1619 389 1, 1664 479 1, 1649 599 1, 1604 704 1, 1574 779 1, 1469 914 1, 1394 1034 1, 1304 1094 1, 1229 1124 1, 1229 1109 1, 1154 1004 1, 1139 974 1</inkml:annotation>
  <inkml:annotation type="data">AJ8BHAOAgAQAAAAAAB0CUkYDBEU0SBEFATgRSw8BQQqAATSC/Dn4XtWWzd24564R55O+bcnrfivn
tnO+dnvLPXvwgnzZbZnZ8dtjr4WzOdfFPg58ezfOZlniZd8Xzvfh9IJ/BSn8E5+OePn9fgm/hn7f
xT+Kvw19H5c/L8+H5flv4I/Aefh78C/lD8GfmPzm+50a+ht+n5f4Bz/gIz+AvfxI
</inkml:annotation>
  <inkml:annotation type="types">AAEBAQEBAQEBAQEBAQEBAQEBAQEBAQEBAQEBAQEBAQEBAQEBAQEBAQEBAQEBAQEBAQEBAQ==
</inkml:annotation>
</inkml:ink>
</file>

<file path=word/ink/ink5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11 565, 6 17 245, 5 17 204, 6 17 204, 6 17 204, 8 17 225, 9 18 225, 10 23 359, 10 29 359, 10 38 421, 10 44 478, 9 54 564, 8 60 593, 7 69 603, 5 78 581, 3 83 204, 3 81 204, 4 75 204, 5 65 204, 7 57 204, 9 50 204, 12 45 204, 20 36 204, 25 30 307, 28 26 365, 32 25 365, 39 19 409, 42 15 448, 46 13 448, 54 9 471, 60 6 494, 68 3 509, 69 1 204, 68 1 204,</inkml:trace>
  <inkml:annotation type="path"> 209 89 1, 164 164 1, 89 254 1, 74 254 1, 89 254 1, 89 254 1, 119 254 1, 134 269 1, 149 344 1, 149 434 1, 149 569 1, 149 659 1, 134 809 1, 119 899 1, 104 1034 1, 74 1169 1, 44 1244 1, 44 1214 1, 59 1124 1, 74 974 1, 104 854 1, 134 749 1, 179 674 1, 299 539 1, 374 449 1, 419 389 1, 479 374 1, 584 284 1, 629 224 1, 689 194 1, 809 134 1, 899 89 1, 1019 44 1, 1034 14 1, 1019 14 1</inkml:annotation>
  <inkml:annotation type="data">AIABHAOAgAQAAAAAAB0COkQDBEU0SBEFATgRSw8BQQpiI4L8AfgffGXKpSsiJ67s55njc+PQgvgs
+ETxOd8eePPx+fOTPPM57zNiYIJ/Bp38Ln/wIl+Nn4O/B/7w/eP5g9/h78r/gv8S/wNX/A6wH6y/
H/5Z/Hnv8Z/hJ8v8Cy/wKMA=
</inkml:annotation>
  <inkml:annotation type="types">AAEBAQEBAQEBAQEBAQEBAQEBAQEBAQEBAQEBAQEBAQEBAQE=
</inkml:annotation>
</inkml:ink>
</file>

<file path=word/ink/ink5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5 7 531, 7 16 548, 8 28 565, 9 39 583, 9 47 583, 9 62 591, 8 67 594, 8 76 594, 8 82 595, 8 92 595, 7 108 587, 6 120 573, 5 130 553, 4 141 510, 4 150 456, 3 150 204, 2 148 204,</inkml:trace>
  <inkml:annotation type="path"> 44 0 1, 74 104 1, 104 239 1, 119 419 1, 134 584 1, 134 704 1, 134 929 1, 119 1004 1, 119 1139 1, 119 1229 1, 119 1379 1, 104 1619 1, 89 1799 1, 74 1949 1, 59 2114 1, 59 2249 1, 44 2249 1, 29 2219 1</inkml:annotation>
  <inkml:annotation type="data">AE0cA4CABAAAAAAAHQIWbAMERTRIEQUBOBFLDwFBCi8SguVVWFEognxZy9+L6fHfHwedm/Pogn8G
FfwXSn4J+T32X5fh+H8J/X/AOP8BuA==
</inkml:annotation>
  <inkml:annotation type="types">AAEBAQEBAQEBAQEBAQEBAQEB
</inkml:annotation>
</inkml:ink>
</file>

<file path=word/ink/ink5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6 7 416, 8 22 481, 9 36 531, 9 47 573, 10 60 594, 10 77 605, 10 93 605, 10 108 594, 10 124 551, 10 140 486, 9 154 420, 9 159 319, 8 167 319, 6 177 204, 5 186 204, 3 194 204, 2 201 0</inkml:trace>
  <inkml:annotation type="path"> 59 0 1, 89 104 1, 119 329 1, 134 539 1, 134 704 1, 149 899 1, 149 1154 1, 149 1394 1, 149 1619 1, 149 1859 1, 149 2099 1, 134 2309 1, 134 2384 1, 119 2504 1, 89 2654 1, 74 2789 1, 44 2909 1, 29 3014 1</inkml:annotation>
  <inkml:annotation type="data">AFIcA4CABAAAAAAAHQMYjAEDBEU0SBEFATgRSw8BQQozEoLxq2ULLZYAgnxfJe54tjfn5ltAgn8E
SfwNH+A/l/B/0/X9f4l/CN/Ff6u/Zf7KfwD6
</inkml:annotation>
  <inkml:annotation type="types">AAEBAQEBAQEBAQEBAQEBAQEB
</inkml:annotation>
</inkml:ink>
</file>

<file path=word/ink/ink5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4 4 633, 8 9 250, 10 10 0</inkml:trace>
  <inkml:annotation type="path"> 0 0 1, 59 59 1, 119 134 1, 149 149 1</inkml:annotation>
  <inkml:annotation type="data">AC8cA4CABAAAAAAAHQIWGAMERTRIEQUBOBFLDwFBChEEgnhognieQIJ/B638Nq/u4A==
</inkml:annotation>
  <inkml:annotation type="types">AAEBAQ==
</inkml:annotation>
</inkml:ink>
</file>

<file path=word/ink/ink5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27 10 520, 35 4 537, 40 4 362, 39 6 362, 38 11 305, 34 17 276, 28 26 253, 24 29 325, 24 29 357, 24 29 357, 30 24 340, 35 21 331, 40 20 331, 41 20 353, 43 22 448, 45 29 488, 45 36 520, 44 41 549, 43 50 592, 42 58 624, 41 59 547, 40 59 499, 37 50 409, 34 42 375, 30 34 346, 30 35 346, 23 43 409, 21 48 443, 16 55 473, 12 60 493, 8 66 498, 3 72 233, 3 71 204, 3 71 204, 5 66 0</inkml:trace>
  <inkml:annotation type="path"> 344 194 1, 404 149 1, 524 59 1, 599 59 1, 584 89 1, 569 164 1, 509 254 1, 419 389 1, 359 434 1, 359 434 1, 359 434 1, 449 359 1, 524 314 1, 599 299 1, 614 299 1, 644 329 1, 674 434 1, 674 539 1, 659 614 1, 644 749 1, 629 869 1, 614 884 1, 599 884 1, 554 749 1, 509 629 1, 449 509 1, 449 524 1, 344 644 1, 314 719 1, 239 824 1, 179 899 1, 119 989 1, 44 1079 1, 44 1064 1, 44 1064 1, 74 989 1</inkml:annotation>
  <inkml:annotation type="data">AJIBHAOAgAQAAAAAAB0CLDoDBEU0SBEFATgRSw8BQQp0JIL8Jfgvx34Xdzw+CvMbQ1fHx+uxfTCC
+78C9+DOTnw9e8yZ6b4vx354+b4u5sfHPYCCfwXp/Baf8Ay/wCF+V/w58H6i/Gv4l/A/yfN+EPzt
+U/l7+APr/X/4e/HP5U9fh78xfh/z9P4D/gQH+AvPw9/APo=
</inkml:annotation>
  <inkml:annotation type="types">AAEBAQEBAQEBAQEBAQEBAQEBAQEBAQEBAQEBAQEBAQEBAQEB
</inkml:annotation>
</inkml:ink>
</file>

<file path=word/ink/ink5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7 11 432, 15 8 432, 23 5 432, 31 3 204, 31 4 204, 32 5 204, 31 11 204, 27 19 204, 23 27 204, 19 34 204, 15 38 204, 8 47 285, 4 51 370, 6 52 470, 10 48 470, 17 40 428, 25 32 323, 28 28 204, 35 17 204, 39 12 0</inkml:trace>
  <inkml:annotation type="path"> 0 239 1, 104 164 1, 224 119 1, 344 74 1, 464 44 1, 464 59 1, 479 74 1, 464 164 1, 404 284 1, 344 404 1, 284 509 1, 224 569 1, 119 704 1, 59 764 1, 89 779 1, 149 719 1, 254 599 1, 374 479 1, 419 419 1, 524 254 1, 584 179 1</inkml:annotation>
  <inkml:annotation type="data">AFscA4CABAAAAAAAHQIoMAMERTRIEQUBOBFLDwFBCj0VgnxQ+Wb0d58Gcnvx0IL8Cfg/E49YvfXv
vvy8fH8Agn8EifwSK/gK3+ArAP0N4/AX6t/HP5j/AP7S/gH0
</inkml:annotation>
  <inkml:annotation type="types">AAEBAQEBAQEBAQEBAQEBAQEBAQEB
</inkml:annotation>
</inkml:ink>
</file>

<file path=word/ink/ink5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4 7 305, 4 15 355, 4 25 277, 5 30 204, 5 31 204,</inkml:trace>
  <inkml:annotation type="path"> 44 0 1, 59 104 1, 59 224 1, 59 374 1, 74 449 1, 74 464 1</inkml:annotation>
  <inkml:annotation type="data">ADQcA4CABAAAAAAAHQIUJAMERTRIEQUBOBFLDwFBChYGgubUoIJ8Uz35gn8CjfwHH+5fX52A
</inkml:annotation>
  <inkml:annotation type="types">AAEBAQEB
</inkml:annotation>
</inkml:ink>
</file>

<file path=word/ink/ink5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44 7 204, 37 14 259, 32 21 327, 25 30 395, 20 37 419, 15 44 441, 10 52 449, 4 60 456, 4 61 401, 6 59 401, 11 54 399, 15 50 399, 20 44 396, 27 36 394, 32 33 394, 38 28 396, 43 25 399, 46 26 457, 45 29 461, 42 37 464, 38 44 466, 34 49 466, 31 56 466, 27 63 468, 21 72 474, 17 78 480, 14 83 501, 14 83 501, 13 83 521, 13 82 517, 17 73 509, 22 65 505, 28 57 486, 33 53 437, 40 47 414, 41 47 388, 42 46 388, 44 47 365, 44 47 365, 45 48 357, 46 50 354, 46 55 371, 45 61 371, 43 67 440, 41 73 502, 42 76 542, 44 75 542, 49 69 523, 55 62 477, 60 56 387, 65 48 229, 69 38 204, 71 35 0</inkml:trace>
  <inkml:annotation type="path"> 734 0 1, 659 104 1, 554 209 1, 479 314 1, 374 449 1, 299 554 1, 224 659 1, 149 779 1, 59 899 1, 59 914 1, 89 884 1, 164 809 1, 224 749 1, 299 659 1, 404 539 1, 479 494 1, 569 419 1, 644 374 1, 689 389 1, 674 434 1, 629 554 1, 569 659 1, 509 734 1, 464 839 1, 404 944 1, 314 1079 1, 254 1169 1, 209 1244 1, 209 1244 1, 194 1244 1, 194 1229 1, 254 1094 1, 329 974 1, 419 854 1, 494 794 1, 599 704 1, 614 704 1, 629 689 1, 659 704 1, 659 704 1, 674 719 1, 689 749 1, 689 824 1, 674 914 1, 644 1004 1, 614 1094 1, 629 1139 1, 659 1124 1, 734 1034 1, 824 929 1, 899 839 1, 974 719 1, 1034 569 1, 1064 524 1</inkml:annotation>
  <inkml:annotation type="data">AKMBHAOAgAQAAAAAAB0COkQDBEU0SBEFATgRSw8BQQqEATaC/I35R3NwvwZyzNl3ztS7k5Z4kufC
mxbXJyVdgnxGaj4+9m763PGeruM7fa/LHjfguWTkO+fdm78Qgn8A+fwAf9z8e7+Ab+YfyludmZPy
l+UbdZ4fgL8H/gz8K+fH4D/EP4Y7+GPwn+Evl9fgz8D/m74/wj+NfwX+G/x7+bf3d/AJYA==
</inkml:annotation>
  <inkml:annotation type="types">AAEBAQEBAQEBAQEBAQEBAQEBAQEBAQEBAQEBAQEBAQEBAQEBAQEBAQEBAQEBAQEBAQEBAQEB
</inkml:annotation>
</inkml:ink>
</file>

<file path=word/ink/ink5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37 4 389, 30 8 323, 22 11 240, 13 14 204, 6 15 204, 4 14 204, 3 13 204, 3 12 204, 5 11 204, 7 11 204, 7 11 204, 11 15 233, 14 20 323, 15 25 387, 15 32 449, 14 38 493, 11 48 562, 9 58 585, 7 63 610, 5 63 604, 7 59 590, 12 49 577, 15 43 577, 22 33 559, 28 28 538, 35 22 521, 40 20 508, 46 18 504, 47 18 504, 48 18 503, 49 18 503, 52 21 517, 52 22 527, 51 30 537, 48 34 523, 45 38 391, 42 42 204, 35 48 204, 33 50 0</inkml:trace>
  <inkml:annotation type="path"> 614 0 1, 554 59 1, 449 119 1, 329 164 1, 194 209 1, 89 224 1, 59 209 1, 44 194 1, 44 179 1, 74 164 1, 104 164 1, 104 164 1, 164 224 1, 209 299 1, 224 374 1, 224 479 1, 209 569 1, 164 719 1, 134 869 1, 104 944 1, 74 944 1, 104 884 1, 179 734 1, 224 644 1, 329 494 1, 419 419 1, 524 329 1, 599 299 1, 689 269 1, 704 269 1, 719 269 1, 734 269 1, 779 314 1, 779 329 1, 764 449 1, 719 509 1, 674 569 1, 629 629 1, 524 719 1, 494 749 1</inkml:annotation>
  <inkml:annotation type="data">AIABHAOAgAQAAAAAAB0CMDgDBEU0SBEFATgRSw8BQQpiKIL8bfj/tuepMb4u27DxzfFmz2Z26efQ
gnhW6I8Rl8Pfvz8Pjz6vhhzfi8meQIJ/A938E5/gf8hfiwD8Pfl78M7+Cfwt+Qc/Efyz7vwT3x4+
bxZ+APL8K/tH8p/wC1/APoA=
</inkml:annotation>
  <inkml:annotation type="types">AAEBAQEBAQEBAQEBAQEBAQEBAQEBAQEBAQEBAQEBAQEBAQEBAQEBAQ==
</inkml:annotation>
</inkml:ink>
</file>

<file path=word/ink/ink5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5 6 523, 11 4 515, 12 4 515, 13 4 484, 13 4 484, 14 4 384, 16 5 384, 16 6 204, 15 9 204, 12 15 204,</inkml:trace>
  <inkml:annotation type="path"> 0 119 1, 74 89 1, 164 59 1, 179 59 1, 194 59 1, 194 59 1, 209 59 1, 239 74 1, 239 89 1, 224 134 1, 179 224 1</inkml:annotation>
  <inkml:annotation type="data">AEEcA4CABAAAAAAAHQIaGAMERTRIEQUBOBFLDwFBCiMLgnqe1k26gvk+lgjOAIJ/BfX8GF/J+I/x
F+rf1Z/AJv8AmA==
</inkml:annotation>
  <inkml:annotation type="types">AAEBAQEBAQEBAQE=
</inkml:annotation>
</inkml:ink>
</file>

<file path=word/ink/ink5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29 10 302, 27 19 398, 25 29 466, 23 40 520, 19 54 545, 17 67 546, 15 72 535, 12 83 489, 8 93 386, 6 102 386, 3 108 204, 2 109 0</inkml:trace>
  <inkml:annotation type="path"> 449 0 1, 434 149 1, 404 284 1, 374 434 1, 344 599 1, 284 809 1, 254 1004 1, 224 1079 1, 179 1244 1, 119 1394 1, 89 1529 1, 44 1619 1, 29 1634 1</inkml:annotation>
  <inkml:annotation type="data">AEwcA4CABAAAAAAAHQIkVAMERTRIEQUBOBFLDwFBCi4NgvxB+I6bi3Lggn0WTl+X4Le+wIJ/AoH8
BA/h38A/h/8K/b+K/yv+sv4BR/CI
</inkml:annotation>
  <inkml:annotation type="types">AAEBAQEBAQEBAQEBAQ==
</inkml:annotation>
</inkml:ink>
</file>

<file path=word/ink/ink5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24 5 425, 22 11 425, 18 17 408, 13 24 402, 8 32 417, 4 40 461, 4 45 491, 6 47 503, 10 49 521, 16 50 530, 21 51 519, 22 53 507, 24 59 497, 23 65 487, 19 71 486, 14 79 478, 10 83 423, 6 87 204, 6 86 204, 5 86 204, 5 85 204,</inkml:trace>
  <inkml:annotation type="path"> 419 0 1, 359 74 1, 329 164 1, 269 254 1, 194 359 1, 119 479 1, 59 599 1, 59 674 1, 89 704 1, 149 734 1, 239 749 1, 314 764 1, 329 794 1, 359 884 1, 344 974 1, 284 1064 1, 209 1184 1, 149 1244 1, 89 1304 1, 89 1289 1, 74 1289 1, 74 1274 1</inkml:annotation>
  <inkml:annotation type="data">AFkcA4CABAAAAAAAHQIgRgMERTRIEQUBOBFLDwFBCjsWgvw5+Jc2p4zMvmd7Y8WAgnqJHeqngzy9
yoJ/BG38Eb/gf6vwd+HvwD+Cfg+f8G3HzfH+Q/4At/gJoA==
</inkml:annotation>
  <inkml:annotation type="types">AAEBAQEBAQEBAQEBAQEBAQEBAQEBAQ==
</inkml:annotation>
</inkml:ink>
</file>

<file path=word/ink/ink5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8 6 235, 8 13 235, 7 24 247, 6 36 283, 5 42 292, 4 53 292, 3 58 204, 3 59 204, 3 59 204, 3 58 204,</inkml:trace>
  <inkml:annotation type="path"> 119 0 1, 119 89 1, 119 194 1, 104 359 1, 89 539 1, 74 629 1, 59 794 1, 44 869 1, 44 884 1, 44 884 1, 44 869 1</inkml:annotation>
  <inkml:annotation type="data">AD8cA4CABAAAAAAAHQIWNAMERTRIEQUBOBFLDwFBCiELgvk+VQgAgnwTxPh9fD5tgn8BdfwF39n4
U/Dfz/pX9KA=
</inkml:annotation>
  <inkml:annotation type="types">AAEBAQEBAQEBAQE=
</inkml:annotation>
</inkml:ink>
</file>

<file path=word/ink/ink5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6 13 498, 14 8 524, 20 6 547, 26 4 540, 30 5 204, 29 5 204, 28 6 0</inkml:trace>
  <inkml:annotation type="path"> 0 239 1, 89 194 1, 209 119 1, 299 89 1, 389 59 1, 449 74 1, 434 74 1, 419 89 1</inkml:annotation>
  <inkml:annotation type="data">AD4cA4CABAAAAAAAHQIkGAMERTRIEQUBOBFLDwFBCiAIgnwZrfaC/An4L3jlgIJ/BZH8FK9/EP8C
7/wMJ/APoA==
</inkml:annotation>
  <inkml:annotation type="types">AAEBAQEBAQE=
</inkml:annotation>
</inkml:ink>
</file>

<file path=word/ink/ink5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54 473, 14 56 489, 19 58 489, 25 62 508, 29 67 529, 33 72 549, 37 76 564, 41 79 579, 46 82 594, 52 84 604, 53 84 604, 60 82 618, 63 79 618, 69 73 620, 71 69 621, 74 64 621, 76 60 619, 81 51 613, 85 41 607, 89 33 604, 93 28 600, 97 19 596, 101 13 589, 105 7 581, 107 2 449, 107 2 0</inkml:trace>
  <inkml:annotation type="path"> 0 809 1, 89 809 1, 209 839 1, 284 869 1, 374 929 1, 434 1004 1, 494 1079 1, 554 1139 1, 614 1184 1, 689 1229 1, 779 1259 1, 794 1259 1, 899 1229 1, 944 1184 1, 1034 1094 1, 1064 1034 1, 1109 959 1, 1139 899 1, 1214 764 1, 1274 614 1, 1334 494 1, 1394 419 1, 1454 284 1, 1514 194 1, 1574 104 1, 1604 29 1, 1604 29 1</inkml:annotation>
  <inkml:annotation type="data">AFocA4CABAAAAAAAHQJaSgMERTRIEQUBOBEp/A9BCjwbgnwZ2aJPfweeeZeUG6CC/KH5RxkWru3u
We7nPPE9AIJ/BS38E7/gX8FZfZ7+n8AfgHLd8uV2/t3+BXw=
</inkml:annotation>
  <inkml:annotation type="types">AAEBAQEBAQEBAQEBAQEBAQEBAQEBAQEBAQEB
</inkml:annotation>
</inkml:ink>
</file>

<file path=word/ink/ink5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12 14 310, 13 25 343, 12 48 404, 11 66 434, 9 82 438, 9 93 444, 7 104 425, 8 101 204, 10 81 204, 14 64 204, 14 59 0</inkml:trace>
  <inkml:annotation type="path"> 164 0 1, 179 209 1, 194 374 1, 179 719 1, 164 989 1, 134 1229 1, 134 1394 1, 104 1559 1, 119 1514 1, 149 1214 1, 209 959 1, 209 884 1</inkml:annotation>
  <inkml:annotation type="data">AEscA4CABAAAAAAAHQIUMAMERTRIEQUBOBGJZnVACi0Mgvq+lq5vJnmCfgDv2e99vwD+B+fYgn8C
ofwIf+HPxH+Gc/C/8A8/wE8/gH0=
</inkml:annotation>
  <inkml:annotation type="types">AAEBAQEBAQEBAQEB
</inkml:annotation>
</inkml:ink>
</file>

<file path=word/ink/ink5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10 19 359, 26 12 355, 37 8 365, 37 8 371, 39 8 388, 39 8 402, 39 8 417, 39 8 417, 40 8 438, 40 8 438, 42 21 480, 44 42 513, 46 63 528, 46 81 544, 47 100 545, 48 120 532, 49 131 365, 48 132 204,</inkml:trace>
  <inkml:annotation type="path"> 0 359 1, 149 284 1, 389 179 1, 554 119 1, 554 119 1, 584 119 1, 584 119 1, 584 119 1, 584 119 1, 599 119 1, 599 119 1, 629 314 1, 659 629 1, 689 944 1, 689 1214 1, 704 1499 1, 719 1799 1, 734 1964 1, 719 1979 1</inkml:annotation>
  <inkml:annotation type="data">AFccA4CABAAAAAAAHQIgNgMERTRIEQUBOBGJZnVACjkTgn0fB7+vNJcNhoCC/Cn4f3ngD7vkdk+f
6YJ/A2X8Dd/gDz9XZ+A/wd+D/xx8/4Jn4D/AP8AM/AA=
</inkml:annotation>
  <inkml:annotation type="types">AAEBAQEBAQEBAQEBAQEBAQEBAQ==
</inkml:annotation>
</inkml:ink>
</file>

<file path=word/ink/ink5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11 8 462, 25 17 286, 25 18 204, 22 23 0</inkml:trace>
  <inkml:annotation type="path"> 0 29 1, 164 119 1, 374 254 1, 374 269 1, 329 344 1</inkml:annotation>
  <inkml:annotation type="data">ADYcA4CABAAAAAAAHQIYGAMERTRIEQUBOBGJZnVAChgFgn1c/APQgs8c+XwAgn8FAfwfD+oP2yA=
</inkml:annotation>
  <inkml:annotation type="types">AAEBAQE=
</inkml:annotation>
</inkml:ink>
</file>

<file path=word/ink/ink5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28 8 480, 29 9 480, 31 20 469, 30 34 461, 26 45 462, 18 61 471, 12 69 494, 10 70 494, 9 72 508, 9 72 485, 11 72 485, 29 65 471, 35 66 464, 36 67 464, 41 78 468, 40 81 468, 36 94 507, 30 104 538, 28 105 538, 26 109 551, 25 108 551, 23 111 560, 23 110 560, 22 112 559, 21 112 559, 20 111 510, 20 110 441, 26 96 204, 28 96 204, 30 90 204,</inkml:trace>
  <inkml:annotation type="path"> 254 89 1, 419 119 1, 434 134 1, 464 299 1, 449 509 1, 389 674 1, 269 914 1, 179 1034 1, 149 1049 1, 134 1079 1, 134 1079 1, 164 1079 1, 434 974 1, 524 989 1, 539 1004 1, 614 1169 1, 599 1214 1, 539 1409 1, 449 1559 1, 419 1574 1, 389 1634 1, 374 1619 1, 344 1664 1, 344 1649 1, 329 1679 1, 314 1679 1, 299 1664 1, 299 1649 1, 389 1439 1, 419 1439 1, 449 1349 1</inkml:annotation>
  <inkml:annotation type="data">AIIBHAOAgAQAAAAAAB0CGjIDBEU0SBEFATgRiWZ1QApkH4L8DfD9M73zniTPwJ9vvx8Pd8JcpPg8
gIL4PN+jnfXy/HNfH8j6Pl+jvz89+PPNr7/wB8KCfwVJ/BUv18+b5PwB+E/wB+L/wl+Afi+Lx5/G
Xy/iP7vv+b57PyP+Df4A1/gL4A==
</inkml:annotation>
  <inkml:annotation type="types">AAEBAQEBAQEBAQEBAQEBAQEBAQEBAQEBAQEBAQEBAQ==
</inkml:annotation>
</inkml:ink>
</file>

<file path=word/ink/ink5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0 0 1, 224 224 1, 449 449 1</inkml:annotation>
  <inkml:annotation type="data">ACQcA4CABAAAAAAAHQIaGgMERTRIERGJZnVACgkDgn4CAIJ+AgA=
</inkml:annotation>
  <inkml:annotation type="types">AAEB
</inkml:annotation>
</inkml:ink>
</file>

<file path=word/ink/ink5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63 14 468, 54 33 567, 45 47 594, 37 55 609, 31 64 618, 18 80 620, 7 94 611, 7 94 596, 7 94 596, 19 80 603, 32 67 599, 44 57 570, 57 48 551, 70 41 589, 70 42 589, 62 55 602, 52 74 608, 45 84 612, 34 100 622, 23 112 629, 16 123 641, 9 133 657, 10 130 657, 17 117 652, 24 108 644, 35 97 633, 48 86 608, 56 87 577, 57 89 578, 56 103 590, 54 117 610, 52 135 634, 57 144 726, 60 143 733, 69 134 739, 75 124 740, 88 107 733, 99 92 486, 105 88 0</inkml:trace>
  <inkml:annotation type="path"> 1064 0 1, 944 209 1, 809 494 1, 674 704 1, 554 824 1, 464 959 1, 269 1199 1, 104 1409 1, 104 1409 1, 104 1409 1, 284 1199 1, 479 1004 1, 659 854 1, 854 719 1, 1049 614 1, 1049 629 1, 929 824 1, 779 1109 1, 674 1259 1, 509 1499 1, 344 1679 1, 239 1844 1, 134 1994 1, 149 1949 1, 254 1754 1, 359 1619 1, 524 1454 1, 719 1289 1, 839 1304 1, 854 1334 1, 839 1544 1, 809 1754 1, 779 2024 1, 854 2159 1, 899 2144 1, 1034 2009 1, 1124 1859 1, 1319 1604 1, 1484 1379 1, 1574 1319 1</inkml:annotation>
  <inkml:annotation type="data">AJwBHAOAgAQAAAAAAB0CLjoDBEU0SBEFATgRiWZ1QAp+KIL85foOpnx59T7JY+/5d55eHyfA8Z7+
Pa+Lfg78W+yCfgD17+GfFv4BfgGcmfJ9nwfP8Hm37/p8a+yfY8fP9Py348+ogn8FGfwOP+dft+H4
/r+H8BfF9f4X+j8rfjH7vj34O+vH4F997+Afh/En1fJ4/Nn6Pvv5f4DF/gMM
</inkml:annotation>
  <inkml:annotation type="types">AAEBAQEBAQEBAQEBAQEBAQEBAQEBAQEBAQEBAQEBAQEBAQEBAQEBAQ==
</inkml:annotation>
</inkml:ink>
</file>

<file path=word/ink/ink5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11 12 495, 30 9 471, 49 6 204,</inkml:trace>
  <inkml:annotation type="path"> 0 209 1, 164 179 1, 449 134 1, 734 89 1</inkml:annotation>
  <inkml:annotation type="data">ADMcA4CABAAAAAAAHQIgFgMERTRIEQUBOBGJZnVAChUEgn1fIIL8AfgWgIJ/BYX8F5/wGWA=
</inkml:annotation>
  <inkml:annotation type="types">AAEBAQ==
</inkml:annotation>
</inkml:ink>
</file>

<file path=word/ink/ink5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22 12 379, 19 28 515, 14 47 632, 11 65 698, 13 70 692, 15 64 692, 23 42 677, 30 30 654, 37 22 622, 37 22 622, 41 27 627, 41 35 640, 39 52 661, 37 70 701, 39 70 657, 41 66 646, 46 55 636, 50 43 622, 55 26 605, 60 16 584, 64 12 594, 65 13 611, 67 27 627, 66 39 660, 67 50 675, 69 62 651, 72 64 595, 83 68 204, 86 66 204,</inkml:trace>
  <inkml:annotation type="path"> 344 0 1, 329 179 1, 284 419 1, 209 704 1, 164 974 1, 194 1049 1, 224 959 1, 344 629 1, 449 449 1, 554 329 1, 554 329 1, 614 404 1, 614 524 1, 584 779 1, 554 1049 1, 584 1049 1, 614 989 1, 689 824 1, 749 644 1, 824 389 1, 899 239 1, 959 179 1, 974 194 1, 1004 404 1, 989 584 1, 1004 749 1, 1034 929 1, 1079 959 1, 1244 1019 1, 1289 989 1</inkml:annotation>
  <inkml:annotation type="data">AIIBHAOAgAQAAAAAAB0CKCYDBEU0SBEFATgRiWZ1QApkHoL8JfhXdz0+Cvj8edeHLF7O5J8nyoJ9
njl+/6/wL9Hj5PXPmn4J8/HffxfB6+7bPpz4QIJ/A7X8Bl/gv8l/nX4PwH8vz/iT18nyfgr9G/ia
ee+fxF8V/A34J/Gf4l/gYP+B8g==
</inkml:annotation>
  <inkml:annotation type="types">AAEBAQEBAQEBAQEBAQEBAQEBAQEBAQEBAQEBAQEB
</inkml:annotation>
</inkml:ink>
</file>

<file path=word/ink/ink5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22 14 348, 18 34 385, 13 52 518, 8 64 562, 7 64 568, 9 61 558, 17 42 550, 26 25 541, 34 12 533, 40 9 525, 41 10 525, 45 21 527, 45 32 528, 44 43 538, 47 49 204, 47 48 204, 53 41 0</inkml:trace>
  <inkml:annotation type="path"> 374 59 1, 329 209 1, 269 509 1, 194 779 1, 119 959 1, 104 959 1, 134 914 1, 254 629 1, 389 374 1, 509 179 1, 599 134 1, 614 149 1, 674 314 1, 674 479 1, 659 644 1, 704 734 1, 704 719 1, 794 614 1</inkml:annotation>
  <inkml:annotation type="data">AF4cA4CABAAAAAAAHQIeJAMERTRIEQUBOBGJZnVACkASgvwt+HbXjnwS7755vjvwAILx8H0b8P29
/AuePo8fQe/j+ECCfwM5/Aqf6k/S/4x/AuWPky/N/Ayv8DAfwD6A
</inkml:annotation>
  <inkml:annotation type="types">AAEBAQEBAQEBAQEBAQEBAQEB
</inkml:annotation>
</inkml:ink>
</file>

<file path=word/ink/ink5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14 25 767, 33 22 747, 50 19 717, 71 13 557, 93 7 204, 103 4 0</inkml:trace>
  <inkml:annotation type="path"> 0 419 1, 209 374 1, 494 329 1, 749 284 1, 1064 194 1, 1394 104 1, 1544 59 1</inkml:annotation>
  <inkml:annotation type="data">AD0cA4CABAAAAAAAHQIuGgMERTRIEQUBOBGJZnVACh8Hgn4A9b4n2oL8OfiM64CCfwnF/Chf0/un
+AZ/4AOA
</inkml:annotation>
  <inkml:annotation type="types">AAEBAQEBAQ==
</inkml:annotation>
</inkml:ink>
</file>

<file path=word/ink/ink5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26 13 363, 24 25 425, 20 38 477, 14 55 589, 10 65 656, 10 65 642, 16 51 640, 26 33 638, 35 19 626, 36 18 626, 36 18 625, 36 19 625, 37 20 626, 37 33 631, 34 44 639, 36 45 629, 39 41 626, 49 23 622, 56 12 618, 62 10 626, 63 13 638, 61 26 660, 58 45 704, 57 56 695, 58 67 256, 58 67 204,</inkml:trace>
  <inkml:annotation type="path"> 389 0 1, 389 194 1, 359 374 1, 299 569 1, 209 824 1, 149 974 1, 149 974 1, 239 764 1, 389 494 1, 524 284 1, 539 269 1, 539 269 1, 539 284 1, 554 299 1, 554 494 1, 509 659 1, 539 674 1, 584 614 1, 734 344 1, 839 179 1, 929 149 1, 944 194 1, 914 389 1, 869 674 1, 854 839 1, 869 1004 1, 869 1004 1</inkml:annotation>
  <inkml:annotation type="data">AHMcA4CABAAAAAAAHQIiJAMERTRIEQUBOBGJZnVAClUbgvwx+Gd3c8fB4vy1L31Pi7ffbmWCfdZ4
+P6fwD58fdI+zfp9/gH4vm9fR8HyvrCCfwN1/An/0/lz8f/of7H0/ZZPHPwT8VfZ4+j8Ifk/+CQf
4HqA
</inkml:annotation>
  <inkml:annotation type="types">AAEBAQEBAQEBAQEBAQEBAQEBAQEBAQEBAQEB
</inkml:annotation>
</inkml:ink>
</file>

<file path=word/ink/ink6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24 15 293, 22 36 354, 19 50 469, 15 67 542, 9 86 623, 10 83 610, 14 71 602, 21 51 589, 29 35 549, 38 18 514, 43 15 510, 43 15 510, 45 22 534, 45 35 545, 43 48 577, 39 62 593, 42 69 327, 44 67 204, 49 55 204, 49 53 0</inkml:trace>
  <inkml:annotation type="path"> 374 0 1, 359 224 1, 329 539 1, 284 749 1, 224 1004 1, 134 1289 1, 149 1244 1, 209 1064 1, 314 764 1, 434 524 1, 569 269 1, 644 224 1, 644 224 1, 674 329 1, 674 524 1, 644 719 1, 584 929 1, 629 1034 1, 659 1004 1, 734 824 1, 734 794 1</inkml:annotation>
  <inkml:annotation type="data">AG0cA4CABAAAAAAAHQIeKgMERTRIEQUBOBGJZnVACk8Vgvwt+Gbbvxc5J595u78V57CCfgL4Pj5n
4R+f5fF/AHPi+BPj+f6foIJ/Al38Ba/lD8c/J+ofXv8N+vxF4/Cn3/g78C/wIz/AAX7a/gH0
</inkml:annotation>
  <inkml:annotation type="types">AAEBAQEBAQEBAQEBAQEBAQEBAQEB
</inkml:annotation>
</inkml:ink>
</file>

<file path=word/ink/ink6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32 15 502, 29 37 587, 30 48 627, 36 58 625, 40 59 625, 54 63 639, 65 64 648, 66 65 690, 65 66 690, 57 74 693, 41 86 684, 31 92 670, 19 95 612, 10 92 375, 9 91 204, 7 79 204, 7 74 0</inkml:trace>
  <inkml:annotation type="path"> 539 0 1, 479 224 1, 434 554 1, 449 719 1, 539 869 1, 599 884 1, 809 944 1, 974 959 1, 989 974 1, 974 989 1, 854 1109 1, 614 1289 1, 464 1379 1, 284 1424 1, 149 1379 1, 134 1364 1, 104 1184 1, 104 1109 1</inkml:annotation>
  <inkml:annotation type="data">AGMcA4CABAAAAAAAHQIkLAMERTRIEQUBOBGJZnVACkUSgvxZ+NZ49b9Hfp34/l+DefJcgn4C+L67
8/OnxePh78OfX8SCfwWh/BE/4//HOfgD3+Jvxzz7ff49/gEv80fwB1/APoA=
</inkml:annotation>
  <inkml:annotation type="types">AAEBAQEBAQEBAQEBAQEBAQEB
</inkml:annotation>
</inkml:ink>
</file>

<file path=word/ink/ink6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11 18 468, 27 9 473, 34 10 470, 38 12 471, 42 21 472, 43 33 491, 43 51 534, 49 62 601, 51 61 600, 61 53 594, 67 44 592, 71 31 592, 70 20 594, 64 11 607, 60 10 610, 46 13 598, 33 19 575, 26 28 453, 27 29 453, 29 31 247, 32 32 0</inkml:trace>
  <inkml:annotation type="path"> 0 389 1, 164 269 1, 404 134 1, 509 149 1, 569 179 1, 629 314 1, 644 494 1, 644 764 1, 734 929 1, 764 914 1, 914 794 1, 1004 659 1, 1064 464 1, 1049 299 1, 959 164 1, 899 149 1, 689 194 1, 494 284 1, 389 419 1, 404 434 1, 434 464 1, 479 479 1</inkml:annotation>
  <inkml:annotation type="data">AGocA4CABAAAAAAAHQImIAMERTRIEQUBOBGJZnVACkwWgn1evn67fg8/J5337z6Z8HySAIL8Mfim
/RPi58Hx/b8d85nyeOc+WUCCfwUZ/BQfy+H4I/Cn4U/NvvxmfV9P4D+v9V/tj+AgfxuA
</inkml:annotation>
  <inkml:annotation type="types">AAEBAQEBAQEBAQEBAQEBAQEBAQEBAQ==
</inkml:annotation>
</inkml:ink>
</file>

<file path=word/ink/ink6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10 10 566, 23 14 576, 26 14 576, 46 12 578, 57 10 567, 59 11 606, 57 15 600, 53 25 599, 45 46 593, 38 65 554, 30 87 514, 25 108 420, 24 121 319, 25 124 204, 26 123 204, 28 120 0</inkml:trace>
  <inkml:annotation type="path"> 0 14 1, 149 149 1, 344 209 1, 389 209 1, 689 179 1, 854 149 1, 884 164 1, 854 224 1, 794 374 1, 674 689 1, 569 974 1, 449 1304 1, 374 1619 1, 359 1814 1, 374 1859 1, 389 1844 1, 419 1799 1</inkml:annotation>
  <inkml:annotation type="data">AFgcA4CABAAAAAAAHQIiNAMERTRIEQUBOBGJZnVACjoRgn0c+n8DfP8/nfMvPGIAgp8nvzrnPg+r
eX5fp86Agn8GofwZ79Off+SPx/69/ie/lH4/wD+yv4B9
</inkml:annotation>
  <inkml:annotation type="types">AAEBAQEBAQEBAQEBAQEBAQE=
</inkml:annotation>
</inkml:ink>
</file>

<file path=word/ink/ink6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62 65 511, 70 50 545, 72 37 547, 71 26 515, 65 16 476, 55 8 409, 51 8 405, 40 14 404, 34 22 493, 34 23 493, 42 34 501, 51 42 503, 58 52 505, 61 66 501, 63 76 489, 59 89 486, 54 101 502, 45 112 519, 32 125 566, 21 131 600, 10 130 638, 10 130 635, 10 118 617, 12 116 602, 14 108 602, 16 106 580, 26 92 540, 36 82 408, 51 69 204, 61 58 204, 71 52 204, 82 45 204, 85 46 204, 86 45 204, 87 46 204, 88 46 204, 89 49 204, 91 63 210, 89 75 366, 87 93 496, 84 111 597, 87 115 629, 90 115 625, 94 112 626, 103 104 621, 113 90 614, 120 74 611, 122 58 597, 116 45 562, 110 43 541, 106 43 541, 104 42 530, 100 43 530, 89 49 505, 84 58 204, 85 59 204, 91 60 0</inkml:trace>
  <inkml:annotation type="path"> 854 1124 1, 929 974 1, 1049 749 1, 1079 554 1, 1064 389 1, 974 239 1, 824 119 1, 764 119 1, 599 209 1, 509 329 1, 509 344 1, 629 509 1, 764 629 1, 869 779 1, 914 989 1, 944 1139 1, 884 1334 1, 809 1514 1, 674 1679 1, 479 1874 1, 314 1964 1, 149 1949 1, 149 1949 1, 149 1769 1, 179 1739 1, 209 1619 1, 239 1589 1, 389 1379 1, 539 1229 1, 764 1034 1, 914 869 1, 1064 779 1, 1229 674 1, 1274 689 1, 1289 674 1, 1304 689 1, 1319 689 1, 1334 734 1, 1364 944 1, 1334 1124 1, 1304 1394 1, 1259 1664 1, 1304 1724 1, 1349 1724 1, 1409 1679 1, 1544 1559 1, 1694 1349 1, 1799 1109 1, 1829 869 1, 1739 674 1, 1649 644 1, 1589 644 1, 1559 629 1, 1499 644 1, 1334 734 1, 1259 869 1, 1274 884 1, 1364 899 1</inkml:annotation>
  <inkml:annotation type="data">ANEBHAOAgAQAAAAAAB0CMjQDBEU0SBEFATgRiWZ1QAqyATqC/K35N58Pffn4Pj9fB8k3zfhvnzj6
mHyPXtPl0TyvwJ6nffyszfj+D4PQgvz1+j/eZM+T4M+P6O5488tz4/jn2/R8Pwfb47nq/JuXn1b8
D8A+e+/h1z6sueufKIJ/BcX8FP/iX8U/H+HfzFz9Mfpf5PhfD8vzfgqfiD7/H43/AfPwF+EfwT+n
fzr/APgD4P4AQ/DP4f/N/4t9fDvj6/wf+APwd9f1fhf+BDf4E+/gH0A=
</inkml:annotation>
  <inkml:annotation type="types">AAEBAQEBAQEBAQEBAQEBAQEBAQEBAQEBAQEBAQEBAQEBAQEBAQEBAQEBAQEBAQEBAQEBAQEBAQEB
AQ==
</inkml:annotation>
</inkml:ink>
</file>

<file path=word/ink/ink6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23 263, 9 40 346, 10 61 471, 9 76 518, 10 73 644, 15 53 642, 19 42 633, 25 33 623, 30 31 606, 31 31 589, 34 39 567, 34 53 579, 31 64 596, 30 65 596, 28 62 641, 29 56 641, 35 42 628, 43 29 617, 54 20 609, 66 18 598, 71 19 591, 74 22 584, 78 33 579, 76 44 590, 71 54 613, 67 57 637, 66 56 637, 65 53 621, 66 44 607, 70 33 557, 79 17 440, 86 8 221, 93 0 0</inkml:trace>
  <inkml:annotation type="path"> 74 179 1, 104 344 1, 134 599 1, 149 914 1, 134 1139 1, 149 1094 1, 224 794 1, 284 629 1, 374 494 1, 449 464 1, 464 464 1, 509 584 1, 509 794 1, 464 959 1, 449 974 1, 419 929 1, 434 839 1, 524 629 1, 644 434 1, 809 299 1, 989 269 1, 1064 284 1, 1109 329 1, 1169 494 1, 1139 659 1, 1064 809 1, 1004 854 1, 989 839 1, 974 794 1, 989 659 1, 1049 494 1, 1184 254 1, 1289 119 1, 1394 0 1</inkml:annotation>
  <inkml:annotation type="data">AIIBHAOAgAQAAAAAAB0CLCYDBEU0SBEFATgRiWZ1QApkIoL11dzxcvnO9y89ZyfHs+Hs4znrQIL7
L8Hj4fwT+B/mz4s+T4O/T578s8fFzPkX4/O/Dvv4oIJ/AeX8Am/jj9A/oL9y/Hfje/xR6/A/4+/H
/35zvhn4E+yfhX8C5+LfzX+sdA==
</inkml:annotation>
  <inkml:annotation type="types">AAEBAQEBAQEBAQEBAQEBAQEBAQEBAQEBAQEBAQEBAQEBAQ==
</inkml:annotation>
</inkml:ink>
</file>

<file path=word/ink/ink6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8 15 414, 10 38 508, 10 50 528, 13 56 204, 15 55 204, 18 53 0</inkml:trace>
  <inkml:annotation type="path"> 89 0 1, 119 224 1, 149 569 1, 149 749 1, 194 839 1, 224 824 1, 269 794 1</inkml:annotation>
  <inkml:annotation type="data">AD8cA4CABAAAAAAAHQIWIgMERTRIEQUBOBGJZnVACiEHgvg8t5YAgn4C+T6/h+Oggn8EQfwLL+ef
4GV/gWz+AfQ=
</inkml:annotation>
  <inkml:annotation type="types">AAEBAQEBAQ==
</inkml:annotation>
</inkml:ink>
</file>

<file path=word/ink/ink6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13 12 334, 11 31 388, 9 51 404, 6 68 204, 5 68 204,</inkml:trace>
  <inkml:annotation type="path"> 209 0 1, 194 179 1, 164 464 1, 134 764 1, 89 1019 1, 74 1019 1</inkml:annotation>
  <inkml:annotation type="data">ADscA4CABAAAAAAAHQIWJAMERTRIEQUBOBGJZnVACh0GgvwB+A6uAIJ9nxTv4HCCfwMB/Aiv4x/g
JX+AdA==
</inkml:annotation>
  <inkml:annotation type="types">AAEBAQEB
</inkml:annotation>
</inkml:ink>
</file>

<file path=word/ink/ink6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12 8 440, 14 8 486, 19 13 486, 29 22 574, 44 32 623, 60 45 656, 69 50 671, 78 57 687, 78 57 697, 78 57 708, 77 56 638, 75 46 0</inkml:trace>
  <inkml:annotation type="path"> 0 0 1, 179 119 1, 209 119 1, 284 194 1, 434 329 1, 659 479 1, 899 674 1, 1034 749 1, 1169 854 1, 1169 854 1, 1169 854 1, 1154 839 1, 1124 689 1</inkml:annotation>
  <inkml:annotation type="data">AEwcA4CABAAAAAAAHQIoIgMERTRIEQUBOBGJZnVACi4Ngn2fTz16nxvnWoJ8ny+vE58ufGvzgIJ/
BKn8D8/kH9KfjP8C/gmfDP0P/Bqo
</inkml:annotation>
  <inkml:annotation type="types">AAEBAQEBAQEBAQEBAQ==
</inkml:annotation>
</inkml:ink>
</file>

<file path=word/ink/ink6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83 15 475, 80 30 472, 74 47 468, 70 63 469, 64 76 475, 53 99 478, 44 110 487, 30 128 496, 22 135 498, 14 144 496, 7 146 212, 7 145 204, 7 141 0</inkml:trace>
  <inkml:annotation type="path"> 1274 0 1, 1244 224 1, 1199 449 1, 1109 704 1, 1049 944 1, 959 1139 1, 794 1484 1, 659 1649 1, 449 1919 1, 329 2024 1, 209 2159 1, 104 2189 1, 104 2174 1, 104 2114 1</inkml:annotation>
  <inkml:annotation type="data">AE8cA4CABAAAAAAAHQIqPAMERTRIEQUBOBGJZnVACjEOgv0d+k73N957+BPiAIJ+AmXv0fb8X158
feiCfwU1/BUN9eu/A+Pz/AjP8CGfwDaA
</inkml:annotation>
  <inkml:annotation type="types">AAEBAQEBAQEBAQEBAQE=
</inkml:annotation>
</inkml:ink>
</file>

<file path=word/ink/ink6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12 9 604, 30 17 692, 39 23 696, 41 23 696, 49 22 204, 48 19 204, 47 10 0</inkml:trace>
  <inkml:annotation type="path"> 0 44 1, 179 134 1, 449 254 1, 584 344 1, 614 344 1, 734 329 1, 719 284 1, 704 149 1</inkml:annotation>
  <inkml:annotation type="data">AEEcA4CABAAAAAAAHQIgGAMERTRIEQUBOBGJZnVACiMIgn2fB8/x/B84guczfhu/CIJ/Bzn8F2/o
3z/BXv8FefwD6A==
</inkml:annotation>
  <inkml:annotation type="types">AAEBAQEBAQE=
</inkml:annotation>
</inkml:ink>
</file>

<file path=word/ink/ink6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11 9 593, 22 14 657, 40 22 772, 51 25 765, 58 25 0</inkml:trace>
  <inkml:annotation type="path"> 0 104 1, 164 134 1, 329 209 1, 599 329 1, 764 374 1, 869 374 1</inkml:annotation>
  <inkml:annotation type="data">ADkcA4CABAAAAAAAHQIiGAMERTRIEQUBOBGJZnVAChsGgn1Pi+Pygvi98576gn8HDfwYP+Sv2z/C
aIA=
</inkml:annotation>
  <inkml:annotation type="types">AAEBAQEB
</inkml:annotation>
</inkml:ink>
</file>

<file path=word/ink/ink6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14 15 432, 12 28 487, 10 39 515, 6 50 565, 7 48 204, 10 39 0</inkml:trace>
  <inkml:annotation type="path"> 224 0 1, 209 224 1, 179 419 1, 149 584 1, 89 749 1, 104 719 1, 149 584 1</inkml:annotation>
  <inkml:annotation type="data">AD4cA4CABAAAAAAAHQIWIAMERTRIEQUBOBGJZnVACiAHgvwF+Ba31gCCfgLdff8Ygn8EifwOv+G/
wh/BDf8APA==
</inkml:annotation>
  <inkml:annotation type="types">AAEBAQEBAQ==
</inkml:annotation>
</inkml:ink>
</file>

<file path=word/ink/ink6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8 36 417, 10 47 498, 14 58 662, 17 60 698, 20 60 707, 24 57 717, 32 49 703, 39 36 667, 42 25 571, 41 14 511, 39 11 519, 35 10 562, 35 10 595, 34 10 612, 34 11 612, 36 13 630, 46 18 674, 58 19 595, 67 19 238, 70 18 0</inkml:trace>
  <inkml:annotation type="path"> 59 374 1, 119 539 1, 149 704 1, 209 869 1, 254 899 1, 299 899 1, 359 854 1, 479 734 1, 584 539 1, 629 374 1, 614 209 1, 584 164 1, 524 149 1, 524 149 1, 509 149 1, 509 164 1, 539 194 1, 689 269 1, 869 284 1, 1004 284 1, 1049 269 1</inkml:annotation>
  <inkml:annotation type="data">AGQcA4CABAAAAAAAHQImIAMERTRIEQUBOBGJZnVACkYVgvDcqeL583fFmfJnfhCC/C34BPn3vv3j
5MiTnm2CfwRN/Awv6K/cv4bn4V/CP5d/Fn5s/FX0/gX8D/gj8Mftv+BEf2kA
</inkml:annotation>
  <inkml:annotation type="types">AAEBAQEBAQEBAQEBAQEBAQEBAQEB
</inkml:annotation>
</inkml:ink>
</file>

<file path=word/ink/ink6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13 35 601, 16 34 612, 27 29 620, 36 24 622, 53 14 622, 63 7 335, 62 6 204, 52 3 0</inkml:trace>
  <inkml:annotation type="path"> 0 464 1, 194 524 1, 239 509 1, 404 434 1, 539 359 1, 794 209 1, 944 104 1, 929 89 1, 779 44 1</inkml:annotation>
  <inkml:annotation type="data">AEUcA4CABAAAAAAAHQIkHAMERTRIEQUBOBGJZnVACicJgn3fT8m/J8f1/OCC/EX4b9+Xvnwagn8H
LfwcD34d/gSP+AHPzuA=
</inkml:annotation>
  <inkml:annotation type="types">AAEBAQEBAQEB
</inkml:annotation>
</inkml:ink>
</file>

<file path=word/ink/ink6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32 13 522, 27 35 613, 22 54 663, 15 72 677, 7 86 667, 1 89 204,</inkml:trace>
  <inkml:annotation type="path"> 509 0 1, 479 194 1, 404 524 1, 329 809 1, 224 1079 1, 104 1289 1, 14 1334 1</inkml:annotation>
  <inkml:annotation type="data">ADwcA4CABAAAAAAAHQIaKgMERTRIEQUBOBGJZnVACh4HgvxR+LetuIJ93zdvn6yCfwXx/BIf43/F
v4V/gm8=
</inkml:annotation>
  <inkml:annotation type="types">AAEBAQEBAQ==
</inkml:annotation>
</inkml:ink>
</file>

<file path=word/ink/ink6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9 16 577, 14 33 618, 17 49 688, 18 50 735, 19 46 735, 27 29 717, 37 13 689, 40 12 689, 51 10 674, 51 10 679, 52 22 698, 50 27 706, 43 38 717, 34 46 719, 25 53 709, 24 55 677, 27 53 677, 45 45 579, 55 39 204, 59 39 0</inkml:trace>
  <inkml:annotation type="path"> 74 74 1, 134 239 1, 209 494 1, 254 734 1, 269 749 1, 284 689 1, 404 434 1, 554 194 1, 599 179 1, 764 149 1, 764 149 1, 779 329 1, 749 404 1, 644 569 1, 509 689 1, 374 794 1, 359 824 1, 404 794 1, 674 674 1, 824 584 1, 884 584 1</inkml:annotation>
  <inkml:annotation type="data">AG8cA4CABAAAAAAAHQIiIAMERTRIEQUBOBGJZnVAClEVgvVm6+LPj+T6533r5PH4C+X4QIL18HwX
8B+/vn4CufZ8fwdvvz8OfACCfwbN/Biv4e/Cf5D/BP0/hz8B/gz8AfXz5/t/CP4k/VP8CH/wB0A=
</inkml:annotation>
  <inkml:annotation type="types">AAEBAQEBAQEBAQEBAQEBAQEBAQEB
</inkml:annotation>
</inkml:ink>
</file>

<file path=word/ink/ink6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7 11 422, 12 15 357, 12 14 357, 19 4 204, 20 2 0</inkml:trace>
  <inkml:annotation type="path"> 29 0 1, 104 164 1, 179 224 1, 179 209 1, 284 59 1, 299 29 1</inkml:annotation>
  <inkml:annotation type="data">ADocA4CABAAAAAAAHQIWFgMERTRIEQUBOBGJZnVAChwGgs49/F8Ign1fH7+f5IJ/BGH8FZ/mb+AF
/yWA
</inkml:annotation>
  <inkml:annotation type="types">AAEBAQEB
</inkml:annotation>
</inkml:ink>
</file>

<file path=word/ink/ink6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35 12 412, 30 33 508, 26 44 589, 20 56 640, 12 71 695, 8 71 689, 10 67 689, 20 50 634, 27 42 565, 37 38 514, 38 39 501, 40 41 500, 43 52 544, 44 63 592, 47 76 727, 48 76 734, 55 75 737, 66 65 724, 73 56 660, 81 49 541, 91 38 326, 107 21 204,</inkml:trace>
  <inkml:annotation type="path"> 554 0 1, 524 179 1, 449 494 1, 389 659 1, 299 839 1, 179 1064 1, 119 1064 1, 149 1004 1, 299 749 1, 404 629 1, 554 569 1, 569 584 1, 599 614 1, 644 779 1, 659 944 1, 704 1139 1, 719 1139 1, 824 1124 1, 989 974 1, 1094 839 1, 1214 734 1, 1364 569 1, 1604 314 1</inkml:annotation>
  <inkml:annotation type="data">AHAcA4CABAAAAAAAHQIuKAMERTRIEQUBOBGJZnVAClIXgvxd+M+zd8fB8nefPJub8HjzM+CCfZ83
0zn4D8/f83j1PmZ99+eZ5+GCfwQ5/Arv4D/EPj8v/B+U/wD+CPxh9n4+8fpL9y+fwL+S/yn+pf08
</inkml:annotation>
  <inkml:annotation type="types">AAEBAQEBAQEBAQEBAQEBAQEBAQEBAQE=
</inkml:annotation>
</inkml:ink>
</file>

<file path=word/ink/ink6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20 13 374, 15 22 426, 9 31 577, 9 31 580, 10 30 580, 20 18 583, 28 11 555, 38 9 501, 39 9 501, 40 12 461, 39 21 446, 33 31 446, 30 33 416, 25 32 204, 25 32 204, 24 25 0</inkml:trace>
  <inkml:annotation type="path"> 374 0 1, 299 194 1, 224 329 1, 134 464 1, 134 464 1, 149 449 1, 299 269 1, 419 164 1, 569 134 1, 584 134 1, 599 179 1, 584 314 1, 494 464 1, 449 494 1, 374 479 1, 374 479 1, 359 374 1</inkml:annotation>
  <inkml:annotation type="data">AF8cA4CABAAAAAAAHQIaGgMERTRIEQUBOBGJZnVACkERgvwt+IV+CfNufO33zfVAgn3eXz36/XrO
fBPl7PjAgn8DofwLT+qv4AN7z8R/hn8ofjX8LfgL8Q/wCj/ARn8A+g==
</inkml:annotation>
  <inkml:annotation type="types">AAEBAQEBAQEBAQEBAQEBAQE=
</inkml:annotation>
</inkml:ink>
</file>

<file path=word/ink/ink6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17 17 398, 16 39 446, 14 52 477, 12 70 511, 10 91 530, 8 110 536, 7 107 204, 6 99 0</inkml:trace>
  <inkml:annotation type="path"> 269 0 1, 254 254 1, 239 584 1, 209 779 1, 179 1049 1, 149 1364 1, 119 1649 1, 104 1604 1, 89 1484 1</inkml:annotation>
  <inkml:annotation type="data">AEEcA4CABAAAAAAAHQIWMAMERTRIEQUBOBGJZnVACiMJgvwR+C1EAIJ+BvXz+ub+EfaCfwQB/A0P
4H5+A/v/gYn9yA==
</inkml:annotation>
  <inkml:annotation type="types">AAEBAQEBAQEB
</inkml:annotation>
</inkml:ink>
</file>

<file path=word/ink/ink6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18 39 411, 17 57 470, 15 68 553, 10 85 625, 10 85 634, 10 85 642, 14 75 638, 24 54 630, 34 34 611, 42 23 594, 53 13 584, 64 10 568, 65 10 557, 71 15 548, 72 20 551, 71 31 565, 67 41 573, 61 50 446, 59 51 0</inkml:trace>
  <inkml:annotation type="path"> 269 389 1, 269 584 1, 254 854 1, 224 1019 1, 149 1274 1, 149 1274 1, 149 1274 1, 209 1124 1, 359 809 1, 509 509 1, 629 344 1, 794 194 1, 959 149 1, 974 149 1, 1064 224 1, 1079 299 1, 1064 464 1, 1004 614 1, 914 749 1, 884 764 1</inkml:annotation>
  <inkml:annotation type="data">AGIcA4CABAAAAAAAHQIkKAMERTRIEQUBOBGJZnVACkQUgvwR+Cbe+nj4G8fT6973fACC/DH3+vj+
D8Dvp+ufNPi56fBb8oCCfwQ1/A0v4U+v8x37fP158Xw+s+z6vh/ef8CxgA==
</inkml:annotation>
  <inkml:annotation type="types">AAEBAQEBAQEBAQEBAQEBAQEBAQE=
</inkml:annotation>
</inkml:ink>
</file>

<file path=word/ink/ink6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30 14 425, 27 34 482, 24 45 534, 18 67 611, 12 83 673, 8 84 708, 10 77 685, 18 61 648, 23 52 606, 30 43 538, 37 40 505, 38 41 491, 40 52 493, 39 65 540, 38 80 579, 38 91 653, 39 102 728, 40 102 728, 42 102 733, 51 94 740, 58 86 740, 65 77 715, 74 61 550, 85 45 339, 90 36 0</inkml:trace>
  <inkml:annotation type="path"> 479 0 1, 449 209 1, 404 509 1, 359 674 1, 269 1004 1, 179 1244 1, 119 1259 1, 149 1154 1, 269 914 1, 344 779 1, 449 644 1, 554 599 1, 569 614 1, 599 779 1, 584 974 1, 569 1199 1, 569 1364 1, 584 1529 1, 599 1529 1, 629 1529 1, 764 1409 1, 869 1289 1, 974 1154 1, 1109 914 1, 1274 674 1, 1349 539 1</inkml:annotation>
  <inkml:annotation type="data">AHUcA4CABAAAAAAAHQIqLgMERTRIEQUBOBGJZnVAClcagvxJ+Ka6z4Pg7j4Z1InxazPhgn4A+D5/
q+H8B/L8/xPg8fRmeX1vlX43xIJ/BG38Di+/wt+A/w3+WfwD7/DP4q/BX4E/H3y/iqfnv1nx/hf9
+/kH9yg=
</inkml:annotation>
  <inkml:annotation type="types">AAEBAQEBAQEBAQEBAQEBAQEBAQEBAQEBAQE=
</inkml:annotation>
</inkml:ink>
</file>

<file path=word/ink/ink6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8 9 622, 19 15 649, 30 17 654, 37 26 245, 35 30 204, 28 36 0</inkml:trace>
  <inkml:annotation type="path"> 0 0 1, 119 134 1, 284 224 1, 449 254 1, 554 389 1, 524 449 1, 419 539 1</inkml:annotation>
  <inkml:annotation type="data">AD4cA4CABAAAAAAAHQIcHAMERTRIEQUBOBGJZnVACiAHgnycefn9gIJ83fPxe8CCfweB/Bxf4R/g
iH+BxP4ArA==
</inkml:annotation>
  <inkml:annotation type="types">AAEBAQEBAQ==
</inkml:annotation>
</inkml:ink>
</file>

<file path=word/ink/ink6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10 26 382, 19 21 406, 30 12 462, 31 13 462, 33 11 480, 35 11 484, 36 9 484, 38 10 482, 38 9 482, 39 9 471, 40 9 471, 40 8 443, 40 8 369, 40 9 209, 40 9 209, 37 11 0</inkml:trace>
  <inkml:annotation type="path"> 0 509 1, 149 389 1, 284 314 1, 449 179 1, 464 194 1, 494 164 1, 524 164 1, 539 134 1, 569 149 1, 569 134 1, 584 134 1, 599 134 1, 599 119 1, 599 119 1, 599 134 1, 599 134 1, 554 164 1</inkml:annotation>
  <inkml:annotation type="data">AFMcA4CABAAAAAAAHQIcGAMERTRIEQUBOBGJZnVACjURgn0XPpizYo6AgvxR+Oeefo7m82LJcIJ/
A8H8DY/iT8q/gj8A+dz6/q/Dv5B/SP8ASfwEOA==
</inkml:annotation>
  <inkml:annotation type="types">AAEBAQEBAQEBAQEBAQEBAQE=
</inkml:annotation>
</inkml:ink>
</file>

<file path=word/ink/ink6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36 420, 18 54 480, 20 65 567, 17 76 595, 12 87 664, 10 89 699, 10 87 692, 17 74 683, 28 57 633, 37 49 579, 43 48 530, 44 49 530, 47 54 509, 46 65 527, 42 75 576, 42 75 582, 42 74 582, 47 60 413, 54 42 204, 57 25 204, 60 7 204, 60 8 449, 59 21 544, 58 39 592, 56 63 676, 54 85 714, 53 112 715, 53 132 709, 54 150 663, 56 172 559, 59 184 365, 60 184 365, 60 184 204, 61 184 0</inkml:trace>
  <inkml:annotation type="path"> 119 359 1, 179 539 1, 269 809 1, 299 974 1, 254 1139 1, 179 1304 1, 149 1334 1, 149 1304 1, 254 1109 1, 419 854 1, 554 734 1, 644 719 1, 659 734 1, 704 809 1, 689 974 1, 629 1124 1, 629 1124 1, 629 1109 1, 704 899 1, 809 629 1, 854 374 1, 899 104 1, 899 119 1, 884 314 1, 869 584 1, 839 944 1, 809 1274 1, 794 1679 1, 794 1979 1, 809 2249 1, 839 2579 1, 884 2759 1, 899 2759 1, 899 2759 1, 914 2759 1</inkml:annotation>
  <inkml:annotation type="data">AJkBHAOAgAQAAAAAAB0CIEYDBEU0SBEFATgRiWZ1QAp7I4L5POefe8z4vG995574es8u1Ukk2wCC
/Cn2/B8Z8/n6/PzfFnj4L9N+/zL+Cvs9fBvr498fT9oAgn8EWfwNr+Gvy3+NvxT+Od/G/n1+Rvwf
+MvxF+O/h/gDf8a/wEM/gM7+AEfyH+LPyD+L/j/Gv5Z/TP8A0fwBP+Ow
</inkml:annotation>
  <inkml:annotation type="types">AAEBAQEBAQEBAQEBAQEBAQEBAQEBAQEBAQEBAQEBAQEBAQE=
</inkml:annotation>
</inkml:ink>
</file>

<file path=word/ink/ink6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43 15 442, 41 36 528, 38 49 569, 34 68 594, 28 86 608, 23 97 610, 17 108 608, 10 117 575, 7 118 204, 6 117 204, 5 112 0</inkml:trace>
  <inkml:annotation type="path"> 659 0 1, 644 224 1, 614 539 1, 569 734 1, 509 1019 1, 419 1289 1, 344 1454 1, 254 1619 1, 149 1754 1, 104 1769 1, 89 1754 1, 74 1679 1</inkml:annotation>
  <inkml:annotation type="data">AEwcA4CABAAAAAAAHQIeNAMERTRIEQUBOBGJZnVACi4Mgvx5+P7bst8Ygn4C+D5fgvxt+XfIgn8E
sfwNb+P/wL9f2+fxH/AxP8DlfwD6
</inkml:annotation>
  <inkml:annotation type="types">AAEBAQEBAQEBAQEB
</inkml:annotation>
</inkml:ink>
</file>

<file path=word/ink/ink6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9 38 376, 10 49 441, 11 68 598, 10 80 616, 11 82 618, 13 75 607, 21 64 596, 36 44 589, 50 28 551, 60 19 535, 73 12 533, 86 9 529, 88 10 526, 91 14 530, 90 16 539, 83 27 540, 72 38 526, 63 45 342, 49 54 0</inkml:trace>
  <inkml:annotation type="path"> 89 329 1, 134 569 1, 149 734 1, 164 1019 1, 149 1199 1, 164 1229 1, 194 1124 1, 314 959 1, 539 659 1, 749 419 1, 899 284 1, 1094 179 1, 1289 134 1, 1319 149 1, 1364 209 1, 1349 239 1, 1244 404 1, 1079 569 1, 944 674 1, 734 809 1</inkml:annotation>
  <inkml:annotation type="data">AGQcA4CABAAAAAAAHQIsJgMERTRIEQUBOBGJZnVACkYUgvg7rcnwfFfPH1zz8PnPYIL8IfD7+T4/
p+fz8/j4s8eOb8zzgIJ/A6n8Cp/pz99/gX73j8R/hD8AbPi9fL+A/4A5/gCE
</inkml:annotation>
  <inkml:annotation type="types">AAEBAQEBAQEBAQEBAQEBAQEBAQE=
</inkml:annotation>
</inkml:ink>
</file>

<file path=word/ink/ink6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12 22 528, 22 19 548, 38 14 570, 57 10 577, 61 10 204, 58 11 204,</inkml:trace>
  <inkml:annotation type="path"> 0 359 1, 179 329 1, 329 284 1, 569 209 1, 854 149 1, 914 149 1, 869 164 1</inkml:annotation>
  <inkml:annotation type="data">AD4cA4CABAAAAAAAHQIiFgMERTRIEQUBOBGJZnVACiAHgn2b8HPwH8aC/Cn4ZuzxAIJ/Bgn8Fu5+
A/4Hd/gc4A==
</inkml:annotation>
  <inkml:annotation type="types">AAEBAQEBAQ==
</inkml:annotation>
</inkml:ink>
</file>

<file path=word/ink/ink6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24 23 402, 34 17 440, 45 12 459, 55 9 464, 57 9 464, 57 9 490, 51 18 494, 39 34 495, 27 51 496, 19 60 489, 6 73 429, 0 79 0</inkml:trace>
  <inkml:annotation type="path"> 194 404 1, 359 344 1, 509 254 1, 674 179 1, 824 134 1, 854 134 1, 854 134 1, 764 269 1, 584 509 1, 404 764 1, 284 899 1, 89 1094 1, 0 1184 1</inkml:annotation>
  <inkml:annotation type="data">AE8cA4CABAAAAAAAHQIiJgMERTRIEQUBOBGJZnVACjENgvu2y/Lvw/C8e/iAgvw1+I9mcfN8U+Xx
8YCCfwQR/A3v4L/APv8MfhHr5fyf/A44
</inkml:annotation>
  <inkml:annotation type="types">AAEBAQEBAQEBAQEBAQ==
</inkml:annotation>
</inkml:ink>
</file>

<file path=word/ink/ink6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17 34 351, 16 47 399, 15 65 517, 11 82 593, 8 93 670, 10 88 670, 18 64 661, 25 44 624, 30 32 605, 39 18 584, 47 9 567, 48 10 567, 49 10 553, 50 10 553, 54 15 540, 57 28 558, 57 40 567, 58 41 569, 57 46 569, 54 60 428, 49 65 204,</inkml:trace>
  <inkml:annotation type="path"> 254 239 1, 254 509 1, 239 704 1, 224 974 1, 164 1229 1, 119 1394 1, 149 1319 1, 269 959 1, 374 659 1, 449 479 1, 584 269 1, 704 134 1, 719 149 1, 734 149 1, 749 149 1, 809 224 1, 854 419 1, 854 599 1, 869 614 1, 854 689 1, 809 899 1, 734 974 1</inkml:annotation>
  <inkml:annotation type="data">AGkcA4CABAAAAAAAHQIgKgMERTRIEQUBOBGJZnVACksWgvwN+B67PXwXfF+M5ezd0IL8CZ79X4fw
L+C/Hyb6+ivXyX6/HzfOgn8DRfwKH+cPxzPz/8/4d/BG+PwN+AfwB9/4i+f49/f/6LA=
</inkml:annotation>
  <inkml:annotation type="types">AAEBAQEBAQEBAQEBAQEBAQEBAQEBAQ==
</inkml:annotation>
</inkml:ink>
</file>

<file path=word/ink/ink6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16 20 475, 36 19 534, 47 14 553, 58 13 564, 76 10 571, 80 10 574, 83 10 577, 87 10 577, 89 12 473, 88 13 473, 69 25 204, 67 26 0</inkml:trace>
  <inkml:annotation type="path"> 0 314 1, 239 299 1, 539 284 1, 704 209 1, 869 194 1, 1139 149 1, 1199 149 1, 1244 149 1, 1304 149 1, 1334 179 1, 1319 194 1, 1034 374 1, 1004 389 1</inkml:annotation>
  <inkml:annotation type="data">AE4cA4CABAAAAAAAHQIqFgMERTRIEQUBOBGJZnVACjANgn4E8fO+L8A2b38E/gaC/B34RefG8Mv1
fWCCfwU1/BEv41+Xz5d/Wv60/gP/8zA=
</inkml:annotation>
  <inkml:annotation type="types">AAEBAQEBAQEBAQEBAQ==
</inkml:annotation>
</inkml:ink>
</file>

<file path=word/ink/ink6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75 11 298, 68 20 344, 58 29 451, 44 41 478, 30 54 523, 17 68 528, 7 73 536, 7 74 530, 11 72 531, 25 64 533, 44 54 524, 61 46 520, 77 39 523, 77 38 503, 76 35 235, 74 32 0</inkml:trace>
  <inkml:annotation type="path"> 1214 0 1, 1124 164 1, 1019 299 1, 869 434 1, 659 614 1, 449 809 1, 254 1019 1, 104 1094 1, 104 1109 1, 164 1079 1, 374 959 1, 659 809 1, 914 689 1, 1154 584 1, 1154 569 1, 1139 524 1, 1109 479 1</inkml:annotation>
  <inkml:annotation type="data">AFgcA4CABAAAAAAAHQImJgMERTRIEQUBOBGJZnVACjoRgv0N+k73ynPo8fR62/gW0IJ9WuSfP578
O5Pg0IJ/AnH8Bu/l79C/gj8a8/APxT6/XxfhP+A1fxMA
</inkml:annotation>
  <inkml:annotation type="types">AAEBAQEBAQEBAQEBAQEBAQE=
</inkml:annotation>
</inkml:ink>
</file>

<file path=word/ink/ink6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9 10 503, 14 21 460, 11 33 204, 9 37 0</inkml:trace>
  <inkml:annotation type="path"> 0 0 1, 134 149 1, 209 314 1, 164 494 1, 134 554 1</inkml:annotation>
  <inkml:annotation type="data">ADUcA4CABAAAAAAAHQIUHAMERTRIEQUBOBGJZnVAChcFgnzefliCfRJ8oIJ/BaX8GU/wEf+TAA==
</inkml:annotation>
  <inkml:annotation type="types">AAEBAQE=
</inkml:annotation>
</inkml:ink>
</file>

<file path=word/ink/ink6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7 10 342, 11 21 368, 12 33 387, 14 50 334, 14 50 204, 16 51 204, 17 50 204,</inkml:trace>
  <inkml:annotation type="path"> 44 0 1, 104 149 1, 164 314 1, 179 494 1, 209 749 1, 209 749 1, 239 764 1, 254 749 1</inkml:annotation>
  <inkml:annotation type="data">ADkcA4CABAAAAAAAHQIWIAMERTRIEQUBOBGJZnVAChsIguR2blCCfRJ6/A80gn8DIfwK78f51/P/
7oA=
</inkml:annotation>
  <inkml:annotation type="types">AAEBAQEBAQE=
</inkml:annotation>
</inkml:ink>
</file>

<file path=word/ink/ink6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10 412, 18 27 499, 29 47 596, 38 65 627, 45 81 679, 54 94 690, 64 109 712, 65 110 718, 67 112 718, 74 115 739, 74 114 742, 78 104 718, 80 91 677, 82 73 464, 81 62 304, 81 62 238, 81 62 238, 70 66 205, 63 74 256, 48 87 343, 33 100 444, 24 106 495, 15 114 496, 13 113 488, 11 115 488, 10 114 466, 9 115 466, 9 114 376, 8 114 376, 8 112 376, 9 103 0</inkml:trace>
  <inkml:annotation type="path"> 59 0 1, 149 149 1, 269 404 1, 434 704 1, 569 974 1, 674 1214 1, 809 1409 1, 959 1634 1, 974 1649 1, 1004 1679 1, 1109 1724 1, 1109 1709 1, 1169 1559 1, 1199 1364 1, 1229 1094 1, 1214 929 1, 1214 929 1, 1214 929 1, 1049 989 1, 944 1109 1, 719 1304 1, 494 1499 1, 359 1589 1, 224 1709 1, 194 1694 1, 164 1724 1, 149 1709 1, 134 1724 1, 134 1709 1, 119 1709 1, 119 1679 1, 134 1544 1</inkml:annotation>
  <inkml:annotation type="data">AIcBHAOAgAQAAAAAAB0CKDIDBEU0SBEFATgRiWZ1QAppIILxmc3cnzz18fjXY+vx8r4HxIlkgn0f
Fzd7n4Bk8/P338X1PHj0+PPn53Nm/GCCfwQ5/At/0fmn8Hfjf6vwL8P4O/BP4b/A/8Ae/k79Qfmj
8T/oz8WfgD8k/kn5/k/CP4Q/TP6YfwOq
</inkml:annotation>
  <inkml:annotation type="types">AAEBAQEBAQEBAQEBAQEBAQEBAQEBAQEBAQEBAQEBAQE=
</inkml:annotation>
</inkml:ink>
</file>

<file path=word/ink/ink6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48 15 269, 52 32 384, 55 51 460, 57 70 528, 59 89 546, 59 109 576, 59 106 473, 58 95 391, 55 83 222, 49 78 204, 47 78 204, 38 87 204, 25 101 338, 17 111 386, 10 120 494, 10 121 494, 10 121 500, 11 121 500, 26 109 510, 34 101 489, 43 95 468, 56 88 376, 59 88 344, 59 89 308, 59 89 308, 53 100 365, 43 114 467, 30 130 500, 22 138 535, 8 149 583, 10 149 578, 20 141 558, 34 130 478, 49 118 453, 64 111 445, 67 111 531, 67 112 531, 67 113 586, 56 130 638, 46 138 667, 28 151 668, 18 157 638, 9 161 493, 8 160 326, 7 159 204,</inkml:trace>
  <inkml:annotation type="path"> 659 0 1, 719 224 1, 779 479 1, 824 764 1, 854 1049 1, 884 1334 1, 884 1634 1, 884 1589 1, 869 1424 1, 824 1244 1, 734 1169 1, 704 1169 1, 569 1304 1, 374 1514 1, 254 1664 1, 149 1799 1, 149 1814 1, 149 1814 1, 164 1814 1, 389 1634 1, 509 1514 1, 644 1424 1, 839 1319 1, 884 1319 1, 884 1334 1, 884 1334 1, 794 1499 1, 644 1709 1, 449 1949 1, 329 2069 1, 119 2234 1, 149 2234 1, 299 2114 1, 509 1949 1, 734 1769 1, 959 1664 1, 1004 1664 1, 1004 1679 1, 1004 1694 1, 839 1949 1, 689 2069 1, 419 2264 1, 269 2354 1, 134 2414 1, 119 2399 1, 104 2384 1</inkml:annotation>
  <inkml:annotation type="data">ALoBHAOAgAQAAAAAAB0CIkADBEU0SBEFATgRiWZ1QAqbAS6C/Hn41WtXe+Pj8+p8SfgD454+nr4f
PfXw/gT5PEfb19c+X5J8gIJ+Aswn4T+W/F6+b15vy19vjL8Uv1cz5efX8vb6+KPwJ8/r499ggn8B
/fwAz+M/l/JP2fu/8HfpP+AEvwQ/eH6R/Ln69+D4fo/Eb85/lzz+LPyt+Pvzfn3fk/8B/l38pfgb
9QfpH8pd/Cf4d/Ef7L/CP4+A
</inkml:annotation>
  <inkml:annotation type="types">AAEBAQEBAQEBAQEBAQEBAQEBAQEBAQEBAQEBAQEBAQEBAQEBAQEBAQEBAQEBAQ==
</inkml:annotation>
</inkml:ink>
</file>

<file path=word/ink/ink6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36 10 419, 25 28 426, 18 36 415, 4 49 204, 1 51 0</inkml:trace>
  <inkml:annotation type="path"> 629 0 1, 539 149 1, 374 419 1, 269 539 1, 59 734 1, 14 764 1</inkml:annotation>
  <inkml:annotation type="data">ADwcA4CABAAAAAAAHQIeIAMERTRIEQUBOBGJZnVACh4Ggvxx+Rffj4/qgn0fJ9Pr64J/BFX8EO/g
n+AdfiA=
</inkml:annotation>
  <inkml:annotation type="types">AAEBAQEB
</inkml:annotation>
</inkml:ink>
</file>

<file path=word/ink/ink6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13 12 399, 8 30 417, 10 34 204, 12 31 204, 14 28 0</inkml:trace>
  <inkml:annotation type="path"> 239 0 1, 194 179 1, 119 449 1, 149 509 1, 179 464 1, 209 419 1</inkml:annotation>
  <inkml:annotation type="data">ADwcA4CABAAAAAAAHQIUGgMERTRIEQUBOBGJZnVACh4GgvwJ+C9+IIJ9nwfgH4yCfwQF/A7/8BZ/
wEd/APo=
</inkml:annotation>
  <inkml:annotation type="types">AAEBAQEB
</inkml:annotation>
</inkml:ink>
</file>

<file path=word/ink/ink6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13 9 532, 24 12 468, 24 13 468, 25 14 362, 21 22 204, 12 33 204, 6 39 0</inkml:trace>
  <inkml:annotation type="path"> 0 119 1, 194 134 1, 359 179 1, 359 194 1, 374 209 1, 314 329 1, 179 494 1, 89 584 1</inkml:annotation>
  <inkml:annotation type="data">AEAcA4CABAAAAAAAHQIYGgMERTRIEQUBOBGJZnVACiIIgn3b9c9++IL5PjzXxc9ggn8GGfwcb+ZP
1z+Tf4Ag/gH0
</inkml:annotation>
  <inkml:annotation type="types">AAEBAQEBAQE=
</inkml:annotation>
</inkml:ink>
</file>

<file path=word/ink/ink6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9 17 316, 9 28 356, 9 46 457, 9 57 0</inkml:trace>
  <inkml:annotation type="path"> 89 0 1, 134 254 1, 134 419 1, 134 689 1, 134 854 1</inkml:annotation>
  <inkml:annotation type="data">ADYcA4CABAAAAAAAHQIUIgMERTRIEQUBOBGJZnVAChgFgvg70IJ+Bvh+L4yCfwK5/Ahv5e/g0EA=
</inkml:annotation>
  <inkml:annotation type="types">AAEBAQE=
</inkml:annotation>
</inkml:ink>
</file>

<file path=word/ink/ink6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7 12 379, 16 30 506, 22 40 560, 31 55 494, 33 56 431, 33 56 344, 35 54 344, 41 41 204, 43 33 0</inkml:trace>
  <inkml:annotation type="path"> 29 0 1, 104 179 1, 239 449 1, 329 599 1, 464 824 1, 494 839 1, 494 839 1, 524 809 1, 614 614 1, 644 494 1</inkml:annotation>
  <inkml:annotation type="data">AEYcA4CABAAAAAAAHQIeIgMERTRIEQUBOBGJZnVACigKgs547z49zx5Agn2fB8vr8A3fr9CCfwO1
/Abv53/avPwr+kv37+ZQ
</inkml:annotation>
  <inkml:annotation type="types">AAEBAQEBAQEBAQ==
</inkml:annotation>
</inkml:ink>
</file>

<file path=word/ink/ink6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17 12 281, 19 30 379, 20 52 422, 19 76 466, 18 89 473, 13 110 484, 9 124 518, 11 129 569, 13 127 571, 22 115 548, 33 102 422, 38 90 311, 41 80 204, 42 71 0</inkml:trace>
  <inkml:annotation type="path"> 224 0 1, 254 179 1, 284 449 1, 299 779 1, 284 1139 1, 269 1334 1, 194 1649 1, 134 1859 1, 164 1934 1, 194 1904 1, 329 1724 1, 494 1529 1, 569 1349 1, 614 1199 1, 629 1064 1</inkml:annotation>
  <inkml:annotation type="data">AFQcA4CABAAAAAAAHQIcNgMERTRIEQUBOBGJZnVACjYPgvwF9668z4HxZ8O6gn2fB4z6/k+P5/j+
mzIAgn8CLfwCn+U5+L/H4S/A35H/C/6z/AXj9Tg=
</inkml:annotation>
  <inkml:annotation type="types">AAEBAQEBAQEBAQEBAQEB
</inkml:annotation>
</inkml:ink>
</file>

<file path=word/ink/ink6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12 8 491, 28 15 445, 28 16 204,</inkml:trace>
  <inkml:annotation type="path"> 0 59 1, 179 119 1, 419 224 1, 419 239 1</inkml:annotation>
  <inkml:annotation type="data">ADMcA4CABAAAAAAAHQIaFgMERTRIEQUBOBGJZnVAChUEgn2ePwKAgvDnwoJ/BXX8GL/wDWA=
</inkml:annotation>
  <inkml:annotation type="types">AAEBAQ==
</inkml:annotation>
</inkml:ink>
</file>

<file path=word/ink/ink6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92 11 471, 91 14 471, 79 35 231, 70 47 204, 62 55 204, 46 69 204, 35 76 204, 26 84 204, 7 97 285, 8 97 454, 12 94 475, 23 88 484, 42 78 489, 55 72 499, 71 65 516, 83 58 517, 85 51 209, 83 52 204, 73 46 204,</inkml:trace>
  <inkml:annotation type="path"> 1349 0 1, 1379 164 1, 1364 209 1, 1184 524 1, 1049 704 1, 929 824 1, 689 1034 1, 524 1139 1, 389 1259 1, 104 1454 1, 119 1454 1, 179 1409 1, 344 1319 1, 629 1169 1, 824 1079 1, 1064 974 1, 1244 869 1, 1274 764 1, 1244 779 1, 1094 689 1</inkml:annotation>
  <inkml:annotation type="data">AGscA4CABAAAAAAAHQIqLgMERTRIEQUBOBGJZnVACk0Ugv0x+le/XyfL6z6fwZz4vk+Hnn6fPyiC
fV8v4I+fz8Hxz19/e+fFPk+Mgn8FJfwUn/AYv8BHfhofob9KfwAb9vn18X4F/gU/+BQvQA==
</inkml:annotation>
  <inkml:annotation type="types">AAEBAQEBAQEBAQEBAQEBAQEBAQE=
</inkml:annotation>
</inkml:ink>
</file>

<file path=word/ink/ink6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25 286, 10 43 362, 11 63 470, 11 82 531, 9 99 570, 10 100 626, 11 97 628, 16 80 627, 22 58 601, 28 46 575, 37 30 540, 38 30 522, 38 30 522, 39 31 511, 41 45 530, 40 57 557, 37 68 587, 32 73 595, 31 73 595, 31 71 572, 33 61 532, 38 51 519, 47 39 516, 56 31 507, 69 26 520, 80 26 528, 88 27 538, 98 32 547, 102 38 550, 102 46 581, 98 55 611, 97 56 621, 87 60 630, 86 60 620, 84 57 582, 85 53 582, 88 43 508, 94 31 386, 100 22 204, 107 13 0</inkml:trace>
  <inkml:annotation type="path"> 44 0 1, 119 374 1, 149 644 1, 164 944 1, 164 1229 1, 134 1484 1, 149 1499 1, 164 1454 1, 239 1199 1, 329 869 1, 419 689 1, 554 449 1, 569 449 1, 569 449 1, 584 464 1, 614 674 1, 599 854 1, 554 1019 1, 479 1094 1, 464 1094 1, 464 1064 1, 494 914 1, 569 764 1, 704 584 1, 839 464 1, 1034 389 1, 1199 389 1, 1319 404 1, 1469 479 1, 1529 569 1, 1529 689 1, 1469 824 1, 1454 839 1, 1304 899 1, 1289 899 1, 1259 854 1, 1274 794 1, 1319 644 1, 1409 464 1, 1499 329 1, 1604 194 1</inkml:annotation>
  <inkml:annotation type="data">AJoBHAOAgAQAAAAAAB0CMC4DBEU0SBEFATgRiWZ1QAp8KYLmdt3jxHPlsnd3xM54eN7nw+fPPn+a
8ziAgn4W+PLv4F8/gH39Hn8CJ9234fe/K3xz1PEyfLzz2/DvAIJ/AkH8BE/iT8h/hH8DflHv4XfP
+BvwR9f4g+Tn4R+X8J/gf8NfR8P4Q95fh/Dl/Bt/Bf4d/GH55/Iv5d/CIA==
</inkml:annotation>
  <inkml:annotation type="types">AAEBAQEBAQEBAQEBAQEBAQEBAQEBAQEBAQEBAQEBAQEBAQEBAQEBAQE=
</inkml:annotation>
</inkml:ink>
</file>

<file path=word/ink/ink6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74 12 459, 62 31 493, 47 52 545, 31 70 558, 18 85 565, 10 93 572, 10 93 565, 10 93 565, 10 92 565, 17 84 528, 25 76 518, 38 66 499, 52 55 487, 68 43 479, 80 37 561, 79 39 579, 71 58 604, 63 71 616, 54 88 635, 43 105 652, 32 122 676, 22 140 700, 21 140 700, 20 142 709, 20 140 709, 20 141 715, 20 141 715, 20 141 714, 20 140 714, 27 128 710, 37 114 692, 44 106 680, 56 97 662, 68 96 608, 69 98 608, 74 108 607, 76 123 619, 76 136 655, 74 147 715, 76 148 739, 77 148 750, 82 143 758, 94 128 755, 106 111 729, 121 89 696, 133 73 483, 141 65 204, 145 63 0</inkml:trace>
  <inkml:annotation type="path"> 1214 0 1, 1109 179 1, 929 464 1, 704 779 1, 464 1049 1, 269 1274 1, 149 1394 1, 149 1394 1, 149 1394 1, 149 1379 1, 254 1259 1, 374 1139 1, 569 989 1, 779 824 1, 1019 644 1, 1199 554 1, 1184 584 1, 1064 869 1, 944 1064 1, 809 1319 1, 644 1574 1, 479 1829 1, 329 2099 1, 314 2099 1, 299 2129 1, 299 2099 1, 299 2114 1, 299 2114 1, 299 2114 1, 299 2099 1, 404 1919 1, 554 1709 1, 659 1589 1, 839 1454 1, 1019 1439 1, 1034 1469 1, 1109 1619 1, 1139 1844 1, 1139 2039 1, 1109 2204 1, 1139 2219 1, 1154 2219 1, 1229 2144 1, 1409 1919 1, 1589 1664 1, 1814 1334 1, 1994 1094 1, 2114 974 1, 2174 944 1</inkml:annotation>
  <inkml:annotation type="data">ALABHAOAgAQAAAAAAB0CODwDBEU0SBEFATgRiWZ1QAqRATGC/Q36V99vPXyHxT1M8/f8a6nzIHxc
76fX47u+L4+Jzvnygn2fFne/H8q/G234Pk/A3w+CfgnPPKv178F+Tnyet36b7+nffwfJ8ACCfwT1
/BG/4I/GfwvwD8T8X/hr5/i8fpj8y/F9/xb8T8K/N8/wfDZ5/APwfD+Lfyhfu/Cn4U/Fv39+v8J/
H/AJv5p/PQA=
</inkml:annotation>
  <inkml:annotation type="types">AAEBAQEBAQEBAQEBAQEBAQEBAQEBAQEBAQEBAQEBAQEBAQEBAQEBAQEBAQEBAQEBAQ==
</inkml:annotation>
</inkml:ink>
</file>

<file path=word/ink/ink6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8 14 384, 10 32 419, 11 51 406, 16 56 285, 17 56 204, 18 56 204, 23 53 0</inkml:trace>
  <inkml:annotation type="path"> 89 0 1, 119 209 1, 149 479 1, 164 764 1, 239 839 1, 254 839 1, 269 839 1, 344 794 1</inkml:annotation>
  <inkml:annotation type="data">AD8cA4CABAAAAAAAHQIYIgMERTRIEQUBOBGJZnVACiEIgvg8r48vAIJ+APE/APt0gn8DyfwM/+Rf
17+NP0N/APo=
</inkml:annotation>
  <inkml:annotation type="types">AAEBAQEBAQE=
</inkml:annotation>
</inkml:ink>
</file>

<file path=word/ink/ink6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13 12 245, 12 31 301, 11 44 323, 7 64 277, 2 71 0</inkml:trace>
  <inkml:annotation type="path"> 194 0 1, 194 179 1, 179 464 1, 164 659 1, 104 959 1, 29 1064 1</inkml:annotation>
  <inkml:annotation type="data">ADocA4CABAAAAAAAHQIUJgMERTRIEQUBOBGJZnVAChwGgvu++u2CfZ8Xw/F94IJ/AZ38Av/in82/
wFmA
</inkml:annotation>
  <inkml:annotation type="types">AAEBAQEB
</inkml:annotation>
</inkml:ink>
</file>

<file path=word/ink/ink6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11 9 567, 31 16 640, 50 21 693, 67 25 664, 68 25 491, 68 25 491, 68 24 204, 68 23 0</inkml:trace>
  <inkml:annotation type="path"> 0 74 1, 164 134 1, 464 239 1, 749 314 1, 1004 374 1, 1019 374 1, 1019 374 1, 1019 359 1, 1019 344 1</inkml:annotation>
  <inkml:annotation type="data">AEEcA4CABAAAAAAAHQIkGAMERTRIEQUBOBGJZnVACiMJgn1fNd/AtIL1ebfKgIJ/BqX8Fg/g39E/
wAL/AH38CR/ooA==
</inkml:annotation>
  <inkml:annotation type="types">AAEBAQEBAQEB
</inkml:annotation>
</inkml:ink>
</file>

<file path=word/ink/ink6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12 9 596, 29 16 690, 48 24 730, 64 32 723, 72 38 204, 72 39 204, 72 40 0</inkml:trace>
  <inkml:annotation type="path"> 0 74 1, 179 134 1, 434 239 1, 719 359 1, 959 479 1, 1079 569 1, 1079 584 1, 1079 599 1</inkml:annotation>
  <inkml:annotation type="data">AD4cA4CABAAAAAAAHQImHAMERTRIEQUBOBGJZnVACiAIgn2es78vyoL1eRvsgn8HGfwWj+UfyH/B
cv8F5fwD6A==
</inkml:annotation>
  <inkml:annotation type="types">AAEBAQEBAQE=
</inkml:annotation>
</inkml:ink>
</file>

<file path=word/ink/ink6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11 32 543, 33 26 567, 51 20 515, 72 12 441, 93 6 204, 101 3 0</inkml:trace>
  <inkml:annotation type="path"> 0 509 1, 164 479 1, 494 389 1, 764 299 1, 1079 179 1, 1394 89 1, 1514 44 1</inkml:annotation>
  <inkml:annotation type="data">AD0cA4CABAAAAAAAHQIuGgMERTRIEQUBOBGJZnVACh8Hgn1fV54+8IL8Ufi3y3OAgn8GRfwXn+ff
wj/AFf4m
</inkml:annotation>
  <inkml:annotation type="types">AAEBAQEBAQ==
</inkml:annotation>
</inkml:ink>
</file>

<file path=word/ink/ink6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10 12 580, 11 35 696, 11 55 729, 11 77 736, 11 103 722, 13 117 663, 16 134 484, 20 147 207, 21 149 0</inkml:trace>
  <inkml:annotation type="path"> 119 0 1, 149 179 1, 164 524 1, 164 824 1, 164 1154 1, 164 1544 1, 194 1754 1, 239 2009 1, 299 2204 1, 314 2234 1</inkml:annotation>
  <inkml:annotation type="data">AEQcA4CABAAAAAAAHQIWPAMERTRIEQUBOBGJZnVACiYKgvk+G0yToIJ9n1dzx9vPP1iCfwbZ/BQv
6L/DP4P/H/7V/VP5wA==
</inkml:annotation>
  <inkml:annotation type="types">AAEBAQEBAQEBAQ==
</inkml:annotation>
</inkml:ink>
</file>

<file path=word/ink/ink6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29 32 204, 16 43 256, 19 43 390, 28 37 394, 46 25 434, 62 15 469, 77 9 480, 80 9 489, 80 9 507, 80 10 541, 75 18 580, 67 28 592, 53 42 627, 44 53 630, 30 69 621, 20 78 581, 5 90 322, 0 91 0</inkml:trace>
  <inkml:annotation type="path"> 584 359 1, 434 479 1, 239 644 1, 284 644 1, 419 554 1, 689 374 1, 929 224 1, 1154 134 1, 1199 134 1, 1199 134 1, 1199 149 1, 1124 269 1, 1004 419 1, 794 629 1, 659 794 1, 449 1034 1, 299 1169 1, 74 1349 1, 0 1364 1</inkml:annotation>
  <inkml:annotation type="data">AGkcA4CABAAAAAAAHQIoKgMERTRIEQUBOBGJZnVACksTgvxl+R+/gT4Pm2/b1778Pr349/QAgvwp
+BefX8Pw54+BPizx318fPrCCfwD5/ACv6I/dP4s9/hXfm/Anr8N/hL8S/b+I/4Cb/MY=
</inkml:annotation>
  <inkml:annotation type="types">AAEBAQEBAQEBAQEBAQEBAQEBAQ==
</inkml:annotation>
</inkml:ink>
</file>

<file path=word/ink/ink6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10 12 526, 24 9 514, 33 9 366, 35 11 366, 40 21 204, 41 32 204, 40 39 0</inkml:trace>
  <inkml:annotation type="path"> 0 224 1, 149 179 1, 359 134 1, 494 134 1, 524 164 1, 599 314 1, 614 479 1, 599 584 1</inkml:annotation>
  <inkml:annotation type="data">AEQcA4CABAAAAAAAHQIcGgMERTRIEQUBOBGJZnVACiYIgn0ePfx886CC/AX4Jcz5J5CCfwYB/BjP
71/gAz+AKf4Ao/gH0A==
</inkml:annotation>
  <inkml:annotation type="types">AAEBAQEBAQE=
</inkml:annotation>
</inkml:ink>
</file>

<file path=word/ink/ink6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11 17 405, 28 9 451, 34 9 380, 37 11 204, 37 13 204,</inkml:trace>
  <inkml:annotation type="path"> 0 389 1, 164 254 1, 419 134 1, 509 134 1, 554 164 1, 554 194 1</inkml:annotation>
  <inkml:annotation type="data">ADscA4CABAAAAAAAHQIcFgMERTRIEQUBOBGJZnVACh0Ggn1fB9fegIL8MfiufJiCfwQd/A2f7P/W
/8AiAA==
</inkml:annotation>
  <inkml:annotation type="types">AAEBAQEB
</inkml:annotation>
</inkml:ink>
</file>

<file path=word/ink/ink6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10 21 322, 25 12 356, 35 8 325, 40 8 204, 39 10 204, 36 13 0</inkml:trace>
  <inkml:annotation type="path"> 0 404 1, 149 314 1, 374 179 1, 524 119 1, 599 119 1, 584 149 1, 539 194 1</inkml:annotation>
  <inkml:annotation type="data">AD0cA4CABAAAAAAAHQIcFgMERTRIEQUBOBGJZnVACh8Hgn0evfv4dIL8Nfifvrxkgn8C0fwJL+Z/
0z+1v4B9
</inkml:annotation>
  <inkml:annotation type="types">AAEBAQEBAQ==
</inkml:annotation>
</inkml:ink>
</file>

<file path=word/ink/ink6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12 10 340, 24 7 204, 25 7 204, 26 7 204,</inkml:trace>
  <inkml:annotation type="path"> 0 209 1, 179 149 1, 359 104 1, 374 104 1, 389 104 1</inkml:annotation>
  <inkml:annotation type="data">ADIcA4CABAAAAAAAHQIYFgMERTRIEQUBOBGJZnVAChQFgn2PrIL8AfgmcIJ/Axn8FO/vQA==
</inkml:annotation>
  <inkml:annotation type="types">AAEBAQE=
</inkml:annotation>
</inkml:ink>
</file>

<file path=word/ink/ink6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12 90 476, 33 76 359, 52 61 204, 68 50 204, 76 43 204,</inkml:trace>
  <inkml:annotation type="path"> 0 1454 1, 179 1349 1, 494 1139 1, 779 914 1, 1019 749 1, 1139 644 1</inkml:annotation>
  <inkml:annotation type="data">ADocA4CABAAAAAAAHQIoJgMERTRIEQUBOBGJZnVAChwGgn2fNvflgv1N+tfjvjwAgn8FOfwcP+Mf
4AaA
</inkml:annotation>
  <inkml:annotation type="types">AAEBAQEB
</inkml:annotation>
</inkml:ink>
</file>

<file path=word/ink/ink6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19 11 417, 18 33 490, 17 51 526, 16 69 548, 16 89 548, 14 114 533, 11 134 501, 8 152 485, 5 152 204, 7 146 204, 10 129 0</inkml:trace>
  <inkml:annotation type="path"> 284 0 1, 284 164 1, 269 494 1, 254 764 1, 239 1034 1, 239 1334 1, 209 1709 1, 164 2009 1, 119 2279 1, 74 2279 1, 104 2189 1, 149 1934 1</inkml:annotation>
  <inkml:annotation type="data">AE8cA4CABAAAAAAAHQIWPAMERTRIEQUBOBGJZnVACjEMgvwV+C6TaeoAgn1fV5Z697+Cfh+sgn8E
TfwMr+L/wD+EfwH+B/wJ/Ae/8CLfwD6A
</inkml:annotation>
  <inkml:annotation type="types">AAEBAQEBAQEBAQEB
</inkml:annotation>
</inkml:ink>
</file>

<file path=word/ink/ink6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15 10 592, 27 10 584, 36 18 204, 34 22 204, 33 25 0</inkml:trace>
  <inkml:annotation type="path"> 0 119 1, 224 149 1, 404 149 1, 539 269 1, 509 329 1, 494 374 1</inkml:annotation>
  <inkml:annotation type="data">ADscA4CABAAAAAAAHQIcFgMERTRIEQUBOBGJZnVACh0Ggn4C7364gvk+Hfk80IJ/Bwn8HK/wOb/A
7n8A+g==
</inkml:annotation>
  <inkml:annotation type="types">AAEBAQEB
</inkml:annotation>
</inkml:ink>
</file>

<file path=word/ink/ink6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28 29 420, 26 53 478, 24 66 523, 20 87 578, 15 106 589, 9 120 601, 7 120 483, 9 115 483, 14 96 390, 21 74 351, 30 53 302, 39 31 301, 48 21 371, 56 14 399, 66 10 580, 66 10 598, 77 13 697, 82 19 699, 85 33 706, 87 45 711, 87 64 714, 90 87 714, 91 111 703, 94 130 669, 94 144 630, 93 160 0</inkml:trace>
  <inkml:annotation type="path"> 404 224 1, 419 434 1, 389 794 1, 359 989 1, 299 1304 1, 224 1589 1, 134 1799 1, 104 1799 1, 134 1724 1, 209 1439 1, 314 1109 1, 449 794 1, 584 464 1, 719 314 1, 839 209 1, 989 149 1, 989 149 1, 1154 194 1, 1229 284 1, 1274 494 1, 1304 674 1, 1304 959 1, 1349 1304 1, 1364 1664 1, 1409 1949 1, 1409 2159 1, 1394 2399 1</inkml:annotation>
  <inkml:annotation type="data">AHkcA4CABAAAAAAAHQIqPgMERTRIEQUBOBGJZnVAClsbgvw1+Gett8eOZhc+n6vh27zc7YL8BX6P
r+Tff4B9/gHsv2c545z5N+LxPfvAgn8EWfwNz9/0fj2fun9ofp/8ofT+RPzl+Of4AW/gCv9Dfqf1
u9+v8J+/4ODA
</inkml:annotation>
  <inkml:annotation type="types">AAEBAQEBAQEBAQEBAQEBAQEBAQEBAQEBAQEB
</inkml:annotation>
</inkml:ink>
</file>

<file path=word/ink/ink6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37 22 440, 39 34 491, 39 47 565, 37 64 592, 34 75 603, 34 75 603, 33 74 604, 33 74 591, 37 61 582, 42 48 574, 50 37 563, 59 27 548, 68 20 538, 84 9 535, 95 8 515, 95 10 515, 94 13 514, 88 24 534, 78 38 562, 70 46 589, 60 54 605, 51 63 618, 40 71 641, 39 71 641, 38 71 653, 38 71 653, 39 70 642, 46 62 635, 55 56 626, 74 42 604, 85 37 591, 91 38 548, 89 42 539, 83 52 545, 68 68 564, 57 77 582, 38 94 609, 19 109 614, 9 116 632, 10 119 641, 16 116 641, 35 104 634, 46 95 625, 58 88 619, 74 77 617, 89 67 585, 97 59 204, 96 59 204, 96 58 204, 92 56 0</inkml:trace>
  <inkml:annotation type="path"> 479 149 1, 554 329 1, 584 509 1, 584 704 1, 554 959 1, 509 1124 1, 509 1124 1, 494 1109 1, 494 1109 1, 554 914 1, 629 719 1, 749 554 1, 884 404 1, 1019 299 1, 1259 134 1, 1424 119 1, 1424 149 1, 1409 194 1, 1319 359 1, 1169 569 1, 1049 689 1, 899 809 1, 764 944 1, 599 1064 1, 584 1064 1, 569 1064 1, 569 1064 1, 584 1049 1, 689 929 1, 824 839 1, 1109 629 1, 1274 554 1, 1364 569 1, 1334 629 1, 1244 779 1, 1019 1019 1, 854 1154 1, 569 1409 1, 284 1634 1, 134 1739 1, 149 1784 1, 239 1739 1, 524 1559 1, 689 1424 1, 869 1319 1, 1109 1154 1, 1334 1004 1, 1454 884 1, 1439 884 1, 1439 869 1, 1379 839 1</inkml:annotation>
  <inkml:annotation type="data">ALgBHAOAgAQAAAAAAB0CKjIDBEU0SBEFATgRiWZ1QAqZATOC/En4b7u3lnicj4vf1335zZv0JPgz
6Pl9/L5+fx8r5vq9fd8s8X4/nnmC+jE8fD9dn3snPP0cnyc+FL8pfjz5fm+DnwfB8fyb8vn4fn5n
mZ8loIJ/BKn8D3/hL8h/gX65+AfE759fF+B/wZfwd8l+vv0fhP7Pt+vxv3/N+IfxR+AvuvzfhH7v
n+f4954/EP8DP/wO8/gH0A==
</inkml:annotation>
  <inkml:annotation type="types">AAEBAQEBAQEBAQEBAQEBAQEBAQEBAQEBAQEBAQEBAQEBAQEBAQEBAQEBAQEBAQEBAQEB
</inkml:annotation>
</inkml:ink>
</file>

<file path=word/ink/ink6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18 146 280, 8 161 436, 11 162 599, 14 158 577, 25 135 511, 35 116 304, 43 99 204, 51 82 204, 61 57 204,</inkml:trace>
  <inkml:annotation type="path"> 344 2054 1, 269 2189 1, 119 2414 1, 164 2429 1, 209 2369 1, 374 2024 1, 524 1739 1, 644 1484 1, 764 1229 1, 914 854 1</inkml:annotation>
  <inkml:annotation type="data">AEkcA4CABAAAAAAAHQIgOAMERTRIEQUBOBGJZnVACisKgvwl+Hff3PkusIL97fuX4PwD7/BfjHyg
gn8CKft34v4BX/Hv7//XX6sA
</inkml:annotation>
  <inkml:annotation type="types">AAEBAQEBAQEBAQ==
</inkml:annotation>
</inkml:ink>
</file>

<file path=word/ink/ink6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11 15 507, 21 10 502, 32 8 405, 35 9 204, 35 9 204, 34 11 0</inkml:trace>
  <inkml:annotation type="path"> 0 344 1, 164 224 1, 314 149 1, 479 119 1, 524 134 1, 524 134 1, 509 164 1</inkml:annotation>
  <inkml:annotation type="data">AD0cA4CABAAAAAAAHQIcFgMERTRIEQUBOBGJZnVACh8Hgn1WfL2ggvwl+I+c5cCCfwW1/Bcv6d/W
v8A7fwD6
</inkml:annotation>
  <inkml:annotation type="types">AAEBAQEBAQ==
</inkml:annotation>
</inkml:ink>
</file>

<file path=word/ink/ink6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11 31 599, 26 21 663, 36 18 683, 53 13 697, 66 11 706, 70 12 706, 73 11 705, 77 13 705, 82 21 675, 81 24 663, 74 33 651, 63 43 616, 54 49 524, 42 56 382, 40 56 382, 33 54 0</inkml:trace>
  <inkml:annotation type="path"> 0 554 1, 164 464 1, 389 314 1, 539 269 1, 794 194 1, 989 164 1, 1049 179 1, 1094 164 1, 1154 194 1, 1229 314 1, 1214 359 1, 1109 494 1, 944 644 1, 809 734 1, 629 839 1, 599 839 1, 494 809 1</inkml:annotation>
  <inkml:annotation type="data">AFwcA4CABAAAAAAAHQIoIAMERTRIEQUBOBGJZnVACj4Rgn1ePfxefnsnw/D5zv0ewIL8Xfjvz8W8
5vPg9/BPM+PQgn8HJfwYn+Pfh9/PZ+IfwQ/Cf5X/JP8AAfwPCA==
</inkml:annotation>
  <inkml:annotation type="types">AAEBAQEBAQEBAQEBAQEBAQE=
</inkml:annotation>
</inkml:ink>
</file>

<file path=word/ink/ink6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38 12 530, 37 33 565, 34 46 591, 30 67 603, 26 84 601, 20 103 599, 16 119 613, 16 122 627, 18 121 627, 29 114 641, 44 102 628, 54 98 625, 66 98 623, 69 100 630, 70 103 653, 70 111 653, 65 124 668, 58 133 679, 49 143 684, 41 151 681, 31 155 669, 19 156 585, 9 152 204, 6 149 204, 5 146 0</inkml:trace>
  <inkml:annotation type="path"> 584 0 1, 569 179 1, 554 494 1, 509 689 1, 449 1004 1, 389 1259 1, 299 1544 1, 239 1784 1, 239 1829 1, 269 1814 1, 434 1709 1, 659 1529 1, 809 1469 1, 989 1469 1, 1034 1499 1, 1049 1544 1, 1049 1664 1, 974 1859 1, 869 1994 1, 734 2144 1, 614 2264 1, 464 2324 1, 284 2339 1, 134 2279 1, 89 2234 1, 74 2189 1</inkml:annotation>
  <inkml:annotation type="data">AHQcA4CABAAAAAAAHQImPgMERTRIEQUBOBGJZnVAClYagvxl+NW1ueM+bx7z59vvdm7nxYCCfZ83
y/J5zv3+fh9/J4yevXmb577ggn8GEfwWH8/4B/AL8CPwD+APw39E+b8CfhP8Befh+X5/zr/Am/8D
vfwD6A==
</inkml:annotation>
  <inkml:annotation type="types">AAEBAQEBAQEBAQEBAQEBAQEBAQEBAQEBAQE=
</inkml:annotation>
</inkml:ink>
</file>

<file path=word/ink/ink6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15 35 470, 30 25 493, 50 16 520, 64 13 534, 76 11 535, 78 10 524, 81 10 524, 83 9 507, 84 9 507, 85 9 478, 85 9 478, 85 9 204, 82 10 0</inkml:trace>
  <inkml:annotation type="path"> 0 674 1, 224 524 1, 449 374 1, 749 239 1, 959 194 1, 1139 164 1, 1169 149 1, 1214 149 1, 1244 134 1, 1259 134 1, 1274 134 1, 1274 134 1, 1274 134 1, 1229 149 1</inkml:annotation>
  <inkml:annotation type="data">AEwcA4CABAAAAAAAHQIqHAMERTRIEQUBOBGJZnVACi4Ogn4Cevh36ZaroIL8fflNPgklggCCfwUh
/BMfj7/v+36vwP+Bvw/+Hv4EJ/OA
</inkml:annotation>
  <inkml:annotation type="types">AAEBAQEBAQEBAQEBAQE=
</inkml:annotation>
</inkml:ink>
</file>

<file path=word/ink/ink6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45 10 446, 33 26 477, 21 41 450, 13 48 235, 3 55 204, 0 55 0</inkml:trace>
  <inkml:annotation type="path"> 794 0 1, 674 149 1, 494 389 1, 314 614 1, 194 719 1, 44 824 1, 0 824 1</inkml:annotation>
  <inkml:annotation type="data">AEAcA4CABAAAAAAAHQIgIAMERTRIEQUBOBGJZnVACiIHgvyd+X/LxvxAgn0fBflfGIJ/BMH8ER/l
n+AXf4BU/gD8
</inkml:annotation>
  <inkml:annotation type="types">AAEBAQEBAQ==
</inkml:annotation>
</inkml:ink>
</file>

<file path=word/ink/ink6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9 16 380, 8 33 384, 10 44 204, 12 46 204, 12 46 0</inkml:trace>
  <inkml:annotation type="path"> 134 0 1, 134 239 1, 119 494 1, 149 659 1, 179 689 1, 179 689 1</inkml:annotation>
  <inkml:annotation type="data">ADscA4CABAAAAAAAHQISHgMERTRIEQUBOBGJZnVACh0Ggvm+e8aAgn4Enw/PoIJ/A7n8Dq/wCr/A
Jn8A+g==
</inkml:annotation>
  <inkml:annotation type="types">AAEBAQEB
</inkml:annotation>
</inkml:ink>
</file>

<file path=word/ink/ink6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70 13 415, 61 35 457, 53 54 501, 42 75 511, 31 97 526, 22 110 515, 14 119 495, 8 128 459, 0 139 0</inkml:trace>
  <inkml:annotation type="path"> 1124 0 1, 1049 194 1, 914 524 1, 794 809 1, 629 1124 1, 464 1454 1, 329 1649 1, 209 1784 1, 119 1919 1, 0 2084 1</inkml:annotation>
  <inkml:annotation type="data">AEIcA4CABAAAAAAAHQImOgMERTRIEQUBOBGJZnVACiQKgvz1+hfM6yZogn3fN3J8/liCfwRF/A5+
fin1+Gfn/Av8EZg=
</inkml:annotation>
  <inkml:annotation type="types">AAEBAQEBAQEBAQ==
</inkml:annotation>
</inkml:ink>
</file>

<file path=word/ink/ink6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80 284, 10 91 333, 15 100 376, 18 104 424, 21 108 424, 26 115 471, 31 120 507, 35 122 538, 40 122 583, 42 121 583, 49 117 600, 56 111 617, 62 103 621, 69 93 622, 75 81 615, 80 68 613, 83 62 606, 85 56 606, 87 51 600, 89 45 600, 91 34 592, 93 29 578, 94 24 578, 96 15 566, 99 8 558, 101 4 555, 101 4 557, 102 4 417, 102 4 217, 103 5 0</inkml:trace>
  <inkml:annotation type="path"> 0 1109 1, 59 1199 1, 149 1364 1, 224 1499 1, 269 1559 1, 314 1619 1, 389 1724 1, 464 1799 1, 524 1829 1, 599 1829 1, 629 1814 1, 734 1754 1, 839 1664 1, 929 1544 1, 1034 1394 1, 1124 1214 1, 1199 1019 1, 1244 929 1, 1274 839 1, 1304 764 1, 1334 674 1, 1364 509 1, 1394 434 1, 1409 359 1, 1439 224 1, 1484 119 1, 1514 59 1, 1514 59 1, 1529 59 1, 1529 59 1, 1544 74 1</inkml:annotation>
  <inkml:annotation type="data">AG0cA4CABAAAAAAAHQJWYgMERTRIEQUBOBEp/A9BCk8fgnjLrFnfSy3aFkuywIL88fm31vtze7e7
u7fiS+/gec54IIJ/Ajn8Bd/D6/Iv5C+v3+APx/+Bn39+X17+L4fg+X4fwB9vj16/gAH8u/gc
</inkml:annotation>
  <inkml:annotation type="types">AAEBAQEBAQEBAQEBAQEBAQEBAQEBAQEBAQEBAQEBAQ==
</inkml:annotation>
</inkml:ink>
</file>

<file path=word/ink/ink6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6 64 342, 12 73 376, 17 83 420, 20 93 463, 24 105 524, 30 113 551, 31 113 577, 40 116 615, 42 115 615, 45 114 638, 52 110 657, 60 104 671, 64 98 671, 70 88 677, 77 75 679, 84 63 678, 91 49 673, 98 38 671, 103 28 666, 110 16 654, 115 8 648, 118 2 614, 119 0 0</inkml:trace>
  <inkml:annotation type="path"> 0 854 1, 89 959 1, 179 1094 1, 254 1244 1, 299 1394 1, 359 1574 1, 449 1694 1, 464 1694 1, 599 1739 1, 629 1724 1, 674 1709 1, 779 1649 1, 899 1559 1, 959 1469 1, 1049 1319 1, 1154 1124 1, 1259 944 1, 1364 734 1, 1469 569 1, 1544 419 1, 1649 239 1, 1724 119 1, 1769 29 1, 1784 0 1</inkml:annotation>
  <inkml:annotation type="data">AGAcA4CABAAAAAAAHQJIRgMERTRIEQUBOBHG+sNACkIYgnwLsz38nxzxPOQbm7qC/K35JyM8/Lzy
7rz2byb4zwCCfwMh/Apv0X8Efim/Z+Mfwl59/gH4PPfPO/H8H4d/g20=
</inkml:annotation>
  <inkml:annotation type="types">AAEBAQEBAQEBAQEBAQEBAQEBAQEBAQEB
</inkml:annotation>
</inkml:ink>
</file>

<file path=word/ink/ink6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0 0 1, 104 104 1, 194 194 1</inkml:annotation>
  <inkml:annotation type="data">ACIcA4CABAAAAAAAHQIaGgMERTRIERGrVgpBCgcDgnxUgnxU
</inkml:annotation>
  <inkml:annotation type="types">AAEB
</inkml:annotation>
</inkml:ink>
</file>

<file path=word/ink/ink6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17 10 449, 18 16 204, 19 15 204, 26 8 204, 30 5 204, 36 3 204, 40 4 226, 39 6 306, 36 11 381, 34 14 381, 29 22 440, 24 27 492, 17 35 580, 15 39 580, 13 40 604, 11 43 604, 7 48 620, 4 52 651, 5 52 651, 11 49 664, 15 46 666, 23 40 664, 31 35 652, 38 30 627, 43 29 627, 46 26 592, 50 25 592, 58 21 505, 66 18 204, 71 15 0</inkml:trace>
  <inkml:annotation type="path"> 269 59 1, 254 149 1, 269 239 1, 284 224 1, 389 119 1, 449 74 1, 539 44 1, 599 59 1, 584 89 1, 539 164 1, 509 209 1, 434 329 1, 359 404 1, 254 524 1, 224 584 1, 194 599 1, 164 644 1, 104 719 1, 59 779 1, 74 779 1, 164 734 1, 224 689 1, 344 599 1, 464 524 1, 569 449 1, 644 434 1, 689 389 1, 749 374 1, 869 314 1, 989 269 1, 1064 224 1</inkml:annotation>
  <inkml:annotation type="data">AHocA4CABAAAAAAAHQI+NAMERTRIEQUBOBGrVgpBClwfgvwR+C8fB3N97Ot9Gzx63wu7PDqC8Y+P
4fE5Ob67zz3MvnrseNzsAIJ/BM38Io/wGcPwh+WPf57/LXx/iz9K/hT8K/gT8BfiP7vr8/T9/4W/
Ff4q/Sf8BI/qYA==
</inkml:annotation>
  <inkml:annotation type="types">AAEBAQEBAQEBAQEBAQEBAQEBAQEBAQEBAQEBAQEBAQ==
</inkml:annotation>
</inkml:ink>
</file>

<file path=word/ink/ink6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27 392, 8 31 438, 13 37 473, 16 42 494, 19 47 527, 21 55 539, 21 54 204, 20 54 204, 17 48 204, 17 41 204, 21 34 204, 27 27 285, 34 21 342, 41 15 383, 48 10 422, 57 5 464, 60 6 494, 65 4 494, 68 5 521, 71 4 521, 73 5 546, 76 6 546, 78 7 546, 82 11 580, 83 13 589, 82 19 598, 80 24 601, 78 28 592, 73 32 525, 69 35 442, 64 36 204, 58 37 204, 54 36 204,</inkml:trace>
  <inkml:annotation type="path"> 0 344 1, 74 404 1, 119 464 1, 194 554 1, 239 629 1, 284 704 1, 314 824 1, 314 809 1, 299 809 1, 254 719 1, 254 614 1, 314 509 1, 404 404 1, 509 314 1, 614 224 1, 719 149 1, 854 74 1, 899 89 1, 974 59 1, 1019 74 1, 1064 59 1, 1094 74 1, 1139 89 1, 1169 104 1, 1229 164 1, 1244 194 1, 1229 284 1, 1199 359 1, 1169 419 1, 1094 479 1, 1034 524 1, 959 539 1, 869 554 1, 809 539 1</inkml:annotation>
  <inkml:annotation type="data">AHgcA4CABAAAAAAAHQJGMgMERTRIEQUBOBGrVgpBCloignrc1du88ZDPhzVlzu12W4CC/CX4LZXP
nnw0iPg7zcOb4tXWgIJ/A+n8DM/X+Afs/B/8DN/wMEP0N+FfwLvPt/EP4a/Df4W/C78Ufhd8P2/l
n8C/wA3/AYA=
</inkml:annotation>
  <inkml:annotation type="types">AAEBAQEBAQEBAQEBAQEBAQEBAQEBAQEBAQEBAQEBAQEBAQ==
</inkml:annotation>
</inkml:ink>
</file>

<file path=word/ink/ink6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5 4 508, 11 7 297, 12 8 204, 12 10 204, 11 11 0</inkml:trace>
  <inkml:annotation type="path"> 0 14 1, 74 59 1, 164 104 1, 179 119 1, 179 149 1, 164 164 1</inkml:annotation>
  <inkml:annotation type="data">ADUcA4CABAAAAAAAHQIYGAMERTRIEQUBOBGrVgpBChcGgnqe7YKY2UCCfwW5/CQf7Q/T38A+gA==
</inkml:annotation>
  <inkml:annotation type="types">AAEBAQEB
</inkml:annotation>
</inkml:ink>
</file>

<file path=word/ink/ink6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31 5 646, 30 10 639, 28 15 635, 25 22 636, 21 26 639, 17 30 642, 10 36 651, 4 40 663, 4 40 662, 4 39 662, 5 39 668, 10 35 680, 14 32 691, 18 29 707, 23 26 720, 28 25 730, 33 23 748, 34 23 748, 35 24 753, 35 25 754, 35 28 749, 32 33 737, 28 42 732, 26 46 732, 21 52 725, 15 59 725, 10 63 726, 10 64 717, 12 63 720, 17 60 720, 21 61 715, 24 63 714, 25 66 714, 25 72 714, 23 80 716, 20 86 725, 18 93 731, 14 97 743, 15 97 766, 21 88 766, 27 81 753, 32 75 721, 38 70 619, 44 65 263,</inkml:trace>
  <inkml:annotation type="path"> 434 0 1, 464 74 1, 449 149 1, 419 224 1, 374 329 1, 314 389 1, 254 449 1, 149 539 1, 59 599 1, 59 599 1, 59 584 1, 74 584 1, 149 524 1, 209 479 1, 269 434 1, 344 389 1, 419 374 1, 494 344 1, 509 344 1, 524 359 1, 524 374 1, 524 419 1, 479 494 1, 419 629 1, 389 689 1, 314 779 1, 224 884 1, 149 944 1, 149 959 1, 179 944 1, 254 899 1, 314 914 1, 359 944 1, 374 989 1, 374 1079 1, 344 1199 1, 299 1289 1, 269 1394 1, 209 1454 1, 224 1454 1, 314 1319 1, 404 1214 1, 479 1124 1, 569 1049 1, 659 974 1</inkml:annotation>
  <inkml:annotation type="data">AIEBHAOAgAQAAAAAAB0CLFADBEU0SBEFATgRq1YKQQpjLYL8PfhvttdnwJ4qHlXbnbPWct27Zvr0
sIJ6M6zfNnmGXIzPHvJ3u74k5mzvn58kAIJ/B+H8H/89Y+Dn3z4Pgvrvfk/BPrz8Px/F6+P4p9P2
d9+Iz4u/B9X4T+/8F/nH+A4Q
</inkml:annotation>
  <inkml:annotation type="types">AAEBAQEBAQEBAQEBAQEBAQEBAQEBAQEBAQEBAQEBAQEBAQEBAQEBAQEBAQEB
</inkml:annotation>
</inkml:ink>
</file>

<file path=word/ink/ink6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74 0 1, 89 134 1, 89 284 1</inkml:annotation>
  <inkml:annotation type="data">ACMcA4CABAAAAAAAHQIUHgMERTRIERGrVgpBCggDgvXmgIJ80A==
</inkml:annotation>
  <inkml:annotation type="types">AAEB
</inkml:annotation>
</inkml:ink>
</file>

<file path=word/ink/ink6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4 5 531, 5 12 560, 6 21 570, 6 30 481, 7 30 204,</inkml:trace>
  <inkml:annotation type="path"> 44 0 1, 59 74 1, 74 179 1, 89 314 1, 89 449 1, 104 449 1</inkml:annotation>
  <inkml:annotation type="data">ADYcA4CABAAAAAAAHQIUJAMERTRIEQUBOBGrVgpBChgGguaWAIJ6zHzggn8GFfwWj+C/1X/ALoA=
</inkml:annotation>
  <inkml:annotation type="types">AAEBAQEB
</inkml:annotation>
</inkml:ink>
</file>

<file path=word/ink/ink6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5 10 628, 11 7 645, 18 5 662, 23 5 670, 24 5 670, 28 10 667, 29 15 667, 29 27 666, 27 34 659, 25 44 665, 22 51 673, 20 59 685, 17 63 695, 15 68 709, 14 68 723, 14 68 723, 14 68 736, 15 68 743, 18 64 738, 23 57 715, 29 49 671, 32 46 671, 39 40 599, 45 34 470, 52 27 204, 56 24 0</inkml:trace>
  <inkml:annotation type="path"> 0 194 1, 74 149 1, 164 104 1, 269 74 1, 344 74 1, 359 74 1, 419 149 1, 434 224 1, 434 404 1, 404 509 1, 374 659 1, 329 764 1, 299 884 1, 254 944 1, 224 1019 1, 209 1019 1, 209 1019 1, 209 1019 1, 224 1019 1, 269 959 1, 344 854 1, 434 734 1, 479 689 1, 584 599 1, 674 509 1, 779 404 1, 839 359 1</inkml:annotation>
  <inkml:annotation type="data">AGIcA4CABAAAAAAAHQI2PAMERTRIEQUBOBGrVgpBCkQbgnqTfPO3VlkiZk74s6CC+78Cpj0+L3zs
8z2PPb66vgCCfweZ/B1b5/l7y/D92eN8PwD93w/b+Cfwf+PPzr+V/3v+YA==
</inkml:annotation>
  <inkml:annotation type="types">AAEBAQEBAQEBAQEBAQEBAQEBAQEBAQEBAQEB
</inkml:annotation>
</inkml:ink>
</file>

<file path=word/ink/ink6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6 5 557, 5 15 610, 4 24 622, 6 27 442, 6 26 375, 9 20 299, 11 11 204, 14 5 366, 14 5 366, 15 5 432, 15 5 432, 16 10 630, 18 14 703, 19 14 703, 22 14 705, 27 11 687, 32 9 667, 36 6 363, 36 6 204, 36 7 204, 31 10 0</inkml:trace>
  <inkml:annotation type="path"> 104 0 1, 89 74 1, 74 224 1, 59 359 1, 89 404 1, 89 389 1, 134 299 1, 164 164 1, 209 74 1, 209 74 1, 224 74 1, 224 74 1, 239 149 1, 269 209 1, 284 209 1, 329 209 1, 404 164 1, 479 134 1, 539 89 1, 539 89 1, 539 104 1, 464 149 1</inkml:annotation>
  <inkml:annotation type="data">AGkcA4CABAAAAAAAHQImIgMERTRIEQUBOBGrVgpBCksWgvi+U5vLOyyXMXy9gIJ69X4fPvvPgPV8
uy8mAIJ/Bn38Fq/jf+AZf2N8/4L/gOb+AKfzR+af4Bw/b/53z8G7/Ajv8ADfwBF/APo=
</inkml:annotation>
  <inkml:annotation type="types">AAEBAQEBAQEBAQEBAQEBAQEBAQEBAQ==
</inkml:annotation>
</inkml:ink>
</file>

<file path=word/ink/ink6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4 7 593, 7 10 617, 12 12 613, 13 11 594, 17 9 521, 22 6 430, 26 2 204, 27 1 0</inkml:trace>
  <inkml:annotation type="path"> 29 29 1, 59 104 1, 104 149 1, 179 179 1, 194 164 1, 254 134 1, 329 89 1, 389 29 1, 404 14 1</inkml:annotation>
  <inkml:annotation type="data">AD0cA4CABAAAAAAAHQIiGAMERTRIEQUBOBGrVgpBCh8JgsTPPJeggs5t7beAgn8HDfwav+HfwH+U
fwT+8/wg
</inkml:annotation>
  <inkml:annotation type="types">AAEBAQEBAQEB
</inkml:annotation>
</inkml:ink>
</file>

<file path=word/ink/ink6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22 454, 15 18 491, 19 15 491, 26 12 528, 33 8 563, 41 5 591, 47 3 523, 47 3 523, 45 5 396, 41 7 204, 34 11 204, 33 13 580, 34 13 591, 34 13 591, 35 19 646, 36 26 654, 37 34 664, 38 44 675, 41 55 680, 41 60 683, 42 68 691, 43 77 699, 43 85 722, 42 88 747, 41 87 744, 38 84 733, 34 80 718, 30 77 688, 23 70 596, 15 64 555, 9 59 514, 4 55 527, 4 54 539, 5 49 553, 8 44 578, 9 44 578, 11 44 594, 11 44 606, 13 49 618, 13 55 618, 13 61 644, 11 68 661, 8 74 681, 10 72 626, 13 67 600, 19 59 557, 25 52 507, 30 49 472, 34 45 465, 39 45 482, 40 45 482, 41 46 519, 41 52 607, 39 57 672, 41 60 635, 42 59 635, 48 55 540, 53 48 366, 59 41 204, 61 39 0</inkml:trace>
  <inkml:annotation type="path"> 44 389 1, 119 329 1, 224 269 1, 284 224 1, 389 179 1, 494 119 1, 614 74 1, 704 44 1, 704 44 1, 674 74 1, 614 104 1, 509 164 1, 494 194 1, 509 194 1, 509 194 1, 524 284 1, 539 389 1, 554 509 1, 569 659 1, 614 824 1, 614 899 1, 629 1019 1, 644 1154 1, 644 1274 1, 629 1319 1, 614 1304 1, 569 1259 1, 509 1199 1, 449 1154 1, 344 1049 1, 224 959 1, 134 884 1, 59 824 1, 59 809 1, 74 734 1, 119 659 1, 134 659 1, 164 659 1, 164 659 1, 194 734 1, 194 824 1, 194 914 1, 164 1019 1, 119 1109 1, 149 1079 1, 194 1004 1, 284 884 1, 374 779 1, 449 734 1, 509 674 1, 584 674 1, 599 674 1, 614 689 1, 614 779 1, 584 854 1, 614 899 1, 629 884 1, 719 824 1, 794 719 1, 884 614 1, 914 584 1</inkml:annotation>
  <inkml:annotation type="data">AL4BHAOAgAQAAAAAAB0COkoDBEU0SBEFATgRq1YKQQqfAT2C5md4m/Du9+DLBnYtbXbk9TNm5rb6
nFs8rvi+rPKC/DH4hRZMxm6+CTJ8PJffnbPMk55ej1Evy97PF8J6u+e9eoJ/BOH8ET/i/8Xb8f6l
/Nn7j/M/8AyfwOp/A3/1/lL8h5Ph30/AWfh35fP4D/MP5KflC59X4X/Anl9v4Y+fn57/D34H+P8B
fhz8Kfgf8Xfkr8J/rH8XfqP9B/Z+OQ==
</inkml:annotation>
  <inkml:annotation type="types">AAEBAQEBAQEBAQEBAQEBAQEBAQEBAQEBAQEBAQEBAQEBAQEBAQEBAQEBAQEBAQEBAQEBAQEBAQEB
AQEBAQ==
</inkml:annotation>
</inkml:ink>
</file>

<file path=word/ink/ink6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7 12 548, 13 7 569, 18 5 560, 25 3 204, 26 3 204, 26 4 204, 25 7 0</inkml:trace>
  <inkml:annotation type="path"> 0 254 1, 104 179 1, 194 104 1, 269 74 1, 374 44 1, 389 44 1, 389 59 1, 374 104 1</inkml:annotation>
  <inkml:annotation type="data">AD0cA4CABAAAAAAAHQIiHAMERTRIEQUBOBGrVgpBCh8IgnxW58NogvwN+EXGTIJ/Bln8GB/iH+Bm
/4GsfwD6
</inkml:annotation>
  <inkml:annotation type="types">AAEBAQEBAQE=
</inkml:annotation>
</inkml:ink>
</file>

<file path=word/ink/ink6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27 4 607, 27 6 605, 25 12 604, 23 17 606, 21 21 611, 17 25 619, 13 28 629, 13 28 660, 14 28 660, 20 23 669, 24 20 677, 29 19 679, 34 18 694, 34 18 693, 34 19 687, 33 21 681, 30 27 668, 26 33 654, 21 41 647, 15 48 641, 11 52 638, 8 56 639, 4 61 653, 3 61 655, 3 61 649, 4 61 649, 8 58 655, 16 56 656, 18 56 650, 23 59 642, 24 63 642, 23 69 641, 22 73 642, 18 82 654, 16 87 662, 12 92 668, 14 90 679, 18 84 666, 23 77 637, 28 70 578, 32 63 477, 36 54 314, 40 47 204, 43 38 204,</inkml:trace>
  <inkml:annotation type="path"> 359 0 1, 404 59 1, 404 89 1, 374 179 1, 344 254 1, 314 314 1, 254 374 1, 194 419 1, 194 419 1, 209 419 1, 299 344 1, 359 299 1, 434 284 1, 509 269 1, 509 269 1, 509 284 1, 494 314 1, 449 404 1, 389 494 1, 314 614 1, 224 719 1, 164 779 1, 119 839 1, 59 914 1, 44 914 1, 44 914 1, 59 914 1, 119 869 1, 239 839 1, 269 839 1, 344 884 1, 359 944 1, 344 1034 1, 329 1094 1, 269 1229 1, 239 1304 1, 179 1379 1, 209 1349 1, 269 1259 1, 344 1154 1, 419 1049 1, 479 944 1, 539 809 1, 599 704 1, 644 569 1</inkml:annotation>
  <inkml:annotation type="data">AIUBHAOAgAQAAAAAAB0CLE4DBEU0SBEFATgRq1YKQQpnLYL8Kfg/umvE9bHtdtuS8k54+HnnXc34
MilAgnjfFq9e8xJPDL1PZ2ZyZvry+PzTc0CCfwdF/B085zmfg78R/Nfh+78C+3x34pzx932/L8Hw
e/j35Ln1ed9fhX8C/iH8c/mH8nfsAA==
</inkml:annotation>
  <inkml:annotation type="types">AAEBAQEBAQEBAQEBAQEBAQEBAQEBAQEBAQEBAQEBAQEBAQEBAQEBAQEBAQEB
</inkml:annotation>
</inkml:ink>
</file>

<file path=word/ink/ink6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15 6 461, 13 11 440, 8 22 204, 3 30 204,</inkml:trace>
  <inkml:annotation type="path"> 239 0 1, 224 89 1, 194 164 1, 119 329 1, 44 449 1</inkml:annotation>
  <inkml:annotation type="data">ADccA4CABAAAAAAAHQIcJAMERTRIEQUBOBGrVgpBChkFgvwJ+B70gnwX4OiCfwT9/BVP8BJ/wF4A
</inkml:annotation>
  <inkml:annotation type="types">AAEBAQE=
</inkml:annotation>
</inkml:ink>
</file>

<file path=word/ink/ink6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4 6 469, 5 15 460, 6 21 204, 7 22 0</inkml:trace>
  <inkml:annotation type="path"> 44 0 1, 59 89 1, 74 224 1, 89 314 1, 104 329 1</inkml:annotation>
  <inkml:annotation type="data">ADMcA4CABAAAAAAAHQIUIAMERTRIEQUBOBGrVgpBChUFguaAgnwc77CCfwUd/BUP8Bp/kwA=
</inkml:annotation>
  <inkml:annotation type="types">AAEBAQE=
</inkml:annotation>
</inkml:ink>
</file>

<file path=word/ink/ink6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4 12 580, 9 8 594, 13 7 606, 19 4 614, 21 5 624, 27 8 642, 29 11 644, 29 14 639, 28 19 615, 26 23 508, 22 27 204, 21 28 0</inkml:trace>
  <inkml:annotation type="path"> 0 209 1, 59 179 1, 134 119 1, 194 104 1, 284 59 1, 314 74 1, 404 119 1, 434 164 1, 434 209 1, 419 284 1, 389 344 1, 329 404 1, 314 419 1</inkml:annotation>
  <inkml:annotation type="data">AEgcA4CABAAAAAAAHQIkIAMERTRIEQUBOBGrVgpBCioNgniXPPjztu8AgvwB+Bd5vjDK6IJ/Btn8
Go75z5PwL8f4L/Rf8A3/qwA=
</inkml:annotation>
  <inkml:annotation type="types">AAEBAQEBAQEBAQEBAQ==
</inkml:annotation>
</inkml:ink>
</file>

<file path=word/ink/ink6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5 27 627, 15 22 657, 20 20 657, 27 15 673, 34 11 689, 40 9 705, 46 6 715, 48 7 719, 50 5 719, 53 6 719, 54 5 719, 56 5 712, 57 5 712, 58 5 687, 58 5 663, 58 5 634, 58 5 634, 54 7 249, 48 9 0</inkml:trace>
  <inkml:annotation type="path"> 0 434 1, 74 404 1, 224 329 1, 299 299 1, 404 224 1, 509 164 1, 599 134 1, 689 89 1, 719 104 1, 749 74 1, 794 89 1, 809 74 1, 839 74 1, 854 74 1, 869 74 1, 869 74 1, 869 74 1, 869 74 1, 809 104 1, 719 134 1</inkml:annotation>
  <inkml:annotation type="data">AFEcA4CABAAAAAAAHQI4IgMERTRIEQUBOBGrVgpBCjMUgnr17xXlNlU86IL8PfiPvOzL47zYDACC
fweV/Bx/4h/Ah8Pw+T4/i/C89/h7+B5/3oA=
</inkml:annotation>
  <inkml:annotation type="types">AAEBAQEBAQEBAQEBAQEBAQEBAQE=
</inkml:annotation>
</inkml:ink>
</file>

<file path=word/ink/ink6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4 71 287, 9 81 314, 15 92 387, 19 98 432, 27 103 467, 35 103 508, 46 102 544, 49 103 544, 51 102 559, 57 97 576, 63 89 597, 69 77 604, 75 65 604, 78 58 606, 82 47 609, 86 34 610, 89 21 611, 92 10 610, 95 3 607, 96 0 0</inkml:trace>
  <inkml:annotation type="path"> 44 959 1, 59 1064 1, 134 1214 1, 224 1379 1, 284 1469 1, 404 1544 1, 524 1544 1, 689 1529 1, 734 1544 1, 764 1529 1, 854 1454 1, 944 1334 1, 1034 1154 1, 1124 974 1, 1169 869 1, 1229 704 1, 1289 509 1, 1334 314 1, 1379 149 1, 1424 44 1, 1439 0 1</inkml:annotation>
  <inkml:annotation type="data">AFccA4CABAAAAAAAHQI+QAMERTRIEQUBOBHG+sNACjkVgub4m+HPlvgdimiC/Mn5X5Pd93N898vX
nWePAIJ/AkX8B2/kD8O/T8Hv8W/gLPH4B+PJrd/g50A=
</inkml:annotation>
  <inkml:annotation type="types">AAEBAQEBAQEBAQEBAQEBAQEBAQEB
</inkml:annotation>
</inkml:ink>
</file>

<file path=word/ink/ink6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8 82 253, 12 89 253, 18 98 292, 29 115 390, 36 123 463, 44 126 482, 52 126 513, 56 125 513, 64 122 534, 72 115 560, 80 105 587, 88 91 602, 91 83 604, 96 74 604, 105 59 604, 113 45 600, 121 33 599, 127 23 599, 132 17 597, 138 8 575, 143 0 0</inkml:trace>
  <inkml:annotation type="path"> 0 1094 1, 119 1229 1, 179 1334 1, 269 1469 1, 434 1724 1, 539 1844 1, 659 1889 1, 779 1889 1, 839 1874 1, 959 1829 1, 1079 1724 1, 1199 1574 1, 1319 1364 1, 1364 1244 1, 1439 1109 1, 1574 884 1, 1694 674 1, 1814 494 1, 1904 344 1, 1979 254 1, 2069 119 1, 2144 0 1</inkml:annotation>
  <inkml:annotation type="data">AF8cA4CABAAAAAAAHQJUTAMERTRIEQUBOBHG+sNACkEWgnyec9eY8+B7zxW2UIL87fmXc+T5/fbv
nvn4L8MzPHYAgn8BvfwG/+Mvy1+F/yj9n4j/B3qfb9+vPJv4N/gzcA==
</inkml:annotation>
  <inkml:annotation type="types">AAEBAQEBAQEBAQEBAQEBAQEBAQEBAQ==
</inkml:annotation>
</inkml:ink>
</file>

<file path=word/ink/ink6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8 112 286, 18 115 328, 25 117 328, 30 117 373, 42 115 402, 52 113 429, 64 110 451, 76 106 471, 88 101 486, 99 94 500, 111 87 501, 117 82 501, 127 73 500, 138 65 500, 146 56 501, 152 47 501, 155 36 499, 155 26 484, 152 18 470, 145 13 439, 135 8 401, 123 6 380, 111 6 375, 98 9 367, 82 15 357, 75 18 354, 59 29 359, 50 36 359, 36 49 376, 30 55 394, 23 61 394, 14 73 417, 9 82 442, 7 93 458, 9 104 466, 18 111 462, 27 112 471, 40 112 473, 53 110 465, 62 108 465, 79 105 440, 99 101 372, 107 98 207, 118 97 207, 138 93 204,</inkml:trace>
  <inkml:annotation type="path"> 0 1604 1, 119 1679 1, 269 1724 1, 374 1754 1, 449 1754 1, 629 1724 1, 779 1694 1, 959 1649 1, 1139 1589 1, 1319 1514 1, 1484 1409 1, 1664 1304 1, 1754 1229 1, 1904 1094 1, 2069 974 1, 2189 839 1, 2279 704 1, 2324 539 1, 2324 389 1, 2279 269 1, 2174 194 1, 2024 119 1, 1844 89 1, 1664 89 1, 1469 134 1, 1229 224 1, 1124 269 1, 884 434 1, 749 539 1, 539 734 1, 449 824 1, 344 914 1, 209 1094 1, 134 1229 1, 104 1394 1, 134 1559 1, 269 1664 1, 404 1679 1, 599 1679 1, 794 1649 1, 929 1619 1, 1184 1574 1, 1484 1514 1, 1604 1469 1, 1769 1454 1, 2069 1394 1</inkml:annotation>
  <inkml:annotation type="data">AJwBHAOAgAQAAAAAAB0CVEADCUSA4MIHRTRIEQUBOBF857RACnkugnyZ3fi3Cz4fE7ve9891e/N8
/xe/ku+OePieHn5Ofbz5gIL9dfrHburbrPMrZnHM5zvyefg+N8HcefhurZnQgn8CQfwGb+Ofx9+B
d977v32yXfvn4H+P8DfgTu/F8nv8DT8E/hLPn+X7fu+P6fk/C/47/U/8AXdA
</inkml:annotation>
  <inkml:annotation type="types">AAEBAQEBAQEBAQEBAQEBAQEBAQEBAQEBAQEBAQEBAQEBAQEBAQEBAQEBAQEBAQ==
</inkml:annotation>
</inkml:ink>
</file>

<file path=word/ink/ink6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0 0 1, 149 149 1, 299 299 1</inkml:annotation>
  <inkml:annotation type="data">ACccA4CABAAAAAAAHQIaGgMJRIDgwgdFNEgREXzntEAKBwOCfQCCfQA=
</inkml:annotation>
  <inkml:annotation type="types">AAEB
</inkml:annotation>
</inkml:ink>
</file>

<file path=word/ink/ink6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35 5 457, 23 14 426, 21 19 417, 16 27 411, 13 35 411, 8 49 417, 6 59 460, 9 66 473, 11 66 468, 17 66 463, 25 63 452, 28 58 452, 31 57 434, 35 52 434, 38 51 379, 43 46 205, 53 38 204, 55 37 0</inkml:trace>
  <inkml:annotation type="path"> 644 44 1, 524 74 1, 344 209 1, 314 284 1, 239 404 1, 194 524 1, 119 734 1, 89 884 1, 134 989 1, 164 989 1, 254 989 1, 374 944 1, 419 869 1, 464 854 1, 524 779 1, 569 764 1, 644 689 1, 794 569 1, 824 554 1</inkml:annotation>
  <inkml:annotation type="data">AGYcA4CABAAAAAAAHQImLgMJRIDgwgdFNEgRBQE4EXzntEAKQxOC/HX5L8/R3N56vjPaXPXygILl
+Lzx8Hnvxu748+PPfiCCfwTt/BWv4Q58Hwfi78Q/gl8P1fgn8EflP9p/wB9/APY=
</inkml:annotation>
  <inkml:annotation type="types">AAEBAQEBAQEBAQEBAQEBAQEBAQ==
</inkml:annotation>
</inkml:ink>
</file>

<file path=word/ink/ink6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5 21 354, 6 35 477, 8 46 550, 13 51 567, 14 51 574, 20 46 584, 25 37 586, 27 30 589, 33 17 587, 38 6 562, 39 7 562, 41 15 581, 43 23 583, 44 30 585, 46 40 587, 49 47 553, 49 47 478, 52 47 204,</inkml:trace>
  <inkml:annotation type="path"> 74 164 1, 74 314 1, 89 524 1, 119 689 1, 194 764 1, 209 764 1, 299 689 1, 374 554 1, 404 449 1, 494 254 1, 569 89 1, 584 104 1, 614 224 1, 644 344 1, 659 449 1, 689 599 1, 734 704 1, 734 704 1, 779 704 1</inkml:annotation>
  <inkml:annotation type="data">AF0cA4CABAAAAAAAHQImJAMJRIDgwgdFNEgRBQE4EXzntEAKOhOC9e5OefV74vmLJ3iC+q+O/D79
+c+HPs+Jed+Mgn8DUfwFn+Sfyr9PPlnv8J/hb8Ffgc/Fv43/gHM=
</inkml:annotation>
  <inkml:annotation type="types">AAEBAQEBAQEBAQEBAQEBAQEBAQ==
</inkml:annotation>
</inkml:ink>
</file>

<file path=word/ink/ink6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23 10 298, 21 17 298, 17 28 330, 13 40 362, 9 51 408, 5 61 439, 6 60 204, 7 57 204,</inkml:trace>
  <inkml:annotation type="path"> 419 0 1, 344 149 1, 314 254 1, 254 419 1, 194 599 1, 134 764 1, 74 914 1, 89 899 1, 104 854 1</inkml:annotation>
  <inkml:annotation type="data">AEUcA4CABAAAAAAAHQIaKgMJRIDgwgdFNEgRBQE4EXzntEAKIgmC/Dn4n5o9AIJ9HfEt+vSCfwJx
/AnP4kfgD8B/wHz/AXQ=
</inkml:annotation>
  <inkml:annotation type="types">AAEBAQEBAQEB
</inkml:annotation>
</inkml:ink>
</file>

<file path=word/ink/ink6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17 12 401, 14 27 405, 12 44 420, 9 59 460, 6 72 488, 7 73 204, 8 69 204, 9 56 204,</inkml:trace>
  <inkml:annotation type="path"> 284 0 1, 254 179 1, 209 404 1, 179 659 1, 134 884 1, 89 1079 1, 104 1094 1, 119 1034 1, 134 839 1</inkml:annotation>
  <inkml:annotation type="data">AEUcA4CABAAAAAAAHQIYMAMJRIDgwgdFNEgRBQE4EXzntEAKIgmC/BX4PsrwAIJ9nM3ft9/Ogn8E
DfwP/9X4W+3+BVf4EcA=
</inkml:annotation>
  <inkml:annotation type="types">AAEBAQEBAQEB
</inkml:annotation>
</inkml:ink>
</file>

<file path=word/ink/ink6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18 5 434, 22 13 456, 24 20 461, 23 23 464, 19 34 465, 18 35 464, 16 38 464, 12 45 468, 6 50 475, 7 52 501, 10 52 501, 25 51 469, 29 51 469, 32 51 333, 36 51 333, 39 50 204, 47 49 204, 51 48 0</inkml:trace>
  <inkml:annotation type="path"> 164 0 1, 269 74 1, 329 194 1, 359 299 1, 344 344 1, 284 509 1, 269 524 1, 239 569 1, 179 674 1, 89 749 1, 104 779 1, 149 779 1, 374 764 1, 434 764 1, 479 764 1, 539 764 1, 584 749 1, 704 734 1, 764 719 1</inkml:annotation>
  <inkml:annotation type="data">AFwcA4CABAAAAAAAHQIkKAMJRIDgwgdFNEgRBQE4EXzntEAKOROC+rz3e95d34s+z67L68iCeuXz
8n0543u2FIJ/BJH8EO/gfd2eOfgr8M/iX8SfvX96fuf9zfwD6A==
</inkml:annotation>
  <inkml:annotation type="types">AAEBAQEBAQEBAQEBAQEBAQEBAQ==
</inkml:annotation>
</inkml:ink>
</file>

<file path=word/ink/ink6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6 9 417, 8 25 462, 7 33 489, 7 47 528, 6 59 526, 6 60 487, 7 60 487, 7 60 446, 9 52 204, 9 48 0</inkml:trace>
  <inkml:annotation type="path"> 59 0 1, 89 134 1, 119 374 1, 104 494 1, 104 704 1, 89 884 1, 89 899 1, 104 899 1, 104 899 1, 134 779 1, 134 719 1</inkml:annotation>
  <inkml:annotation type="data">AEscA4CABAAAAAAAHQIWKgMJRIDgwgdFNEgRBQE4EXzntEAKKAuC8a7LJc2CfN8Xy/Bv118vgIJ/
BE38Dm/gn7Pxv+L/xl+N/4B3/GA=
</inkml:annotation>
  <inkml:annotation type="types">AAEBAQEBAQEBAQE=
</inkml:annotation>
</inkml:ink>
</file>

<file path=word/ink/ink7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30 5 390, 24 10 372, 19 18 366, 12 32 365, 9 42 376, 6 55 446, 7 60 467, 8 60 467, 16 61 483, 20 59 483, 26 54 486, 37 43 464, 44 32 253, 48 25 204, 48 23 204, 47 23 204, 47 23 204, 45 23 204, 44 24 445, 46 23 445, 57 16 455, 58 17 468, 61 23 485, 62 32 501, 61 40 511, 60 48 518, 57 55 516, 59 59 204, 59 58 204,</inkml:trace>
  <inkml:annotation type="path"> 599 14 1, 449 74 1, 359 149 1, 284 269 1, 179 479 1, 134 629 1, 89 824 1, 104 899 1, 119 899 1, 239 914 1, 299 884 1, 389 809 1, 554 644 1, 659 479 1, 719 374 1, 719 344 1, 704 344 1, 704 344 1, 674 344 1, 659 359 1, 689 344 1, 854 239 1, 869 254 1, 914 344 1, 929 479 1, 914 599 1, 899 719 1, 854 824 1, 884 884 1, 884 869 1</inkml:annotation>
  <inkml:annotation type="data">AH8cA4CABAAAAAAAHQIqLAMJRIDgwgdFNEgRBQE4EXzntEAKXB6C/Gn5J8TfDw+Lznrz3zZs5830
5ut9aIKcnPg88+X3O9+F49YTfh+T1yr32IJ/A+H8EK/Z6+z8tfkf8H/gT8C8/C/8Av/wBR+Rh/AY
38Bj/Rzxfh78/8Co/wKo
</inkml:annotation>
  <inkml:annotation type="types">AAEBAQEBAQEBAQEBAQEBAQEBAQEBAQEBAQEBAQEB
</inkml:annotation>
</inkml:ink>
</file>

<file path=word/ink/ink7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12 6 478, 19 9 486, 24 15 503, 25 22 505, 22 29 506, 17 39 506, 12 46 509, 6 50 522, 6 50 508, 6 49 508, 15 44 507, 27 37 501, 29 37 501, 31 36 496, 33 37 493, 35 36 493, 37 37 491, 41 45 550, 39 49 550, 35 57 578, 30 63 589, 22 72 602, 15 77 602, 8 78 253, 7 78 204,</inkml:trace>
  <inkml:annotation type="path"> 74 74 1, 179 89 1, 284 134 1, 359 224 1, 374 329 1, 329 434 1, 254 584 1, 179 689 1, 89 749 1, 89 749 1, 89 734 1, 224 659 1, 404 554 1, 434 554 1, 464 539 1, 494 554 1, 524 539 1, 554 554 1, 614 674 1, 584 734 1, 524 854 1, 449 944 1, 329 1079 1, 224 1154 1, 119 1169 1, 104 1169 1</inkml:annotation>
  <inkml:annotation type="data">AGscA4CABAAAAAAAHQIiMAMJRIDgwgdFNEgRBQE4EXzntEAKSBqC9Y3z51fgfNz6Qz4dvY+AgvXn
ORzvfN878Vzc+Lz43nnzQIJ/BUH8FI/N+A7efR+G/wBffwe85v5e/Lf4c/A+ff/Az/8CeA==
</inkml:annotation>
  <inkml:annotation type="types">AAEBAQEBAQEBAQEBAQEBAQEBAQEBAQEBAQE=
</inkml:annotation>
</inkml:ink>
</file>

<file path=word/ink/ink7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0 0 1, 149 149 1, 299 299 1</inkml:annotation>
  <inkml:annotation type="data">ACccA4CABAAAAAAAHQIaGgMJRIDgwgdFNEgREXzntEAKBwOCfQCCfQA=
</inkml:annotation>
  <inkml:annotation type="types">AAEB
</inkml:annotation>
</inkml:ink>
</file>

<file path=word/ink/ink7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23 9 534, 17 19 503, 12 21 204, 11 21 204, 8 21 359, 8 23 359, 8 31 413, 8 44 501, 8 53 536, 6 68 550, 7 84 530, 6 98 434, 6 104 0</inkml:trace>
  <inkml:annotation type="path"> 419 0 1, 344 134 1, 254 284 1, 179 314 1, 164 314 1, 119 314 1, 119 344 1, 119 464 1, 119 659 1, 119 794 1, 89 1019 1, 104 1259 1, 89 1469 1, 89 1559 1</inkml:annotation>
  <inkml:annotation type="data">AFocA4CABAAAAAAAHQIcPgMJRIDgwgdFNEgRBQE4EXzntEAKNw6C/Dn4ns8bwbzYgnzT5dZ8Hrz8
E35Qgn8GIfwaf/Afv8CdfwA1/ADf5Q/FH5P/B/4p/Pv8DEg=
</inkml:annotation>
  <inkml:annotation type="types">AAEBAQEBAQEBAQEBAQE=
</inkml:annotation>
</inkml:ink>
</file>

<file path=word/ink/ink7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6 9 528, 8 17 525, 10 24 310, 12 24 204, 13 24 204, 19 18 204,</inkml:trace>
  <inkml:annotation type="path"> 44 0 1, 89 134 1, 119 254 1, 149 359 1, 179 359 1, 194 359 1, 284 269 1</inkml:annotation>
  <inkml:annotation type="data">ADwcA4CABAAAAAAAHQIYHAMJRIDgwgdFNEgRBQE4EXzntEAKGQeC4pfQgnzW/G+Egn8GCfwYX/AR
v6+/XAA=
</inkml:annotation>
  <inkml:annotation type="types">AAEBAQEBAQ==
</inkml:annotation>
</inkml:ink>
</file>

<file path=word/ink/ink7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0 0 1, 104 104 1, 194 194 1</inkml:annotation>
  <inkml:annotation type="data">ACIcA4CABAAAAAAAHQIaGgMERTRIERGrVgpBCgcDgnxUgnxU
</inkml:annotation>
  <inkml:annotation type="types">AAEB
</inkml:annotation>
</inkml:ink>
</file>

<file path=word/ink/ink7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22 4 436, 17 11 462, 11 20 452, 7 24 269, 4 25 204, 4 25 204, 3 24 204, 3 24 204, 3 33 338, 4 45 382, 4 56 442, 4 64 448, 4 72 446, 5 82 417, 6 87 204, 6 89 0</inkml:trace>
  <inkml:annotation type="path"> 374 0 1, 329 59 1, 254 164 1, 164 299 1, 104 359 1, 59 374 1, 59 374 1, 44 359 1, 44 359 1, 44 494 1, 59 674 1, 59 839 1, 59 959 1, 59 1079 1, 74 1229 1, 89 1304 1, 89 1334 1</inkml:annotation>
  <inkml:annotation type="data">AFIcA4CABAAAAAAAHQIgTAMERTRIEQUBOBGrVgpBCjQRgvwt+HduTliUioJ45nvts+bl6z30gn8E
mfwQz+Lf4A//aH5mP3h+mfwJ+Ufl/Df8Aq/M
</inkml:annotation>
  <inkml:annotation type="types">AAEBAQEBAQEBAQEBAQEBAQE=
</inkml:annotation>
</inkml:ink>
</file>

<file path=word/ink/ink7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0 0 1, 104 104 1, 194 194 1</inkml:annotation>
  <inkml:annotation type="data">ACIcA4CABAAAAAAAHQIaGgMERTRIERGrVgpBCgcDgnxUgnxU
</inkml:annotation>
  <inkml:annotation type="types">AAEB
</inkml:annotation>
</inkml:ink>
</file>

<file path=word/ink/ink7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0 0 1, 104 104 1, 194 194 1</inkml:annotation>
  <inkml:annotation type="data">ACIcA4CABAAAAAAAHQIaGgMERTRIERGrVgpBCgcDgnxUgnxU
</inkml:annotation>
  <inkml:annotation type="types">AAEB
</inkml:annotation>
</inkml:ink>
</file>

<file path=word/ink/ink7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0 0 1, 104 104 1, 194 194 1</inkml:annotation>
  <inkml:annotation type="data">ACIcA4CABAAAAAAAHQIaGgMERTRIERGrVgpBCgcDgnxUgnxU
</inkml:annotation>
  <inkml:annotation type="types">AAEB
</inkml:annotation>
</inkml:ink>
</file>

<file path=word/ink/ink7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5 7 463, 10 4 486, 14 4 508, 15 6 521, 17 10 531, 18 16 535, 17 21 541, 16 29 546, 15 35 204, 15 35 204, 16 34 204,</inkml:trace>
  <inkml:annotation type="path"> 0 149 1, 74 104 1, 149 59 1, 209 59 1, 224 89 1, 254 149 1, 269 239 1, 254 314 1, 239 434 1, 224 524 1, 224 524 1, 239 509 1</inkml:annotation>
  <inkml:annotation type="data">AD8cA4CABAAAAAAAHQIcJgMERTRIEQUBOBGrVgpBCiEMgnpey6SAgvo+9zMy834agn8FBfwSrfn7
8OX+Bm/4GQA=
</inkml:annotation>
  <inkml:annotation type="types">AAEBAQEBAQEBAQEB
</inkml:annotation>
</inkml:ink>
</file>

<file path=word/ink/ink7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14 4 473, 15 4 473, 19 7 482, 22 12 495, 23 18 504, 21 23 508, 18 29 510, 13 34 515, 9 37 518, 4 40 540, 4 42 526, 6 42 526, 8 42 530, 18 42 533, 20 42 534, 22 42 534, 30 41 420, 36 41 0</inkml:trace>
  <inkml:annotation type="path"> 119 59 1, 209 59 1, 224 59 1, 284 104 1, 329 179 1, 344 269 1, 314 344 1, 269 434 1, 194 509 1, 134 554 1, 59 599 1, 59 629 1, 89 629 1, 119 629 1, 269 629 1, 299 629 1, 329 629 1, 449 614 1, 539 614 1</inkml:annotation>
  <inkml:annotation type="data">AE8cA4CABAAAAAAAHQImKgMERTRIEQUBOBGrVgpBCjETgvk33y727L6x8nyvg0CC8eXMll1dCwCC
fwUt/BS/zePPveb+Cvxb+APF2/sn+BSQ
</inkml:annotation>
  <inkml:annotation type="types">AAEBAQEBAQEBAQEBAQEBAQEBAQ==
</inkml:annotation>
</inkml:ink>
</file>

<file path=word/ink/ink7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4 6 310, 4 16 342, 4 26 370, 4 32 370, 4 39 390, 4 49 416, 4 57 426, 5 58 204, 5 57 204, 6 48 204, 6 46 0</inkml:trace>
  <inkml:annotation type="path"> 74 0 1, 59 89 1, 59 239 1, 59 389 1, 59 479 1, 59 584 1, 59 734 1, 59 854 1, 74 869 1, 74 854 1, 89 719 1, 89 689 1</inkml:annotation>
  <inkml:annotation type="data">AEYcA4CABAAAAAAAHQISOAMERTRIEQUBOBGrVgpBCigMgvXwwEsognweHmc349+X4oJ/AqH8CI+f
w7+DPg/Av8Ba/wFA/gH0
</inkml:annotation>
  <inkml:annotation type="types">AAEBAQEBAQEBAQEB
</inkml:annotation>
</inkml:ink>
</file>

<file path=word/ink/ink7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25 4 440, 23 7 434, 18 16 427, 14 24 422, 11 32 420, 7 40 423, 6 46 441, 4 54 488, 5 56 491, 7 57 501, 12 58 529, 15 56 529, 20 52 533, 25 46 537, 31 40 487, 35 35 394, 38 30 204, 38 29 0</inkml:trace>
  <inkml:annotation type="path"> 464 74 1, 374 59 1, 344 104 1, 269 239 1, 209 359 1, 164 479 1, 104 599 1, 89 689 1, 59 809 1, 74 839 1, 104 854 1, 179 869 1, 224 839 1, 299 779 1, 374 689 1, 464 599 1, 524 524 1, 569 449 1, 569 434 1</inkml:annotation>
  <inkml:annotation type="data">AFUcA4CABAAAAAAAHQIoNAMERTRIEQUBOBGrVgpBCjcTgvxF+L/HZLy8nNxNvYL18Pj4Kbnw13dR
4IJ/BKn8Ew3OevwF+Hvx78X4I/Dvh+Ufx3+p/wCA
</inkml:annotation>
  <inkml:annotation type="types">AAEBAQEBAQEBAQEBAQEBAQEBAQ==
</inkml:annotation>
</inkml:ink>
</file>

<file path=word/ink/ink7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4 488, 9 4 488, 14 6 498, 19 9 502, 22 13 507, 22 18 512, 19 24 521, 16 33 522, 12 39 524, 9 45 526, 4 49 528, 3 52 518, 7 50 518, 15 47 518, 24 44 511, 31 42 500, 32 43 500, 34 45 502, 34 47 512, 30 53 517, 26 59 523, 21 64 538, 18 65 538, 17 69 550, 14 70 550, 10 73 559, 11 74 204,</inkml:trace>
  <inkml:annotation type="path"> 44 74 1, 119 59 1, 134 59 1, 209 89 1, 284 134 1, 329 194 1, 329 269 1, 284 359 1, 239 494 1, 179 584 1, 134 674 1, 59 734 1, 44 779 1, 104 749 1, 224 704 1, 359 659 1, 464 629 1, 479 644 1, 509 674 1, 509 704 1, 449 794 1, 389 884 1, 314 959 1, 269 974 1, 254 1034 1, 209 1049 1, 149 1094 1, 164 1109 1</inkml:annotation>
  <inkml:annotation type="data">AF8cA4CABAAAAAAAHQIoQAMERTRIEQUBOBGrVgpBCkEcguZ58N71Zvj14m/DN8rmbfSC9fDMkk51
t91OR4XzzuaAgn8FafwVr9Hwx4+WH2/Q+Pz9WfJ7nzfgP7Pt+b+BvQ==
</inkml:annotation>
  <inkml:annotation type="types">AAEBAQEBAQEBAQEBAQEBAQEBAQEBAQEBAQEBAQ==
</inkml:annotation>
</inkml:ink>
</file>

<file path=word/ink/ink7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19 4 359, 20 3 437, 20 5 437, 18 14 442, 17 21 446, 15 32 450, 11 42 454, 9 47 460, 6 55 472, 4 62 480, 4 62 475, 4 62 475, 4 61 417, 5 56 287, 7 48 204, 9 38 204, 11 30 204,</inkml:trace>
  <inkml:annotation type="path"> 254 119 1, 284 59 1, 299 44 1, 299 74 1, 269 209 1, 254 314 1, 224 479 1, 164 629 1, 134 704 1, 89 824 1, 59 929 1, 59 929 1, 59 929 1, 59 914 1, 74 839 1, 104 719 1, 134 569 1, 164 449 1</inkml:annotation>
  <inkml:annotation type="data">AE8cA4CABAAAAAAAHQIcOAMERTRIEQUBOBGrVgpBCjESgvwN+A7dl3LMJACC+T7ec+LfF98vxr57
uIJ/A2X8CL/oH1TPg8/f6/LP51/IX6KA
</inkml:annotation>
  <inkml:annotation type="types">AAEBAQEBAQEBAQEBAQEBAQEB
</inkml:annotation>
</inkml:ink>
</file>

<file path=word/ink/ink7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27 6 417, 22 9 397, 18 14 383, 14 21 377, 11 28 373, 7 36 387, 5 43 402, 4 48 422, 4 53 434, 4 54 424, 7 55 421, 14 53 432, 21 49 434, 27 45 413, 33 39 357, 39 33 238, 44 28 204, 51 19 204, 56 11 204, 60 4 204, 60 3 330, 59 5 351, 56 14 372, 52 24 389, 48 33 439, 44 40 464, 40 49 488, 36 56 505, 37 57 385, 38 55 325, 42 44 205, 45 34 204, 50 25 204, 51 20 204, 55 15 204, 56 14 204, 56 15 204, 56 20 297, 55 28 354, 54 39 398, 54 43 444, 55 52 526, 56 52 534, 58 52 546, 59 52 546, 64 46 558, 70 40 557, 72 34 544, 76 25 534, 79 16 509, 82 14 470, 82 15 470, 83 21 478, 84 30 482, 85 35 484, 88 39 233, 88 38 233, 90 33 204,</inkml:trace>
  <inkml:annotation type="path"> 479 74 1, 404 89 1, 329 134 1, 269 209 1, 209 314 1, 164 419 1, 104 539 1, 74 644 1, 59 719 1, 59 794 1, 59 809 1, 104 824 1, 209 794 1, 314 734 1, 404 674 1, 494 584 1, 584 494 1, 659 419 1, 764 284 1, 839 164 1, 899 59 1, 899 44 1, 884 74 1, 839 209 1, 779 359 1, 719 494 1, 659 599 1, 599 734 1, 539 839 1, 554 854 1, 569 824 1, 629 659 1, 674 509 1, 749 374 1, 764 299 1, 824 224 1, 839 209 1, 839 224 1, 839 299 1, 824 419 1, 809 584 1, 809 644 1, 824 779 1, 839 779 1, 869 779 1, 884 779 1, 959 689 1, 1049 599 1, 1079 509 1, 1139 374 1, 1184 239 1, 1229 209 1, 1229 224 1, 1244 314 1, 1259 449 1, 1274 524 1, 1319 584 1, 1319 569 1, 1349 494 1</inkml:annotation>
  <inkml:annotation type="data">ALEBHAOAgAQAAAAAAB0CSjQDBEU0SBEFATgRq1YKQQqSATuC/En4vRLkjnhS5t83aHpy5552qkS+
J5yuwzuAgvXnMxLry7rU8yfBz4pdzfh788nh4zxznx+vnPhOvi5655vvyIJ/BE38En/B8mfgievl
/CPxfgD5/wn+K/zH+jvxQfuD9bvP4m/C9+P97/lz8u/tKB+nvxb9+fiz88+Pt+z7/t5+A/wD+Mvk
87/Ab/8Btfh8
</inkml:annotation>
  <inkml:annotation type="types">AAEBAQEBAQEBAQEBAQEBAQEBAQEBAQEBAQEBAQEBAQEBAQEBAQEBAQEBAQEBAQEBAQEBAQEBAQEB
AQE=
</inkml:annotation>
</inkml:ink>
</file>

<file path=word/ink/ink7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3 8 340, 4 17 392, 4 26 395, 5 31 204, 5 31 204, 6 31 204, 7 31 0</inkml:trace>
  <inkml:annotation type="path"> 44 0 1, 44 119 1, 59 254 1, 59 389 1, 74 464 1, 74 464 1, 89 464 1, 104 464 1</inkml:annotation>
  <inkml:annotation type="data">ADocA4CABAAAAAAAHQIWJgMERTRIEQUBOBGrVgpBChwIgudllgCCfJHn2IJ/Axn8CS/kf+Aaf4Bi
fwD6
</inkml:annotation>
  <inkml:annotation type="types">AAEBAQEBAQE=
</inkml:annotation>
</inkml:ink>
</file>

<file path=word/ink/ink7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7 13 368, 14 10 385, 23 7 385, 30 4 238, 30 3 204, 30 3 204, 30 3 204, 30 3 204, 25 4 204, 24 4 0</inkml:trace>
  <inkml:annotation type="path"> 0 239 1, 104 194 1, 209 149 1, 344 104 1, 449 59 1, 449 44 1, 449 44 1, 449 44 1, 449 44 1, 374 59 1, 359 59 1</inkml:annotation>
  <inkml:annotation type="data">AEAcA4CABAAAAAAAHQIkHAMERTRIEQUBOBGrVgpBCiILgnxM34x78IL8CfgsZCWCfwOJ/A0f4H/g
Av9jfigfwD6A
</inkml:annotation>
  <inkml:annotation type="types">AAEBAQEBAQEBAQE=
</inkml:annotation>
</inkml:ink>
</file>

<file path=word/ink/ink7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6 8 460, 13 4 461, 18 3 292, 19 3 292, 19 4 204, 19 4 204, 18 6 204, 17 7 0</inkml:trace>
  <inkml:annotation type="path"> 0 164 1, 89 119 1, 194 59 1, 269 44 1, 284 44 1, 284 59 1, 284 59 1, 269 89 1, 254 104 1</inkml:annotation>
  <inkml:annotation type="data">AEAcA4CABAAAAAAAHQIeFgMERTRIEQUBOBGrVgpBCiIJgnwTfNUAgvq/AN5JcoCCfwT5/BPf8Ac/
wBt+lf0o/gH0
</inkml:annotation>
  <inkml:annotation type="types">AAEBAQEBAQEB
</inkml:annotation>
</inkml:ink>
</file>

<file path=word/ink/ink7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3 8 370, 5 16 386, 6 24 431, 6 30 452, 7 37 458, 7 38 327, 7 37 327, 8 32 204, 8 30 0</inkml:trace>
  <inkml:annotation type="path"> 0 0 1, 44 119 1, 74 239 1, 89 359 1, 89 449 1, 104 554 1, 104 569 1, 104 554 1, 119 479 1, 119 449 1</inkml:annotation>
  <inkml:annotation type="data">AD8cA4CABAAAAAAAHQIWKgMERTRIEQUBOBGrVgpBCiEKgnLbKlCCfIbPh3zwgn8DkfwNT+Hvwr+A
/3v+6v23+hw=
</inkml:annotation>
  <inkml:annotation type="types">AAEBAQEBAQEBAQ==
</inkml:annotation>
</inkml:ink>
</file>

<file path=word/ink/ink7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5 17 350, 10 13 375, 18 7 445, 25 5 473, 31 4 489, 34 4 499, 36 6 507, 39 13 535, 38 19 540, 36 24 540, 34 29 521, 31 33 387, 27 36 229, 21 38 204,</inkml:trace>
  <inkml:annotation type="path"> 0 344 1, 74 254 1, 149 194 1, 269 104 1, 374 74 1, 464 59 1, 509 59 1, 539 89 1, 584 194 1, 569 284 1, 539 359 1, 509 434 1, 464 494 1, 404 539 1, 314 569 1</inkml:annotation>
  <inkml:annotation type="data">AEwcA4CABAAAAAAAHQIqKAMERTRIEQUBOBGrVgpBCi4Pgnpy3tnmrdCC/CX4fzfEmerVtIJ/A0H8
C3/j78c/b8O/gz8J+/wX+y/wr+7g
</inkml:annotation>
  <inkml:annotation type="types">AAEBAQEBAQEBAQEBAQEB
</inkml:annotation>
</inkml:ink>
</file>

<file path=word/ink/ink7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8 14 514, 21 10 514, 33 5 453, 35 1 204,</inkml:trace>
  <inkml:annotation type="path"> 0 254 1, 119 209 1, 314 149 1, 494 74 1, 524 14 1</inkml:annotation>
  <inkml:annotation type="data">ADYcA4CABAAAAAAAHQIgGAMERTRIEQUBOBF857RAChgFgnyer9KC/A34NtiCfwXR/BdP5f/gF0A=
</inkml:annotation>
  <inkml:annotation type="types">AAEBAQE=
</inkml:annotation>
</inkml:ink>
</file>

<file path=word/ink/ink7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10 8 359, 21 4 204, 24 2 0</inkml:trace>
  <inkml:annotation type="path"> 0 149 1, 149 119 1, 314 59 1, 359 29 1</inkml:annotation>
  <inkml:annotation type="data">ADEcA4CABAAAAAAAHQIcFgMERTRIEQUBOBF857RAChMEgn0T5YL6Pt3Agn8DZfwXT+Rw
</inkml:annotation>
  <inkml:annotation type="types">AAEBAQ==
</inkml:annotation>
</inkml:ink>
</file>

<file path=word/ink/ink7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8 12 424, 8 27 555, 7 38 595, 7 49 603, 8 58 555, 10 64 0</inkml:trace>
  <inkml:annotation type="path"> 104 0 1, 119 179 1, 119 404 1, 104 569 1, 104 734 1, 119 869 1, 149 959 1</inkml:annotation>
  <inkml:annotation type="data">ADocA4CABAAAAAAAHQIULAMERTRIEQUBOBF857RAChwHgvi+G2SAgn2c8t6Agn8EafwJf+m/xL+V
f4Lb
</inkml:annotation>
  <inkml:annotation type="types">AAEBAQEBAQ==
</inkml:annotation>
</inkml:ink>
</file>

<file path=word/ink/ink7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9 7 515, 20 16 607, 32 24 641, 44 32 652, 52 36 628, 52 37 562, 52 37 438, 49 37 0</inkml:trace>
  <inkml:annotation type="path"> 0 0 1, 134 104 1, 299 239 1, 479 359 1, 659 479 1, 779 539 1, 779 554 1, 779 554 1, 734 554 1</inkml:annotation>
  <inkml:annotation type="data">AD8cA4CABAAAAAAAHQIoIAMERTRIEQUBOBF857RACiEJgnzZHn5XQIJ8WV57QIJ/BdX8EZ/ln8J/
iv8c/ln+BWQ=
</inkml:annotation>
  <inkml:annotation type="types">AAEBAQEBAQEB
</inkml:annotation>
</inkml:ink>
</file>

<file path=word/ink/ink7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24 8 496, 19 19 526, 14 27 531, 6 37 503, 0 40 0</inkml:trace>
  <inkml:annotation type="path"> 419 0 1, 359 119 1, 284 284 1, 209 404 1, 89 554 1, 0 599 1</inkml:annotation>
  <inkml:annotation type="data">ADocA4CABAAAAAAAHQIcIgMERTRIEQUBOBF857RAChwGgvw5+Ja7gIJ8nO58YIJ/BYn8FE/hf8T/
wU2A
</inkml:annotation>
  <inkml:annotation type="types">AAEBAQEB
</inkml:annotation>
</inkml:ink>
</file>

<file path=word/ink/ink7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10 8 481, 8 23 601, 7 32 639, 8 34 648, 10 30 642, 19 19 641, 27 14 634, 28 15 630, 30 14 630, 34 14 628, 34 15 628, 35 23 655, 32 32 659, 28 38 649, 23 44 579, 22 44 204,</inkml:trace>
  <inkml:annotation type="path"> 149 0 1, 149 119 1, 119 344 1, 104 479 1, 119 509 1, 149 449 1, 284 284 1, 404 209 1, 419 224 1, 449 209 1, 509 209 1, 509 224 1, 524 344 1, 479 479 1, 419 569 1, 344 659 1, 329 659 1</inkml:annotation>
  <inkml:annotation type="data">AFgcA4CABAAAAAAAHQIeJAMERTRIEQUBOBF857RACjoRgvo+nZk+K/HM8zzb4IJ8nxfD8fw/H8Hw
bJ8U6+GCfwVN/A2/6J/D/4D9fDzxufhr8J/gH8u/wKOA
</inkml:annotation>
  <inkml:annotation type="types">AAEBAQEBAQEBAQEBAQEBAQE=
</inkml:annotation>
</inkml:ink>
</file>

<file path=word/ink/ink7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6 23 402, 6 35 465, 7 48 540, 7 60 577, 9 61 512, 10 61 500, 16 53 484, 26 39 428, 34 28 292, 42 16 204, 52 3 204, 55 0 0</inkml:trace>
  <inkml:annotation type="path"> 74 239 1, 89 344 1, 89 524 1, 104 719 1, 104 899 1, 134 914 1, 149 914 1, 239 794 1, 389 584 1, 509 419 1, 629 239 1, 779 44 1, 824 0 1</inkml:annotation>
  <inkml:annotation type="data">AE4cA4CABAAAAAAAHQImLAMERTRIEQUBOBF857RACjANgvXmy5fXjWfGgvwJ8/qX678vw8t+gIJ/
BBH8DF/Z+Mf1j+TvP41/Qv5E/Sn8A+g=
</inkml:annotation>
  <inkml:annotation type="types">AAEBAQEBAQEBAQEBAQ==
</inkml:annotation>
</inkml:ink>
</file>

<file path=word/ink/ink7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6 8 451, 7 16 436, 8 24 204, 9 23 204,</inkml:trace>
  <inkml:annotation type="path"> 59 0 1, 89 119 1, 104 239 1, 119 359 1, 134 344 1</inkml:annotation>
  <inkml:annotation type="data">ADMcA4CABAAAAAAAHQIUHAMERTRIEQUBOBF857RAChUFgvG0gnyHzoJ/BNX8FE/wEv/AWgA=
</inkml:annotation>
  <inkml:annotation type="types">AAEBAQE=
</inkml:annotation>
</inkml:ink>
</file>

<file path=word/ink/ink7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9 18 436, 11 33 549, 11 42 582, 10 55 598, 7 64 612, 6 74 619, 6 74 612, 8 69 609, 12 59 608, 17 49 606, 23 38 604, 30 26 604, 37 18 604, 46 10 602, 53 7 608, 54 7 608, 57 14 643, 59 22 662, 59 30 674, 59 39 682, 59 48 686, 60 60 660, 59 65 0</inkml:trace>
  <inkml:annotation type="path"> 89 104 1, 134 269 1, 164 494 1, 164 629 1, 149 824 1, 104 959 1, 89 1109 1, 89 1109 1, 119 1034 1, 179 884 1, 254 734 1, 344 569 1, 449 389 1, 554 269 1, 689 149 1, 794 104 1, 809 104 1, 854 209 1, 884 329 1, 884 449 1, 884 584 1, 884 719 1, 899 899 1, 884 974 1</inkml:annotation>
  <inkml:annotation type="data">AF0cA4CABAAAAAAAHQIoLgMERTRIEQUBOBF857RACj8Ygvg7du5MySM34cuk0IL4vHj4fHmfT79r
fD1z4ojnxoJ/BJn8C1/oX8D78f4B8ZWN+T4fxV+Bfj8+fxD/B7I=
</inkml:annotation>
  <inkml:annotation type="types">AAEBAQEBAQEBAQEBAQEBAQEBAQEBAQEB
</inkml:annotation>
</inkml:ink>
</file>

<file path=word/ink/ink7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19 26 521, 32 22 553, 39 21 525, 41 22 525, 43 24 204, 43 26 204, 38 36 204, 31 44 204, 24 51 204, 16 56 264, 5 64 455, 5 65 505, 8 64 504, 18 57 491, 25 51 491, 36 42 450, 46 33 273, 56 24 204, 69 14 204, 80 6 204,</inkml:trace>
  <inkml:annotation type="path"> 134 449 1, 284 389 1, 479 329 1, 584 314 1, 614 329 1, 644 359 1, 644 389 1, 569 539 1, 464 659 1, 359 764 1, 239 839 1, 74 959 1, 74 974 1, 119 959 1, 269 854 1, 374 764 1, 539 629 1, 689 494 1, 839 359 1, 1034 209 1, 1199 89 1</inkml:annotation>
  <inkml:annotation type="data">AF8cA4CABAAAAAAAHQIyKgMERTRIEQUBOBF857RACkEVgvmnPh9t96vfq58XfFc0gvxB+KXMj5Nu
8+PfhnS4gn8F7fwVv+Xfw5/As/8CzD8ufur9//kv7fu/G/71/Xn5uA==
</inkml:annotation>
  <inkml:annotation type="types">AAEBAQEBAQEBAQEBAQEBAQEBAQEB
</inkml:annotation>
</inkml:ink>
</file>

<file path=word/ink/ink7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13 18 417, 25 14 449, 37 10 478, 40 10 478, 42 9 489, 53 5 467, 53 5 442, 53 3 204, 53 3 204, 51 1 0</inkml:trace>
  <inkml:annotation type="path"> 0 329 1, 194 269 1, 374 209 1, 554 149 1, 599 149 1, 629 134 1, 794 74 1, 794 74 1, 794 44 1, 794 44 1, 764 14 1</inkml:annotation>
  <inkml:annotation type="data">AEccA4CABAAAAAAAHQIoGgMERTRIEQUBOBF857RACikLgn3V89+b6zSC/CH4ZPF743NAgn8ETfwP
P38P/V+J+/wEf/AYH8A+gA==
</inkml:annotation>
  <inkml:annotation type="types">AAEBAQEBAQEBAQE=
</inkml:annotation>
</inkml:ink>
</file>

<file path=word/ink/ink7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37 7 375, 27 18 463, 18 28 503, 12 34 515, 13 35 470, 16 33 470, 22 28 469, 30 23 469, 41 17 474, 48 14 474, 55 10 478, 58 11 515, 57 13 515, 50 21 515, 44 26 518, 34 35 523, 21 44 526, 12 53 531, 6 59 525, 6 59 496, 7 59 496, 16 55 497, 23 51 497, 34 44 496, 47 36 498, 54 31 377, 54 31 377, 53 30 256, 45 30 204, 33 30 204, 32 30 204, 30 36 217, 30 44 283, 29 52 357, 26 62 475, 24 76 509, 25 76 204, 26 73 204, 27 67 0</inkml:trace>
  <inkml:annotation type="path"> 644 0 1, 554 104 1, 404 269 1, 269 419 1, 179 509 1, 194 524 1, 239 494 1, 329 419 1, 449 344 1, 614 254 1, 719 209 1, 824 149 1, 869 164 1, 854 194 1, 749 314 1, 659 389 1, 509 524 1, 314 659 1, 179 794 1, 89 884 1, 89 884 1, 104 884 1, 239 824 1, 344 764 1, 509 659 1, 704 539 1, 809 464 1, 809 464 1, 794 449 1, 674 449 1, 494 449 1, 479 449 1, 449 539 1, 449 659 1, 434 779 1, 389 929 1, 359 1139 1, 374 1139 1, 389 1094 1, 404 1004 1</inkml:annotation>
  <inkml:annotation type="data">AJIBHAOAgAQAAAAAAB0CKDIDBEU0SBEFATgRfOe0QAp0KIL8dfkfzOfFnM55efPwzz3xz4J8m+M+
H478fn6rl2cAgnxeL5996vL6nwd8HfheXbz1YfBjPH4B70CCfwOl/Akf5F/Dv5X/H1nr34/E34vc
zc+v8J/h6W8/bf7W/a/5u/Jj7vyd8n48/Rv8DF/wKN/APoA=
</inkml:annotation>
  <inkml:annotation type="types">AAEBAQEBAQEBAQEBAQEBAQEBAQEBAQEBAQEBAQEBAQEBAQEBAQEBAQ==
</inkml:annotation>
</inkml:ink>
</file>

<file path=word/ink/ink7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12 22 452, 23 20 488, 32 18 507, 44 14 514, 50 10 510, 54 11 510, 57 8 504, 60 9 504, 61 6 495, 64 7 495, 64 6 487, 65 7 487, 66 6 470, 66 6 470, 66 6 443, 66 6 443, 66 6 367, 65 6 367, 58 5 204, 55 4 0</inkml:trace>
  <inkml:annotation type="path"> 0 329 1, 179 329 1, 344 299 1, 479 269 1, 659 209 1, 749 149 1, 809 164 1, 854 119 1, 899 134 1, 914 89 1, 959 104 1, 959 89 1, 974 104 1, 989 89 1, 989 89 1, 989 89 1, 989 89 1, 989 89 1, 974 89 1, 869 74 1, 824 59 1</inkml:annotation>
  <inkml:annotation type="data">AF0cA4CABAAAAAAAHQIuGgMERTRIEQUBOBF857RACj8Vgn2XefDtbnYovw+Agvwh+Eda9efHnxub
AoCCfwTZ/BEv4H+36/Hw/B8/zfL8n4H/A34b/DX59/Pn8AV/jcA=
</inkml:annotation>
  <inkml:annotation type="types">AAEBAQEBAQEBAQEBAQEBAQEBAQEB
</inkml:annotation>
</inkml:ink>
</file>

<file path=word/ink/ink7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6 8 500, 10 17 379, 11 17 379, 13 17 204, 17 14 0</inkml:trace>
  <inkml:annotation type="path"> 59 0 1, 89 119 1, 149 254 1, 164 254 1, 194 254 1, 254 209 1</inkml:annotation>
  <inkml:annotation type="data">ADccA4CABAAAAAAAHQIYGAMERTRIEQUBOBF857RAChkGgvG52YCCfJPndIJ/BZn8Hf/tb+AQ/w+A
</inkml:annotation>
  <inkml:annotation type="types">AAEBAQEB
</inkml:annotation>
</inkml:ink>
</file>

<file path=word/ink/ink7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5 13 371, 7 29 496, 8 47 536, 8 62 560, 8 76 562, 7 88 551, 7 104 539, 6 116 493, 5 116 204,</inkml:trace>
  <inkml:annotation type="path"> 59 0 1, 74 194 1, 104 434 1, 119 704 1, 119 929 1, 119 1139 1, 104 1319 1, 104 1559 1, 89 1739 1, 74 1739 1</inkml:annotation>
  <inkml:annotation type="data">AD8cA4CABAAAAAAAHQIUQgMERTRIEQUBOBF857RACiEKgvHZasqCfdzO3fHn7YJ/A5X8Bo/o/8C/
hH77+Kf4DLA=
</inkml:annotation>
  <inkml:annotation type="types">AAEBAQEBAQEBAQ==
</inkml:annotation>
</inkml:ink>
</file>

<file path=word/ink/ink7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12 8 405, 13 20 478, 13 35 591, 11 50 615, 10 65 629, 7 77 627, 5 90 612, 5 88 351, 8 75 204, 10 60 204,</inkml:trace>
  <inkml:annotation type="path"> 164 0 1, 179 119 1, 194 299 1, 194 524 1, 164 749 1, 149 974 1, 104 1154 1, 74 1349 1, 74 1319 1, 119 1124 1, 149 899 1</inkml:annotation>
  <inkml:annotation type="data">AEccA4CABAAAAAAAHQIUOAMERTRIEQUBOBF857RACikLgvq+ldmzOUCCfJ44dn4D+vSCfwQd/Avv
40/S/0/gX7/4DR/ZH8AFAA==
</inkml:annotation>
  <inkml:annotation type="types">AAEBAQEBAQEBAQE=
</inkml:annotation>
</inkml:ink>
</file>

<file path=word/ink/ink7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25 10 555, 28 24 577, 30 37 610, 32 51 626, 33 66 650, 33 80 654, 33 88 654, 31 95 649, 29 97 643, 28 97 635, 19 96 615, 11 94 617, 7 88 612, 7 86 604, 10 79 594, 16 72 582, 28 57 555, 38 45 334, 48 34 204, 56 25 204, 59 18 382, 65 13 537, 73 9 546, 80 8 553, 86 8 573, 87 9 585, 91 15 614, 92 22 628, 92 31 639, 92 46 653, 92 58 658, 91 68 204, 91 67 204, 90 67 0</inkml:trace>
  <inkml:annotation type="path"> 344 0 1, 374 149 1, 419 359 1, 449 554 1, 479 764 1, 494 989 1, 494 1199 1, 494 1319 1, 464 1424 1, 434 1454 1, 419 1454 1, 284 1439 1, 164 1409 1, 104 1319 1, 104 1289 1, 149 1184 1, 239 1079 1, 419 854 1, 569 674 1, 719 509 1, 839 374 1, 884 269 1, 974 194 1, 1094 134 1, 1199 119 1, 1289 119 1, 1304 134 1, 1364 224 1, 1379 329 1, 1379 464 1, 1379 689 1, 1379 869 1, 1364 1019 1, 1364 1004 1, 1349 1004 1</inkml:annotation>
  <inkml:annotation type="data">AIMBHAOAgAQAAAAAAB0CNjoDBEU0SBEFATgRfOe0QAplI4L8Jfg+Va1Plnjxznwa33zLffO0soCC
fR4sl+G+9t8+Pb5eTMyck9TPg7v1wIJ/BnX8GH/V+B/k/Bvn3d+38IfH3d/Af8A0/pr90fwCR+E/
4AJ37vl/A34D7z5/4J7/gnD+AfQ=
</inkml:annotation>
  <inkml:annotation type="types">AAEBAQEBAQEBAQEBAQEBAQEBAQEBAQEBAQEBAQEBAQEBAQE=
</inkml:annotation>
</inkml:ink>
</file>

<file path=word/ink/ink7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49 8 445, 45 23 562, 41 34 600, 35 45 626, 28 56 613, 22 64 540, 19 64 540, 16 68 468, 8 71 361, 7 71 204, 0 69 204,</inkml:trace>
  <inkml:annotation type="path"> 764 0 1, 734 119 1, 674 344 1, 614 509 1, 524 674 1, 419 839 1, 329 959 1, 284 959 1, 239 1019 1, 119 1064 1, 104 1064 1, 0 1034 1</inkml:annotation>
  <inkml:annotation type="data">AEscA4CABAAAAAAAHQImMAMERTRIEQUBOBF857RACi0MgvyV+T9bZx7+L4SCfJ8Xk78vi92CfwS9
/Auv6D+38Z/l387fnX8V/kn+AHg=
</inkml:annotation>
  <inkml:annotation type="types">AAEBAQEBAQEBAQEB
</inkml:annotation>
</inkml:ink>
</file>

<file path=word/ink/ink7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6 20 542, 14 14 539, 16 10 534, 18 10 534, 20 9 529, 22 9 529, 23 7 516, 25 7 516, 26 6 501, 27 6 501, 28 5 478, 28 2 204, 28 2 204,</inkml:trace>
  <inkml:annotation type="path"> 0 404 1, 89 299 1, 209 209 1, 239 149 1, 269 149 1, 299 134 1, 329 134 1, 344 104 1, 374 104 1, 389 89 1, 404 89 1, 419 74 1, 419 29 1, 419 29 1</inkml:annotation>
  <inkml:annotation type="data">AEkcA4CABAAAAAAAHQIcHAMERTRIEQUBOBF857RACisOgnwZ8IspQIL8NfimZ4s3LLvAgn8GQfwZ
Pvr36+/7vwH+Avwn/Abf8CEA
</inkml:annotation>
  <inkml:annotation type="types">AAEBAQEBAQEBAQEBAQE=
</inkml:annotation>
</inkml:ink>
</file>

<file path=word/ink/ink7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17 9 363, 19 24 426, 19 36 486, 19 46 533, 17 63 584, 15 79 583, 12 92 555, 9 105 502, 5 109 204, 5 109 204, 5 108 204, 5 100 204,</inkml:trace>
  <inkml:annotation type="path"> 239 0 1, 254 134 1, 284 359 1, 284 539 1, 284 689 1, 254 944 1, 224 1184 1, 179 1379 1, 134 1574 1, 74 1634 1, 74 1634 1, 74 1619 1, 74 1499 1</inkml:annotation>
  <inkml:annotation type="data">AEgcA4CABAAAAAAAHQIaQAMERTRIEQUBOBF857RACioNgvwJ+A5rVXwAgnzfB3fivXz+b8aCfwN1
/Anvfv8fk38N/hf+Az/4E4A=
</inkml:annotation>
  <inkml:annotation type="types">AAEBAQEBAQEBAQEBAQ==
</inkml:annotation>
</inkml:ink>
</file>

<file path=word/ink/ink7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29 6 535, 18 17 538, 13 24 527, 10 25 527, 8 28 508, 6 28 475, 5 30 475, 1 33 0</inkml:trace>
  <inkml:annotation type="path"> 524 0 1, 434 89 1, 269 254 1, 194 359 1, 149 374 1, 119 419 1, 89 419 1, 74 449 1, 14 494 1</inkml:annotation>
  <inkml:annotation type="data">AEMcA4CABAAAAAAAHQIgIAMERTRIEQUBOBF857RACiUJgvxV+N/fwZE6gnwevPw53ICCfwYl/Bhv
4B+r8F/gH8TfwU2A
</inkml:annotation>
  <inkml:annotation type="types">AAEBAQEBAQEB
</inkml:annotation>
</inkml:ink>
</file>

<file path=word/ink/ink7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7 27 494, 20 21 511, 34 15 510, 43 12 507, 58 9 505, 65 6 493, 65 5 204, 64 5 204, 55 4 0</inkml:trace>
  <inkml:annotation type="path"> 0 449 1, 104 404 1, 299 314 1, 509 224 1, 644 179 1, 869 134 1, 974 89 1, 974 74 1, 959 74 1, 824 59 1</inkml:annotation>
  <inkml:annotation type="data">AEUcA4CABAAAAAAAHQIsHgMERTRIEQUBOBF857RACicKgnxfBPfwfL8d+UCC/EH4n64ZKIJ/BYH8
FP/gnZ9P8CH/wJN/APo=
</inkml:annotation>
  <inkml:annotation type="types">AAEBAQEBAQEBAQ==
</inkml:annotation>
</inkml:ink>
</file>

<file path=word/ink/ink7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30 9 514, 24 21 530, 18 29 515, 13 39 468, 8 44 216, 2 49 204, 1 50 0</inkml:trace>
  <inkml:annotation type="path"> 509 0 1, 449 134 1, 359 314 1, 269 434 1, 194 584 1, 119 659 1, 29 734 1, 14 749 1</inkml:annotation>
  <inkml:annotation type="data">AEEcA4CABAAAAAAAHQIgJgMERTRIEQUBOBF857RACiMIgvxR+MdRfQCCfNzznt5Agn8F0fwWT+I/
xL/AP/8BifwDKA==
</inkml:annotation>
  <inkml:annotation type="types">AAEBAQEBAQE=
</inkml:annotation>
</inkml:ink>
</file>

<file path=word/ink/ink7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8 8 398, 7 24 442, 6 36 473, 8 42 0</inkml:trace>
  <inkml:annotation type="path"> 119 0 1, 119 119 1, 104 359 1, 89 539 1, 119 629 1</inkml:annotation>
  <inkml:annotation type="data">ADUcA4CABAAAAAAAHQISJAMERTRIEQUBOBF857RAChcFgvk+WuCCfJ8nn4SCfwQB/A1P3/wWqA==
</inkml:annotation>
  <inkml:annotation type="types">AAEBAQE=
</inkml:annotation>
</inkml:ink>
</file>

<file path=word/ink/ink7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22 11 642, 24 25 649, 24 34 649, 25 49 668, 26 63 676, 27 76 682, 27 88 683, 29 102 682, 30 114 680, 31 126 682, 27 131 695, 26 131 695, 21 126 691, 16 119 690, 9 110 688, 7 103 652, 8 99 652, 13 90 627, 20 83 585, 28 72 313, 35 65 204, 45 55 204, 48 52 0</inkml:trace>
  <inkml:annotation type="path"> 299 0 1, 329 164 1, 359 374 1, 359 509 1, 374 734 1, 389 944 1, 404 1139 1, 404 1319 1, 434 1529 1, 449 1709 1, 464 1889 1, 404 1964 1, 389 1964 1, 314 1889 1, 239 1784 1, 134 1649 1, 104 1544 1, 119 1484 1, 194 1349 1, 299 1244 1, 419 1079 1, 524 974 1, 674 824 1, 719 779 1</inkml:annotation>
  <inkml:annotation type="data">AGYcA4CABAAAAAAAHQIkSgMERTRIEQUBOBF857RACkgYgvwZ+CWwuV755b654yXnxoJ9XPfwW3Nf
H797uc9558d+IIJ/B9H8Ht/H+Cvr33t8fV9/nl/FP4s/C/4H/gLH+AKv19/APoA=
</inkml:annotation>
  <inkml:annotation type="types">AAEBAQEBAQEBAQEBAQEBAQEBAQEBAQEB
</inkml:annotation>
</inkml:ink>
</file>

<file path=word/ink/ink7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10 6 524, 22 9 530, 29 11 390, 31 14 204, 31 16 204, 28 21 0</inkml:trace>
  <inkml:annotation type="path"> 0 59 1, 149 89 1, 329 134 1, 434 164 1, 464 209 1, 464 239 1, 419 314 1</inkml:annotation>
  <inkml:annotation type="data">ADscA4CABAAAAAAAHQIeGgMERTRIEQUBOBF857RACh0Hgn0Z7970gvGyy8CCfwX5/BeP8AE/kH+A
WP4B9A==
</inkml:annotation>
  <inkml:annotation type="types">AAEBAQEBAQ==
</inkml:annotation>
</inkml:ink>
</file>

<file path=word/ink/ink7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18 8 551, 28 7 564, 36 7 571, 37 7 569, 40 9 561, 40 10 553, 35 17 551, 28 21 547, 21 27 546, 13 32 552, 6 39 565, 5 41 586, 8 40 586, 16 37 592, 29 31 592, 38 25 580, 45 22 553, 45 22 553, 45 22 540, 46 22 540, 45 22 489, 36 23 212, 27 23 204, 19 22 0</inkml:trace>
  <inkml:annotation type="path"> 164 164 1, 269 119 1, 419 104 1, 539 104 1, 554 104 1, 599 134 1, 599 149 1, 524 254 1, 419 314 1, 314 404 1, 194 479 1, 89 584 1, 74 614 1, 119 599 1, 239 554 1, 434 464 1, 569 374 1, 674 329 1, 674 329 1, 674 329 1, 689 329 1, 674 329 1, 539 344 1, 404 344 1, 284 329 1</inkml:annotation>
  <inkml:annotation type="data">AGgcA4CABAAAAAAAHQIiIAMERTRIEQUBOBF857RACkoZgvq88348771Z8Hj16878ab8qAIL6vwDk
Zfg7lz33eucEtIJ/BmX8GM/D8/wvg3nxfF8n4P+D4ft/Af4a+/7vyX/AVP8B/fwDaA==
</inkml:annotation>
  <inkml:annotation type="types">AAEBAQEBAQEBAQEBAQEBAQEBAQEBAQEBAQ==
</inkml:annotation>
</inkml:ink>
</file>

<file path=word/ink/ink7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19 8 385, 15 19 422, 12 28 487, 9 33 532, 4 40 576, 4 41 576, 4 42 580, 8 43 586, 13 42 592, 21 39 584, 27 35 531, 36 31 204, 41 27 204,</inkml:trace>
  <inkml:annotation type="path"> 314 0 1, 284 119 1, 224 284 1, 179 419 1, 134 494 1, 59 599 1, 59 614 1, 59 629 1, 119 644 1, 194 629 1, 314 584 1, 404 524 1, 539 464 1, 614 404 1</inkml:annotation>
  <inkml:annotation type="data">AEscA4CABAAAAAAAHQIqLAMERTRIEQUBOBGrVgpBCi0Ogvwd+E9jfTxObzyAgnyc3znwm7SCfwPN
/Azv4c/Bt/HvjH4B/H/8CE/wLkA=
</inkml:annotation>
  <inkml:annotation type="types">AAEBAQEBAQEBAQEBAQE=
</inkml:annotation>
</inkml:ink>
</file>

<file path=word/ink/ink7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0 0 1, 104 104 1, 194 194 1</inkml:annotation>
  <inkml:annotation type="data">ACIcA4CABAAAAAAAHQIaGgMERTRIERGrVgpBCgcDgnxUgnxU
</inkml:annotation>
  <inkml:annotation type="types">AAEB
</inkml:annotation>
</inkml:ink>
</file>

<file path=word/ink/ink7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35 5 544, 27 11 551, 19 17 560, 12 22 571, 5 25 581, 4 25 571, 4 24 475, 4 24 475, 6 20 0</inkml:trace>
  <inkml:annotation type="path"> 599 0 1, 524 74 1, 404 164 1, 284 254 1, 179 329 1, 74 374 1, 59 374 1, 59 359 1, 59 359 1, 89 299 1</inkml:annotation>
  <inkml:annotation type="data">AD8cA4CABAAAAAAAHQIqIgMERTRIEQUBOBGrVgpBCiEKgvxp+P+o+CMAgnqLvbPIgn8GSfwYvmX8
G/pH9SfwU2A=
</inkml:annotation>
  <inkml:annotation type="types">AAEBAQEBAQEBAQ==
</inkml:annotation>
</inkml:ink>
</file>

<file path=word/ink/ink7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3 5 417, 7 8 204, 7 8 204, 8 8 204, 9 8 0</inkml:trace>
  <inkml:annotation type="path"> 14 0 1, 44 74 1, 104 119 1, 104 119 1, 119 119 1, 134 119 1</inkml:annotation>
  <inkml:annotation type="data">ADQcA4CABAAAAAAAHQIWFgMERTRIEQUBOBGrVgpBChYGgpM8wIJ63oCCfwRN/B6P8BHP4B9A
</inkml:annotation>
  <inkml:annotation type="types">AAEBAQEB
</inkml:annotation>
</inkml:ink>
</file>

<file path=word/ink/ink7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5 4 489, 12 11 625, 18 16 615, 22 18 368, 23 19 0</inkml:trace>
  <inkml:annotation type="path"> 0 0 1, 74 59 1, 179 164 1, 269 239 1, 329 269 1, 344 284 1</inkml:annotation>
  <inkml:annotation type="data">ADYcA4CABAAAAAAAHQIgHgMERTRIEQUBOBGrVgpBChgGgnrLvYJ45vaAgn8FbfwNP/ABP8Bf/tc=
</inkml:annotation>
  <inkml:annotation type="types">AAEBAQEB
</inkml:annotation>
</inkml:ink>
</file>

<file path=word/ink/ink7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22 9 311, 18 17 401, 13 23 472, 9 29 563, 6 34 587, 4 39 594, 4 39 594, 5 40 578, 5 39 567, 9 36 562, 12 32 562, 18 26 545, 23 20 510, 29 14 423, 35 6 204, 38 2 204, 40 0 0</inkml:trace>
  <inkml:annotation type="path"> 404 0 1, 329 134 1, 269 254 1, 194 344 1, 134 434 1, 89 509 1, 59 584 1, 59 584 1, 74 599 1, 74 584 1, 134 539 1, 179 479 1, 269 389 1, 344 299 1, 434 209 1, 524 89 1, 569 29 1, 599 0 1</inkml:annotation>
  <inkml:annotation type="data">AFccA4CABAAAAAAAHQIoKgMERTRIEQUBOBGrVgpBCjkSgvw1+JZZJkvi8sdognzXVe5u3TfGAIJ/
AqX8BP/gv8Gfmv8D/H+BfXwevwP+Cfyb+7f4Ca/gH0A=
</inkml:annotation>
  <inkml:annotation type="types">AAEBAQEBAQEBAQEBAQEBAQEB
</inkml:annotation>
</inkml:ink>
</file>

<file path=word/ink/ink7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4 6 392, 4 14 277, 4 19 204, 3 20 0</inkml:trace>
  <inkml:annotation type="path"> 44 0 1, 59 89 1, 59 209 1, 59 284 1, 44 299 1</inkml:annotation>
  <inkml:annotation type="data">ADIcA4CABAAAAAAAHQIUHgMERTRIEQUBOBGrVgpBChQFgubVgnwZ3yCCfwPp/Bbf44/dYA==
</inkml:annotation>
  <inkml:annotation type="types">AAEBAQE=
</inkml:annotation>
</inkml:ink>
</file>

<file path=word/ink/ink7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3 7 314, 4 16 365, 4 25 362, 5 31 204, 5 31 0</inkml:trace>
  <inkml:annotation type="path"> 44 0 1, 44 104 1, 59 239 1, 59 374 1, 74 464 1, 74 464 1</inkml:annotation>
  <inkml:annotation type="data">ADYcA4CABAAAAAAAHQIUJgMERTRIEQUBOBGrVgpBChgGgudllIJ8WO/Cgn8CsfwHn+Uf4Ab/IIA=
</inkml:annotation>
  <inkml:annotation type="types">AAEBAQEB
</inkml:annotation>
</inkml:ink>
</file>

<file path=word/ink/ink7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22 4 555, 24 12 561, 24 19 559, 24 25 556, 22 30 551, 20 34 417, 21 34 417, 25 30 385, 31 24 376, 32 24 432, 32 24 432, 32 29 503, 33 37 529, 33 45 537, 33 53 545, 33 61 562, 34 72 588, 33 78 597, 33 78 597, 33 80 604, 32 85 619, 30 88 609, 29 86 591, 26 81 562, 23 74 478, 22 67 427, 20 59 362, 17 57 382, 16 58 402, 11 67 458, 7 74 510, 3 78 529, 0 79 204,</inkml:trace>
  <inkml:annotation type="path"> 284 0 1, 329 59 1, 359 179 1, 359 284 1, 359 374 1, 329 449 1, 299 509 1, 314 509 1, 374 449 1, 464 359 1, 479 359 1, 479 359 1, 479 434 1, 494 554 1, 494 674 1, 494 794 1, 494 914 1, 509 1079 1, 494 1169 1, 494 1169 1, 494 1199 1, 479 1274 1, 449 1319 1, 434 1289 1, 389 1214 1, 344 1109 1, 329 1004 1, 299 884 1, 254 854 1, 239 869 1, 164 1004 1, 104 1109 1, 44 1169 1, 0 1184 1</inkml:annotation>
  <inkml:annotation type="data">AH0cA4CABAAAAAAAHQIoSgMERTRIEQUBOBGrVgpBCl8igvwV+BbrXOZ7qUmxbNZbnmIAgnjxbb58
78D1wc9/DnN991fg58m96IJ/BnX8GX/Ld/c/7w/Ev4S/M35V/OX4//BL5vm/A/z/F8n4X+X6/yn+
JvwD+jn4s8/if+BlQA==
</inkml:annotation>
  <inkml:annotation type="types">AAEBAQEBAQEBAQEBAQEBAQEBAQEBAQEBAQEBAQEBAQEBAQ==
</inkml:annotation>
</inkml:ink>
</file>

<file path=word/ink/ink7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7 6 442, 13 12 505, 16 18 587, 22 26 538, 22 25 465, 23 23 276, 25 17 0</inkml:trace>
  <inkml:annotation type="path"> 0 0 1, 104 89 1, 194 179 1, 239 269 1, 329 389 1, 329 374 1, 344 344 1, 374 254 1</inkml:annotation>
  <inkml:annotation type="data">AEAcA4CABAAAAAAAHQIcHAMJRIDgwgdFNEgRBQE4EXzntEAKHQiCfFe8+GSCfAZ898iCfwSx/A7f
4K/df4V/Zv6T
</inkml:annotation>
  <inkml:annotation type="types">AAEBAQEBAQE=
</inkml:annotation>
</inkml:ink>
</file>

<file path=word/ink/ink7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8 9 338, 8 26 419, 7 40 466, 6 53 512, 8 60 511, 8 60 511, 9 60 507, 14 60 501, 21 56 500, 28 49 496, 38 39 481, 43 32 446, 53 19 204, 59 9 204, 62 5 0</inkml:trace>
  <inkml:annotation type="path"> 119 0 1, 119 134 1, 119 389 1, 104 599 1, 89 794 1, 119 899 1, 119 899 1, 134 899 1, 209 899 1, 314 839 1, 419 734 1, 569 584 1, 644 479 1, 794 284 1, 884 134 1, 929 74 1</inkml:annotation>
  <inkml:annotation type="data">AFccA4CABAAAAAAAHQIqKgMJRIDgwgdFNEgRBQE4EXzntEAKNBCC+T5Vc2eMc9+vPYJ83ydvw/Ge
e958PPgAgn8DEfwHP+Kb+Q553136/wb/AQf8BkfwD6A=
</inkml:annotation>
  <inkml:annotation type="types">AAEBAQEBAQEBAQEBAQEBAQ==
</inkml:annotation>
</inkml:ink>
</file>

<file path=word/ink/ink7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0 0 1, 149 149 1, 299 299 1</inkml:annotation>
  <inkml:annotation type="data">ACccA4CABAAAAAAAHQIaGgMJRIDgwgdFNEgREXzntEAKBwOCfQCCfQA=
</inkml:annotation>
  <inkml:annotation type="types">AAEB
</inkml:annotation>
</inkml:ink>
</file>

<file path=word/ink/ink7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16 9 390, 14 15 407, 10 22 426, 6 28 435, 6 30 401, 8 29 401, 20 25 376, 27 22 204, 27 21 204, 27 21 204, 27 21 204,</inkml:trace>
  <inkml:annotation type="path"> 254 0 1, 239 134 1, 209 224 1, 149 329 1, 89 419 1, 89 449 1, 119 434 1, 299 374 1, 404 329 1, 404 314 1, 404 314 1, 404 314 1</inkml:annotation>
  <inkml:annotation type="data">AEscA4CABAAAAAAAHQIaHgMJRIDgwgdFNEgRBQE4EXzntEAKKAyC/A34JuvGfR7+MIJ83ZfPezIA
gn8D4fwOfn0/jv8Ufhf+AC/4A8A=
</inkml:annotation>
  <inkml:annotation type="types">AAEBAQEBAQEBAQEB
</inkml:annotation>
</inkml:ink>
</file>

<file path=word/ink/ink7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54 8 295, 57 23 436, 58 38 491, 59 53 543, 58 61 560, 56 69 567, 54 71 517, 53 70 480, 51 65 354, 51 58 264, 50 45 204, 51 31 204, 49 31 222, 47 35 222, 40 46 335, 35 52 381, 29 58 421, 21 64 454, 14 71 468, 12 71 469, 10 73 461, 8 71 461, 7 72 437, 6 71 437, 6 71 382, 5 71 382, 6 62 204, 9 53 204,</inkml:trace>
  <inkml:annotation type="path"> 779 0 1, 809 119 1, 854 344 1, 869 569 1, 884 794 1, 869 914 1, 839 1034 1, 809 1064 1, 794 1049 1, 764 974 1, 764 869 1, 749 674 1, 764 464 1, 734 464 1, 704 524 1, 599 689 1, 524 779 1, 434 869 1, 314 959 1, 209 1064 1, 179 1064 1, 149 1094 1, 119 1064 1, 104 1079 1, 89 1064 1, 89 1064 1, 74 1064 1, 89 929 1, 134 794 1</inkml:annotation>
  <inkml:annotation type="data">AH4cA4CABAAAAAAAHQIoMAMJRIDgwgdFNEgRBQE4EXzntEAKWx2C/Jn5JmtqXLnXvLs9ES5ggnyf
EfG+Hvnfhv4A8fF7J8eeebHzgIJ/AmX8AM/pHv4r+n8r/d+l/xZ+IPy5+CPwT+xvzX8Px/gv7/n+
T8K/hT8p/lL+ASf4BIA=
</inkml:annotation>
  <inkml:annotation type="types">AAEBAQEBAQEBAQEBAQEBAQEBAQEBAQEBAQEBAQE=
</inkml:annotation>
</inkml:ink>
</file>

<file path=word/ink/ink7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7 5 204, 14 0 204,</inkml:trace>
  <inkml:annotation type="path"> 0 104 1, 104 74 1, 209 0 1</inkml:annotation>
  <inkml:annotation type="data">ADMcA4CABAAAAAAAHQIWFAMJRIDgwgdFNEgRBQE4EXzntEAKEAOCfECC+L5+gIJ/APn8A+g=
</inkml:annotation>
  <inkml:annotation type="types">AAEB
</inkml:annotation>
</inkml:ink>
</file>

<file path=word/ink/ink7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7 15 432, 7 29 487, 7 41 526, 7 57 540, 7 69 524, 6 81 499, 7 90 204, 7 89 204,</inkml:trace>
  <inkml:annotation type="path"> 89 0 1, 104 224 1, 104 434 1, 104 614 1, 104 854 1, 104 1034 1, 89 1214 1, 104 1349 1, 104 1334 1</inkml:annotation>
  <inkml:annotation type="data">AEUcA4CABAAAAAAAHQISOAMJRIDgwgdFNEgRBQE4EXzntEAKIgmC+D3RcoCCfgK748u/SIJ/BIn8
Dr/gX8L/iH5/4EB/gTI=
</inkml:annotation>
  <inkml:annotation type="types">AAEBAQEBAQEB
</inkml:annotation>
</inkml:ink>
</file>

<file path=word/ink/ink7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28 10 465, 23 21 500, 19 29 527, 14 36 540, 8 43 513, 3 44 204, 4 42 204,</inkml:trace>
  <inkml:annotation type="path"> 464 0 1, 419 149 1, 344 314 1, 284 434 1, 209 539 1, 119 644 1, 44 659 1, 59 629 1</inkml:annotation>
  <inkml:annotation type="data">AEQcA4CABAAAAAAAHQIeJAMJRIDgwgdFNEgRBQE4EXzntEAKIQiC/EX4p2Wz4IJ9E7Xw9IJ/BQ38
Eg/L+Afxr/AjP8CnAA==
</inkml:annotation>
  <inkml:annotation type="types">AAEBAQEBAQE=
</inkml:annotation>
</inkml:ink>
</file>

<file path=word/ink/ink7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7 23 391, 14 19 412, 22 15 427, 34 10 416, 37 4 204, 37 4 204, 35 3 0</inkml:trace>
  <inkml:annotation type="path"> 0 419 1, 104 344 1, 209 284 1, 329 224 1, 509 149 1, 554 59 1, 554 59 1, 524 44 1</inkml:annotation>
  <inkml:annotation type="data">AEUcA4CABAAAAAAAHQIgHgMJRIDgwgdFNEgRBQE4EXzntEAKIgiCfEnj5+6Agvw5+J4t+CiCfwPl
/A5Pw/hn+Ad/4CM/gH0=
</inkml:annotation>
  <inkml:annotation type="types">AAEBAQEBAQE=
</inkml:annotation>
</inkml:ink>
</file>

<file path=word/ink/ink7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8 21 444, 14 15 441, 24 7 367, 31 0 0</inkml:trace>
  <inkml:annotation type="path"> 0 389 1, 119 314 1, 209 224 1, 359 104 1, 464 0 1</inkml:annotation>
  <inkml:annotation type="data">ADscA4CABAAAAAAAHQIeHAMJRIDgwgdFNEgRBQE4EXzntEAKGAWCfJvjoIL8MfiO7IJ/BLn8Ex/n
P+BLwA==
</inkml:annotation>
  <inkml:annotation type="types">AAEBAQE=
</inkml:annotation>
</inkml:ink>
</file>

<file path=word/ink/ink7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16 11 292, 16 22 357, 15 37 404, 12 52 483, 9 65 520, 6 76 538, 7 76 527, 7 76 525, 14 71 530, 19 64 530, 27 55 493, 32 48 417, 39 37 204, 41 28 204,</inkml:trace>
  <inkml:annotation type="path"> 209 0 1, 239 164 1, 239 329 1, 224 554 1, 179 779 1, 134 974 1, 89 1139 1, 104 1139 1, 104 1139 1, 209 1064 1, 284 959 1, 404 824 1, 479 719 1, 584 554 1, 614 419 1</inkml:annotation>
  <inkml:annotation type="data">AFYcA4CABAAAAAAAHQIgMgMJRIDgwgdFNEgRBQE4EXzntEAKMw+C/AH27dPF+Ledz2CCfU8N363v
dzzggn8CWfwFX+CfxJ+OfwX+H/m+L3+L/xn+9/4COA==
</inkml:annotation>
  <inkml:annotation type="types">AAEBAQEBAQEBAQEBAQEB
</inkml:annotation>
</inkml:ink>
</file>

<file path=word/ink/ink7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18 9 315, 20 16 315, 22 28 373, 23 41 448, 23 49 464, 23 63 470, 22 72 482, 20 80 487, 17 87 503, 17 87 503, 9 88 511, 8 87 511, 6 79 496, 7 70 486, 10 61 475, 14 53 458, 21 43 287, 27 36 287, 31 26 204, 33 23 0</inkml:trace>
  <inkml:annotation type="path"> 239 0 1, 269 134 1, 299 239 1, 329 419 1, 344 614 1, 344 734 1, 344 944 1, 329 1079 1, 299 1199 1, 254 1304 1, 254 1304 1, 134 1319 1, 119 1304 1, 89 1184 1, 104 1049 1, 149 914 1, 209 794 1, 314 644 1, 404 539 1, 464 389 1, 494 344 1</inkml:annotation>
  <inkml:annotation type="data">AGYcA4CABAAAAAAAHQIeNgMJRIDgwgdFNEgRBQE4EXzntEAKQxWC/An4BLVt58vxXmTl3YJ82+p7
+D3b8c346m878QCCfwK1/Arf5Y/A35b+n4Pj+r8C/J8v4D9X4f4AZ/gDr9F/tcA=
</inkml:annotation>
  <inkml:annotation type="types">AAEBAQEBAQEBAQEBAQEBAQEBAQEB
</inkml:annotation>
</inkml:ink>
</file>

<file path=word/ink/ink7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50 6 420, 43 16 482, 36 27 491, 35 27 370, 36 26 365, 46 16 361, 53 12 363, 58 12 411, 57 14 412, 51 22 409, 46 28 414, 41 32 420, 29 40 434, 19 49 455, 11 53 460, 5 59 462, 10 57 446, 20 51 449, 34 44 452, 43 39 453, 54 32 457, 61 26 476, 64 26 477, 67 25 498, 67 24 508, 66 24 508, 66 24 491, 64 24 315, 60 24 0</inkml:trace>
  <inkml:annotation type="path"> 809 0 1, 749 89 1, 644 239 1, 539 404 1, 524 404 1, 539 389 1, 689 239 1, 794 179 1, 869 179 1, 854 209 1, 764 329 1, 689 419 1, 614 479 1, 434 599 1, 284 734 1, 164 794 1, 74 884 1, 149 854 1, 299 764 1, 509 659 1, 644 584 1, 809 479 1, 914 389 1, 959 389 1, 1004 374 1, 1004 359 1, 989 359 1, 989 359 1, 959 359 1, 899 359 1</inkml:annotation>
  <inkml:annotation type="data">AH4cA4CABAAAAAAAHQIsKgMJRIDgwgdFNEgRBQE4EXzntEAKWx6C/KH5Z6+DPm7vw+4+PMz6vXj3
nny7ZuiCfB4n135/g8Z8G74nvPl83NnwVACCfwRZ/A2P5P/dP7MnwfkD8h+fknyfF+Be/gn8FN5+
AvwT+DPr+n8D/wBH++w=
</inkml:annotation>
  <inkml:annotation type="types">AAEBAQEBAQEBAQEBAQEBAQEBAQEBAQEBAQEBAQEB
</inkml:annotation>
</inkml:ink>
</file>

<file path=word/ink/ink7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22 11 424, 20 27 475, 16 42 543, 11 53 586, 7 61 649, 6 62 662, 7 61 659, 11 49 652, 16 41 646, 23 31 627, 32 20 604, 37 19 587, 37 19 602, 37 27 612, 36 36 641, 36 47 690, 36 48 690, 38 48 671, 40 48 657, 48 44 609, 54 38 247, 60 34 0</inkml:trace>
  <inkml:annotation type="path"> 359 0 1, 329 164 1, 299 404 1, 239 629 1, 164 794 1, 104 914 1, 89 929 1, 104 914 1, 164 734 1, 239 614 1, 344 464 1, 479 299 1, 554 284 1, 554 284 1, 554 404 1, 539 539 1, 539 704 1, 539 719 1, 569 719 1, 599 719 1, 719 659 1, 809 569 1, 899 509 1</inkml:annotation>
  <inkml:annotation type="data">AGwcA4CABAAAAAAAHQIoLAMJRIDgwgdFNEgRBQE4EXzntEAKSReC/Cn4ZbZzOTM8+1jHwaCCfV6v
nvx79fjb9E+SZ9NedwCCfwRp/A5/4G/C/4M/JP4F8z7/PwfiT3+CvwZ+R/wX6/FP8Cs/soA=
</inkml:annotation>
  <inkml:annotation type="types">AAEBAQEBAQEBAQEBAQEBAQEBAQEBAQE=
</inkml:annotation>
</inkml:ink>
</file>

<file path=word/ink/ink7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8 11 379, 19 7 405, 26 6 401, 30 6 204, 30 6 204, 25 9 0</inkml:trace>
  <inkml:annotation type="path"> 0 209 1, 119 164 1, 284 104 1, 389 89 1, 449 89 1, 449 89 1, 374 134 1</inkml:annotation>
  <inkml:annotation type="data">AEMcA4CABAAAAAAAHQIeFAMJRIDgwgdFNEgRBQE4EXzntEAKIAeCfJzz3z7AgvwB+B7yOIJ/A7X8
DT/iH+AZ/4Bu/gH0
</inkml:annotation>
  <inkml:annotation type="types">AAEBAQEBAQ==
</inkml:annotation>
</inkml:ink>
</file>

<file path=word/ink/ink7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14 5 523, 14 6 523, 11 15 519, 6 22 523, 6 27 516, 7 27 514, 8 27 514, 10 30 523, 11 31 525, 9 40 527, 7 47 531, 9 53 499, 11 52 493, 18 52 487, 19 53 497, 21 59 510, 19 69 518, 17 78 520, 12 92 509, 7 104 431, 4 112 0</inkml:trace>
  <inkml:annotation type="path"> 119 0 1, 209 74 1, 209 89 1, 164 224 1, 89 329 1, 89 404 1, 104 404 1, 119 404 1, 149 449 1, 164 464 1, 134 599 1, 104 704 1, 134 794 1, 164 779 1, 269 779 1, 284 794 1, 314 884 1, 284 1034 1, 254 1169 1, 179 1379 1, 104 1559 1, 59 1679 1</inkml:annotation>
  <inkml:annotation type="data">AF8cA4CABAAAAAAAHQIaQgMJRIDgwgdFNEgRBQE4EXzntEAKPBaC+Tfh7vqJevD18M8usIJ68/Ju
+3N+Tb8cnrxfW+SCfwX1/Bffn5Pr9Z83xs/Fv4YfgTnv4fv/Nf8DTg==
</inkml:annotation>
  <inkml:annotation type="types">AAEBAQEBAQEBAQEBAQEBAQEBAQEBAQ==
</inkml:annotation>
</inkml:ink>
</file>

<file path=word/ink/ink7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7 13 379, 14 8 404, 21 6 448, 24 6 469, 29 9 501, 30 12 511, 29 18 514, 25 24 488, 18 29 250, 10 30 204, 10 29 204, 9 29 0</inkml:trace>
  <inkml:annotation type="path"> 0 284 1, 104 194 1, 209 119 1, 314 89 1, 359 89 1, 434 134 1, 449 179 1, 434 269 1, 374 359 1, 269 434 1, 149 449 1, 149 434 1, 134 434 1</inkml:annotation>
  <inkml:annotation type="data">AFIcA4CABAAAAAAAHQIeHAMJRIDgwgdFNEgRBQE4EXzntEAKLw2CfEec873t+SiC/BX4XnM44vnY
gn8DtfwNT+Cvwn9X4R+P8P/wEb/AMn5A/gH0
</inkml:annotation>
  <inkml:annotation type="types">AAEBAQEBAQEBAQEBAQ==
</inkml:annotation>
</inkml:ink>
</file>

<file path=word/ink/ink7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25 5 348, 12 7 204, 5 9 204, 4 8 204, 4 8 204, 5 8 204, 6 8 204, 7 9 204, 10 16 293, 11 23 339, 11 31 379, 11 39 204,</inkml:trace>
  <inkml:annotation type="path"> 479 59 1, 374 74 1, 179 104 1, 74 134 1, 59 119 1, 59 119 1, 74 119 1, 89 119 1, 104 134 1, 149 239 1, 164 344 1, 164 464 1, 164 584 1</inkml:annotation>
  <inkml:annotation type="data">AEgcA4CABAAAAAAAHQIeIgMJRIDgwgdFNEgRBQE4EXzntEAKJQ2C/En4z+H4PgkM2oLx2OwnwICC
fwM5/BXv8ACA/S347+H+Akw=
</inkml:annotation>
  <inkml:annotation type="types">AAEBAQEBAQEBAQEBAQ==
</inkml:annotation>
</inkml:ink>
</file>

<file path=word/ink/ink7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7 19 379, 19 13 422, 29 9 455, 37 7 457, 44 6 453, 51 3 204, 51 3 204, 51 1 0</inkml:trace>
  <inkml:annotation type="path"> 0 344 1, 104 284 1, 284 194 1, 434 134 1, 554 104 1, 659 89 1, 764 44 1, 764 44 1, 764 14 1</inkml:annotation>
  <inkml:annotation type="data">AEgcA4CABAAAAAAAHQImGgMJRIDgwgdFNEgRBQE4EXzntEAKJQmCfF63a+MAgvwl+G9zJvNAgn8D
tfwML9P4j+H+Az/4DW/gH0A=
</inkml:annotation>
  <inkml:annotation type="types">AAEBAQEBAQEB
</inkml:annotation>
</inkml:ink>
</file>

<file path=word/ink/ink7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13 11 398, 26 6 407, 34 4 507, 34 5 507, 34 14 530, 35 23 540, 36 36 573, 37 50 590, 37 61 613, 37 74 622, 37 86 639, 37 100 645, 34 108 640, 29 114 623, 20 123 500, 10 133 316, 4 137 204,</inkml:trace>
  <inkml:annotation type="path"> 59 209 1, 194 164 1, 389 89 1, 509 59 1, 509 74 1, 509 209 1, 524 344 1, 539 539 1, 554 749 1, 554 914 1, 554 1109 1, 554 1289 1, 554 1499 1, 509 1619 1, 434 1709 1, 299 1844 1, 149 1994 1, 59 2054 1</inkml:annotation>
  <inkml:annotation type="data">AF4cA4CABAAAAAAAHQIgTAMJRIDgwgdFNEgRBQE4EXzntEAKOxKC8evHv5UKO75vgIL8Afgfec+R
4ncufDvJ8ICCfwQB/A9/6a/Vv4S+/8JfgX4PwD8n1/X9v65/L/50
</inkml:annotation>
  <inkml:annotation type="types">AAEBAQEBAQEBAQEBAQEBAQEB
</inkml:annotation>
</inkml:ink>
</file>

<file path=word/ink/ink7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35 8 231, 30 15 244, 22 24 274, 15 30 311, 16 31 377, 19 29 377, 33 23 387, 40 21 389, 46 22 374, 45 23 374, 37 31 351, 31 36 350, 23 42 351, 17 46 354, 10 53 366, 8 52 372, 7 54 372, 6 53 379, 6 53 379, 6 54 367, 6 54 367, 14 47 362, 25 39 369, 38 31 373, 45 29 376, 53 26 390, 57 27 407, 59 26 407, 60 26 422, 61 26 422, 62 26 437, 63 26 458, 63 27 478, 62 32 499, 59 40 498, 55 48 360, 51 54 204,</inkml:trace>
  <inkml:annotation type="path"> 584 0 1, 524 119 1, 449 224 1, 329 359 1, 224 449 1, 239 464 1, 284 434 1, 494 344 1, 599 314 1, 689 329 1, 674 344 1, 554 464 1, 464 539 1, 344 629 1, 254 689 1, 149 794 1, 119 779 1, 104 809 1, 89 794 1, 89 794 1, 89 809 1, 89 809 1, 209 704 1, 374 584 1, 569 464 1, 674 434 1, 794 389 1, 854 404 1, 884 389 1, 899 389 1, 914 389 1, 929 389 1, 944 389 1, 944 404 1, 929 479 1, 884 599 1, 824 719 1, 764 809 1</inkml:annotation>
  <inkml:annotation type="data">AIoBHAOAgAQAAAAAAB0CKigDCUSA4MIHRTRIEQUBOBF857RACmcmgvxl+O72fJn1fHfj+PNy+oh8
nM+Gedot2oJ8lzvvvnxx8XZvPl52S/HXwXxsE8cagn8BZfwEz+Bvi/D35p+j5fwP+Avwn+EMz5vh
+H4vj+37Pf2dv1c/A/4C/Af4C+Cz8I/vf8Eg
</inkml:annotation>
  <inkml:annotation type="types">AAEBAQEBAQEBAQEBAQEBAQEBAQEBAQEBAQEBAQEBAQEBAQEBAQE=
</inkml:annotation>
</inkml:ink>
</file>

<file path=word/ink/ink7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88941" units="cm"/>
      <inkml:brushProperty name="height" value="0.05288941" units="cm"/>
      <inkml:brushProperty name="fitToCurve" value="1"/>
      <inkml:brushProperty name="color" value="#00b0f0"/>
    </inkml:brush>
  </inkml:definitions>
  <inkml:trace contextRef="#ctx0" brushRef="#br0"> 6 10 473, 8 21 481, 10 37 499, 10 49 510, 11 64 521, 10 79 523, 10 93 519, 9 107 506, 9 118 490, 9 132 472, 10 141 0</inkml:trace>
  <inkml:annotation type="path"> 29 0 1, 89 149 1, 119 314 1, 149 554 1, 149 734 1, 164 959 1, 149 1184 1, 149 1394 1, 134 1604 1, 134 1769 1, 134 1979 1, 149 2114 1</inkml:annotation>
  <inkml:annotation type="data">AEMcA4CABAAAAAAAHQIWTgMJRIDgwgdFNEgRBQE4EXzntEAKIAyCzNbNliCCfRPXniu89oJ/BS38
FD/R8b5/h+fu/wTi
</inkml:annotation>
  <inkml:annotation type="types">AAEBAQEBAQEBAQEB
</inkml:annotation>
</inkml:ink>
</file>

<file path=word/ink/ink7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11 8 390, 25 21 204, 24 23 204, 22 26 0</inkml:trace>
  <inkml:annotation type="path"> 0 0 1, 164 119 1, 374 314 1, 359 344 1, 329 389 1</inkml:annotation>
  <inkml:annotation type="data">ADccA4CABAAAAAAAHQIYGAMERTRIEQUBOBET5XFAChkFgn1c/AdAgnyevriCfwPh/Bsv8AsfwD6A
</inkml:annotation>
  <inkml:annotation type="types">AAEBAQE=
</inkml:annotation>
</inkml:ink>
</file>

<file path=word/ink/ink7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10 9 449, 21 10 204, 25 6 204, 27 2 0</inkml:trace>
  <inkml:annotation type="path"> 0 59 1, 149 134 1, 314 149 1, 374 89 1, 404 29 1</inkml:annotation>
  <inkml:annotation type="data">ADYcA4CABAAAAAAAHQIYFAMERTRIEQUBOBET5XFAChgFgn0T49CC8Tz7AIJ/BM38Io/wGd/APoA=
</inkml:annotation>
  <inkml:annotation type="types">AAEBAQE=
</inkml:annotation>
</inkml:ink>
</file>

<file path=word/ink/ink7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23 14 496, 15 32 512, 7 48 422, 6 49 0</inkml:trace>
  <inkml:annotation type="path"> 434 0 1, 344 209 1, 224 479 1, 104 719 1, 89 734 1</inkml:annotation>
  <inkml:annotation type="data">ADkcA4CABAAAAAAAHQIaIAMERTRIEQUBOBET5XFAChsFgvw9+K9fEIJ+APG/gMCCfwWJ/BUv65/g
X0A=
</inkml:annotation>
  <inkml:annotation type="types">AAEBAQE=
</inkml:annotation>
</inkml:ink>
</file>

<file path=word/ink/ink7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11 41 319, 22 36 328, 43 26 401, 69 15 451, 88 8 429, 90 8 0</inkml:trace>
  <inkml:annotation type="path"> 0 659 1, 164 614 1, 329 539 1, 644 389 1, 1034 224 1, 1319 119 1, 1349 119 1</inkml:annotation>
  <inkml:annotation type="data">AD8cA4CABAAAAAAAHQIqHAMERTRIEQUBOBET5XFACiEHgn1Po9fH+ByC/Hn5D33fHxCCfwLF/AqP
5k/Cf51/ghM=
</inkml:annotation>
  <inkml:annotation type="types">AAEBAQEBAQ==
</inkml:annotation>
</inkml:ink>
</file>

<file path=word/ink/ink7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7 10 274, 11 24 334, 14 38 385, 15 51 420, 16 80 444, 16 104 461, 15 130 453, 17 147 426, 15 163 409, 16 173 376, 15 174 204, 15 173 204, 12 164 0</inkml:trace>
  <inkml:annotation type="path"> 44 0 1, 104 149 1, 164 359 1, 209 569 1, 224 764 1, 239 1199 1, 239 1559 1, 224 1949 1, 254 2204 1, 224 2444 1, 239 2594 1, 224 2609 1, 224 2594 1, 179 2459 1</inkml:annotation>
  <inkml:annotation type="data">AE8cA4CABAAAAAAAHQIWQgMERTRIEQUBOBET5XFACjEOguRdW8882dCCfR4X8Ce8+e/D8+/Kgn8C
EfwEj8/4F+v4/wv+C/o/Av77/gDz+AfQ
</inkml:annotation>
  <inkml:annotation type="types">AAEBAQEBAQEBAQEBAQE=
</inkml:annotation>
</inkml:ink>
</file>

<file path=word/ink/ink7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22 13 343, 15 33 379, 7 49 392, 0 61 204,</inkml:trace>
  <inkml:annotation type="path"> 404 0 1, 329 194 1, 224 494 1, 104 734 1, 0 914 1</inkml:annotation>
  <inkml:annotation type="data">ADccA4CABAAAAAAAHQIYIgMERTRIEQUBOBET5XFAChkFgvw1+Jdsgn3fF58ggn8DJfwKX+E/4B3A
</inkml:annotation>
  <inkml:annotation type="types">AAEBAQE=
</inkml:annotation>
</inkml:ink>
</file>

<file path=word/ink/ink7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11 204, 12 30 247, 16 47 307, 21 68 407, 26 88 476, 27 100 508, 26 100 560, 26 100 560, 24 99 573, 20 86 571, 20 73 567, 23 63 555, 30 52 538, 32 52 538, 44 50 520, 45 52 517, 49 62 525, 48 73 531, 44 79 556, 43 79 560, 42 72 555, 44 61 551, 48 50 547, 56 38 541, 66 27 536, 76 22 527, 89 23 513, 92 25 513, 98 37 518, 99 50 536, 95 62 538, 90 74 545, 86 76 545, 85 79 548, 81 81 548, 74 80 565, 73 76 560, 77 60 543, 81 50 487, 89 38 369, 100 23 204, 105 16 0</inkml:trace>
  <inkml:annotation type="path"> 44 0 1, 104 164 1, 179 449 1, 239 704 1, 314 1019 1, 389 1319 1, 404 1499 1, 389 1499 1, 389 1499 1, 359 1484 1, 299 1289 1, 299 1094 1, 344 944 1, 449 779 1, 479 779 1, 659 749 1, 674 779 1, 734 929 1, 719 1094 1, 659 1184 1, 644 1184 1, 629 1079 1, 659 914 1, 719 749 1, 839 569 1, 989 404 1, 1139 329 1, 1334 344 1, 1379 374 1, 1469 554 1, 1484 749 1, 1424 929 1, 1349 1109 1, 1289 1139 1, 1274 1184 1, 1214 1214 1, 1109 1199 1, 1094 1139 1, 1154 899 1, 1214 749 1, 1334 569 1, 1499 344 1, 1574 239 1</inkml:annotation>
  <inkml:annotation type="data">AJwBHAOAgAQAAAAAAB0CLi4DBEU0SBEFATgRE+VxQAp+K4Lkljzs3fHPHv6Pr577xzPGOfTz37s5
3vwenjnwgIJ9Xyb4vy/av2uX6t8fJPfw/H5WfB8E+iV9Mve/b8G9+QCCfwD5/AE/4G/Gn4j/F/4M
/Jv3fgPfl9/gb8E/gL6t/BX4P+eNnn3+APX3fgX18fO/gb8I/b+M/zD+Q/xm
</inkml:annotation>
  <inkml:annotation type="types">AAEBAQEBAQEBAQEBAQEBAQEBAQEBAQEBAQEBAQEBAQEBAQEBAQEBAQEBAQ==
</inkml:annotation>
</inkml:ink>
</file>

<file path=word/ink/ink7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21 28 204, 20 49 247, 18 72 391, 16 91 468, 13 102 500, 10 105 557, 10 104 558, 11 93 549, 15 79 541, 21 67 539, 28 53 534, 38 41 531, 53 25 528, 61 18 524, 71 12 507, 82 9 497, 83 10 497, 86 17 485, 85 19 488, 80 32 491, 74 41 478, 62 58 316, 55 63 0</inkml:trace>
  <inkml:annotation type="path"> 314 224 1, 314 419 1, 299 734 1, 269 1079 1, 239 1364 1, 194 1529 1, 149 1574 1, 149 1559 1, 164 1394 1, 224 1184 1, 314 1004 1, 419 794 1, 569 614 1, 794 374 1, 914 269 1, 1064 179 1, 1229 134 1, 1244 149 1, 1289 254 1, 1274 284 1, 1199 479 1, 1109 614 1, 929 869 1, 824 944 1</inkml:annotation>
  <inkml:annotation type="data">AG0cA4CABAAAAAAAHQIoLAMERTRIEQUBOBET5XFACk8Ygvwd+D7VcnMnPXx5Ppzz5vw+gIL8Bb8m
efl+Xz9Pc3PPzTnj4Pf1efk+0IJ/APn8AT/q781/j/8LflX6Z8HcX7/i+j7fwE/Av8AH/wAy
</inkml:annotation>
  <inkml:annotation type="types">AAEBAQEBAQEBAQEBAQEBAQEBAQEBAQEB
</inkml:annotation>
</inkml:ink>
</file>

<file path=word/ink/ink7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11 8 387, 17 17 365, 17 17 284, 14 19 204, 2 20 204, 0 19 0</inkml:trace>
  <inkml:annotation type="path"> 29 0 1, 164 119 1, 254 254 1, 254 254 1, 209 284 1, 29 299 1, 0 284 1</inkml:annotation>
  <inkml:annotation type="data">ADscA4CABAAAAAAAHQIWFgMERTRIEQUBOBET5XFACh0Hgs+Lvw9+f6CCfJPny6CCfwPV/BC/5bn6
E/gH0A==
</inkml:annotation>
  <inkml:annotation type="types">AAEBAQEBAQ==
</inkml:annotation>
</inkml:ink>
</file>

<file path=word/ink/ink7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0 0 1, 224 224 1, 449 449 1</inkml:annotation>
  <inkml:annotation type="data">ACQcA4CABAAAAAAAHQIaGgMERTRIERET5XFACgkDgn4CAIJ+AgA=
</inkml:annotation>
  <inkml:annotation type="types">AAEB
</inkml:annotation>
</inkml:ink>
</file>

<file path=word/ink/ink7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11 8 485, 28 15 557, 38 17 204, 39 18 0</inkml:trace>
  <inkml:annotation type="path"> 0 44 1, 164 119 1, 419 224 1, 569 254 1, 584 269 1</inkml:annotation>
  <inkml:annotation type="data">ADccA4CABAAAAAAAHQIcFgMERTRIEQUBOBET5XFAChkFgn1fB8fzgILmZ7qCfwVd/BD/8Eb/wAcA
</inkml:annotation>
  <inkml:annotation type="types">AAEBAQE=
</inkml:annotation>
</inkml:ink>
</file>

<file path=word/ink/ink7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11 8 356, 27 18 493, 39 22 537, 50 24 573, 52 23 573, 58 20 0</inkml:trace>
  <inkml:annotation type="path"> 0 0 1, 164 119 1, 404 269 1, 584 329 1, 749 359 1, 779 344 1, 869 299 1</inkml:annotation>
  <inkml:annotation type="data">ADscA4CABAAAAAAAHQIiGAMERTRIEQUBOBET5XFACh0Hgn1evN+fwIJ8mfDvdIJ/A1n8BN/p/5fx
b/Br4A==
</inkml:annotation>
  <inkml:annotation type="types">AAEBAQEBAQ==
</inkml:annotation>
</inkml:ink>
</file>

<file path=word/ink/ink7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54 14 360, 58 33 432, 61 54 484, 61 65 503, 61 85 539, 59 99 583, 59 99 585, 55 88 550, 51 73 517, 46 53 470, 42 35 419, 38 31 398, 38 32 391, 31 43 390, 21 60 430, 14 70 472, 8 72 435, 8 71 328, 10 64 204, 13 55 0</inkml:trace>
  <inkml:annotation type="path"> 764 0 1, 809 209 1, 869 494 1, 914 809 1, 914 974 1, 914 1274 1, 884 1484 1, 884 1484 1, 824 1319 1, 764 1094 1, 689 794 1, 629 524 1, 569 464 1, 569 479 1, 464 644 1, 314 899 1, 209 1049 1, 119 1079 1, 119 1064 1, 149 959 1, 194 824 1</inkml:annotation>
  <inkml:annotation type="data">AGocA4CABAAAAAAAHQIgLgMERTRIEQUBOBET5XFACkwVgvyV+RZetzysePj7yfBkgn4A9Z9PzfD+
Afr8+8/AHr6Pg+P5e/Dogn8DafwJL+DfxP+Bvk/HP4vz8A+fxB+APg/G2foP84/gf9Cg
</inkml:annotation>
  <inkml:annotation type="types">AAEBAQEBAQEBAQEBAQEBAQEBAQEB
</inkml:annotation>
</inkml:ink>
</file>

<file path=word/ink/ink7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9 12 412, 15 25 452, 22 33 435, 23 34 348, 26 34 0</inkml:trace>
  <inkml:annotation type="path"> 0 0 1, 134 179 1, 224 374 1, 329 494 1, 344 509 1, 389 509 1</inkml:annotation>
  <inkml:annotation type="data">ADkcA4CABAAAAAAAHQIYGgMERTRIEQUBOBET5XFAChsGgnzdnw4Agn2T38dAgn8EOfwOb+V/zj/A
d4A=
</inkml:annotation>
  <inkml:annotation type="types">AAEBAQEB
</inkml:annotation>
</inkml:ink>
</file>

<file path=word/ink/ink7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12 48 518, 24 47 532, 26 47 532, 32 56 541, 33 63 544, 29 77 547, 24 87 555, 24 88 558, 25 85 558, 34 69 556, 48 49 521, 59 35 425, 71 21 228, 83 6 204, 88 0 0</inkml:trace>
  <inkml:annotation type="path"> 0 779 1, 179 719 1, 359 704 1, 389 704 1, 479 839 1, 494 944 1, 434 1154 1, 359 1304 1, 359 1319 1, 374 1274 1, 509 1034 1, 719 734 1, 884 524 1, 1064 314 1, 1244 89 1, 1319 0 1</inkml:annotation>
  <inkml:annotation type="data">AFccA4CABAAAAAAAHQIqKgMERTRIEQUBOBET5XFACjkQgn2Pp8e/d9T5PXY+MIL8mflXk+bfi8/P
5+/z8C/Mgn8F4fwWr+Afm+F69938T/l/9X/wB9/AJoA=
</inkml:annotation>
  <inkml:annotation type="types">AAEBAQEBAQEBAQEBAQEBAQ==
</inkml:annotation>
</inkml:ink>
</file>

<file path=word/ink/ink7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38 10 297, 30 27 319, 22 38 365, 11 53 371, 8 54 213, 7 54 213, 7 52 204, 7 51 0</inkml:trace>
  <inkml:annotation type="path"> 644 0 1, 569 149 1, 449 404 1, 329 569 1, 164 794 1, 119 809 1, 104 809 1, 104 779 1, 104 764 1</inkml:annotation>
  <inkml:annotation type="data">AEUcA4CABAAAAAAAHQIeIAMERTRIEQUBOBET5XFACicJgvx1+Reu/JkAgn0fF8Pj8A3Ygn8CbfwI
X+FPxr/AFv8AQfP/ANY=
</inkml:annotation>
  <inkml:annotation type="types">AAEBAQEBAQEB
</inkml:annotation>
</inkml:ink>
</file>

<file path=word/ink/ink7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14 44 379, 30 35 419, 40 27 452, 51 21 471, 68 12 452, 71 7 204, 70 7 204, 62 5 0</inkml:trace>
  <inkml:annotation type="path"> 0 734 1, 209 659 1, 449 524 1, 599 404 1, 764 314 1, 1019 179 1, 1064 104 1, 1049 104 1, 929 74 1</inkml:annotation>
  <inkml:annotation type="data">AEgcA4CABAAAAAAAHQImIAMERTRIEQUBOBET5XFACioJgn4Az4Z8H4B8/GCC/I35R8zO+PWggn8D
tfwMX8f4B/GP8BX/wGp/APo=
</inkml:annotation>
  <inkml:annotation type="types">AAEBAQEBAQEB
</inkml:annotation>
</inkml:ink>
</file>

<file path=word/ink/ink7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7 9 311, 18 21 348, 20 20 257, 21 18 257, 28 9 204, 28 5 0</inkml:trace>
  <inkml:annotation type="path"> 0 0 1, 104 134 1, 269 314 1, 299 299 1, 314 269 1, 419 134 1, 419 74 1</inkml:annotation>
  <inkml:annotation type="data">AD0cA4CABAAAAAAAHQIaFgMERTRIEQUBOBET5XFACh8HgnxePnvwfGCCfNz778fogn8CpfwIT+5f
01+T/4AT
</inkml:annotation>
  <inkml:annotation type="types">AAEBAQEBAQ==
</inkml:annotation>
</inkml:ink>
</file>

<file path=word/ink/ink7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9 14 204, 8 33 250, 9 56 369, 9 75 400, 9 93 344, 9 93 344, 9 92 204, 7 81 204, 7 69 204, 7 66 0</inkml:trace>
  <inkml:annotation type="path"> 134 0 1, 134 209 1, 119 494 1, 134 839 1, 134 1124 1, 134 1394 1, 134 1394 1, 134 1379 1, 104 1214 1, 104 1034 1, 104 989 1</inkml:annotation>
  <inkml:annotation type="data">AEccA4CABAAAAAAAHQIULAMERTRIEQUBOBET5XFACikLgvm+e5RuAIJ+APXjzfwTfpvzAIJ/APn8
AQ/nb9K/pP8qfv39+P4B9A==
</inkml:annotation>
  <inkml:annotation type="types">AAEBAQEBAQEBAQE=
</inkml:annotation>
</inkml:ink>
</file>

<file path=word/ink/ink7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10 22 294, 25 12 405, 36 9 449, 37 9 435, 38 12 273, 37 15 204, 34 23 0</inkml:trace>
  <inkml:annotation type="path"> 0 449 1, 149 329 1, 374 179 1, 539 134 1, 554 134 1, 569 179 1, 554 224 1, 509 344 1</inkml:annotation>
  <inkml:annotation type="data">AEAcA4CABAAAAAAAHQIcGAMERTRIEQUBOBET5XFACiIIgn0evP0t0IL8QfjHfi5x6IJ/AmH8Ap/m
v8s/wAb+nv3m
</inkml:annotation>
  <inkml:annotation type="types">AAEBAQEBAQE=
</inkml:annotation>
</inkml:ink>
</file>

<file path=word/ink/ink8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40 204, 8 58 210, 9 76 274, 11 87 367, 11 83 363, 12 63 340, 15 44 325, 20 30 323, 26 21 336, 36 10 367, 42 8 402, 43 9 416, 45 15 422, 48 27 438, 53 47 462, 57 58 477, 62 75 486, 64 86 487, 63 88 515, 62 88 515, 53 81 518, 46 72 512, 39 62 487, 39 55 457, 40 54 384, 50 43 204, 53 41 0</inkml:trace>
  <inkml:annotation type="path"> 74 419 1, 104 599 1, 119 869 1, 134 1139 1, 164 1304 1, 164 1244 1, 179 944 1, 224 659 1, 299 449 1, 389 314 1, 539 149 1, 629 119 1, 644 134 1, 674 224 1, 719 404 1, 794 704 1, 854 869 1, 929 1124 1, 959 1289 1, 944 1319 1, 929 1319 1, 794 1214 1, 689 1079 1, 584 929 1, 584 824 1, 599 809 1, 749 644 1, 794 614 1</inkml:annotation>
  <inkml:annotation type="data">AH0cA4CABAAAAAAAHQIkKAMERTRIEQUBOBET5XFACl8cgvXamzMnjz7kyzvXy4+KfN8Ygvw5+Bfg
fH+A/wLPXrfm56+D5Pn+D4fn349vPg+n5oJ/APn8A4/lj8Pfqf8F/J934C/BHj8H/L9HyfP8Py/h
r8O8+f8F+/x3+u/wqA==
</inkml:annotation>
  <inkml:annotation type="types">AAEBAQEBAQEBAQEBAQEBAQEBAQEBAQEBAQEBAQ==
</inkml:annotation>
</inkml:ink>
</file>

<file path=word/ink/ink8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7 12 263, 10 34 297, 11 52 412, 11 74 486, 12 88 496, 16 98 501, 17 98 505, 18 98 505, 26 86 531, 37 63 470, 42 51 355, 48 33 204, 53 18 0</inkml:trace>
  <inkml:annotation type="path"> 74 0 1, 104 179 1, 149 509 1, 164 779 1, 164 1109 1, 179 1319 1, 239 1469 1, 254 1469 1, 269 1469 1, 389 1289 1, 554 944 1, 629 764 1, 719 494 1, 794 269 1</inkml:annotation>
  <inkml:annotation type="data">AFAcA4CABAAAAAAAHQIgLgMERTRIEQUBOBET5XFACjIOgvXZtnOvi58MoIJ9n0efHy+fpfb9f1fD
wIJ/AeX8BX/ob8b/mX3fP4Y/Sf5R/Fv5PA==
</inkml:annotation>
  <inkml:annotation type="types">AAEBAQEBAQEBAQEBAQE=
</inkml:annotation>
</inkml:ink>
</file>

<file path=word/ink/ink8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8 10 429, 12 24 405, 11 35 204,</inkml:trace>
  <inkml:annotation type="path"> 59 0 1, 119 149 1, 179 359 1, 164 524 1</inkml:annotation>
  <inkml:annotation type="data">ADAcA4CABAAAAAAAHQIUHAMERTRIEQUBOBET5XFAChIEgvB7gn0eOoJ/BH38E3/wCOA=
</inkml:annotation>
  <inkml:annotation type="types">AAEBAQ==
</inkml:annotation>
</inkml:ink>
</file>

<file path=word/ink/ink8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10 24 204, 21 14 222, 31 9 357, 43 9 481, 54 13 520, 62 25 556, 65 38 564, 66 52 573, 67 70 578, 68 89 584, 69 107 586, 71 128 589, 71 143 586, 69 157 477, 69 157 372, 64 154 237, 54 145 204, 48 141 0</inkml:trace>
  <inkml:annotation type="path"> 0 524 1, 149 359 1, 314 209 1, 464 134 1, 644 134 1, 809 194 1, 929 374 1, 974 569 1, 989 779 1, 1004 1049 1, 1019 1334 1, 1034 1604 1, 1064 1919 1, 1064 2144 1, 1034 2354 1, 1034 2354 1, 959 2309 1, 809 2174 1, 719 2114 1</inkml:annotation>
  <inkml:annotation type="data">AFkcA4CABAAAAAAAHQImPAMERTRIEQUBOBET5XFACjsTgn0S5e+9E3c9+/CC/FX5Bnr14+STxLz4
b+Ae/D6Agn8A+fwCz+zvr/R/fw7PM8z4f1z4/EP6w/gDsA==
</inkml:annotation>
  <inkml:annotation type="types">AAEBAQEBAQEBAQEBAQEBAQEBAQ==
</inkml:annotation>
</inkml:ink>
</file>

<file path=word/ink/ink8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21 12 408, 17 25 431, 8 43 420, 11 44 272, 14 42 278, 24 36 283, 35 33 299, 36 34 299, 36 33 299, 37 34 293, 38 34 293, 38 38 235, 34 45 204, 26 54 204, 16 61 204,</inkml:trace>
  <inkml:annotation type="path"> 359 0 1, 314 179 1, 254 374 1, 119 644 1, 164 659 1, 209 629 1, 359 539 1, 524 494 1, 539 509 1, 539 494 1, 554 509 1, 569 509 1, 569 569 1, 509 674 1, 389 809 1, 239 914 1</inkml:annotation>
  <inkml:annotation type="data">AFMcA4CABAAAAAAAHQIaIgMERTRIEQUBOBET5XFACjUQgvwp+G77+x8U+mxfPnSCfZPX4H75543L
45mggn8EKfwPP+Kf3v/ADF+r8Cvh+D8s/hr8RA==
</inkml:annotation>
  <inkml:annotation type="types">AAEBAQEBAQEBAQEBAQEBAQ==
</inkml:annotation>
</inkml:ink>
</file>

<file path=word/ink/ink8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12 9 455, 15 9 467, 18 9 467, 26 11 0</inkml:trace>
  <inkml:annotation type="path"> 0 134 1, 179 134 1, 224 134 1, 269 134 1, 389 164 1</inkml:annotation>
  <inkml:annotation type="data">ADQcA4CABAAAAAAAHQIYEgMERTRIEQUBOBET5XFAChYFgn2fO9CC+b5zAIJ/BOX8Et/b/BRY
</inkml:annotation>
  <inkml:annotation type="types">AAEBAQE=
</inkml:annotation>
</inkml:ink>
</file>

<file path=word/ink/ink8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11 19 348, 23 13 421, 34 11 465, 51 7 343, 51 7 343, 51 6 225, 51 6 204, 48 4 0</inkml:trace>
  <inkml:annotation type="path"> 0 389 1, 164 284 1, 344 194 1, 509 164 1, 764 104 1, 764 104 1, 764 89 1, 764 89 1, 719 59 1</inkml:annotation>
  <inkml:annotation type="data">AEQcA4CABAAAAAAAHQIgGAMERTRIEQUBOBET5XFACiYJgn1S/B+BzoCC/DH4nnjfFmiCfwM5/Ahf
4f/gDH9sftH9TfwCmA==
</inkml:annotation>
  <inkml:annotation type="types">AAEBAQEBAQEB
</inkml:annotation>
</inkml:ink>
</file>

<file path=word/ink/ink8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33 12 289, 27 35 295, 22 55 314, 16 71 322, 11 83 344, 6 84 204, 7 81 204, 8 77 0</inkml:trace>
  <inkml:annotation type="path"> 524 0 1, 494 179 1, 404 524 1, 329 824 1, 239 1064 1, 164 1244 1, 89 1259 1, 104 1214 1, 119 1154 1</inkml:annotation>
  <inkml:annotation type="data">AEQcA4CABAAAAAAAHQIaKgMERTRIEQUBOBET5XFACiYJgvxV+L/MsfAAgn2fV3z5+vzQgn8CTfwI
3931/gD+AKf35/APoA==
</inkml:annotation>
  <inkml:annotation type="types">AAEBAQEBAQEB
</inkml:annotation>
</inkml:ink>
</file>

<file path=word/ink/ink8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52 6 462, 57 16 449, 55 30 413, 52 42 362, 46 55 357, 40 68 372, 41 68 379, 50 60 392, 58 50 396, 66 42 394, 67 42 421, 67 43 428, 66 64 450, 66 85 468, 67 104 474, 68 123 477, 69 144 487, 67 157 498, 63 169 523, 58 172 561, 56 170 561, 53 159 536, 51 145 492, 50 123 376, 47 104 321, 44 92 204, 44 92 204, 35 105 241, 24 119 377, 11 133 449, 8 135 374, 8 134 225, 7 130 204, 8 120 0</inkml:trace>
  <inkml:annotation type="path"> 629 14 1, 779 89 1, 854 239 1, 824 449 1, 779 629 1, 689 824 1, 599 1019 1, 614 1019 1, 749 899 1, 869 749 1, 989 629 1, 1004 629 1, 1004 644 1, 989 959 1, 989 1274 1, 1004 1559 1, 1019 1844 1, 1034 2159 1, 1004 2354 1, 944 2534 1, 869 2579 1, 839 2549 1, 794 2384 1, 764 2174 1, 749 1844 1, 704 1559 1, 659 1379 1, 659 1379 1, 524 1574 1, 359 1784 1, 164 1994 1, 119 2024 1, 119 2009 1, 104 1949 1, 119 1799 1</inkml:annotation>
  <inkml:annotation type="data">AJEBHAOAgAQAAAAAAB0CJEIDBEU0SBEFATgRE+VxQApzI4L8cfiX38d6+L5K+O2Q7t5ZNc+fd+jl
wIKePXjY+/5dz5J+DGs+W/P7+fvy8+L7Puj7e9+Egn8FAfwU3+E/wH+QPwZ8vwfP8P4e/Bv4C8/b
34p+APu/GP4X/Bf51/L35h/Z34u/VX5l/gAv88/uT+AUwA==
</inkml:annotation>
  <inkml:annotation type="types">AAEBAQEBAQEBAQEBAQEBAQEBAQEBAQEBAQEBAQEBAQEBAQE=
</inkml:annotation>
</inkml:ink>
</file>

<file path=word/ink/ink8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12 13 340, 14 37 365, 17 68 388, 17 85 399, 17 104 399, 17 127 375, 18 149 340, 18 167 237, 15 178 204, 14 179 204, 13 179 204, 11 178 204, 7 169 204, 4 152 204,</inkml:trace>
  <inkml:annotation type="path"> 134 0 1, 179 194 1, 209 554 1, 254 1019 1, 254 1274 1, 254 1559 1, 254 1904 1, 269 2234 1, 269 2504 1, 224 2669 1, 209 2684 1, 194 2684 1, 164 2669 1, 104 2534 1, 59 2279 1</inkml:annotation>
  <inkml:annotation type="data">AEscA4CABAAAAAAAHQIWRAMERTRIEQUBOBET5XFACi0Pgvm+GzpL3F2Agn3fV8X4BzxfPx/Tb8vy
gIJ/Axn8Ct79v1/hX6/zb+cPxMA=
</inkml:annotation>
  <inkml:annotation type="types">AAEBAQEBAQEBAQEBAQEB
</inkml:annotation>
</inkml:ink>
</file>

<file path=word/ink/ink8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43 15 390, 36 25 370, 26 37 313, 16 46 265, 17 45 204, 34 33 204, 44 28 204, 49 28 225, 49 29 263, 44 40 285, 38 49 315, 26 66 336, 17 74 353, 19 73 340, 29 65 353, 44 55 367, 47 55 369, 48 55 371, 48 56 380, 44 65 394, 37 78 398, 26 92 400, 16 103 410, 6 111 448, 8 108 491, 19 99 498, 35 86 493, 46 79 477, 59 73 427, 74 64 204, 75 64 204, 74 64 205, 75 72 0</inkml:trace>
  <inkml:annotation type="path"> 764 0 1, 644 224 1, 539 374 1, 389 554 1, 239 689 1, 254 674 1, 509 494 1, 659 419 1, 734 419 1, 734 434 1, 659 599 1, 569 734 1, 389 989 1, 254 1109 1, 284 1094 1, 434 974 1, 659 824 1, 704 824 1, 719 824 1, 719 839 1, 659 974 1, 554 1169 1, 389 1379 1, 239 1544 1, 89 1664 1, 119 1619 1, 284 1484 1, 524 1289 1, 689 1184 1, 884 1094 1, 1109 959 1, 1124 959 1, 1109 959 1, 1124 1079 1</inkml:annotation>
  <inkml:annotation type="data">AJEBHAOAgAQAAAAAAB0CJjADBEU0SBEFATgRE+VxQApzIoL8lfludfV+BPj9+/d+Hn1fJ6+3b575
j7Pm9e8z8A7ggn4C9536fr+L1Po35Pn+f49+hPk8Tvfr+Hz8E78z5IJ/A+H8EM/i/5vv/Lz8Hfgb
8C/J8/n8Q/hifa+L19O/J+HPX4t+36/xT/AH/8BRT+AgQA==
</inkml:annotation>
  <inkml:annotation type="types">AAEBAQEBAQEBAQEBAQEBAQEBAQEBAQEBAQEBAQEBAQEBAQ==
</inkml:annotation>
</inkml:ink>
</file>

<file path=word/ink/ink8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12 24 528, 15 23 528, 19 23 529, 22 21 529, 36 9 501, 41 9 500, 42 10 500, 49 18 517, 60 23 515, 72 23 497, 83 20 457, 86 21 374, 89 18 374, 92 18 204, 95 16 204, 98 16 204, 100 13 204,</inkml:trace>
  <inkml:annotation type="path"> 0 359 1, 179 359 1, 224 344 1, 284 344 1, 329 314 1, 539 134 1, 614 134 1, 629 149 1, 734 269 1, 899 344 1, 1079 344 1, 1244 299 1, 1289 314 1, 1334 269 1, 1379 269 1, 1424 239 1, 1469 239 1, 1499 194 1</inkml:annotation>
  <inkml:annotation type="data">AFocA4CABAAAAAAAHQIuFgMERTRIEQUBOBET5XFACjwSgn2fPL9Xz+fg8S/KFIL8KfhWzfp+yfF3
33x55udAgn8GCfwYLL+Hfw1PwN+C/wL+Efx3+iv4A5/gDgA=
</inkml:annotation>
  <inkml:annotation type="types">AAEBAQEBAQEBAQEBAQEBAQEB
</inkml:annotation>
</inkml:ink>
</file>

<file path=word/ink/ink8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11 9 507, 24 21 545, 26 21 557, 36 26 204,</inkml:trace>
  <inkml:annotation type="path"> 0 0 1, 164 134 1, 359 314 1, 389 314 1, 539 389 1</inkml:annotation>
  <inkml:annotation type="data">ADccA4CABAAAAAAAHQIcGAMERTRIEQUBOBET5XFAChkFgn1Z9fyAgnzc+30Agn8FtfwUf+Gf4G/A
</inkml:annotation>
  <inkml:annotation type="types">AAEBAQE=
</inkml:annotation>
</inkml:ink>
</file>

<file path=word/ink/ink8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15 9 379, 35 7 204, 41 5 0</inkml:trace>
  <inkml:annotation type="path"> 0 149 1, 224 134 1, 524 104 1, 614 74 1</inkml:annotation>
  <inkml:annotation type="data">ADIcA4CABAAAAAAAHQIcFAMERTRIEQUBOBET5XFAChQEgn4C9fgEgvo+uoJ/A7X8Gc/h8A==
</inkml:annotation>
  <inkml:annotation type="types">AAEBAQ==
</inkml:annotation>
</inkml:ink>
</file>

<file path=word/ink/ink8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24 14 302, 23 33 415, 19 44 465, 13 56 501, 10 67 561, 10 68 584, 12 69 593, 13 69 592, 22 62 591, 34 48 575, 41 37 557, 52 18 528, 54 18 493, 53 21 493, 54 34 529, 59 43 556, 62 45 546, 71 44 507, 76 40 475, 83 26 290, 87 13 204,</inkml:trace>
  <inkml:annotation type="path"> 329 0 1, 359 209 1, 344 494 1, 284 659 1, 194 839 1, 149 1004 1, 149 1019 1, 179 1034 1, 194 1034 1, 329 929 1, 509 719 1, 614 554 1, 779 269 1, 809 269 1, 794 314 1, 809 509 1, 884 644 1, 929 674 1, 1064 659 1, 1139 599 1, 1244 389 1, 1304 194 1</inkml:annotation>
  <inkml:annotation type="data">AG0cA4CABAAAAAAAHQIoJAMERTRIEQUBOBET5XFACk8Wgvwh+De93nMvyc9+Pn7njfg850CCfgD1
8sv0r8fx8+X8Fc+jz8fe/TCCfwKB/AL/5j/AP4U/F/4B+l+A9+v4fxV+LPn/F/4f+L+AF/1U
</inkml:annotation>
  <inkml:annotation type="types">AAEBAQEBAQEBAQEBAQEBAQEBAQEBAQ==
</inkml:annotation>
</inkml:ink>
</file>

<file path=word/ink/ink8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10 33 365, 23 29 385, 40 23 411, 62 17 440, 81 13 427, 93 8 381, 95 9 313, 96 8 313, 97 8 204, 97 9 204, 97 9 204, 96 10 0</inkml:trace>
  <inkml:annotation type="path"> 0 584 1, 149 494 1, 344 434 1, 599 344 1, 929 254 1, 1214 194 1, 1394 119 1, 1424 134 1, 1439 119 1, 1454 119 1, 1454 134 1, 1454 134 1, 1439 149 1</inkml:annotation>
  <inkml:annotation type="data">AEocA4CABAAAAAAAHQIsGgMERTRIEQUBOBET5XFACiwNgn0c8eu/H9NVQIL8Zfj/NZfg2SyCfwN9
/Ay/wc/HP4n/CP5s/X/6+fwD6A==
</inkml:annotation>
  <inkml:annotation type="types">AAEBAQEBAQEBAQEBAQ==
</inkml:annotation>
</inkml:ink>
</file>

<file path=word/ink/ink8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8 15 326, 12 34 356, 14 46 204, 13 46 0</inkml:trace>
  <inkml:annotation type="path"> 59 0 1, 119 224 1, 179 509 1, 209 689 1, 194 689 1</inkml:annotation>
  <inkml:annotation type="data">ADYcA4CABAAAAAAAHQIUHgMERTRIEQUBOBET5XFAChgFgvBvQIJ+AvHx/aCCfwLh/Amv8Ao/k0A=
</inkml:annotation>
  <inkml:annotation type="types">AAEBAQE=
</inkml:annotation>
</inkml:ink>
</file>

<file path=word/ink/ink8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10 16 383, 9 35 439, 11 49 490, 12 73 518, 14 96 486, 17 117 204, 18 125 0</inkml:trace>
  <inkml:annotation type="path"> 179 0 1, 149 239 1, 134 524 1, 164 734 1, 179 1094 1, 209 1439 1, 254 1754 1, 269 1874 1</inkml:annotation>
  <inkml:annotation type="data">AD4cA4CABAAAAAAAHQIUNAMERTRIEQUBOBET5XFACiAIgvs/AM5ZNIJ+BOe/ou/egn8DxfwLn7/C
f5d/gNn9AA==
</inkml:annotation>
  <inkml:annotation type="types">AAEBAQEBAQE=
</inkml:annotation>
</inkml:ink>
</file>

<file path=word/ink/ink8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8 14 388, 13 35 414, 13 48 441, 11 60 458, 12 61 477, 13 60 484, 22 43 492, 31 31 494, 39 22 495, 49 15 486, 51 16 486, 53 15 480, 54 16 480, 54 17 467, 51 29 465, 44 44 468, 35 57 471, 21 74 496, 21 72 496, 23 68 487, 33 57 478, 44 49 416, 50 48 204, 49 51 204,</inkml:trace>
  <inkml:annotation type="path"> 44 0 1, 119 209 1, 194 524 1, 194 719 1, 164 899 1, 179 914 1, 194 899 1, 329 644 1, 464 464 1, 584 329 1, 734 224 1, 764 239 1, 794 224 1, 809 239 1, 809 254 1, 764 434 1, 659 659 1, 524 854 1, 314 1109 1, 314 1079 1, 344 1019 1, 494 854 1, 659 734 1, 749 719 1, 734 764 1</inkml:annotation>
  <inkml:annotation type="data">AGocA4CABAAAAAAAHQIgJgMERTRIEQUBOBET5XFACkwZguY97x8i58q3vnff4Az5J7+Mgn4A+L5b
9e/gX1zPk3H1c3x+C9+PnxeAgn8D2fwNzPpz7Z8N+n5vh+D7/q9Pwh+F/nfk/+AEf4CM
</inkml:annotation>
  <inkml:annotation type="types">AAEBAQEBAQEBAQEBAQEBAQEBAQEBAQEBAQ==
</inkml:annotation>
</inkml:ink>
</file>

<file path=word/ink/ink8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15 8 319, 33 7 249, 52 6 204,</inkml:trace>
  <inkml:annotation type="path"> 0 134 1, 224 119 1, 494 104 1, 779 89 1</inkml:annotation>
  <inkml:annotation type="data">ADAcA4CABAAAAAAAHQIgFAMERTRIEQUBOBET5XFAChIEgn4C5IL5vpCCfwLF/A9/4WA=
</inkml:annotation>
  <inkml:annotation type="types">AAEBAQ==
</inkml:annotation>
</inkml:ink>
</file>

<file path=word/ink/ink8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12 11 344, 28 8 354, 30 9 354, 34 16 371, 35 28 379, 35 40 386, 33 64 388, 31 88 385, 28 110 380, 26 132 374, 22 143 204, 22 139 204, 20 129 0</inkml:trace>
  <inkml:annotation type="path"> 0 224 1, 179 164 1, 419 119 1, 449 134 1, 509 239 1, 524 419 1, 524 599 1, 494 959 1, 464 1319 1, 419 1649 1, 389 1979 1, 329 2144 1, 329 2084 1, 299 1934 1</inkml:annotation>
  <inkml:annotation type="data">AE8cA4CABAAAAAAAHQIaOAMERTRIEQUBOBET5XFACjEOgn2ePwDnbqzfGoL8BfguePg9Psa+v8B/
CIJ/Ayn8DA/T+Bvnvv3t/gC3+AOP4B9A
</inkml:annotation>
  <inkml:annotation type="types">AAEBAQEBAQEBAQEBAQE=
</inkml:annotation>
</inkml:ink>
</file>

<file path=word/ink/ink8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12 24 353, 25 18 367, 44 11 444, 48 11 444, 50 10 444, 61 8 405, 61 9 355, 62 10 204, 61 11 204, 59 12 0</inkml:trace>
  <inkml:annotation type="path"> 0 464 1, 179 359 1, 374 269 1, 659 164 1, 719 164 1, 749 149 1, 914 119 1, 914 134 1, 929 149 1, 914 164 1, 884 179 1</inkml:annotation>
  <inkml:annotation type="data">AEgcA4CABAAAAAAAHQIiGAMERTRIEQUBOBET5XFACioLgn2T4PwHvzfXNoCC/EX4xl+K3gCCfwNN
/Axf5i/P78Z/X+r/4AS/gH0=
</inkml:annotation>
  <inkml:annotation type="types">AAEBAQEBAQEBAQE=
</inkml:annotation>
</inkml:ink>
</file>

<file path=word/ink/ink8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12 7 285, 21 6 328, 21 7 328, 12 17 204, 3 23 204,</inkml:trace>
  <inkml:annotation type="path"> 44 209 1, 179 104 1, 314 89 1, 314 104 1, 179 254 1, 44 344 1</inkml:annotation>
  <inkml:annotation type="data">ADscA4CABAAAAAAAHQIYGAMERTRIEQUBOBET5XFACh0GgufA+f5wgvwB+D/gz5vIgn8CPfwGT+O/
27+3AA==
</inkml:annotation>
  <inkml:annotation type="types">AAEBAQEB
</inkml:annotation>
</inkml:ink>
</file>

<file path=word/ink/ink8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57 14 444, 52 33 449, 47 48 461, 38 65 459, 27 83 454, 19 92 432, 7 101 411, 0 104 0</inkml:trace>
  <inkml:annotation type="path"> 884 0 1, 854 209 1, 779 494 1, 704 719 1, 569 974 1, 404 1244 1, 284 1379 1, 104 1514 1, 0 1559 1</inkml:annotation>
  <inkml:annotation type="data">AEIcA4CABAAAAAAAHQIiLgMERTRIEQUBOBET5XFACiQJgvy1+X+vO88+gIJ+APXnJ874QIJ/BLn8
Ep/F+Ae/gefwPiA=
</inkml:annotation>
  <inkml:annotation type="types">AAEBAQEBAQEB
</inkml:annotation>
</inkml:ink>
</file>

<file path=word/ink/ink8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66 14 460, 70 14 460, 74 11 481, 85 9 491, 96 9 489, 96 9 489, 97 10 489, 97 12 473, 91 24 449, 83 33 416, 74 42 383, 64 49 362, 49 59 399, 50 62 484, 54 60 503, 68 52 523, 86 44 535, 91 45 475, 86 49 475, 71 60 419, 52 74 395, 35 86 410, 18 98 414, 9 106 452, 9 107 452, 9 107 445, 10 107 445, 29 99 467, 41 92 475, 59 81 504, 79 71 510, 91 66 520, 107 58 528, 110 57 0</inkml:trace>
  <inkml:annotation type="path"> 794 284 1, 989 209 1, 1049 209 1, 1109 164 1, 1274 134 1, 1439 134 1, 1439 134 1, 1454 149 1, 1454 179 1, 1364 359 1, 1244 494 1, 1109 629 1, 959 734 1, 734 884 1, 749 929 1, 809 899 1, 1019 779 1, 1289 659 1, 1364 674 1, 1289 734 1, 1064 899 1, 779 1109 1, 524 1289 1, 269 1469 1, 134 1589 1, 134 1604 1, 134 1604 1, 149 1604 1, 434 1484 1, 614 1379 1, 884 1214 1, 1184 1064 1, 1364 989 1, 1604 869 1, 1649 854 1</inkml:annotation>
  <inkml:annotation type="data">AJMBHAOAgAQAAAAAAB0CLi4DBEU0SBEFATgRE+VxQAp1I4L8nfjX53xPrl+Hbff4E59Hj7/p+nzj
5PmT8EfH8GfL4++C/BX4V9dmJPo63nx+/hfNz4ua8/HXyzzPXfiAgn8E+fwT7+Dvr+3H4F+X532f
lj8ifmmfL+dfy5+VfxJ+Mvr/FH4x+P4vwh+Afwd+E/G/wYqA
</inkml:annotation>
  <inkml:annotation type="types">AAEBAQEBAQEBAQEBAQEBAQEBAQEBAQEBAQEBAQEBAQEBAQE=
</inkml:annotation>
</inkml:ink>
</file>

<file path=word/ink/ink8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33 9 569, 44 16 560, 49 25 532, 49 33 507, 46 45 425, 49 55 416, 51 56 416, 57 65 445, 59 78 457, 60 89 468, 59 108 496, 58 131 511, 57 150 524, 58 168 534, 59 186 545, 58 187 526, 57 180 526, 54 160 483, 50 135 437, 46 119 386, 38 110 360, 37 110 339, 25 115 365, 16 126 428, 9 139 483, 8 139 483, 7 142 484, 6 143 484, 6 143 204,</inkml:trace>
  <inkml:annotation type="path"> 329 59 1, 494 134 1, 659 239 1, 734 374 1, 734 494 1, 689 674 1, 734 824 1, 764 839 1, 854 974 1, 884 1169 1, 899 1334 1, 884 1619 1, 869 1964 1, 854 2249 1, 869 2519 1, 884 2789 1, 869 2804 1, 854 2699 1, 809 2399 1, 749 2024 1, 689 1784 1, 569 1649 1, 554 1649 1, 374 1724 1, 239 1889 1, 134 2084 1, 119 2084 1, 104 2129 1, 89 2144 1, 89 2144 1</inkml:annotation>
  <inkml:annotation type="data">AHscA4CABAAAAAAAHQIiRgMERTRIEQUBOBET5XFACl0egvwh9b4fffgvjzdMa2vPxfXzPgIAgvEz
L435/k8b8njzX4H+X7/fzfF83r4M+/m0gn8GrfwbT+C+flf87fN+HvwPfwN9+9n4h/BX4777/C3r
8hfi75fynL/AioA=
</inkml:annotation>
  <inkml:annotation type="types">AAEBAQEBAQEBAQEBAQEBAQEBAQEBAQEBAQEBAQEB
</inkml:annotation>
</inkml:ink>
</file>

<file path=word/ink/ink8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78 12 344, 70 33 353, 64 50 361, 58 66 365, 50 83 377, 42 100 388, 33 116 401, 23 136 397, 15 152 377, 5 167 204, 3 169 0</inkml:trace>
  <inkml:annotation type="path"> 1229 0 1, 1169 179 1, 1049 494 1, 959 749 1, 869 989 1, 749 1244 1, 629 1499 1, 494 1739 1, 344 2039 1, 224 2279 1, 74 2504 1, 44 2534 1</inkml:annotation>
  <inkml:annotation type="data">AEYcA4CABAAAAAAAHQIoQgMERTRIEQUBOBET5XFACigMgv0R+kfONW5vyIJ9nzebF8eb94CCfwMp
/Awd8/Jc/A/4F/gBf8Rg
</inkml:annotation>
  <inkml:annotation type="types">AAEBAQEBAQEBAQEB
</inkml:annotation>
</inkml:ink>
</file>

<file path=word/ink/ink8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21 26 482, 26 33 529, 29 33 540, 39 32 543, 53 26 551, 64 19 555, 79 9 549, 79 9 561, 79 10 548, 68 30 535, 58 52 509, 47 74 478, 40 83 478, 31 102 478, 23 118 503, 14 138 545, 10 150 547, 9 162 550, 13 169 554, 16 170 546, 22 169 544, 38 163 544, 50 156 548, 61 148 559, 77 139 581, 95 130 589, 114 119 597, 125 116 594, 134 110 575, 135 109 516, 134 109 402, 119 101 204,</inkml:trace>
  <inkml:annotation type="path"> 299 209 1, 314 389 1, 389 494 1, 434 494 1, 584 479 1, 794 389 1, 959 284 1, 1184 134 1, 1184 134 1, 1184 149 1, 1019 449 1, 869 779 1, 704 1109 1, 599 1244 1, 464 1529 1, 344 1769 1, 209 2069 1, 149 2249 1, 134 2429 1, 194 2534 1, 239 2549 1, 329 2534 1, 569 2444 1, 749 2339 1, 914 2219 1, 1154 2084 1, 1424 1949 1, 1709 1784 1, 1874 1739 1, 2009 1649 1, 2024 1634 1, 2009 1634 1, 1784 1514 1</inkml:annotation>
  <inkml:annotation type="data">AIQBHAOAgAQAAAAAAB0CNkADBEU0SBEFATgRE+VxQApmIYL8GfgvxvxeO+PwG+uXxsvrnq8+jzfW
T5d+XfwCgvwBvv477vfon4Kx9/0d8fK9/Dvu2t+TvqfKgn8FUfwSX+Lfl9efp/BH4Xff7/ET8Lfg
b8ayfb8GePi+r8Avr/Av41/Kf6NA
</inkml:annotation>
  <inkml:annotation type="types">AAEBAQEBAQEBAQEBAQEBAQEBAQEBAQEBAQEBAQEBAQEB
</inkml:annotation>
</inkml:ink>
</file>

<file path=word/ink/ink8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16 16 379, 15 31 405, 12 49 425, 9 69 434, 8 81 340, 9 83 204,</inkml:trace>
  <inkml:annotation type="path"> 239 0 1, 239 239 1, 224 464 1, 179 734 1, 134 1034 1, 119 1214 1, 134 1244 1</inkml:annotation>
  <inkml:annotation type="data">ADocA4CABAAAAAAAHQIUKAMERTRIEQUBOBET5XFAChwHgvwJ+BbrMIJ+BLzPl+mCfwO1/A0/w/X+
s/xy
</inkml:annotation>
  <inkml:annotation type="types">AAEBAQEBAQ==
</inkml:annotation>
</inkml:ink>
</file>

<file path=word/ink/ink8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12 46 546, 30 41 491, 49 36 284, 60 32 204, 70 25 204, 79 18 204,</inkml:trace>
  <inkml:annotation type="path"> 0 734 1, 179 689 1, 449 614 1, 734 539 1, 899 479 1, 1049 374 1, 1184 269 1</inkml:annotation>
  <inkml:annotation type="data">ADocA4CABAAAAAAAHQIoGgMERTRIEQUBOBET5XFAChwHgn2fBPltgvyN+TdToIJ/BlH8HL/wAr+4
v0IA
</inkml:annotation>
  <inkml:annotation type="types">AAEBAQEBAQ==
</inkml:annotation>
</inkml:ink>
</file>

<file path=word/ink/ink8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14 9 469, 32 11 442, 42 17 204,</inkml:trace>
  <inkml:annotation type="path"> 0 104 1, 209 134 1, 479 164 1, 629 254 1</inkml:annotation>
  <inkml:annotation type="data">ADQcA4CABAAAAAAAHQIeFgMERTRIEQUBOBET5XFAChYEgn4A8fKAgvi9vACCfwUd/BYv8BFg
</inkml:annotation>
  <inkml:annotation type="types">AAEBAQ==
</inkml:annotation>
</inkml:ink>
</file>

<file path=word/ink/ink8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12 8 514, 29 18 619, 46 25 634, 57 26 636, 58 26 630, 58 26 615, 58 25 573, 55 23 0</inkml:trace>
  <inkml:annotation type="path"> 0 44 1, 179 119 1, 434 269 1, 689 374 1, 854 389 1, 869 389 1, 869 389 1, 869 374 1, 824 344 1</inkml:annotation>
  <inkml:annotation type="data">AD4cA4CABAAAAAAAHQIiGAMERTRIEQUBOBET5XFACiAJgn2enw/TXYLmeu/DVoCCfwXR/BC/6Z+/
5fn/Df8GFg==
</inkml:annotation>
  <inkml:annotation type="types">AAEBAQEBAQEB
</inkml:annotation>
</inkml:ink>
</file>

<file path=word/ink/ink8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12 8 423, 29 16 570, 44 22 630, 50 24 0</inkml:trace>
  <inkml:annotation type="path"> 0 29 1, 179 119 1, 434 239 1, 659 329 1, 749 359 1</inkml:annotation>
  <inkml:annotation type="data">ADUcA4CABAAAAAAAHQIgGAMERTRIEQUBOBET5XFAChcFgn2et+eCzxm+QIJ/BGX8CG/pP+ESQA==
</inkml:annotation>
  <inkml:annotation type="types">AAEBAQE=
</inkml:annotation>
</inkml:ink>
</file>

<file path=word/ink/ink8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33 15 316, 28 34 436, 23 44 471, 14 60 485, 6 68 473, 5 68 435, 0 66 0</inkml:trace>
  <inkml:annotation type="path"> 539 0 1, 494 224 1, 419 509 1, 344 659 1, 209 899 1, 89 1019 1, 74 1019 1, 0 989 1</inkml:annotation>
  <inkml:annotation type="data">AEMcA4CABAAAAAAAHQIcJAMERTRIEQUBOBET5XFACiUIgvxZ+M9eZ8Xkgn4C8fP8Hy/LoIJ/Arn8
A2/o/8H/hn8M/wP+
</inkml:annotation>
  <inkml:annotation type="types">AAEBAQEBAQE=
</inkml:annotation>
</inkml:ink>
</file>

<file path=word/ink/ink8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28 13 308, 22 28 313, 15 38 313, 8 47 313, 8 48 370, 8 48 381, 24 40 382, 25 40 376, 25 42 372, 24 48 373, 18 60 371, 12 69 365, 6 81 397, 8 80 405, 25 70 411, 28 70 407, 31 69 407, 32 70 402, 34 70 402, 35 71 395, 36 73 392, 34 83 397, 29 92 402, 19 111 409, 13 119 408, 9 121 204, 9 118 204,</inkml:trace>
  <inkml:annotation type="path"> 479 0 1, 419 194 1, 329 419 1, 224 569 1, 119 704 1, 119 719 1, 119 719 1, 359 599 1, 374 599 1, 374 629 1, 359 719 1, 269 899 1, 179 1034 1, 89 1214 1, 119 1199 1, 374 1049 1, 419 1049 1, 464 1034 1, 479 1049 1, 509 1049 1, 524 1064 1, 539 1094 1, 509 1244 1, 434 1379 1, 284 1664 1, 194 1784 1, 134 1814 1, 134 1769 1</inkml:annotation>
  <inkml:annotation type="data">AHQcA4CABAAAAAAAHQIcNAMERTRIEQUBOBET5XFAClYcgvxJ+Ldr4n4E/Advs+T8BfgFsrvffjPA
gn3Z7vy35fkzx8Heff8/0XLJ8l+j6/h9gIJ/Apn8Ch+35W/IP0/Hnrvn8YfhXfp8e/Xx+PkZ8v8A
9/wD4A==
</inkml:annotation>
  <inkml:annotation type="types">AAEBAQEBAQEBAQEBAQEBAQEBAQEBAQEBAQEBAQ==
</inkml:annotation>
</inkml:ink>
</file>

<file path=word/ink/ink8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12 11 335, 10 33 391, 9 48 486, 10 61 515, 15 70 546, 17 71 546, 25 70 574, 35 62 617, 47 50 621, 56 43 614, 72 30 400, 78 26 0</inkml:trace>
  <inkml:annotation type="path"> 194 0 1, 179 164 1, 149 494 1, 134 719 1, 149 914 1, 224 1049 1, 254 1064 1, 374 1049 1, 524 929 1, 704 749 1, 839 644 1, 1079 449 1, 1169 389 1</inkml:annotation>
  <inkml:annotation type="data">AFQcA4CABAAAAAAAHQImJgMERTRIEQUBOBET5XFACjYNgvu/ANmeO/Bmd+L6QIJ9X1fHvn5d+Pz6
+H5ggn8DBfwIn+MvzTn4j/Dn4C/Gf1/wEH/ALIA=
</inkml:annotation>
  <inkml:annotation type="types">AAEBAQEBAQEBAQEBAQ==
</inkml:annotation>
</inkml:ink>
</file>

<file path=word/ink/ink8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16 14 394, 13 25 398, 8 37 402, 10 38 475, 14 36 477, 24 30 476, 34 25 402, 36 25 204, 36 26 204, 22 35 204,</inkml:trace>
  <inkml:annotation type="path"> 254 0 1, 239 209 1, 194 374 1, 119 554 1, 149 569 1, 209 539 1, 359 449 1, 509 374 1, 539 374 1, 539 389 1, 329 524 1</inkml:annotation>
  <inkml:annotation type="data">AEgcA4CABAAAAAAAHQIaHAMERTRIEQUBOBET5XFACioLgvwN+Cd34s+B8u/gEIJ+AOz6++Z6nyCC
fwPx/A+L83fnPv53/bv8A4A=
</inkml:annotation>
  <inkml:annotation type="types">AAEBAQEBAQEBAQE=
</inkml:annotation>
</inkml:ink>
</file>

<file path=word/ink/ink8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74 20 204, 77 35 204, 79 36 204, 82 34 204, 91 26 204, 105 15 204, 115 7 221, 115 7 221, 115 9 268, 110 19 327, 99 36 371, 87 51 386, 77 66 426, 78 71 430, 82 68 436, 93 56 442, 106 42 441, 115 34 508, 114 37 521, 104 56 555, 100 68 584, 93 89 599, 84 109 605, 76 128 607, 66 147 600, 57 164 510, 45 185 381, 37 196 204,</inkml:trace>
  <inkml:annotation type="path"> 1094 134 1, 1109 299 1, 1154 524 1, 1184 539 1, 1229 509 1, 1364 389 1, 1574 224 1, 1724 104 1, 1724 104 1, 1724 134 1, 1649 284 1, 1484 539 1, 1304 764 1, 1154 989 1, 1169 1064 1, 1229 1019 1, 1394 839 1, 1589 629 1, 1724 509 1, 1709 554 1, 1559 839 1, 1499 1019 1, 1394 1334 1, 1259 1634 1, 1139 1919 1, 989 2204 1, 854 2459 1, 674 2774 1, 554 2939 1</inkml:annotation>
  <inkml:annotation type="data">AH8cA4CABAAAAAAAHQIqSAMERTRIEQUBOBET5XFACmEdgvzt+dcs+D15+l7+G59XPizz9Pz/B3Zs
74CC+bPH4B78PefJnyfFr6fl+ffg+r8CfH81rfH0gIJ/APn8A+h+BvwP+Qvs/Af4f/C34tx8f5s/
KP4O9/gH5/Pz/ov8Z/kU
</inkml:annotation>
  <inkml:annotation type="types">AAEBAQEBAQEBAQEBAQEBAQEBAQEBAQEBAQEBAQE=
</inkml:annotation>
</inkml:ink>
</file>

<file path=word/ink/ink8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34 9 469, 45 10 473, 46 11 335, 46 12 335, 42 19 204, 33 31 204, 23 46 204, 20 58 204, 18 71 204, 17 89 238, 16 109 323, 14 121 432, 11 126 555, 11 125 555, 10 121 553, 13 109 550, 17 99 544, 26 82 538, 34 72 528, 47 59 507, 58 55 485, 59 55 485, 63 62 471, 62 66 469, 59 79 468, 53 92 413, 45 106 204, 43 107 204, 38 108 0</inkml:trace>
  <inkml:annotation type="path"> 329 89 1, 509 134 1, 674 149 1, 689 164 1, 689 179 1, 629 284 1, 494 464 1, 344 689 1, 299 869 1, 269 1064 1, 254 1334 1, 239 1634 1, 209 1814 1, 164 1889 1, 164 1874 1, 149 1814 1, 194 1634 1, 254 1484 1, 389 1229 1, 509 1079 1, 704 884 1, 869 824 1, 884 824 1, 944 929 1, 929 989 1, 884 1184 1, 794 1379 1, 674 1589 1, 644 1604 1, 569 1619 1</inkml:annotation>
  <inkml:annotation type="data">AH0cA4CABAAAAAAAHQIgNAMERTRIEQUBOBET5XFACl8egvwh9N+m+fd+KRby+J6vrfp573u/B0CC
+DunweudnrPl+P4e/Lnx/F35vHxd+ZPvAIJ/BR38FD/wAD++P3X+6h+KPyV+FPwB+29vXn67+EPw
D9k/KP8AM/wEN/APoA==
</inkml:annotation>
  <inkml:annotation type="types">AAEBAQEBAQEBAQEBAQEBAQEBAQEBAQEBAQEBAQEB
</inkml:annotation>
</inkml:ink>
</file>

<file path=word/ink/ink8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47 7 514, 55 16 511, 58 29 484, 57 42 466, 53 55 440, 55 61 415, 56 60 413, 65 54 396, 66 54 396, 71 57 391, 73 65 405, 74 75 426, 76 96 469, 76 116 493, 76 137 538, 77 156 553, 76 167 584, 71 172 633, 70 171 622, 62 154 598, 59 141 550, 54 119 425, 50 98 369, 41 92 238, 38 95 238, 30 107 321, 24 120 374, 15 138 491, 8 147 516, 5 148 204, 6 147 204, 7 145 0</inkml:trace>
  <inkml:annotation type="path"> 524 0 1, 704 104 1, 824 239 1, 869 434 1, 854 629 1, 794 824 1, 824 914 1, 839 899 1, 974 809 1, 989 809 1, 1064 854 1, 1094 974 1, 1109 1124 1, 1139 1439 1, 1139 1739 1, 1139 2054 1, 1154 2339 1, 1139 2504 1, 1064 2579 1, 1049 2564 1, 929 2309 1, 884 2114 1, 809 1784 1, 749 1469 1, 614 1379 1, 569 1424 1, 449 1604 1, 359 1799 1, 224 2069 1, 119 2204 1, 74 2219 1, 89 2204 1, 104 2174 1</inkml:annotation>
  <inkml:annotation type="data">AJcBHAOAgAQAAAAAAB0CKEIDBEU0SBEFATgRE+VxQAp5IYL8VfhPz789+C/J8vjtmpvnx8frZ7+D
3nc8eACCfFng+P4/fwc9Z9Vm/L8Pw/gXx88/AXzfNPXz/LtAgn8F0fwXf+Ffm+WfhL8B/gb3+Cvi
/CH4L/B34h/An4I/Lv3/hX8//m789/ur9FfiH8yfp3+Bh/4FU/gH0A==
</inkml:annotation>
  <inkml:annotation type="types">AAEBAQEBAQEBAQEBAQEBAQEBAQEBAQEBAQEBAQEBAQEB
</inkml:annotation>
</inkml:ink>
</file>

<file path=word/ink/ink8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46 13 225, 38 27 204, 30 37 204, 21 47 204, 22 47 330, 26 44 330, 40 33 356, 53 27 368, 57 27 323, 57 28 316, 50 41 310, 43 50 306, 32 61 306, 17 74 311, 8 81 404, 8 81 402, 9 80 402, 25 67 417, 44 54 438, 54 48 443, 71 38 468, 83 34 501, 84 34 510, 86 36 518, 86 39 526, 83 51 533, 77 63 530, 71 72 325, 68 76 0</inkml:trace>
  <inkml:annotation type="path"> 764 0 1, 689 194 1, 569 404 1, 449 554 1, 314 704 1, 329 704 1, 389 659 1, 599 494 1, 794 404 1, 854 404 1, 854 419 1, 749 614 1, 644 749 1, 479 914 1, 254 1109 1, 119 1214 1, 119 1214 1, 134 1199 1, 374 1004 1, 659 809 1, 809 719 1, 1064 569 1, 1244 509 1, 1259 509 1, 1289 539 1, 1289 584 1, 1244 764 1, 1154 944 1, 1064 1079 1, 1019 1139 1</inkml:annotation>
  <inkml:annotation type="data">AIABHAOAgAQAAAAAAB0CKCgDBEU0SBEFATgRE+VxQApiHoL8lflXq/Rz6L8/n43nz8HzT8Bc+f4v
f1ze9cCCfdPL6e/L6+CfZ5zPh+O/a+Lz8HjJ8zvsgn8BTfwGj+Dn7g/cP4Y/AP5X/GEzx6/Sn6jz
8BfB+BfwZ8n4Vq/T/APP7VA=
</inkml:annotation>
  <inkml:annotation type="types">AAEBAQEBAQEBAQEBAQEBAQEBAQEBAQEBAQEBAQEB
</inkml:annotation>
</inkml:ink>
</file>

<file path=word/ink/ink8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57 19 513, 76 16 548, 88 11 567, 99 9 558, 99 10 541, 99 10 541, 98 14 485, 88 26 437, 77 37 314, 63 52 281, 53 58 278, 38 69 323, 38 70 468, 43 68 501, 62 56 544, 79 45 571, 94 35 573, 99 37 546, 97 40 542, 87 52 518, 75 66 449, 56 85 412, 42 99 404, 23 116 397, 8 131 400, 10 131 496, 16 126 520, 27 116 534, 41 106 538, 57 95 544, 72 86 555, 86 76 562, 101 68 565, 119 59 565, 136 51 552, 135 49 330, 132 52 330, 131 52 204, 127 54 204, 125 53 204, 120 54 0</inkml:trace>
  <inkml:annotation type="path"> 674 329 1, 854 284 1, 1139 239 1, 1319 164 1, 1484 134 1, 1484 149 1, 1484 149 1, 1469 209 1, 1319 389 1, 1154 554 1, 944 779 1, 794 869 1, 569 1034 1, 569 1049 1, 644 1019 1, 929 839 1, 1184 674 1, 1409 524 1, 1484 554 1, 1454 599 1, 1304 779 1, 1124 989 1, 839 1274 1, 629 1484 1, 344 1739 1, 119 1964 1, 149 1964 1, 239 1889 1, 404 1739 1, 614 1589 1, 854 1424 1, 1079 1289 1, 1289 1139 1, 1514 1019 1, 1784 884 1, 2039 764 1, 2024 734 1, 1979 779 1, 1964 779 1, 1904 809 1, 1874 794 1, 1799 809 1</inkml:annotation>
  <inkml:annotation type="data">AK8BHAOAgAQAAAAAAB0CNjQDBEU0SBEFATgRE+VxQAqQASqC/H34n+L479a/Pe+Pf4C9fgDd+n4/
l34/Xvx+BvHrmWzl/BO53OiC/CH4Xbzl8fJfHz+vp79Mn2T5s9e+b+A/ftcuWfB67ncAgn8FzfwV
D+Bfw78v4G/Kvyfnv9MfiD8ifqz9i/R+Bfwv+H/wl+Dfx/+JPw9Po/T351+n6c9efPfv/gIf+AoP
3D+4H8A+gA==
</inkml:annotation>
  <inkml:annotation type="types">AAEBAQEBAQEBAQEBAQEBAQEBAQEBAQEBAQEBAQEBAQEBAQEBAQEBAQEB
</inkml:annotation>
</inkml:ink>
</file>

<file path=word/ink/ink8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84 14 253, 76 36 277, 68 58 330, 60 76 362, 51 96 388, 41 116 419, 33 133 448, 22 154 463, 13 172 463, 6 182 441, 6 181 204, 14 173 204, 21 163 204, 32 147 204, 44 132 204, 55 121 204, 59 120 204, 60 120 204, 60 121 240, 61 132 307, 58 143 367, 52 162 468, 44 180 491, 36 199 542, 34 209 583, 35 210 585, 37 211 585, 39 210 600, 52 200 614, 62 191 622, 71 180 622, 83 165 618, 94 147 614, 103 129 575, 102 124 531, 100 125 531, 93 133 530, 88 142 545, 89 154 583, 95 164 585, 98 165 593, 100 169 593, 102 170 598, 112 176 597, 123 178 507, 123 178 437, 129 165 204, 130 154 204,</inkml:trace>
  <inkml:annotation type="path"> 1334 0 1, 1259 209 1, 1139 539 1, 1019 869 1, 899 1139 1, 764 1439 1, 614 1739 1, 494 1994 1, 329 2309 1, 194 2579 1, 89 2729 1, 89 2714 1, 209 2594 1, 314 2444 1, 479 2204 1, 659 1979 1, 824 1814 1, 884 1799 1, 899 1799 1, 899 1814 1, 914 1979 1, 869 2144 1, 779 2429 1, 659 2699 1, 539 2984 1, 509 3134 1, 524 3149 1, 554 3164 1, 584 3149 1, 779 2999 1, 929 2864 1, 1064 2699 1, 1244 2474 1, 1409 2204 1, 1544 1934 1, 1529 1859 1, 1499 1874 1, 1394 1994 1, 1319 2129 1, 1334 2309 1, 1424 2459 1, 1469 2474 1, 1499 2534 1, 1529 2549 1, 1679 2639 1, 1844 2669 1, 1844 2669 1, 1934 2474 1, 1949 2309 1</inkml:annotation>
  <inkml:annotation type="data">ALEBHAOAgAQAAAAAAB0CNk4DBEU0SBEFATgRE+VxQAqSATGC/S36h6W53M+L5L4l+Ptnnuvg5H1d
vLv033nweu18k+v4PYCCfgD5HnHfHfl+v49+GePok+h8lnz/O355vnr7vg+Kc35+d9ed+/CCfwG9
/AV/4e/B/w+t/AP4D/CP8BJ/wF8B+LPxF8f42/QP4c+n8Z7+Ar8Py+X4r9/jy/gT8Jfi34Pl9fD+
l/wZ/AFf8BbA
</inkml:annotation>
  <inkml:annotation type="types">AAEBAQEBAQEBAQEBAQEBAQEBAQEBAQEBAQEBAQEBAQEBAQEBAQEBAQEBAQEBAQEBAQ==
</inkml:annotation>
</inkml:ink>
</file>

<file path=word/ink/ink8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40 10 517, 42 9 521, 46 10 519, 48 11 506, 47 13 506, 39 25 480, 27 38 426, 17 45 409, 8 54 467, 9 53 467, 20 47 531, 36 38 556, 46 30 558, 55 24 427, 55 24 204, 55 24 204, 47 32 204, 44 33 0</inkml:trace>
  <inkml:annotation type="path"> 434 134 1, 599 149 1, 629 134 1, 689 149 1, 719 164 1, 704 194 1, 584 374 1, 404 569 1, 254 674 1, 119 809 1, 134 794 1, 299 704 1, 539 569 1, 689 449 1, 824 359 1, 824 359 1, 824 359 1, 704 479 1, 659 494 1</inkml:annotation>
  <inkml:annotation type="data">AGYcA4CABAAAAAAAHQIeHgMERTRIEQUBOBET5XFACkgTgvw9+Cfnze/H5yfR9Hr4b875fQCC+b5d
xPonw59Pvsz4HyfGgn8F3fwXP8P1/d+Gfw7+Lvz1+WfzJ+M/wn+7/07/AUT+AfQ=
</inkml:annotation>
  <inkml:annotation type="types">AAEBAQEBAQEBAQEBAQEBAQEBAQ==
</inkml:annotation>
</inkml:ink>
</file>

<file path=word/ink/ink8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0 0 1, 224 224 1, 449 449 1</inkml:annotation>
  <inkml:annotation type="data">ACQcA4CABAAAAAAAHQIaGgMERTRIERET5XFACgkDgn4CAIJ+AgA=
</inkml:annotation>
  <inkml:annotation type="types">AAEB
</inkml:annotation>
</inkml:ink>
</file>

<file path=word/ink/ink8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9 8 485, 22 16 578, 33 20 622, 44 22 463, 45 23 0</inkml:trace>
  <inkml:annotation type="path"> 0 14 1, 134 119 1, 329 239 1, 494 299 1, 659 329 1, 674 344 1</inkml:annotation>
  <inkml:annotation type="data">ADgcA4CABAAAAAAAHQIeGAMERTRIEQUBOBET5XFAChoGgnzeNfSAgp8E87SCfwVd/A+v5H/gHv+B
RQ==
</inkml:annotation>
  <inkml:annotation type="types">AAEBAQEB
</inkml:annotation>
</inkml:ink>
</file>

<file path=word/ink/ink8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26 14 411, 21 32 500, 16 42 515, 7 55 491, 1 58 204, 0 58 204,</inkml:trace>
  <inkml:annotation type="path"> 449 0 1, 389 209 1, 314 479 1, 239 629 1, 104 824 1, 14 869 1, 0 869 1</inkml:annotation>
  <inkml:annotation type="data">AD8cA4CABAAAAAAAHQIaIgMERTRIEQUBOBET5XFACiEHgvxB+Ka889CCfgDx8vPp6IJ/BDX8C0/n
n8Z/wHn/AkQ=
</inkml:annotation>
  <inkml:annotation type="types">AAEBAQEBAQ==
</inkml:annotation>
</inkml:ink>
</file>

<file path=word/ink/ink8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18 13 440, 18 24 453, 17 36 466, 14 56 477, 11 69 493, 9 82 529, 13 89 581, 15 90 581, 22 89 594, 35 83 613, 44 76 613, 53 68 603, 62 62 600, 78 53 555, 90 47 204,</inkml:trace>
  <inkml:annotation type="path"> 209 0 1, 269 194 1, 269 359 1, 254 539 1, 209 839 1, 164 1034 1, 134 1229 1, 194 1334 1, 224 1349 1, 329 1334 1, 524 1244 1, 659 1139 1, 794 1019 1, 929 929 1, 1169 794 1, 1349 704 1</inkml:annotation>
  <inkml:annotation type="data">AFQcA4CABAAAAAAAHQIoKgMERTRIEQUBOBET5XFACjYQgvwB9Pm6nwb6+DyfF5CCfds+T43w/Dvu
3O8Agn8EqfwR231+DPwJ+Tfu+D8F/T8X45/gUkA=
</inkml:annotation>
  <inkml:annotation type="types">AAEBAQEBAQEBAQEBAQEBAQ==
</inkml:annotation>
</inkml:ink>
</file>

<file path=word/ink/ink8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24 13 398, 21 27 413, 15 38 409, 8 47 410, 12 49 451, 16 47 457, 35 39 453, 35 38 204, 32 39 204,</inkml:trace>
  <inkml:annotation type="path"> 359 0 1, 359 194 1, 314 404 1, 224 569 1, 119 704 1, 179 734 1, 239 704 1, 524 584 1, 524 569 1, 479 584 1</inkml:annotation>
  <inkml:annotation type="data">AEkcA4CABAAAAAAAHQIYIAMERTRIEQUBOBET5XFACisKgvwp+Fe9v1PwF+C+gIJ907vx+fh+LIJ/
BAH8Dx/gv1+NPxX9P8Bn/wGs
</inkml:annotation>
  <inkml:annotation type="types">AAEBAQEBAQEBAQ==
</inkml:annotation>
</inkml:ink>
</file>

<file path=word/ink/ink8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28 13 439, 26 25 432, 19 36 422, 12 45 425, 12 50 486, 13 50 486, 17 50 473, 17 50 473, 17 53 471, 14 64 460, 9 74 451, 11 80 420, 13 79 420, 24 76 417, 25 76 414, 28 78 412, 29 80 412, 26 93 394, 21 103 359, 11 118 204, 5 123 0</inkml:trace>
  <inkml:annotation type="path"> 434 0 1, 419 194 1, 389 374 1, 284 539 1, 179 674 1, 179 749 1, 194 749 1, 254 749 1, 254 749 1, 254 794 1, 209 959 1, 134 1109 1, 164 1199 1, 194 1184 1, 359 1139 1, 374 1139 1, 419 1169 1, 434 1199 1, 389 1394 1, 314 1544 1, 164 1769 1, 74 1844 1</inkml:annotation>
  <inkml:annotation type="data">AGAcA4CABAAAAAAAHQIaNAMERTRIEQUBOBET5XFACkIWgvw9+Ib7fFOeXd+J8305vnffgIJ91u+f
Zz5L5+PeY+rvr6SCfwSl/BMPfu/LH5f+/7t+fPwj+Iupn4J/A/7V/I4=
</inkml:annotation>
  <inkml:annotation type="types">AAEBAQEBAQEBAQEBAQEBAQEBAQEBAQ==
</inkml:annotation>
</inkml:ink>
</file>

<file path=word/ink/ink8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9 34 471, 10 55 537, 15 58 488, 17 53 485, 23 44 473, 34 32 469, 45 22 470, 57 15 475, 69 9 484, 74 9 484, 75 10 484, 75 14 489, 71 26 497, 63 36 501, 52 51 496, 39 65 480, 29 73 478, 20 77 482, 20 77 395, 32 72 379, 49 62 365, 62 53 277, 70 46 204, 80 38 0</inkml:trace>
  <inkml:annotation type="path"> 119 329 1, 134 509 1, 149 824 1, 224 869 1, 254 794 1, 344 659 1, 509 479 1, 674 329 1, 854 224 1, 1034 134 1, 1109 134 1, 1124 149 1, 1124 209 1, 1064 389 1, 944 539 1, 779 764 1, 584 974 1, 434 1094 1, 299 1154 1, 299 1154 1, 479 1079 1, 734 929 1, 929 794 1, 1049 689 1, 1199 569 1</inkml:annotation>
  <inkml:annotation type="data">AG0cA4CABAAAAAAAHQImJgMERTRIEQUBOBET5XFACk8Zgvk+N4749I+PzfPnu8nzfZ68+8CC/CH0
/N+Cfl89zk+Cc+TfV+Hz59+5lIJ/BSX8EH/sv8gfP8nrx4+d655+f6/wB8H6b/OWfnn8Bfus
</inkml:annotation>
  <inkml:annotation type="types">AAEBAQEBAQEBAQEBAQEBAQEBAQEBAQEBAQ==
</inkml:annotation>
</inkml:ink>
</file>

<file path=word/ink/ink8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8 17 410, 11 33 457, 13 59 499, 14 87 552, 14 110 535, 14 131 482, 16 149 384, 20 172 212, 29 181 204,</inkml:trace>
  <inkml:annotation type="path"> 59 0 1, 119 254 1, 164 494 1, 194 884 1, 209 1304 1, 209 1649 1, 209 1964 1, 239 2234 1, 299 2579 1, 434 2714 1</inkml:annotation>
  <inkml:annotation type="data">AEIcA4CABAAAAAAAHQIaRAMERTRIEQUBOBET5XFACiQKgvC21meggn4Gv0Z73vr8AoJ/BDH8Dd+/
q/OP4t/H/55/gCw=
</inkml:annotation>
  <inkml:annotation type="types">AAEBAQEBAQEBAQ==
</inkml:annotation>
</inkml:ink>
</file>

<file path=word/ink/ink8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37 9 513, 41 10 523, 52 12 538, 53 14 547, 53 14 551, 51 20 546, 44 28 514, 34 37 420, 23 43 354, 14 49 204, 15 52 204, 18 67 235, 18 83 302, 17 96 445, 15 116 516, 12 126 571, 11 127 587, 10 127 581, 10 121 573, 13 107 552, 18 98 552, 28 82 529, 39 66 500, 50 55 493, 62 49 489, 66 50 483, 70 52 481, 70 53 483, 68 66 468, 62 78 449, 53 93 204, 43 100 204,</inkml:trace>
  <inkml:annotation type="path"> 374 149 1, 554 134 1, 614 149 1, 779 179 1, 794 209 1, 794 209 1, 764 299 1, 659 419 1, 509 554 1, 344 644 1, 209 734 1, 224 779 1, 269 1004 1, 269 1244 1, 254 1439 1, 224 1739 1, 179 1889 1, 164 1904 1, 149 1904 1, 149 1814 1, 194 1604 1, 269 1469 1, 419 1229 1, 584 989 1, 749 824 1, 929 734 1, 989 749 1, 1049 779 1, 1049 794 1, 1019 989 1, 929 1169 1, 794 1394 1, 644 1499 1</inkml:annotation>
  <inkml:annotation type="data">AIgBHAOAgAQAAAAAAB0CIjQDBEU0SBEFATgRE+VxQApqIYL8Lff8vxfTd99ufRnbbicz1E+V53z2
gIL6PryN+DJ137J34vp+e/D8vr43r18Uv2XnyoJ/Bc38Fp+vh9/P+G/zD+HP0b/ACH4i/Fn58/Ov
4F/Gf4R37/wd+E/h/CHN8ePwP5/gKn+Azg==
</inkml:annotation>
  <inkml:annotation type="types">AAEBAQEBAQEBAQEBAQEBAQEBAQEBAQEBAQEBAQEBAQEB
</inkml:annotation>
</inkml:ink>
</file>

<file path=word/ink/ink8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39 18 216, 36 37 204, 40 41 204, 44 37 204, 59 24 204, 72 12 204, 82 7 204, 82 7 204, 82 7 204, 75 20 226, 68 29 261, 57 44 316, 47 54 357, 35 68 395, 26 79 473, 26 80 458, 27 80 434, 36 74 431, 44 66 428, 58 54 420, 71 42 422, 82 34 545, 81 36 561, 72 56 590, 62 80 604, 52 99 606, 44 116 604, 36 133 604, 28 145 562, 17 166 501, 7 182 394, 0 194 0</inkml:trace>
  <inkml:annotation type="path"> 614 59 1, 584 269 1, 539 554 1, 599 614 1, 659 554 1, 884 359 1, 1079 179 1, 1229 104 1, 1229 104 1, 1229 104 1, 1124 299 1, 1019 434 1, 854 659 1, 704 809 1, 524 1019 1, 389 1184 1, 389 1199 1, 404 1199 1, 539 1109 1, 659 989 1, 869 809 1, 1064 629 1, 1229 509 1, 1214 539 1, 1079 839 1, 929 1199 1, 779 1484 1, 659 1739 1, 539 1994 1, 419 2174 1, 254 2489 1, 104 2729 1, 0 2909 1</inkml:annotation>
  <inkml:annotation type="data">AIQBHAOAgAQAAAAAAB0CKEgDBEU0SBEFATgRE+VxQApmIYL8bfju/E+re/S+N5m8+afJfgu/b8tY
dnCC8fR6/Afy/PPi9Pu8/B78d+m/Dvl4+j8EePevfze/IIJ/ASn8BW/YB+EPu/Bn4B7+NP0/8/4O
e/o/a367+78B/b5z8c/gv8g/wJGA
</inkml:annotation>
  <inkml:annotation type="types">AAEBAQEBAQEBAQEBAQEBAQEBAQEBAQEBAQEBAQEBAQEB
</inkml:annotation>
</inkml:ink>
</file>

<file path=word/ink/ink8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53 11 219, 47 20 204, 38 28 204, 30 39 310, 32 38 330, 50 28 344, 64 21 334, 64 21 334, 65 22 323, 65 22 314, 63 31 307, 55 43 294, 46 54 294, 36 64 305, 20 78 369, 8 92 424, 8 91 445, 7 91 445, 7 91 431, 8 91 431, 18 80 400, 32 67 402, 42 61 405, 59 48 411, 74 37 439, 84 39 483, 84 43 483, 83 55 508, 79 68 518, 75 87 508, 70 104 204, 69 105 204, 69 105 0</inkml:trace>
  <inkml:annotation type="path"> 869 0 1, 794 164 1, 704 299 1, 569 419 1, 449 584 1, 479 569 1, 749 419 1, 959 314 1, 959 314 1, 974 329 1, 974 329 1, 944 464 1, 824 644 1, 689 809 1, 539 959 1, 299 1169 1, 119 1379 1, 119 1364 1, 104 1364 1, 104 1364 1, 119 1364 1, 269 1199 1, 479 1004 1, 629 914 1, 884 719 1, 1109 554 1, 1259 584 1, 1259 644 1, 1244 824 1, 1184 1019 1, 1124 1304 1, 1049 1559 1, 1034 1574 1, 1034 1574 1</inkml:annotation>
  <inkml:annotation type="data">AJMBHAOAgAQAAAAAAB0CKDADBEU0SBEFATgRE+VxQAp1IoL8sfmO9n0fgTz+AZd+G34fH2WT5vHn
4t9/Ter4gIJ9W3n2/Pz4pfm5b4fgOH178Xx592fJPg38C0CCfwE1/AXP4C/XH6R+H8K/R9eZ8P3f
V+Tvn/FP4P/AP4A/Ef4mnPwh+BPx7+FvwH+Df4Ex/gUT+AfQ
</inkml:annotation>
  <inkml:annotation type="types">AAEBAQEBAQEBAQEBAQEBAQEBAQEBAQEBAQEBAQEBAQEBAQ==
</inkml:annotation>
</inkml:ink>
</file>

<file path=word/ink/ink8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28 9 438, 30 9 438, 31 9 437, 33 9 437, 35 11 381, 35 12 381, 29 25 204, 18 34 204, 7 40 250, 9 41 440, 14 40 440, 30 33 453, 47 25 420, 55 23 0</inkml:trace>
  <inkml:annotation type="path"> 239 164 1, 419 134 1, 449 134 1, 464 134 1, 494 134 1, 524 164 1, 524 179 1, 434 374 1, 269 509 1, 104 599 1, 134 614 1, 209 599 1, 449 494 1, 704 374 1, 824 344 1</inkml:annotation>
  <inkml:annotation type="data">AFgcA4CABAAAAAAAHQIeGgMERTRIEQUBOBET5XFACjoPgvwJ5+mxvw+33c+qfOCC+r78Mv2ee+9+
G/AAgn8EofwSjZ+Vfyp/AI/8AjfkD+ABP4Bh+78g/wPW
</inkml:annotation>
  <inkml:annotation type="types">AAEBAQEBAQEBAQEBAQEB
</inkml:annotation>
</inkml:ink>
</file>

<file path=word/ink/ink8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27 5 402, 18 12 398, 14 20 395, 11 29 404, 8 40 457, 6 52 476, 6 60 502, 8 61 502, 15 62 473, 18 61 458, 24 57 430, 29 50 377, 37 40 217, 41 33 204, 43 29 0</inkml:trace>
  <inkml:annotation type="path"> 554 29 1, 404 74 1, 269 179 1, 209 299 1, 164 434 1, 119 599 1, 89 779 1, 89 899 1, 119 914 1, 224 929 1, 269 914 1, 359 854 1, 434 749 1, 554 599 1, 614 494 1, 644 434 1</inkml:annotation>
  <inkml:annotation type="data">AFUcA4CABAAAAAAAHQIiLAMERTRIEQUBOBGyprdACjcQgvxd+Q56iZnrzy886ILJ4kyefjb3vecA
gn8EEfwQjPs/Hn4p+L8M/h/8Aff+F/13/ABX8Axg
</inkml:annotation>
  <inkml:annotation type="types">AAEBAQEBAQEBAQEBAQEBAQ==
</inkml:annotation>
</inkml:ink>
</file>

<file path=word/ink/ink8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7 10 429, 19 7 417, 28 6 343, 38 4 204, 43 3 0</inkml:trace>
  <inkml:annotation type="path"> 0 164 1, 104 149 1, 284 104 1, 419 89 1, 569 59 1, 644 44 1</inkml:annotation>
  <inkml:annotation type="data">ADgcA4CABAAAAAAAHQIkFgMERTRIEQUBOBGyprdAChoGgnxeuz2Agvq+3csAgn8EffwSv+YfzP+Z
wA==
</inkml:annotation>
  <inkml:annotation type="types">AAEBAQEB
</inkml:annotation>
</inkml:ink>
</file>

<file path=word/ink/ink8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7 10 416, 7 24 521, 7 40 554, 6 52 531, 7 60 477, 7 73 204, 8 73 0</inkml:trace>
  <inkml:annotation type="path"> 89 0 1, 104 149 1, 104 359 1, 104 599 1, 89 779 1, 104 899 1, 104 1094 1, 119 1094 1</inkml:annotation>
  <inkml:annotation type="data">AD4cA4CABAAAAAAAHQISMAMERTRIEQUBOBGyprdACiAIgvg91csAgn0eM8+fX3iCfwRJ/Aqf51/K
v4j/gJv83A==
</inkml:annotation>
  <inkml:annotation type="types">AAEBAQEBAQE=
</inkml:annotation>
</inkml:ink>
</file>

<file path=word/ink/ink8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10 8 463, 19 6 463, 26 6 204, 25 6 204, 23 8 0</inkml:trace>
  <inkml:annotation type="path"> 0 164 1, 149 119 1, 284 89 1, 389 89 1, 374 89 1, 344 119 1</inkml:annotation>
  <inkml:annotation type="data">ADkcA4CABAAAAAAAHQIcFAMERTRIEQUBOBGyprdAChsGgn0XflqC+r8AzGCCfwUF/BQf8B1/wHV/
APo=
</inkml:annotation>
  <inkml:annotation type="types">AAEBAQEB
</inkml:annotation>
</inkml:ink>
</file>

<file path=word/ink/ink8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11 8 278, 10 21 331, 9 33 380, 6 49 463, 6 60 524, 6 61 524, 9 62 552, 15 61 573, 23 58 585, 33 52 588, 44 45 574, 45 45 574, 47 45 564, 48 44 0</inkml:trace>
  <inkml:annotation type="path"> 179 0 1, 164 119 1, 149 314 1, 134 494 1, 89 734 1, 89 899 1, 89 914 1, 134 929 1, 224 914 1, 344 869 1, 494 779 1, 659 674 1, 674 674 1, 704 674 1, 719 659 1</inkml:annotation>
  <inkml:annotation type="data">AE8cA4CABAAAAAAAHQIkLAMERTRIEQUBOBGyprdACjEPgvs+83jnMyfTKIJ8nq+Pf0t3t+JQgn8C
IfwFP5/FH4R/L/4c+P5/n/A/4A+n+DOQ
</inkml:annotation>
  <inkml:annotation type="types">AAEBAQEBAQEBAQEBAQEB
</inkml:annotation>
</inkml:ink>
</file>

<file path=word/ink/ink8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41 6 432, 35 15 464, 29 24 497, 21 38 527, 16 50 520, 12 57 520, 5 66 502, 3 72 0</inkml:trace>
  <inkml:annotation type="path"> 674 0 1, 614 89 1, 524 224 1, 434 359 1, 314 569 1, 239 749 1, 179 854 1, 74 989 1, 44 1079 1</inkml:annotation>
  <inkml:annotation type="data">AD8cA4CABAAAAAAAHQIkMAMERTRIEQUBOBGyprdACiEJgvx9+R9byd9Agnwcet950IJ/BIn8ECzv
4v+L8E/wVaA=
</inkml:annotation>
  <inkml:annotation type="types">AAEBAQEBAQEB
</inkml:annotation>
</inkml:ink>
</file>

<file path=word/ink/ink8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6 8 399, 12 17 434, 17 26 464, 23 40 503, 29 55 506, 32 62 498, 36 71 0</inkml:trace>
  <inkml:annotation type="path"> 0 0 1, 89 119 1, 179 254 1, 254 389 1, 344 599 1, 434 824 1, 479 929 1, 539 1064 1</inkml:annotation>
  <inkml:annotation type="data">ADkcA4CABAAAAAAAHQIgMAMERTRIEQUBOBGyprdAChsIgnwLHYCCfJHqfLiCfwQF/A3vv5vxb9f8
Fcg=
</inkml:annotation>
  <inkml:annotation type="types">AAEBAQEBAQE=
</inkml:annotation>
</inkml:ink>
</file>

<file path=word/ink/ink8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9 535, 23 9 555, 34 6 581, 43 6 630, 43 6 631, 39 12 632, 33 22 627, 26 33 624, 22 43 622, 20 44 622, 19 48 622, 15 54 622, 11 60 623, 6 66 625, 6 66 625, 7 66 614, 7 66 614, 7 66 615, 15 64 624, 23 59 638, 31 57 641, 43 54 650, 50 54 664, 58 55 643, 58 55 608, 58 55 451, 58 55 451, 58 54 0</inkml:trace>
  <inkml:annotation type="path"> 89 179 1, 224 134 1, 344 134 1, 509 89 1, 644 89 1, 644 89 1, 584 179 1, 494 329 1, 389 494 1, 329 644 1, 299 659 1, 284 719 1, 224 809 1, 164 899 1, 89 989 1, 89 989 1, 104 989 1, 104 989 1, 104 989 1, 224 959 1, 344 884 1, 464 854 1, 644 809 1, 749 809 1, 869 824 1, 869 824 1, 869 824 1, 869 824 1, 869 809 1</inkml:annotation>
  <inkml:annotation type="data">AGYcA4CABAAAAAAAHQIoLAMERTRIEQUBOBGyprdACkgdgvg5eb8/nbzJ1fUr5Dx7nyiC+z8B87x8
HiX5+YfCN7y8lKCCfwYl/BdfwfhL8ivhyYSb9f1T5PX1/B6/Ff4B/bP8APfwTWA=
</inkml:annotation>
  <inkml:annotation type="types">AAEBAQEBAQEBAQEBAQEBAQEBAQEBAQEBAQEBAQE=
</inkml:annotation>
</inkml:ink>
</file>

<file path=word/ink/ink8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7 7 449, 15 6 411, 16 6 388, 17 7 204, 17 7 204, 13 9 204, 13 11 204, 13 24 216, 13 36 331, 12 46 357, 11 59 350, 9 72 204, 9 74 0</inkml:trace>
  <inkml:annotation type="path"> 0 149 1, 104 104 1, 224 89 1, 239 89 1, 254 104 1, 254 104 1, 194 134 1, 194 164 1, 194 359 1, 194 539 1, 179 689 1, 164 884 1, 134 1079 1, 134 1109 1</inkml:annotation>
  <inkml:annotation type="data">AEocA4CABAAAAAAAHQIYMAMERTRIEQUBOBGyprdACiwOgnxT418+CriC+j78kuPqu8fWgn8EzfwV
n+Av4An/gFQ+z9Zfpf8T/vv8sg==
</inkml:annotation>
  <inkml:annotation type="types">AAEBAQEBAQEBAQEBAQE=
</inkml:annotation>
</inkml:ink>
</file>

<file path=word/ink/ink8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21 10 480, 15 21 502, 9 33 508, 4 40 476, 1 41 0</inkml:trace>
  <inkml:annotation type="path"> 404 0 1, 314 149 1, 224 314 1, 134 494 1, 59 599 1, 14 614 1</inkml:annotation>
  <inkml:annotation type="data">ADkcA4CABAAAAAAAHQIcIgMERTRIEQUBOBGyprdAChsGgvw1+JyYgn0Se/hAgn8FSfwTz+Bfxj/B
LoA=
</inkml:annotation>
  <inkml:annotation type="types">AAEBAQEB
</inkml:annotation>
</inkml:ink>
</file>

<file path=word/ink/ink8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6 14 497, 17 8 514, 25 6 492, 27 6 445, 27 7 268, 28 10 204, 28 12 0</inkml:trace>
  <inkml:annotation type="path"> 0 269 1, 89 209 1, 254 119 1, 374 89 1, 404 89 1, 404 104 1, 419 149 1, 419 179 1</inkml:annotation>
  <inkml:annotation type="data">AD4cA4CABAAAAAAAHQIeFgMERTRIEQUBOBGyprdACiAIgnweu/DsoIL8EfhHfGTKgn8FjfwVL+M/
wv+6f2N+/Q==
</inkml:annotation>
  <inkml:annotation type="types">AAEBAQEBAQE=
</inkml:annotation>
</inkml:ink>
</file>

<file path=word/ink/ink8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5 10 394, 9 23 437, 9 31 444, 11 40 413, 13 46 0</inkml:trace>
  <inkml:annotation type="path"> 44 0 1, 74 149 1, 134 344 1, 134 464 1, 164 599 1, 194 689 1</inkml:annotation>
  <inkml:annotation type="data">ADYcA4CABAAAAAAAHQIWJAMERTRIEQUBOBGyprdAChgGguXPOIJ9HPc6gn8D8fwNH+Lfxj/A8IA=
</inkml:annotation>
  <inkml:annotation type="types">AAEBAQEB
</inkml:annotation>
</inkml:ink>
</file>

<file path=word/ink/ink8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9 5 573, 6 11 531, 3 18 204, 3 20 0</inkml:trace>
  <inkml:annotation type="path"> 179 0 1, 134 74 1, 89 164 1, 44 269 1, 44 299 1</inkml:annotation>
  <inkml:annotation type="data">ADQcA4CABAAAAAAAHQIYHAMERTRIEQUBOBGcsOZAChYFgvs/AZyCepPYgn8Gvfwdn/Aj/7aA
</inkml:annotation>
  <inkml:annotation type="types">AAEBAQE=
</inkml:annotation>
</inkml:ink>
</file>

<file path=word/ink/ink8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25 7 463, 19 15 443, 14 25 417, 11 35 413, 7 46 448, 5 52 460, 5 59 462, 5 60 455, 6 60 455, 9 60 452, 16 56 443, 24 51 383, 31 45 283, 39 38 204, 46 30 204,</inkml:trace>
  <inkml:annotation type="path"> 479 0 1, 374 104 1, 284 224 1, 209 374 1, 164 524 1, 104 689 1, 74 779 1, 74 884 1, 74 899 1, 89 899 1, 134 899 1, 239 839 1, 359 764 1, 464 674 1, 584 569 1, 689 449 1</inkml:annotation>
  <inkml:annotation type="data">AE8cA4CABAAAAAAAHQIoMgMERTRIEQUBOBGcsOZACjEQgvxJ+M5MuYmeJZSCfFMT3PhrzbaAgn8F
BfwVX8P4Q/GX4T+n5/i78P5L/Gv4O/QQ
</inkml:annotation>
  <inkml:annotation type="types">AAEBAQEBAQEBAQEBAQEBAQ==
</inkml:annotation>
</inkml:ink>
</file>

<file path=word/ink/ink8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10 17 435, 21 12 405, 29 8 302, 36 3 204, 40 0 204,</inkml:trace>
  <inkml:annotation type="path"> 0 299 1, 149 254 1, 314 179 1, 434 119 1, 539 44 1, 599 0 1</inkml:annotation>
  <inkml:annotation type="data">ADccA4CABAAAAAAAHQIoHAMERTRIEQUBOBGcsOZAChkGgn0Tt6CC/Bn4T2XAgn8ElfwUP+d/X6oA
</inkml:annotation>
  <inkml:annotation type="types">AAEBAQEB
</inkml:annotation>
</inkml:ink>
</file>

<file path=word/ink/ink8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19 11 455, 19 22 482, 18 32 507, 16 39 526, 14 45 534, 9 55 548, 5 63 581, 6 64 640, 10 62 639, 22 58 625, 32 55 500, 39 54 306, 43 54 306, 46 54 0</inkml:trace>
  <inkml:annotation type="path"> 269 0 1, 284 164 1, 284 329 1, 269 479 1, 239 584 1, 209 674 1, 134 824 1, 74 944 1, 89 959 1, 149 929 1, 329 869 1, 479 824 1, 584 809 1, 644 809 1, 689 809 1</inkml:annotation>
  <inkml:annotation type="data">AE8cA4CABAAAAAAAHQIoNAMERTRIEQUBOBGcsOZACjEPgvwR+B7a7PXPk3vagn1L2+N+PuzIgn8E
5fwR7vw/X8H4K/DH5d+/9h/m/+AaP4FJ
</inkml:annotation>
  <inkml:annotation type="types">AAEBAQEBAQEBAQEBAQEB
</inkml:annotation>
</inkml:ink>
</file>

<file path=word/ink/ink8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4 6 381, 6 20 443, 7 32 505, 8 42 546, 9 54 567, 8 61 555, 9 66 538, 9 72 204,</inkml:trace>
  <inkml:annotation type="path"> 44 0 1, 59 89 1, 89 299 1, 104 479 1, 119 629 1, 134 809 1, 119 914 1, 134 989 1, 134 1079 1</inkml:annotation>
  <inkml:annotation type="data">ADscA4CABAAAAAAAHQIWOAMERTRIEQUBOBGcsOZACh0JgubKblCCfB8m7nvYgn8DvfwLG/B/4N/E
/v+BXw==
</inkml:annotation>
  <inkml:annotation type="types">AAEBAQEBAQEB
</inkml:annotation>
</inkml:ink>
</file>

<file path=word/ink/ink8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39 9 456, 31 21 474, 24 34 491, 18 48 497, 14 54 497, 9 64 503, 4 74 511, 5 74 204, 7 68 204, 10 64 0</inkml:trace>
  <inkml:annotation type="path"> 689 0 1, 584 134 1, 464 314 1, 359 509 1, 269 719 1, 209 809 1, 134 959 1, 59 1109 1, 74 1109 1, 104 1019 1, 149 959 1</inkml:annotation>
  <inkml:annotation type="data">AEUcA4CABAAAAAAAHQIoOgMERTRIEQUBOBGcsOZACicLgvyB+T7JlfBIgnzck+Xw+n4cgn8E6fwS
jfr+H4M/gVv+BSv4B9A=
</inkml:annotation>
  <inkml:annotation type="types">AAEBAQEBAQEBAQE=
</inkml:annotation>
</inkml:ink>
</file>

<file path=word/ink/ink8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20 5 574, 25 8 576, 29 14 576, 31 19 574, 30 24 574, 26 35 572, 21 44 567, 17 52 564, 12 58 570, 5 64 574, 5 64 572, 6 64 572, 11 61 581, 20 56 586, 28 50 588, 36 45 589, 46 42 587, 51 43 584, 51 43 584, 49 53 583, 44 61 585, 38 68 587, 30 76 589, 22 83 590, 14 91 589, 9 94 398, 9 93 204, 9 92 204,</inkml:trace>
  <inkml:annotation type="path"> 209 44 1, 299 74 1, 374 119 1, 434 209 1, 464 284 1, 449 359 1, 389 524 1, 314 659 1, 254 779 1, 179 869 1, 74 959 1, 74 959 1, 89 959 1, 164 914 1, 299 839 1, 419 749 1, 539 674 1, 689 629 1, 764 644 1, 764 644 1, 734 794 1, 659 914 1, 569 1019 1, 449 1139 1, 329 1244 1, 209 1364 1, 134 1409 1, 134 1394 1, 134 1379 1</inkml:annotation>
  <inkml:annotation type="data">AF4cA4CABAAAAAAAHQIsRAMERTRIEQUBOBGcsOZACkAdgvwB8tu97Zd+KePFZ79726c9AILlnK+D
br4Xdszxfo2yz35Agn8Gwfwa7u5vc+bfhz5vPb28vC7/AMPf4BoA
</inkml:annotation>
  <inkml:annotation type="types">AAEBAQEBAQEBAQEBAQEBAQEBAQEBAQEBAQEBAQE=
</inkml:annotation>
</inkml:ink>
</file>

<file path=word/ink/ink8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15 7 554, 15 19 566, 14 32 577, 13 44 582, 11 56 584, 8 65 585, 7 75 579, 5 85 569, 6 86 484, 6 85 421, 10 73 306, 12 64 204, 15 51 204,</inkml:trace>
  <inkml:annotation type="path"> 239 0 1, 224 104 1, 224 284 1, 209 479 1, 194 659 1, 164 839 1, 119 974 1, 104 1124 1, 74 1274 1, 89 1289 1, 89 1274 1, 149 1094 1, 179 959 1, 224 764 1</inkml:annotation>
  <inkml:annotation type="data">AEgcA4CABAAAAAAAHQIYQAMERTRIEQUBOBGcsOZACioOgvwJ+B5VuXl8bIJ8XqV2Pn36+eSCfwZx
/BkN+Ht+Pz+e/wh+Tfu/WAA=
</inkml:annotation>
  <inkml:annotation type="types">AAEBAQEBAQEBAQEBAQE=
</inkml:annotation>
</inkml:ink>
</file>

<file path=word/ink/ink8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36 9 380, 34 20 406, 30 32 430, 27 44 446, 22 53 451, 21 60 451, 16 67 466, 9 77 496, 5 81 511, 6 82 545, 10 81 545, 23 78 546, 36 75 521, 47 70 306, 58 66 204, 60 64 0</inkml:trace>
  <inkml:annotation type="path"> 569 0 1, 539 134 1, 509 299 1, 449 479 1, 404 659 1, 329 794 1, 314 899 1, 239 1004 1, 134 1154 1, 74 1214 1, 89 1229 1, 149 1214 1, 344 1169 1, 539 1124 1, 704 1049 1, 869 989 1, 899 959 1</inkml:annotation>
  <inkml:annotation type="data">AFQcA4CABAAAAAAAHQIwPgMERTRIEQUBOBGcsOZACjYRgvxh+NWzfHneeufM186CfNkd1z4e7rZg
gn8DufwNTvy/X7/AX4C/Af4K/FM/DP8Aw/sb9Yg=
</inkml:annotation>
  <inkml:annotation type="types">AAEBAQEBAQEBAQEBAQEBAQE=
</inkml:annotation>
</inkml:ink>
</file>

<file path=word/ink/ink8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9 12 480, 20 9 493, 31 5 476, 36 3 240, 37 2 204, 37 2 204, 36 1 204,</inkml:trace>
  <inkml:annotation type="path"> 0 209 1, 134 179 1, 299 134 1, 464 74 1, 539 44 1, 554 29 1, 554 29 1, 539 14 1</inkml:annotation>
  <inkml:annotation type="data">AD0cA4CABAAAAAAAHQImGAMERTRIEQUBOBGcsOZACh8IgnzY+HzagvwB+BbckoCCfwVJ/BRf4h/g
Jv+AdPxY
</inkml:annotation>
  <inkml:annotation type="types">AAEBAQEBAQE=
</inkml:annotation>
</inkml:ink>
</file>

<file path=word/ink/ink8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8 5 540, 14 5 451, 15 5 310, 17 6 204, 17 7 204,</inkml:trace>
  <inkml:annotation type="path"> 0 104 1, 119 74 1, 209 74 1, 224 74 1, 254 89 1, 254 104 1</inkml:annotation>
  <inkml:annotation type="data">ADYcA4CABAAAAAAAHQIaEgMERTRIEQUBOBGcsOZAChgGgnyb7miC+L58QIJ/Bjn8Hn/k38VfrgA=
</inkml:annotation>
  <inkml:annotation type="types">AAEBAQEB
</inkml:annotation>
</inkml:ink>
</file>

<file path=word/ink/ink8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22 7 530, 32 5 531, 33 5 537, 32 6 528, 30 12 527, 28 24 526, 27 33 526, 25 42 526, 23 51 524, 21 60 512, 19 69 505, 16 75 495, 11 77 508, 7 77 525, 5 76 518, 5 75 518, 5 75 514, 9 72 508, 16 68 491, 27 65 431, 33 63 281, 41 58 204,</inkml:trace>
  <inkml:annotation type="path"> 224 119 1, 329 104 1, 479 74 1, 494 74 1, 479 89 1, 449 179 1, 419 359 1, 404 494 1, 374 629 1, 344 764 1, 314 899 1, 284 1034 1, 239 1124 1, 164 1154 1, 104 1154 1, 74 1139 1, 74 1124 1, 74 1124 1, 134 1079 1, 239 1019 1, 404 974 1, 494 944 1, 614 869 1</inkml:annotation>
  <inkml:annotation type="data">AFkcA4CABAAAAAAAHQImOAMERTRIEQUBOBGcsOZACjsXgvwF8vPn2pRdmY8c8e8Agvk+e5PXwdDv
nanbJ0CCfwYR/Bg/r8B/Ijfp9d/CXj8K/F536/x3+mfzsA==
</inkml:annotation>
  <inkml:annotation type="types">AAEBAQEBAQEBAQEBAQEBAQEBAQEBAQE=
</inkml:annotation>
</inkml:ink>
</file>

<file path=word/ink/ink8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7 7 599, 5 13 586, 4 24 204, 3 25 0</inkml:trace>
  <inkml:annotation type="path"> 104 0 1, 104 104 1, 74 194 1, 59 359 1, 44 374 1</inkml:annotation>
  <inkml:annotation type="data">ADYcA4CABAAAAAAAHQIWHgMERTRIEQUBOBGcsOZAChgFgvi+PYCCfFfX0oJ/ByX8HW/wOP/AJAA=
</inkml:annotation>
  <inkml:annotation type="types">AAEBAQE=
</inkml:annotation>
</inkml:ink>
</file>

<file path=word/ink/ink8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7 8 470, 17 5 481, 23 4 356, 23 4 356, 23 5 204, 23 5 204, 21 5 0</inkml:trace>
  <inkml:annotation type="path"> 0 164 1, 104 119 1, 254 74 1, 344 59 1, 344 59 1, 344 74 1, 344 74 1, 314 74 1</inkml:annotation>
  <inkml:annotation type="data">AD4cA4CABAAAAAAAHQIeFAMERTRIEQUBOBGcsOZACiAIgnxc8/Cagvq/ALJKgn8FIfwT3+9f29/A
Cv8AKfwD6A==
</inkml:annotation>
  <inkml:annotation type="types">AAEBAQEBAQE=
</inkml:annotation>
</inkml:ink>
</file>

<file path=word/ink/ink8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6 10 446, 8 22 476, 8 30 476, 7 41 506, 6 46 516, 5 55 537, 5 62 589, 6 62 589, 16 60 618, 21 57 620, 27 55 621, 32 52 610, 38 52 204, 38 52 204, 38 53 0</inkml:trace>
  <inkml:annotation type="path"> 74 0 1, 89 149 1, 119 329 1, 119 449 1, 104 614 1, 89 689 1, 74 824 1, 74 929 1, 89 929 1, 239 899 1, 314 854 1, 404 824 1, 479 779 1, 569 779 1, 569 779 1, 569 794 1</inkml:annotation>
  <inkml:annotation type="data">AFMcA4CABAAAAAAAHQIkMgMERTRIEQUBOBGcsOZACjUQgvXmbST5vcs+EIJ9GeefD4349svEgn8E
wfwRL+IfxB+Dfq/EX5N/D34bv2/wP3/BCH8A+g==
</inkml:annotation>
  <inkml:annotation type="types">AAEBAQEBAQEBAQEBAQEBAQ==
</inkml:annotation>
</inkml:ink>
</file>

<file path=word/ink/ink8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25 6 340, 18 13 318, 14 20 311, 8 31 325, 6 38 346, 5 44 370, 4 50 392, 7 54 417, 8 55 417, 14 54 383, 22 50 346, 28 44 250, 36 35 204, 40 30 0</inkml:trace>
  <inkml:annotation type="path"> 479 0 1, 374 89 1, 269 194 1, 209 299 1, 119 464 1, 89 569 1, 74 659 1, 59 749 1, 104 809 1, 119 824 1, 209 809 1, 329 749 1, 419 659 1, 539 524 1, 599 449 1</inkml:annotation>
  <inkml:annotation type="data">AE4cA4CABAAAAAAAHQImLgMERTRIEQUBOBGcsOZACjAPgvxJ+M3N8R431m55gnwR481vd7vfAIJ/
Axn8Dc/gL8HfFzefhf8U9/Lf5I/gCEA=
</inkml:annotation>
  <inkml:annotation type="types">AAEBAQEBAQEBAQEBAQEB
</inkml:annotation>
</inkml:ink>
</file>

<file path=word/ink/ink8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19 6 269, 19 18 301, 18 30 379, 17 43 411, 15 56 464, 13 63 485, 9 68 526, 6 70 558, 5 69 553, 5 68 553, 6 67 549, 11 64 558, 18 61 563, 25 59 568, 32 59 573, 38 57 569, 41 58 569, 46 58 559, 51 58 508, 53 59 204, 53 59 204, 53 59 204,</inkml:trace>
  <inkml:annotation type="path"> 284 0 1, 284 89 1, 284 269 1, 269 449 1, 254 644 1, 224 839 1, 194 944 1, 134 1019 1, 89 1049 1, 74 1034 1, 74 1019 1, 89 1004 1, 164 959 1, 269 914 1, 374 884 1, 479 884 1, 569 854 1, 614 869 1, 689 869 1, 764 869 1, 794 884 1, 794 884 1, 794 884 1</inkml:annotation>
  <inkml:annotation type="data">AFscA4CABAAAAAAAHQIsNgMERTRIEQUBOBGcsOZACj0XgvwV+C1VsyTxhe47oIJ8HwI+He9NTN5U
oIJ/Af38Bf/kD8g/g78S/gz5/xf68/d5Pn8fT+N/4Df/gUQA
</inkml:annotation>
  <inkml:annotation type="types">AAEBAQEBAQEBAQEBAQEBAQEBAQEBAQE=
</inkml:annotation>
</inkml:ink>
</file>

<file path=word/ink/ink8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19 6 494, 26 4 532, 26 4 524, 23 15 520, 23 23 520, 23 34 520, 21 40 518, 20 52 511, 18 58 504, 15 63 494, 11 65 501, 5 66 534, 5 66 534, 5 66 534, 5 66 531, 5 66 532, 9 66 526, 15 64 508, 21 61 460, 26 61 343, 33 58 204, 39 56 204, 45 52 204,</inkml:trace>
  <inkml:annotation type="path"> 194 119 1, 284 89 1, 389 59 1, 389 59 1, 344 224 1, 344 344 1, 344 509 1, 314 599 1, 299 779 1, 269 869 1, 224 944 1, 164 974 1, 74 989 1, 74 989 1, 74 989 1, 74 989 1, 74 989 1, 134 989 1, 224 959 1, 314 914 1, 389 914 1, 494 869 1, 584 839 1, 674 779 1</inkml:annotation>
  <inkml:annotation type="data">AFscA4CABAAAAAAAHQIoNgMERTRIEQUBOBGcsOZACj0Ygvu+OfH3jZbd+AeMXKCC+T6WfV3nv4Ph
vbQ287NAgn8FgfwTr+QfHhvt38Dfhj8Tu+Pj+38Q/m/8I/vo
</inkml:annotation>
  <inkml:annotation type="types">AAEBAQEBAQEBAQEBAQEBAQEBAQEBAQEB
</inkml:annotation>
</inkml:ink>
</file>

<file path=word/ink/ink8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6 17 500, 6 30 523, 5 41 526, 5 51 531, 5 60 533, 6 67 540, 9 72 578, 12 73 582, 17 73 596, 24 69 607, 29 64 614, 34 55 618, 36 49 622, 38 41 627, 40 31 628, 41 20 626, 43 11 624, 43 5 627, 43 5 629, 43 5 629, 42 5 584, 42 5 584, 43 8 0</inkml:trace>
  <inkml:annotation type="path"> 104 179 1, 89 254 1, 89 449 1, 74 614 1, 74 764 1, 74 899 1, 89 1004 1, 134 1079 1, 179 1094 1, 254 1094 1, 359 1034 1, 434 959 1, 509 824 1, 539 734 1, 569 614 1, 599 464 1, 614 299 1, 644 164 1, 644 74 1, 644 74 1, 644 74 1, 629 74 1, 629 74 1, 644 119 1</inkml:annotation>
  <inkml:annotation type="data">AFYcA4CABAAAAAAAHQImNgMERTRIEQUBOBGcsOZACjgYgvi+WWJjM10s0siC+z4/k23d83zfPN25
z4Bwgn8FmfwU/+Dc76/EX4p+jvnqeevV38f/j7+DdQ==
</inkml:annotation>
  <inkml:annotation type="types">AAEBAQEBAQEBAQEBAQEBAQEBAQEBAQEB
</inkml:annotation>
</inkml:ink>
</file>

<file path=word/ink/ink8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8 5 560, 10 5 560, 16 5 359, 16 5 359, 17 6 204, 17 8 204, 16 12 0</inkml:trace>
  <inkml:annotation type="path"> 0 74 1, 119 74 1, 149 74 1, 239 74 1, 239 74 1, 254 89 1, 254 119 1, 239 179 1</inkml:annotation>
  <inkml:annotation type="data">AEAcA4CABAAAAAAAHQIaFgMERTRIEQUBOBGcsOZACiIIgnyfD4+GWoL17EmAgn8GifwaL/AO/8A7
fwA3/ADX8A+g
</inkml:annotation>
  <inkml:annotation type="types">AAEBAQEBAQE=
</inkml:annotation>
</inkml:ink>
</file>

<file path=word/ink/ink8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5 31 465, 6 45 499, 6 53 532, 5 64 586, 5 76 607, 7 81 656, 7 82 656, 9 82 674, 10 82 683, 16 73 689, 20 63 691, 24 54 693, 28 44 692, 31 34 690, 33 25 688, 37 14 684, 39 6 676, 37 2 354, 37 2 0</inkml:trace>
  <inkml:annotation type="path"> 59 314 1, 74 464 1, 89 674 1, 89 794 1, 74 959 1, 74 1139 1, 104 1214 1, 104 1229 1, 134 1229 1, 149 1229 1, 239 1094 1, 299 944 1, 359 809 1, 419 659 1, 464 509 1, 494 374 1, 554 209 1, 584 89 1, 554 29 1, 554 29 1</inkml:annotation>
  <inkml:annotation type="data">AFUcA4CABAAAAAAAHQImPgMERTRIEQUBOBGcsOZACjcUgvHVszcvrS3N84CC/B31+Ph5Pj8189lT
eePAgn8FDfwSHfwd+J/w5+R/wR8/fLtb5/gVn8Sg
</inkml:annotation>
  <inkml:annotation type="types">AAEBAQEBAQEBAQEBAQEBAQEBAQE=
</inkml:annotation>
</inkml:ink>
</file>

<file path=word/ink/ink8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56 9 428, 55 14 410, 52 24 389, 44 33 333, 32 47 297, 24 52 297, 8 61 325, 7 61 366, 12 59 366, 30 51 371, 44 44 379, 58 36 383, 61 31 204, 60 30 204, 56 29 0</inkml:trace>
  <inkml:annotation type="path"> 794 0 1, 839 134 1, 824 209 1, 779 359 1, 659 494 1, 479 704 1, 359 779 1, 119 914 1, 104 914 1, 179 884 1, 449 764 1, 659 659 1, 869 539 1, 914 464 1, 899 449 1, 839 434 1</inkml:annotation>
  <inkml:annotation type="data">AFwcA4CABAAAAAAAHQIkJgMERTRIEQUBOBHzooxACj4Qgvyd+SfO+/Pj5fwF8H3eX1+egIJ83n1f
Xz+Pn34ZeeCCfwR5/BMPfxX+DPxZ+HPu/G/rnn+AU/4BK/gH0A==
</inkml:annotation>
  <inkml:annotation type="types">AAEBAQEBAQEBAQEBAQEBAQ==
</inkml:annotation>
</inkml:ink>
</file>

<file path=word/ink/ink8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7 9 567, 16 24 616, 22 31 445, 22 31 266, 24 30 0</inkml:trace>
  <inkml:annotation type="path"> 29 0 1, 104 134 1, 239 359 1, 329 464 1, 329 464 1, 359 449 1</inkml:annotation>
  <inkml:annotation type="data">ADkcA4CABAAAAAAAHQIaHAMERTRIEQUBOBHzooxAChsGgs5478OAgnzfB8vx0IJ/BqX8F4/wE78v
6TA=
</inkml:annotation>
  <inkml:annotation type="types">AAEBAQEB
</inkml:annotation>
</inkml:ink>
</file>

<file path=word/ink/ink8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9 7 421, 19 9 319, 21 12 204, 23 24 204, 23 28 0</inkml:trace>
  <inkml:annotation type="path"> 0 149 1, 134 104 1, 284 134 1, 314 179 1, 344 359 1, 344 419 1</inkml:annotation>
  <inkml:annotation type="data">ADkcA4CABAAAAAAAHQIYGAMERTRIEQUBOBHzooxAChsGgnzT5WiC+j7/U+b5QIJ/BF38F9/f+yv4
B9A=
</inkml:annotation>
  <inkml:annotation type="types">AAEBAQEB
</inkml:annotation>
</inkml:ink>
</file>

<file path=word/ink/ink8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20 10 295, 21 33 348, 20 47 391, 17 65 446, 14 86 470, 10 104 501, 5 119 544, 6 119 548, 13 111 544, 23 98 521, 33 85 425, 39 76 0</inkml:trace>
  <inkml:annotation type="path"> 284 0 1, 299 149 1, 314 494 1, 299 704 1, 254 974 1, 209 1289 1, 149 1559 1, 74 1784 1, 89 1784 1, 194 1664 1, 344 1469 1, 494 1274 1, 584 1139 1</inkml:annotation>
  <inkml:annotation type="data">AE8cA4CABAAAAAAAHQIeOAMERTRIEQUBOBHzooxACjENgvwV+CW6t+D4OPKCfR93z+Od7+A/l9vA
gn8CZfwGT9P2fiP4vs/Gfy/gv87/wLuA
</inkml:annotation>
  <inkml:annotation type="types">AAEBAQEBAQEBAQEBAQ==
</inkml:annotation>
</inkml:ink>
</file>

<file path=word/ink/ink8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9 12 528, 25 8 546, 29 9 204, 28 9 204, 22 16 204,</inkml:trace>
  <inkml:annotation type="path"> 0 194 1, 134 179 1, 374 119 1, 434 134 1, 419 134 1, 329 239 1</inkml:annotation>
  <inkml:annotation type="data">ADscA4CABAAAAAAAHQIaFAMERTRIEQUBOBHzooxACh0GgnzfF9vv2IL7vwD31fiAgn8GCfwXD/A2
v8DIAA==
</inkml:annotation>
  <inkml:annotation type="types">AAEBAQEB
</inkml:annotation>
</inkml:ink>
</file>

<file path=word/ink/ink8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11 28 365, 27 15 219, 38 5 204,</inkml:trace>
  <inkml:annotation type="path"> 0 554 1, 164 419 1, 404 224 1, 569 74 1</inkml:annotation>
  <inkml:annotation type="data">ADQcA4CABAAAAAAAHQIeHgMERTRIEQUBOBHzooxAChYEgn1evYCC/F35B88Agn8DffwXH+6g
</inkml:annotation>
  <inkml:annotation type="types">AAEBAQ==
</inkml:annotation>
</inkml:ink>
</file>

<file path=word/ink/ink8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11 12 434, 21 7 448, 31 8 369, 33 9 204, 34 15 204, 33 18 204, 32 22 0</inkml:trace>
  <inkml:annotation type="path"> 0 299 1, 164 179 1, 314 104 1, 464 119 1, 494 134 1, 509 224 1, 494 269 1, 479 329 1</inkml:annotation>
  <inkml:annotation type="data">AD4cA4CABAAAAAAAHQIcFgMERTRIEQUBOBHzooxACiAIgn1V8t0AgvwZ+HefA9dggn8EkfwRb+n/
0j/AFz+AfQ==
</inkml:annotation>
  <inkml:annotation type="types">AAEBAQEBAQE=
</inkml:annotation>
</inkml:ink>
</file>

<file path=word/ink/ink8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8 31 238, 16 23 256, 28 17 273, 42 10 359, 51 7 394, 61 11 479, 62 17 479, 63 31 490, 64 51 507, 64 70 510, 63 89 517, 65 99 507, 63 103 204, 61 103 204,</inkml:trace>
  <inkml:annotation type="path"> 0 584 1, 119 464 1, 239 344 1, 419 254 1, 629 149 1, 764 104 1, 914 164 1, 929 254 1, 944 464 1, 959 764 1, 959 1049 1, 944 1334 1, 974 1484 1, 944 1544 1, 914 1544 1</inkml:annotation>
  <inkml:annotation type="data">AFMcA4CABAAAAAAAHQImMgMERTRIEQUBOBHzooxACjUPgnyPGe585bzygvxl+Q2Xx8WfJ8FfP8Pk
gn8BgfwE7fzd+S/yR+j/q+D8A+PwP/Al/8ChAA==
</inkml:annotation>
  <inkml:annotation type="types">AAEBAQEBAQEBAQEBAQEB
</inkml:annotation>
</inkml:ink>
</file>

<file path=word/ink/ink8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10 7 394, 28 2 204,</inkml:trace>
  <inkml:annotation type="path"> 0 134 1, 149 104 1, 419 29 1</inkml:annotation>
  <inkml:annotation type="data">AC8cA4CABAAAAAAAHQIaFAMERTRIEQUBOBHzooxAChEDgn0fIIL5vr6Agn8D8fwbqA==
</inkml:annotation>
  <inkml:annotation type="types">AAEB
</inkml:annotation>
</inkml:ink>
</file>

<file path=word/ink/ink8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9 8 471, 11 8 405, 16 9 0</inkml:trace>
  <inkml:annotation type="path"> 0 149 1, 134 119 1, 164 119 1, 239 134 1</inkml:annotation>
  <inkml:annotation type="data">ADMcA4CABAAAAAAAHQIWEgMERTRIEQUBOBHzooxAChUEgnzfHwCC+j7cgIJ/BSX8GL/wMWA=
</inkml:annotation>
  <inkml:annotation type="types">AAEBAQ==
</inkml:annotation>
</inkml:ink>
</file>

<file path=word/ink/ink8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8 34 204, 8 54 323, 7 68 432, 5 79 483, 7 75 466, 13 60 402, 18 46 290, 23 37 247, 32 21 213, 38 14 210, 39 14 210, 41 12 217, 49 7 444, 49 7 471, 54 11 546, 56 17 588, 58 29 613, 59 42 618, 58 52 621, 58 68 626, 56 81 204,</inkml:trace>
  <inkml:annotation type="path"> 104 374 1, 119 509 1, 119 809 1, 104 1019 1, 74 1184 1, 104 1124 1, 194 899 1, 269 689 1, 344 554 1, 479 314 1, 569 209 1, 584 209 1, 614 179 1, 734 104 1, 734 104 1, 809 164 1, 839 254 1, 869 434 1, 884 629 1, 869 779 1, 869 1019 1, 839 1214 1</inkml:annotation>
  <inkml:annotation type="data">AG4cA4CABAAAAAAAHQIkKgMERTRIEQUBOBHzooxAClAWgvi+G2+PFeO+58Hy+urs0IL8LfgX6vh7
+A/rnr4/m+Le+vGfBO/B0IJ/APn6P+n8s/m38h/kX83fN+IufF/ATn8A6/kT8T/gf8G7n8EdgA==
</inkml:annotation>
  <inkml:annotation type="types">AAEBAQEBAQEBAQEBAQEBAQEBAQEBAQ==
</inkml:annotation>
</inkml:ink>
</file>

<file path=word/ink/ink9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6 10 376, 11 14 204, 14 13 204,</inkml:trace>
  <inkml:annotation type="path"> 74 0 1, 89 149 1, 164 209 1, 209 194 1</inkml:annotation>
  <inkml:annotation type="data">ADMcA4CABAAAAAAAHQIWFgMERTRIEQUBOBHzooxAChUEgvXnxoCCfR8PsIJ/A6n8GW/wB4A=
</inkml:annotation>
  <inkml:annotation type="types">AAEBAQ==
</inkml:annotation>
</inkml:ink>
</file>

<file path=word/ink/ink9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57 11 427, 48 24 451, 36 34 463, 28 42 462, 19 50 461, 6 58 459, 10 56 464, 18 50 476, 36 38 477, 48 32 477, 64 23 480, 66 24 365, 64 26 311, 51 37 204, 45 43 0</inkml:trace>
  <inkml:annotation type="path"> 974 0 1, 854 164 1, 719 359 1, 539 509 1, 419 629 1, 284 749 1, 89 869 1, 149 839 1, 269 749 1, 539 569 1, 719 479 1, 959 344 1, 989 359 1, 959 389 1, 764 554 1, 674 644 1</inkml:annotation>
  <inkml:annotation type="data">AFccA4CABAAAAAAAHQIkJAMERTRIEQUBOBHzooxACjkQgvzN+d73xfP4G8fR8Pj8A+fr+ICCfVnd
Pp8/D8HfonzewIJ/BHX8EF/b96/F8X13n7R/L35P/U4=
</inkml:annotation>
  <inkml:annotation type="types">AAEBAQEBAQEBAQEBAQEBAQ==
</inkml:annotation>
</inkml:ink>
</file>

<file path=word/ink/ink9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11 11 402, 10 22 417, 7 32 351, 1 39 204,</inkml:trace>
  <inkml:annotation type="path"> 164 0 1, 164 164 1, 149 329 1, 104 479 1, 14 584 1</inkml:annotation>
  <inkml:annotation type="data">ADMcA4CABAAAAAAAHQIUHgMERTRIEQUBOBHzooxAChUFgvq+u72CfUvQgn8EEfwPX+h/0OA=
</inkml:annotation>
  <inkml:annotation type="types">AAEBAQE=
</inkml:annotation>
</inkml:ink>
</file>

<file path=word/ink/ink9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8 14 385, 9 33 443, 7 43 454, 9 44 204, 10 40 204, 14 30 0</inkml:trace>
  <inkml:annotation type="path"> 119 0 1, 119 209 1, 134 494 1, 104 644 1, 134 659 1, 149 599 1, 209 449 1</inkml:annotation>
  <inkml:annotation type="data">AEAcA4CABAAAAAAAHQIUIAMERTRIEQUBOBHzooxACiIHgvk+Wd8XgIJ+APXz/P7+EIJ/A838C5/k
P+A7/4DY/gH0
</inkml:annotation>
  <inkml:annotation type="types">AAEBAQEBAQ==
</inkml:annotation>
</inkml:ink>
</file>

<file path=word/ink/ink9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11 9 486, 21 15 576, 30 23 604, 32 24 620, 35 26 620, 44 31 642, 46 30 648, 47 30 648, 49 31 0</inkml:trace>
  <inkml:annotation type="path"> 0 0 1, 164 134 1, 314 224 1, 449 344 1, 479 359 1, 524 389 1, 659 464 1, 689 449 1, 704 449 1, 734 464 1</inkml:annotation>
  <inkml:annotation type="data">AEMcA4CABAAAAAAAHQIiHAMERTRIEQUBOBHzooxACiUKgn1W/HPg+OyCfN3PjnPhkIJ/BWH8D+/m
H7fwL+EPwL8P8H6g
</inkml:annotation>
  <inkml:annotation type="types">AAEBAQEBAQEBAQ==
</inkml:annotation>
</inkml:ink>
</file>

<file path=word/ink/ink9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7 69 473, 13 60 457, 24 40 408, 35 23 204, 47 4 204, 49 0 0</inkml:trace>
  <inkml:annotation type="path"> 14 1214 1, 104 1034 1, 194 899 1, 359 599 1, 524 344 1, 704 59 1, 734 0 1</inkml:annotation>
  <inkml:annotation type="data">AD8cA4CABAAAAAAAHQIiLAMERTRIEQUBOBHzooxACiEHgp6ek+mC/Q36f59fN/AQgn8FLfwVv+J/
4Ab/gHz+AfQ=
</inkml:annotation>
  <inkml:annotation type="types">AAEBAQEBAQ==
</inkml:annotation>
</inkml:ink>
</file>

<file path=word/ink/ink9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44 14 537, 58 8 572, 68 8 580, 70 10 580, 70 11 580, 63 23 558, 57 30 545, 41 46 533, 28 57 528, 19 63 540, 8 71 566, 9 71 566, 15 71 558, 20 70 560, 30 67 559, 45 60 558, 59 54 548, 75 46 524, 79 40 204, 78 40 204, 74 37 0</inkml:trace>
  <inkml:annotation type="path"> 509 284 1, 659 209 1, 869 119 1, 1019 119 1, 1049 149 1, 1049 164 1, 944 344 1, 854 449 1, 614 689 1, 419 854 1, 284 944 1, 119 1064 1, 134 1064 1, 224 1064 1, 299 1049 1, 449 1004 1, 674 899 1, 884 809 1, 1124 689 1, 1184 599 1, 1169 599 1, 1109 554 1</inkml:annotation>
  <inkml:annotation type="data">AGscA4CABAAAAAAAHQIqJgMERTRIEQUBOBHzooxACk0WgvxR+FfHn5d+OfTzxv2er69XPt99gvwV
+Fb8GX6vfze/efKu+ZufB0CCfwYt/BaP4b+V+Efmnxfgb8Afhn5fo6+f8A/wJr/Asn8A+g==
</inkml:annotation>
  <inkml:annotation type="types">AAEBAQEBAQEBAQEBAQEBAQEBAQEBAQ==
</inkml:annotation>
</inkml:ink>
</file>

<file path=word/ink/ink9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39 10 463, 41 21 502, 43 33 530, 41 44 530, 35 64 565, 30 80 579, 23 97 582, 17 105 584, 10 114 543, 6 115 408, 3 114 221, 1 112 0</inkml:trace>
  <inkml:annotation type="path"> 524 0 1, 584 149 1, 614 314 1, 644 494 1, 614 659 1, 524 959 1, 449 1199 1, 344 1454 1, 254 1574 1, 149 1709 1, 89 1724 1, 44 1709 1, 14 1679 1</inkml:annotation>
  <inkml:annotation type="data">AEscA4CABAAAAAAAHQIgOAMERTRIEQUBOBHzooxACi0NgvxV+I9efM2XkgCCfRJfm8z558u0gn8F
BfwRr9f4d/FX4P+u/jv9Q/k38Ug=
</inkml:annotation>
  <inkml:annotation type="types">AAEBAQEBAQEBAQEBAQ==
</inkml:annotation>
</inkml:ink>
</file>

<file path=word/ink/ink9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7 9 573, 17 24 600, 22 31 0</inkml:trace>
  <inkml:annotation type="path"> 14 0 1, 104 134 1, 254 359 1, 329 464 1</inkml:annotation>
  <inkml:annotation type="data">ADIcA4CABAAAAAAAHQIYHAMERTRIEQUBOBHzooxAChQEgp68e4J83wfKgn8GvfwZT/B5YA==
</inkml:annotation>
  <inkml:annotation type="types">AAEBAQ==
</inkml:annotation>
</inkml:ink>
</file>

<file path=word/ink/ink9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18 14 528, 27 10 539, 38 8 536, 39 8 536, 41 10 517, 43 14 503, 42 23 501, 38 35 501, 32 44 500, 23 53 492, 15 58 478, 6 57 204, 5 57 204, 3 47 204,</inkml:trace>
  <inkml:annotation type="path"> 104 329 1, 269 209 1, 404 149 1, 569 119 1, 584 119 1, 614 149 1, 644 209 1, 629 344 1, 569 524 1, 479 659 1, 344 794 1, 224 869 1, 89 854 1, 74 854 1, 44 704 1</inkml:annotation>
  <inkml:annotation type="data">AE8cA4CABAAAAAAAHQIgIgMERTRIEQUBOBHzooxACjEPgvi8bn0x3u9l+SiC/CH4h8ZmZ6515+Gf
SIJ/Bgn8F3/gHn4L9fZl+P4f4Dt/gQgA
</inkml:annotation>
  <inkml:annotation type="types">AAEBAQEBAQEBAQEBAQEB
</inkml:annotation>
</inkml:ink>
</file>

<file path=word/ink/ink9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9 22 342, 20 14 376, 31 11 461, 41 8 486, 43 9 494, 45 8 494, 46 8 494, 47 8 494, 48 8 494, 51 8 445, 52 7 304, 52 6 304, 51 4 204, 49 1 0</inkml:trace>
  <inkml:annotation type="path"> 0 449 1, 134 329 1, 299 209 1, 464 164 1, 614 119 1, 644 134 1, 674 119 1, 689 119 1, 704 119 1, 719 119 1, 764 119 1, 779 104 1, 779 89 1, 764 59 1, 734 14 1</inkml:annotation>
  <inkml:annotation type="data">AEkcA4CABAAAAAAAHQIiGgMERTRIEQUBOBHzooxACisPgnzYvyqZttCC/EH4xenjYKtAgn8DIfwK
b+Svy7+B/lH5H/Tv7+/Vv61A
</inkml:annotation>
  <inkml:annotation type="types">AAEBAQEBAQEBAQEBAQEB
</inkml:annotation>
</inkml:ink>
</file>

<file path=word/ink/ink9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19 12 459, 23 25 475, 24 37 494, 26 57 531, 27 72 531, 28 87 549, 30 108 556, 33 126 562, 33 136 566, 29 142 608, 27 141 610, 18 138 616, 11 130 620, 9 120 598, 11 106 559, 16 97 495, 26 78 204, 34 62 204, 38 54 0</inkml:trace>
  <inkml:annotation type="path"> 209 0 1, 284 179 1, 344 374 1, 359 554 1, 389 854 1, 404 1079 1, 419 1304 1, 449 1619 1, 494 1889 1, 494 2039 1, 434 2129 1, 404 2114 1, 269 2069 1, 164 1949 1, 134 1799 1, 164 1589 1, 239 1454 1, 389 1169 1, 509 929 1, 569 809 1</inkml:annotation>
  <inkml:annotation type="data">AGMcA4CABAAAAAAAHQIcQAMERTRIEQUBOBHzooxACkUUgvwB897Kk75z489eOet8gIJ9kvye3wd+
Xz8e+98+vp58gIJ/BPX8Et8/BH4v/BH13fxh+NfG/hn8D/hf+Aq/4Eq/gH0=
</inkml:annotation>
  <inkml:annotation type="types">AAEBAQEBAQEBAQEBAQEBAQEBAQE=
</inkml:annotation>
</inkml:ink>
</file>

<file path=word/ink/ink9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16 12 474, 33 10 518, 49 9 581, 60 10 584, 65 8 584, 70 10 584, 75 9 584, 79 10 580, 90 10 567, 97 9 555, 99 10 532, 101 9 532, 103 9 377, 104 10 0</inkml:trace>
  <inkml:annotation type="path"> 0 224 1, 239 179 1, 494 149 1, 734 134 1, 899 149 1, 974 119 1, 1049 149 1, 1124 134 1, 1184 149 1, 1349 149 1, 1454 134 1, 1484 149 1, 1514 134 1, 1544 134 1, 1559 149 1</inkml:annotation>
  <inkml:annotation type="data">AE0cA4CABAAAAAAAHQI0FAMERTRIEQUBOBHzooxACi8Pgn4El9/CX4vPsoCC/AX4JkzvjuW5sgCC
fwUx/BIP4K/LvTz88+v8JfwA3/AUIA==
</inkml:annotation>
  <inkml:annotation type="types">AAEBAQEBAQEBAQEBAQEB
</inkml:annotation>
</inkml:ink>
</file>

<file path=word/ink/ink9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9 7 494, 22 16 527, 35 26 576, 49 34 588, 53 39 0</inkml:trace>
  <inkml:annotation type="path"> 0 44 1, 134 104 1, 329 239 1, 524 389 1, 734 509 1, 794 584 1</inkml:annotation>
  <inkml:annotation type="data">ADccA4CABAAAAAAAHQIiHgMERTRIEQUBOBHzooxAChkGgnzeE+mC5PU3oIJ/BYH8E//gT8X/wcqA
</inkml:annotation>
  <inkml:annotation type="types">AAEBAQEB
</inkml:annotation>
</inkml:ink>
</file>

<file path=word/ink/ink9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6 8 532, 16 20 562, 26 31 622, 26 32 632, 26 33 630, 25 33 619, 25 33 596, 21 29 0</inkml:trace>
  <inkml:annotation type="path"> 0 0 1, 89 119 1, 239 299 1, 389 464 1, 389 479 1, 389 494 1, 374 494 1, 374 494 1, 314 434 1</inkml:annotation>
  <inkml:annotation type="data">AD4cA4CABAAAAAAAHQIaHAMERTRIEQUBOBHzooxACiAJgnweH0rPIIJ8ni/SryCCfwYZ/BaP4g/J
P2/P9v8Gvg==
</inkml:annotation>
  <inkml:annotation type="types">AAEBAQEBAQEB
</inkml:annotation>
</inkml:ink>
</file>

<file path=word/ink/ink9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8 5 375, 9 7 375, 9 20 204, 7 23 204,</inkml:trace>
  <inkml:annotation type="path"> 0 0 1, 119 74 1, 134 104 1, 134 299 1, 104 344 1</inkml:annotation>
  <inkml:annotation type="data">ADccA4CABAAAAAAAHQIUGAMERTRIEQUBOBHzooxAChkFgnyfHdCCeu/V9ICCfwOl/A6f8Ad/wB0A
</inkml:annotation>
  <inkml:annotation type="types">AAEBAQE=
</inkml:annotation>
</inkml:ink>
</file>

<file path=word/ink/ink9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15 13 419, 11 24 476, 6 33 506, 0 37 0</inkml:trace>
  <inkml:annotation type="path"> 254 0 1, 224 194 1, 164 359 1, 89 494 1, 0 554 1</inkml:annotation>
  <inkml:annotation type="data">ADYcA4CABAAAAAAAHQIWHgMERTRIEQUBOBHzooxAChgFgvwN+C9tgn3bvsCCfwRV/A3P4b/gxUA=
</inkml:annotation>
  <inkml:annotation type="types">AAEBAQE=
</inkml:annotation>
</inkml:ink>
</file>

<file path=word/ink/ink9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7 43 548, 13 34 526, 25 16 311, 30 6 311, 34 0 0</inkml:trace>
  <inkml:annotation type="path"> 29 824 1, 104 644 1, 194 509 1, 374 239 1, 449 89 1, 509 0 1</inkml:annotation>
  <inkml:annotation type="data">AD0cA4CABAAAAAAAHQIcJAMERTRIEQUBOBHzooxACh8Ggs5Pg+Oggvyl+a+fP8nggn8GWfwaz/AM
/8BJfwKm
</inkml:annotation>
  <inkml:annotation type="types">AAEBAQEB
</inkml:annotation>
</inkml:ink>
</file>

<file path=word/ink/ink9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10 25 261, 27 14 293, 38 9 342, 48 7 346, 50 6 0</inkml:trace>
  <inkml:annotation type="path"> 0 464 1, 149 374 1, 404 209 1, 569 134 1, 719 104 1, 749 89 1</inkml:annotation>
  <inkml:annotation type="data">ADwcA4CABAAAAAAAHQIiGgMERTRIEQUBOBHzooxACh4Ggn0fF8N+UIL8Rfi/38HIgn8B3fwFf+Bv
x//A0IA=
</inkml:annotation>
  <inkml:annotation type="types">AAEBAQEB
</inkml:annotation>
</inkml:ink>
</file>

<file path=word/ink/ink9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12 12 373, 30 7 361, 33 7 310, 43 11 204, 43 14 204,</inkml:trace>
  <inkml:annotation type="path"> 0 224 1, 179 179 1, 449 104 1, 494 104 1, 644 164 1, 644 209 1</inkml:annotation>
  <inkml:annotation type="data">ADwcA4CABAAAAAAAHQIgFAMERTRIEQUBOBHzooxACh4Ggn2fB+A/i+mC/AX4J314oIJ/A538Dz/j
P8p/rgA=
</inkml:annotation>
  <inkml:annotation type="types">AAEBAQEB
</inkml:annotation>
</inkml:ink>
</file>

<file path=word/ink/ink9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10 8 581, 19 9 592, 27 13 600, 28 17 609, 30 27 615, 30 37 617, 29 53 617, 26 64 618, 22 79 638, 23 80 636, 23 80 617, 23 80 606, 36 66 594, 46 53 564, 53 42 277, 54 31 204,</inkml:trace>
  <inkml:annotation type="path"> 0 164 1, 149 119 1, 284 134 1, 404 194 1, 419 254 1, 449 404 1, 449 554 1, 434 794 1, 389 959 1, 329 1184 1, 344 1199 1, 344 1199 1, 344 1199 1, 539 989 1, 689 794 1, 794 629 1, 809 464 1</inkml:annotation>
  <inkml:annotation type="data">AFQcA4CABAAAAAAAHQIkKgMERTRIEQUBOBHzooxACjYRgn0W/HNu31X3d78Igvq/APjj4Hwe/H4B
r8AzAIJ/Bt38Gs9nfOz8FfhH8D/JfwT/Ac/8BIA=
</inkml:annotation>
  <inkml:annotation type="types">AAEBAQEBAQEBAQEBAQEBAQE=
</inkml:annotation>
</inkml:ink>
</file>

<file path=word/ink/ink9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11 264, 9 31 331, 10 47 452, 9 64 494, 8 81 553, 9 79 623, 10 68 620, 14 50 618, 18 40 615, 25 25 612, 30 22 604, 30 22 601, 32 24 601, 36 35 614, 37 48 623, 35 58 626, 31 63 613, 30 60 613, 33 51 602, 38 40 595, 45 32 589, 52 24 585, 63 19 565, 71 19 563, 73 20 559, 77 33 573, 74 45 581, 69 56 589, 62 64 599, 54 71 608, 52 71 613, 51 70 613, 51 67 598, 54 55 557, 59 44 396, 66 33 204, 74 21 0</inkml:trace>
  <inkml:annotation type="path"> 59 0 1, 104 164 1, 134 464 1, 149 704 1, 134 959 1, 119 1214 1, 134 1184 1, 149 1019 1, 209 749 1, 269 599 1, 374 374 1, 449 329 1, 449 329 1, 479 359 1, 539 524 1, 554 719 1, 524 869 1, 464 944 1, 449 899 1, 494 764 1, 569 599 1, 674 479 1, 779 359 1, 944 284 1, 1064 284 1, 1094 299 1, 1154 494 1, 1109 674 1, 1034 839 1, 929 959 1, 809 1064 1, 779 1064 1, 764 1049 1, 764 1004 1, 809 824 1, 884 659 1, 989 494 1, 1109 314 1</inkml:annotation>
  <inkml:annotation type="data">AIMBHAOAgAQAAAAAAB0CKiwDBEU0SBEFATgR86KMQAplJoLxbdY45vvM73eeMx478OfHu34JOZkA
gn1fN5j8F/P8fye/s5nzZ338vw7xz1Pst7fju/PFgn8B6fwDf+UP0H+Bvq/O8r36593n4fwL931+
Jn4F/BG/gj4WXz7/Af4Z/av4j+0=
</inkml:annotation>
  <inkml:annotation type="types">AAEBAQEBAQEBAQEBAQEBAQEBAQEBAQEBAQEBAQEBAQEBAQEBAQE=
</inkml:annotation>
</inkml:ink>
</file>

<file path=word/ink/ink9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39 18 479, 34 36 507, 28 51 525, 24 60 507, 16 76 462, 7 91 204,</inkml:trace>
  <inkml:annotation type="path"> 659 0 1, 584 269 1, 509 539 1, 419 764 1, 359 899 1, 239 1139 1, 104 1364 1</inkml:annotation>
  <inkml:annotation type="data">ADwcA4CABAAAAAAAHQIeMAMERTRIEQUBOBHzooxACh4Hgvx5+R1zzYJ+CHfh+KiCfwVF/BNf0/i3
8N/wEeA=
</inkml:annotation>
  <inkml:annotation type="types">AAEBAQEBAQ==
</inkml:annotation>
</inkml:ink>
</file>

<file path=word/ink/ink9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27 12 487, 30 24 512, 31 35 538, 31 55 569, 30 72 591, 28 85 615, 27 85 601, 19 77 503, 14 69 353, 5 54 204, 2 50 0</inkml:trace>
  <inkml:annotation type="path"> 329 0 1, 404 179 1, 449 359 1, 464 524 1, 464 824 1, 449 1079 1, 419 1274 1, 404 1274 1, 284 1154 1, 209 1034 1, 74 809 1, 29 749 1</inkml:annotation>
  <inkml:annotation type="data">AEgcA4CABAAAAAAAHQIcLgMERTRIEQUBOBHzooxACioMgvwh+B922z4+efgAgn2L83fP3/K+P6iC
fwVl/BQM9fPn4x/Rv5Nn5TA=
</inkml:annotation>
  <inkml:annotation type="types">AAEBAQEBAQEBAQEB
</inkml:annotation>
</inkml:ink>
</file>

<file path=word/ink/ink9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6 11 250, 9 30 365, 8 41 394, 7 57 416, 9 60 204, 10 56 204, 11 52 0</inkml:trace>
  <inkml:annotation type="path"> 59 0 1, 89 164 1, 134 449 1, 119 614 1, 104 854 1, 134 899 1, 149 839 1, 164 779 1</inkml:annotation>
  <inkml:annotation type="data">AD8cA4CABAAAAAAAHQIUJAMERTRIEQUBOBHzooxACiEIgvGzy5SCfV8ny+vv+MCCfwGx+8/0j8f8
Bc/wEZ/APoA=
</inkml:annotation>
  <inkml:annotation type="types">AAEBAQEBAQE=
</inkml:annotation>
</inkml:ink>
</file>

<file path=word/ink/ink9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14 11 452, 15 34 502, 14 51 576, 10 69 595, 9 84 609, 6 101 601, 6 99 204, 7 98 204, 8 92 204, 9 91 204,</inkml:trace>
  <inkml:annotation type="path"> 209 0 1, 209 164 1, 224 509 1, 209 764 1, 149 1034 1, 134 1259 1, 89 1514 1, 89 1484 1, 104 1469 1, 119 1379 1, 134 1364 1</inkml:annotation>
  <inkml:annotation type="data">AEYcA4CABAAAAAAAHQIWMgMERTRIEQUBOBHzooxACigLgvwB+AZvebyAgn1fZ8M7n4Lnv0CCfwTZ
/BBP4U/Kfv8I/wPf/A/w
</inkml:annotation>
  <inkml:annotation type="types">AAEBAQEBAQEBAQE=
</inkml:annotation>
</inkml:ink>
</file>

<file path=word/ink/ink9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21 12 383, 20 31 471, 19 49 506, 18 66 529, 15 86 546, 13 104 537, 9 120 523, 6 130 204, 6 129 204, 6 122 0</inkml:trace>
  <inkml:annotation type="path"> 329 0 1, 314 179 1, 299 464 1, 284 734 1, 269 989 1, 224 1289 1, 194 1559 1, 134 1799 1, 89 1949 1, 89 1934 1, 89 1829 1</inkml:annotation>
  <inkml:annotation type="data">AEccA4CABAAAAAAAHQIYPAMERTRIEQUBOBHzooxACikLgvwh+Exs2cCCfZ8VvN34fr+Egn8DxfwJ
n+T/t+H8M+/4FH/gWL+AfQ==
</inkml:annotation>
  <inkml:annotation type="types">AAEBAQEBAQEBAQE=
</inkml:annotation>
</inkml:ink>
</file>

<file path=word/ink/ink9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18 10 379, 19 25 314, 21 42 250, 22 61 250, 21 73 269, 18 88 280, 14 98 295, 6 105 321, 7 112 414, 10 112 434, 21 114 455, 39 117 483, 53 121 503, 59 120 503, 62 122 503, 75 124 536, 90 126 594, 99 128 606, 103 127 606, 114 127 600, 115 127 600, 116 127 591, 117 127 579, 118 127 557, 119 127 311, 119 127 204,</inkml:trace>
  <inkml:annotation type="path"> 269 0 1, 269 149 1, 284 374 1, 314 629 1, 329 914 1, 314 1094 1, 269 1319 1, 209 1469 1, 89 1574 1, 104 1679 1, 149 1679 1, 314 1709 1, 584 1754 1, 794 1814 1, 884 1799 1, 929 1829 1, 1124 1859 1, 1349 1889 1, 1484 1919 1, 1544 1904 1, 1709 1904 1, 1724 1904 1, 1739 1904 1, 1754 1904 1, 1769 1904 1, 1784 1904 1, 1784 1904 1</inkml:annotation>
  <inkml:annotation type="data">AGwcA4CABAAAAAAAHQI2PAMERTRIEQUBOBHzooxACk4bgvwR+CZLu3z82fJ8Xn5e/Rnw+/i+kKCC
fR6zPj576+PJPfB2AIJ/A7X8Euz8yfgr5fH1fmr87z4vl/Br8Tfhb8g/b8PwfP36f4Cl/fQ=
</inkml:annotation>
  <inkml:annotation type="types">AAEBAQEBAQEBAQEBAQEBAQEBAQEBAQEBAQEB
</inkml:annotation>
</inkml:ink>
</file>

<file path=word/ink/ink9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11 8 448, 26 7 204, 25 10 204, 24 14 0</inkml:trace>
  <inkml:annotation type="path"> 0 134 1, 164 119 1, 389 104 1, 374 149 1, 359 209 1</inkml:annotation>
  <inkml:annotation type="data">ADccA4CABAAAAAAAHQIaFAMERTRIEQUBOBHzooxAChkFgn1ePwKAgvm+l4iCfwTJ/CJv8BmfwD6A
</inkml:annotation>
  <inkml:annotation type="types">AAEBAQE=
</inkml:annotation>
</inkml:ink>
</file>

<file path=word/ink/ink9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9 30 401, 24 22 471, 39 15 502, 55 9 509, 64 7 488, 64 7 376, 54 10 204, 43 16 204,</inkml:trace>
  <inkml:annotation type="path"> 0 524 1, 134 449 1, 359 329 1, 584 224 1, 824 134 1, 959 104 1, 959 104 1, 809 149 1, 644 239 1</inkml:annotation>
  <inkml:annotation type="data">AEQcA4CABAAAAAAAHQImGgMERTRIEQUBOBHzooxACiYJgnzfAnx/P9NAgvxV+NeyeM5wgn8EDfwL
3+M/wr+Hf03+Xf4A8A==
</inkml:annotation>
  <inkml:annotation type="types">AAEBAQEBAQEB
</inkml:annotation>
</inkml:ink>
</file>

<file path=word/ink/ink9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8 13 350, 8 22 350, 8 43 436, 9 66 466, 9 82 478, 8 99 478, 7 117 451, 8 117 204, 9 113 204,</inkml:trace>
  <inkml:annotation type="path"> 104 0 1, 119 194 1, 119 329 1, 119 644 1, 134 989 1, 134 1229 1, 119 1484 1, 104 1754 1, 119 1754 1, 134 1694 1</inkml:annotation>
  <inkml:annotation type="data">AEQcA4CABAAAAAAAHQISOAMERTRIEQUBOBHzooxACiYKgvi+Gpawgn3efsz45PwT5IJ/A0H8DQ/p
D8q/gn7fw3/ATv8BpA==
</inkml:annotation>
  <inkml:annotation type="types">AAEBAQEBAQEBAQ==
</inkml:annotation>
</inkml:ink>
</file>

<file path=word/ink/ink9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8 6 448, 16 13 353, 16 13 353, 15 15 204, 13 16 204, 12 16 0</inkml:trace>
  <inkml:annotation type="path"> 0 14 1, 119 89 1, 239 194 1, 239 194 1, 224 224 1, 194 239 1, 179 239 1</inkml:annotation>
  <inkml:annotation type="data">ADscA4CABAAAAAAAHQIWFgMERTRIEQUBOBHzooxACh0HgnyPltiCnjPjy0CCfwTJ/Bkf6i/gA/+A
Dv4B9A==
</inkml:annotation>
  <inkml:annotation type="types">AAEBAQEBAQ==
</inkml:annotation>
</inkml:ink>
</file>

<file path=word/ink/ink9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8 20 487, 22 13 496, 33 9 496, 42 7 409, 42 7 344, 42 7 344, 42 7 204, 42 7 204, 41 7 0</inkml:trace>
  <inkml:annotation type="path"> 0 359 1, 119 299 1, 329 194 1, 494 134 1, 629 104 1, 629 104 1, 629 104 1, 629 104 1, 629 104 1, 614 104 1</inkml:annotation>
  <inkml:annotation type="data">AEIcA4CABAAAAAAAHQIgGAMERTRIEQUBOBHzooxACiQKgnyfB3fnFIL8Kfh3vMwAgn8FZfwVD8/6
T/CH5m/fv78/gH0=
</inkml:annotation>
  <inkml:annotation type="types">AAEBAQEBAQEBAQ==
</inkml:annotation>
</inkml:ink>
</file>

<file path=word/ink/ink9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23 10 339, 20 26 361, 13 44 375, 8 54 407, 5 62 517, 8 60 529, 24 49 529, 39 39 507, 49 33 376, 49 33 204, 42 44 204, 35 50 204,</inkml:trace>
  <inkml:annotation type="path"> 359 0 1, 344 149 1, 299 389 1, 194 659 1, 119 809 1, 74 929 1, 119 899 1, 359 734 1, 584 584 1, 734 494 1, 734 494 1, 629 659 1, 524 749 1</inkml:annotation>
  <inkml:annotation type="data">AFIcA4CABAAAAAAAHQIiJgMERTRIEQUBOBHzooxACjQNgvwp+F985nwfdff0/GCCfR8GfLv0/PPH
wfV7gn8DFfwK/8v4I/QH6p+38I/r/8b/wB4A
</inkml:annotation>
  <inkml:annotation type="types">AAEBAQEBAQEBAQEBAQ==
</inkml:annotation>
</inkml:ink>
</file>

<file path=word/ink/ink9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10 23 468, 25 15 514, 34 12 532, 44 10 545, 53 8 556, 66 8 569, 73 13 580, 73 14 588, 70 23 595, 64 32 592, 53 40 582, 44 44 545, 30 49 404, 20 47 204,</inkml:trace>
  <inkml:annotation type="path"> 0 419 1, 149 344 1, 374 224 1, 509 179 1, 659 149 1, 794 119 1, 989 119 1, 1094 194 1, 1094 209 1, 1049 344 1, 959 479 1, 794 599 1, 659 659 1, 449 734 1, 299 704 1</inkml:annotation>
  <inkml:annotation type="data">AE4cA4CABAAAAAAAHQIqIAMERTRIEQUBOBHzooxACjAPgn0evhl8fD8fe+89+IL8OfifvqM9efkX
zPjAgn8FGfwRj+Hfe5vb9Px/hv9a/ls=
</inkml:annotation>
  <inkml:annotation type="types">AAEBAQEBAQEBAQEBAQEB
</inkml:annotation>
</inkml:ink>
</file>

<file path=word/ink/ink9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10 8 473, 25 10 449, 26 12 299, 26 12 299, 21 18 204, 18 21 0</inkml:trace>
  <inkml:annotation type="path"> 0 89 1, 149 119 1, 374 149 1, 389 179 1, 389 179 1, 314 269 1, 269 314 1</inkml:annotation>
  <inkml:annotation type="data">ADscA4CABAAAAAAAHQIaGAMERTRIEQUBOBHzooxACh0Hgn0evwDfeIL4PJvwdIJ/BS38Fj/uH+AE
P1H+vw==
</inkml:annotation>
  <inkml:annotation type="types">AAEBAQEBAQ==
</inkml:annotation>
</inkml:ink>
</file>

<file path=word/ink/ink9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21 11 449, 20 22 465, 18 36 477, 16 52 480, 12 75 482, 8 90 512, 11 94 540, 14 90 540, 24 80 530, 35 73 525, 44 69 514, 49 70 511, 53 72 524, 53 74 524, 52 87 541, 47 96 548, 36 110 567, 24 124 573, 17 130 567, 14 131 567, 13 132 546, 11 131 546, 6 128 0</inkml:trace>
  <inkml:annotation type="path"> 284 0 1, 314 164 1, 299 329 1, 269 539 1, 239 779 1, 179 1124 1, 119 1349 1, 164 1409 1, 209 1349 1, 359 1199 1, 524 1094 1, 659 1034 1, 734 1049 1, 794 1079 1, 794 1109 1, 779 1304 1, 704 1439 1, 539 1649 1, 359 1859 1, 254 1949 1, 209 1964 1, 194 1979 1, 164 1964 1, 89 1919 1</inkml:annotation>
  <inkml:annotation type="data">AGkcA4CABAAAAAAAHQIgPAMERTRIEQUBOBHzooxACksYgvwV+B+1r4nxTfN83z8N9eMvQIJ9TmfF
8v1/L8POeo+rz6fL7bqCfwTN/BI/n57+HN/Dv0+vh+T8Cff+Bvp+z7/t+D8H/g7+DKQ=
</inkml:annotation>
  <inkml:annotation type="types">AAEBAQEBAQEBAQEBAQEBAQEBAQEBAQEB
</inkml:annotation>
</inkml:ink>
</file>

<file path=word/ink/ink9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9 10 402, 9 28 489, 8 38 544, 11 41 601, 15 38 599, 28 28 593, 41 22 580, 41 22 581, 41 25 584, 37 34 591, 30 42 595, 18 52 541, 15 53 0</inkml:trace>
  <inkml:annotation type="path"> 134 0 1, 134 149 1, 134 419 1, 119 569 1, 164 614 1, 224 569 1, 419 419 1, 614 329 1, 614 329 1, 614 374 1, 554 509 1, 449 629 1, 269 779 1, 224 794 1</inkml:annotation>
  <inkml:annotation type="data">AFAcA4CABAAAAAAAHQIcIgMERTRIEQUBOBHzooxACjIOgvm+dfE+Z97z338wgn0fJ8vx/D8fj4Of
Bc+cgn8EEfwK3+Jc/Lfn4/wBnjv5Z/grMA==
</inkml:annotation>
  <inkml:annotation type="types">AAEBAQEBAQEBAQEBAQE=
</inkml:annotation>
</inkml:ink>
</file>

<file path=word/ink/ink9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7 12 268, 10 29 339, 11 39 392, 10 50 460, 8 67 494, 9 76 545, 10 76 545, 14 75 546, 22 70 546, 30 62 533, 44 48 445, 55 37 204, 62 29 204, 67 19 204,</inkml:trace>
  <inkml:annotation type="path"> 59 0 1, 104 179 1, 149 434 1, 164 584 1, 149 749 1, 119 1004 1, 134 1139 1, 149 1139 1, 209 1124 1, 329 1049 1, 449 929 1, 659 719 1, 824 554 1, 929 434 1, 1004 284 1</inkml:annotation>
  <inkml:annotation type="data">AFEcA4CABAAAAAAAHQIoKgMERTRIEQUBOBHzooxACjMPgvFbt454fB3zoIJ9nr458Hy/PfPfh5zQ
gn8B+fwDf+CfwF+KfwN+S5fv/Pf8AL/wGMA=
</inkml:annotation>
  <inkml:annotation type="types">AAEBAQEBAQEBAQEBAQEB
</inkml:annotation>
</inkml:ink>
</file>

<file path=word/ink/ink9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12 10 506, 21 16 503, 24 22 499, 24 31 481, 22 41 474, 18 51 482, 12 61 537, 12 61 610, 15 58 610, 21 51 593, 28 42 564, 35 34 498, 42 24 376, 51 11 204, 58 0 0</inkml:trace>
  <inkml:annotation type="path"> 0 134 1, 179 149 1, 314 239 1, 359 329 1, 359 464 1, 329 614 1, 269 764 1, 179 914 1, 179 914 1, 224 869 1, 314 764 1, 419 629 1, 524 509 1, 629 359 1, 764 164 1, 869 0 1</inkml:annotation>
  <inkml:annotation type="data">AFIcA4CABAAAAAAAHQIkJgMERTRIEQUBOBHzooxACjQQgn2d+Hu7vwc5DNCC+b5fTkPp752b3IJ/
BbH8Fv38A/V+AvyF+CPzv+B/t/F/5V/JP4lA
</inkml:annotation>
  <inkml:annotation type="types">AAEBAQEBAQEBAQEBAQEBAQ==
</inkml:annotation>
</inkml:ink>
</file>

<file path=word/ink/ink9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23 12 452, 19 21 459, 13 33 490, 8 40 513, 8 41 507, 10 40 505, 25 32 489, 28 28 0</inkml:trace>
  <inkml:annotation type="path"> 374 0 1, 344 179 1, 284 314 1, 194 494 1, 119 599 1, 119 614 1, 149 599 1, 374 479 1, 419 419 1</inkml:annotation>
  <inkml:annotation type="data">AEQcA4CABAAAAAAAHQIYHgMERTRIEQUBOBHzooxACiYJgvwt+G92es+77YJ9nee/h34/AIJ/BNn8
Ev/hT5fw/4/AP8FLgA==
</inkml:annotation>
  <inkml:annotation type="types">AAEBAQEBAQEB
</inkml:annotation>
</inkml:ink>
</file>

<file path=word/ink/ink9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9 20 462, 18 13 462, 29 9 464, 32 9 450, 35 8 450, 37 9 426, 39 8 426, 40 9 374, 42 10 0</inkml:trace>
  <inkml:annotation type="path"> 0 359 1, 134 299 1, 269 194 1, 434 134 1, 479 134 1, 524 119 1, 554 134 1, 584 119 1, 599 134 1, 629 149 1</inkml:annotation>
  <inkml:annotation type="data">AEIcA4CABAAAAAAAHQIgFgMERTRIEQUBOBHzooxACiQKgnzM+VVggvwp+He88XNwgn8FAfwUDn4F
/AH4V/Cn5N/gWkA=
</inkml:annotation>
  <inkml:annotation type="types">AAEBAQEBAQEBAQ==
</inkml:annotation>
</inkml:ink>
</file>

<file path=word/ink/ink9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18 11 421, 15 27 455, 12 35 483, 8 44 534, 8 44 538, 9 44 538, 9 44 545, 20 37 536, 29 34 524, 32 34 204, 29 35 204, 27 36 0</inkml:trace>
  <inkml:annotation type="path"> 284 0 1, 269 164 1, 224 404 1, 179 524 1, 119 659 1, 119 659 1, 134 659 1, 134 659 1, 299 554 1, 434 509 1, 479 509 1, 434 524 1, 404 539 1</inkml:annotation>
  <inkml:annotation type="data">AE4cA4CABAAAAAAAHQIaIAMERTRIEQUBOBHzooxACjANgvwV+DdXxL9W/D8Mgn1evlnznx+OQIJ/
BF38D1/D+EvyH5+L8C9/gU3+BZP4B9A=
</inkml:annotation>
  <inkml:annotation type="types">AAEBAQEBAQEBAQEBAQ==
</inkml:annotation>
</inkml:ink>
</file>

<file path=word/ink/ink9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11 8 543, 27 8 510, 30 10 386, 30 12 257, 23 24 204,</inkml:trace>
  <inkml:annotation type="path"> 0 134 1, 164 119 1, 404 119 1, 449 149 1, 449 179 1, 344 359 1</inkml:annotation>
  <inkml:annotation type="data">ADgcA4CABAAAAAAAHQIaFgMERTRIEQUBOBHzooxAChoGgn1evv78YIL5vpmPoIJ/BkX8Gy/pv3+f
AA==
</inkml:annotation>
  <inkml:annotation type="types">AAEBAQEB
</inkml:annotation>
</inkml:ink>
</file>

<file path=word/ink/ink9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14 15 496, 14 33 541, 13 49 573, 12 73 587, 11 93 589, 10 108 580, 8 126 546, 7 141 523, 7 140 274, 6 129 204, 7 119 204, 7 115 0</inkml:trace>
  <inkml:annotation type="path"> 209 0 1, 209 224 1, 209 494 1, 194 734 1, 179 1094 1, 164 1394 1, 149 1619 1, 119 1889 1, 104 2114 1, 104 2099 1, 89 1934 1, 104 1784 1, 104 1724 1</inkml:annotation>
  <inkml:annotation type="data">AE8cA4CABAAAAAAAHQIUQAMERTRIEQUBOBHzooxACjENgvwB+AVFkuWCfgLm/J5987+BfpnwAIJ/
BYn8E1/f+Cft+v8L/V/AVP8AlfnD+AfQ
</inkml:annotation>
  <inkml:annotation type="types">AAEBAQEBAQEBAQEBAQ==
</inkml:annotation>
</inkml:ink>
</file>

<file path=word/ink/ink9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12 13 430, 30 9 482, 40 8 505, 41 8 505, 43 8 518, 43 8 518, 50 14 613, 50 15 617, 52 34 637, 54 53 652, 56 69 666, 57 90 669, 59 108 678, 60 125 679, 61 142 661, 62 158 470, 62 158 323, 61 158 323, 61 157 204, 55 148 204, 54 145 0</inkml:trace>
  <inkml:annotation type="path"> 0 254 1, 179 194 1, 449 134 1, 599 119 1, 614 119 1, 644 119 1, 644 119 1, 749 209 1, 749 224 1, 779 509 1, 809 794 1, 839 1034 1, 854 1349 1, 884 1619 1, 899 1874 1, 914 2129 1, 929 2369 1, 929 2369 1, 914 2369 1, 914 2354 1, 824 2219 1, 809 2174 1</inkml:annotation>
  <inkml:annotation type="data">AGkcA4CABAAAAAAAHQImRAMERTRIEQUBOBHzooxACksWgn2fB8vzzfi+PCyls+H0gvwN+D3IfB7/
BDvrtX8Cr8vwAIJ/BIH8Ds/h/8J/d9/6i/Tf4E936/g+X8F/wB/+PP4AK/af7S/gH0A=
</inkml:annotation>
  <inkml:annotation type="types">AAEBAQEBAQEBAQEBAQEBAQEBAQEBAQ==
</inkml:annotation>
</inkml:ink>
</file>

<file path=word/ink/ink9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9 12 204, 10 28 216, 10 44 273, 9 64 355, 7 86 379, 6 103 405, 7 103 204, 8 98 204, 8 93 0</inkml:trace>
  <inkml:annotation type="path"> 89 0 1, 134 179 1, 149 419 1, 149 659 1, 134 959 1, 104 1289 1, 89 1544 1, 104 1544 1, 119 1469 1, 119 1394 1</inkml:annotation>
  <inkml:annotation type="data">AEMcA4CABAAAAAAAHQIUNAMERTRIEQUBOBHzooxACiUKgvg7ttmKgn2eHjPf4H9ggn8A+fwDL+Pv
wt+Wc/gKv+Adv4B9
</inkml:annotation>
  <inkml:annotation type="types">AAEBAQEBAQEBAQ==
</inkml:annotation>
</inkml:ink>
</file>

<file path=word/ink/ink9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37 9 451, 36 10 452, 21 13 376, 6 17 204, 0 19 0</inkml:trace>
  <inkml:annotation type="path"> 569 0 1, 554 134 1, 539 149 1, 314 194 1, 89 254 1, 0 284 1</inkml:annotation>
  <inkml:annotation type="data">ADocA4CABAAAAAAAHQIeGAMERTRIEQUBOBHzooxAChwGgvxh+M34BfMAgnzfLk2CfwTV/BNP5//U
v4lA
</inkml:annotation>
  <inkml:annotation type="types">AAEBAQEB
</inkml:annotation>
</inkml:ink>
</file>

<file path=word/ink/ink9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46 10 392, 39 25 492, 32 39 526, 21 54 576, 14 61 601, 8 62 620, 9 61 613, 17 55 595, 30 49 580, 39 46 538, 57 40 327, 72 35 204,</inkml:trace>
  <inkml:annotation type="path"> 764 0 1, 689 149 1, 584 374 1, 479 584 1, 314 809 1, 209 914 1, 119 929 1, 134 914 1, 254 824 1, 449 734 1, 584 689 1, 854 599 1, 1079 524 1</inkml:annotation>
  <inkml:annotation type="data">AE8cA4CABAAAAAAAHQImJgMERTRIEQUBOBHzooxACjENgvyV+VdefE+L4vXn5uiCfR6s+X4d9udg
gn8D6fwJb+afwJ+F/h/DP18/Df8Ab/pQ
</inkml:annotation>
  <inkml:annotation type="types">AAEBAQEBAQEBAQEBAQ==
</inkml:annotation>
</inkml:ink>
</file>

<file path=word/ink/ink9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10 249, 15 27 343, 15 47 419, 13 64 513, 11 74 586, 9 76 624, 9 71 624, 11 61 609, 16 40 586, 20 31 573, 26 22 541, 33 20 508, 33 20 508, 37 28 506, 36 41 544, 33 52 560, 27 62 601, 21 66 667, 21 65 667, 22 52 647, 26 43 631, 32 34 615, 41 26 595, 49 22 569, 62 19 541, 64 19 520, 74 23 515, 83 31 521, 87 41 523, 86 46 532, 80 54 565, 73 57 605, 72 57 605, 68 51 540, 68 45 540, 72 36 453, 79 26 292, 88 16 204, 92 13 0</inkml:trace>
  <inkml:annotation type="path"> 224 0 1, 224 149 1, 224 404 1, 224 704 1, 194 959 1, 164 1109 1, 134 1139 1, 134 1064 1, 164 914 1, 239 599 1, 299 464 1, 389 329 1, 494 299 1, 494 299 1, 554 419 1, 539 614 1, 494 779 1, 404 929 1, 314 989 1, 314 974 1, 329 779 1, 389 644 1, 479 509 1, 614 389 1, 734 329 1, 929 284 1, 959 284 1, 1109 344 1, 1244 464 1, 1304 614 1, 1289 689 1, 1199 809 1, 1094 854 1, 1079 854 1, 1019 764 1, 1019 674 1, 1079 539 1, 1184 389 1, 1319 239 1, 1379 194 1</inkml:annotation>
  <inkml:annotation type="data">AJwBHAOAgAQAAAAAAB0CLioDBEU0SBEFATgR86KMQAp+KIL8BfgM0zOXJ8fj3vXwTmcvr6/kvv37
vwd8eOZ7gn0fFzvx/L8fv6/sfFnyetvw+/t8J4nPHjPfPffhdr4ggn8BrfwA3+CfwR+D/xX+MfwH
8v0fgu/ibfxp+Efwt+FvzT+DfDz8O/F+BPq8/F+FPi/Gv5n/M36T/PP52/Zo
</inkml:annotation>
  <inkml:annotation type="types">AAEBAQEBAQEBAQEBAQEBAQEBAQEBAQEBAQEBAQEBAQEBAQEBAQEBAQ==
</inkml:annotation>
</inkml:ink>
</file>

<file path=word/ink/ink9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9 10 415, 9 20 463, 8 38 463, 8 42 0</inkml:trace>
  <inkml:annotation type="path"> 119 0 1, 134 149 1, 134 299 1, 119 569 1, 119 629 1</inkml:annotation>
  <inkml:annotation type="data">ADYcA4CABAAAAAAAHQISHgMERTRIEQUBOBHzooxAChgFgvk+O2CCfQ+T8AiCfwRF/A4f5F/goMA=
</inkml:annotation>
  <inkml:annotation type="types">AAEBAQE=
</inkml:annotation>
</inkml:ink>
</file>

<file path=word/ink/ink9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7 14 413, 10 31 466, 10 41 494, 9 50 533, 10 47 204, 12 38 0</inkml:trace>
  <inkml:annotation type="path"> 74 0 1, 104 209 1, 149 464 1, 149 614 1, 134 749 1, 149 704 1, 179 569 1</inkml:annotation>
  <inkml:annotation type="data">ADscA4CABAAAAAAAHQIUIgMERTRIEQUBOBHzooxACh0HgvXZ25CCfgDnx37fhIJ/BD38Da/hf6v4
HF/bwA==
</inkml:annotation>
  <inkml:annotation type="types">AAEBAQEBAQ==
</inkml:annotation>
</inkml:ink>
</file>

<file path=word/ink/ink9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7 11 375, 9 26 408, 11 43 365, 16 48 204, 17 47 204,</inkml:trace>
  <inkml:annotation type="path"> 74 0 1, 104 164 1, 134 389 1, 164 644 1, 239 719 1, 254 704 1</inkml:annotation>
  <inkml:annotation type="data">ADkcA4CABAAAAAAAHQIWIAMERTRIEQUBOBHzooxAChsGgvXTnkCCfV4z7fhAgn8DpfwMj+ff2j/A
EwA=
</inkml:annotation>
  <inkml:annotation type="types">AAEBAQEB
</inkml:annotation>
</inkml:ink>
</file>

<file path=word/ink/ink9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54 9 313, 43 24 388, 33 37 436, 20 55 525, 8 69 589, 10 72 557, 14 69 540, 26 58 487, 39 47 472, 50 37 438, 59 30 423, 62 32 533, 60 35 550, 53 48 564, 42 65 591, 32 82 615, 25 92 627, 20 101 630, 14 109 628, 12 109 545, 15 105 545, 27 90 459, 41 77 369, 49 71 328, 55 71 356, 56 72 405, 57 82 454, 57 94 491, 56 110 582, 58 114 673, 60 112 673, 65 103 667, 69 93 638, 77 77 594, 83 68 511, 90 52 204,</inkml:trace>
  <inkml:annotation type="path"> 884 0 1, 809 134 1, 644 359 1, 494 554 1, 299 824 1, 119 1034 1, 149 1079 1, 209 1034 1, 389 869 1, 584 704 1, 749 554 1, 884 449 1, 929 479 1, 899 524 1, 794 719 1, 629 974 1, 479 1229 1, 374 1379 1, 299 1514 1, 209 1634 1, 179 1634 1, 224 1574 1, 404 1349 1, 614 1154 1, 734 1064 1, 824 1064 1, 839 1079 1, 854 1229 1, 854 1409 1, 839 1649 1, 869 1709 1, 899 1679 1, 974 1544 1, 1034 1394 1, 1154 1154 1, 1244 1019 1, 1349 779 1</inkml:annotation>
  <inkml:annotation type="data">AJsBHAOAgAQAAAAAAB0CLjYDBEU0SBEFATgR86KMQAp9JYL8tfmX4Z2fgDPkm78Pv35nMvj182fD
vtbxy+NggnzfBvrz9fw/KnPmn0eHx2/L5+vPi+CfNnj7fh+O/D8XxoJ/Aq38Bg/hv8bfhf9S/gL8
W/jD8F/gr9vfp/v3d+35/f6H/RX6R8/kb83fg59v5Qfpv4fwn+A/xn/AUoA=
</inkml:annotation>
  <inkml:annotation type="types">AAEBAQEBAQEBAQEBAQEBAQEBAQEBAQEBAQEBAQEBAQEBAQEBAQ==
</inkml:annotation>
</inkml:ink>
</file>

<file path=word/ink/ink9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7 8 321, 8 15 204,</inkml:trace>
  <inkml:annotation type="path"> 0 0 1, 104 119 1, 119 224 1</inkml:annotation>
  <inkml:annotation type="data">AC0cA4CABAAAAAAAHQIUFgMERTRIEQUBOBHzooxACg8DgnxfCIJ8lIJ/As38Eog=
</inkml:annotation>
  <inkml:annotation type="types">AAEB
</inkml:annotation>
</inkml:ink>
</file>

<file path=word/ink/ink9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23 10 340, 23 24 406, 22 37 465, 19 53 500, 16 69 500, 14 84 522, 10 105 521, 8 120 475, 6 125 0</inkml:trace>
  <inkml:annotation type="path"> 314 0 1, 344 149 1, 344 359 1, 329 554 1, 284 794 1, 239 1034 1, 209 1259 1, 149 1574 1, 119 1799 1, 89 1874 1</inkml:annotation>
  <inkml:annotation type="data">AEQcA4CABAAAAAAAHQIYOgMERTRIEQUBOBHzooxACiYKgvwd+C9upuCCfR4vF+D4fpCCfwMZ/AhP
x/hX8V/hD8J/j/+CPw==
</inkml:annotation>
  <inkml:annotation type="types">AAEBAQEBAQEBAQ==
</inkml:annotation>
</inkml:ink>
</file>

<file path=word/ink/ink9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11 11 257, 14 25 301, 15 35 347, 13 46 376, 11 64 388, 7 75 321, 4 77 204, 3 77 204, 2 76 0</inkml:trace>
  <inkml:annotation type="path"> 89 0 1, 164 164 1, 209 374 1, 224 524 1, 194 689 1, 164 959 1, 104 1124 1, 59 1154 1, 44 1154 1, 29 1139 1</inkml:annotation>
  <inkml:annotation type="data">AEIcA4CABAAAAAAAHQIWKgMERTRIEQUBOBHzooxACiQKgvgu71swgn1c8z4vj+fagn8BzfwEfn4H
/A/6D/JP7O/gH0A=
</inkml:annotation>
  <inkml:annotation type="types">AAEBAQEBAQEBAQ==
</inkml:annotation>
</inkml:ink>
</file>

<file path=word/ink/ink9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34 8 547, 36 8 547, 42 14 217, 40 16 204, 31 23 204, 22 28 204, 13 30 204, 11 32 204, 9 31 204, 8 31 204, 6 33 376, 8 33 376, 23 28 462, 40 24 487, 55 19 475, 56 20 459, 57 19 459, 56 19 284, 56 19 284, 41 25 204, 31 31 204, 28 31 0</inkml:trace>
  <inkml:annotation type="path"> 344 149 1, 509 119 1, 539 119 1, 629 209 1, 599 239 1, 464 344 1, 329 419 1, 194 449 1, 164 479 1, 134 464 1, 119 464 1, 89 494 1, 119 494 1, 344 419 1, 599 359 1, 824 284 1, 839 299 1, 854 284 1, 839 284 1, 839 284 1, 614 374 1, 464 464 1, 419 464 1</inkml:annotation>
  <inkml:annotation type="data">AG4cA4CABAAAAAAAHQIiGgMERTRIEQUBOBHzooxAClAXgvwl9vz+Pl+M+JL4+7N/ALZ+A/XxAIL6
Ptz4PPreuzN9y/BsfA+Egn8GVfwZX/AvP8CvfcD+APP4A9/SH5f/F/n8CfwCH/AIX6F/Qn8A+g==
</inkml:annotation>
  <inkml:annotation type="types">AAEBAQEBAQEBAQEBAQEBAQEBAQEBAQE=
</inkml:annotation>
</inkml:ink>
</file>

<file path=word/ink/ink9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9 11 470, 8 29 518, 6 34 0</inkml:trace>
  <inkml:annotation type="path"> 134 0 1, 134 164 1, 119 434 1, 89 509 1</inkml:annotation>
  <inkml:annotation type="data">ADMcA4CABAAAAAAAHQISHAMERTRIEQUBOBHzooxAChUEgvm+e0CCfV8X3oJ/BSH8EY/waiA=
</inkml:annotation>
  <inkml:annotation type="types">AAEBAQ==
</inkml:annotation>
</inkml:ink>
</file>

<file path=word/ink/ink9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7 9 470, 12 20 492, 17 32 508, 21 33 204, 23 28 204, 27 19 204,</inkml:trace>
  <inkml:annotation type="path"> 0 0 1, 104 134 1, 179 299 1, 254 479 1, 314 494 1, 344 419 1, 404 284 1</inkml:annotation>
  <inkml:annotation type="data">ADkcA4CABAAAAAAAHQIaHAMERTRIEQUBOBHzooxAChsHgnxau4CCfNk+v4fIgn8FIfwTL8P8Cy/w
KIA=
</inkml:annotation>
  <inkml:annotation type="types">AAEBAQEBAQ==
</inkml:annotation>
</inkml:ink>
</file>

<file path=word/ink/ink9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7 10 402, 7 20 425, 10 24 204, 12 21 204, 13 18 0</inkml:trace>
  <inkml:annotation type="path"> 89 0 1, 104 149 1, 104 299 1, 149 359 1, 179 314 1, 194 269 1</inkml:annotation>
  <inkml:annotation type="data">ADkcA4CABAAAAAAAHQIUGgMERTRIEQUBOBHzooxAChsGgvg93lqCfQ+H4wCCfwQR/A7f8Bm/wE9/
APo=
</inkml:annotation>
  <inkml:annotation type="types">AAEBAQEB
</inkml:annotation>
</inkml:ink>
</file>

<file path=word/ink/ink9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7 11 482, 15 26 618, 21 33 655, 30 36 637, 30 36 637, 31 35 492, 31 35 396, 31 35 221, 31 35 204, 30 34 204,</inkml:trace>
  <inkml:annotation type="path"> 0 0 1, 104 164 1, 224 389 1, 314 494 1, 449 539 1, 449 539 1, 464 524 1, 464 524 1, 464 524 1, 464 524 1, 449 509 1</inkml:annotation>
  <inkml:annotation type="data">AEYcA4CABAAAAAAAHQIcHgMERTRIEQUBOBHzooxACigLgnxTefPKUIJ9Xj5fPbCggn8FUfwMz+q/
yn+CP4AH/I36D/gCD8DA
</inkml:annotation>
  <inkml:annotation type="types">AAEBAQEBAQEBAQE=
</inkml:annotation>
</inkml:ink>
</file>

<file path=word/ink/ink9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8 9 459, 7 21 493, 10 23 204, 11 19 204, 13 14 0</inkml:trace>
  <inkml:annotation type="path"> 104 0 1, 119 134 1, 104 314 1, 149 344 1, 164 284 1, 194 209 1</inkml:annotation>
  <inkml:annotation type="data">ADocA4CABAAAAAAAHQIUGAMERTRIEQUBOBHzooxAChwGgvi+HfGwgnzc+n4agn8E9fwRv/Atf8CT
fwD6
</inkml:annotation>
  <inkml:annotation type="types">AAEBAQEB
</inkml:annotation>
</inkml:ink>
</file>

<file path=word/ink/ink9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63 10 434, 54 27 514, 45 40 541, 33 58 541, 25 68 539, 12 82 516, 4 89 359, 0 90 0</inkml:trace>
  <inkml:annotation type="path"> 1019 0 1, 944 149 1, 809 404 1, 674 599 1, 494 869 1, 374 1019 1, 179 1229 1, 59 1334 1, 0 1349 1</inkml:annotation>
  <inkml:annotation type="data">AEUcA4CABAAAAAAAHQIoMAMERTRIEQUBOBHzooxACicJgvzZ+d/Lvj368IJ9HxefXy+Pj+GCfwSR
/A1P5P/De/g/94/wDyA=
</inkml:annotation>
  <inkml:annotation type="types">AAEBAQEBAQEB
</inkml:annotation>
</inkml:ink>
</file>

<file path=word/ink/ink9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11 26 419, 24 19 478, 29 19 478, 32 16 491, 37 16 491, 53 16 485, 57 16 472, 61 13 266, 61 12 204, 55 0 204,</inkml:trace>
  <inkml:annotation type="path"> 0 509 1, 164 389 1, 359 284 1, 434 284 1, 479 239 1, 554 239 1, 794 239 1, 854 239 1, 914 194 1, 914 179 1, 824 0 1</inkml:annotation>
  <inkml:annotation type="data">AEkcA4CABAAAAAAAHQImHAMERTRIEQUBOBHzooxACisLgn1Z8u59X2vPwoL8UfjmfF3h3PrAgn8E
VfwNr+W/u+/4fj/gGf+ABPzA
</inkml:annotation>
  <inkml:annotation type="types">AAEBAQEBAQEBAQE=
</inkml:annotation>
</inkml:ink>
</file>

<file path=word/ink/ink9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10 9 376, 13 10 376, 22 18 370, 25 28 371, 28 47 371, 28 60 373, 27 77 416, 24 89 456, 20 103 569, 19 103 581, 19 103 591, 19 103 584, 23 89 550, 30 71 506, 35 55 434, 41 38 308, 46 20 204, 49 5 204, 52 0 0</inkml:trace>
  <inkml:annotation type="path"> 0 134 1, 149 134 1, 194 149 1, 329 269 1, 374 419 1, 419 704 1, 419 899 1, 404 1154 1, 359 1334 1, 299 1544 1, 284 1544 1, 284 1544 1, 284 1544 1, 344 1334 1, 449 1064 1, 524 824 1, 614 569 1, 689 299 1, 734 74 1, 779 0 1</inkml:annotation>
  <inkml:annotation type="data">AF8cA4CABAAAAAAAHQIiNAMERTRIEQUBOBHzooxACkEUgn0fH8Hwu3byPHNl0IL5vnnxZ83w+Pef
gE/APnLefQCCfwOp/A6vw/Fc/G3fzt+r9/A/4b+n8O/lH8IfrT+AfQ==
</inkml:annotation>
  <inkml:annotation type="types">AAEBAQEBAQEBAQEBAQEBAQEBAQE=
</inkml:annotation>
</inkml:ink>
</file>

<file path=word/ink/ink9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7 13 369, 9 29 384, 9 46 390, 9 66 391, 9 84 408, 11 85 204, 11 80 204, 14 64 204, 14 60 0</inkml:trace>
  <inkml:annotation type="path"> 44 0 1, 104 194 1, 134 434 1, 134 689 1, 134 989 1, 134 1259 1, 164 1274 1, 164 1199 1, 209 959 1, 209 899 1</inkml:annotation>
  <inkml:annotation type="data">AEMcA4CABAAAAAAAHQIWLgMERTRIEQUBOBHzooxACiUKguTdM3nQgn3cnN/A/w/X9gCCfwON/A1P
z+/wJ/AT/8A+P4B9
</inkml:annotation>
  <inkml:annotation type="types">AAEBAQEBAQEBAQ==
</inkml:annotation>
</inkml:ink>
</file>

<file path=word/ink/ink9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6 9 357, 10 18 401, 13 29 446, 13 41 484, 12 51 498, 13 52 551, 15 46 547, 22 36 537, 29 26 528, 38 19 528, 50 11 518, 60 8 499, 60 8 489, 61 9 482, 61 11 481, 57 23 489, 51 31 499, 42 44 525, 34 51 538, 25 59 559, 25 61 560, 29 59 541, 41 49 507, 56 38 405, 63 33 0</inkml:trace>
  <inkml:annotation type="path"> 29 0 1, 89 134 1, 149 269 1, 194 434 1, 194 614 1, 179 764 1, 194 779 1, 224 689 1, 329 539 1, 434 389 1, 569 284 1, 749 164 1, 899 119 1, 899 119 1, 914 134 1, 914 164 1, 854 344 1, 764 464 1, 629 659 1, 509 764 1, 374 884 1, 374 914 1, 434 884 1, 614 734 1, 839 569 1, 944 494 1</inkml:annotation>
  <inkml:annotation type="data">AGwcA4CABAAAAAAAHQImJgMERTRIEQUBOBHzooxACk4agsxe3J6Zzfpl872X5vHyc+WCfMyb8/x+
XL65J9Hn18M+Hz8t+ACCfwNd/Aq8+P8K/jL8r/DPm+n5/m58HzZ+BPv+T8G/g38B/m3+BQw=
</inkml:annotation>
  <inkml:annotation type="types">AAEBAQEBAQEBAQEBAQEBAQEBAQEBAQEBAQE=
</inkml:annotation>
</inkml:ink>
</file>

<file path=word/ink/ink9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8 22 384, 22 12 432, 32 8 457, 40 9 474, 42 8 492, 46 9 492, 54 14 518, 62 24 531, 68 36 556, 71 48 560, 73 68 563, 73 85 564, 72 97 556, 67 103 240, 65 102 240, 57 96 204,</inkml:trace>
  <inkml:annotation type="path"> 0 419 1, 119 329 1, 329 179 1, 479 119 1, 599 134 1, 629 119 1, 689 134 1, 809 209 1, 929 359 1, 1019 539 1, 1064 719 1, 1094 1019 1, 1094 1274 1, 1079 1454 1, 1004 1544 1, 974 1529 1, 854 1439 1</inkml:annotation>
  <inkml:annotation type="data">AFocA4CABAAAAAAAHQIqMgMERTRIEQUBOBHzooxACjwRgnyfB534c8N7dvnnwoL8Ofinz8Hrc8es
fJ338Px+wIJ/A8n8DC/hP5Z+Cfwx9/2fg+78/8Cm/wK5+LQ=
</inkml:annotation>
  <inkml:annotation type="types">AAEBAQEBAQEBAQEBAQEBAQE=
</inkml:annotation>
</inkml:ink>
</file>

<file path=word/ink/ink9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53 10 424, 44 25 444, 37 39 453, 26 56 454, 17 69 452, 6 82 387, 2 87 0</inkml:trace>
  <inkml:annotation type="path"> 869 0 1, 794 149 1, 659 374 1, 554 584 1, 389 839 1, 254 1034 1, 89 1229 1, 29 1304 1</inkml:annotation>
  <inkml:annotation type="data">AD8cA4CABAAAAAAAHQIkLgMERTRIEQUBOBHzooxACiEIgvyx+Y/Oec34gIJ9Hq88vlCCfwRp/BBv
1/L38x/wLSA=
</inkml:annotation>
  <inkml:annotation type="types">AAEBAQEBAQE=
</inkml:annotation>
</inkml:ink>
</file>

<file path=word/ink/ink9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0 149 1, 134 104 1, 359 74 1</inkml:annotation>
  <inkml:annotation type="data">AC4cA4CABAAAAAAAHQIYFAMERTRIEQUBOBHzooxAChADgnzfAIL6PviCfwSF/C0I
</inkml:annotation>
  <inkml:annotation type="types">AAEB
</inkml:annotation>
</inkml:ink>
</file>

<file path=word/ink/ink9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11 18 1023, 6 35 204,</inkml:trace>
  <inkml:annotation type="path"> 239 0 1, 164 269 1, 89 524 1</inkml:annotation>
  <inkml:annotation type="data">AC8cA4CABAAAAAAAHQIWHAMERTRIEQUBOBHzooxAChEDgvwJ+DyCfgiggn8NxfxqSA==
</inkml:annotation>
  <inkml:annotation type="types">AAEB
</inkml:annotation>
</inkml:ink>
</file>

<file path=word/ink/ink9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16 13 376, 20 32 405, 22 47 432, 22 61 460, 21 81 468, 19 99 467, 16 115 459, 16 115 458, 8 121 499, 8 121 505, 8 118 508, 12 111 507, 20 106 486, 29 102 443, 38 100 330, 54 98 204, 58 97 0</inkml:trace>
  <inkml:annotation type="path"> 209 0 1, 239 194 1, 299 479 1, 329 704 1, 329 914 1, 314 1214 1, 284 1484 1, 239 1724 1, 239 1724 1, 119 1814 1, 119 1814 1, 119 1769 1, 179 1664 1, 299 1589 1, 434 1529 1, 569 1499 1, 809 1469 1, 869 1454 1</inkml:annotation>
  <inkml:annotation type="data">AFkcA4CABAAAAAAAHQIiOgMERTRIEQUBOBHzooxACjsSgvwB9ubtt58vyPHiPi+0gn3fB5vwbv4F
+D4e+cmIgn8DqfwM3s/Bvz/H8X44/FffP4N/CP5x+/9AgA==
</inkml:annotation>
  <inkml:annotation type="types">AAEBAQEBAQEBAQEBAQEBAQEB
</inkml:annotation>
</inkml:ink>
</file>

<file path=word/ink/ink9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11 10 476, 21 8 498, 24 9 498, 30 8 493, 32 8 480, 34 10 386, 34 11 306, 30 23 204, 25 31 204, 21 35 0</inkml:trace>
  <inkml:annotation type="path"> 0 164 1, 164 149 1, 314 119 1, 359 134 1, 449 119 1, 479 119 1, 509 149 1, 509 164 1, 449 344 1, 374 464 1, 314 524 1</inkml:annotation>
  <inkml:annotation type="data">AEYcA4CABAAAAAAAHQIcGgMERTRIEQUBOBHzooxACigLgn1X4+eW+bCC+r7bzZl+rz5Agn8FOfwT
j+Effy/of8AfhH9YfwD6
</inkml:annotation>
  <inkml:annotation type="types">AAEBAQEBAQEBAQE=
</inkml:annotation>
</inkml:ink>
</file>

<file path=word/ink/ink9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20 17 461, 35 10 524, 44 8 518, 44 8 508, 46 9 475, 46 11 475, 41 24 446, 37 32 435, 28 42 424, 20 49 424, 8 58 455, 10 60 520, 15 59 523, 24 54 525, 37 48 506, 52 41 204, 55 39 0</inkml:trace>
  <inkml:annotation type="path"> 149 329 1, 299 254 1, 524 149 1, 659 119 1, 659 119 1, 689 134 1, 689 164 1, 614 359 1, 554 479 1, 419 629 1, 299 734 1, 119 869 1, 149 899 1, 224 884 1, 359 809 1, 554 719 1, 779 614 1, 824 584 1</inkml:annotation>
  <inkml:annotation type="data">AF8cA4CABAAAAAAAHQIiIgMERTRIEQUBOBHzooxACkESgvoevh+fN9z3PP4A548Z9oCC/CH4b31k
n1e87nx982+ggn8E/fwQD+b/P4T/E34f/BD6vxF+KPzDfwf/Ajf6oA==
</inkml:annotation>
  <inkml:annotation type="types">AAEBAQEBAQEBAQEBAQEBAQEB
</inkml:annotation>
</inkml:ink>
</file>

<file path=word/ink/ink9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13 10 439, 14 20 456, 12 37 468, 10 52 458, 8 61 446, 8 62 0</inkml:trace>
  <inkml:annotation type="path"> 149 0 1, 194 149 1, 209 299 1, 179 554 1, 149 779 1, 119 914 1, 119 929 1</inkml:annotation>
  <inkml:annotation type="data">ADkcA4CABAAAAAAAHQIUJgMERTRIEQUBOBHzooxAChsHgvo+PemAgn0Pi34flIJ/BKX8EY+/wjv8
Ekg=
</inkml:annotation>
  <inkml:annotation type="types">AAEBAQEBAQ==
</inkml:annotation>
</inkml:ink>
</file>

<file path=word/ink/ink9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9 8 559, 22 14 354, 23 15 354, 22 19 204, 15 30 204,</inkml:trace>
  <inkml:annotation type="path"> 0 59 1, 134 119 1, 329 209 1, 344 224 1, 329 284 1, 224 449 1</inkml:annotation>
  <inkml:annotation type="data">ADscA4CABAAAAAAAHQIYHAMERTRIEQUBOBHzooxACh0GgnzePt34QILwz3z4gIJ/BoX8Ju/wD9/A
CP8AIA==
</inkml:annotation>
  <inkml:annotation type="types">AAEBAQEB
</inkml:annotation>
</inkml:ink>
</file>

<file path=word/ink/ink9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27 12 342, 22 20 318, 14 29 316, 7 35 328, 8 36 446, 9 33 446, 18 28 464, 33 20 477, 42 21 515, 42 21 528, 42 23 537, 38 29 535, 31 37 507, 22 50 461, 11 63 402, 11 62 428, 14 59 441, 25 49 455, 38 41 466, 47 36 486, 56 34 551, 56 34 572, 57 37 581, 57 50 584, 54 65 576, 51 77 204,</inkml:trace>
  <inkml:annotation type="path"> 449 0 1, 404 179 1, 329 299 1, 209 434 1, 104 524 1, 119 539 1, 134 494 1, 269 419 1, 494 299 1, 629 314 1, 629 314 1, 629 344 1, 569 434 1, 464 554 1, 329 749 1, 164 944 1, 164 929 1, 209 884 1, 374 734 1, 569 614 1, 704 539 1, 839 509 1, 839 509 1, 854 554 1, 854 749 1, 809 974 1, 764 1154 1</inkml:annotation>
  <inkml:annotation type="data">AHccA4CABAAAAAAAHQIiKgMERTRIEQUBOBHzooxAClkbgvxB+J97PkfJ8Hw/O893fq58meXzy9CC
fZ5nffne/Nc8Z6fgHfjznM59GdCCfwMh/A4P4Q/AH64/aP4I9/hb8L+fr/DP4J+/9HffO/N+Pvx7
9vw/X/A3oA==
</inkml:annotation>
  <inkml:annotation type="types">AAEBAQEBAQEBAQEBAQEBAQEBAQEBAQEBAQEB
</inkml:annotation>
</inkml:ink>
</file>

<file path=word/ink/ink9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7 66 416, 15 60 423, 22 59 404, 23 60 404, 26 71 413, 26 81 420, 26 92 426, 24 109 434, 21 119 487, 17 134 576, 17 134 605, 18 133 600, 24 118 583, 32 100 468, 41 80 357, 49 62 204, 56 44 204,</inkml:trace>
  <inkml:annotation type="path"> 0 1124 1, 104 989 1, 224 899 1, 329 884 1, 344 899 1, 389 1064 1, 389 1214 1, 389 1379 1, 359 1634 1, 314 1784 1, 254 2009 1, 254 2009 1, 269 1994 1, 359 1769 1, 479 1499 1, 614 1199 1, 734 929 1, 839 659 1</inkml:annotation>
  <inkml:annotation type="data">AFocA4CABAAAAAAAHQIkNgMERTRIEQUBOBHzooxACjwSgnxS/DnW2+J6yWiC/PX6N56z6LPg+P1+
A7+Ae7iCfwRJ/BC/4Z/BXzbc/H34s/Lv4p+39U+Pxz/ACwA=
</inkml:annotation>
  <inkml:annotation type="types">AAEBAQEBAQEBAQEBAQEBAQEB
</inkml:annotation>
</inkml:ink>
</file>

<file path=word/ink/ink9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46 10 204, 34 25 277, 24 36 310, 16 43 365, 8 48 414, 8 48 431, 8 48 464, 8 48 473, 15 40 491, 26 32 493, 41 23 496, 53 17 502, 53 17 204, 50 18 204, 48 20 0</inkml:trace>
  <inkml:annotation type="path"> 809 0 1, 689 149 1, 509 374 1, 359 539 1, 239 644 1, 119 719 1, 119 719 1, 119 719 1, 119 719 1, 224 599 1, 389 479 1, 614 344 1, 794 254 1, 794 254 1, 749 269 1, 719 299 1</inkml:annotation>
  <inkml:annotation type="data">AFYcA4CABAAAAAAAHQIgIAMERTRIEQUBOBHzooxACjgQgvyh+YfOY+Q+Lx479vYAgn0evPnfZ8q8
+CSCfwD5+6/xr+EPh/Ev4E/CvzfgWc/gUX+BOP4B9A==
</inkml:annotation>
  <inkml:annotation type="types">AAEBAQEBAQEBAQEBAQEBAQ==
</inkml:annotation>
</inkml:ink>
</file>

<file path=word/ink/ink9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9 10 356, 7 20 356, 7 30 204, 7 29 204,</inkml:trace>
  <inkml:annotation type="path"> 134 0 1, 134 149 1, 104 299 1, 104 449 1, 104 434 1</inkml:annotation>
  <inkml:annotation type="data">ADUcA4CABAAAAAAAHQISGgMERTRIEQUBOBHzooxAChcFgvm+fcCCfQfWgn8DWfwNb/ACv8AKAA==
</inkml:annotation>
  <inkml:annotation type="types">AAEBAQE=
</inkml:annotation>
</inkml:ink>
</file>

<file path=word/ink/ink9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7 12 394, 9 23 444, 9 34 451, 12 34 204, 14 31 204, 16 28 0</inkml:trace>
  <inkml:annotation type="path"> 44 0 1, 104 179 1, 134 344 1, 134 509 1, 179 509 1, 209 464 1, 239 419 1</inkml:annotation>
  <inkml:annotation type="data">ADocA4CABAAAAAAAHQIWHAMERTRIEQUBOBHzooxAChwHguTd5QCCfZX19IJ/A/H8DK/jv+A4f4DS
/gH0
</inkml:annotation>
  <inkml:annotation type="types">AAEBAQEBAQ==
</inkml:annotation>
</inkml:ink>
</file>

<file path=word/ink/ink9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8 15 389, 6 30 425, 7 31 209, 8 29 204, 17 14 204, 23 6 204, 24 6 204, 25 6 204, 29 10 204, 31 17 301, 31 27 354, 30 36 446, 30 36 428, 30 36 353, 34 25 204, 38 17 204, 45 8 204, 48 7 204, 48 7 204, 50 9 308, 54 21 416, 56 32 460, 56 42 326, 55 45 0</inkml:trace>
  <inkml:annotation type="path"> 149 89 1, 119 224 1, 89 449 1, 104 464 1, 119 434 1, 254 209 1, 344 89 1, 359 89 1, 374 89 1, 434 149 1, 464 254 1, 464 404 1, 449 539 1, 449 539 1, 449 539 1, 509 374 1, 569 254 1, 674 119 1, 719 104 1, 719 104 1, 749 134 1, 809 314 1, 839 479 1, 839 629 1, 824 674 1</inkml:annotation>
  <inkml:annotation type="data">AGscA4CABAAAAAAAHQIiIAMERTRIEQUBOBHzooxACk0Zgvo+1x8nfbm7Y8Oee5m7QIL4OfB+Ae/f
8XyPHOX5318vyTPot+OCfwPd/A0/8Bu/wEV6D9Tfj38ZfsH8r/nn+ADh+tPH5l/gEn+AZQ==
</inkml:annotation>
  <inkml:annotation type="types">AAEBAQEBAQEBAQEBAQEBAQEBAQEBAQEBAQ==
</inkml:annotation>
</inkml:ink>
</file>

<file path=word/ink/ink9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22 10 357, 19 19 356, 13 31 354, 12 31 359, 10 35 359, 8 36 365, 6 38 365, 8 38 449, 12 37 450, 21 33 446, 23 33 446, 27 37 427, 27 40 423, 21 50 422, 13 58 425, 14 61 427, 18 60 427, 28 56 417, 31 56 417, 34 55 404, 35 56 404, 39 63 408, 38 66 415, 30 77 421, 20 89 438, 12 96 440, 11 96 204, 12 93 204,</inkml:trace>
  <inkml:annotation type="path"> 329 0 1, 329 149 1, 284 284 1, 194 464 1, 179 464 1, 149 524 1, 119 539 1, 89 569 1, 119 569 1, 179 554 1, 314 494 1, 344 494 1, 404 554 1, 404 599 1, 314 749 1, 194 869 1, 209 914 1, 269 899 1, 419 839 1, 464 839 1, 509 824 1, 524 839 1, 584 944 1, 569 989 1, 449 1154 1, 299 1334 1, 179 1439 1, 164 1439 1, 179 1394 1</inkml:annotation>
  <inkml:annotation type="data">AHYcA4CABAAAAAAAHQIcMAMERTRIEQUBOBHzooxAClgdgvwh+Ee99U8Z6+PPPw783Pg+NvPfx7nx
YIJ9F59vjs298eL8W+/PfFz4PPyT38fQgn8DXfwNjfi9/B8P6M/Rfvx+C/wFzxd+n6Pv+7xy/V+A
/4DB/gLw
</inkml:annotation>
  <inkml:annotation type="types">AAEBAQEBAQEBAQEBAQEBAQEBAQEBAQEBAQEBAQE=
</inkml:annotation>
</inkml:ink>
</file>

<file path=word/ink/ink9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16 11 231, 15 25 362, 13 43 448, 10 60 482, 8 77 528, 10 86 550, 10 86 554, 12 86 554, 20 81 565, 30 72 553, 41 64 491, 52 52 375, 65 40 204, 77 28 204, 82 24 0</inkml:trace>
  <inkml:annotation type="path"> 239 0 1, 239 164 1, 224 374 1, 194 644 1, 149 899 1, 119 1154 1, 149 1289 1, 149 1289 1, 179 1289 1, 299 1214 1, 449 1079 1, 614 959 1, 779 779 1, 974 599 1, 1154 419 1, 1229 359 1</inkml:annotation>
  <inkml:annotation type="data">AFYcA4CABAAAAAAAHQIqLgMERTRIEQUBOBHzooxACjgQgvwJ+BbbPG58GRl+MIJ9XPFfL8735nk+
QIJ/AWX6t/H/5N+z8K/gnz9X4T/JP5R/Kf8AdfwD6A==
</inkml:annotation>
  <inkml:annotation type="types">AAEBAQEBAQEBAQEBAQEBAQ==
</inkml:annotation>
</inkml:ink>
</file>

<file path=word/ink/ink9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14 16 315, 27 12 343, 43 9 435, 46 9 465, 49 8 465, 55 8 484, 58 8 483, 59 8 468, 59 8 468, 59 8 465, 59 8 465, 48 10 204, 40 14 0</inkml:trace>
  <inkml:annotation type="path"> 0 344 1, 209 239 1, 404 179 1, 644 134 1, 689 134 1, 734 119 1, 824 119 1, 869 119 1, 884 119 1, 884 119 1, 884 119 1, 884 119 1, 719 149 1, 599 209 1</inkml:annotation>
  <inkml:annotation type="data">AEwcA4CABAAAAAAAHQIkFgMERTRIEQUBOBHzooxACi4Ogn4AvPvc7tPr4IL8JfiHk5YDMIJ/ArX8
CR/mT8w/iH8Ffg38A/gLvP4Dv/Kw
</inkml:annotation>
  <inkml:annotation type="types">AAEBAQEBAQEBAQEBAQE=
</inkml:annotation>
</inkml:ink>
</file>

<file path=word/ink/ink9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15 10 371, 12 18 391, 7 27 437, 7 28 444, 8 28 444, 23 23 445, 32 18 391, 32 18 204, 32 18 204,</inkml:trace>
  <inkml:annotation type="path"> 269 0 1, 224 149 1, 179 269 1, 104 404 1, 104 419 1, 119 419 1, 344 344 1, 479 269 1, 479 269 1, 479 269 1</inkml:annotation>
  <inkml:annotation type="data">AEUcA4CABAAAAAAAHQIaGgMERTRIEQUBOBHzooxACicKgvwR+D2+p+APh+cAgn0bPlvt6IJ/A5X8
DR/hj8Z/HPyn+7/4BaA=
</inkml:annotation>
  <inkml:annotation type="types">AAEBAQEBAQEBAQ==
</inkml:annotation>
</inkml:ink>
</file>

<file path=word/ink/ink9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10 11 299, 10 26 339, 9 45 412, 6 54 471, 7 54 511, 9 51 511, 21 36 511, 28 28 511, 38 20 508, 48 14 507, 49 14 502, 54 19 478, 53 23 478, 49 32 478, 42 41 481, 33 50 484, 25 56 493, 24 56 486, 26 55 486, 39 47 379, 50 41 0</inkml:trace>
  <inkml:annotation type="path"> 134 0 1, 149 164 1, 149 389 1, 134 674 1, 89 809 1, 104 809 1, 134 764 1, 314 539 1, 419 419 1, 569 299 1, 719 209 1, 734 209 1, 809 284 1, 794 344 1, 734 479 1, 629 614 1, 494 749 1, 374 839 1, 359 839 1, 389 824 1, 584 704 1, 749 614 1</inkml:annotation>
  <inkml:annotation type="data">AGEcA4CABAAAAAAAHQIgJAMERTRIEQUBOBHzooxACkMWgvm+W3fE+j3x8/j4e92fFz6tgn1ePH0/
P37fiZ8Hq+jvw348gn8CdfwHX+JvwD+C/xqdzz+C/wo4+D8C/F+u/4EF
</inkml:annotation>
  <inkml:annotation type="types">AAEBAQEBAQEBAQEBAQEBAQEBAQEBAQ==
</inkml:annotation>
</inkml:ink>
</file>

<file path=word/ink/ink9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73 11 346, 67 27 428, 58 45 466, 47 63 508, 37 76 523, 25 92 538, 14 105 543, 7 112 438, 7 111 297, 7 110 297, 8 101 204, 12 94 0</inkml:trace>
  <inkml:annotation type="path"> 1154 0 1, 1094 164 1, 1004 404 1, 869 674 1, 704 944 1, 554 1139 1, 374 1379 1, 209 1574 1, 104 1679 1, 104 1664 1, 104 1649 1, 119 1514 1, 179 1409 1</inkml:annotation>
  <inkml:annotation type="data">AEscA4CABAAAAAAAHQIoNgMERTRIEQUBOBHzooxACi0Ngvz9+h97s2ePiTiCfV6x7534flfLgIJ/
AzH8B6/j3x+G30/sH8W/v79P/sM=
</inkml:annotation>
  <inkml:annotation type="types">AAEBAQEBAQEBAQEBAQ==
</inkml:annotation>
</inkml:ink>
</file>

<file path=word/ink/ink9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57 10 204, 52 31 213, 44 54 273, 39 64 294, 29 80 295, 20 96 292, 14 103 274, 7 113 225, 5 113 204, 8 110 204, 15 101 209, 24 92 284, 32 82 314, 40 75 339, 49 63 348, 58 55 372, 71 45 398, 80 40 426, 81 40 426, 82 40 424, 82 40 424, 82 41 452, 76 51 463, 69 60 491, 58 75 521, 57 81 566, 61 81 566, 74 76 571, 86 76 571, 92 76 567, 100 82 562, 100 84 564, 98 94 576, 91 104 578, 83 110 585, 72 117 588, 67 114 222, 70 110 204,</inkml:trace>
  <inkml:annotation type="path"> 884 0 1, 854 149 1, 779 464 1, 659 809 1, 584 959 1, 434 1199 1, 299 1439 1, 209 1544 1, 104 1694 1, 74 1694 1, 119 1649 1, 224 1514 1, 359 1379 1, 479 1229 1, 599 1124 1, 734 944 1, 869 824 1, 1064 674 1, 1199 599 1, 1214 599 1, 1229 599 1, 1229 599 1, 1229 614 1, 1139 764 1, 1034 899 1, 869 1124 1, 854 1214 1, 914 1214 1, 1109 1139 1, 1289 1139 1, 1379 1139 1, 1499 1229 1, 1499 1259 1, 1469 1409 1, 1364 1559 1, 1244 1649 1, 1079 1754 1, 1004 1709 1, 1049 1649 1</inkml:annotation>
  <inkml:annotation type="data">AJgBHAOAgAQAAAAAAB0CMjgDBEU0SBEFATgR86KMQAp6J4L8tfl/vee5y+vXjKjx5+VXw3z9Hr5r
8OfLvu9+D5CCfR9Wff8D5+fT34V578b69E+a/B8/w+/T4PPyPM+mgIJ/APn8A1/kr8Z/g3z+A/xH
+HPwd6/OH4/9/gX8BZn4d3Pw5+B/wNn4C/H/r35vxfR9Prz/A4/8DOA=
</inkml:annotation>
  <inkml:annotation type="types">AAEBAQEBAQEBAQEBAQEBAQEBAQEBAQEBAQEBAQEBAQEBAQEBAQEB
</inkml:annotation>
</inkml:ink>
</file>

<file path=word/ink/ink9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15 13 342, 32 10 366, 45 7 210, 45 7 204, 43 5 204, 37 2 0</inkml:trace>
  <inkml:annotation type="path"> 0 239 1, 224 194 1, 479 149 1, 674 104 1, 674 104 1, 644 74 1, 554 29 1</inkml:annotation>
  <inkml:annotation type="data">AD4cA4CABAAAAAAAHQIgFgMERTRIEQUBOBHzooxACiAHgn4Czz9++YL8Cfgs5tCCfwMh/AsP8Am/
wAh8H8A+gA==
</inkml:annotation>
  <inkml:annotation type="types">AAEBAQEBAQ==
</inkml:annotation>
</inkml:ink>
</file>

<file path=word/ink/ink9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55 10 254, 52 28 271, 45 45 273, 38 57 204, 28 73 204, 21 82 204, 13 90 204, 5 96 389, 6 95 389, 17 88 440, 25 84 467, 40 75 486, 53 68 507, 68 62 511, 77 59 511, 87 55 464, 88 54 204, 87 53 204,</inkml:trace>
  <inkml:annotation type="path"> 839 0 1, 824 149 1, 779 419 1, 674 674 1, 569 854 1, 419 1094 1, 314 1229 1, 194 1349 1, 74 1439 1, 89 1424 1, 254 1319 1, 374 1259 1, 599 1124 1, 794 1019 1, 1019 929 1, 1154 884 1, 1304 824 1, 1319 809 1, 1304 794 1</inkml:annotation>
  <inkml:annotation type="data">AGEcA4CABAAAAAAAHQIuMAMERTRIEQUBOBHzooxACkMTgvyp+V98u8r5vo78W58M+fSCfR8l9+Pj
u/H8PPeTl4CCfwHB/AX/4D/Of5uP4BW/gFf8lfhX5c/A/n8h/wEf/Adg
</inkml:annotation>
  <inkml:annotation type="types">AAEBAQEBAQEBAQEBAQEBAQEBAQ==
</inkml:annotation>
</inkml:ink>
</file>

<file path=word/ink/ink9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39 10 380, 32 21 363, 25 29 342, 17 34 335, 9 38 361, 9 38 360, 9 38 355, 19 34 380, 27 29 387, 39 25 402, 49 21 406, 50 20 405, 51 22 405, 51 22 401, 51 23 401, 48 31 415, 40 40 415, 33 46 413, 19 57 414, 8 67 417, 7 66 405, 10 63 406, 22 54 411, 31 49 412, 49 41 417, 61 39 417, 64 39 438, 67 42 473, 67 43 484, 66 53 504, 61 61 506, 54 71 472, 47 75 0</inkml:trace>
  <inkml:annotation type="path"> 644 0 1, 584 149 1, 479 314 1, 374 434 1, 254 509 1, 134 569 1, 134 569 1, 134 569 1, 284 509 1, 404 434 1, 584 374 1, 734 314 1, 749 299 1, 764 329 1, 764 329 1, 764 344 1, 719 464 1, 599 599 1, 494 689 1, 284 854 1, 119 1004 1, 104 989 1, 149 944 1, 329 809 1, 464 734 1, 734 614 1, 914 584 1, 959 584 1, 1004 629 1, 1004 644 1, 989 794 1, 914 914 1, 809 1064 1, 704 1124 1</inkml:annotation>
  <inkml:annotation type="data">AIMBHAOAgAQAAAAAAB0CJioDBEU0SBEFATgR86KMQAplIoL8dfkPqvkfRvjfnV33Pj59Hj5u/N8P
zu3zoIJ9E72+Xmxzmz4p31fr34fHfgzm/NufCIJ/A7n8D/+fwB+Jvw35/EH4J+T6/c8+PwB+Ad5n
4D+7x58e/wd+APwr834J/Fv8Eog=
</inkml:annotation>
  <inkml:annotation type="types">AAEBAQEBAQEBAQEBAQEBAQEBAQEBAQEBAQEBAQEBAQEBAQ==
</inkml:annotation>
</inkml:ink>
</file>

<file path=word/ink/ink9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17 11 359, 14 29 399, 11 46 455, 9 62 466, 7 71 338, 6 71 204, 6 70 204, 7 61 204, 12 50 204, 20 41 204, 31 35 204, 41 30 204, 51 29 259, 53 29 265, 54 30 265, 54 32 209, 54 33 209, 46 38 204, 36 42 204, 32 42 0</inkml:trace>
  <inkml:annotation type="path"> 284 0 1, 254 164 1, 209 434 1, 164 689 1, 134 929 1, 104 1064 1, 89 1064 1, 89 1049 1, 104 914 1, 179 749 1, 299 614 1, 464 524 1, 614 449 1, 764 434 1, 794 434 1, 809 449 1, 809 479 1, 809 494 1, 689 569 1, 539 629 1, 479 629 1</inkml:annotation>
  <inkml:annotation type="data">AFscA4CABAAAAAAAHQIkKAMERTRIEQUBOBHzooxACj0VgvwV+D6iSeOcr5bXy78Agn1fFb8fz35d
zk8SS+L5gn8DZfwLH+BPx/++/h/eAPyl+R/h/Kv5U9+v4B9A
</inkml:annotation>
  <inkml:annotation type="types">AAEBAQEBAQEBAQEBAQEBAQEBAQEB
</inkml:annotation>
</inkml:ink>
</file>

<file path=word/ink/ink9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30 10 204, 27 21 229, 22 31 264, 16 41 351, 10 48 391, 10 56 520, 13 55 520, 24 49 538, 40 39 534, 46 33 504, 58 21 400, 59 17 274, 57 19 274, 45 33 274, 35 47 256, 22 62 219, 16 71 222, 6 84 305, 6 87 490, 10 84 502, 23 73 506, 36 62 508, 45 56 507, 61 49 498, 70 45 466, 71 45 204, 70 46 204, 61 50 0</inkml:trace>
  <inkml:annotation type="path"> 494 0 1, 449 149 1, 404 314 1, 329 464 1, 239 614 1, 149 719 1, 149 839 1, 194 824 1, 359 734 1, 599 584 1, 689 494 1, 869 314 1, 884 254 1, 854 284 1, 674 494 1, 524 704 1, 329 929 1, 239 1064 1, 89 1259 1, 89 1304 1, 149 1259 1, 344 1094 1, 539 929 1, 674 839 1, 914 734 1, 1049 674 1, 1064 674 1, 1049 689 1, 914 749 1</inkml:annotation>
  <inkml:annotation type="data">AIkBHAOAgAQAAAAAAB0CJi4DBEU0SBEFATgR86KMQAprHYL8Tfi1tfBz5PX0/B9ffpzvxefo8fM8
/F8fy78ogn0Suz5/fnx8PyfB9ifD4+n4flerzxOAgn8A+fwCX9H5M/If6W/c/4I/CP4Z/PP4R/cD
8E/gv8afoT9YfwB/8u9+X8J/wFj/AeH8A+g=
</inkml:annotation>
  <inkml:annotation type="types">AAEBAQEBAQEBAQEBAQEBAQEBAQEBAQEBAQEBAQE=
</inkml:annotation>
</inkml:ink>
</file>

<file path=word/ink/ink9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0 0 1, 194 194 1, 389 389 1</inkml:annotation>
  <inkml:annotation type="data">ACIcA4CABAAAAAAAHQIaGgMERTRIERHzooxACgcDgn3Agn3A
</inkml:annotation>
  <inkml:annotation type="types">AAEB
</inkml:annotation>
</inkml:ink>
</file>

<file path=word/ink/ink9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12 8 565, 22 10 644, 32 14 673, 47 21 713, 56 23 668, 57 23 668, 57 23 461, 57 23 266, 57 22 204, 57 22 0</inkml:trace>
  <inkml:annotation type="path"> 0 44 1, 179 119 1, 329 149 1, 479 209 1, 704 314 1, 839 344 1, 854 344 1, 854 344 1, 854 344 1, 854 329 1, 854 329 1</inkml:annotation>
  <inkml:annotation type="data">AEUcA4CABAAAAAAAHQIkGAMERTRIEQUBOBHzooxACicLgn2a9fD8tACC5nc570sAgn8GnfwVj+Sf
q/R/4+/gIP7P3d/AAIA=
</inkml:annotation>
  <inkml:annotation type="types">AAEBAQEBAQEBAQE=
</inkml:annotation>
</inkml:ink>
</file>

<file path=word/ink/ink9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27 14 407, 23 30 488, 18 40 531, 12 47 539, 3 51 204, 1 51 204, 1 51 0</inkml:trace>
  <inkml:annotation type="path"> 434 0 1, 404 209 1, 344 449 1, 269 599 1, 179 704 1, 44 764 1, 14 764 1, 14 764 1</inkml:annotation>
  <inkml:annotation type="data">AEIcA4CABAAAAAAAHQIaIgMERTRIEQUBOBHzooxACiQIgvw9+I9t78WAgn4Az4e98oJ/BCX8C4/j
H8V/wMn/AwX8A+g=
</inkml:annotation>
  <inkml:annotation type="types">AAEBAQEBAQE=
</inkml:annotation>
</inkml:ink>
</file>

<file path=word/ink/ink9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7 11 397, 10 24 463, 11 41 502, 11 51 540, 10 71 585, 8 86 595, 8 86 543, 8 85 474, 9 75 204, 10 66 0</inkml:trace>
  <inkml:annotation type="path"> 44 0 1, 104 164 1, 149 359 1, 164 614 1, 164 764 1, 149 1064 1, 119 1289 1, 119 1289 1, 119 1274 1, 134 1124 1, 149 989 1</inkml:annotation>
  <inkml:annotation type="data">AEUcA4CABAAAAAAAHQIULgMERTRIEQUBOBHzooxACicLguS7bcQAgn1Z4+P6Pf4DvzyCfwP9/Avf
4bvxfiv8w/gf+Ad/zQA=
</inkml:annotation>
  <inkml:annotation type="types">AAEBAQEBAQEBAQE=
</inkml:annotation>
</inkml:ink>
</file>

<file path=word/ink/ink9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23 335, 25 12 430, 34 8 485, 44 8 498, 47 10 503, 49 14 505, 48 20 507, 41 31 511, 32 39 501, 20 49 494, 12 57 494, 11 58 500, 8 60 505, 8 60 505, 8 60 508, 8 60 508, 8 60 521, 8 59 524, 8 59 524, 16 53 547, 26 48 553, 35 48 546, 36 48 539, 37 49 532, 37 51 532, 33 63 535, 26 74 544, 28 80 540, 32 78 540, 46 71 448, 49 68 0</inkml:trace>
  <inkml:annotation type="path"> 0 434 1, 134 344 1, 374 179 1, 509 119 1, 659 119 1, 704 149 1, 734 209 1, 719 299 1, 614 464 1, 479 584 1, 299 734 1, 179 854 1, 164 869 1, 119 899 1, 119 899 1, 119 899 1, 119 899 1, 119 899 1, 119 884 1, 119 884 1, 239 794 1, 389 719 1, 524 719 1, 539 719 1, 554 734 1, 554 764 1, 494 944 1, 389 1109 1, 419 1199 1, 479 1169 1, 689 1064 1, 734 1019 1</inkml:annotation>
  <inkml:annotation type="data">AHYcA4CABAAAAAAAHQIiKgMERTRIEQUBOBHzooxAClgggnzfF8c+O9+He+Pi3gPky/KvnvzZ9H1g
gvw9+K/fxeMzPXc345os+Gekn0X38vvwgn8DBfwGL+Nfxz8vWfgHnxfBffO/d9Pfwl+B/vPi58H3
+P07/A1o
</inkml:annotation>
  <inkml:annotation type="types">AAEBAQEBAQEBAQEBAQEBAQEBAQEBAQEBAQEBAQEBAQE=
</inkml:annotation>
</inkml:ink>
</file>

<file path=word/ink/ink10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8 6 506, 15 12 501, 16 16 319, 14 16 204, 3 18 0</inkml:trace>
  <inkml:annotation type="path"> 0 14 1, 119 89 1, 224 179 1, 239 239 1, 209 239 1, 44 269 1</inkml:annotation>
  <inkml:annotation type="data">ADgcA4CABAAAAAAAHQIWGAMERTRIEQUBOBHzooxAChoGgnyX4e/Ogp4m+cCCfwWx/Bcf8Aj/mr9L
gA==
</inkml:annotation>
  <inkml:annotation type="types">AAEBAQEB
</inkml:annotation>
</inkml:ink>
</file>

<file path=word/ink/ink10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7 8 581, 13 17 649, 23 27 204,</inkml:trace>
  <inkml:annotation type="path"> 0 0 1, 104 119 1, 194 254 1, 344 404 1</inkml:annotation>
  <inkml:annotation type="data">ADEcA4CABAAAAAAAHQIYGgMERTRIEQUBOBHzooxAChMEgnxXwIJ8kgCCfwbd/Bc/8Fzg
</inkml:annotation>
  <inkml:annotation type="types">AAEBAQ==
</inkml:annotation>
</inkml:ink>
</file>

<file path=word/ink/ink10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89 0 1, 104 149 1, 149 254 1</inkml:annotation>
  <inkml:annotation type="data">AC0cA4CABAAAAAAAHQISFgMERTRIEQUBOBHzooxACg8Dgvg94IJ9HYJ/A338JMg=
</inkml:annotation>
  <inkml:annotation type="types">AAEB
</inkml:annotation>
</inkml:ink>
</file>

<file path=word/ink/ink10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8 13 480, 11 28 494, 12 33 0</inkml:trace>
  <inkml:annotation type="path"> 44 0 1, 119 194 1, 164 419 1, 179 494 1</inkml:annotation>
  <inkml:annotation type="data">ADIcA4CABAAAAAAAHQIUHAMERTRIEQUBOBHzooxAChQEguZugIJ92fSAgn8FSfwUT/BboA==
</inkml:annotation>
  <inkml:annotation type="types">AAEBAQ==
</inkml:annotation>
</inkml:ink>
</file>

<file path=word/ink/ink10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6 9 319, 10 19 362, 10 28 405, 13 39 204, 15 36 204, 18 29 0</inkml:trace>
  <inkml:annotation type="path"> 29 0 1, 89 134 1, 149 284 1, 149 419 1, 194 584 1, 224 539 1, 269 434 1</inkml:annotation>
  <inkml:annotation type="data">ADocA4CABAAAAAAAHQIYHgMERTRIEQUBOBHzooxAChwHgsx55YCCfNLn4B8ggn8CxfwIa/gM3+Ad
v4B9
</inkml:annotation>
  <inkml:annotation type="types">AAEBAQEBAQ==
</inkml:annotation>
</inkml:ink>
</file>

<file path=word/ink/ink10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7 11 390, 7 28 444, 11 31 204, 12 28 204,</inkml:trace>
  <inkml:annotation type="path"> 104 0 1, 104 164 1, 104 419 1, 164 464 1, 179 419 1</inkml:annotation>
  <inkml:annotation type="data">ADkcA4CABAAAAAAAHQIUHAMERTRIEQUBOBHzooxAChsFgvi+N46Agn1fB+AfhIJ/A+H8DC/wJj/A
YgA=
</inkml:annotation>
  <inkml:annotation type="types">AAEBAQE=
</inkml:annotation>
</inkml:ink>
</file>

<file path=word/ink/ink10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8 7 496, 20 18 612, 31 26 671, 43 30 673, 49 29 597, 55 26 0</inkml:trace>
  <inkml:annotation type="path"> 0 0 1, 119 104 1, 299 269 1, 464 389 1, 644 449 1, 734 434 1, 824 389 1</inkml:annotation>
  <inkml:annotation type="data">ADscA4CABAAAAAAAHQIkGgMERTRIEQUBOBHzooxACh0HgnyeLPhAgnxeO+fegIJ/BYn8Du/lf8r/
oH+C9w==
</inkml:annotation>
  <inkml:annotation type="types">AAEBAQEBAQ==
</inkml:annotation>
</inkml:ink>
</file>

<file path=word/ink/ink10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29 13 402, 25 27 449, 20 37 463, 13 48 455, 7 50 204, 6 50 204, 6 49 204, 6 48 204, 13 37 204, 21 30 204, 32 23 204, 46 15 277, 54 10 0</inkml:trace>
  <inkml:annotation type="path"> 464 0 1, 434 194 1, 374 404 1, 299 554 1, 194 719 1, 104 749 1, 89 749 1, 89 734 1, 89 719 1, 194 554 1, 314 449 1, 479 344 1, 689 224 1, 809 149 1</inkml:annotation>
  <inkml:annotation type="data">AEscA4CABAAAAAAAHQIiIgMERTRIEQUBOBHzooxACi0OgvxF+J9uz1HxTnPhgn3TzPn2vp8LwIJ/
BBH8DV/if8I/wGX/AbQPzt/A0IA=
</inkml:annotation>
  <inkml:annotation type="types">AAEBAQEBAQEBAQEBAQE=
</inkml:annotation>
</inkml:ink>
</file>

<file path=word/ink/ink10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54 11 375, 45 26 463, 36 39 494, 26 52 534, 15 66 537, 6 75 515, 5 76 204, 6 73 204,</inkml:trace>
  <inkml:annotation type="path"> 869 0 1, 809 164 1, 674 389 1, 539 584 1, 389 779 1, 224 989 1, 89 1124 1, 74 1139 1, 89 1094 1</inkml:annotation>
  <inkml:annotation type="data">AEMcA4CABAAAAAAAHQIkKgMERTRIEQUBOBHzooxACiUJgvyx+Yfa3Pkwgn1eNT38vkCCfwOl/Akf
5X+b8X/hf+BJ/4FS
</inkml:annotation>
  <inkml:annotation type="types">AAEBAQEBAQEB
</inkml:annotation>
</inkml:ink>
</file>

<file path=word/ink/ink10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8 19 367, 24 11 388, 37 7 390, 51 2 0</inkml:trace>
  <inkml:annotation type="path"> 0 359 1, 119 284 1, 359 164 1, 554 104 1, 764 29 1</inkml:annotation>
  <inkml:annotation type="data">ADccA4CABAAAAAAAHQIiGgMERTRIEQUBOBHzooxAChkFgnyfJ2CC/Cn4f74ogn8DhfwMz+C/4H1A
</inkml:annotation>
  <inkml:annotation type="types">AAEBAQE=
</inkml:annotation>
</inkml:ink>
</file>

<file path=word/ink/ink10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12 28 530, 15 26 530, 24 18 521, 32 12 496, 40 6 289, 40 6 204, 40 6 204, 39 6 204, 37 6 0</inkml:trace>
  <inkml:annotation type="path"> 0 434 1, 179 419 1, 224 389 1, 359 269 1, 479 179 1, 599 89 1, 599 89 1, 599 89 1, 584 89 1, 554 89 1</inkml:annotation>
  <inkml:annotation type="data">AEQcA4CABAAAAAAAHQIeGgMERTRIEQUBOBHzooxACiYKgn2fP8FfKtCC/D34hvw4+ACCfwYR/BhP
z/gX+AUf2x+jn8A+gA==
</inkml:annotation>
  <inkml:annotation type="types">AAEBAQEBAQEBAQ==
</inkml:annotation>
</inkml:ink>
</file>

<file path=word/ink/ink10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7 13 302, 8 29 464, 7 39 510, 9 36 594, 15 24 585, 23 18 546, 27 17 528, 27 18 526, 30 21 521, 30 26 521, 26 36 523, 19 45 507, 14 46 204,</inkml:trace>
  <inkml:annotation type="path"> 89 0 1, 104 194 1, 119 434 1, 104 584 1, 134 539 1, 224 359 1, 344 269 1, 404 254 1, 404 269 1, 449 314 1, 449 389 1, 389 539 1, 284 674 1, 209 689 1</inkml:annotation>
  <inkml:annotation type="data">AE8cA4CABAAAAAAAHQIYIAMERTRIEQUBOBHzooxACjEOgvg9t54zz553z3CCfdz4fv+f4PWZnq/K
gn8Cgfv39m/jD9P/iH8HfgTvrPwT/AkY
</inkml:annotation>
  <inkml:annotation type="types">AAEBAQEBAQEBAQEBAQE=
</inkml:annotation>
</inkml:ink>
</file>

<file path=word/ink/ink10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11 25 204, 13 39 292, 11 51 365, 10 69 460, 8 85 487, 8 95 514, 9 97 521, 10 97 521, 16 83 501, 20 72 469, 28 52 323, 38 30 204, 45 13 204, 51 0 0</inkml:trace>
  <inkml:annotation type="path"> 104 164 1, 164 374 1, 194 584 1, 164 764 1, 149 1034 1, 119 1274 1, 119 1424 1, 134 1454 1, 149 1454 1, 239 1244 1, 299 1079 1, 419 779 1, 569 449 1, 674 194 1, 764 0 1</inkml:annotation>
  <inkml:annotation type="data">AFMcA4CABAAAAAAAHQIgMgMERTRIEQUBOBHzooxACjUPgvi7vmXI9b4ztIL6uN+Dfh+XfwDz599e
AIJ/APn7N/Af4Q/Nr8G/H+Dft/ZP4a/aX8A+gA==
</inkml:annotation>
  <inkml:annotation type="types">AAEBAQEBAQEBAQEBAQEB
</inkml:annotation>
</inkml:ink>
</file>

<file path=word/ink/ink10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26 8 464, 27 8 445, 30 12 415, 30 18 390, 24 31 365, 16 39 379, 8 45 425, 8 45 425, 7 44 451, 8 44 449, 23 34 438, 31 27 417, 40 18 204, 39 18 204, 37 17 0</inkml:trace>
  <inkml:annotation type="path"> 239 134 1, 389 119 1, 404 119 1, 449 179 1, 449 269 1, 359 464 1, 239 584 1, 119 674 1, 119 674 1, 104 659 1, 119 659 1, 344 509 1, 464 404 1, 599 269 1, 584 269 1, 554 254 1</inkml:annotation>
  <inkml:annotation type="data">AFocA4CABAAAAAAAHQIcHgMERTRIEQUBOBHzooxACjwQgvwJ8Pz534dfJc/AHxz6aIL5vpnjPi97
8Nn0835qgn8FCfwVX9fp+MvxJ+Qfwx+Hfn+n+AZf4CO/gH0=
</inkml:annotation>
  <inkml:annotation type="types">AAEBAQEBAQEBAQEBAQEBAQ==
</inkml:annotation>
</inkml:ink>
</file>

<file path=word/ink/ink10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25 12 379, 24 31 405, 26 30 204, 28 27 204, 37 13 204, 44 6 204, 49 5 204, 49 5 204, 46 14 235, 40 24 432, 35 33 487, 25 48 562, 28 50 573, 32 47 569, 40 42 551, 52 36 541, 64 32 517, 66 32 512, 66 32 513, 66 34 529, 63 44 569, 54 55 587, 46 63 602, 36 74 602, 26 81 591, 16 84 581, 6 81 204, 5 80 204, 3 77 0</inkml:trace>
  <inkml:annotation type="path"> 359 0 1, 374 179 1, 359 464 1, 389 449 1, 419 404 1, 554 194 1, 659 89 1, 734 74 1, 734 74 1, 689 209 1, 599 359 1, 524 494 1, 374 719 1, 419 749 1, 479 704 1, 599 629 1, 779 539 1, 959 479 1, 989 479 1, 989 479 1, 989 509 1, 944 659 1, 809 824 1, 689 944 1, 539 1109 1, 389 1214 1, 239 1259 1, 89 1214 1, 74 1199 1, 44 1154 1</inkml:annotation>
  <inkml:annotation type="data">AIMBHAOAgAQAAAAAAB0CKCwDBEU0SBEFATgR86KMQAplHoL8KfhPePi3ffez3908eH0678M0fNSC
fZ8X4N36/i+CfNL8H3+9ueGfJO88+fhzQIJ/A7X8DT/wFX/AOwfiL+AMP4AB/Bn5l/Af4B+T8A/g
r4PwF+FPwj38B/XP4HD/gdb+AfQ=
</inkml:annotation>
  <inkml:annotation type="types">AAEBAQEBAQEBAQEBAQEBAQEBAQEBAQEBAQEBAQEB
</inkml:annotation>
</inkml:ink>
</file>

<file path=word/ink/ink10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35 298, 8 52 436, 8 70 545, 10 83 648, 10 82 650, 13 77 638, 20 62 565, 29 45 528, 35 35 496, 44 24 459, 46 24 420, 47 24 420, 49 35 449, 48 47 504, 45 61 559, 47 60 489, 48 57 404, 52 47 210, 55 37 204, 60 20 204, 61 9 204, 64 7 554, 64 12 593, 65 30 629, 64 51 682, 62 74 688, 62 90 668, 61 105 574, 59 121 342,</inkml:trace>
  <inkml:annotation type="path"> 134 344 1, 134 524 1, 119 779 1, 119 1049 1, 149 1244 1, 149 1229 1, 194 1154 1, 299 929 1, 434 674 1, 524 524 1, 659 359 1, 689 359 1, 704 359 1, 734 524 1, 719 704 1, 674 914 1, 704 899 1, 719 854 1, 779 704 1, 824 554 1, 899 299 1, 914 134 1, 959 104 1, 959 179 1, 974 449 1, 959 764 1, 929 1109 1, 929 1349 1, 914 1574 1, 884 1814 1</inkml:annotation>
  <inkml:annotation type="data">AIIBHAOAgAQAAAAAAB0CJDgDBEU0SBEFATgR86KMQApkHoL5vnszeeM7z47O76vLnnOzblqC/CX1
+p7/APn6d+K/U+qZ+A9+N8fwfN8X3cz47IJ/AnH8AS/h/4f1f+Afy/+LPXvfxl+Hvww/b/4D/X/8
AufA/gaD+BU+/gb8h/hn88/vkA==
</inkml:annotation>
  <inkml:annotation type="types">AAEBAQEBAQEBAQEBAQEBAQEBAQEBAQEBAQEBAQEB
</inkml:annotation>
</inkml:ink>
</file>

<file path=word/ink/ink10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31 11 204, 30 31 363, 27 51 424, 25 71 491, 22 83 509, 18 99 524, 13 115 511, 12 116 350, 11 116 221, 7 107 204, 6 94 204, 7 81 204, 11 70 204, 17 58 204, 24 49 204, 33 41 204, 46 30 338, 60 19 413, 70 16 475, 79 15 489, 80 14 342, 79 14 204, 75 13 0</inkml:trace>
  <inkml:annotation type="path"> 464 0 1, 464 164 1, 449 464 1, 404 764 1, 374 1064 1, 329 1244 1, 269 1484 1, 194 1724 1, 179 1739 1, 164 1739 1, 104 1604 1, 89 1409 1, 104 1214 1, 164 1049 1, 254 869 1, 359 734 1, 494 614 1, 689 449 1, 899 284 1, 1049 239 1, 1184 224 1, 1199 209 1, 1184 209 1, 1124 194 1</inkml:annotation>
  <inkml:annotation type="data">AGMcA4CABAAAAAAAHQIsOAMERTRIEQUBOBHzooxACkUYgvxF+I7stvh3mcyZ4nm/LvSCfV8x8vh+
A78/ll5OvkxKgn8A+fj/9U/B+R+/h3+ADfxJ+xPwMD94flv7/yL/AE/zfmk=
</inkml:annotation>
  <inkml:annotation type="types">AAEBAQEBAQEBAQEBAQEBAQEBAQEBAQEB
</inkml:annotation>
</inkml:ink>
</file>

<file path=word/ink/ink10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8 16 307, 9 33 325, 10 48 384, 9 67 473, 8 86 486, 6 102 494, 8 102 481, 11 97 481, 22 83 298, 31 71 204, 42 61 204, 47 54 0</inkml:trace>
  <inkml:annotation type="path"> 89 0 1, 119 239 1, 134 494 1, 149 719 1, 134 1004 1, 119 1289 1, 89 1529 1, 119 1529 1, 164 1454 1, 329 1244 1, 464 1064 1, 629 914 1, 704 809 1</inkml:annotation>
  <inkml:annotation type="data">AE8cA4CABAAAAAAAHQIeMgMERTRIEQUBOBHzooxACjENgvg81q+J8m58IIJ+BJvh38C+/nzOAIJ/
ApX8CT/jb8Qfn33+D/u/gFP9LfqD+AfQ
</inkml:annotation>
  <inkml:annotation type="types">AAEBAQEBAQEBAQEBAQ==
</inkml:annotation>
</inkml:ink>
</file>

<file path=word/ink/ink10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46 12 391, 39 27 436, 30 43 443, 23 55 446, 13 68 441, 3 81 405, 3 79 204,</inkml:trace>
  <inkml:annotation type="path"> 779 0 1, 689 179 1, 584 404 1, 449 644 1, 344 824 1, 194 1019 1, 44 1214 1, 44 1184 1</inkml:annotation>
  <inkml:annotation type="data">AD8cA4CABAAAAAAAHQIiLAMERTRIEQUBOBHzooxACiEIgvyZ+WbudfQAgn2cnmPwGIJ/A+X8DM/j
Hz8v4j/gC8A=
</inkml:annotation>
  <inkml:annotation type="types">AAEBAQEBAQE=
</inkml:annotation>
</inkml:ink>
</file>

<file path=word/ink/ink10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7 14 370, 9 27 413, 11 45 446, 10 55 468, 7 65 491, 9 62 576, 15 51 576, 25 36 573, 32 28 571, 40 23 564, 50 19 557, 55 19 515, 55 19 492, 54 25 490, 49 33 491, 40 45 493, 27 60 497, 27 64 323, 31 62 323, 44 53 204, 49 48 0</inkml:trace>
  <inkml:annotation type="path"> 44 0 1, 104 209 1, 134 404 1, 164 674 1, 149 824 1, 104 974 1, 134 929 1, 224 764 1, 374 539 1, 479 419 1, 599 344 1, 749 284 1, 824 284 1, 824 284 1, 809 374 1, 734 494 1, 599 674 1, 404 899 1, 404 959 1, 464 929 1, 659 794 1, 734 719 1</inkml:annotation>
  <inkml:annotation type="data">AGYcA4CABAAAAAAAHQIkJgMERTRIEQUBOBHzooxACkgWguTXd9ePHZnv3fPnz93j5vlAgn4Avr5X
3/L5+Lk8Pgzxz6/h+PwAgn8DkfwLn9P1z8wfo/s9vxX+CvwdyZ/AJP8AgftP9Hg=
</inkml:annotation>
  <inkml:annotation type="types">AAEBAQEBAQEBAQEBAQEBAQEBAQEBAQ==
</inkml:annotation>
</inkml:ink>
</file>

<file path=word/ink/ink10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16 204, 15 33 204, 15 51 240, 14 65 295, 12 85 402, 9 101 463, 8 113 528, 8 113 528, 8 113 558, 8 113 558, 13 102 567, 20 80 551, 26 64 535, 35 43 518, 45 28 507, 57 13 486, 68 8 481, 73 8 475, 76 12 475, 80 22 510, 82 32 537, 84 53 553, 84 71 580, 84 88 586, 83 100 384, 82 100 384, 78 97 204, 73 92 0</inkml:trace>
  <inkml:annotation type="path"> 164 89 1, 194 239 1, 224 494 1, 224 764 1, 209 974 1, 179 1274 1, 134 1514 1, 119 1694 1, 119 1694 1, 119 1694 1, 119 1694 1, 194 1529 1, 299 1199 1, 389 959 1, 524 644 1, 674 419 1, 854 194 1, 1019 119 1, 1094 119 1, 1139 179 1, 1199 329 1, 1229 479 1, 1259 794 1, 1259 1064 1, 1259 1319 1, 1244 1499 1, 1229 1499 1, 1169 1454 1, 1094 1379 1</inkml:annotation>
  <inkml:annotation type="data">AHgcA4CABAAAAAAAHQIqNgMERTRIEQUBOBHzooxAClodgvq+dttyHrLyZfh2a1Xagvg8fFPPwefP
2n1/X8Hv4H0evHwPq7ff292CfwD5/APv4s/BX5M/IPj8z/iD8Q/N+F1+D6fwJfg/FXy/X9X4P/gI
X+AeP4BN/Co=
</inkml:annotation>
  <inkml:annotation type="types">AAEBAQEBAQEBAQEBAQEBAQEBAQEBAQEBAQEBAQE=
</inkml:annotation>
</inkml:ink>
</file>

<file path=word/ink/ink10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10 10 310, 14 26 404, 14 37 471, 15 52 513, 14 68 544, 13 88 566, 11 112 569, 9 129 553, 7 129 204, 6 125 204, 5 110 0</inkml:trace>
  <inkml:annotation type="path"> 104 0 1, 149 149 1, 209 389 1, 209 554 1, 224 779 1, 209 1019 1, 194 1319 1, 164 1679 1, 134 1934 1, 104 1934 1, 89 1874 1, 74 1649 1</inkml:annotation>
  <inkml:annotation type="data">AEwcA4CABAAAAAAAHQIWPAMERTRIEQUBOBHzooxACi4Mgvi8zzNUgIJ9Hwe/E8ePj/A/n6yCfwKh
/ASv4b/C/1/P+C/wX/Av/8DPfwD6
</inkml:annotation>
  <inkml:annotation type="types">AAEBAQEBAQEBAQEB
</inkml:annotation>
</inkml:ink>
</file>

<file path=word/ink/ink10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10 8 453, 13 8 456, 24 8 438, 28 10 204, 28 12 204, 20 23 204,</inkml:trace>
  <inkml:annotation type="path"> 0 119 1, 149 119 1, 194 119 1, 359 119 1, 419 149 1, 419 179 1, 299 344 1</inkml:annotation>
  <inkml:annotation type="data">AD0cA4CABAAAAAAAHQIaFgMERTRIEQUBOBHzooxACh8Hgn0fH8nx+flAgvk+Ux8wgn8E3fwTT+D/
4CV/gLgA
</inkml:annotation>
  <inkml:annotation type="types">AAEBAQEBAQ==
</inkml:annotation>
</inkml:ink>
</file>

<file path=word/ink/ink10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27 9 217, 22 27 253, 18 36 276, 12 46 311, 6 53 395, 6 51 416, 13 45 397, 25 33 365, 34 27 356, 44 25 350, 44 25 350, 45 26 347, 45 27 353, 43 36 365, 38 45 367, 30 53 344, 21 60 217, 13 63 0</inkml:trace>
  <inkml:annotation type="path"> 434 0 1, 404 134 1, 329 404 1, 269 539 1, 179 689 1, 89 794 1, 89 764 1, 194 674 1, 374 494 1, 509 404 1, 659 374 1, 659 374 1, 674 389 1, 674 404 1, 644 539 1, 569 674 1, 449 794 1, 314 899 1, 194 944 1</inkml:annotation>
  <inkml:annotation type="data">AF0cA4CABAAAAAAAHQIgJgMERTRIEQUBOBHzooxACj8Tgvw9+I+zXwfF67Ppl3vbAIJ83zfPO/P5
+H4PGR8i3yCCfwEt/AJ/3/Z+RvzH+Nfv/CXPg783wfT+F/1r+mQ=
</inkml:annotation>
  <inkml:annotation type="types">AAEBAQEBAQEBAQEBAQEBAQEBAQ==
</inkml:annotation>
</inkml:ink>
</file>

<file path=word/ink/ink10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23 16 366, 17 30 402, 11 45 430, 6 55 468, 6 55 490, 13 44 489, 25 29 477, 34 18 471, 44 13 466, 51 13 464, 56 17 469, 61 29 498, 59 40 514, 56 49 519, 50 57 500, 42 61 204, 40 61 0</inkml:trace>
  <inkml:annotation type="path"> 434 0 1, 344 239 1, 254 449 1, 164 674 1, 89 824 1, 89 824 1, 194 659 1, 374 434 1, 509 269 1, 659 194 1, 764 194 1, 839 254 1, 914 434 1, 884 599 1, 839 734 1, 749 854 1, 629 914 1, 599 914 1</inkml:annotation>
  <inkml:annotation type="data">AFwcA4CABAAAAAAAHQImJgMERTRIEQUBOBHzooxACj4Sgvw9+Kyevi9dndfHe78Agn4E2e/p+vz4
+D14+S7fPkCCfwOB/AvPy/R+Bfwn9fwTnxfhT7/r/Cv8CH/pwA==
</inkml:annotation>
  <inkml:annotation type="types">AAEBAQEBAQEBAQEBAQEBAQEB
</inkml:annotation>
</inkml:ink>
</file>

<file path=word/ink/ink10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35 11 522, 51 8 527, 53 8 534, 52 9 534, 38 20 530, 32 33 528, 28 43 526, 21 57 529, 16 66 532, 8 80 551, 8 81 627, 12 77 627, 27 64 623, 40 53 607, 50 48 569, 55 48 417, 53 50 338, 46 58 205, 37 70 204, 35 72 0</inkml:trace>
  <inkml:annotation type="path"> 359 179 1, 524 164 1, 764 119 1, 794 119 1, 779 134 1, 569 299 1, 479 494 1, 419 644 1, 314 854 1, 239 989 1, 119 1199 1, 119 1214 1, 179 1154 1, 404 959 1, 599 794 1, 749 719 1, 824 719 1, 794 749 1, 689 869 1, 554 1049 1, 524 1079 1</inkml:annotation>
  <inkml:annotation type="data">AGgcA4CABAAAAAAAHQIiKgMERTRIEQUBOBHzooxACkoVgvwp9/r8A9+/5M7nfk8fVvffx+9+IIL7
Pv3k+jO+Pfr7/fz58HrPg8fSgn8F8fwXfnx+cen4E/K3598/b+Ef2T+dvyj+7P4B7A==
</inkml:annotation>
  <inkml:annotation type="types">AAEBAQEBAQEBAQEBAQEBAQEBAQEB
</inkml:annotation>
</inkml:ink>
</file>

<file path=word/ink/ink10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8 78 204, 19 90 222, 22 99 222, 25 108 271, 25 120 307, 24 135 354, 22 144 451, 18 153 531, 16 154 586, 16 153 587, 16 152 575, 21 136 555, 29 116 439, 35 100 299, 41 81 204, 46 63 204, 50 48 204, 52 37 204,</inkml:trace>
  <inkml:annotation type="path"> 0 1079 1, 119 1169 1, 284 1349 1, 329 1484 1, 374 1619 1, 374 1799 1, 359 2024 1, 329 2159 1, 269 2294 1, 239 2309 1, 239 2294 1, 239 2279 1, 314 2039 1, 434 1739 1, 524 1499 1, 614 1214 1, 689 944 1, 749 719 1, 779 554 1</inkml:annotation>
  <inkml:annotation type="data">AFscA4CABAAAAAAAHQIiPAMERTRIEQUBOBHzooxACj0Tgnyc+V23cx65q3SC/On5p+DrnPhfLr8B
+fHZzwCCfwD5/ALP4J/I33/V+SPwP+F/yj9/y/qX8K/j79RA
</inkml:annotation>
  <inkml:annotation type="types">AAEBAQEBAQEBAQEBAQEBAQEBAQ==
</inkml:annotation>
</inkml:ink>
</file>

<file path=word/ink/ink10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49 7 538, 54 12 468, 54 14 468, 51 23 342, 43 35 265, 33 48 204, 25 54 204, 17 60 213, 7 68 389, 7 69 389, 7 69 420, 8 70 463, 18 70 501, 22 69 529, 36 64 548, 54 58 567, 71 53 566, 79 48 564, 79 48 311, 68 53 204, 64 53 0</inkml:trace>
  <inkml:annotation type="path"> 569 59 1, 734 104 1, 809 179 1, 809 209 1, 764 344 1, 644 524 1, 494 719 1, 374 809 1, 254 899 1, 104 1019 1, 104 1034 1, 104 1034 1, 119 1049 1, 269 1049 1, 329 1034 1, 539 959 1, 809 869 1, 1064 794 1, 1184 719 1, 1184 719 1, 1019 794 1, 959 794 1</inkml:annotation>
  <inkml:annotation type="data">AGscA4CABAAAAAAAHQIqKAMERTRIEQUBOBHzooxACk0Wgvxh+G/h9997jfoT5vh+jxfn+X6/iILx
c78XJ8bPjst82PXr2IJ/BjH8HS/nD9w/kb8Cfl75v4Ay/gEX8RfZ7+n534Nv8Bt/wAR+pw==
</inkml:annotation>
  <inkml:annotation type="types">AAEBAQEBAQEBAQEBAQEBAQEBAQEBAQ==
</inkml:annotation>
</inkml:ink>
</file>

<file path=word/ink/ink10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33 7 547, 39 13 432, 38 14 432, 31 23 310, 18 32 266, 6 39 295, 7 41 496, 11 40 496, 30 32 539, 48 24 573, 58 21 575, 61 21 269, 57 23 269, 47 30 204, 37 37 0</inkml:trace>
  <inkml:annotation type="path"> 344 74 1, 494 104 1, 584 194 1, 569 209 1, 464 344 1, 269 479 1, 89 584 1, 104 614 1, 164 599 1, 449 479 1, 719 359 1, 869 314 1, 914 314 1, 854 344 1, 704 449 1, 554 554 1</inkml:annotation>
  <inkml:annotation type="data">AGAcA4CABAAAAAAAHQIkHgMERTRIEQUBOBHzooxACkIQgvwl9/n4/h+Gfdz8BX5fj+P4QIL13x7+
RvvvxvXM9IJ/BlX8II/sr9s/oD87fwB5/AO/46+f8S/wKb/ApH5n/fY=
</inkml:annotation>
  <inkml:annotation type="types">AAEBAQEBAQEBAQEBAQEBAQ==
</inkml:annotation>
</inkml:ink>
</file>

<file path=word/ink/ink10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36 8 542, 46 9 549, 54 12 477, 55 13 477, 55 18 287, 50 26 204, 41 35 204, 32 42 204, 19 50 212, 18 51 435, 20 50 435, 28 47 493, 46 41 522, 48 42 521, 50 41 521, 52 42 511, 53 42 498, 53 45 484, 48 57 478, 44 65 473, 38 72 471, 30 80 473, 18 94 477, 8 105 534, 8 107 578, 10 106 578, 18 100 563, 32 90 522, 47 79 318, 61 70 204, 74 61 204, 76 59 0</inkml:trace>
  <inkml:annotation type="path"> 404 89 1, 539 119 1, 689 134 1, 809 179 1, 824 194 1, 824 269 1, 749 389 1, 614 524 1, 479 629 1, 284 749 1, 269 764 1, 299 749 1, 419 704 1, 689 614 1, 719 629 1, 749 614 1, 779 629 1, 794 629 1, 794 674 1, 719 854 1, 659 974 1, 569 1079 1, 449 1199 1, 269 1409 1, 119 1574 1, 119 1604 1, 149 1589 1, 269 1499 1, 479 1349 1, 704 1184 1, 914 1049 1, 1109 914 1, 1139 884 1</inkml:annotation>
  <inkml:annotation type="data">AIkBHAOAgAQAAAAAAB0CKDIDBEU0SBEFATgR86KMQAprIYL8Nfgmb8d9+Xn7OfB9H4FLfc3fOfRn
wfBLfrCC+Dzc3xybPj3e/FuXnzebPg78/ffm4+KCfwZB/Bif6D/On8Aw/rr9FPk/gJL+Ao/yx+H/
xDPp7fknPGfk77/x7+A/wz/AFf6Y/ZH8A+g=
</inkml:annotation>
  <inkml:annotation type="types">AAEBAQEBAQEBAQEBAQEBAQEBAQEBAQEBAQEBAQEBAQEB
</inkml:annotation>
</inkml:ink>
</file>

<file path=word/ink/ink10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18 11 382, 17 27 436, 15 44 466, 12 54 478, 9 69 484, 6 72 204, 6 71 204, 9 60 204, 14 52 204, 20 45 204, 30 36 204, 39 31 340, 48 27 407, 48 27 413, 51 29 376, 51 30 315, 43 37 204, 35 43 204,</inkml:trace>
  <inkml:annotation type="path"> 284 0 1, 269 164 1, 254 404 1, 224 659 1, 179 809 1, 134 1034 1, 89 1079 1, 89 1064 1, 134 899 1, 209 779 1, 299 674 1, 449 539 1, 584 464 1, 719 404 1, 719 404 1, 764 434 1, 764 449 1, 644 554 1, 524 644 1</inkml:annotation>
  <inkml:annotation type="data">AFwcA4CABAAAAAAAHQIiKAMERTRIEQUBOBHzooxACj4TgvwV+DVpzmTxXz878oCCfV6nx+vt8/Ty
b4njL8FAgn8DwfwLr+FfwT8P8CQ/wIoH70/N/5f/Hf4V/JP7CA==
</inkml:annotation>
  <inkml:annotation type="types">AAEBAQEBAQEBAQEBAQEBAQEBAQ==
</inkml:annotation>
</inkml:ink>
</file>

<file path=word/ink/ink10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6 118 287, 10 134 407, 11 145 456, 11 155 478, 11 171 498, 11 186 553, 12 188 570, 13 187 577, 20 177 577, 26 166 567, 32 152 544, 40 138 501, 49 123 420, 57 105 269, 64 91 204, 69 73 204,</inkml:trace>
  <inkml:annotation type="path"> 29 1589 1, 89 1769 1, 149 2009 1, 164 2174 1, 164 2324 1, 164 2564 1, 164 2789 1, 179 2819 1, 194 2804 1, 299 2654 1, 389 2489 1, 479 2279 1, 599 2069 1, 734 1844 1, 854 1574 1, 959 1364 1, 1034 1094 1</inkml:annotation>
  <inkml:annotation type="data">AFQcA4CABAAAAAAAHQIoSAMERTRIEQUBOBHzooxACjYRgsx2kfBWS3SC/XH6h8e78F+/vz3q98eQ
gn8CRfwBn+c/w3v4q/GP0/H9P3/g38Y/nH9IfmY=
</inkml:annotation>
  <inkml:annotation type="types">AAEBAQEBAQEBAQEBAQEBAQE=
</inkml:annotation>
</inkml:ink>
</file>

<file path=word/ink/ink10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6 5 430, 8 5 204, 8 5 204,</inkml:trace>
  <inkml:annotation type="path"> 0 14 1, 89 74 1, 119 74 1, 119 74 1</inkml:annotation>
  <inkml:annotation type="data">ADAcA4CABAAAAAAAHQIUFAMERTRIEQUBOBGyprdAChIEgnwedIKc8oJ/BIH8IC/wFQA=
</inkml:annotation>
  <inkml:annotation type="types">AAEBAQ==
</inkml:annotation>
</inkml:ink>
</file>

<file path=word/ink/ink10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9 18 493, 17 14 501, 20 14 501, 24 12 504, 31 8 508, 37 5 508, 40 2 0</inkml:trace>
  <inkml:annotation type="path"> 0 299 1, 134 269 1, 254 209 1, 299 209 1, 359 179 1, 464 119 1, 554 74 1, 599 29 1</inkml:annotation>
  <inkml:annotation type="data">ADocA4CABAAAAAAAHQIiGgMERTRIEQUBOBGyprdAChwIgnzX3OXogvwZ+Ed8bsCCfwV9/BV/y8nn
+C3Q
</inkml:annotation>
  <inkml:annotation type="types">AAEBAQEBAQE=
</inkml:annotation>
</inkml:ink>
</file>

<file path=word/ink/ink10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12 12 475, 15 23 486, 17 36 501, 18 48 525, 19 62 536, 19 76 555, 18 87 600, 18 88 609, 17 88 648, 16 88 649, 9 82 493, 3 77 204, 0 73 0</inkml:trace>
  <inkml:annotation type="path"> 134 0 1, 179 179 1, 224 344 1, 254 539 1, 269 719 1, 284 929 1, 284 1139 1, 269 1304 1, 269 1319 1, 254 1319 1, 239 1319 1, 134 1229 1, 44 1154 1, 0 1094 1</inkml:annotation>
  <inkml:annotation type="data">AEscA4CABAAAAAAAHQIaOAMERTRIEQUBOBGyprdACi0Ogvm+FatlfDOAgn2XLjv018Mggn8FNfwU
L4+b7/k/DH4t/EH4x/gB/93/o4A=
</inkml:annotation>
  <inkml:annotation type="types">AAEBAQEBAQEBAQEBAQE=
</inkml:annotation>
</inkml:ink>
</file>

<file path=word/ink/ink10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9 6 468, 17 8 510, 32 11 569, 44 12 610, 58 15 626, 71 16 649, 83 17 656, 90 19 663, 96 22 669, 99 23 0</inkml:trace>
  <inkml:annotation type="path"> 0 74 1, 134 89 1, 254 119 1, 479 164 1, 659 179 1, 869 224 1, 1064 239 1, 1244 254 1, 1349 284 1, 1439 329 1, 1484 344 1</inkml:annotation>
  <inkml:annotation type="data">AEEcA4CABAAAAAAAHQI8GAMERTRIEQUBOBGyprdACiMLgnzX4u5b7vSC9eZNzUmggn8FGfwRz+Bv
wT+F/i/Aq/whWA==
</inkml:annotation>
  <inkml:annotation type="types">AAEBAQEBAQEBAQE=
</inkml:annotation>
</inkml:ink>
</file>

<file path=word/ink/ink10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0 44 1, 149 74 1, 254 74 1</inkml:annotation>
  <inkml:annotation type="data">ACwcA4CABAAAAAAAHQIYFAMERTRIEQUBOBGyprdACg4Dgn0dguXQgn8A+fwQqA==
</inkml:annotation>
  <inkml:annotation type="types">AAEB
</inkml:annotation>
</inkml:ink>
</file>

<file path=word/ink/ink10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10 9 416, 18 6 382, 29 0 204,</inkml:trace>
  <inkml:annotation type="path"> 0 194 1, 149 134 1, 269 89 1, 434 0 1</inkml:annotation>
  <inkml:annotation type="data">ADMcA4CABAAAAAAAHQIeFgMERTRIEQUBOBGyprdAChUEgn0bwIL7vwPOgIJ/BEn8E0/wAKA=
</inkml:annotation>
  <inkml:annotation type="types">AAEBAQ==
</inkml:annotation>
</inkml:ink>
</file>

<file path=word/ink/ink10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27 9 268, 27 19 339, 25 31 400, 21 39 461, 14 51 469, 9 55 421, 5 55 241, 3 54 204, 1 52 0</inkml:trace>
  <inkml:annotation type="path"> 404 0 1, 404 134 1, 404 284 1, 374 464 1, 314 584 1, 209 764 1, 134 824 1, 74 824 1, 44 809 1, 14 779 1</inkml:annotation>
  <inkml:annotation type="data">AEMcA4CABAAAAAAAHQIcKAMERTRIEQUBOBGyprdACiUKgvw1+G273JiCfNM8+Pl82oJ/Afn8A3/S
/J/5V/dv8ABfwBmA
</inkml:annotation>
  <inkml:annotation type="types">AAEBAQEBAQEBAQ==
</inkml:annotation>
</inkml:ink>
</file>

<file path=word/ink/ink10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7 11 450, 17 6 439, 21 6 204, 23 8 204,</inkml:trace>
  <inkml:annotation type="path"> 0 224 1, 104 164 1, 254 89 1, 314 89 1, 344 119 1</inkml:annotation>
  <inkml:annotation type="data">ADgcA4CABAAAAAAAHQIaFgMERTRIEQUBOBGyprdAChoFgnxc+HSC/AX4LvrAgn8E0fwT//AUv8Bd
AA==
</inkml:annotation>
  <inkml:annotation type="types">AAEBAQE=
</inkml:annotation>
</inkml:ink>
</file>

<file path=word/ink/ink10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6 10 464, 7 17 464, 9 34 540, 10 49 581, 11 59 616, 13 62 632, 18 62 641, 22 61 642, 30 56 644, 36 50 645, 46 40 637, 54 32 608, 60 28 402, 61 27 0</inkml:trace>
  <inkml:annotation type="path"> 29 0 1, 89 149 1, 104 254 1, 134 509 1, 149 734 1, 164 884 1, 194 929 1, 269 929 1, 329 914 1, 449 839 1, 539 749 1, 689 599 1, 809 479 1, 899 419 1, 914 404 1</inkml:annotation>
  <inkml:annotation type="data">AE4cA4CABAAAAAAAHQIsLAMERTRIEQUBOBGyprdACjAPgszsqcvjfG77gn0d+jffx9vm+c8cgn8F
CfwUL+fPxX8P4L+P5Zfn/B/8Aj/wDaA=
</inkml:annotation>
  <inkml:annotation type="types">AAEBAQEBAQEBAQEBAQEB
</inkml:annotation>
</inkml:ink>
</file>

<file path=word/ink/ink10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11 209, 7 27 293, 7 36 408, 8 48 497, 7 49 594, 7 46 594, 8 39 592, 10 31 592, 15 19 588, 19 11 582, 24 7 571, 25 7 571, 28 10 550, 29 15 550, 29 23 551, 28 35 565, 26 45 599, 25 46 617, 25 46 626, 25 45 627, 27 38 626, 31 29 624, 35 22 619, 37 21 618, 43 16 616, 53 11 609, 55 11 602, 61 15 592, 64 22 589, 64 30 591, 61 37 596, 58 39 607, 58 39 607, 56 38 590, 56 36 559, 57 27 511, 60 19 424, 64 13 216, 69 8 204, 77 1 0</inkml:trace>
  <inkml:annotation type="path"> 59 0 1, 74 164 1, 104 404 1, 104 539 1, 119 719 1, 104 734 1, 104 689 1, 119 584 1, 149 464 1, 224 284 1, 284 164 1, 359 104 1, 374 104 1, 419 149 1, 434 224 1, 434 344 1, 419 524 1, 389 674 1, 374 689 1, 374 689 1, 374 674 1, 404 569 1, 464 434 1, 524 329 1, 554 314 1, 644 239 1, 794 164 1, 824 164 1, 914 224 1, 959 329 1, 959 449 1, 914 554 1, 869 584 1, 869 584 1, 839 569 1, 839 539 1, 854 404 1, 899 284 1, 959 194 1, 1034 119 1, 1154 14 1</inkml:annotation>
  <inkml:annotation type="data">AIkBHAOAgAQAAAAAAB0CMiYDBEU0SBEFATgRsqa3QAprKYLx2bNknLPObbZGY3x4+Xx3vXNyZJyC
fV6+Pn1+fN8+PHjmc8b89vw7nweXrxyX3tvxzJqCfwEN+3/xF+Gfk/U+55339X4P/B0+78GfgX5/
l298X278XrnwfX+B/wD+B/xn+1/4Bs/gGUA=
</inkml:annotation>
  <inkml:annotation type="types">AAEBAQEBAQEBAQEBAQEBAQEBAQEBAQEBAQEBAQEBAQEBAQEBAQEBAQE=
</inkml:annotation>
</inkml:ink>
</file>

<file path=word/ink/ink10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8 6 545, 15 6 519, 17 7 496, 18 11 470, 17 16 468, 14 24 482, 11 32 508, 11 33 526, 12 33 526, 18 29 488, 27 22 377, 28 18 204,</inkml:trace>
  <inkml:annotation type="path"> 0 119 1, 119 89 1, 224 89 1, 254 104 1, 269 164 1, 254 239 1, 209 359 1, 164 479 1, 164 494 1, 179 494 1, 269 434 1, 404 329 1, 419 269 1</inkml:annotation>
  <inkml:annotation type="data">AEgcA4CABAAAAAAAHQIeHgMERTRIEQUBOBGyprdACioNgnyX3d1yeufKgvk+nJycfHfPeIJ/Bk38
Gt87+FPwJ9ny/gn8Y/nf8wg=
</inkml:annotation>
  <inkml:annotation type="types">AAEBAQEBAQEBAQEBAQ==
</inkml:annotation>
</inkml:ink>
</file>

<file path=word/ink/ink10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15 11 472, 11 19 483, 6 26 515, 7 29 562, 10 28 562, 16 26 562, 25 21 553, 28 22 553, 29 19 540, 31 20 540, 32 19 525, 33 19 525, 34 19 500, 34 19 500, 34 20 297, 34 20 204, 26 20 0</inkml:trace>
  <inkml:annotation type="path"> 269 0 1, 224 164 1, 164 284 1, 89 389 1, 104 434 1, 149 419 1, 239 389 1, 374 314 1, 419 329 1, 434 284 1, 464 299 1, 479 284 1, 494 284 1, 509 284 1, 509 284 1, 509 299 1, 509 299 1, 389 299 1</inkml:annotation>
  <inkml:annotation type="data">AFkcA4CABAAAAAAAHQIeHgMERTRIEQUBOBGyprdACjsSgvwR+D7fgznPh2Up8oCCfV2+fN78Hnxs
JQCCfwUp/BP/4O/AX5DfP833/d+A/wF+F/wt/APf7A/YYA==
</inkml:annotation>
  <inkml:annotation type="types">AAEBAQEBAQEBAQEBAQEBAQEB
</inkml:annotation>
</inkml:ink>
</file>

<file path=word/ink/ink10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9 43 596, 19 43 613, 25 47 613, 26 48 613, 26 56 620, 23 64 638, 24 61 640, 29 52 595, 36 44 507, 43 38 365, 56 26 204, 66 16 204,</inkml:trace>
  <inkml:annotation type="path"> 0 674 1, 134 644 1, 284 644 1, 374 704 1, 389 719 1, 389 839 1, 344 959 1, 359 914 1, 434 779 1, 539 659 1, 644 569 1, 839 389 1, 989 239 1</inkml:annotation>
  <inkml:annotation type="data">AE8cA4CABAAAAAAAHQIuJgMERTRIEQUBOBGyprdACjENgnzTz7vfHjHwdIL8ffkPPHfifX8Mz4cA
gn8HGfwbX+B3xfV+BfyH+O/yj+C/4AmA
</inkml:annotation>
  <inkml:annotation type="types">AAEBAQEBAQEBAQEBAQ==
</inkml:annotation>
</inkml:ink>
</file>

<file path=word/ink/ink10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18 9 470, 14 22 493, 9 36 503, 5 44 477, 1 49 0</inkml:trace>
  <inkml:annotation type="path"> 314 0 1, 269 134 1, 209 329 1, 134 539 1, 74 659 1, 14 734 1</inkml:annotation>
  <inkml:annotation type="data">ADgcA4CABAAAAAAAHQIaJgMERTRIEQUBOBGyprdAChoGgvwd+FbYgnzeJ8PQgn8FIfwTH9/4t/gm
sA==
</inkml:annotation>
  <inkml:annotation type="types">AAEBAQEB
</inkml:annotation>
</inkml:ink>
</file>

<file path=word/ink/ink10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40 7 546, 44 17 569, 47 27 587, 49 40 605, 49 50 628, 49 62 643, 50 74 649, 50 81 683, 49 81 683, 46 79 657, 41 73 630, 32 62 530, 23 52 457, 14 43 385, 10 38 394, 6 31 415, 6 31 415, 12 26 457, 13 26 471, 14 26 471, 18 30 501, 18 37 505, 16 46 507, 12 52 507, 8 58 528, 8 57 499, 18 47 460, 28 35 422, 35 29 371, 41 25 286, 53 18 221, 56 18 322, 57 19 322, 57 29 464, 55 36 574, 54 43 632, 54 43 632, 55 43 632, 58 43 599, 63 38 556, 70 31 443, 80 20 204,</inkml:trace>
  <inkml:annotation type="path"> 554 0 1, 599 104 1, 659 254 1, 704 404 1, 734 599 1, 734 749 1, 734 929 1, 749 1109 1, 749 1214 1, 734 1214 1, 689 1184 1, 614 1094 1, 479 929 1, 344 779 1, 209 644 1, 149 569 1, 89 464 1, 89 464 1, 179 389 1, 194 389 1, 209 389 1, 269 449 1, 269 554 1, 239 689 1, 179 779 1, 119 869 1, 119 854 1, 269 704 1, 419 524 1, 524 434 1, 614 374 1, 794 269 1, 839 269 1, 854 284 1, 854 434 1, 824 539 1, 809 644 1, 809 644 1, 824 644 1, 869 644 1, 944 569 1, 1049 464 1, 1199 299 1</inkml:annotation>
  <inkml:annotation type="data">AJwBHAOAgAQAAAAAAB0CMjQDBEU0SBEFATgRsqa3QAp+K4L8XfimW6lu75PTx8HtzzuvH0O34Pn2
7JMzOIJ8XHO49/Hvn3J434vfp45nXx/PvwZ34p83XxnvfICCfwZR/Bfft6+X5/w5+Kfwzfzv+Gp+
hvs/B/44/Dv4B/EH4Z3fwd+Sfpn3/in8GfwBh+r/4AA/Ev5N/LL8T/T+cf3C
</inkml:annotation>
  <inkml:annotation type="types">AAEBAQEBAQEBAQEBAQEBAQEBAQEBAQEBAQEBAQEBAQEBAQEBAQEBAQEBAQ==
</inkml:annotation>
</inkml:ink>
</file>

<file path=word/ink/ink10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8 12 443, 15 9 514, 23 6 544, 26 7 360, 26 7 360, 21 17 204, 16 22 204, 14 27 0</inkml:trace>
  <inkml:annotation type="path"> 0 254 1, 119 179 1, 224 134 1, 344 89 1, 389 104 1, 389 104 1, 314 254 1, 239 329 1, 209 404 1</inkml:annotation>
  <inkml:annotation type="data">AEYcA4CABAAAAAAAHQIcGgMERTRIEQUBOBGyprdACigJgnyWe++3AIL8DfhHHi/R7IJ/BLX8Dm/j
f+Akf4BU/gB3+AHP4B9A
</inkml:annotation>
  <inkml:annotation type="types">AAEBAQEBAQEB
</inkml:annotation>
</inkml:ink>
</file>

<file path=word/ink/ink10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6 23 385, 7 31 429, 7 44 478, 7 52 493, 6 53 510, 6 53 495, 9 42 472, 12 34 459, 18 22 442, 22 15 428, 27 10 427, 33 6 496, 36 6 544, 36 6 544, 40 17 579, 43 30 586, 46 41 586, 48 53 431, 48 54 204, 48 54 204, 46 53 0</inkml:trace>
  <inkml:annotation type="path"> 74 209 1, 89 344 1, 104 464 1, 104 659 1, 104 779 1, 89 794 1, 89 794 1, 134 629 1, 179 509 1, 269 329 1, 329 224 1, 404 149 1, 494 89 1, 539 89 1, 539 89 1, 599 254 1, 644 449 1, 689 614 1, 719 794 1, 719 809 1, 719 809 1, 689 794 1</inkml:annotation>
  <inkml:annotation type="data">AGIcA4CABAAAAAAAHQIkJgMERTRIEQUBOBGyprdACkQWgvXlVnHNk73xV1qC/AHu+vfx36+efWTw
+rNn12iCfwPN/Ax/r8U5+Jfl+jzz7vzh+D/yL+Kvw78f8AN/nX+Aqv4B9A==
</inkml:annotation>
  <inkml:annotation type="types">AAEBAQEBAQEBAQEBAQEBAQEBAQEBAQ==
</inkml:annotation>
</inkml:ink>
</file>

<file path=word/ink/ink10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9 11 510, 21 6 511, 29 5 204, 29 5 204, 30 7 204, 29 10 0</inkml:trace>
  <inkml:annotation type="path"> 0 224 1, 134 164 1, 314 89 1, 434 74 1, 434 74 1, 449 104 1, 434 149 1</inkml:annotation>
  <inkml:annotation type="data">ADwcA4CABAAAAAAAHQIeFgMERTRIEQUBOBGyprdACh4Hgnzc8/LNgvwF+C74mQCCfwXB/Bb/8Cm/
wKU/gH0=
</inkml:annotation>
  <inkml:annotation type="types">AAEBAQEBAQ==
</inkml:annotation>
</inkml:ink>
</file>

<file path=word/ink/ink10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7 5 466, 18 11 423, 19 12 419, 19 24 417, 16 32 426, 13 40 453, 14 42 482, 15 42 493, 21 37 496, 27 31 487, 36 25 482, 47 17 476, 51 17 482, 52 17 498, 54 20 511, 54 28 530, 52 35 550, 49 43 573, 46 50 587, 41 59 605, 33 69 603, 25 78 511, 24 79 511, 20 78 0</inkml:trace>
  <inkml:annotation type="path"> 0 44 1, 104 74 1, 269 164 1, 284 179 1, 284 359 1, 239 479 1, 194 599 1, 209 629 1, 224 629 1, 314 554 1, 404 464 1, 539 374 1, 704 254 1, 764 254 1, 779 254 1, 809 299 1, 809 419 1, 779 524 1, 734 644 1, 689 749 1, 614 884 1, 494 1034 1, 374 1169 1, 359 1184 1, 299 1169 1</inkml:annotation>
  <inkml:annotation type="data">AGMcA4CABAAAAAAAHQIoNAMERTRIEQUBOBGyprdACkUZgnxePpvXh6cz4+zdrevi6ILl8e/q8vh3
3W/I56suS/Logn8FEfwW/+Ms+r8EZ+Cfl+3xfs+jvwTnz+Pwb+mf05/BcYA=
</inkml:annotation>
  <inkml:annotation type="types">AAEBAQEBAQEBAQEBAQEBAQEBAQEBAQEBAQ==
</inkml:annotation>
</inkml:ink>
</file>

<file path=word/ink/ink10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19 7 249, 22 15 204, 23 24 204, 24 35 204, 23 48 204, 23 60 204, 21 68 204, 17 74 204, 11 78 204, 5 82 250, 5 83 295, 5 83 295, 16 84 362, 21 84 385, 29 85 417, 42 87 452, 56 89 498, 58 89 518, 61 90 518, 63 90 530, 65 91 530, 72 92 559, 73 92 449, 73 92 449, 73 92 204, 73 92 204, 73 92 0</inkml:trace>
  <inkml:annotation type="path"> 254 0 1, 284 104 1, 329 224 1, 344 359 1, 359 524 1, 344 719 1, 344 899 1, 314 1019 1, 254 1109 1, 164 1169 1, 74 1229 1, 74 1244 1, 74 1244 1, 239 1259 1, 314 1259 1, 434 1274 1, 629 1304 1, 839 1334 1, 869 1334 1, 914 1349 1, 944 1349 1, 974 1364 1, 1079 1379 1, 1094 1379 1, 1094 1379 1, 1094 1379 1, 1094 1379 1, 1094 1379 1</inkml:annotation>
  <inkml:annotation type="data">AGccA4CABAAAAAAAHQIuOAMERTRIEQUBOBGyprdACkkcgvwN+A5rZu6+B9Xw89T7ZXr4aIJ8UmZf
O67ZZGyxQIJ/Aa38CY/j4D8gX8f/mr8e/Nz6vwz+Dfs+38Pfvv9gfwGf/AZ38A+g
</inkml:annotation>
  <inkml:annotation type="types">AAEBAQEBAQEBAQEBAQEBAQEBAQEBAQEBAQEBAQ==
</inkml:annotation>
</inkml:ink>
</file>

<file path=word/ink/ink10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0 0 1, 89 59 1, 119 149 1</inkml:annotation>
  <inkml:annotation type="data">AC0cA4CABAAAAAAAHQIUFgMERTRIEQUBOBGyprdACg8DgnweQIJ4wIJ/A0H8Iug=
</inkml:annotation>
  <inkml:annotation type="types">AAEB
</inkml:annotation>
</inkml:ink>
</file>

<file path=word/ink/ink10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7 14 436, 15 9 503, 23 6 505, 27 6 421, 27 7 213, 28 11 204, 28 13 0</inkml:trace>
  <inkml:annotation type="path"> 0 299 1, 104 209 1, 224 134 1, 344 89 1, 404 89 1, 404 104 1, 419 164 1, 419 194 1</inkml:annotation>
  <inkml:annotation type="data">AD8cA4CABAAAAAAAHQIeGAMERTRIEQUBOBGyprdACiEIgnxR58yggvwZ+GZnJzSCfwSZ/A4/5n/S
P7d/gHL+Aaw=
</inkml:annotation>
  <inkml:annotation type="types">AAEBAQEBAQE=
</inkml:annotation>
</inkml:ink>
</file>

<file path=word/ink/ink10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11 21 228, 12 33 311, 12 45 461, 10 56 505, 8 69 593, 8 70 593, 6 69 636, 7 66 630, 10 57 626, 15 44 618, 21 37 611, 26 28 604, 35 17 581, 43 9 568, 50 6 550, 52 6 543, 56 9 538, 56 10 550, 56 17 545, 53 25 420, 48 34 204, 46 37 0</inkml:trace>
  <inkml:annotation type="path"> 164 104 1, 164 314 1, 179 494 1, 179 674 1, 149 839 1, 119 1034 1, 119 1049 1, 89 1034 1, 104 989 1, 149 854 1, 224 659 1, 314 554 1, 389 419 1, 524 254 1, 644 134 1, 749 89 1, 779 89 1, 839 134 1, 839 149 1, 839 254 1, 794 374 1, 719 509 1, 689 554 1</inkml:annotation>
  <inkml:annotation type="data">AGMcA4CABAAAAAAAHQIoLgMERTRIEQUBOBGyprdACkUXgvq+uXWbzMl8W+88u7yC+L4tXPt3fh8/
Bu89c5vwSfCAgn8BWfwAP+av1z+PP0r+OvyPnmPwL9Hv6s/A34H/av6b+wA=
</inkml:annotation>
  <inkml:annotation type="types">AAEBAQEBAQEBAQEBAQEBAQEBAQEBAQE=
</inkml:annotation>
</inkml:ink>
</file>

<file path=word/ink/ink10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24 7 517, 32 8 508, 38 8 498, 41 8 508, 40 12 508, 36 24 491, 32 31 480, 25 42 469, 17 55 458, 11 63 421, 5 67 204, 5 67 204, 5 65 204, 5 64 204, 5 63 0</inkml:trace>
  <inkml:annotation type="path"> 239 0 1, 359 104 1, 479 119 1, 569 119 1, 614 119 1, 599 179 1, 539 359 1, 479 464 1, 374 629 1, 254 824 1, 164 944 1, 74 1004 1, 74 1004 1, 74 974 1, 74 959 1, 74 944 1</inkml:annotation>
  <inkml:annotation type="data">AE8cA4CABAAAAAAAHQIiLgMERTRIEQUBOBGyprdACjEQgvwJ8re+eu3HwACCfF8NePk9+M9+fOwA
gn8F3fwYDfwZ9P4H+A/DP8Am/wEsfwD6
</inkml:annotation>
  <inkml:annotation type="types">AAEBAQEBAQEBAQEBAQEBAQ==
</inkml:annotation>
</inkml:ink>
</file>

<file path=word/ink/ink10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34 9 515, 41 6 523, 44 6 462, 44 6 387, 44 8 310, 41 17 250, 37 23 204, 32 29 204, 23 39 204, 16 44 204, 5 51 342, 6 52 531, 11 50 553, 24 43 574, 36 36 594, 48 30 597, 59 26 600, 63 26 574, 63 27 533, 57 32 204, 52 36 0</inkml:trace>
  <inkml:annotation type="path"> 389 224 1, 509 134 1, 614 89 1, 659 89 1, 659 89 1, 659 119 1, 614 254 1, 554 344 1, 479 434 1, 344 584 1, 239 659 1, 74 764 1, 89 779 1, 164 749 1, 359 644 1, 539 539 1, 719 449 1, 884 389 1, 944 389 1, 944 404 1, 854 479 1, 779 539 1</inkml:annotation>
  <inkml:annotation type="data">AGccA4CABAAAAAAAHQIqJgMERTRIEQUBOBGyprdACkkWgvwx+Cb567b5zz9nj5Kvx+fhgIL8Bfg/
nGfF14958PfaZ4nigIJ/BdX8Ft/m/8A7+BvwB+QD98fkr+AM7fwO/D/4D/gSX9vA
</inkml:annotation>
  <inkml:annotation type="types">AAEBAQEBAQEBAQEBAQEBAQEBAQEBAQ==
</inkml:annotation>
</inkml:ink>
</file>

<file path=word/ink/ink10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0 44 1, 104 74 1, 179 134 1</inkml:annotation>
  <inkml:annotation type="data">ACwcA4CABAAAAAAAHQIWFAMERTRIEQUBOBGyprdACg4DgnxaguXAgn8FLfwySA==
</inkml:annotation>
  <inkml:annotation type="types">AAEB
</inkml:annotation>
</inkml:ink>
</file>

<file path=word/ink/ink10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30 204, 11 40 238, 11 56 331, 10 72 495, 10 87 550, 9 101 592, 7 115 597, 5 114 327, 5 109 210, 5 96 204, 6 88 204, 9 76 204, 15 60 204, 20 50 204, 26 38 204, 33 29 204, 42 18 204, 49 11 281, 56 7 409, 63 6 555, 64 6 569, 75 9 621, 81 14 638, 84 22 644, 86 31 659, 86 38 663, 88 47 665, 90 60 675, 92 75 677, 94 90 674, 95 104 665, 97 117 666, 96 124 674, 94 126 676, 94 126 661, 90 125 624, 82 118 480, 73 110 295, 66 102 0</inkml:trace>
  <inkml:annotation type="path"> 209 344 1, 179 449 1, 164 599 1, 164 839 1, 149 1079 1, 149 1304 1, 134 1514 1, 104 1724 1, 74 1709 1, 74 1634 1, 74 1439 1, 89 1319 1, 134 1139 1, 224 899 1, 299 749 1, 389 569 1, 494 434 1, 629 269 1, 734 164 1, 839 104 1, 944 89 1, 959 89 1, 1124 134 1, 1214 209 1, 1259 329 1, 1289 464 1, 1289 569 1, 1319 704 1, 1349 899 1, 1379 1124 1, 1409 1349 1, 1424 1559 1, 1454 1754 1, 1439 1859 1, 1409 1889 1, 1409 1889 1, 1349 1874 1, 1229 1769 1, 1094 1649 1, 989 1529 1</inkml:annotation>
  <inkml:annotation type="data">AI4BHAOAgAQAAAAAAB0CPEYDBEU0SBEFATgRsqa3QApwKIL8AfgWSy1iZyyZp8P0e+3cFnbnnzcA
gvwl+BefAtfgPz8vrz5+Deb45yczk3PGLfh97fhogn8A+fwBz+Wvzl+v/v/F/8CF/wAt+wvgA/P3
5K/BH7t/GH4r+v5vr35Pl9/D9HxfD+B/wj+u/xv+wQ==
</inkml:annotation>
  <inkml:annotation type="types">AAEBAQEBAQEBAQEBAQEBAQEBAQEBAQEBAQEBAQEBAQEBAQEBAQEBAQ==
</inkml:annotation>
</inkml:ink>
</file>

<file path=word/ink/ink10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26 8 425, 21 21 404, 15 27 397, 7 37 412, 6 40 446, 9 39 453, 21 33 458, 31 27 462, 36 27 480, 35 29 480, 28 39 480, 21 45 480, 15 50 478, 6 58 492, 6 59 534, 9 57 534, 22 48 552, 30 44 560, 40 40 591, 41 40 591, 45 43 642, 46 44 651, 46 53 651, 45 61 637, 43 68 446, 42 69 204, 41 69 204, 39 69 0</inkml:trace>
  <inkml:annotation type="path"> 434 0 1, 389 119 1, 314 314 1, 224 404 1, 104 554 1, 89 599 1, 134 584 1, 314 494 1, 464 404 1, 539 404 1, 524 434 1, 419 584 1, 314 674 1, 224 749 1, 89 869 1, 89 884 1, 134 854 1, 329 719 1, 449 659 1, 599 599 1, 614 599 1, 674 644 1, 689 659 1, 689 794 1, 674 914 1, 644 1019 1, 629 1034 1, 614 1034 1, 584 1034 1</inkml:annotation>
  <inkml:annotation type="data">AIABHAOAgAQAAAAAAB0CIjADBEU0SBEFATgRsqa3QApiHYL8PfiXbvxePm338Pwp35ufR7z5+dts
UIJ8nr4/Hx+fb4M+TzefH34/Txzfkt+GgIJ/BG38Ew/gD8Ifgr8N7fwB+CTfwJ+HPxz+CPp/CX4j
/JX45+f8A/wCP+S/4DI/gH0=
</inkml:annotation>
  <inkml:annotation type="types">AAEBAQEBAQEBAQEBAQEBAQEBAQEBAQEBAQEBAQE=
</inkml:annotation>
</inkml:ink>
</file>

<file path=word/ink/ink10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35 7 508, 35 9 508, 29 27 487, 24 33 478, 18 40 478, 9 49 489, 3 53 534, 3 53 548, 4 53 548, 11 47 574, 23 39 589, 30 34 591, 38 32 604, 39 32 604, 42 36 635, 42 38 627, 39 45 614, 34 52 599, 26 59 575, 17 69 534, 11 75 515, 11 80 511, 13 88 509, 16 99 507, 19 111 511, 20 118 524, 19 125 597, 18 126 654, 19 124 647, 25 110 635, 29 102 619, 35 88 507, 41 75 326, 45 64 204, 48 52 204,</inkml:trace>
  <inkml:annotation type="path"> 494 0 1, 524 104 1, 524 134 1, 434 404 1, 359 494 1, 269 599 1, 134 734 1, 44 794 1, 44 794 1, 59 794 1, 164 704 1, 344 584 1, 449 509 1, 569 479 1, 584 479 1, 629 539 1, 629 569 1, 584 674 1, 509 779 1, 389 884 1, 254 1034 1, 164 1124 1, 164 1199 1, 194 1319 1, 239 1484 1, 284 1664 1, 299 1769 1, 284 1874 1, 269 1889 1, 284 1859 1, 374 1649 1, 434 1529 1, 524 1319 1, 614 1124 1, 674 959 1, 719 779 1</inkml:annotation>
  <inkml:annotation type="data">AIsBHAOAgAQAAAAAAB0CJkgDBEU0SBEFATgRsqa3QAptJIL8TfiPfhl7z4J8Hr3Pjzvd7efBkbrP
W42ggnxe/wJ9sz35fDvOZ430c83nJ7fD37fg+GZQgn8FufwW7+D/s+b6vxR+I/wD+GPr+/6vv/EX
4z978/4H/CH4Cx8Hzflz8C/mX35/Uv5v/LX7YA==
</inkml:annotation>
  <inkml:annotation type="types">AAEBAQEBAQEBAQEBAQEBAQEBAQEBAQEBAQEBAQEBAQEBAQEB
</inkml:annotation>
</inkml:ink>
</file>

<file path=word/ink/ink10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5 6 416, 7 13 204, 7 14 204, 2 14 0</inkml:trace>
  <inkml:annotation type="path"> 0 0 1, 74 89 1, 104 194 1, 104 209 1, 29 209 1</inkml:annotation>
  <inkml:annotation type="data">ADUcA4CABAAAAAAAHQIUGAMERTRIEQUBOBGyprdAChcFgnru+4J8E+Gggn8ESfweb/ARn8A+gA==
</inkml:annotation>
  <inkml:annotation type="types">AAEBAQE=
</inkml:annotation>
</inkml:ink>
</file>

<file path=word/ink/ink10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7 22 368, 8 38 392, 8 50 431, 7 65 517, 5 77 595, 6 76 583, 8 65 572, 14 48 557, 18 34 542, 22 22 532, 27 14 528, 33 8 524, 39 6 529, 40 6 529, 45 12 536, 47 19 546, 48 27 555, 49 36 564, 49 48 569, 47 55 0</inkml:trace>
  <inkml:annotation type="path"> 89 209 1, 104 329 1, 119 569 1, 119 749 1, 104 974 1, 74 1154 1, 89 1139 1, 119 974 1, 209 719 1, 269 509 1, 329 329 1, 404 209 1, 494 119 1, 584 89 1, 599 89 1, 674 179 1, 704 284 1, 719 404 1, 734 539 1, 734 719 1, 704 824 1</inkml:annotation>
  <inkml:annotation type="data">AFgcA4CABAAAAAAAHQIkMAMERTRIEQUBOBGyprdACjoVgvg9rbyeNSPfjtXQgvwB8Pyeed+/6fh5
njPGfBJOe4J/A4n8DK/gL8hfL+mZ5evgfN7+Llef4NhA
</inkml:annotation>
  <inkml:annotation type="types">AAEBAQEBAQEBAQEBAQEBAQEBAQEB
</inkml:annotation>
</inkml:ink>
</file>

<file path=word/ink/ink10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6 13 558, 17 8 580, 24 6 585, 26 6 589, 29 8 601, 31 12 609, 32 20 613, 31 28 617, 28 38 616, 26 49 587, 24 51 276, 23 51 204, 22 51 0</inkml:trace>
  <inkml:annotation type="path"> 0 239 1, 89 194 1, 254 119 1, 359 89 1, 389 89 1, 434 119 1, 464 179 1, 479 299 1, 464 419 1, 419 569 1, 389 734 1, 359 764 1, 344 764 1, 329 764 1</inkml:annotation>
  <inkml:annotation type="data">AEscA4CABAAAAAAAHQIeJgMERTRIEQUBOBGyprdACi0OgnwevPuW7sQAgvwJ+C95mZ4ZPn0Agn8G
gfwYr+B78nny9/h3+BGf4DC/doA=
</inkml:annotation>
  <inkml:annotation type="types">AAEBAQEBAQEBAQEBAQE=
</inkml:annotation>
</inkml:ink>
</file>

<file path=word/ink/ink10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8 27 295, 20 15 343, 32 7 359, 36 6 430, 36 7 430, 38 20 425, 40 37 428, 43 57 445, 43 74 466, 44 90 469, 44 101 471, 45 111 439, 44 113 204, 43 112 204,</inkml:trace>
  <inkml:annotation type="path"> 0 554 1, 119 404 1, 299 224 1, 479 104 1, 539 89 1, 539 104 1, 569 299 1, 599 554 1, 644 854 1, 644 1109 1, 659 1349 1, 659 1514 1, 674 1664 1, 659 1694 1, 644 1679 1</inkml:annotation>
  <inkml:annotation type="data">AFIcA4CABAAAAAAAHQIgNAMERTRIEQUBOBHzooxACjQPgnyeHy+cTss0gvxd+Q98fFn2eOdvu/L0
gn8CZfwGn+Jfyl+c/fyfgDx+Cb+Kf4B7/gLo
</inkml:annotation>
  <inkml:annotation type="types">AAEBAQEBAQEBAQEBAQEB
</inkml:annotation>
</inkml:ink>
</file>

<file path=word/ink/ink10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10 11 204, 11 32 272, 10 60 391, 9 81 458, 8 99 468, 8 115 470, 9 113 204, 8 104 0</inkml:trace>
  <inkml:annotation type="path"> 119 0 1, 149 164 1, 164 479 1, 149 899 1, 134 1214 1, 119 1484 1, 119 1724 1, 134 1694 1, 119 1559 1</inkml:annotation>
  <inkml:annotation type="data">AEIcA4CABAAAAAAAHQISOAMERTRIEQUBOBHzooxACiQJgvk+G6Sagn1fR8Xx938E/GCCfwD5+9fy
V+Tfyv8v8B+/mAA=
</inkml:annotation>
  <inkml:annotation type="types">AAEBAQEBAQEB
</inkml:annotation>
</inkml:ink>
</file>

<file path=word/ink/ink10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33 9 438, 25 14 445, 12 18 394, 3 19 204, 0 19 0</inkml:trace>
  <inkml:annotation type="path"> 539 0 1, 494 134 1, 374 209 1, 179 269 1, 44 284 1, 0 284 1</inkml:annotation>
  <inkml:annotation type="data">ADocA4CABAAAAAAAHQIeGAMERTRIEQUBOBHzooxAChwGgvxZ+M/fvx8Agnzeb2iCfwSh/BIf5Z/f
f4BA
</inkml:annotation>
  <inkml:annotation type="types">AAEBAQEB
</inkml:annotation>
</inkml:ink>
</file>

<file path=word/ink/ink10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11 8 445, 27 10 509, 42 13 540, 60 17 589, 73 18 607, 86 20 610, 89 20 613, 92 21 613, 98 26 204, 97 27 204,</inkml:trace>
  <inkml:annotation type="path"> 0 89 1, 164 119 1, 404 149 1, 629 194 1, 899 254 1, 1094 269 1, 1289 299 1, 1334 299 1, 1379 314 1, 1469 389 1, 1454 404 1</inkml:annotation>
  <inkml:annotation type="data">AEUcA4CABAAAAAAAHQIyGAMERTRIEQUBOBHzooxACicLgn1erz2+lz4wgvg8pOzZ48iCfwS9/A7/
4n/BH4j/Abv8EL/wQsA=
</inkml:annotation>
  <inkml:annotation type="types">AAEBAQEBAQEBAQE=
</inkml:annotation>
</inkml:ink>
</file>

<file path=word/ink/ink10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10 6 402, 25 15 487, 38 24 553, 52 33 571, 60 36 580, 70 36 585, 73 36 584, 77 33 0</inkml:trace>
  <inkml:annotation type="path"> 0 29 1, 149 89 1, 374 224 1, 569 359 1, 779 494 1, 899 539 1, 1049 539 1, 1094 539 1, 1154 494 1</inkml:annotation>
  <inkml:annotation type="data">AD4cA4CABAAAAAAAHQIqHgMERTRIEQUBOBHzooxACiAJgn0etnw58cCCzPR8PXSCfwQR/Ar/4L/I
vz+fh/g3MA==
</inkml:annotation>
  <inkml:annotation type="types">AAEBAQEBAQEB
</inkml:annotation>
</inkml:ink>
</file>

<file path=word/ink/ink10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43 11 269, 42 22 311, 39 34 428, 34 50 482, 29 59 496, 22 67 503, 13 72 497, 4 75 268, 2 74 204, 0 73 0</inkml:trace>
  <inkml:annotation type="path"> 644 0 1, 644 164 1, 629 329 1, 584 509 1, 509 749 1, 434 884 1, 329 1004 1, 194 1079 1, 59 1124 1, 29 1109 1, 0 1094 1</inkml:annotation>
  <inkml:annotation type="data">AEccA4CABAAAAAAAHQIgKgMERTRIEQUBOBHzooxACikLgvx1+O7ut18Qgn1J4+O93yCCfwH9/AVf
56/Mf41+P7/4Cj/gC79+gA==
</inkml:annotation>
  <inkml:annotation type="types">AAEBAQEBAQEBAQE=
</inkml:annotation>
</inkml:ink>
</file>

<file path=word/ink/ink10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33 284, 9 44 336, 11 61 395, 13 80 405, 13 97 385, 13 96 376, 13 97 376, 13 97 370, 13 97 366, 13 86 331, 16 75 322, 20 62 321, 28 50 323, 37 37 331, 48 25 344, 62 13 385, 72 9 406, 82 7 412, 96 7 419, 105 12 450, 113 20 466, 118 29 477, 117 42 488, 114 52 496, 107 61 493, 99 66 446, 98 66 388, 88 61 204, 80 53 204,</inkml:trace>
  <inkml:annotation type="path"> 44 344 1, 89 494 1, 134 659 1, 164 914 1, 194 1199 1, 194 1454 1, 194 1439 1, 194 1454 1, 194 1454 1, 194 1454 1, 194 1289 1, 239 1124 1, 299 929 1, 419 749 1, 554 554 1, 719 374 1, 929 194 1, 1079 134 1, 1229 104 1, 1439 104 1, 1574 179 1, 1694 299 1, 1769 434 1, 1754 629 1, 1709 779 1, 1604 914 1, 1484 989 1, 1469 989 1, 1319 914 1, 1199 794 1</inkml:annotation>
  <inkml:annotation type="data">AHIcA4CABAAAAAAAHQI4MAMERTRIEQUBOBHzooxAClQeguFaDk8TOeXj3e/Dvm/F8+CC/CX3z4M3
8E5X1tlj5Mz1yeO3z799gn8COfwFr8X5H/EP1fN8OfiP8MfJz4PX4c/Bv4Dn4U/Aft36/x79f7h/
gFQ=
</inkml:annotation>
  <inkml:annotation type="types">AAEBAQEBAQEBAQEBAQEBAQEBAQEBAQEBAQEBAQEB
</inkml:annotation>
</inkml:ink>
</file>

<file path=word/ink/ink10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19 11 304, 18 30 336, 16 50 404, 13 59 470, 8 73 534, 8 74 559, 8 73 555, 13 62 549, 21 51 546, 28 45 539, 36 44 515, 36 44 502, 41 52 314, 41 56 0</inkml:trace>
  <inkml:annotation type="path"> 299 0 1, 284 164 1, 269 449 1, 239 749 1, 194 884 1, 119 1094 1, 119 1109 1, 119 1094 1, 194 929 1, 314 764 1, 419 674 1, 539 659 1, 539 659 1, 614 779 1, 614 839 1</inkml:annotation>
  <inkml:annotation type="data">AFEcA4CABAAAAAAAHQIcKgMERTRIEQUBOBHzooxACjMPgvwZ+D1u+nrlny+vYIJ9XyT6/X379L16
nyeQgn8CifwIL+LN38Z/h/eefwP9X8Ah/uE=
</inkml:annotation>
  <inkml:annotation type="types">AAEBAQEBAQEBAQEBAQEB
</inkml:annotation>
</inkml:ink>
</file>

<file path=word/ink/ink10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13 13 298, 10 29 394, 9 38 402, 7 40 402, 7 42 384, 8 44 204, 8 42 204, 15 33 204, 22 27 269, 30 22 294, 33 22 204, 33 22 204, 24 26 204, 21 27 0</inkml:trace>
  <inkml:annotation type="path"> 224 0 1, 194 194 1, 149 434 1, 134 569 1, 104 599 1, 104 629 1, 119 659 1, 119 629 1, 224 494 1, 329 404 1, 449 329 1, 494 329 1, 494 329 1, 359 389 1, 314 404 1</inkml:annotation>
  <inkml:annotation type="data">AFQcA4CABAAAAAAAHQIaIAMERTRIEQUBOBHzooxACjYPgvwF+B7lyX4k99+f4IJ93Pj+M8/Hyenj
oIJ/AnH8A8/pX5fwT/AFP8AmPzN+Nf2X+mH8A+g=
</inkml:annotation>
  <inkml:annotation type="types">AAEBAQEBAQEBAQEBAQEB
</inkml:annotation>
</inkml:ink>
</file>

<file path=word/ink/ink10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24 10 440, 39 8 502, 49 8 505, 49 9 506, 43 19 504, 35 27 498, 24 34 498, 15 42 497, 8 50 487, 8 50 487, 17 50 480, 28 45 480, 38 40 480, 46 34 464, 48 30 204, 47 30 204, 36 24 0</inkml:trace>
  <inkml:annotation type="path"> 179 179 1, 359 149 1, 584 119 1, 734 119 1, 734 134 1, 644 284 1, 524 404 1, 359 509 1, 224 629 1, 119 749 1, 119 749 1, 254 749 1, 419 674 1, 569 599 1, 689 509 1, 719 449 1, 704 449 1, 539 359 1</inkml:annotation>
  <inkml:annotation type="data">AFkcA4CABAAAAAAAHQIgIAMERTRIEQUBOBHzooxACjsSgvsc9/T8O9zPi+bLvw9+kIL7PwCyfNtj
5Xtc8fCAgn8EqfwOz+W975+C/P9Hx/E/Av8Bm/wHZ/APoA==
</inkml:annotation>
  <inkml:annotation type="types">AAEBAQEBAQEBAQEBAQEBAQEB
</inkml:annotation>
</inkml:ink>
</file>

<file path=word/ink/ink10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6 12 266, 11 30 347, 13 42 384, 12 61 417, 11 79 456, 8 96 486, 8 109 498, 9 108 509, 19 94 502, 30 83 380, 40 70 212, 51 58 204, 55 52 0</inkml:trace>
  <inkml:annotation type="path"> 14 0 1, 89 179 1, 164 449 1, 194 629 1, 179 914 1, 164 1184 1, 119 1439 1, 119 1634 1, 134 1619 1, 284 1409 1, 449 1244 1, 599 1049 1, 764 869 1, 824 779 1</inkml:annotation>
  <inkml:annotation type="data">AFAcA4CABAAAAAAAHQIkNgMERTRIEQUBOBHzooxACjIOgp4d63k+aWfGgn2fB8PxW+fwD9/NnwCC
fwHx/AK/498/B8/4Jv4J/Zf5B/gCT+AbQA==
</inkml:annotation>
  <inkml:annotation type="types">AAEBAQEBAQEBAQEBAQE=
</inkml:annotation>
</inkml:ink>
</file>

<file path=word/ink/ink10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10 7 450, 19 10 450, 26 17 204, 27 20 204, 24 33 204,</inkml:trace>
  <inkml:annotation type="path"> 0 0 1, 149 104 1, 284 149 1, 389 254 1, 404 299 1, 359 494 1</inkml:annotation>
  <inkml:annotation type="data">ADkcA4CABAAAAAAAHQIaHAMERTRIEQUBOBHzooxAChsGgn0Xfh8ggnxefHn6AIJ/BNH8E0/wGj/A
aAA=
</inkml:annotation>
  <inkml:annotation type="types">AAEBAQEB
</inkml:annotation>
</inkml:ink>
</file>

<file path=word/ink/ink10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12 22 376, 14 31 397, 14 41 409, 9 48 420, 7 48 446, 10 45 446, 21 37 454, 30 33 454, 45 25 453, 59 17 440, 68 13 328, 79 10 271, 90 7 222, 91 5 249, 90 7 375, 84 21 372, 78 29 257, 67 40 204, 65 41 0</inkml:trace>
  <inkml:annotation type="path"> 149 194 1, 179 329 1, 209 464 1, 209 614 1, 134 719 1, 104 719 1, 149 674 1, 314 554 1, 449 494 1, 674 374 1, 884 254 1, 1019 194 1, 1184 149 1, 1349 104 1, 1364 74 1, 1349 104 1, 1259 314 1, 1169 434 1, 1004 599 1, 974 614 1</inkml:annotation>
  <inkml:annotation type="data">AGIcA4CABAAAAAAAHQIuIAMERTRIEQUBOBHzooxACkQUgvo+Vvvnr5N+C+8fTvt7+YCC+7ynfj77
8eXiJ4+z4efSgn8DqfwNX89/AX4Z+T5b9v6r/KXyfnz9Vfuf9i/mD+AEwA==
</inkml:annotation>
  <inkml:annotation type="types">AAEBAQEBAQEBAQEBAQEBAQEBAQE=
</inkml:annotation>
</inkml:ink>
</file>

<file path=word/ink/ink10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54 293, 17 54 204, 19 56 204, 20 68 204, 19 83 204, 16 100 204, 12 116 204, 8 125 350, 8 125 443, 8 124 443, 11 113 459, 17 96 459, 26 76 449, 32 59 417, 38 42 363, 44 27 290, 51 8 250, 55 5 221, 55 6 221, 53 16 311, 52 26 379, 54 36 394, 58 40 394, 69 44 389, 77 49 382, 85 58 330, 86 67 263, 85 78 219, 79 85 253, 69 94 359, 59 97 455, 54 96 515, 53 95 515, 54 84 466, 60 71 386, 67 57 204, 76 47 204, 80 42 0</inkml:trace>
  <inkml:annotation type="path"> 0 944 1, 134 809 1, 254 809 1, 284 839 1, 299 1019 1, 284 1244 1, 239 1499 1, 179 1739 1, 119 1874 1, 119 1874 1, 119 1859 1, 164 1694 1, 254 1439 1, 389 1139 1, 479 884 1, 569 629 1, 659 404 1, 764 119 1, 824 74 1, 824 89 1, 794 239 1, 779 389 1, 809 539 1, 869 599 1, 1034 659 1, 1154 734 1, 1274 869 1, 1289 1004 1, 1274 1169 1, 1184 1274 1, 1034 1409 1, 884 1454 1, 809 1439 1, 794 1424 1, 809 1259 1, 899 1064 1, 1004 854 1, 1139 704 1, 1199 629 1</inkml:annotation>
  <inkml:annotation type="data">AJoBHAOAgAQAAAAAAB0CLjoDBEU0SBEFATgR86KMQAp8J4J81+G7teHOc6TvnZzPi6+Pffl68Z6m
e4L8xfnX5s+jmX4/nv0/D3jPP4E8fMfCnhnnPh8vp2+PQIJ/Al38Dw/pYP4AI/J/6f/An4F+n8I/
hH8F/ib6vw9+mPwj+T/wH738f/gP8JfoD86fT+Lfy7+R/xH+sf4BQ/gH0A==
</inkml:annotation>
  <inkml:annotation type="types">AAEBAQEBAQEBAQEBAQEBAQEBAQEBAQEBAQEBAQEBAQEBAQEBAQEB
</inkml:annotation>
</inkml:ink>
</file>

<file path=word/ink/ink10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9 9 395, 19 8 448, 29 8 464, 30 8 464, 32 11 271, 31 12 204, 22 15 204, 15 19 0</inkml:trace>
  <inkml:annotation type="path"> 0 179 1, 134 134 1, 284 119 1, 434 119 1, 449 119 1, 479 164 1, 464 179 1, 329 224 1, 224 284 1</inkml:annotation>
  <inkml:annotation type="data">AEIcA4CABAAAAAAAHQIcFgMERTRIEQUBOBHzooxACiQJgnzR8878uIL7PwHkc3IAgn8D9fwMj+L/
wL/AM/7g/NX8A+g=
</inkml:annotation>
  <inkml:annotation type="types">AAEBAQEBAQEB
</inkml:annotation>
</inkml:ink>
</file>

<file path=word/ink/ink10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7 108 478, 15 101 477, 27 81 464, 38 63 306, 48 47 204, 56 32 204, 57 22 340, 57 22 383, 69 16 475, 79 12 496, 90 9 500, 100 8 506, 101 8 507, 104 10 514, 105 11 514, 101 21 525, 94 32 515, 86 42 506, 73 55 503, 63 62 505, 49 72 514, 40 80 539, 40 82 524, 40 82 508, 45 82 513, 59 77 517, 74 70 525, 90 63 530, 106 57 531, 120 51 508, 121 50 417, 120 49 293, 119 49 204, 113 46 0</inkml:trace>
  <inkml:annotation type="path"> 0 1709 1, 104 1619 1, 224 1514 1, 404 1214 1, 569 944 1, 719 704 1, 839 479 1, 854 329 1, 854 329 1, 1034 239 1, 1184 179 1, 1349 134 1, 1499 119 1, 1514 119 1, 1559 149 1, 1574 164 1, 1514 314 1, 1409 479 1, 1289 629 1, 1094 824 1, 944 929 1, 734 1079 1, 599 1199 1, 599 1229 1, 599 1229 1, 674 1229 1, 884 1154 1, 1109 1049 1, 1349 944 1, 1589 854 1, 1799 764 1, 1814 749 1, 1799 734 1, 1784 734 1, 1694 689 1</inkml:annotation>
  <inkml:annotation type="data">AIUBHAOAgAQAAAAAAB0COjQDBEU0SBEFATgR86KMQApnI4J8U8W78d+zZfnzffb7559fM9fNI379
e4L9kftW/fmT19Hw5MmX5pefDzfh171HpOiCfwVB/BUf2/wAP+VP1h+9P0/+Rvzn+B89/B8f1fg+
fB6+L8CfjW/g6+O+fwr+bfxP+Kv2WA==
</inkml:annotation>
  <inkml:annotation type="types">AAEBAQEBAQEBAQEBAQEBAQEBAQEBAQEBAQEBAQEBAQEBAQE=
</inkml:annotation>
</inkml:ink>
</file>

<file path=word/ink/ink10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70 16 360, 70 32 390, 69 46 431, 66 60 466, 61 79 495, 56 93 503, 47 113 506, 40 122 508, 36 132 511, 31 140 511, 24 148 501, 15 154 432, 13 154 432, 6 149 204, 6 146 204, 7 139 0</inkml:trace>
  <inkml:annotation type="path"> 1034 0 1, 1049 239 1, 1049 479 1, 1034 689 1, 989 899 1, 914 1184 1, 839 1394 1, 704 1694 1, 599 1829 1, 539 1979 1, 464 2099 1, 359 2219 1, 224 2309 1, 194 2309 1, 89 2234 1, 89 2189 1, 104 2084 1</inkml:annotation>
  <inkml:annotation type="data">AFYcA4CABAAAAAAAHQIoRAMERTRIEQUBOBHzooxACjgRgvzd+bbd15zl3fi9/FCCfgRr17+D65rf
h955gn8DafwLz9Xw/D+D/dnfp/Lf5u/gK3+ArP4B9A==
</inkml:annotation>
  <inkml:annotation type="types">AAEBAQEBAQEBAQEBAQEBAQE=
</inkml:annotation>
</inkml:ink>
</file>

<file path=word/ink/ink10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18 244, 16 39 289, 16 50 353, 16 67 453, 14 85 482, 13 104 517, 10 114 536, 6 117 281, 6 112 281, 6 95 204, 6 77 204, 8 67 204, 12 55 204, 17 46 204, 28 31 204, 38 22 221, 46 17 277, 57 11 335, 68 7 354, 78 7 373, 78 7 373, 80 13 430, 78 17 443, 72 28 446, 60 44 451, 46 59 451, 34 69 459, 34 71 484, 37 70 492, 52 65 501, 62 62 505, 67 62 507, 68 63 510, 68 66 526, 64 77 545, 59 86 548, 49 97 553, 38 109 573, 39 113 591, 43 112 591, 57 103 589, 71 94 560, 72 95 204,</inkml:trace>
  <inkml:annotation type="path"> 134 104 1, 179 269 1, 239 584 1, 239 749 1, 239 1004 1, 209 1274 1, 194 1559 1, 149 1709 1, 89 1754 1, 89 1679 1, 89 1424 1, 89 1154 1, 119 1004 1, 179 824 1, 254 689 1, 419 464 1, 569 329 1, 689 254 1, 854 164 1, 1019 104 1, 1169 104 1, 1169 104 1, 1199 194 1, 1169 254 1, 1079 419 1, 899 659 1, 689 884 1, 509 1034 1, 509 1064 1, 554 1049 1, 779 974 1, 929 929 1, 1004 929 1, 1019 944 1, 1019 989 1, 959 1154 1, 884 1289 1, 734 1454 1, 569 1634 1, 584 1694 1, 644 1679 1, 854 1544 1, 1064 1409 1, 1079 1424 1</inkml:annotation>
  <inkml:annotation type="data">AKMBHAOAgAQAAAAAAB0CKjYDBEU0SBEFATgR86KMQAqEASyC+b4Z5bNvgzJ8F3i/Tnnz8O59nPs9
+/N833fs59D7wIL4vH0fT8Enz/H8v235N58PweLnh8G/F6vv5e+c5M+Tcny+/lfQgn8BmfwDn+Cv
xZ+c/g/Av8CE/wHF+f/z8H4G/GWfjN+C/yt+Pfpz38n4G/A897Pu5+Bc/AW/gnfw3/AuYA==
</inkml:annotation>
  <inkml:annotation type="types">AAEBAQEBAQEBAQEBAQEBAQEBAQEBAQEBAQEBAQEBAQEBAQEBAQEBAQEBAQE=
</inkml:annotation>
</inkml:ink>
</file>

<file path=word/ink/ink10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7 89 343, 10 105 385, 12 116 416, 12 131 438, 12 147 477, 14 146 494, 16 140 494, 23 124 478, 30 112 440, 38 96 363, 45 77 228, 53 62 204, 56 50 204, 62 35 204, 70 20 204, 76 13 424, 85 9 504, 96 8 509, 102 8 471, 102 9 387, 101 13 204, 95 21 204, 85 29 204, 81 33 0</inkml:trace>
  <inkml:annotation type="path"> 29 1109 1, 104 1334 1, 149 1574 1, 179 1739 1, 179 1964 1, 179 2204 1, 209 2189 1, 239 2099 1, 344 1859 1, 449 1679 1, 569 1439 1, 674 1154 1, 794 929 1, 839 749 1, 929 524 1, 1049 299 1, 1139 194 1, 1274 134 1, 1439 119 1, 1529 119 1, 1529 134 1, 1514 194 1, 1424 314 1, 1274 434 1, 1214 494 1</inkml:annotation>
  <inkml:annotation type="data">AHEcA4CABAAAAAAAHQIyQAMERTRIEQUBOBHzooxAClMZgs5t1j0lnvmbzPfw335+AIL88flue/E/
A/v6fHnvjnXyc5Jzw8iCfwMl/An/1/P+Bvwj+B/wL+Efxn+Wf2F+FD+AnP37+e/x3+Qf1X/AKT+A
fQ==
</inkml:annotation>
  <inkml:annotation type="types">AAEBAQEBAQEBAQEBAQEBAQEBAQEBAQEBAQ==
</inkml:annotation>
</inkml:ink>
</file>

<file path=word/ink/ink10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10 24 339, 26 19 359, 37 14 365, 52 7 365, 60 7 390, 60 8 417, 54 17 439, 45 26 463, 34 38 470, 21 49 451, 9 60 204, 5 62 0</inkml:trace>
  <inkml:annotation type="path"> 0 419 1, 149 359 1, 389 284 1, 554 209 1, 779 104 1, 899 104 1, 899 119 1, 809 254 1, 674 389 1, 509 569 1, 314 734 1, 134 899 1, 74 929 1</inkml:annotation>
  <inkml:annotation type="data">AE4cA4CABAAAAAAAHQIkJAMERTRIEQUBOBHzooxACjANgn0fB78fH8vw93Z8gIL8OfiWt+KfI5Xz
gIJ/AxX8Cx/gH4fwtnvPwP+Gf4Ct/HQ=
</inkml:annotation>
  <inkml:annotation type="types">AAEBAQEBAQEBAQEBAQ==
</inkml:annotation>
</inkml:ink>
</file>

<file path=word/ink/ink10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18 302, 10 36 381, 9 50 405, 7 66 432, 7 66 460, 12 52 461, 16 43 459, 22 33 458, 31 21 455, 42 7 449, 44 7 449, 46 10 423, 47 14 423, 45 24 425, 40 35 430, 32 46 432, 20 61 439, 13 71 435, 11 71 435, 11 72 422, 10 72 422, 10 72 338, 10 72 338, 9 72 204, 9 72 204, 9 72 204, 10 70 0</inkml:trace>
  <inkml:annotation type="path"> 119 44 1, 134 269 1, 149 539 1, 134 749 1, 104 989 1, 104 989 1, 179 779 1, 239 644 1, 329 494 1, 464 314 1, 629 104 1, 659 104 1, 689 149 1, 704 209 1, 674 359 1, 599 524 1, 479 689 1, 299 914 1, 194 1064 1, 164 1064 1, 164 1079 1, 149 1079 1, 149 1079 1, 149 1079 1, 134 1079 1, 134 1079 1, 134 1079 1, 149 1049 1</inkml:annotation>
  <inkml:annotation type="data">AGocA4CABAAAAAAAHQIeKgMERTRIEQUBOBHzooxACkwcgvk+Ntz1c5nzr3vfPr1lixCC59nPOfgX
8A+ru/gDk+CPHv6ZQaCCfwKB/AUf5T5Pw32b34Pwz+GM5319fj7/u/Rv6M/eP7wfwD6A
</inkml:annotation>
  <inkml:annotation type="types">AAEBAQEBAQEBAQEBAQEBAQEBAQEBAQEBAQEBAQ==
</inkml:annotation>
</inkml:ink>
</file>

<file path=word/ink/ink10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8 6 399, 11 13 204, 10 18 204, 8 22 0</inkml:trace>
  <inkml:annotation type="path"> 0 0 1, 119 89 1, 164 194 1, 149 269 1, 119 329 1</inkml:annotation>
  <inkml:annotation type="data">ADUcA4CABAAAAAAAHQIUGAMERTRIEQUBOBHzooxAChcFgnye/NCCfBNogn8EBfwcT/ANX8A+gA==
</inkml:annotation>
  <inkml:annotation type="types">AAEBAQE=
</inkml:annotation>
</inkml:ink>
</file>

<file path=word/ink/ink10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17 9 327, 22 19 356, 22 28 265, 20 29 204, 9 31 204, 0 32 0</inkml:trace>
  <inkml:annotation type="path"> 164 0 1, 254 134 1, 329 284 1, 329 419 1, 299 434 1, 134 464 1, 0 479 1</inkml:annotation>
  <inkml:annotation type="data">ADscA4CABAAAAAAAHQIYHAMERTRIEQUBOBHzooxACh0Hgvq933vz4IJ80vyygIJ/AuX8Cc/tX8Qf
l7+AfQ==
</inkml:annotation>
  <inkml:annotation type="types">AAEBAQEBAQ==
</inkml:annotation>
</inkml:ink>
</file>

<file path=word/ink/ink10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14 14 412, 33 8 454, 47 5 204, 47 6 204,</inkml:trace>
  <inkml:annotation type="path"> 0 254 1, 209 209 1, 494 119 1, 704 74 1, 704 89 1</inkml:annotation>
  <inkml:annotation type="data">ADocA4CABAAAAAAAHQIgFgMERTRIEQUBOBG8QYFAChwFgn4A9e/wCIL8Dfg3vPCCfwQ5/A5P8CW/
wGwA
</inkml:annotation>
  <inkml:annotation type="types">AAEBAQE=
</inkml:annotation>
</inkml:ink>
</file>

<file path=word/ink/ink10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11 9 487, 12 9 492, 14 9 492, 18 9 466, 19 10 420, 19 10 316, 17 15 204,</inkml:trace>
  <inkml:annotation type="path"> 0 149 1, 164 134 1, 179 134 1, 209 134 1, 269 134 1, 284 149 1, 284 149 1, 254 224 1</inkml:annotation>
  <inkml:annotation type="data">ADocA4CABAAAAAAAHQIWFAMERTRIEQUBOBG8QYFAChwIgn1fTM7dgvo+uEvogn8FZfwVT7/DP4N/
LPyg
</inkml:annotation>
  <inkml:annotation type="types">AAEBAQEBAQE=
</inkml:annotation>
</inkml:ink>
</file>

<file path=word/ink/ink10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11 11 473, 11 22 516, 10 32 551, 8 44 580, 7 55 605, 7 66 621, 6 74 634, 6 82 647, 5 93 671, 5 99 681, 8 103 711, 8 103 717, 17 98 721, 25 90 722, 33 84 718, 38 81 693, 41 78 693, 50 72 610, 59 65 457, 64 60 204, 70 55 204,</inkml:trace>
  <inkml:annotation type="path"> 179 0 1, 164 164 1, 164 329 1, 149 479 1, 119 659 1, 104 824 1, 104 989 1, 89 1109 1, 89 1229 1, 74 1394 1, 74 1484 1, 119 1544 1, 119 1544 1, 254 1469 1, 374 1349 1, 494 1259 1, 569 1214 1, 614 1169 1, 749 1079 1, 884 974 1, 959 899 1, 1049 824 1</inkml:annotation>
  <inkml:annotation type="data">AF0cA4CABAAAAAAAHQI6UAMHRMABRTRIEQUBOBH92QFBCjwWgvs++WyWWc781d34HmCCfUuV1z3v
n33OO3CCfwUt/BIPy/D5+fr6vwD+DPwrvff4P/C36L/OP6t/gN4=
</inkml:annotation>
  <inkml:annotation type="types">AAEBAQEBAQEBAQEBAQEBAQEBAQEBAQ==
</inkml:annotation>
</inkml:ink>
</file>

<file path=word/ink/ink10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218 4 474, 227 7 491, 232 10 491, 242 15 508, 247 19 511, 255 25 515, 260 32 524, 268 41 531, 273 47 541, 275 52 541, 280 62 545, 284 70 558, 288 80 564, 292 89 568, 293 101 572, 295 117 581, 296 131 587, 295 145 595, 294 152 603, 293 162 603, 290 181 608, 288 189 614, 287 199 614, 284 209 616, 282 221 616, 280 229 616, 278 241 623, 276 249 625, 273 261 625, 271 271 626, 268 283 626, 265 292 627, 261 304 627, 258 313 627, 254 327 629, 252 336 632, 247 348 632, 238 370 635, 234 381 636, 229 394 636, 224 403 639, 219 416 639, 215 425 640, 209 438 640, 205 446 640, 199 457 640, 196 467 640, 190 478 640, 185 488 641, 179 499 641, 174 507 642, 167 518 642, 162 527 645, 156 539 645, 151 548 647, 145 559 647, 140 566 647, 132 577 648, 127 584 650, 119 595 650, 114 602 652, 107 612 652, 102 619 654, 96 629 654, 90 635 657, 84 643 657, 79 651 660, 72 659 660, 66 665 663, 60 673 663, 56 678 665, 50 686 665, 42 697 667, 38 701 669, 29 710 670, 22 716 671, 18 721 671, 11 727 671, 4 734 672, 4 736 487, 5 735 487, 9 732 204, 11 730 0</inkml:trace>
  <inkml:annotation type="path"> 3194 29 1, 3269 59 1, 3404 104 1, 3479 149 1, 3629 224 1, 3704 284 1, 3824 374 1, 3899 479 1, 4019 614 1, 4094 704 1, 4124 779 1, 4199 929 1, 4259 1049 1, 4319 1199 1, 4379 1334 1, 4394 1514 1, 4424 1754 1, 4439 1964 1, 4424 2174 1, 4409 2279 1, 4394 2429 1, 4349 2714 1, 4319 2834 1, 4304 2984 1, 4259 3134 1, 4229 3314 1, 4199 3434 1, 4169 3614 1, 4139 3734 1, 4094 3914 1, 4064 4064 1, 4019 4244 1, 3974 4379 1, 3914 4559 1, 3869 4694 1, 3809 4904 1, 3779 5039 1, 3704 5219 1, 3569 5549 1, 3509 5714 1, 3434 5909 1, 3359 6044 1, 3284 6239 1, 3224 6374 1, 3134 6569 1, 3074 6689 1, 2984 6854 1, 2939 7004 1, 2849 7169 1, 2774 7319 1, 2684 7484 1, 2609 7604 1, 2504 7769 1, 2429 7904 1, 2339 8084 1, 2264 8219 1, 2174 8384 1, 2099 8489 1, 1979 8654 1, 1904 8759 1, 1784 8924 1, 1709 9029 1, 1604 9179 1, 1529 9284 1, 1439 9434 1, 1349 9524 1, 1259 9644 1, 1184 9764 1, 1079 9884 1, 989 9974 1, 899 10094 1, 839 10169 1, 749 10289 1, 629 10454 1, 569 10514 1, 434 10649 1, 329 10739 1, 269 10814 1, 164 10904 1, 59 11009 1, 59 11039 1, 74 11024 1, 134 10979 1, 164 10949 1</inkml:annotation>
  <inkml:annotation type="data">AMUBHAOAgAQAAAAAAB0ExAHUAwMHRMABRTRIEQUBOBH92QFBCqEBVIL+Ajv4CF8efXvned7ynZdN
k2CyrLnfPqk3N52Wbllned5uUmxm7495zr4pzYLEZcmdvrcvPGvj58314zz48+NzvO+vfPo+vPPj
z498ss7zedzz48+PPO884bnec+P12ye+7IJ/BTH8E7/gf8DfgGet59Pj5vj167j5fU+HNfF72WVk
7zbzsoSy87mpNzc3ned53NxVT+AWf4BW/gRv9BA=
</inkml:annotation>
  <inkml:annotation type="types">AAEBAQEBAQEBAQEBAQEBAQEBAQEBAQEBAQEBAQEBAQEBAQEBAQEBAQEBAQEBAQEBAQEBAQEBAQEB
AQEBAQEBAQEBAQEBAQEBAQEBAQEBAQEBAQEB
</inkml:annotation>
</inkml:ink>
</file>

<file path=word/ink/ink10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191 16 362, 187 13 362, 178 10 365, 169 5 347, 165 6 330, 152 6 326, 139 9 318, 126 12 313, 116 15 313, 110 17 316, 101 21 316, 95 26 321, 86 29 321, 72 37 327, 57 46 331, 41 57 331, 30 67 335, 25 73 340, 20 79 340, 11 90 346, 5 99 359, 4 105 365, 4 116 379, 8 121 390, 15 127 405, 18 131 417, 23 132 417, 28 135 431, 34 137 431, 40 138 445, 55 141 458, 65 142 458, 81 143 469, 99 144 478, 108 144 488, 119 144 488, 139 143 493, 149 143 498, 163 142 498, 172 141 507, 185 140 507, 195 139 510, 209 138 510, 220 138 521, 233 135 521, 243 135 532, 258 133 532, 268 133 548, 281 132 548, 290 131 564, 303 129 564, 313 129 582, 326 127 582, 336 126 592, 347 125 592, 357 126 598, 370 125 598, 379 123 600, 391 120 600, 400 119 602, 410 116 602, 420 114 602, 430 110 602, 445 106 601, 459 100 599, 473 94 599, 483 89 599, 490 82 602, 494 76 608, 495 68 616, 495 60 626, 491 51 638, 485 43 649, 477 35 655, 465 28 655, 460 25 649, 452 21 649, 437 15 642, 431 12 635, 421 9 635, 413 8 632, 402 6 632, 393 6 630, 383 5 630, 375 5 630, 364 6 630, 355 5 630, 344 5 630, 337 7 622, 328 8 622, 311 10 604, 303 13 544, 295 14 544, 281 18 432, 267 23 207, 262 25 0</inkml:trace>
  <inkml:annotation type="path"> 2969 314 1, 2864 239 1, 2804 194 1, 2669 149 1, 2534 74 1, 2474 89 1, 2279 89 1, 2084 134 1, 1889 179 1, 1739 224 1, 1649 254 1, 1514 314 1, 1424 389 1, 1289 434 1, 1079 554 1, 854 689 1, 614 854 1, 449 1004 1, 374 1094 1, 299 1184 1, 164 1349 1, 74 1484 1, 59 1574 1, 59 1739 1, 119 1814 1, 224 1904 1, 269 1964 1, 344 1979 1, 419 2024 1, 509 2054 1, 599 2069 1, 824 2114 1, 974 2129 1, 1214 2144 1, 1484 2159 1, 1619 2159 1, 1784 2159 1, 2084 2144 1, 2234 2144 1, 2444 2129 1, 2579 2114 1, 2774 2099 1, 2924 2084 1, 3134 2069 1, 3299 2069 1, 3494 2024 1, 3644 2024 1, 3869 1994 1, 4019 1994 1, 4214 1979 1, 4349 1964 1, 4544 1934 1, 4694 1934 1, 4889 1904 1, 5039 1889 1, 5204 1874 1, 5354 1889 1, 5549 1874 1, 5684 1844 1, 5864 1799 1, 5999 1784 1, 6149 1739 1, 6299 1709 1, 6449 1649 1, 6674 1589 1, 6884 1499 1, 7094 1409 1, 7244 1334 1, 7349 1229 1, 7409 1139 1, 7424 1019 1, 7424 899 1, 7364 764 1, 7274 644 1, 7154 524 1, 6974 419 1, 6899 374 1, 6779 314 1, 6554 224 1, 6464 179 1, 6314 134 1, 6194 119 1, 6029 89 1, 5894 89 1, 5744 74 1, 5624 74 1, 5459 89 1, 5324 74 1, 5159 74 1, 5054 104 1, 4919 119 1, 4664 149 1, 4544 194 1, 4424 209 1, 4214 269 1, 4004 344 1, 3929 374 1</inkml:annotation>
  <inkml:annotation type="data">APwBHAOAgAQAAAAAAB0DvgJoAwdEwAFFNEgRBQE4Ef3ZAUEK2QFhgv4Bw/gH/nt6+c547zvu318D
zz1PHPOI+b38GfPnzfT49+O+O5317558d52XnnnYeq8972+d3z8Xfj+bzncudzfG/L8z4XzAgvwd
+Gcb8F4XJvqZfL1vfXwze5bmlWUJ3m5VzYzbc2a1NmrE8XeMuWTZlk3k6IJ/A3H8Dc8/B8+7zz1z
vr38G+fE9/B8Xx/J3x37fwB+AfwBfv+rZ9Pp7+b5+d+r6/q+v8CfgX8CfgX8Efgn6Pp+D4c3NLcc
5mZffw/D8Hxvi7zcD5fk/BP45/Ln7F/Y/4IA
</inkml:annotation>
  <inkml:annotation type="types">AAEBAQEBAQEBAQEBAQEBAQEBAQEBAQEBAQEBAQEBAQEBAQEBAQEBAQEBAQEBAQEBAQEBAQEBAQEB
AQEBAQEBAQEBAQEBAQEBAQEBAQEBAQEBAQEBAQEBAQEBAQEBAQEBAQ==
</inkml:annotation>
</inkml:ink>
</file>

<file path=word/ink/ink10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11 21 468, 22 19 493, 35 14 509, 52 9 509, 63 7 250, 64 7 250, 64 7 204, 63 7 204, 59 10 0</inkml:trace>
  <inkml:annotation type="path"> 0 329 1, 164 314 1, 329 284 1, 524 209 1, 779 134 1, 944 104 1, 959 104 1, 959 104 1, 944 104 1, 884 149 1</inkml:annotation>
  <inkml:annotation type="data">AEUcA4CABAAAAAAAHQIkGAMERTRIEQUBOBG8QYFACicKgn1M8fD9NvSC/CH4TvXMOIJ/BRn8Et/P
+Bf4Dr/gOr8g/kD+AfQ=
</inkml:annotation>
  <inkml:annotation type="types">AAEBAQEBAQEBAQ==
</inkml:annotation>
</inkml:ink>
</file>

<file path=word/ink/ink10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14 17 449, 23 12 468, 34 8 470, 43 5 0</inkml:trace>
  <inkml:annotation type="path"> 0 329 1, 209 254 1, 344 179 1, 509 119 1, 644 74 1</inkml:annotation>
  <inkml:annotation type="data">ADYcA4CABAAAAAAAHQIeGAMERTRIEQUBOBG8QYFAChgFgn4A95qC/CH4bSCCfwTN/BIP4H/gpUA=
</inkml:annotation>
  <inkml:annotation type="types">AAEBAQE=
</inkml:annotation>
</inkml:ink>
</file>

<file path=word/ink/ink10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11 9 518, 22 10 490, 25 13 204,</inkml:trace>
  <inkml:annotation type="path"> 0 74 1, 164 134 1, 329 149 1, 374 194 1</inkml:annotation>
  <inkml:annotation type="data">ADEcA4CABAAAAAAAHQIYFgMERTRIEQUBOBG8QYFAChMEgn1PlIL1e4CCfwXh/BlP8B0g
</inkml:annotation>
  <inkml:annotation type="types">AAEBAQ==
</inkml:annotation>
</inkml:ink>
</file>

<file path=word/ink/ink10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45 8 441, 38 12 417, 32 24 391, 21 41 373, 15 54 376, 9 70 399, 8 81 434, 11 90 442, 13 92 436, 18 92 434, 22 91 434, 38 82 452, 47 75 451, 56 66 409, 70 52 204, 77 43 204, 81 37 0</inkml:trace>
  <inkml:annotation type="path"> 839 104 1, 674 119 1, 569 179 1, 479 359 1, 314 614 1, 224 809 1, 134 1049 1, 119 1214 1, 164 1349 1, 194 1379 1, 269 1379 1, 329 1364 1, 569 1229 1, 704 1124 1, 839 989 1, 1049 779 1, 1154 644 1, 1214 554 1</inkml:annotation>
  <inkml:annotation type="data">AGYcA4CABAAAAAAAHQIoLAMJRIDgwgdFNEgRBQE4EbxBgUAKQxKC/Kn5r8T36evF5fs+N6+PoIL4
vh58nrzz3vx7flzffriCfwSt/BQ+/J+DvwZ9n4b/APjPwR+C/xv/AFf8A/fwD6A=
</inkml:annotation>
  <inkml:annotation type="types">AAEBAQEBAQEBAQEBAQEBAQEB
</inkml:annotation>
</inkml:ink>
</file>

<file path=word/ink/ink10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10 11 576, 26 9 518, 26 9 518, 27 11 286, 25 13 204, 17 21 204,</inkml:trace>
  <inkml:annotation type="path"> 0 194 1, 149 164 1, 389 134 1, 389 134 1, 404 164 1, 374 194 1, 254 314 1</inkml:annotation>
  <inkml:annotation type="data">AEMcA4CABAAAAAAAHQIaFgMJRIDgwgdFNEgRBQE4EbxBgUAKIAeCfR8H4FnfhIL7vwGzHwCCfwbJ
/B7P5Y/gLX+AEP0Q
</inkml:annotation>
  <inkml:annotation type="types">AAEBAQEBAQ==
</inkml:annotation>
</inkml:ink>
</file>

<file path=word/ink/ink10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29 8 446, 42 9 481, 41 10 473, 35 24 471, 33 35 470, 29 55 470, 26 73 473, 22 90 474, 18 100 478, 11 106 504, 10 106 504, 9 106 517, 9 105 517, 10 102 517, 17 94 518, 25 87 518, 42 74 473, 51 69 376, 69 60 204, 73 57 0</inkml:trace>
  <inkml:annotation type="path"> 269 134 1, 434 119 1, 629 134 1, 614 149 1, 524 359 1, 494 524 1, 434 824 1, 389 1094 1, 329 1349 1, 269 1499 1, 164 1589 1, 149 1589 1, 134 1589 1, 134 1574 1, 149 1529 1, 254 1409 1, 374 1304 1, 629 1109 1, 764 1034 1, 1034 899 1, 1094 854 1</inkml:annotation>
  <inkml:annotation type="data">AGYcA4CABAAAAAAAHQImMAMJRIDgwgdFNEgRBQE4EbxBgUAKQxWC/BHx5+AffjZXfgSfBPm+X5vw
CIL5vpx93fm2/H5+Fd9z4fk8/ACCfwTB/BDf47+CTm8/CH4Z+770v4//Jv57/Eo=
</inkml:annotation>
  <inkml:annotation type="types">AAEBAQEBAQEBAQEBAQEBAQEBAQEB
</inkml:annotation>
</inkml:ink>
</file>

<file path=word/ink/ink10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11 7 410, 24 17 495, 27 17 204, 26 15 204, 19 8 204, 16 6 0</inkml:trace>
  <inkml:annotation type="path"> 0 0 1, 164 104 1, 359 254 1, 404 254 1, 389 224 1, 284 119 1, 239 89 1</inkml:annotation>
  <inkml:annotation type="data">AD0cA4CABAAAAAAAHQIaFgMERTRIEQUBOBG8QYFACh8Hgn1Z9Pn4fACCfFz6d9+ggn8EMfwLf/A6
v8CVP4B9
</inkml:annotation>
  <inkml:annotation type="types">AAEBAQEBAQ==
</inkml:annotation>
</inkml:ink>
</file>

<file path=word/ink/ink10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19 14 480, 33 9 480, 43 8 478, 43 9 478, 44 10 486, 42 21 490, 38 32 494, 32 45 498, 23 61 498, 14 80 518, 7 91 257, 7 90 257, 7 88 204, 8 85 0</inkml:trace>
  <inkml:annotation type="path"> 149 284 1, 284 209 1, 494 134 1, 644 119 1, 644 134 1, 659 149 1, 629 314 1, 569 479 1, 479 674 1, 344 914 1, 209 1199 1, 104 1364 1, 104 1349 1, 104 1319 1, 119 1274 1</inkml:annotation>
  <inkml:annotation type="data">AE4cA4CABAAAAAAAHQIcKgMERTRIEQUBOBG8QYFACjAPgvovrz9M7u9Z8SCC/BX4VeMfQznPl+20
gn8FSfwVLufJ5PP4M/gRf+A7vyf/ACY=
</inkml:annotation>
  <inkml:annotation type="types">AAEBAQEBAQEBAQEBAQEB
</inkml:annotation>
</inkml:ink>
</file>

<file path=word/ink/ink1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10 15 286, 9 28 356, 8 42 464, 8 39 509, 13 30 497, 19 21 473, 27 14 463, 34 14 417, 35 15 405, 36 21 404, 32 31 404, 29 33 338, 27 33 204, 27 32 204, 23 25 204, 22 10 204,</inkml:trace>
  <inkml:annotation type="path"> 134 0 1, 149 224 1, 134 419 1, 119 629 1, 119 584 1, 194 449 1, 284 314 1, 404 209 1, 509 209 1, 524 224 1, 539 314 1, 479 464 1, 434 494 1, 404 494 1, 404 479 1, 344 374 1, 329 149 1</inkml:annotation>
  <inkml:annotation type="data">AFYcA4CABAAAAAAAHQIaHgMERTRIEQUBOBG8QYFACjgRgvm+XU9TL8L3Jnnggn4C2fgf4WfFPXj5
dvw/KIJ/AkH8BK/jD8x/lf7fwB+LfxR9U/NP5t/eAA==
</inkml:annotation>
  <inkml:annotation type="types">AAEBAQEBAQEBAQEBAQEBAQE=
</inkml:annotation>
</inkml:ink>
</file>

<file path=word/ink/ink1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10 29 274, 22 18 336, 32 13 394, 42 8 405, 43 9 204,</inkml:trace>
  <inkml:annotation type="path"> 0 539 1, 149 434 1, 329 269 1, 479 194 1, 629 119 1, 644 134 1</inkml:annotation>
  <inkml:annotation type="data">ADocA4CABAAAAAAAHQIeGgMERTRIEQUBOBG8QYFAChwGgn0Zr5yC/Fn478/A+ACCfwIR/ARvn8h/
wEaA
</inkml:annotation>
  <inkml:annotation type="types">AAEBAQEB
</inkml:annotation>
</inkml:ink>
</file>

<file path=word/ink/ink1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41 15 401, 40 38 451, 35 57 496, 30 72 508, 23 88 505, 17 97 493, 10 104 353, 9 104 241, 7 103 204, 6 102 204, 5 96 0</inkml:trace>
  <inkml:annotation type="path"> 599 0 1, 614 224 1, 599 569 1, 524 854 1, 449 1079 1, 344 1319 1, 254 1454 1, 149 1559 1, 134 1559 1, 104 1544 1, 89 1529 1, 74 1439 1</inkml:annotation>
  <inkml:annotation type="data">AEscA4CABAAAAAAAHQIeMAMERTRIEQUBOBG8QYFACi0Mgvxp+M98tl+CwIJ+Avk8+Z8e/HXsgn8E
DfwNH7/E/4D+f9y/hz89fi7+AfQ=
</inkml:annotation>
  <inkml:annotation type="types">AAEBAQEBAQEBAQEB
</inkml:annotation>
</inkml:ink>
</file>

<file path=word/ink/ink1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33 13 304, 30 25 394, 26 34 462, 22 45 518, 15 66 589, 8 81 540, 8 81 540, 8 81 477, 8 81 477, 7 81 340, 7 81 340, 6 79 0</inkml:trace>
  <inkml:annotation type="path"> 524 0 1, 494 194 1, 449 374 1, 389 509 1, 329 674 1, 224 989 1, 119 1214 1, 119 1214 1, 119 1214 1, 119 1214 1, 104 1214 1, 104 1214 1, 89 1184 1</inkml:annotation>
  <inkml:annotation type="data">AEwcA4CABAAAAAAAHQIcKgMERTRIEQUBOBG8QYFACi4NgvxV+L7XXxFlgn3XufR8P4DDQIJ/Aon8
BI/hH7fwF+1fyN+Y/zF+9/3t/Axo
</inkml:annotation>
  <inkml:annotation type="types">AAEBAQEBAQEBAQEBAQ==
</inkml:annotation>
</inkml:ink>
</file>

<file path=word/ink/ink1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43 217, 10 56 292, 12 70 354, 15 87 466, 16 105 494, 16 125 536, 18 142 586, 23 145 585, 25 139 576, 29 128 572, 35 111 567, 42 100 564, 49 88 553, 60 68 503, 71 47 461, 76 35 391, 81 17 256, 83 6 204, 83 7 204, 78 20 313, 73 38 496, 74 42 579, 75 42 579, 82 43 599, 86 42 600, 97 36 594, 113 28 565, 119 28 533, 119 29 533, 116 42 532, 109 50 530, 100 62 494, 91 71 451, 82 76 268, 79 76 204, 79 76 204,</inkml:trace>
  <inkml:annotation type="path"> 14 494 1, 89 644 1, 149 839 1, 179 1049 1, 224 1304 1, 239 1574 1, 239 1874 1, 269 2129 1, 344 2174 1, 374 2084 1, 434 1919 1, 524 1664 1, 629 1499 1, 734 1319 1, 899 1019 1, 1064 704 1, 1139 524 1, 1214 254 1, 1244 89 1, 1244 104 1, 1169 299 1, 1094 569 1, 1109 629 1, 1124 629 1, 1229 644 1, 1289 629 1, 1454 539 1, 1694 419 1, 1784 419 1, 1784 434 1, 1739 629 1, 1634 749 1, 1499 929 1, 1364 1064 1, 1229 1139 1, 1184 1139 1, 1184 1139 1</inkml:annotation>
  <inkml:annotation type="data">AJYBHAOAgAQAAAAAAB0CNj4DBEU0SBEFATgRvEGBQAp4JYKeLs25zuZHh8Lu+3wPg78Xr6fh750+
DgCC/E34T5OTO/gH5/fw/BflvzfD8X2fZ6/APmb735J9nvx3z7CCfwEt/AAP3/kj9G/gD5PyX8vq
58v4z+T8O/mf9Ffkz9ffnj9W/ov8Gfgv4/wn38SW/in4/37+0vzI
</inkml:annotation>
  <inkml:annotation type="types">AAEBAQEBAQEBAQEBAQEBAQEBAQEBAQEBAQEBAQEBAQEBAQEBAQ==
</inkml:annotation>
</inkml:ink>
</file>

<file path=word/ink/ink1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76 12 368, 68 24 384, 60 30 405, 53 38 430, 39 53 473, 42 55 463, 46 53 462, 62 41 462, 78 30 463, 85 22 466, 92 11 516, 91 12 517, 84 20 511, 78 28 510, 70 44 524, 65 57 546, 56 76 560, 49 91 583, 39 112 583, 29 131 552, 16 149 505, 7 162 204, 0 170 0</inkml:trace>
  <inkml:annotation type="path"> 1184 0 1, 1139 179 1, 1019 359 1, 899 449 1, 794 569 1, 584 794 1, 629 824 1, 689 794 1, 929 614 1, 1169 449 1, 1274 329 1, 1379 164 1, 1364 179 1, 1259 299 1, 1169 419 1, 1049 659 1, 974 854 1, 839 1139 1, 734 1364 1, 584 1679 1, 434 1964 1, 239 2234 1, 104 2429 1, 0 2549 1</inkml:annotation>
  <inkml:annotation type="data">AG4cA4CABAAAAAAAHQIuRgMERTRIEQUBOBG8QYFAClAYgv0F+ifafH+Bp9j53y/DN55zrvjAgn2P
hz4vv8/TOd+z4nyd+Dz8G337gn8DifwNL68fgj8n/NJn5C/I/x+vwF8ny/N+E/xH+Bf4Dh/UwA==
</inkml:annotation>
  <inkml:annotation type="types">AAEBAQEBAQEBAQEBAQEBAQEBAQEBAQEB
</inkml:annotation>
</inkml:ink>
</file>

<file path=word/ink/ink1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7 12 247, 10 24 204,</inkml:trace>
  <inkml:annotation type="path"> 89 0 1, 104 179 1, 149 359 1</inkml:annotation>
  <inkml:annotation type="data">AC0cA4CABAAAAAAAHQIUGAMERTRIEQUBOBG8QYFACg8Dgvg94IJ9gIJ/AaX8CUg=
</inkml:annotation>
  <inkml:annotation type="types">AAEB
</inkml:annotation>
</inkml:ink>
</file>

<file path=word/ink/ink1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0 164 1, 299 179 1, 599 209 1</inkml:annotation>
  <inkml:annotation type="data">ACQcA4CABAAAAAAAHQIeFAMERTRIERG8QYFACgkDgn4MAIL6vpg=
</inkml:annotation>
  <inkml:annotation type="types">AAEB
</inkml:annotation>
</inkml:ink>
</file>

<file path=word/ink/ink1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8 12 535, 12 25 540, 19 28 204, 23 23 204, 34 8 204, 37 2 0</inkml:trace>
  <inkml:annotation type="path"> 29 0 1, 119 179 1, 179 374 1, 284 419 1, 344 344 1, 509 119 1, 554 29 1</inkml:annotation>
  <inkml:annotation type="data">AD0cA4CABAAAAAAAHQIcGgMERTRIEQUBOBG8QYFACh8Hgs8bzvxfKIJ9k+n5fp+Ygn8GJfwYT/Ax
/8DCP4B9
</inkml:annotation>
  <inkml:annotation type="types">AAEBAQEBAQ==
</inkml:annotation>
</inkml:ink>
</file>

<file path=word/ink/ink1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9 7 204, 12 6 204, 15 4 0</inkml:trace>
  <inkml:annotation type="path"> 0 29 1, 134 104 1, 179 89 1, 224 59 1</inkml:annotation>
  <inkml:annotation type="data">ADEcA4CABAAAAAAAHQIWFAMERTRIEQUBOBG8QYFAChMEgnzfCILOfDSCfwD5/APv8A+g
</inkml:annotation>
  <inkml:annotation type="types">AAEBAQ==
</inkml:annotation>
</inkml:ink>
</file>

<file path=word/ink/ink1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11 9 449, 14 8 481, 16 9 481, 29 13 204, 30 10 204,</inkml:trace>
  <inkml:annotation type="path"> 0 89 1, 164 134 1, 209 119 1, 239 134 1, 434 194 1, 449 149 1</inkml:annotation>
  <inkml:annotation type="data">ADscA4CABAAAAAAAHQIaFgMERTRIEQUBOBG8QYFACh0Ggn1fLfq+0IL4O+c58YCCfwTN/BE/4l/g
Q/+BDg==
</inkml:annotation>
  <inkml:annotation type="types">AAEBAQEB
</inkml:annotation>
</inkml:ink>
</file>

<file path=word/ink/ink1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40 11 482, 32 29 510, 21 43 524, 14 51 513, 6 52 204, 6 52 204, 6 50 0</inkml:trace>
  <inkml:annotation type="path"> 674 0 1, 599 164 1, 479 434 1, 314 644 1, 209 764 1, 89 779 1, 89 779 1, 89 749 1</inkml:annotation>
  <inkml:annotation type="data">AEMcA4CABAAAAAAAHQIeIAMERTRIEQUBOBG8QYFACiUIgvx9+Se98X5Agn1fF5+H47qCfwVR/BOP
4B/C/8Cc/wKd/APo
</inkml:annotation>
  <inkml:annotation type="types">AAEBAQEBAQE=
</inkml:annotation>
</inkml:ink>
</file>

<file path=word/ink/ink1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10 28 385, 22 20 391, 34 14 398, 47 10 429, 61 8 467, 69 8 467, 81 11 489, 90 16 503, 101 26 534, 106 40 554, 105 55 586, 98 69 593, 92 78 594, 83 87 590, 72 93 560, 69 94 560, 60 91 348, 58 87 348, 48 76 204,</inkml:trace>
  <inkml:annotation type="path"> 0 569 1, 149 419 1, 329 299 1, 509 209 1, 704 149 1, 914 119 1, 1034 119 1, 1214 164 1, 1349 239 1, 1514 389 1, 1589 599 1, 1574 824 1, 1469 1034 1, 1379 1169 1, 1244 1304 1, 1079 1394 1, 1034 1409 1, 899 1364 1, 869 1304 1, 719 1139 1</inkml:annotation>
  <inkml:annotation type="data">AGUcA4CABAAAAAAAHQIyLAMERTRIEQUBOBG8QYFACkcUgn0Yk+Hx3Ph+H4Z3fk+H4vlAgvxh+Rcz
MzmevEvt335vxoJ/A838Dtz8KfF+Mfwh8v4G+v7Pwv8Pv8M/iD+Ajf4CM/gAUA==
</inkml:annotation>
  <inkml:annotation type="types">AAEBAQEBAQEBAQEBAQEBAQEBAQE=
</inkml:annotation>
</inkml:ink>
</file>

<file path=word/ink/ink1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7 10 293, 10 29 356, 12 54 400, 15 74 477, 16 95 490, 16 112 521, 18 114 311, 19 108 311, 18 85 204, 17 80 0</inkml:trace>
  <inkml:annotation type="path"> 89 0 1, 104 149 1, 149 434 1, 179 809 1, 224 1109 1, 239 1424 1, 239 1679 1, 269 1709 1, 284 1619 1, 269 1274 1, 254 1199 1</inkml:annotation>
  <inkml:annotation type="data">AEwcA4CABAAAAAAAHQIWNAMERTRIEQUBOBG8QYFACi4Lgvg95Zty6IJ9HzfB7nn8B/L+B/wQgn8C
XfwFj+C/xN+ZfwR/AY/8BEfrv9Tg
</inkml:annotation>
  <inkml:annotation type="types">AAEBAQEBAQEBAQE=
</inkml:annotation>
</inkml:ink>
</file>

<file path=word/ink/ink1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17 15 478, 15 37 500, 13 48 511, 8 65 513, 6 72 0</inkml:trace>
  <inkml:annotation type="path"> 254 0 1, 254 224 1, 224 554 1, 194 719 1, 119 974 1, 89 1079 1</inkml:annotation>
  <inkml:annotation type="data">ADocA4CABAAAAAAAHQIWKAMERTRIEQUBOBG8QYFAChwGgvwN+B9d4IJ+Avi+v4Ppgn8FQfwTr9fz
/wXW
</inkml:annotation>
  <inkml:annotation type="types">AAEBAQEB
</inkml:annotation>
</inkml:ink>
</file>

<file path=word/ink/ink1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21 11 434, 20 21 473, 17 35 505, 12 54 537, 8 66 535, 4 75 204,</inkml:trace>
  <inkml:annotation type="path"> 314 0 1, 314 164 1, 299 314 1, 254 524 1, 179 809 1, 119 989 1, 59 1124 1</inkml:annotation>
  <inkml:annotation type="data">ADocA4CABAAAAAAAHQIYKAMERTRIEQUBOBG8QYFAChwHgvwd+D7uwIJ9V8evj6CCfwSR/A/fxvxT
/Au4
</inkml:annotation>
  <inkml:annotation type="types">AAEBAQEBAQ==
</inkml:annotation>
</inkml:ink>
</file>

<file path=word/ink/ink1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7 30 361, 10 45 401, 12 60 468, 12 79 515, 12 97 594, 11 97 619, 12 93 599, 14 74 573, 17 58 537, 22 42 507, 27 29 491, 33 16 475, 40 9 480, 40 8 480, 42 8 516, 43 9 516, 48 20 589, 52 33 601, 56 48 627, 59 65 635, 61 84 638, 62 94 627, 59 98 460, 59 97 265, 52 88 204, 50 85 0</inkml:trace>
  <inkml:annotation type="path"> 29 284 1, 104 449 1, 149 674 1, 179 899 1, 179 1184 1, 179 1454 1, 164 1454 1, 179 1394 1, 209 1109 1, 254 869 1, 329 629 1, 404 434 1, 494 239 1, 599 134 1, 599 119 1, 629 119 1, 644 134 1, 719 299 1, 779 494 1, 839 719 1, 884 974 1, 914 1259 1, 929 1409 1, 884 1469 1, 884 1454 1, 779 1319 1, 749 1274 1</inkml:annotation>
  <inkml:annotation type="data">AHccA4CABAAAAAAAHQIkLAMERTRIEQUBOBG8QYFAClkbgs5t1ckxJ8eXxVt88+P0gvwV8vh4v4J8
/gPjj4Pgk+jMzPn+H38vwIJ/A238Cz/hr8G/iT8o/j/4fp+D8APwd7/Fn4t/O35f/AH4J9/gH+AH
fw7+8P4ADA==
</inkml:annotation>
  <inkml:annotation type="types">AAEBAQEBAQEBAQEBAQEBAQEBAQEBAQEBAQEB
</inkml:annotation>
</inkml:ink>
</file>

<file path=word/ink/ink1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12 13 333, 14 34 425, 14 56 464, 13 76 502, 12 96 507, 10 113 508, 7 114 204, 6 109 204, 6 104 0</inkml:trace>
  <inkml:annotation type="path"> 149 0 1, 179 194 1, 209 509 1, 209 839 1, 194 1139 1, 179 1439 1, 149 1694 1, 104 1709 1, 89 1634 1, 89 1559 1</inkml:annotation>
  <inkml:annotation type="data">AEMcA4CABAAAAAAAHQIWNAMERTRIEQUBOBG8QYFACiUKgvo+VtW5AIJ93yTXfwL8IIJ/Av38Bj/k
+/ifz/Ao/8CifwD6
</inkml:annotation>
  <inkml:annotation type="types">AAEBAQEBAQEBAQ==
</inkml:annotation>
</inkml:ink>
</file>

<file path=word/ink/ink1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26 19 372, 24 32 457, 19 44 478, 13 59 487, 6 73 204, 6 72 204, 10 62 204, 17 49 204, 26 38 204, 36 27 204, 50 15 265, 60 8 381, 62 8 381, 63 8 396, 64 8 399, 66 10 347, 66 13 254, 60 26 204, 52 37 204,</inkml:trace>
  <inkml:annotation type="path"> 389 134 1, 389 284 1, 359 479 1, 284 659 1, 194 884 1, 89 1094 1, 89 1079 1, 149 929 1, 254 734 1, 389 569 1, 539 404 1, 749 224 1, 899 119 1, 929 119 1, 944 119 1, 959 119 1, 989 149 1, 989 194 1, 899 389 1, 779 554 1</inkml:annotation>
  <inkml:annotation type="data">AF8cA4CABAAAAAAAHQImJgMERTRIEQUBOBG8QYFACkEUgvwx+Gd7b8XjmTx5+Wpvw6CC+acvL+A/
n7i+viMn0aCCfwOZ/Akf5l+3+BLf4EaD8vflL9m/gL7fyn+N/x1+SA==
</inkml:annotation>
  <inkml:annotation type="types">AAEBAQEBAQEBAQEBAQEBAQEBAQE=
</inkml:annotation>
</inkml:ink>
</file>

<file path=word/ink/ink1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11 25 339, 23 22 368, 42 18 419, 58 14 430, 70 9 424, 71 6 253, 70 6 253, 61 1 0</inkml:trace>
  <inkml:annotation type="path"> 0 389 1, 164 374 1, 344 329 1, 629 269 1, 869 209 1, 1049 134 1, 1064 89 1, 1049 89 1, 914 14 1</inkml:annotation>
  <inkml:annotation type="data">AEYcA4CABAAAAAAAHQImGAMERTRIEQUBOBG8QYFACigJgn1T4u+fr35Qgvwx+G9q5z2Agn8DFfwK
j+EPxr+B/4Av/gDr+A3w
</inkml:annotation>
  <inkml:annotation type="types">AAEBAQEBAQEB
</inkml:annotation>
</inkml:ink>
</file>

<file path=word/ink/ink1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17 13 204, 15 31 302, 13 57 384, 12 76 436, 11 97 521, 9 115 530, 10 125 509, 10 125 428, 12 121 235, 15 109 204,</inkml:trace>
  <inkml:annotation type="path"> 269 0 1, 254 194 1, 224 464 1, 194 854 1, 179 1139 1, 164 1454 1, 134 1724 1, 149 1874 1, 149 1874 1, 179 1814 1, 224 1634 1</inkml:annotation>
  <inkml:annotation type="data">AEkcA4CABAAAAAAAHQIUOAMERTRIEQUBOBG8QYFACisLgvwR+C6i8uSCfd6+T4878v0+flCCfwD5
+ufwL+IfxN+ffxD+Xf2L/AFA
</inkml:annotation>
  <inkml:annotation type="types">AAEBAQEBAQEBAQE=
</inkml:annotation>
</inkml:ink>
</file>

<file path=word/ink/ink1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30 400, 11 47 501, 11 57 576, 9 59 588, 9 56 578, 13 46 570, 21 34 568, 31 23 564, 42 15 561, 53 10 556, 63 9 557, 67 10 558, 70 13 574, 70 17 591, 65 30 602, 56 39 610, 47 45 613, 32 54 614, 22 58 616, 19 57 550, 21 56 544, 33 50 538, 44 46 507, 55 43 457, 63 37 204, 63 36 204,</inkml:trace>
  <inkml:annotation type="path"> 74 269 1, 119 449 1, 164 704 1, 164 854 1, 134 884 1, 134 839 1, 194 689 1, 314 509 1, 464 344 1, 629 224 1, 794 149 1, 944 134 1, 1004 149 1, 1049 194 1, 1049 254 1, 974 449 1, 839 584 1, 704 674 1, 479 809 1, 329 869 1, 284 854 1, 314 839 1, 494 749 1, 659 689 1, 824 644 1, 944 554 1, 944 539 1</inkml:annotation>
  <inkml:annotation type="data">AG4cA4CABAAAAAAAHQImIgMERTRIEQUBOBG8QYFAClAbgvWu7njxkX4b335fD6+L19Fd+UCC/BHw
+vj+X38eznPGZPm89579veTvoIJ/BAn8Cd/hn8x/hHPg2b8D8BT4e+9n5t/Lj8L/gv+Ae/4DeA==
</inkml:annotation>
  <inkml:annotation type="types">AAEBAQEBAQEBAQEBAQEBAQEBAQEBAQEBAQEB
</inkml:annotation>
</inkml:ink>
</file>

<file path=word/ink/ink1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8 30 423, 11 50 478, 11 60 550, 11 72 585, 11 70 613, 19 53 608, 25 42 605, 38 26 586, 47 18 577, 57 13 575, 68 9 572, 73 10 567, 77 13 551, 77 15 547, 75 26 551, 66 38 565, 59 47 576, 50 55 584, 40 62 591, 32 71 626, 34 70 594, 45 64 522, 59 54 388, 67 47 287, 73 37 204,</inkml:trace>
  <inkml:annotation type="path"> 74 239 1, 119 449 1, 164 749 1, 164 899 1, 164 1079 1, 164 1049 1, 284 794 1, 374 629 1, 569 389 1, 704 269 1, 854 194 1, 1019 134 1, 1094 149 1, 1154 194 1, 1154 224 1, 1124 389 1, 989 569 1, 884 704 1, 749 824 1, 599 929 1, 479 1064 1, 509 1049 1, 674 959 1, 884 809 1, 1004 704 1, 1094 554 1</inkml:annotation>
  <inkml:annotation type="data">AHAcA4CABAAAAAAAHQIoJAMERTRIEQUBOBG8QYFAClIagvWunyb8XmT4b5348259Hzc+HYL8Cb8H
05+AfwH8Hv5OT1l+adtz6ffnnYJ/BGX8Di/gb8X/H+J8/Av0fFd+v7Pk+jvb+HPzX+NfzD+JvwQA
</inkml:annotation>
  <inkml:annotation type="types">AAEBAQEBAQEBAQEBAQEBAQEBAQEBAQEBAQE=
</inkml:annotation>
</inkml:ink>
</file>

<file path=word/ink/ink1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9 16 459, 10 35 518, 10 56 577, 10 77 607, 10 100 612, 9 121 599, 10 142 504, 12 160 257, 14 169 0</inkml:trace>
  <inkml:annotation type="path"> 119 0 1, 134 239 1, 149 524 1, 149 839 1, 149 1154 1, 149 1499 1, 134 1814 1, 149 2129 1, 179 2399 1, 209 2534 1</inkml:annotation>
  <inkml:annotation type="data">AEAcA4CABAAAAAAAHQIURAMERTRIEQUBOBG8QYFACiIKgvk+NS5Agn4E5jNd+cCCfwT1/BAr8P/h
f8E/on+AFfpA
</inkml:annotation>
  <inkml:annotation type="types">AAEBAQEBAQEBAQ==
</inkml:annotation>
</inkml:ink>
</file>

<file path=word/ink/ink1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12 92 395, 22 88 445, 24 88 445, 27 90 449, 31 100 484, 31 113 496, 27 124 546, 22 136 579, 23 136 641, 27 129 641, 38 108 538, 48 93 402, 58 75 204, 68 59 204,</inkml:trace>
  <inkml:annotation type="path"> 0 1484 1, 179 1379 1, 329 1319 1, 359 1319 1, 404 1349 1, 464 1499 1, 464 1694 1, 404 1859 1, 329 2039 1, 344 2039 1, 404 1934 1, 569 1619 1, 719 1394 1, 869 1124 1, 1019 884 1</inkml:annotation>
  <inkml:annotation type="data">AFgcA4CABAAAAAAAHQImMgMERTRIEQUBOBG8QYFACjoPgn2b8snnzfg58VCC/VX6554z5ObPt+P8
A/B3AIJ/A/X8DL/knx+Ivwn+MPwP+HvzD+s/xP+Yf4Bw
</inkml:annotation>
  <inkml:annotation type="types">AAEBAQEBAQEBAQEBAQEB
</inkml:annotation>
</inkml:ink>
</file>

<file path=word/ink/ink1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0 0 1, 209 209 1, 419 419 1</inkml:annotation>
  <inkml:annotation type="data">ACQcA4CABAAAAAAAHQIaGgMERTRIERG8QYFACgkDgn4AAIJ+AAA=
</inkml:annotation>
  <inkml:annotation type="types">AAEB
</inkml:annotation>
</inkml:ink>
</file>

<file path=word/ink/ink1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12 8 451, 16 9 451, 35 11 471, 38 14 273, 38 15 204, 29 25 204, 23 29 0</inkml:trace>
  <inkml:annotation type="path"> 0 134 1, 179 119 1, 239 134 1, 524 164 1, 569 209 1, 569 224 1, 434 374 1, 344 434 1</inkml:annotation>
  <inkml:annotation type="data">AEMcA4CABAAAAAAAHQIcGAMERTRIEQUBOBG8QYFACiUIgn2fL+AvwL35+IL5vpyTfm+Egn8E1fwT
X+DP4CZ/c35u/gH0
</inkml:annotation>
  <inkml:annotation type="types">AAEBAQEBAQE=
</inkml:annotation>
</inkml:ink>
</file>

<file path=word/ink/ink1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9 16 334, 20 11 468, 34 9 551, 35 9 583, 45 11 627, 55 16 641, 61 23 648, 66 37 656, 68 49 663, 71 70 670, 72 88 675, 74 111 677, 74 134 684, 74 154 671, 69 159 204, 65 154 204, 59 142 0</inkml:trace>
  <inkml:annotation type="path"> 0 329 1, 134 239 1, 299 164 1, 509 134 1, 524 134 1, 674 164 1, 824 239 1, 914 344 1, 989 554 1, 1019 734 1, 1064 1049 1, 1079 1319 1, 1109 1664 1, 1109 2009 1, 1109 2309 1, 1034 2384 1, 974 2309 1, 884 2129 1</inkml:annotation>
  <inkml:annotation type="data">AFkcA4CABAAAAAAAHQIoQAMERTRIEQUBOBG8QYFACjsSgnzZz7/meb2bNe5ogvwh+HZzM5nxb83f
Tv4D+n4wgn8DAfwDr+S/yX9n4h+OVvfX4N/gnH+Civ4B9A==
</inkml:annotation>
  <inkml:annotation type="types">AAEBAQEBAQEBAQEBAQEBAQEB
</inkml:annotation>
</inkml:ink>
</file>

<file path=word/ink/ink1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8 9 501, 12 10 501, 23 10 525, 27 10 525, 45 9 530, 47 10 530, 49 15 371, 47 18 371, 36 23 204, 19 31 204,</inkml:trace>
  <inkml:annotation type="path"> 0 0 1, 119 134 1, 179 149 1, 344 149 1, 404 149 1, 674 134 1, 704 149 1, 734 224 1, 704 269 1, 539 344 1, 284 464 1</inkml:annotation>
  <inkml:annotation type="data">AEwcA4CABAAAAAAAHQIgGgMERTRIEQUBOBG8QYFACi4Lgnyefi+P8AfgV5+f4YJ83y1c8bnAgn8F
nfwWf+FPwr69/wBH/AEX8AZ/wBkA
</inkml:annotation>
  <inkml:annotation type="types">AAEBAQEBAQEBAQE=
</inkml:annotation>
</inkml:ink>
</file>

<file path=word/ink/ink1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11 22 263, 19 16 313, 30 11 417, 40 8 466, 45 8 491, 51 12 530, 52 15 541, 50 22 552, 45 31 558, 38 39 545, 24 52 204, 15 57 204, 9 59 0</inkml:trace>
  <inkml:annotation type="path"> 0 494 1, 164 329 1, 284 239 1, 449 164 1, 599 119 1, 674 119 1, 764 179 1, 779 224 1, 749 329 1, 674 464 1, 569 584 1, 359 779 1, 224 854 1, 134 884 1</inkml:annotation>
  <inkml:annotation type="data">AFMcA4CABAAAAAAAHQIgIAMERTRIEQUBOBG8QYFACjUOgn1d5fc997vx+uCC/E3499TOeL4y+vl6
gn8B5fwEf+UPyn+FfwB+HXv8F/wLr/Ax38A+gA==
</inkml:annotation>
  <inkml:annotation type="types">AAEBAQEBAQEBAQEBAQE=
</inkml:annotation>
</inkml:ink>
</file>

<file path=word/ink/ink1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10 9 567, 14 9 487, 17 11 204, 17 14 204, 13 20 204,</inkml:trace>
  <inkml:annotation type="path"> 0 164 1, 149 134 1, 209 134 1, 254 164 1, 254 209 1, 194 299 1</inkml:annotation>
  <inkml:annotation type="data">ADgcA4CABAAAAAAAHQIWFgMERTRIEQUBOBG8QYFAChoGgn0fDe+Qgvq+/MnAgn8Gpfwfn/APf8CN
AA==
</inkml:annotation>
  <inkml:annotation type="types">AAEBAQEB
</inkml:annotation>
</inkml:ink>
</file>

<file path=word/ink/ink1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8 17 473, 12 36 546, 15 56 612, 15 69 612, 17 89 651, 18 110 664, 20 128 659, 22 150 470, 25 161 204, 28 169 0</inkml:trace>
  <inkml:annotation type="path"> 74 0 1, 119 254 1, 179 539 1, 224 839 1, 224 1034 1, 254 1334 1, 269 1649 1, 299 1919 1, 329 2249 1, 374 2414 1, 419 2534 1</inkml:annotation>
  <inkml:annotation type="data">AEYcA4CABAAAAAAAHQIaRAMERTRIEQUBOBG8QYFACigLgvWy9yxAgn4GyfH8U74+voCCfwUt/BAv
x/mn8Zfhn8E/wCr+f/zA
</inkml:annotation>
  <inkml:annotation type="types">AAEBAQEBAQEBAQE=
</inkml:annotation>
</inkml:ink>
</file>

<file path=word/ink/ink1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13 8 431, 24 16 560, 32 26 615, 43 39 665, 51 46 664, 56 47 392, 55 46 204, 54 42 0</inkml:trace>
  <inkml:annotation type="path"> 0 0 1, 194 119 1, 359 239 1, 479 389 1, 644 584 1, 764 689 1, 839 704 1, 824 689 1, 809 629 1</inkml:annotation>
  <inkml:annotation type="data">AEAcA4CABAAAAAAAHQIiIAMERTRIEQUBOBG8QYFACiIJgn3b3ne/CIJ8jOfD8O9Agn8EhfwKD+ef
f5L/gQP9GfgU
</inkml:annotation>
  <inkml:annotation type="types">AAEBAQEBAQEB
</inkml:annotation>
</inkml:ink>
</file>

<file path=word/ink/ink1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11 8 440, 16 8 394, 31 5 204,</inkml:trace>
  <inkml:annotation type="path"> 0 104 1, 164 119 1, 239 119 1, 464 74 1</inkml:annotation>
  <inkml:annotation type="data">ADMcA4CABAAAAAAAHQIaFAMERTRIEQUBOBG8QYFAChUEgn1fD9CC+L4b0IJ/BKn8FY/wAKA=
</inkml:annotation>
  <inkml:annotation type="types">AAEBAQ==
</inkml:annotation>
</inkml:ink>
</file>

<file path=word/ink/ink1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11 8 357, 12 8 357, 16 9 0</inkml:trace>
  <inkml:annotation type="path"> 0 149 1, 164 119 1, 179 119 1, 239 134 1</inkml:annotation>
  <inkml:annotation type="data">ADMcA4CABAAAAAAAHQIWEgMERTRIEQUBOBG8QYFAChUEgn1fTwCC+j7cgIJ/A138DX/wNeA=
</inkml:annotation>
  <inkml:annotation type="types">AAEBAQ==
</inkml:annotation>
</inkml:ink>
</file>

<file path=word/ink/ink1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29 14 334, 26 27 446, 20 41 477, 14 58 503, 10 67 489, 3 74 204, 2 74 204, 1 74 0</inkml:trace>
  <inkml:annotation type="path"> 449 0 1, 434 209 1, 389 404 1, 299 614 1, 209 869 1, 149 1004 1, 44 1109 1, 29 1109 1, 14 1109 1</inkml:annotation>
  <inkml:annotation type="data">AEQcA4CABAAAAAAAHQIaKAMERTRIEQUBOBG8QYFACiYJgvxB+I96zvwAgn4As58u/GCCfwMB/AUP
6H9/jX+BA/4Ee/gH0A==
</inkml:annotation>
  <inkml:annotation type="types">AAEBAQEBAQEB
</inkml:annotation>
</inkml:ink>
</file>

<file path=word/ink/ink1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7 11 356, 9 21 398, 11 40 501, 11 53 549, 13 67 598, 14 67 598, 24 62 574, 32 55 541, 46 42 462, 60 30 204, 66 25 0</inkml:trace>
  <inkml:annotation type="path"> 59 0 1, 104 164 1, 134 314 1, 164 599 1, 164 794 1, 194 1004 1, 209 1004 1, 359 929 1, 479 824 1, 689 629 1, 899 449 1, 989 374 1</inkml:annotation>
  <inkml:annotation type="data">AEscA4CABAAAAAAAHQImJgMERTRIEQUBOBG8QYFACi0MgvFrcvzb8D5Qgn1X5vhn4B978M+Ign8D
WfwKz+XvynPyP+Ffn/IP8Al/lAA=
</inkml:annotation>
  <inkml:annotation type="types">AAEBAQEBAQEBAQEB
</inkml:annotation>
</inkml:ink>
</file>

<file path=word/ink/ink1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15 10 412, 12 26 431, 8 35 461, 10 39 491, 13 38 491, 29 31 455, 29 29 204,</inkml:trace>
  <inkml:annotation type="path"> 224 0 1, 224 149 1, 179 389 1, 119 524 1, 149 584 1, 194 569 1, 434 464 1, 434 434 1</inkml:annotation>
  <inkml:annotation type="data">AEIcA4CABAAAAAAAHQIYHAMERTRIEQUBOBG8QYFACiQIgvwF+A+34J934FCCfR8Hx+/fw+iCfwQ5
/A+/1PxD+Lf4CTA=
</inkml:annotation>
  <inkml:annotation type="types">AAEBAQEBAQE=
</inkml:annotation>
</inkml:ink>
</file>

<file path=word/ink/ink1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32 14 425, 29 25 417, 23 35 406, 16 45 405, 9 52 429, 7 53 446, 7 53 440, 7 53 440, 22 47 419, 23 47 416, 25 49 412, 26 54 409, 22 63 408, 23 65 376, 26 63 361, 34 63 338, 34 63 334, 36 67 348, 34 79 362, 29 89 406, 22 97 432, 12 104 475, 8 105 431, 8 103 431, 13 92 204, 19 75 204,</inkml:trace>
  <inkml:annotation type="path"> 494 0 1, 479 209 1, 434 374 1, 344 524 1, 239 674 1, 134 779 1, 104 794 1, 104 794 1, 104 794 1, 329 704 1, 344 704 1, 374 734 1, 389 809 1, 329 944 1, 344 974 1, 389 944 1, 509 944 1, 509 944 1, 539 1004 1, 509 1184 1, 434 1334 1, 329 1454 1, 179 1559 1, 119 1574 1, 119 1544 1, 194 1379 1, 284 1124 1</inkml:annotation>
  <inkml:annotation type="data">AHkcA4CABAAAAAAAHQIaMAMERTRIEQUBOBG8QYFAClsbgvxN+Kd7XrH4C/AMvv1nr5c893vwePUA
gn4A7Xfhr4fgznj4/OPHybt+Hvz/CIJ/BG38Ej9+j8LfH+E/g/B/4Isz8R/gb5fwV+CH4g/BP4G/
Sf48/gKv+Aqg
</inkml:annotation>
  <inkml:annotation type="types">AAEBAQEBAQEBAQEBAQEBAQEBAQEBAQEBAQEB
</inkml:annotation>
</inkml:ink>
</file>

<file path=word/ink/ink1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10 17 244, 12 38 323, 11 66 453, 10 84 512, 7 98 517, 7 93 222, 8 81 204, 9 67 0</inkml:trace>
  <inkml:annotation type="path"> 119 0 1, 149 254 1, 179 569 1, 164 989 1, 149 1259 1, 104 1469 1, 104 1394 1, 119 1214 1, 134 1004 1</inkml:annotation>
  <inkml:annotation type="data">AEUcA4CABAAAAAAAHQISLgMERTRIEQUBOBG8QYFACicJgvk+F1vIgn4G8fF9Pn8F/HqCfwGZ/AF/
5K/Of5R/gT3+BDv4BZA=
</inkml:annotation>
  <inkml:annotation type="types">AAEBAQEBAQEB
</inkml:annotation>
</inkml:ink>
</file>

<file path=word/ink/ink1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11 32 340, 12 51 371, 12 69 426, 10 81 464, 9 83 478, 8 79 478, 9 68 470, 12 57 463, 16 44 434, 24 29 424, 31 18 420, 40 9 419, 45 8 462, 46 9 477, 51 19 510, 53 35 530, 55 52 585, 57 69 551, 55 72 204, 55 72 204, 53 71 0</inkml:trace>
  <inkml:annotation type="path"> 149 314 1, 164 479 1, 179 764 1, 179 1034 1, 149 1214 1, 134 1244 1, 119 1184 1, 134 1019 1, 179 854 1, 239 659 1, 359 434 1, 464 269 1, 599 134 1, 674 119 1, 689 134 1, 764 284 1, 794 524 1, 824 779 1, 854 1034 1, 824 1079 1, 824 1079 1, 794 1064 1</inkml:annotation>
  <inkml:annotation type="data">AGscA4CABAAAAAAAHQIgKAMERTRIEQUBOBG8QYFACk0Wgvo+ddjMni558+OnnNCC/B30/Jfh+n4f
jbvjPkz5vgj8A9qCfwMZ/Ap/4U/A/4V/APyz8I/gr4Ofjz8O/gj7/xV+l/4FX/gZr+AfQA==
</inkml:annotation>
  <inkml:annotation type="types">AAEBAQEBAQEBAQEBAQEBAQEBAQEBAQ==
</inkml:annotation>
</inkml:ink>
</file>

<file path=word/ink/ink1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12 9 524, 28 13 502, 29 14 473, 29 16 371, 27 19 204, 18 30 204,</inkml:trace>
  <inkml:annotation type="path"> 0 89 1, 179 134 1, 419 194 1, 434 209 1, 434 239 1, 404 284 1, 269 449 1</inkml:annotation>
  <inkml:annotation type="data">ADwcA4CABAAAAAAAHQIaGgMERTRIEQUBOBG8QYFACh4Hgn2ePwHd+MCC+Ds7J8iCfwX5/BlPx/nf
8z/wBkA=
</inkml:annotation>
  <inkml:annotation type="types">AAEBAQEBAQ==
</inkml:annotation>
</inkml:ink>
</file>

<file path=word/ink/ink1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11 70 514, 30 70 535, 36 74 540, 39 79 551, 38 93 555, 35 102 564, 27 114 577, 18 126 592, 11 134 663, 12 132 654, 25 120 615, 45 101 572, 60 87 443, 74 75 212, 90 62 204,</inkml:trace>
  <inkml:annotation type="path"> 0 1064 1, 164 1049 1, 449 1049 1, 539 1109 1, 584 1184 1, 569 1394 1, 524 1529 1, 404 1709 1, 269 1889 1, 164 2009 1, 179 1979 1, 374 1799 1, 674 1514 1, 899 1304 1, 1109 1124 1, 1349 929 1</inkml:annotation>
  <inkml:annotation type="data">AFkcA4CABAAAAAAAHQIsMgMERTRIEQUBOBG8QYFACjsQgn1fJ9/fO+7nyfZ8Xu4Agvzl+dZ4nze+
PP0/T8frKIJ/BdH8Ff/gX4Pj9eM/Kn6F/EPn9I/rH+AogA==
</inkml:annotation>
  <inkml:annotation type="types">AAEBAQEBAQEBAQEBAQEBAQ==
</inkml:annotation>
</inkml:ink>
</file>

<file path=word/ink/ink1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11 8 513, 22 10 518, 32 13 204, 32 14 204, 31 15 0</inkml:trace>
  <inkml:annotation type="path"> 0 74 1, 164 119 1, 329 149 1, 479 194 1, 479 209 1, 464 224 1</inkml:annotation>
  <inkml:annotation type="data">ADccA4CABAAAAAAAHQIaFgMERTRIEQUBOBG8QYFAChkGgn1L9NCC9bZogn8FzfwW7/Asf8CsfwD6
</inkml:annotation>
  <inkml:annotation type="types">AAEBAQEB
</inkml:annotation>
</inkml:ink>
</file>

<file path=word/ink/ink1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11 12 365, 21 10 453, 32 9 524, 38 9 563, 40 10 578, 42 17 602, 44 28 621, 46 46 653, 46 62 664, 47 84 669, 46 104 673, 46 125 671, 46 144 664, 48 154 646, 46 158 579, 44 157 507, 35 150 407, 22 138 204, 19 135 0</inkml:trace>
  <inkml:annotation type="path"> 0 269 1, 164 179 1, 314 149 1, 479 134 1, 569 134 1, 599 149 1, 629 254 1, 659 419 1, 689 689 1, 689 929 1, 704 1259 1, 689 1559 1, 689 1874 1, 689 2159 1, 719 2309 1, 689 2369 1, 659 2354 1, 524 2249 1, 329 2069 1, 284 2024 1</inkml:annotation>
  <inkml:annotation type="data">AF0cA4CABAAAAAAAHQIgQAMERTRIEQUBOBG8QYFACj8Ugn1We/I2bGeXx+fogvwR+FfEk+Dx8W/B
s35/h9/D7+aCfwN9/Ah/4H/Ev4V+b3934P+G/D7+v8j+/w7+s6A=
</inkml:annotation>
  <inkml:annotation type="types">AAEBAQEBAQEBAQEBAQEBAQEBAQE=
</inkml:annotation>
</inkml:ink>
</file>

<file path=word/ink/ink1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43 11 250, 35 25 225, 25 42 222, 17 47 276, 20 45 354, 30 39 357, 44 30 368, 55 26 379, 57 26 389, 55 29 389, 44 46 384, 34 55 384, 19 69 397, 5 81 416, 7 78 426, 15 71 426, 23 64 424, 37 53 424, 49 48 429, 61 44 458, 63 44 458, 65 44 477, 66 45 477, 69 53 559, 66 64 580, 63 76 580, 59 85 204, 59 85 204,</inkml:trace>
  <inkml:annotation type="path"> 734 0 1, 644 164 1, 524 374 1, 374 629 1, 254 704 1, 299 674 1, 449 584 1, 659 449 1, 824 389 1, 854 389 1, 824 434 1, 659 689 1, 509 824 1, 284 1034 1, 74 1214 1, 104 1169 1, 224 1064 1, 344 959 1, 554 794 1, 734 719 1, 914 659 1, 944 659 1, 974 659 1, 989 674 1, 1034 794 1, 989 959 1, 944 1139 1, 884 1274 1, 884 1274 1</inkml:annotation>
  <inkml:annotation type="data">AIABHAOAgAQAAAAAAB0CJioDBEU0SBEFATgRvEGBQApiHYL8jflPdz6vi8d+fz889z8CfA+DX0rn
wr4Agn1c59vx+e+vHPwB8vrfwH5efgnhPi5O/OCCfwGx/Ahf4Q/K34U/PfyL9Pv193wfP9O56/Cn
4f/BX4L/RH5f/B/8Dq/wOoA=
</inkml:annotation>
  <inkml:annotation type="types">AAEBAQEBAQEBAQEBAQEBAQEBAQEBAQEBAQEBAQE=
</inkml:annotation>
</inkml:ink>
</file>

<file path=word/ink/ink1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45 8 448, 50 12 226, 49 13 204, 41 20 204, 34 31 204, 28 45 204, 24 58 204, 20 78 266, 16 98 369, 10 115 477, 7 116 546, 8 112 546, 13 102 540, 22 87 530, 30 76 519, 39 66 515, 47 60 504, 57 57 498, 58 57 498, 61 59 511, 61 62 511, 59 73 500, 54 83 459, 48 92 278, 41 97 0</inkml:trace>
  <inkml:annotation type="path"> 494 104 1, 674 119 1, 749 179 1, 734 194 1, 614 299 1, 509 464 1, 419 674 1, 359 869 1, 299 1169 1, 239 1469 1, 149 1724 1, 104 1739 1, 119 1679 1, 194 1529 1, 329 1304 1, 449 1139 1, 584 989 1, 704 899 1, 854 854 1, 869 854 1, 914 884 1, 914 929 1, 884 1094 1, 809 1244 1, 719 1379 1, 614 1454 1</inkml:annotation>
  <inkml:annotation type="data">AG4cA4CABAAAAAAAHQIiMgMERTRIEQUBOBG8QYFAClAagvxN+D/j+H45MN548eLLnz53e2iC+L4e
d+Dxy/E7+Bffw+/E8c5k+S3ygn8EyfwhD/AOn4QH5g/G3r8Z/m/4fN+L4/Xwfd9/1/iH9+/qcA==
</inkml:annotation>
  <inkml:annotation type="types">AAEBAQEBAQEBAQEBAQEBAQEBAQEBAQEBAQE=
</inkml:annotation>
</inkml:ink>
</file>

<file path=word/ink/ink1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11 27 509, 17 25 509, 23 26 530, 30 23 530, 47 19 541, 63 14 544, 76 11 541, 92 8 538, 93 9 204, 89 11 204, 77 18 0</inkml:trace>
  <inkml:annotation type="path"> 0 374 1, 164 404 1, 254 374 1, 344 389 1, 449 344 1, 704 284 1, 944 209 1, 1139 164 1, 1379 119 1, 1394 134 1, 1334 164 1, 1154 269 1</inkml:annotation>
  <inkml:annotation type="data">AEwcA4CABAAAAAAAHQIuGAMERTRIEQUBOBG8QYFACi4Mgn1e0+i95+A/fyiC/C34T888248T0IJ/
Bb38Fv/g78H/V8vwv4F7/gYD+AfQ
</inkml:annotation>
  <inkml:annotation type="types">AAEBAQEBAQEBAQEB
</inkml:annotation>
</inkml:ink>
</file>

<file path=word/ink/ink1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10 8 416, 20 12 487, 31 21 546, 44 34 618, 44 33 204, 40 30 0</inkml:trace>
  <inkml:annotation type="path"> 0 74 1, 149 119 1, 299 179 1, 464 314 1, 659 509 1, 659 494 1, 599 449 1</inkml:annotation>
  <inkml:annotation type="data">ADscA4CABAAAAAAAHQIeHAMERTRIEQUBOBG8QYFACh0Hgn0Jn3+QgvWz14/AOoJ/BEn8DL/b938F
Y/wEQA==
</inkml:annotation>
  <inkml:annotation type="types">AAEBAQEBAQ==
</inkml:annotation>
</inkml:ink>
</file>

<file path=word/ink/ink1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9 41 420, 17 58 498, 19 68 533, 20 79 558, 20 77 365, 22 65 354, 28 54 383, 38 41 398, 50 29 446, 61 21 459, 72 15 474, 91 8 485, 101 9 493, 112 11 518, 122 16 545, 130 25 594, 131 34 612, 126 47 618, 118 54 555, 115 55 511, 104 52 204, 101 50 0</inkml:trace>
  <inkml:annotation type="path"> 0 404 1, 134 614 1, 254 869 1, 284 1019 1, 299 1184 1, 299 1154 1, 329 974 1, 419 809 1, 569 614 1, 749 434 1, 914 314 1, 1079 224 1, 1364 119 1, 1514 134 1, 1679 164 1, 1829 239 1, 1949 374 1, 1964 509 1, 1889 704 1, 1769 809 1, 1724 824 1, 1559 779 1, 1514 749 1</inkml:annotation>
  <inkml:annotation type="data">AG8cA4CABAAAAAAAHQI4KAMERTRIEQUBOBG8QYFAClEXgnzX4bc8eMr5Pnl34/h76+X5AIL8Nffz
459/0zZ4y/JOeHj4fh8wgn8EWfwMj+O/p/gJn+AUPxp+AfxN+K889/A2fhD8R/b+b/wV/Aef6yA=
</inkml:annotation>
  <inkml:annotation type="types">AAEBAQEBAQEBAQEBAQEBAQEBAQEBAQE=
</inkml:annotation>
</inkml:ink>
</file>

<file path=word/ink/ink1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9 7 398, 20 10 221, 33 12 204, 37 12 204,</inkml:trace>
  <inkml:annotation type="path"> 0 44 1, 134 104 1, 299 149 1, 494 179 1, 554 179 1</inkml:annotation>
  <inkml:annotation type="data">ADQcA4CABAAAAAAAHQIcFAMERTRIEQUBOBG8QYFAChYFgnzZnziC5LdAgn8EAfwbH/AEn4GA
</inkml:annotation>
  <inkml:annotation type="types">AAEBAQE=
</inkml:annotation>
</inkml:ink>
</file>

<file path=word/ink/ink1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12 10 432, 13 28 480, 13 40 562, 12 58 611, 9 69 651, 7 72 649, 9 68 649, 15 58 633, 23 48 627, 33 44 615, 33 44 615, 37 47 597, 39 51 600, 40 61 526, 40 62 204, 41 62 204, 42 62 0</inkml:trace>
  <inkml:annotation type="path"> 164 0 1, 179 149 1, 194 419 1, 194 599 1, 179 869 1, 134 1034 1, 104 1079 1, 134 1019 1, 224 869 1, 344 719 1, 494 659 1, 494 659 1, 554 704 1, 584 764 1, 599 914 1, 599 929 1, 614 929 1, 629 929 1</inkml:annotation>
  <inkml:annotation type="data">AF8cA4CABAAAAAAAHQIcJgMERTRIEQUBOBG8QYFACkESgvq+lbs8eMz6fG2wgn0fJ8PwfH8vx/C+
DxyfB89Agn8EifwPL+KPxP8/45z8C/R8P2fgn8Hfn/+A1f4Fo/gH0A==
</inkml:annotation>
  <inkml:annotation type="types">AAEBAQEBAQEBAQEBAQEBAQEB
</inkml:annotation>
</inkml:ink>
</file>

<file path=word/ink/ink1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10 20 399, 25 12 404, 36 7 360, 46 1 204,</inkml:trace>
  <inkml:annotation type="path"> 0 419 1, 149 299 1, 374 179 1, 539 104 1, 689 14 1</inkml:annotation>
  <inkml:annotation type="data">ADUcA4CABAAAAAAAHQIeGgMERTRIEQUBOBG8QYFAChcFgn0evNCC/Dn4tcqCfwQF/A/P5H/YoA==
</inkml:annotation>
  <inkml:annotation type="types">AAEBAQE=
</inkml:annotation>
</inkml:ink>
</file>

<file path=word/ink/ink1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7 12 359, 12 27 423, 15 40 478, 17 59 533, 18 70 574, 18 89 627, 19 89 653, 21 84 636, 28 65 616, 36 53 573, 48 35 204, 55 25 0</inkml:trace>
  <inkml:annotation type="path"> 14 0 1, 104 179 1, 179 404 1, 224 599 1, 254 884 1, 269 1049 1, 269 1334 1, 284 1334 1, 314 1259 1, 419 974 1, 539 794 1, 719 524 1, 824 374 1</inkml:annotation>
  <inkml:annotation type="data">AE4cA4CABAAAAAAAHQIiLAMERTRIEQUBOBG8QYFACjANgp6u22T1PHuCfZzfg+X5PwX7/APxfD8g
gn8DZfwJn878A/Z+G/x338J/wLj/AFw=
</inkml:annotation>
  <inkml:annotation type="types">AAEBAQEBAQEBAQEBAQ==
</inkml:annotation>
</inkml:ink>
</file>

<file path=word/ink/ink1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6 30 207, 10 41 297, 12 52 387, 13 62 458, 13 74 505, 12 95 571, 13 110 610, 14 109 594, 20 100 578, 26 89 553, 38 66 517, 46 49 445, 52 32 266, 58 14 204, 62 0 0</inkml:trace>
  <inkml:annotation type="path"> 14 299 1, 89 449 1, 149 614 1, 179 779 1, 194 929 1, 194 1109 1, 179 1424 1, 194 1649 1, 209 1634 1, 299 1499 1, 389 1334 1, 569 989 1, 689 734 1, 779 479 1, 869 209 1, 929 0 1</inkml:annotation>
  <inkml:annotation type="data">AFQcA4CABAAAAAAAHQIkMgMERTRIEQUBOBG8QYFACjYQgp4u23Hp8HnWgIL8GfTFz5vh/Avy79vw
L4CCfwEF+z34L/Cv4K/Df5TfP9f4t/Xf7O/gAEA=
</inkml:annotation>
  <inkml:annotation type="types">AAEBAQEBAQEBAQEBAQEBAQ==
</inkml:annotation>
</inkml:ink>
</file>

<file path=word/ink/ink1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13 13 265, 13 39 355, 12 68 488, 12 87 560, 11 106 577, 9 116 589, 9 116 595, 10 114 593, 16 104 587, 25 89 577, 35 75 471, 45 59 204, 47 57 0</inkml:trace>
  <inkml:annotation type="path"> 209 0 1, 194 194 1, 194 584 1, 179 1019 1, 179 1304 1, 164 1589 1, 134 1739 1, 134 1739 1, 149 1709 1, 239 1559 1, 374 1334 1, 524 1124 1, 674 884 1, 704 854 1</inkml:annotation>
  <inkml:annotation type="data">AFAcA4CABAAAAAAAHQIeNAMERTRIEQUBOBG8QYFACjIOgvwB+A5Zbk9cj5SCfd93PpfP9O/L7m/g
AIJ/Ae38Ah/jr8v/lP38Py+fP6l/gCf8xA==
</inkml:annotation>
  <inkml:annotation type="types">AAEBAQEBAQEBAQEBAQE=
</inkml:annotation>
</inkml:ink>
</file>

<file path=word/ink/ink1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18 11 574, 33 9 594, 37 11 594, 38 10 588, 40 11 588, 40 10 577, 41 11 577, 39 16 556, 31 25 553, 21 32 560, 8 44 589, 7 51 631, 11 50 631, 22 47 620, 36 42 592, 45 36 529, 47 30 204, 46 30 204, 42 25 0</inkml:trace>
  <inkml:annotation type="path"> 59 179 1, 269 164 1, 494 134 1, 554 164 1, 569 149 1, 599 164 1, 599 149 1, 614 164 1, 584 239 1, 464 374 1, 314 479 1, 119 659 1, 104 764 1, 164 749 1, 329 704 1, 539 629 1, 674 539 1, 704 449 1, 689 449 1, 629 374 1</inkml:annotation>
  <inkml:annotation type="data">AGUcA4CABAAAAAAAHQIgHgMERTRIEQUBOBG8QYFACkcUgvH0T6+zZ34d79nr4ue/j72C+z7747m5
48b69/Lu18Hsgn8GwfwZz+Dfh+D6/q/B/4I+j8Ifd+Ofr/A/4r/gPH+Bbv4B9A==
</inkml:annotation>
  <inkml:annotation type="types">AAEBAQEBAQEBAQEBAQEBAQEBAQE=
</inkml:annotation>
</inkml:ink>
</file>

<file path=word/ink/ink1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15 12 353, 19 30 408, 19 42 461, 19 62 528, 18 75 528, 16 92 544, 12 109 577, 9 119 583, 11 121 624, 16 118 624, 31 112 593, 50 107 533, 69 102 257, 82 97 0</inkml:trace>
  <inkml:annotation type="path"> 179 0 1, 224 179 1, 284 449 1, 284 629 1, 284 929 1, 269 1124 1, 239 1379 1, 179 1634 1, 134 1784 1, 164 1814 1, 239 1769 1, 464 1679 1, 749 1604 1, 1034 1529 1, 1229 1454 1</inkml:annotation>
  <inkml:annotation type="data">AFUcA4CABAAAAAAAHQIoNgMERTRIEQUBOBG8QYFACjcPgvs+eeVuz1z6PD4Qgn2fB8PyfH4fH8vv
sIJ/A038Cc7+APzX+BPwN+G/xV+N/xH+H/4CV/BQ
</inkml:annotation>
  <inkml:annotation type="types">AAEBAQEBAQEBAQEBAQEB
</inkml:annotation>
</inkml:ink>
</file>

<file path=word/ink/ink1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13 15 514, 30 12 526, 41 8 510, 42 7 204, 41 6 204, 33 6 0</inkml:trace>
  <inkml:annotation type="path"> 0 284 1, 194 224 1, 449 179 1, 614 119 1, 629 104 1, 614 89 1, 494 89 1</inkml:annotation>
  <inkml:annotation type="data">AD8cA4CABAAAAAAAHQIeFgMERTRIEQUBOBG8QYFACiEHgn3ePh+nfjCC/BX4Tl4ggn8F0fwWj+Hf
4Ep/gUj+AfQ=
</inkml:annotation>
  <inkml:annotation type="types">AAEBAQEBAQ==
</inkml:annotation>
</inkml:ink>
</file>

<file path=word/ink/ink1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11 394, 14 26 446, 12 44 499, 9 61 534, 8 73 571, 10 73 571, 11 73 575, 14 72 575, 24 69 575, 37 66 575, 48 65 574, 52 66 574, 61 72 563, 66 81 547, 66 87 536, 62 98 539, 55 109 555, 46 117 600, 33 121 630, 22 121 681, 21 119 695, 19 113 671, 20 110 671, 28 100 596, 37 92 485, 53 83 261, 58 81 0</inkml:trace>
  <inkml:annotation type="path"> 164 0 1, 194 164 1, 209 389 1, 179 659 1, 134 914 1, 119 1094 1, 149 1094 1, 164 1094 1, 209 1079 1, 359 1034 1, 554 989 1, 719 974 1, 779 989 1, 914 1079 1, 989 1214 1, 989 1304 1, 929 1469 1, 824 1634 1, 689 1754 1, 494 1814 1, 329 1814 1, 314 1784 1, 284 1694 1, 299 1649 1, 419 1499 1, 554 1379 1, 794 1244 1, 869 1214 1</inkml:annotation>
  <inkml:annotation type="data">AHEcA4CABAAAAAAAHQIkNgMERTRIEQUBOBG8QYFAClMcgvq+e9ucufFzfj9effnu+c+i8+KfF9aC
fV45ff2rrM9c76d8+d88+PL8QIJ/A/H8DIz8E5+L/Hks+v36/AH3fh78B/g78X/jH8Kfnv8W/sf8
Xg==
</inkml:annotation>
  <inkml:annotation type="types">AAEBAQEBAQEBAQEBAQEBAQEBAQEBAQEBAQEBAQ==
</inkml:annotation>
</inkml:ink>
</file>

<file path=word/ink/ink1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8"/>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11 9 544, 26 9 571, 31 13 273, 27 15 204, 12 21 0</inkml:trace>
  <inkml:annotation type="path"> 0 149 1, 164 134 1, 389 134 1, 464 194 1, 404 224 1, 179 314 1</inkml:annotation>
  <inkml:annotation type="data">ADscA4CABAAAAAAAHQIaFgMERTRIEQUBOBG8QYFACh0Ggn1ePp+f64L6PrnjfACCfwZJ/Bd/8C3/
wFd+8w==
</inkml:annotation>
  <inkml:annotation type="types">AAEBAQEB
</inkml:annotation>
</inkml:ink>
</file>

<file path=word/ink/ink1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8 35 515, 11 45 518, 10 55 540, 8 58 567, 11 56 667, 19 50 668, 35 41 667, 51 33 654, 69 25 604, 80 17 582, 82 17 553, 83 16 515, 90 9 457, 90 8 459, 91 8 524, 91 8 524, 89 25 546, 86 35 469, 81 44 238, 73 52 204, 69 55 0</inkml:trace>
  <inkml:annotation type="path"> 29 404 1, 119 524 1, 164 674 1, 149 824 1, 119 869 1, 164 839 1, 284 749 1, 524 614 1, 764 494 1, 1034 374 1, 1199 254 1, 1229 254 1, 1244 239 1, 1349 134 1, 1349 119 1, 1364 119 1, 1364 119 1, 1334 374 1, 1289 524 1, 1214 659 1, 1094 779 1, 1034 824 1</inkml:annotation>
  <inkml:annotation type="data">AGwcA4CABAAAAAAAHQIsIAMERTRIEQUBOBG8QYFACk4Wgs8d8316+Rnx/Pfg+OXbvfCC/DX4Lx8f
vz2HyX4fgj8DfHb7gn8F1fwXL+CvX52/Ve/b+L/w58fz/g38ufmL8z/hD9V/wAz/AN38Acg=
</inkml:annotation>
  <inkml:annotation type="types">AAEBAQEBAQEBAQEBAQEBAQEBAQEBAQ==
</inkml:annotation>
</inkml:ink>
</file>

<file path=word/ink/ink1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13 17 511, 30 13 540, 48 9 543, 51 9 414, 51 9 414, 40 15 204, 38 16 0</inkml:trace>
  <inkml:annotation type="path"> 0 299 1, 194 254 1, 449 194 1, 719 134 1, 764 134 1, 764 134 1, 599 224 1, 569 239 1</inkml:annotation>
  <inkml:annotation type="data">AEIcA4CABAAAAAAAHQIgFgMERTRIEQUBOBG8QYFACiQIgn3eJ+A+/X8wgvwZ+E68Pg9ggn8FxfwV
T+Gf3b+5v4CJ+AA=
</inkml:annotation>
  <inkml:annotation type="types">AAEBAQEBAQE=
</inkml:annotation>
</inkml:ink>
</file>

<file path=word/ink/ink1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10 283, 9 23 331, 10 43 422, 9 55 505, 9 55 511, 10 54 511, 16 41 488, 26 23 475, 33 15 464, 40 13 432, 40 15 432, 36 25 429, 29 34 431, 21 42 425, 20 44 420, 17 45 420, 13 44 204, 13 42 204, 16 36 204, 17 37 204, 19 49 263, 18 60 385, 16 69 456, 12 80 455, 16 83 244, 18 80 244, 28 73 299, 27 71 204, 24 70 204, 10 69 0</inkml:trace>
  <inkml:annotation type="path"> 59 0 1, 104 149 1, 134 344 1, 149 644 1, 134 824 1, 134 824 1, 149 809 1, 239 614 1, 389 344 1, 494 224 1, 599 194 1, 599 224 1, 539 374 1, 434 509 1, 314 629 1, 299 659 1, 254 674 1, 194 659 1, 194 629 1, 239 539 1, 254 554 1, 284 734 1, 269 899 1, 239 1034 1, 179 1199 1, 239 1244 1, 269 1199 1, 419 1094 1, 404 1064 1, 359 1049 1, 149 1034 1</inkml:annotation>
  <inkml:annotation type="data">AIUBHAOAgAQAAAAAAB0CHioDBEU0SBEFATgRvEGBQApnH4Lxbdk9eOvj89vxbfHNnbvyb8n179aC
fRz4vl+2/b7+j4PHyW/Ddvn4vqu58vw+fUCCfwI1/AXf46+X8//D+E/oz8H/iTvr5Z6/gJX+AlD8
tfmL8l/nX+Aif4CK/KX8AI/qL+AfQA==
</inkml:annotation>
  <inkml:annotation type="types">AAEBAQEBAQEBAQEBAQEBAQEBAQEBAQEBAQEBAQEBAQ==
</inkml:annotation>
</inkml:ink>
</file>

<file path=word/ink/ink1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10 11 508, 25 9 514, 26 9 491, 31 12 204, 29 15 204, 27 18 0</inkml:trace>
  <inkml:annotation type="path"> 0 194 1, 149 164 1, 374 134 1, 389 134 1, 464 179 1, 434 224 1, 404 269 1</inkml:annotation>
  <inkml:annotation type="data">AD4cA4CABAAAAAAAHQIaFAMERTRIEQUBOBG8QYFACiAHgn0evwD4+MCC+78Bs4CCfwW5/BaP4f/g
PX+BIv4B9A==
</inkml:annotation>
  <inkml:annotation type="types">AAEBAQEBAQ==
</inkml:annotation>
</inkml:ink>
</file>

<file path=word/ink/ink1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10 24 417, 20 20 454, 37 14 501, 53 9 534, 60 10 616, 58 12 613, 47 26 596, 40 37 565, 30 50 506, 22 59 375, 15 63 0</inkml:trace>
  <inkml:annotation type="path"> 0 404 1, 149 359 1, 299 299 1, 554 209 1, 794 134 1, 899 149 1, 869 179 1, 704 389 1, 599 554 1, 449 749 1, 329 884 1, 224 944 1</inkml:annotation>
  <inkml:annotation type="data">AE4cA4CABAAAAAAAHQIkIgMERTRIEQUBOBG8QYFACjAMgn0Pivz/P8/juQCC/DX4huz4J9nc8+yC
fwRN/A7v0fgH8jfo/8A/gH8O/nX+AzQ=
</inkml:annotation>
  <inkml:annotation type="types">AAEBAQEBAQEBAQEB
</inkml:annotation>
</inkml:ink>
</file>

<file path=word/ink/ink1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12 8 521, 17 13 204, 15 17 204, 8 22 0</inkml:trace>
  <inkml:annotation type="path"> 0 89 1, 179 119 1, 254 194 1, 224 254 1, 119 329 1</inkml:annotation>
  <inkml:annotation type="data">ADccA4CABAAAAAAAHQIWGAMERTRIEQUBOBG8QYFAChkFgn2fH8fsgvg88sCCfwXt/CuP8CvfwD6A
</inkml:annotation>
  <inkml:annotation type="types">AAEBAQE=
</inkml:annotation>
</inkml:ink>
</file>

<file path=word/ink/ink1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20 12 285, 22 26 338, 23 44 379, 23 64 421, 20 77 435, 14 85 461, 12 85 483, 9 84 540, 9 84 540, 9 79 546, 14 73 550, 23 68 551, 34 64 529, 54 57 480, 73 51 204, 95 45 204, 101 44 0</inkml:trace>
  <inkml:annotation type="path"> 254 0 1, 299 179 1, 329 389 1, 344 659 1, 344 959 1, 299 1154 1, 209 1274 1, 179 1274 1, 134 1259 1, 134 1259 1, 134 1184 1, 209 1094 1, 344 1019 1, 509 959 1, 809 854 1, 1094 764 1, 1424 674 1, 1514 659 1</inkml:annotation>
  <inkml:annotation type="data">AFscA4CABAAAAAAAHQIuKgMERTRIEQUBOBG8QYFACj0SgvwN+Abb3vi8evGfNefgUIJ9meM+P38t
nuydj0CCfwI9/AWv2z8O/Z5/FX5X+De/hP8N/wFX/Ahn8A+g
</inkml:annotation>
  <inkml:annotation type="types">AAEBAQEBAQEBAQEBAQEBAQEB
</inkml:annotation>
</inkml:ink>
</file>

<file path=word/ink/ink1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31 12 379, 20 25 389, 10 31 354, 3 31 204, 3 30 204,</inkml:trace>
  <inkml:annotation type="path"> 599 0 1, 464 179 1, 299 374 1, 149 464 1, 44 464 1, 44 449 1</inkml:annotation>
  <inkml:annotation type="data">ADscA4CABAAAAAAAHQIeGgMERTRIEQUBOBG8QYFACh0Ggvxp+R9nPiCCfZPj+GiCfwO1/A4/4//Z
f8AIAA==
</inkml:annotation>
  <inkml:annotation type="types">AAEBAQEB
</inkml:annotation>
</inkml:ink>
</file>

<file path=word/ink/ink1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22 7 383, 15 16 377, 7 28 308, 7 32 204, 7 32 204,</inkml:trace>
  <inkml:annotation type="path"> 434 0 1, 329 104 1, 224 239 1, 104 419 1, 104 479 1, 104 479 1</inkml:annotation>
  <inkml:annotation type="data">ADkcA4CABAAAAAAAHQIYGgMERTRIEQUBOBG8QYFAChsGgvw9+LV+QIJ8Wc+XyIJ/A8X8D3/mP8V/
rQA=
</inkml:annotation>
  <inkml:annotation type="types">AAEBAQEB
</inkml:annotation>
</inkml:ink>
</file>

<file path=word/ink/ink1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15 256, 9 33 410, 10 55 483, 10 75 569, 8 95 604, 10 89 668, 15 71 664, 20 57 656, 28 37 646, 34 27 630, 37 25 613, 37 26 607, 37 37 605, 36 48 612, 33 58 619, 30 58 683, 33 52 683, 40 40 676, 49 30 664, 62 18 653, 67 17 643, 79 17 637, 81 17 634, 88 28 632, 88 39 635, 84 52 648, 79 61 664, 70 70 681, 60 74 731, 60 73 731, 59 63 706, 62 52 660, 67 41 566, 74 30 374, 83 21 204,</inkml:trace>
  <inkml:annotation type="path"> 59 0 1, 104 224 1, 134 494 1, 149 824 1, 149 1124 1, 119 1424 1, 149 1334 1, 224 1064 1, 299 854 1, 419 554 1, 509 404 1, 554 374 1, 554 389 1, 554 554 1, 539 719 1, 494 869 1, 449 869 1, 494 779 1, 599 599 1, 734 449 1, 929 269 1, 1004 254 1, 1184 254 1, 1214 254 1, 1319 419 1, 1319 584 1, 1259 779 1, 1184 914 1, 1049 1049 1, 899 1109 1, 899 1094 1, 884 944 1, 929 779 1, 1004 614 1, 1109 449 1, 1244 314 1</inkml:annotation>
  <inkml:annotation type="data">AIMBHAOAgAQAAAAAAB0CLC4DBEU0SBEFATgRvEGBQAplJILxbbvjjm96uvg8Z4+X4vp9fH5vm/Rf
GZiCfgLnjX4Z+3x8P0fJz6F+n4fhzfqj6meXv389MIJ/Acn6x/Q/3fkv8Pfm3zvw36vHzPyt+Zfj
9yeOT19HJ+JvyT+F/wf+Rf1T+EA=
</inkml:annotation>
  <inkml:annotation type="types">AAEBAQEBAQEBAQEBAQEBAQEBAQEBAQEBAQEBAQEBAQEBAQEB
</inkml:annotation>
</inkml:ink>
</file>

<file path=word/ink/ink1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8 11 293, 10 29 461, 10 46 508, 9 66 555, 8 83 512, 7 84 299, 7 83 235, 7 78 204, 12 67 204, 20 58 256, 31 52 389, 33 52 432, 36 51 432, 46 50 480, 47 50 482, 48 50 473, 49 49 204, 47 48 204, 38 46 0</inkml:trace>
  <inkml:annotation type="path"> 104 0 1, 119 164 1, 149 434 1, 149 689 1, 134 989 1, 119 1244 1, 104 1259 1, 104 1244 1, 104 1169 1, 179 1004 1, 299 869 1, 464 779 1, 494 779 1, 539 764 1, 689 749 1, 704 749 1, 719 749 1, 734 734 1, 704 719 1, 569 689 1</inkml:annotation>
  <inkml:annotation type="data">AGMcA4CABAAAAAAAHQIeKgMERTRIEQUBOBG8QYFACkUUgvi+GbSPXOfPPi+c78aCfV8V538C75+H
OfBUVYJ/Al37f/a79M/wBz/AB34m/EX5M/Q36Z/Hf5E/IP1/wHb/Af38A+g=
</inkml:annotation>
  <inkml:annotation type="types">AAEBAQEBAQEBAQEBAQEBAQEBAQE=
</inkml:annotation>
</inkml:ink>
</file>

<file path=word/ink/ink1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10 11 405, 11 27 473, 11 50 572, 10 74 608, 10 93 639, 9 111 641, 14 119 636, 17 118 636, 25 110 626, 38 97 588, 48 84 335, 58 69 204, 67 56 0</inkml:trace>
  <inkml:annotation type="path"> 104 0 1, 149 164 1, 164 404 1, 164 749 1, 149 1109 1, 149 1394 1, 134 1664 1, 209 1784 1, 254 1769 1, 374 1649 1, 569 1454 1, 719 1259 1, 869 1034 1, 1004 839 1</inkml:annotation>
  <inkml:annotation type="data">AE4cA4CABAAAAAAAHQIkNgMERTRIEQUBOBG8QYFACjAOgvi87bL8G+vXVIJ9Xr4p7v0/P8ftuIJ/
BB38DD/iL8x+/w/8fr6fw7/ASf7Y/O4=
</inkml:annotation>
  <inkml:annotation type="types">AAEBAQEBAQEBAQEBAQE=
</inkml:annotation>
</inkml:ink>
</file>

<file path=word/ink/ink1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12 11 204, 16 25 238, 18 41 327, 19 58 397, 18 74 442, 15 96 475, 13 107 480, 8 123 484, 9 123 577, 12 118 577, 24 104 555, 34 91 406, 41 79 205, 51 62 204, 53 59 0</inkml:trace>
  <inkml:annotation type="path"> 104 0 1, 179 164 1, 239 374 1, 269 614 1, 284 869 1, 269 1109 1, 224 1439 1, 194 1604 1, 119 1844 1, 134 1844 1, 179 1769 1, 359 1559 1, 509 1364 1, 614 1184 1, 764 929 1, 794 884 1</inkml:annotation>
  <inkml:annotation type="data">AFocA4CABAAAAAAAHQIgNgMERTRIEQUBOBG8QYFACjwQgvi27d2d+DPm3vPlgn1cyX4Pr9fgX388
nv8AAIJ/APn8Ac/lL8F/hf7fw7f0t+n/wj+4/yb/AOn8A9g=
</inkml:annotation>
  <inkml:annotation type="types">AAEBAQEBAQEBAQEBAQEBAQ==
</inkml:annotation>
</inkml:ink>
</file>

<file path=word/ink/ink1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13 12 479, 33 9 500, 36 9 502, 55 10 498, 66 13 397, 67 14 0</inkml:trace>
  <inkml:annotation type="path"> 0 239 1, 194 179 1, 494 134 1, 539 134 1, 824 149 1, 989 194 1, 1004 209 1</inkml:annotation>
  <inkml:annotation type="data">AEAcA4CABAAAAAAAHQImFAMERTRIEQUBOBG8QYFACiIHgn3fF+B/wJ8v0oL8Cfg2cmaAgn8FRfwT
z+C/h/U/8Cag
</inkml:annotation>
  <inkml:annotation type="types">AAEBAQEBAQ==
</inkml:annotation>
</inkml:ink>
</file>

<file path=word/ink/ink1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12 9 519, 22 12 533, 31 17 390, 31 18 268, 31 19 204, 30 21 204, 29 22 0</inkml:trace>
  <inkml:annotation type="path"> 0 89 1, 179 134 1, 329 179 1, 464 254 1, 464 269 1, 464 284 1, 449 314 1, 434 329 1</inkml:annotation>
  <inkml:annotation type="data">AD0cA4CABAAAAAAAHQIaGAMERTRIEQUBOBG8QYFACh8Ign2bfnUAgvg6zylAgn8F5fwWv/AD/4O/
LH5k/gH0
</inkml:annotation>
  <inkml:annotation type="types">AAEBAQEBAQE=
</inkml:annotation>
</inkml:ink>
</file>

<file path=word/ink/ink1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12 13 228, 9 32 350, 6 43 419, 5 43 204, 6 39 204, 7 35 0</inkml:trace>
  <inkml:annotation type="path"> 209 0 1, 179 194 1, 134 479 1, 89 644 1, 74 644 1, 89 584 1, 104 524 1</inkml:annotation>
  <inkml:annotation type="data">AD4cA4CABAAAAAAAHQIWHgMERTRIEQUBOBG8QYFACiAHgvwB+BazAIJ93wfL9fkAgn8BWfrn8n/w
I7/ASX8A+g==
</inkml:annotation>
  <inkml:annotation type="types">AAEBAQEBAQ==
</inkml:annotation>
</inkml:ink>
</file>

<file path=word/ink/ink1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13 12 488, 23 17 524, 34 20 572, 35 20 550, 41 16 225, 45 4 204, 45 0 0</inkml:trace>
  <inkml:annotation type="path"> 0 104 1, 194 179 1, 344 254 1, 509 299 1, 524 299 1, 614 239 1, 674 59 1, 674 0 1</inkml:annotation>
  <inkml:annotation type="data">AEAcA4CABAAAAAAAHQIeGAMERTRIEQUBOBG8QYFACiIIgn3dn0+t8oL4tb3z8vyAgn8FafwTb9n5
x/gUP+BRP4BT
</inkml:annotation>
  <inkml:annotation type="types">AAEBAQEBAQE=
</inkml:annotation>
</inkml:ink>
</file>

<file path=word/ink/ink1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7 46 318, 14 62 402, 22 78 563, 28 81 614, 28 81 614, 29 81 614, 37 72 603, 40 58 585, 40 44 549, 39 34 436, 37 17 340, 36 17 331, 35 17 354, 35 17 367, 35 22 415, 40 33 499, 46 38 530, 48 38 531, 49 38 524, 59 29 509, 66 19 402, 74 3 204, 76 0 0</inkml:trace>
  <inkml:annotation type="path"> 29 554 1, 104 689 1, 209 929 1, 329 1169 1, 419 1214 1, 419 1214 1, 434 1214 1, 554 1079 1, 599 869 1, 599 659 1, 584 509 1, 554 254 1, 539 254 1, 524 254 1, 524 254 1, 524 329 1, 599 494 1, 689 569 1, 719 569 1, 734 569 1, 884 434 1, 989 284 1, 1109 44 1, 1139 0 1</inkml:annotation>
  <inkml:annotation type="data">AHAcA4CABAAAAAAAHQIoKgMERTRIEQUBOBG8QYFAClIYgs5k34Z8XvtsR6nm/N2fCIL8Xfh34n39
fP7ePj/Ax6+D4fb578P3AIJ/AsH8Bc/n79g/kt9fx/gn8//gb9JfiT6fxV+LPyf+Ifl+X9O/pv4Q
</inkml:annotation>
  <inkml:annotation type="types">AAEBAQEBAQEBAQEBAQEBAQEBAQEBAQEB
</inkml:annotation>
</inkml:ink>
</file>

<file path=word/ink/ink1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10 11 365, 11 22 409, 9 41 490, 7 51 557, 9 51 610, 13 47 610, 26 35 550, 28 34 538, 28 34 538, 31 37 545, 33 46 566, 38 53 0</inkml:trace>
  <inkml:annotation type="path"> 119 0 1, 149 164 1, 164 329 1, 134 614 1, 104 764 1, 134 764 1, 194 704 1, 389 524 1, 419 509 1, 419 509 1, 464 554 1, 494 689 1, 569 794 1</inkml:annotation>
  <inkml:annotation type="data">AFAcA4CABAAAAAAAHQIcIgMERTRIEQUBOBG8QYFACjINgvk+G9eM+b695eCCfU+T5/p8/L9U58Gg
gn8DffwLP+LvwD+Afyf+XfyJ9nxfgD+Dew==
</inkml:annotation>
  <inkml:annotation type="types">AAEBAQEBAQEBAQEBAQ==
</inkml:annotation>
</inkml:ink>
</file>

<file path=word/ink/ink1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7 9 417, 14 24 486, 16 34 595, 17 46 663, 15 56 692, 15 56 697, 15 56 697, 15 56 688, 18 41 683, 23 32 677, 31 22 667, 40 14 664, 41 14 667, 47 14 664, 49 15 663, 50 19 660, 48 29 653, 42 40 650, 32 54 624, 24 57 204, 25 53 204, 27 49 0</inkml:trace>
  <inkml:annotation type="path"> 29 0 1, 104 134 1, 209 359 1, 239 509 1, 254 689 1, 224 839 1, 224 839 1, 224 839 1, 224 839 1, 269 614 1, 344 479 1, 464 329 1, 599 209 1, 614 209 1, 704 209 1, 734 224 1, 749 284 1, 719 434 1, 629 599 1, 479 809 1, 359 854 1, 374 794 1, 404 734 1</inkml:annotation>
  <inkml:annotation type="data">AGUcA4CABAAAAAAAHQIgIgMERTRIEQUBOBG8QYFACkcXgs5nu9w5nJ8vrze+fOfNAIJ83we836T8
B/Bc+ROfBOfX8YCCfwRN/Azv40/G/4z/Cvv5/F8/F8Hw5vnx+E/4H5/giz+AfQ==
</inkml:annotation>
  <inkml:annotation type="types">AAEBAQEBAQEBAQEBAQEBAQEBAQEBAQE=
</inkml:annotation>
</inkml:ink>
</file>

<file path=word/ink/ink1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49 399, 14 58 453, 21 72 485, 22 83 507, 22 98 455, 22 98 408, 22 98 408, 20 95 344, 22 82 318, 27 72 319, 34 61 326, 48 41 331, 61 29 354, 75 20 361, 89 13 383, 102 10 427, 118 9 489, 124 9 489, 136 12 521, 143 20 524, 144 26 538, 140 39 547, 133 47 539, 121 58 474, 112 60 359, 106 59 204, 99 51 0</inkml:trace>
  <inkml:annotation type="path"> 0 629 1, 104 734 1, 209 869 1, 314 1079 1, 329 1244 1, 329 1469 1, 329 1469 1, 329 1469 1, 299 1424 1, 329 1229 1, 404 1079 1, 509 914 1, 719 614 1, 914 434 1, 1124 299 1, 1334 194 1, 1529 149 1, 1769 134 1, 1859 134 1, 2039 179 1, 2144 299 1, 2159 389 1, 2099 584 1, 1994 704 1, 1814 869 1, 1679 899 1, 1589 884 1, 1484 764 1</inkml:annotation>
  <inkml:annotation type="data">AH0cA4CABAAAAAAAHQI8LAMERTRIEQUBOBG8QYFACl8cgnxHw03xzPisXn0/B7+H333zlIL8cfiv
PXfH4Dd+nl+f5OZ4yc9b8Xvnz9+Mgn8EBfwMv+Efp/PPr8hfmX8Yfhr4N/BH4F/AX4Q/BH5h/En4
f+r3+B/yv+Sfxr+RwA==
</inkml:annotation>
  <inkml:annotation type="types">AAEBAQEBAQEBAQEBAQEBAQEBAQEBAQEBAQEBAQ==
</inkml:annotation>
</inkml:ink>
</file>

<file path=word/ink/ink1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34 11 430, 34 22 477, 33 34 516, 29 51 549, 22 73 573, 16 85 546, 11 95 498, 3 99 204, 3 99 204, 1 98 0</inkml:trace>
  <inkml:annotation type="path"> 479 0 1, 509 164 1, 509 329 1, 494 509 1, 434 764 1, 329 1094 1, 239 1274 1, 164 1424 1, 44 1484 1, 44 1484 1, 14 1469 1</inkml:annotation>
  <inkml:annotation type="data">AEkcA4CABAAAAAAAHQIcMAMERTRIEQUBOBG8QYFACisLgvxJ+Idveyd+TYJ9SevX078PmoJ/BIH8
Dx/L8Pz/kv8H/wGj/AmH8A+g
</inkml:annotation>
  <inkml:annotation type="types">AAEBAQEBAQEBAQE=
</inkml:annotation>
</inkml:ink>
</file>

<file path=word/ink/ink1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6 32 266, 13 52 415, 16 67 519, 16 78 551, 15 92 571, 16 104 604, 17 103 604, 26 91 593, 37 74 578, 45 59 534, 55 37 276, 59 27 276, 67 7 204, 69 0 0</inkml:trace>
  <inkml:annotation type="path"> 29 344 1, 89 479 1, 194 779 1, 239 1004 1, 239 1169 1, 224 1379 1, 239 1559 1, 254 1544 1, 389 1364 1, 554 1109 1, 674 884 1, 824 554 1, 884 404 1, 1004 104 1, 1034 0 1</inkml:annotation>
  <inkml:annotation type="data">AFkcA4CABAAAAAAAHQImMAMERTRIEQUBOBG8QYFACjsPgsznntx8mdz4fHwggvwl+Afq9+eb9/1+
8+P7Pp+4gn8B8fs/8f/nX7fu/E/1+fw//ASP8B0fnX92gA==
</inkml:annotation>
  <inkml:annotation type="types">AAEBAQEBAQEBAQEBAQEB
</inkml:annotation>
</inkml:ink>
</file>

<file path=word/ink/ink1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12 13 410, 8 30 468, 12 33 204, 16 30 204, 29 19 241, 36 18 302, 36 18 302, 23 23 204, 19 24 0</inkml:trace>
  <inkml:annotation type="path"> 209 0 1, 179 194 1, 119 449 1, 179 494 1, 239 449 1, 434 284 1, 539 269 1, 539 269 1, 344 344 1, 284 359 1</inkml:annotation>
  <inkml:annotation type="data">AE0cA4CABAAAAAAAHQIaHAMERTRIEQUBOBG8QYFACi8KgvwB+Bd+R83w/H9/zIJ93j8A/D8v0T15
gn8EMfwNL/AtP8B6fi78Kfl/9U/rkA==
</inkml:annotation>
  <inkml:annotation type="types">AAEBAQEBAQEBAQ==
</inkml:annotation>
</inkml:ink>
</file>

<file path=word/ink/ink1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8 11 379, 11 33 445, 13 51 495, 13 68 505, 12 86 487, 9 97 486, 7 100 576, 9 98 571, 20 89 550, 29 84 501, 44 74 204, 55 70 204, 61 66 0</inkml:trace>
  <inkml:annotation type="path"> 74 0 1, 119 164 1, 164 494 1, 194 764 1, 194 1019 1, 179 1289 1, 134 1454 1, 104 1499 1, 134 1469 1, 299 1334 1, 434 1259 1, 659 1109 1, 824 1049 1, 914 989 1</inkml:annotation>
  <inkml:annotation type="data">AFUcA4CABAAAAAAAHQIkMAMERTRIEQUBOBG8QYFACjcOgvWrt2ePm34PPsCCfV9Xmz4/l9/H49/A
gn8DtfwKv+Bfxr+HfwN+mv1H+Bfw7/Aav8CbfwD6
</inkml:annotation>
  <inkml:annotation type="types">AAEBAQEBAQEBAQEBAQE=
</inkml:annotation>
</inkml:ink>
</file>

<file path=word/ink/ink1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12 26 531, 14 38 555, 14 49 578, 9 58 620, 9 62 633, 10 62 635, 18 56 643, 35 42 646, 48 33 642, 64 22 631, 76 16 614, 93 9 617, 98 10 674, 97 11 674, 92 20 664, 84 35 526, 77 51 204, 68 62 204,</inkml:trace>
  <inkml:annotation type="path"> 134 209 1, 179 389 1, 209 569 1, 209 734 1, 134 869 1, 134 929 1, 149 929 1, 269 839 1, 524 629 1, 719 494 1, 959 329 1, 1139 239 1, 1394 134 1, 1469 149 1, 1454 164 1, 1379 299 1, 1259 524 1, 1154 764 1, 1019 929 1</inkml:annotation>
  <inkml:annotation type="data">AGMcA4CABAAAAAAAHQIsIgMERTRIEQUBOBG8QYFACkUTgvm+G779T4vm888+vt+Hz2aAgvwBq778
/D8vrfV+R8nwT2CCfwYV/Bbd/BX4f+v4Pfx/H8P4M/KH5X+n9y/wCr/AtAA=
</inkml:annotation>
  <inkml:annotation type="types">AAEBAQEBAQEBAQEBAQEBAQEBAQ==
</inkml:annotation>
</inkml:ink>
</file>

<file path=word/ink/ink1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11 12 426, 25 9 484, 29 10 531, 32 9 531, 35 11 566, 38 10 566, 40 10 585, 42 9 585, 44 10 593, 45 10 593, 47 10 595, 48 10 595, 48 10 589, 49 10 589, 49 9 484, 48 9 484, 37 11 310, 27 15 204, 19 19 0</inkml:trace>
  <inkml:annotation type="path"> 0 194 1, 164 179 1, 374 134 1, 434 149 1, 479 134 1, 524 164 1, 569 149 1, 599 149 1, 629 134 1, 659 149 1, 674 149 1, 704 149 1, 719 149 1, 719 149 1, 734 149 1, 734 134 1, 719 134 1, 554 164 1, 404 224 1, 284 284 1</inkml:annotation>
  <inkml:annotation type="data">AFgcA4CABAAAAAAAHQIgFAMERTRIEQUBOBG8QYFACjoUgn1c+mlLLZb9MwCC+78A743nZcoWZgCC
fwRx/A4v1/kP8Vfiv8Ffgv5Plzfh+D9b/rb+AQfzZ+qQ
</inkml:annotation>
  <inkml:annotation type="types">AAEBAQEBAQEBAQEBAQEBAQEBAQE=
</inkml:annotation>
</inkml:ink>
</file>

<file path=word/ink/ink1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49 9 588, 66 11 571, 72 17 250, 70 21 204, 59 36 204, 50 45 204, 36 60 204, 22 73 204, 13 82 348, 8 92 461, 8 92 461, 8 92 481, 9 92 481, 13 92 500, 23 88 530, 37 81 584, 54 72 597, 69 64 585, 82 56 565, 90 50 204, 90 50 204, 89 50 204, 88 50 0</inkml:trace>
  <inkml:annotation type="path"> 554 119 1, 734 134 1, 989 164 1, 1079 254 1, 1049 314 1, 884 539 1, 749 674 1, 539 899 1, 329 1094 1, 194 1229 1, 119 1379 1, 119 1379 1, 119 1379 1, 134 1379 1, 194 1379 1, 344 1319 1, 554 1214 1, 809 1079 1, 1034 959 1, 1229 839 1, 1349 749 1, 1349 749 1, 1334 749 1, 1319 749 1</inkml:annotation>
  <inkml:annotation type="data">AHAcA4CABAAAAAAAHQIqLAMERTRIEQUBOBG8QYFAClIYgvxd+F/X1/L8+e3rx6TnweObvv5agvk+
OeN+r4fg3zPpHnuxnwCCfwb5/Bz/8Ci/wIV+QB/AAn4j/Y/4M/Bv4K+r8Kfjf8L/L/Ax/8DbP4B9
</inkml:annotation>
  <inkml:annotation type="types">AAEBAQEBAQEBAQEBAQEBAQEBAQEBAQEB
</inkml:annotation>
</inkml:ink>
</file>

<file path=word/ink/ink1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31 11 528, 42 9 544, 52 9 477, 52 10 390, 53 13 293, 50 18 204, 44 26 204, 34 34 204, 22 41 204, 13 47 446, 13 47 446, 26 47 531, 42 47 555, 44 48 517, 45 49 517, 41 55 516, 34 64 521, 24 71 532, 12 78 573, 9 84 587, 10 85 587, 22 85 584, 26 84 577, 44 76 529, 54 71 294, 55 70 294, 54 66 204, 53 65 0</inkml:trace>
  <inkml:annotation type="path"> 284 224 1, 464 164 1, 629 134 1, 779 134 1, 779 149 1, 794 194 1, 749 269 1, 659 389 1, 509 509 1, 329 614 1, 194 704 1, 194 704 1, 389 704 1, 629 704 1, 659 719 1, 674 734 1, 614 824 1, 509 959 1, 359 1064 1, 179 1169 1, 134 1259 1, 149 1274 1, 329 1274 1, 389 1259 1, 659 1139 1, 809 1064 1, 824 1049 1, 809 989 1, 794 974 1</inkml:annotation>
  <inkml:annotation type="data">AIABHAOAgAQAAAAAAB0CICgDBEU0SBEFATgRvEGBQApiHYL8FfHb9M8987z5vu5+Ab773fm8fV8v
4A+X59CC/AX4LzJmcW/CR65q+7fj547wgn8GCfwXL+i/wb9PyfpY/gMj+Ayf0d+X/zD+ML8HwfiD
8N/gHvn8b/wC3/AXX6Z/ZIA=
</inkml:annotation>
  <inkml:annotation type="types">AAEBAQEBAQEBAQEBAQEBAQEBAQEBAQEBAQEBAQE=
</inkml:annotation>
</inkml:ink>
</file>

<file path=word/ink/ink1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9 11 311, 11 26 377, 12 43 470, 12 59 508, 10 74 541, 7 75 544, 9 70 544, 13 58 539, 20 41 507, 27 30 493, 37 17 487, 43 15 484, 43 15 484, 44 16 484, 43 28 482, 37 40 493, 28 59 494, 21 67 486, 13 70 204, 13 69 204, 13 68 0</inkml:trace>
  <inkml:annotation type="path"> 74 0 1, 134 164 1, 164 389 1, 179 644 1, 179 884 1, 149 1109 1, 104 1124 1, 134 1049 1, 194 869 1, 299 614 1, 404 449 1, 554 254 1, 644 224 1, 644 224 1, 659 239 1, 644 419 1, 554 599 1, 419 884 1, 314 1004 1, 194 1049 1, 194 1034 1, 194 1019 1</inkml:annotation>
  <inkml:annotation type="data">AGMcA4CABAAAAAAAHQIeKAMERTRIEQUBOBG8QYFACkUWgvV23b6zjnn4ZvvuX5CCfV4y38A/D8fv
4N+rJ9T4vr9+QIJ/AqX8Bn/hr8p+/xD33+G/wR8nON+76fn/gQn+BGP4B9A=
</inkml:annotation>
  <inkml:annotation type="types">AAEBAQEBAQEBAQEBAQEBAQEBAQEBAQ==
</inkml:annotation>
</inkml:ink>
</file>

<file path=word/ink/ink1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10 13 318, 23 31 417, 29 42 475, 34 56 509, 43 78 532, 50 93 564, 56 102 580, 65 108 602, 67 108 594, 72 104 579, 76 92 563, 80 80 486, 81 67 445, 76 59 363, 73 60 350, 64 67 331, 54 77 347, 42 89 395, 29 101 451, 21 106 395, 20 106 395, 19 104 318, 19 92 204, 20 82 204,</inkml:trace>
  <inkml:annotation type="path"> 0 0 1, 149 194 1, 344 464 1, 434 629 1, 509 839 1, 644 1169 1, 749 1394 1, 839 1529 1, 974 1619 1, 1004 1619 1, 1079 1559 1, 1139 1379 1, 1199 1199 1, 1214 1004 1, 1139 884 1, 1094 899 1, 959 1004 1, 809 1154 1, 629 1334 1, 434 1514 1, 314 1589 1, 299 1589 1, 284 1559 1, 284 1379 1, 299 1229 1</inkml:annotation>
  <inkml:annotation type="data">AHMcA4CABAAAAAAAHQIqMgMERTRIEQUBOBG8QYFAClUZgn0c+O+NvPj5Xfhz4bt9fEkAgn3evj58
nx/D34fPyr6+b4OY+P3v04CCfwLB/ATf43/Cv1/N+Bfg/EPx38v/iz8b/m74fxV+JPk/Yv5U/P/4
v/ZA
</inkml:annotation>
  <inkml:annotation type="types">AAEBAQEBAQEBAQEBAQEBAQEBAQEBAQEBAQ==
</inkml:annotation>
</inkml:ink>
</file>

<file path=word/ink/ink1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0 0 1, 89 149 1, 104 224 1</inkml:annotation>
  <inkml:annotation type="data">AC4cA4CABAAAAAAAHQIUFgMERTRIEQUBOBG8QYFAChADgnwewIJ9HsCCfwD5/BCo
</inkml:annotation>
  <inkml:annotation type="types">AAEB
</inkml:annotation>
</inkml:ink>
</file>

<file path=word/ink/ink1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27 8 487, 37 12 369, 38 12 278, 37 15 204, 32 26 204, 22 36 204, 11 43 204, 12 44 451, 16 42 451, 34 36 473, 39 36 477, 44 33 477, 57 30 496, 58 31 505, 61 33 574, 61 35 574, 54 45 597, 46 53 600, 32 64 591, 20 76 528, 9 79 204, 6 78 204, 5 78 204, 5 77 0</inkml:trace>
  <inkml:annotation type="path"> 254 89 1, 404 119 1, 554 179 1, 569 179 1, 554 224 1, 479 389 1, 329 539 1, 164 644 1, 179 659 1, 239 629 1, 509 539 1, 584 539 1, 659 494 1, 854 449 1, 869 464 1, 914 494 1, 914 524 1, 809 674 1, 689 794 1, 479 959 1, 299 1139 1, 134 1184 1, 89 1169 1, 74 1169 1, 74 1154 1</inkml:annotation>
  <inkml:annotation type="data">AHccA4CABAAAAAAAHQIkKgMERTRIEQUBOBG8QYFAClkZgvwN8b598+79nPwB975Ptzvx34cnyZCC
+DznnnyXvw98/B14j5N5Pn8ygIJ/BWX8HP/hr8Dfng/gNL+A0/wh+CfP4K+n8ufm/8Jfg37fyj/A
d/8C2P4B9A==
</inkml:annotation>
  <inkml:annotation type="types">AAEBAQEBAQEBAQEBAQEBAQEBAQEBAQEBAQ==
</inkml:annotation>
</inkml:ink>
</file>

<file path=word/ink/ink1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13 12 219, 15 30 271, 15 47 390, 14 66 432, 13 82 473, 10 101 478, 8 112 272, 8 112 272, 6 101 204, 7 96 0</inkml:trace>
  <inkml:annotation type="path"> 164 0 1, 194 179 1, 224 449 1, 224 704 1, 209 989 1, 194 1229 1, 149 1514 1, 119 1679 1, 119 1679 1, 89 1514 1, 104 1439 1</inkml:annotation>
  <inkml:annotation type="data">AEgcA4CABAAAAAAAHQIWNAMERTRIEQUBOBG8QYFACioLgvq+dtbM3gCCfZ8FzvPl+v6/gIJ/ATX8
AZ/mr8/38W/wEX/AQH5t/eo=
</inkml:annotation>
  <inkml:annotation type="types">AAEBAQEBAQEBAQE=
</inkml:annotation>
</inkml:ink>
</file>

<file path=word/ink/ink1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9 8 475, 21 20 489, 23 27 204, 21 28 204, 13 30 0</inkml:trace>
  <inkml:annotation type="path"> 0 0 1, 134 119 1, 314 299 1, 344 404 1, 314 419 1, 194 449 1</inkml:annotation>
  <inkml:annotation type="data">ADscA4CABAAAAAAAHQIYGgMERTRIEQUBOBG8QYFACh0Ggnzc+nz8IIJ8nj38MIJ/BTX8E//wJ3/A
j38A+g==
</inkml:annotation>
  <inkml:annotation type="types">AAEBAQEB
</inkml:annotation>
</inkml:ink>
</file>

<file path=word/ink/ink1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37 12 204, 35 34 257, 33 57 400, 26 81 450, 22 98 485, 18 114 521, 11 131 592, 8 134 636, 9 130 621, 16 108 599, 23 92 574, 30 78 550, 40 68 520, 49 62 499, 59 62 475, 61 63 462, 63 70 461, 63 83 469, 60 95 472, 55 105 477, 55 104 466, 54 105 466, 54 104 432, 53 105 432, 53 104 368, 51 90 204, 51 73 204, 51 68 0</inkml:trace>
  <inkml:annotation type="path"> 554 0 1, 554 179 1, 524 509 1, 494 854 1, 389 1214 1, 329 1469 1, 269 1709 1, 164 1964 1, 119 2009 1, 134 1949 1, 239 1619 1, 344 1379 1, 449 1169 1, 599 1019 1, 734 929 1, 884 929 1, 914 944 1, 944 1049 1, 944 1244 1, 899 1424 1, 824 1574 1, 824 1559 1, 809 1574 1, 809 1559 1, 794 1574 1, 794 1559 1, 764 1349 1, 764 1094 1, 764 1019 1</inkml:annotation>
  <inkml:annotation type="data">AHocA4CABAAAAAAAHQIiOgMERTRIEQUBOBG8QYFAClwdgvxd+L9e+O+PHwHLPlb3fVlm4IJ9n0Sf
HZ+Afj/BPwZ48fBPg+C79ebm/f37AIJ/APn8AJ/pj9P/gOfir8N/lv4+z4fm79X2fN7z8C/V+Kfx
R+Zf1b/AFn8A+g==
</inkml:annotation>
  <inkml:annotation type="types">AAEBAQEBAQEBAQEBAQEBAQEBAQEBAQEBAQEBAQE=
</inkml:annotation>
</inkml:ink>
</file>

<file path=word/ink/ink1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10 350, 20 26 491, 32 48 545, 40 67 595, 49 88 622, 59 112 645, 67 133 656, 74 153 669, 80 167 677, 87 182 686, 93 192 693, 96 193 657, 95 189 657, 95 173 604, 95 148 571, 96 131 520, 96 115 427, 93 104 334, 92 105 334, 80 118 367, 67 130 457, 60 140 487, 51 148 510, 40 156 527, 30 161 515, 20 161 387, 19 159 387, 15 146 204, 15 141 0</inkml:trace>
  <inkml:annotation type="path"> 0 0 1, 119 149 1, 299 389 1, 479 719 1, 599 1004 1, 734 1319 1, 884 1679 1, 1004 1994 1, 1109 2294 1, 1199 2504 1, 1304 2729 1, 1394 2879 1, 1439 2894 1, 1424 2834 1, 1424 2594 1, 1424 2219 1, 1439 1964 1, 1439 1724 1, 1394 1559 1, 1379 1574 1, 1199 1769 1, 1004 1949 1, 899 2099 1, 764 2219 1, 599 2339 1, 449 2414 1, 299 2414 1, 284 2384 1, 224 2189 1, 224 2114 1</inkml:annotation>
  <inkml:annotation type="data">AHscA4CABAAAAAAAHQIuTAMERTRIEQUBOBG8QYFACl0egnyeHmTbZe+Yl7n134N2Pm74gn0fB8Hc
52/DPfz+/t+f5J6+z7Luu+9+v5CCfwNB/AQ/6T8/hPz9ue5v47/Fn5P/Bn4J/HL9Pfib8rfl34/h
/D/7N/cn8Ap/g8A=
</inkml:annotation>
  <inkml:annotation type="types">AAEBAQEBAQEBAQEBAQEBAQEBAQEBAQEBAQEBAQEB
</inkml:annotation>
</inkml:ink>
</file>

<file path=word/ink/ink1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15 13 1023, 31 25 204,</inkml:trace>
  <inkml:annotation type="path"> 0 0 1, 224 194 1, 464 374 1</inkml:annotation>
  <inkml:annotation type="data">AC0cA4CABAAAAAAAHQIaGAMERTRIEQUBOBG8QYFACg8Dgn4CgIJ91IJ/DcX8akg=
</inkml:annotation>
  <inkml:annotation type="types">AAEB
</inkml:annotation>
</inkml:ink>
</file>

<file path=word/ink/ink1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68 11 225, 65 22 237, 60 33 249, 55 43 259, 54 44 259, 53 44 266, 53 44 290, 53 44 290, 54 44 319, 63 36 338, 77 24 343, 88 18 342, 89 16 499, 88 17 502, 80 25 518, 78 33 528, 76 44 557, 72 56 573, 65 76 586, 58 94 593, 52 104 593, 40 122 581, 29 142 478, 20 153 369, 7 171 204, 0 181 0</inkml:trace>
  <inkml:annotation type="path"> 1049 0 1, 1019 164 1, 974 329 1, 899 494 1, 824 644 1, 809 659 1, 794 659 1, 794 659 1, 794 659 1, 809 659 1, 944 539 1, 1154 359 1, 1319 269 1, 1334 239 1, 1319 254 1, 1199 374 1, 1169 494 1, 1139 659 1, 1079 839 1, 974 1139 1, 869 1409 1, 779 1559 1, 599 1829 1, 434 2129 1, 299 2294 1, 104 2564 1, 0 2714 1</inkml:annotation>
  <inkml:annotation type="data">AHQcA4CABAAAAAAAHQIsSAMERTRIEQUBOBG8QYFAClYbgvzh+dbrwifJ679O/H8Dep8Mzz8Agn1F
+ej5fPweOfE5Pk35fkz5/i+Ugn8BTfwEe36fi/A34V/D30/gH4f4Ag/gBn7vh/BX39+H4/t/Tfw/
lX8ZgA==
</inkml:annotation>
  <inkml:annotation type="types">AAEBAQEBAQEBAQEBAQEBAQEBAQEBAQEBAQEB
</inkml:annotation>
</inkml:ink>
</file>

<file path=word/ink/ink1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10 8 494, 19 14 552, 32 23 647, 41 27 663, 45 27 204,</inkml:trace>
  <inkml:annotation type="path"> 0 59 1, 149 119 1, 284 209 1, 479 344 1, 614 404 1, 674 404 1</inkml:annotation>
  <inkml:annotation type="data">ADgcA4CABAAAAAAAHQIeGgMERTRIEQUBOBG8QYFAChoGgn0Xx59ggvDOe/KCfwWB/BJv4u/Qf8FN
gA==
</inkml:annotation>
  <inkml:annotation type="types">AAEBAQEB
</inkml:annotation>
</inkml:ink>
</file>

<file path=word/ink/ink1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14 11 489, 17 24 544, 14 35 590, 9 39 654, 8 40 637, 8 39 637, 18 31 557, 34 19 226, 37 16 0</inkml:trace>
  <inkml:annotation type="path"> 104 0 1, 209 164 1, 254 359 1, 209 524 1, 134 584 1, 119 599 1, 119 584 1, 269 464 1, 509 284 1, 554 239 1</inkml:annotation>
  <inkml:annotation type="data">AEccA4CABAAAAAAAHQIaHgMERTRIEQUBOBG8QYFACikKgviefh3xPo+D74J9Wb8fd+Pz8wCCfwVt
/BJPz/gj9D/gb9C/wG3+tg==
</inkml:annotation>
  <inkml:annotation type="types">AAEBAQEBAQEBAQ==
</inkml:annotation>
</inkml:ink>
</file>

<file path=word/ink/ink1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12 38 551, 17 38 551, 20 38 562, 24 39 562, 32 47 560, 32 50 560, 31 61 568, 26 69 588, 19 78 630, 17 78 634, 17 78 593, 21 67 531, 28 55 445, 39 37 445, 50 18 204, 58 7 204, 63 0 0</inkml:trace>
  <inkml:annotation type="path"> 0 599 1, 179 569 1, 254 569 1, 299 569 1, 359 584 1, 479 704 1, 479 749 1, 464 914 1, 389 1034 1, 284 1169 1, 254 1169 1, 254 1169 1, 314 1004 1, 419 824 1, 584 554 1, 749 269 1, 869 104 1, 944 0 1</inkml:annotation>
  <inkml:annotation type="data">AF8cA4CABAAAAAAAHQIkKAMERTRIEQUBOBG8QYFACkESgn2fHs8fLfO+s8c8O9CC/Gn45xPi9/J2
fO+u/Dfk8IJ/BmX8GZ/V9e58n2fhD8Y/j/8H/hX9IfwGP/AY38A+gA==
</inkml:annotation>
  <inkml:annotation type="types">AAEBAQEBAQEBAQEBAQEBAQEB
</inkml:annotation>
</inkml:ink>
</file>

<file path=word/ink/ink1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40 9 357, 31 26 427, 25 39 531, 18 51 555, 9 64 564, 3 67 240, 2 67 240, 0 66 0</inkml:trace>
  <inkml:annotation type="path"> 659 0 1, 599 134 1, 464 389 1, 374 584 1, 269 764 1, 134 959 1, 44 1004 1, 29 1004 1, 0 989 1</inkml:annotation>
  <inkml:annotation type="data">AEUcA4CABAAAAAAAHQIeJgMERTRIEQUBOBG8QYFACicJgvx5+RffLvPVgnzfJ5s+ntCCfwNd/Akf
4o/Qv4D/gX/+BbP4DFA=
</inkml:annotation>
  <inkml:annotation type="types">AAEBAQEBAQEB
</inkml:annotation>
</inkml:ink>
</file>

<file path=word/ink/ink1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10 25 204, 24 14 245, 35 7 350, 43 7 204, 43 11 204, 41 14 0</inkml:trace>
  <inkml:annotation type="path"> 0 509 1, 149 374 1, 359 209 1, 524 104 1, 644 104 1, 644 164 1, 614 209 1</inkml:annotation>
  <inkml:annotation type="data">AEAcA4CABAAAAAAAHQIeGgMERTRIEQUBOBG8QYFACiIHgn0eO9+XQIL8UfjvfHxeKIJ/APn8AV/m
T+A2/4AI/gH0
</inkml:annotation>
  <inkml:annotation type="types">AAEBAQEBAQ==
</inkml:annotation>
</inkml:ink>
</file>

<file path=word/ink/ink1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40 10 392, 34 21 454, 25 38 528, 15 54 535, 6 69 439, 1 74 0</inkml:trace>
  <inkml:annotation type="path"> 659 0 1, 599 149 1, 509 314 1, 374 569 1, 224 809 1, 89 1034 1, 14 1109 1</inkml:annotation>
  <inkml:annotation type="data">ADwcA4CABAAAAAAAHQIeKAMERTRIEQUBOBG8QYFACh4Hgvx5+Rd7Z4CCfRPgt+mCfwPp/AvP2fmv
9Z/wMmA=
</inkml:annotation>
  <inkml:annotation type="types">AAEBAQEBAQ==
</inkml:annotation>
</inkml:ink>
</file>

<file path=word/ink/ink1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16 17 321, 15 40 466, 13 56 497, 12 73 497, 10 92 538, 7 110 531, 7 110 297, 7 105 204, 9 88 204, 13 66 204, 14 55 0</inkml:trace>
  <inkml:annotation type="path"> 269 0 1, 239 254 1, 224 599 1, 194 839 1, 179 1094 1, 149 1379 1, 104 1649 1, 104 1649 1, 104 1574 1, 134 1319 1, 194 989 1, 209 824 1</inkml:annotation>
  <inkml:annotation type="data">AE0cA4CABAAAAAAAHQIUMgMERTRIEQUBOBG8QYFACi8MgvwR+DZZbxmdgn4G+D45l/BPv7ff1IJ/
As38Ai/sn8R/jb8i/wFX+/v08/gH0A==
</inkml:annotation>
  <inkml:annotation type="types">AAEBAQEBAQEBAQEB
</inkml:annotation>
</inkml:ink>
</file>

<file path=word/ink/ink1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16 40 386, 17 51 412, 17 63 446, 15 77 482, 12 89 505, 9 91 562, 9 88 548, 11 76 525, 15 64 486, 22 43 446, 28 32 420, 34 24 412, 41 16 410, 50 10 431, 60 8 555, 61 9 569, 65 21 587, 68 34 612, 71 54 626, 73 71 625, 69 78 545, 69 78 545, 64 67 204, 61 66 204,</inkml:trace>
  <inkml:annotation type="path"> 179 389 1, 239 599 1, 254 764 1, 254 944 1, 224 1154 1, 179 1334 1, 134 1364 1, 134 1319 1, 164 1139 1, 224 959 1, 329 644 1, 419 479 1, 509 359 1, 614 239 1, 749 149 1, 899 119 1, 914 134 1, 974 314 1, 1019 509 1, 1064 809 1, 1094 1064 1, 1034 1169 1, 1034 1169 1, 959 1004 1, 914 989 1</inkml:annotation>
  <inkml:annotation type="data">AHEcA4CABAAAAAAAHQImKgMERTRIEQUBOBG8QYFAClMZgvs+Xt2uZnKmT5+Vfh8e8IL8Mfb2Zv0+
/nfP9HGeOfVPi79Px/X9AIJ/A9H8Da/Jn3/ij85/P+Bb+APwR8H4S/WX7B8fF9f4D/Qf6E/gY/+B
jg==
</inkml:annotation>
  <inkml:annotation type="types">AAEBAQEBAQEBAQEBAQEBAQEBAQEBAQEBAQ==
</inkml:annotation>
</inkml:ink>
</file>

<file path=word/ink/ink1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18 16 432, 17 26 457, 13 36 477, 9 45 541, 9 45 550, 9 45 550, 19 40 569, 34 31 548, 44 24 276, 44 24 276, 45 24 276, 45 24 0</inkml:trace>
  <inkml:annotation type="path"> 269 0 1, 269 239 1, 254 389 1, 194 539 1, 134 674 1, 134 674 1, 134 674 1, 284 599 1, 509 464 1, 659 359 1, 659 359 1, 674 359 1, 674 359 1</inkml:annotation>
  <inkml:annotation type="data">AE4cA4CABAAAAAAAHQIcHgMERTRIEQUBOBG8QYFACjANgvwR+Cb14fR69/TKgn4E+Ffne/OfEIJ/
BIn8EJ+/x5+U/n/BX41/gNv+BBH8CGg=
</inkml:annotation>
  <inkml:annotation type="types">AAEBAQEBAQEBAQEBAQ==
</inkml:annotation>
</inkml:ink>
</file>

<file path=word/ink/ink1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44 12 464, 42 24 461, 39 26 461, 34 38 438, 25 47 437, 12 61 466, 13 62 534, 17 60 534, 30 54 534, 32 54 531, 33 54 531, 34 54 518, 37 55 490, 37 56 490, 36 62 486, 32 72 479, 32 79 457, 32 97 459, 25 108 460, 17 118 461, 10 121 347, 9 121 204, 7 119 204, 6 114 204, 8 109 0</inkml:trace>
  <inkml:annotation type="path"> 629 0 1, 659 179 1, 629 359 1, 584 389 1, 509 569 1, 374 704 1, 179 914 1, 194 929 1, 254 899 1, 449 809 1, 479 809 1, 494 809 1, 509 809 1, 554 824 1, 554 839 1, 539 929 1, 479 1079 1, 479 1184 1, 479 1454 1, 374 1619 1, 254 1769 1, 149 1814 1, 134 1814 1, 104 1784 1, 89 1709 1, 119 1634 1</inkml:annotation>
  <inkml:annotation type="data">AHAcA4CABAAAAAAAHQIeNgMERTRIEQUBOBG8QYFAClIagvxx+NfN3z5/AHPm+us7e+Hx2fBZwIJ9
j6fo76+/vn4CPXjv1fHfj7vQgn8FCfwUXz8J/hD8QfjL82u8+/8B/hzz38B/hSv2X+H/4ACfwD6A
</inkml:annotation>
  <inkml:annotation type="types">AAEBAQEBAQEBAQEBAQEBAQEBAQEBAQEBAQE=
</inkml:annotation>
</inkml:ink>
</file>

<file path=word/ink/ink1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8 31 228, 21 19 381, 31 12 432, 42 9 515, 52 9 571, 53 10 571, 55 9 583, 71 9 602, 72 10 601, 76 22 614, 80 40 640, 84 56 659, 85 68 664, 88 86 665, 89 104 666, 90 121 667, 91 139 668, 89 150 670, 84 156 672, 82 156 658, 71 152 538, 62 143 245, 55 132 204, 52 127 0</inkml:trace>
  <inkml:annotation type="path"> 0 614 1, 119 464 1, 314 284 1, 464 179 1, 629 134 1, 779 134 1, 794 149 1, 824 134 1, 1064 134 1, 1079 149 1, 1139 329 1, 1199 599 1, 1259 839 1, 1274 1019 1, 1319 1289 1, 1334 1559 1, 1349 1814 1, 1364 2084 1, 1334 2249 1, 1259 2339 1, 1229 2339 1, 1064 2279 1, 929 2144 1, 824 1979 1, 779 1904 1</inkml:annotation>
  <inkml:annotation type="data">AG4cA4CABAAAAAAAHQIsPgMERTRIEQUBOBG8QYFAClAZgnyeuy/PPwB+A+Hc073nz5nggvxt+S99
eOTZPq+DfPwLPj9/D5978ACCfwFZ+e/1j+JPw3+Vfs+L8G/gD7vj/APkR+Bf1z/AH/8BufwBWA==
</inkml:annotation>
  <inkml:annotation type="types">AAEBAQEBAQEBAQEBAQEBAQEBAQEBAQEBAQ==
</inkml:annotation>
</inkml:ink>
</file>

<file path=word/ink/ink1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12 8 446, 22 11 507, 24 18 204, 22 20 204,</inkml:trace>
  <inkml:annotation type="path"> 0 29 1, 179 119 1, 329 164 1, 359 269 1, 329 299 1</inkml:annotation>
  <inkml:annotation type="data">ADYcA4CABAAAAAAAHQIYGAMERTRIEQUBOBG8QYFAChgFgn2b8vmCzx3x7IJ/BMH8Dz/wN7/AoQA=
</inkml:annotation>
  <inkml:annotation type="types">AAEBAQE=
</inkml:annotation>
</inkml:ink>
</file>

<file path=word/ink/ink1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14 25 271, 17 45 416, 17 63 516, 16 76 553, 14 88 603, 10 93 670, 10 91 663, 16 75 653, 24 61 646, 35 48 635, 47 35 618, 58 22 594, 68 14 562, 78 9 540, 87 9 533, 97 15 533, 97 15 545, 93 26 560, 86 34 555, 76 40 416, 62 50 204,</inkml:trace>
  <inkml:annotation type="path"> 194 224 1, 209 374 1, 254 674 1, 254 944 1, 239 1139 1, 209 1319 1, 149 1394 1, 149 1364 1, 239 1124 1, 359 914 1, 524 719 1, 704 524 1, 869 329 1, 1019 209 1, 1169 134 1, 1304 134 1, 1454 224 1, 1454 224 1, 1394 389 1, 1289 509 1, 1139 599 1, 929 749 1</inkml:annotation>
  <inkml:annotation type="data">AGUcA4CABAAAAAAAHQIsLAMERTRIEQUBOBG8QYFACkcWgvu+3O274+DOS1Z9PnvfIIL8Be/o33fj
+P8A5D1z18Hw/V3fAIJ/AgX7h/H/5j+78DfnnvPPw/H8v0fgL4vs5+Df3j+dwA==
</inkml:annotation>
  <inkml:annotation type="types">AAEBAQEBAQEBAQEBAQEBAQEBAQEBAQ==
</inkml:annotation>
</inkml:ink>
</file>

<file path=word/ink/ink1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22 8 495, 25 11 204, 24 13 204, 26 26 204, 25 29 204, 21 41 204, 17 61 204, 12 79 204, 8 99 343, 7 110 449, 8 109 548, 10 99 547, 16 83 545, 21 74 541, 30 61 532, 39 52 526, 49 48 512, 50 49 508, 55 58 471, 55 62 471, 51 72 361, 46 81 204, 38 89 204,</inkml:trace>
  <inkml:annotation type="path"> 179 89 1, 329 119 1, 374 164 1, 359 194 1, 389 389 1, 374 434 1, 314 614 1, 254 914 1, 179 1184 1, 119 1484 1, 104 1649 1, 119 1634 1, 149 1484 1, 239 1244 1, 314 1109 1, 449 914 1, 584 779 1, 734 719 1, 749 734 1, 824 869 1, 824 929 1, 764 1079 1, 689 1214 1, 569 1334 1</inkml:annotation>
  <inkml:annotation type="data">AGgcA4CABAAAAAAAHQIgMgMERTRIEQUBOBG8QYFACkoYgvs34/PO9WcyeL4T5/HvzeiC+DzL9X0/
N8m58/2/P8PxefHr18nv4LSCfwWF/ChP8CVA/fX4n+P9W3ffPl+j8T/i79g/kP+AHg==
</inkml:annotation>
  <inkml:annotation type="types">AAEBAQEBAQEBAQEBAQEBAQEBAQEBAQEB
</inkml:annotation>
</inkml:ink>
</file>

<file path=word/ink/ink1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7 86 374, 11 100 442, 12 112 500, 13 127 546, 12 146 594, 11 167 615, 12 182 636, 13 182 636, 13 181 634, 23 171 632, 36 153 576, 43 146 576, 56 130 501, 71 114 372, 84 98 204, 97 81 204,</inkml:trace>
  <inkml:annotation type="path"> 29 1079 1, 104 1289 1, 164 1499 1, 179 1679 1, 194 1904 1, 179 2189 1, 164 2504 1, 179 2729 1, 194 2729 1, 194 2714 1, 344 2564 1, 539 2294 1, 644 2189 1, 839 1949 1, 1064 1709 1, 1259 1469 1, 1454 1214 1</inkml:annotation>
  <inkml:annotation type="data">AFYcA4CABAAAAAAAHQIuQAMERTRIEQUBOBG8QYFACjgRgs5etYv0c+H4M0CC/On5Zbzxnw/gO/P8
v1fOUIJ/A6H8Ck/T9ufht+D9flH8qfnv8o/jP+ANAA==
</inkml:annotation>
  <inkml:annotation type="types">AAEBAQEBAQEBAQEBAQEBAQE=
</inkml:annotation>
</inkml:ink>
</file>

<file path=word/ink/ink1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25 7 414, 33 14 510, 33 16 500, 33 17 500, 31 19 331, 29 19 226, 18 19 204, 6 20 204, 0 22 0</inkml:trace>
  <inkml:annotation type="path"> 224 44 1, 374 104 1, 494 209 1, 494 239 1, 494 254 1, 464 284 1, 434 284 1, 269 284 1, 89 299 1, 0 329 1</inkml:annotation>
  <inkml:annotation type="data">AEQcA4CABAAAAAAAHQIcGAMERTRIEQUBOBG8QYFACiYKgvwF735WvnvwAILk57s1IIJ/BEH8Cw/r
n6P4A3/Mn6K/CH8A+g==
</inkml:annotation>
  <inkml:annotation type="types">AAEBAQEBAQEBAQ==
</inkml:annotation>
</inkml:ink>
</file>

<file path=word/ink/ink1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0000"/>
    </inkml:brush>
  </inkml:definitions>
  <inkml:trace contextRef="#ctx0" brushRef="#br0"> 41 12 348, 36 24 285, 25 39 257, 13 51 276, 15 52 394, 19 49 394, 33 38 417, 43 32 432, 53 29 432, 56 29 408, 56 30 408, 55 34 409, 49 44 412, 38 60 416, 30 70 420, 20 79 428, 10 88 446, 9 87 496, 12 83 496, 22 76 501, 41 63 505, 51 58 507, 67 52 507, 72 52 514, 73 53 525, 76 62 569, 75 67 579, 68 77 581, 58 89 204, 55 91 0</inkml:trace>
  <inkml:annotation type="path"> 644 0 1, 614 179 1, 539 359 1, 374 584 1, 194 764 1, 224 779 1, 284 734 1, 494 569 1, 644 479 1, 794 434 1, 839 434 1, 839 449 1, 824 509 1, 734 659 1, 569 899 1, 449 1049 1, 299 1184 1, 149 1319 1, 134 1304 1, 179 1244 1, 329 1139 1, 614 944 1, 764 869 1, 1004 779 1, 1079 779 1, 1094 794 1, 1139 929 1, 1124 1004 1, 1019 1154 1, 869 1334 1, 824 1364 1</inkml:annotation>
  <inkml:annotation type="data">AIYBHAOAgAQAAAAAAB0CJiwDBEU0SBEFATgRvEGBQApoH4L8dfj/vw38AZ9Hl8fb798183j4vm+f
4Pr855+HvxCCfY536/Py+ucnPg+D4a+nvfh+S/BPk8+s+kCCfwM5/BDf4q/IX6q/aP4S+X8B/hX8
KTI8fR+JPyT6u78Xj8Tfin5f4Hb/gD4=
</inkml:annotation>
  <inkml:annotation type="types">AAEBAQEBAQEBAQEBAQEBAQEBAQEBAQEBAQEBAQEBAQ==
</inkml:annotation>
</inkml:ink>
</file>

<file path=word/ink/ink1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53 14 385, 48 9 386, 45 8 385, 34 13 381, 29 20 377, 25 33 371, 19 50 371, 13 69 407, 8 85 468, 11 94 506, 14 92 504, 21 83 504, 30 69 507, 40 55 503, 50 41 499, 59 35 491, 60 36 490, 61 41 505, 59 54 516, 55 65 527, 56 69 323, 57 67 323, 66 57 204, 68 55 0</inkml:trace>
  <inkml:annotation type="path"> 809 374 1, 794 209 1, 719 134 1, 674 119 1, 509 194 1, 434 299 1, 374 494 1, 284 749 1, 194 1034 1, 119 1274 1, 164 1409 1, 209 1379 1, 314 1244 1, 449 1034 1, 599 824 1, 749 614 1, 884 524 1, 899 539 1, 914 614 1, 884 809 1, 824 974 1, 839 1034 1, 854 1004 1, 989 854 1, 1019 824 1</inkml:annotation>
  <inkml:annotation type="data">AHUcA4CABAAAAAAAHQIkLAMJRIDgwgdFNEgRBQE4EbxBgUAKUhmC/KH5T858vwTU+R4yL8ru+nyf
GIL8Lfi34PHwZ8HjO/H9fx+z5Pi8fJvx/D8vyIJ/A838Dy71vwfiz8LfhP8a5z43n4vwJ5fwEn/A
Pn7T/R4=
</inkml:annotation>
  <inkml:annotation type="types">AAEBAQEBAQEBAQEBAQEBAQEBAQEBAQEBAQ==
</inkml:annotation>
</inkml:ink>
</file>

<file path=word/ink/ink1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47 12 310, 42 29 343, 35 51 365, 28 71 432, 22 87 467, 18 99 502, 13 109 508, 10 111 551, 10 111 561, 9 107 571, 11 103 572, 17 99 574, 30 95 569, 40 94 553, 57 90 516, 78 87 204, 83 87 204, 88 87 204, 92 87 204,</inkml:trace>
  <inkml:annotation type="path"> 779 0 1, 704 179 1, 629 434 1, 524 764 1, 419 1064 1, 329 1304 1, 269 1484 1, 194 1634 1, 149 1664 1, 149 1664 1, 134 1604 1, 164 1544 1, 254 1484 1, 449 1424 1, 599 1409 1, 854 1349 1, 1169 1304 1, 1244 1304 1, 1319 1304 1, 1379 1304 1</inkml:annotation>
  <inkml:annotation type="data">AGAcA4CABAAAAAAAHQIsMgMJRIDgwgdFNEgRBQE4EbxBgUAKPRSC/Jn5XamXOXnj4u/F4/AqgIJ9
nr1vnzvy75HOzgCCfwKh/Ah/1/j78Svw/+LvxO+efH9f4P/gQv+BVAA=
</inkml:annotation>
  <inkml:annotation type="types">AAEBAQEBAQEBAQEBAQEBAQEBAQE=
</inkml:annotation>
</inkml:ink>
</file>

<file path=word/ink/ink1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25 14 308, 23 34 373, 22 59 430, 20 76 477, 17 98 508, 14 119 523, 9 135 548, 9 135 547, 9 135 547, 12 124 533, 17 107 538, 21 96 544, 27 86 553, 38 74 554, 47 67 559, 58 66 560, 59 67 560, 64 79 598, 62 84 598, 58 95 616, 50 107 622, 42 114 625, 29 125 629, 20 126 548, 19 126 548, 17 117 204,</inkml:trace>
  <inkml:annotation type="path"> 374 0 1, 374 209 1, 344 509 1, 329 884 1, 299 1139 1, 254 1469 1, 209 1784 1, 134 2024 1, 134 2024 1, 134 2024 1, 179 1859 1, 254 1604 1, 314 1439 1, 404 1289 1, 569 1109 1, 704 1004 1, 869 989 1, 884 1004 1, 959 1184 1, 929 1259 1, 869 1424 1, 749 1604 1, 629 1709 1, 434 1874 1, 299 1889 1, 284 1889 1, 254 1754 1</inkml:annotation>
  <inkml:annotation type="data">AHscA4CABAAAAAAAHQIiOgMJRIDgwgdFNEgRBQE4EbxBgUAKWBuC/C34X2Wt9OZc9bn0+Pj3y9+P
koCCfgD4PXy+r7/Ar6/h+Cb6+DPq+P4J78fTfnCCfwKZ/AZfy/T+BfwL9H4Zn4B/BU58vjzfxh+M
fwR9vZ+j/0N/Ayo=
</inkml:annotation>
  <inkml:annotation type="types">AAEBAQEBAQEBAQEBAQEBAQEBAQEBAQEBAQEB
</inkml:annotation>
</inkml:ink>
</file>

<file path=word/ink/ink1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27 10 339, 21 27 411, 15 44 487, 10 60 504, 9 71 548, 10 74 565, 11 74 565, 13 74 570, 24 66 574, 29 57 571, 38 47 569, 43 38 569, 52 22 565, 56 12 557, 55 10 606, 54 14 606, 52 31 614, 49 50 601, 50 60 0</inkml:trace>
  <inkml:annotation type="path"> 449 0 1, 404 149 1, 314 404 1, 224 659 1, 149 899 1, 134 1064 1, 149 1109 1, 164 1109 1, 194 1109 1, 359 989 1, 434 854 1, 569 704 1, 644 569 1, 779 329 1, 839 179 1, 824 149 1, 809 209 1, 779 464 1, 734 749 1, 749 899 1</inkml:annotation>
  <inkml:annotation type="data">AGUcA4CABAAAAAAAHQIgKAMJRIDgwgdFNEgRBQE4EbxBgUAKQhSC/EH4n6njE+b4fHnx79rfAIJ9
HxL7+Xr5bZ8fwfJ8H3Z84IJ/AxX8B9+Py3+Gvw3+B/V+OZ58/lb8j/J+D/4N9A==
</inkml:annotation>
  <inkml:annotation type="types">AAEBAQEBAQEBAQEBAQEBAQEBAQE=
</inkml:annotation>
</inkml:ink>
</file>

<file path=word/ink/ink1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10 26 362, 8 45 412, 9 56 501, 10 73 568, 11 74 580, 11 76 580, 13 79 585, 13 78 592, 17 71 608, 22 59 619, 28 45 623, 35 29 622, 40 20 622, 48 6 612, 50 3 0</inkml:trace>
  <inkml:annotation type="path"> 164 224 1, 149 389 1, 119 674 1, 134 839 1, 149 1094 1, 164 1109 1, 164 1139 1, 194 1184 1, 194 1169 1, 254 1064 1, 329 884 1, 419 674 1, 524 434 1, 599 299 1, 719 89 1, 749 44 1</inkml:annotation>
  <inkml:annotation type="data">AFkcA4CABAAAAAAAHQIeKAMJRIDgwgdFNEgRBQE4EbxBgUAKNhCC+r7bwub4km8+EIL8Befk+X4P
wLJ5+H3u/F7+oIJ/A3H8Cq/jL8I/lP7fWfN7+P3Pp/g5kA==
</inkml:annotation>
  <inkml:annotation type="types">AAEBAQEBAQEBAQEBAQEBAQ==
</inkml:annotation>
</inkml:ink>
</file>

<file path=word/ink/ink1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52 11 434, 51 24 452, 46 37 476, 38 60 521, 32 77 533, 24 96 544, 19 111 580, 13 123 575, 13 122 566, 9 116 590, 9 115 590, 15 108 591, 26 102 581, 34 103 571, 38 102 571, 54 104 321, 65 106 204,</inkml:trace>
  <inkml:annotation type="path"> 779 0 1, 779 164 1, 764 359 1, 689 554 1, 569 899 1, 479 1154 1, 359 1439 1, 284 1664 1, 194 1844 1, 194 1829 1, 134 1739 1, 134 1724 1, 224 1619 1, 389 1529 1, 509 1544 1, 569 1529 1, 809 1559 1, 974 1589 1</inkml:annotation>
  <inkml:annotation type="data">AGEcA4CABAAAAAAAHQIiNgMJRIDgwgdFNEgRBQE4EbxBgUAKPhKC/Jn5Nvnuby/B58fB675+z2CC
fVj6Phzz37/fr4Z8W8CCfwSR/BEvwfg78T38Lfjfz+JvwrPrfR/AbP7u
</inkml:annotation>
  <inkml:annotation type="types">AAEBAQEBAQEBAQEBAQEBAQEB
</inkml:annotation>
</inkml:ink>
</file>

<file path=word/ink/ink1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13 11 479, 17 10 484, 35 8 467, 41 4 0</inkml:trace>
  <inkml:annotation type="path"> 0 149 1, 194 164 1, 254 149 1, 524 119 1, 614 59 1</inkml:annotation>
  <inkml:annotation type="data">ADwcA4CABAAAAAAAHQIeFAMJRIDgwgdFNEgRBQE4EbxBgUAKGQWCfd8/4A+0gvo+fbqCfwVF/BTP
4R/gmkA=
</inkml:annotation>
  <inkml:annotation type="types">AAEBAQE=
</inkml:annotation>
</inkml:ink>
</file>

<file path=word/ink/ink1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16 11 409, 16 25 463, 15 36 528, 11 54 627, 9 72 664, 15 78 602, 19 74 594, 35 62 585, 50 52 487, 64 46 380, 88 38 204, 95 34 0</inkml:trace>
  <inkml:annotation type="path"> 224 0 1, 239 164 1, 239 374 1, 224 539 1, 164 809 1, 134 1079 1, 224 1169 1, 284 1109 1, 524 929 1, 749 779 1, 959 689 1, 1319 569 1, 1424 509 1</inkml:annotation>
  <inkml:annotation type="data">AFUcA4CABAAAAAAAHQIsKAMJRIDgwgdFNEgRBQE4EbxBgUAKMg2C/AX4Bt7nyb9lv0fgcIJ9XO/E
+36flzxvgIJ/BC38DV/V+KPzD+q/yhf0v8/5v/Do
</inkml:annotation>
  <inkml:annotation type="types">AAEBAQEBAQEBAQEBAQ==
</inkml:annotation>
</inkml:ink>
</file>

<file path=word/ink/ink1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44 9 286, 43 9 328, 38 8 416, 35 10 416, 26 19 440, 17 30 443, 8 43 477, 9 50 498, 10 50 478, 18 49 464, 26 42 461, 34 35 451, 42 28 442, 43 28 442, 44 30 453, 43 45 487, 42 59 491, 39 80 498, 36 102 505, 32 121 502, 28 132 465, 28 132 226, 28 132 226, 29 132 204, 33 122 204,</inkml:trace>
  <inkml:annotation type="path"> 674 299 1, 659 134 1, 644 134 1, 569 119 1, 524 149 1, 389 284 1, 254 449 1, 119 644 1, 134 749 1, 149 749 1, 269 734 1, 389 629 1, 509 524 1, 629 419 1, 644 419 1, 659 449 1, 644 674 1, 629 884 1, 584 1199 1, 539 1529 1, 479 1814 1, 419 1979 1, 419 1979 1, 419 1979 1, 434 1979 1, 494 1829 1</inkml:annotation>
  <inkml:annotation type="data">AHccA4CABAAAAAAAHQIcOAMJRIDgwgdFNEgRBQE4EbxBgUAKVBqC/H35Bec+E+h8Q+NrVeE4gvwZ
+I/qvPizPh+O/CfFn3X4p35frPpAgn8CQfwGb+QP0r+FPwf+Ivv/G/wfV8c+b6vwl+IePp/FP8A8
/wGF+EfwgA==
</inkml:annotation>
  <inkml:annotation type="types">AAEBAQEBAQEBAQEBAQEBAQEBAQEBAQEBAQE=
</inkml:annotation>
</inkml:ink>
</file>

<file path=word/ink/ink1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13 12 574, 25 9 573, 35 9 494, 36 9 346, 37 9 204, 37 10 204, 36 13 0</inkml:trace>
  <inkml:annotation type="path"> 0 269 1, 194 179 1, 374 134 1, 524 134 1, 539 134 1, 554 134 1, 554 149 1, 539 194 1</inkml:annotation>
  <inkml:annotation type="data">AEQcA4CABAAAAAAAHQIcFAMJRIDgwgdFNEgRBQE4EbxBgUAKIQiCfdd+daCC/BH4V5wmAIJ/BsH8
Gx/oH83/B/AAH8A+gA==
</inkml:annotation>
  <inkml:annotation type="types">AAEBAQEBAQE=
</inkml:annotation>
</inkml:ink>
</file>

<file path=word/ink/ink1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40 8 449, 30 14 424, 25 24 419, 19 35 410, 13 55 412, 10 68 432, 8 78 469, 9 90 526, 13 94 521, 16 95 510, 22 95 501, 34 88 482, 46 77 325, 54 67 204, 62 54 204, 66 48 0</inkml:trace>
  <inkml:annotation type="path"> 779 134 1, 599 119 1, 449 209 1, 374 359 1, 284 524 1, 194 824 1, 149 1019 1, 119 1169 1, 134 1349 1, 194 1409 1, 239 1424 1, 329 1424 1, 509 1319 1, 689 1154 1, 809 1004 1, 929 809 1, 989 719 1</inkml:annotation>
  <inkml:annotation type="data">AGEcA4CABAAAAAAAHQIkLAMJRIDgwgdFNEgRBQE4EbxBgUAKPhGC/Jn5lz1XJzl58Dy8gIL5vp+L
xPm+PufL2/H5nfiAgn8EzfwUz+DPP1fgj8Dfgz8w/Dn0/vn8Wftb+AfQ
</inkml:annotation>
  <inkml:annotation type="types">AAEBAQEBAQEBAQEBAQEBAQE=
</inkml:annotation>
</inkml:ink>
</file>

<file path=word/ink/ink1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24 11 455, 34 8 460, 36 9 518, 35 11 516, 31 21 515, 29 32 515, 26 49 516, 24 69 517, 21 87 515, 18 106 514, 13 112 573, 12 111 573, 9 103 568, 11 96 553, 19 86 536, 32 75 526, 45 64 321, 59 53 204,</inkml:trace>
  <inkml:annotation type="path"> 209 209 1, 359 164 1, 509 119 1, 539 134 1, 524 164 1, 464 314 1, 434 479 1, 389 734 1, 359 1034 1, 314 1304 1, 269 1589 1, 194 1679 1, 179 1664 1, 134 1544 1, 164 1439 1, 284 1289 1, 479 1124 1, 674 959 1, 884 794 1</inkml:annotation>
  <inkml:annotation type="data">AFscA4CABAAAAAAAHQIiMgMJRIDgwgdFNEgRBQE4EbxBgUAKOBOC/AHl8ve5ZW+N9fB6QIL8Afgd
4nyT4ObPv+P452iCfwTl/BNP5O/Lskdn5c/Lfv6d+L+Aa/0o
</inkml:annotation>
  <inkml:annotation type="types">AAEBAQEBAQEBAQEBAQEBAQEBAQ==
</inkml:annotation>
</inkml:ink>
</file>

<file path=word/ink/ink1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14 11 344, 14 31 366, 12 44 380, 9 63 411, 8 82 404, 9 94 238, 12 104 204, 13 106 204,</inkml:trace>
  <inkml:annotation type="path"> 209 0 1, 209 164 1, 209 464 1, 179 659 1, 134 944 1, 119 1229 1, 134 1409 1, 179 1559 1, 194 1589 1</inkml:annotation>
  <inkml:annotation type="data">AEkcA4CABAAAAAAAHQIUMgMJRIDgwgdFNEgRBQE4EbxBgUAKJgmC/AH4BbczNIJ9XzfH8D49+UCC
fwMp/AtPy/gb8Y/wBH+7PxQA
</inkml:annotation>
  <inkml:annotation type="types">AAEBAQEBAQEB
</inkml:annotation>
</inkml:ink>
</file>

<file path=word/ink/ink1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11 8 446, 21 10 476, 38 13 522, 40 12 530, 43 12 604, 43 14 604, 37 36 601, 33 52 602, 29 69 603, 24 89 602, 20 106 594, 16 126 469, 17 138 351, 20 139 204, 23 140 0</inkml:trace>
  <inkml:annotation type="path"> 0 104 1, 164 119 1, 314 149 1, 569 194 1, 599 179 1, 644 179 1, 644 209 1, 554 539 1, 494 779 1, 434 1034 1, 359 1334 1, 299 1589 1, 239 1889 1, 254 2069 1, 299 2084 1, 344 2099 1</inkml:annotation>
  <inkml:annotation type="data">AFccA4CABAAAAAAAHQIeOgMJRIDgwgdFNEgRBQE4EbxBgUAKNBCCfVfi/Ac78OLHrACC+L4ZPMz8
GfDOd58v1oJ/BMH8ES/gT8Y/mj8898N+P9n/F+H/yuA=
</inkml:annotation>
  <inkml:annotation type="types">AAEBAQEBAQEBAQEBAQEBAQ==
</inkml:annotation>
</inkml:ink>
</file>

<file path=word/ink/ink1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24 12 328, 20 30 353, 17 46 394, 14 68 504, 13 88 560, 17 99 609, 18 99 603, 25 98 587, 27 95 587, 32 86 582, 36 76 573, 38 65 560, 38 53 557, 35 49 559, 34 49 564, 26 53 545, 17 64 522, 8 77 422, 8 83 204, 10 84 204,</inkml:trace>
  <inkml:annotation type="path"> 419 0 1, 359 179 1, 299 449 1, 254 689 1, 209 1019 1, 194 1319 1, 254 1484 1, 269 1484 1, 374 1469 1, 404 1424 1, 479 1289 1, 539 1139 1, 569 974 1, 569 794 1, 524 734 1, 509 734 1, 389 794 1, 254 959 1, 119 1154 1, 119 1244 1, 149 1259 1</inkml:annotation>
  <inkml:annotation type="data">AGocA4CABAAAAAAAHQIaMAMJRIDgwgdFNEgRBQE4EbxBgUAKRxWC/Dn4lRnrvwe+Xd7nx182AIJ9
nwb8G/P9d34bb8njx8WfH7CCfwLp/Aof4E/N35R+P8p/T+BPfnz9Hrn4V8/n/9o/wEwA
</inkml:annotation>
  <inkml:annotation type="types">AAEBAQEBAQEBAQEBAQEBAQEBAQEB
</inkml:annotation>
</inkml:ink>
</file>

<file path=word/ink/ink1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10 13 465, 22 13 480, 28 13 481, 37 8 204, 37 7 204, 35 4 204, 34 3 0</inkml:trace>
  <inkml:annotation type="path"> 0 164 1, 149 194 1, 329 194 1, 419 194 1, 554 119 1, 554 104 1, 524 59 1, 509 44 1</inkml:annotation>
  <inkml:annotation type="data">AEMcA4CABAAAAAAAHQIcFgMJRIDgwgdFNEgRBQE4EbxBgUAKIAiCfRnw8+fYgvq+fXvxuIJ/BQ38
E0/gH+BEf4EOfwD6
</inkml:annotation>
  <inkml:annotation type="types">AAEBAQEBAQE=
</inkml:annotation>
</inkml:ink>
</file>

<file path=word/ink/ink1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13 10 306, 12 32 399, 10 52 487, 9 69 517, 9 81 550, 10 81 553, 23 74 554, 40 66 436, 55 59 204, 66 55 0</inkml:trace>
  <inkml:annotation type="path"> 194 0 1, 194 149 1, 179 479 1, 149 779 1, 134 1034 1, 134 1214 1, 149 1214 1, 344 1109 1, 599 989 1, 824 884 1, 989 824 1</inkml:annotation>
  <inkml:annotation type="data">AEkcA4CABAAAAAAAHQIkKgMJRIDgwgdFNEgRBQE4EbxBgUAKJguC+777ZJ9njfKCfR9m99/b8dnA
gn8CkfwEf7/LPPxDv7T/ZP4c
</inkml:annotation>
  <inkml:annotation type="types">AAEBAQEBAQEBAQE=
</inkml:annotation>
</inkml:ink>
</file>

<file path=word/ink/ink1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15 16 359, 15 34 377, 13 49 397, 9 71 401, 7 91 365, 11 97 204,</inkml:trace>
  <inkml:annotation type="path"> 224 0 1, 224 239 1, 224 509 1, 194 734 1, 134 1064 1, 104 1364 1, 164 1454 1</inkml:annotation>
  <inkml:annotation type="data">AEEcA4CABAAAAAAAHQIULgMJRIDgwgdFNEgRBQE4EbxBgUAKHgeC/AX4DbufAIJ+BM78W/gEgn8D
ZfwMfn4F/Gv7fA==
</inkml:annotation>
  <inkml:annotation type="types">AAEBAQEBAQ==
</inkml:annotation>
</inkml:ink>
</file>

<file path=word/ink/ink1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43 19 454, 38 9 538, 36 9 545, 29 13 541, 21 23 528, 14 37 525, 9 48 545, 10 55 552, 12 55 548, 22 51 546, 30 41 546, 38 32 525, 42 32 505, 42 35 505, 41 45 518, 39 57 523, 35 77 530, 31 94 537, 28 113 531, 26 130 313, 27 135 0</inkml:trace>
  <inkml:annotation type="path"> 659 464 1, 644 284 1, 569 134 1, 539 134 1, 434 194 1, 314 344 1, 209 554 1, 134 719 1, 149 824 1, 179 824 1, 329 764 1, 449 614 1, 569 479 1, 629 479 1, 629 524 1, 614 674 1, 584 854 1, 524 1154 1, 464 1409 1, 419 1694 1, 389 1949 1, 404 2024 1</inkml:annotation>
  <inkml:annotation type="data">AGscA4CABAAAAAAAHQIcOAMJRIDgwgdFNEgRBQE4EbxBgUAKSBaC/Hn4/8892Z8E+TXnzbqTgIL8
RfjvPo8fB475+Pz8M+bnxZ8nc37Qgn8E4fwOT+f/r+f6Pwl9/15n4Pn4M+75cff/ARv6jA==
</inkml:annotation>
  <inkml:annotation type="types">AAEBAQEBAQEBAQEBAQEBAQEBAQEBAQ==
</inkml:annotation>
</inkml:ink>
</file>

<file path=word/ink/ink1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11 8 416, 29 11 417, 39 13 499, 37 17 499, 28 39 519, 22 60 545, 17 84 547, 13 104 529, 11 121 439, 14 131 204,</inkml:trace>
  <inkml:annotation type="path"> 0 104 1, 164 119 1, 434 164 1, 584 194 1, 554 254 1, 419 584 1, 329 899 1, 254 1259 1, 194 1559 1, 164 1814 1, 209 1964 1</inkml:annotation>
  <inkml:annotation type="data">AFAcA4CABAAAAAAAHQIcNgMJRIDgwgdFNEgRBQE4EbxBgUAKLQuCfV8Xy/b8fJM9AIL4vhy5+CLz
z34wgn8ESfwRH+hv0T+DPg/Cv4N/Ov8ADg==
</inkml:annotation>
  <inkml:annotation type="types">AAEBAQEBAQEBAQE=
</inkml:annotation>
</inkml:ink>
</file>

<file path=word/ink/ink1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902635" units="cm"/>
      <inkml:brushProperty name="height" value="0.052902635" units="cm"/>
      <inkml:brushProperty name="fitToCurve" value="1"/>
      <inkml:brushProperty name="color" value="#00b0f0"/>
    </inkml:brush>
  </inkml:definitions>
  <inkml:trace contextRef="#ctx0" brushRef="#br0"> 29 13 289, 24 32 347, 19 58 407, 16 74 460, 13 92 546, 12 106 588, 16 112 598, 16 111 608, 24 101 617, 28 91 616, 34 71 588, 34 61 571, 32 58 561, 31 58 543, 20 64 511, 13 72 468, 8 80 417, 8 85 204, 9 86 204,</inkml:trace>
  <inkml:annotation type="path"> 464 0 1, 434 194 1, 359 479 1, 284 869 1, 239 1109 1, 194 1379 1, 179 1589 1, 239 1679 1, 239 1664 1, 359 1514 1, 419 1364 1, 509 1064 1, 509 914 1, 479 869 1, 464 869 1, 299 959 1, 194 1079 1, 119 1199 1, 119 1274 1, 134 1289 1</inkml:annotation>
  <inkml:annotation type="data">AGkcA4CABAAAAAAAHQIaNAMJRIDgwgdFNEgRBQE4EbxBgUAKRhSC/EX4n6xnrz8nnPh2fT4z1IJ9
3wfF9Oefl+P530/R8XPgx3yAgn8CTfwFnnx/ib8e/iVfp/Df1fF8v4B+v5f4Ap/gI4A=
</inkml:annotation>
  <inkml:annotation type="types">AAEBAQEBAQEBAQEBAQEBAQEBAQE=
</inkml:annotation>
</inkml:ink>
</file>

<file path=word/ink/ink1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4 3 428, 13 7 498, 26 12 603, 41 21 682, 45 20 574, 45 20 436, 47 18 0</inkml:trace>
  <inkml:annotation type="path"> 0 29 1, 59 44 1, 194 104 1, 389 179 1, 614 314 1, 674 299 1, 674 299 1, 704 269 1</inkml:annotation>
  <inkml:annotation type="data">AD4cA4CABAAAAAAAHQIkGgMERTRIEQUBOBFoCatACiAIgnj14z6/OILLyePpmoJ/BHn8DY/ir8M/
wC3+If4E5A==
</inkml:annotation>
  <inkml:annotation type="types">AAEBAQEBAQE=
</inkml:annotation>
</inkml:ink>
</file>

<file path=word/ink/ink1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3 4 439, 7 13 388, 8 14 286, 9 13 204, 14 10 204, 24 3 204, 26 2 0</inkml:trace>
  <inkml:annotation type="path"> 14 0 1, 44 59 1, 104 194 1, 119 209 1, 134 194 1, 209 149 1, 359 44 1, 389 29 1</inkml:annotation>
  <inkml:annotation type="data">AD0cA4CABAAAAAAAHQIcFgMERTRIEQUBOBFoCatACh8IgpM68evlgnj18u75+ACCfwSl/BXP5L/B
n6IfwD6A
</inkml:annotation>
  <inkml:annotation type="types">AAEBAQEBAQE=
</inkml:annotation>
</inkml:ink>
</file>

<file path=word/ink/ink1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4 6 305, 3 19 485, 5 23 382, 6 22 382,</inkml:trace>
  <inkml:annotation type="path"> 59 0 1, 59 89 1, 44 284 1, 74 344 1, 89 329 1</inkml:annotation>
  <inkml:annotation type="data">ADUcA4CABAAAAAAAHQIUGgMERTRIEQUBOBFoCatAChcFgvHm8oCCfB8Xz+yCfwKN+3/4Eb/WQA==
</inkml:annotation>
  <inkml:annotation type="types">AAEBAQE=
</inkml:annotation>
</inkml:ink>
</file>

<file path=word/ink/ink1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3 5 421, 4 18 482, 5 34 545, 5 42 546, 6 53 353,</inkml:trace>
  <inkml:annotation type="path"> 44 0 1, 44 74 1, 59 269 1, 74 509 1, 74 629 1, 89 794 1</inkml:annotation>
  <inkml:annotation type="data">ADUcA4CABAAAAAAAHQIUKAMERTRIEQUBOBFoCatAChcGgudiwIJ6+Tny8IJ/BF38Da5+Yf4BpA==
</inkml:annotation>
  <inkml:annotation type="types">AAEBAQEB
</inkml:annotation>
</inkml:ink>
</file>

<file path=word/ink/ink1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7 12 501, 20 6 515, 31 0 204,</inkml:trace>
  <inkml:annotation type="path"> 0 224 1, 104 179 1, 299 89 1, 464 0 1</inkml:annotation>
  <inkml:annotation type="data">ADQcA4CABAAAAAAAHQIeFgMERTRIEQUBOBFoCatAChYEgnxfBoCC/AX4J6CCfwWd/BWf8C3g
</inkml:annotation>
  <inkml:annotation type="types">AAEBAQ==
</inkml:annotation>
</inkml:ink>
</file>

<file path=word/ink/ink1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4 19 557, 14 14 553, 23 9 495, 32 5 277,</inkml:trace>
  <inkml:annotation type="path"> 0 299 1, 59 284 1, 209 209 1, 344 134 1, 479 74 1</inkml:annotation>
  <inkml:annotation type="data">ADYcA4CABAAAAAAAHQIgGgMERTRIEQUBOBFoCatAChgFgnj4KIL8Gfg/ygCCfwZ9/Bo/5R/gCUA=
</inkml:annotation>
  <inkml:annotation type="types">AAEBAQE=
</inkml:annotation>
</inkml:ink>
</file>

<file path=word/ink/ink1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6 4 405, 14 10 551, 20 16 629, 27 20 514, 27 19 343, 27 19 0</inkml:trace>
  <inkml:annotation type="path"> 0 0 1, 89 59 1, 209 149 1, 299 239 1, 404 299 1, 404 284 1, 404 284 1</inkml:annotation>
  <inkml:annotation type="data">ADocA4CABAAAAAAAHQIcGAMERTRIEQUBOBFoCatAChwHgnwZs+MAgnjG+4CCfwQd/Adf5t/gGf8q
/wB6
</inkml:annotation>
  <inkml:annotation type="types">AAEBAQEBAQ==
</inkml:annotation>
</inkml:ink>
</file>

<file path=word/ink/ink1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10 7 385, 9 13 391, 7 24 342, 4 27 204,</inkml:trace>
  <inkml:annotation type="path"> 134 0 1, 149 104 1, 134 194 1, 104 359 1, 59 404 1</inkml:annotation>
  <inkml:annotation type="data">ADQcA4CABAAAAAAAHQIUHgMERTRIEQUBOBFoCatAChYFgvm+XbSCfFfXyoJ/A838Dt/lP9Lg
</inkml:annotation>
  <inkml:annotation type="types">AAEBAQE=
</inkml:annotation>
</inkml:ink>
</file>

<file path=word/ink/ink1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6 6 226, 17 4 247, 21 1 0</inkml:trace>
  <inkml:annotation type="path"> 0 104 1, 89 89 1, 254 59 1, 314 14 1</inkml:annotation>
  <inkml:annotation type="data">ADMcA4CABAAAAAAAHQIaFAMERTRIEQUBOBFoCatAChUEgnwevjCC+L5bQIJ/AVH8A//wH6A=
</inkml:annotation>
  <inkml:annotation type="types">AAEBAQ==
</inkml:annotation>
</inkml:ink>
</file>

<file path=word/ink/ink1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4 15 463, 4 30 532, 3 42 585, 4 46 558, 5 46 558, 9 41 532, 20 31 406, 23 26 406, 27 22 266, 38 8 204, 44 0 0</inkml:trace>
  <inkml:annotation type="path"> 59 119 1, 59 224 1, 59 449 1, 44 629 1, 59 689 1, 74 689 1, 134 614 1, 299 464 1, 344 389 1, 404 329 1, 569 119 1, 659 0 1</inkml:annotation>
  <inkml:annotation type="data">AE8cA4CABAAAAAAAHQIiJAMERTRIEQUBOBFoCatACjEMgvHlcc+L5Z8XsIL5L8nfl8+/fqfT8ACC
fwUF/A/P4F/Qv4a/DP6t/cH79/QH8AAg
</inkml:annotation>
  <inkml:annotation type="types">AAEBAQEBAQEBAQEB
</inkml:annotation>
</inkml:ink>
</file>

<file path=word/ink/ink1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22 4 507, 16 19 571, 10 30 589, 6 35 585, 3 36 204, 2 36 204, 3 34 204, 6 29 204, 9 25 0</inkml:trace>
  <inkml:annotation type="path"> 344 0 1, 329 59 1, 239 284 1, 149 449 1, 89 524 1, 44 539 1, 29 539 1, 44 509 1, 89 434 1, 134 374 1</inkml:annotation>
  <inkml:annotation type="data">AEQcA4CABAAAAAAAHQIaIAMERTRIEQUBOBFoCatACiYKgvwl+FfbJmYAgnj6vPw+bvYAgn8FtfwS
3+Qfwj/A6/8DvH8A+g==
</inkml:annotation>
  <inkml:annotation type="types">AAEBAQEBAQEBAQ==
</inkml:annotation>
</inkml:ink>
</file>

<file path=word/ink/ink1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20 19 388, 17 27 438, 12 39 477, 8 44 514, 5 49 546, 2 59 583, 3 59 595, 7 56 599, 11 52 599, 21 41 506, 31 31 367, 36 22 204, 40 13 204,</inkml:trace>
  <inkml:annotation type="path"> 314 224 1, 299 284 1, 254 404 1, 179 584 1, 119 659 1, 74 734 1, 29 884 1, 44 884 1, 104 839 1, 164 779 1, 314 614 1, 464 464 1, 539 329 1, 599 194 1</inkml:annotation>
  <inkml:annotation type="data">AE4cA4CABAAAAAAAHQIiJgMERTRIEQUBOBFoCatACjAOgvwd+Ed2R44+B7qC/AX1+PHxvX09vxyA
gn8D2fwMT9e+/X4X+Xz+n/yD+Ff4AqA=
</inkml:annotation>
  <inkml:annotation type="types">AAEBAQEBAQEBAQEBAQE=
</inkml:annotation>
</inkml:ink>
</file>

<file path=word/ink/ink1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5 8 557, 17 3 569, 21 3 204, 21 4 204, 21 6 0</inkml:trace>
  <inkml:annotation type="path"> 0 149 1, 74 119 1, 254 44 1, 314 44 1, 314 59 1, 314 89 1</inkml:annotation>
  <inkml:annotation type="data">ADocA4CABAAAAAAAHQIaFAMERTRIEQUBOBFoCatAChwGgnr4vl8ggvo+3vqQgn8GffwZP/A6/8Df
fwD6
</inkml:annotation>
  <inkml:annotation type="types">AAEBAQEB
</inkml:annotation>
</inkml:ink>
</file>

<file path=word/ink/ink1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7 5 445, 7 19 544, 6 32 619, 4 36 700, 4 35 700, 8 29 689, 17 19 684, 25 16 659, 25 17 642, 26 19 632, 23 30 635, 18 41 204,</inkml:trace>
  <inkml:annotation type="path"> 104 0 1, 104 74 1, 104 284 1, 89 479 1, 59 539 1, 59 524 1, 119 434 1, 254 284 1, 374 239 1, 374 254 1, 389 284 1, 344 449 1, 269 614 1</inkml:annotation>
  <inkml:annotation type="data">AEwcA4CABAAAAAAAHQIcIgMERTRIEQUBOBFoCatACi4Ngvi+Nbnj1flnnYJ6+a/P79+fi8T5gIJ/
BL38DM/hX4P0P9fwfg35Pi+7+CSQ
</inkml:annotation>
  <inkml:annotation type="types">AAEBAQEBAQEBAQEBAQ==
</inkml:annotation>
</inkml:ink>
</file>

<file path=word/ink/ink1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3 5 502, 7 15 387, 7 15 204, 8 15 204, 10 14 0</inkml:trace>
  <inkml:annotation type="path"> 29 0 1, 44 74 1, 104 224 1, 104 224 1, 119 224 1, 149 209 1</inkml:annotation>
  <inkml:annotation type="data">ADccA4CABAAAAAAAHQIWGAMERTRIEQUBOBFoCatAChkGgsvPMgCCevX0qIJ/BaH8Hb/m3+AUv4B9
</inkml:annotation>
  <inkml:annotation type="types">AAEBAQEB
</inkml:annotation>
</inkml:ink>
</file>

<file path=word/ink/ink1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8 15 263, 7 30 408, 5 43 468, 2 56 576, 3 56 656, 5 50 656, 12 36 651, 21 22 649, 29 12 644, 33 7 642, 41 4 632, 41 4 631, 47 10 651, 50 21 664, 50 29 673, 50 44 686, 51 56 646, 50 58 308, 49 58 308, 46 59 0</inkml:trace>
  <inkml:annotation type="path"> 134 164 1, 119 224 1, 104 449 1, 74 644 1, 29 839 1, 44 839 1, 74 749 1, 179 539 1, 314 329 1, 434 179 1, 494 104 1, 614 59 1, 614 59 1, 704 149 1, 749 314 1, 749 434 1, 749 659 1, 764 839 1, 749 869 1, 734 869 1, 689 884 1</inkml:annotation>
  <inkml:annotation type="data">AGMcA4CABAAAAAAAHQImKAMERTRIEQUBOBFoCatACkUVgvm+lb4nrL58fL8HeprQgvq+P6tff8Py
vHrOfB678Xfp2IJ/AeX7R/R/5E/Dv6F987z5fm/B3x+fH5P/gTn+BiP4FNA=
</inkml:annotation>
  <inkml:annotation type="types">AAEBAQEBAQEBAQEBAQEBAQEBAQEB
</inkml:annotation>
</inkml:ink>
</file>

<file path=word/ink/ink1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41 4 505, 37 18 540, 32 30 606, 26 43 627, 23 47 626, 15 53 524, 6 56 204, 0 56 0</inkml:trace>
  <inkml:annotation type="path"> 629 0 1, 614 59 1, 554 269 1, 479 449 1, 389 644 1, 344 704 1, 224 794 1, 89 839 1, 0 839 1</inkml:annotation>
  <inkml:annotation type="data">AEMcA4CABAAAAAAAHQIiKAMERTRIEQUBOBFoCatACiUJgvxx+O+2893ggnj6Nnz53oCCfwWt/BSP
4i/H/4R/V/8BM/sw
</inkml:annotation>
  <inkml:annotation type="types">AAEBAQEBAQEB
</inkml:annotation>
</inkml:ink>
</file>

<file path=word/ink/ink1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19 5 457, 13 20 507, 10 27 517, 10 27 313, 13 22 210, 20 14 204, 29 6 204, 32 5 293, 32 5 293, 23 20 480, 16 28 505, 12 32 527, 7 38 545, 8 37 545, 12 35 560, 21 29 569, 30 21 571, 36 18 569, 43 14 541, 43 15 541, 38 21 544, 31 30 546, 17 43 553, 7 52 556, 3 58 540, 6 56 549, 21 48 553, 28 43 557, 35 39 556, 39 35 556, 41 35 556, 45 32 417, 45 32 281, 39 32 204,</inkml:trace>
  <inkml:annotation type="path"> 299 0 1, 284 74 1, 194 299 1, 149 404 1, 149 404 1, 194 329 1, 299 209 1, 434 89 1, 479 74 1, 479 74 1, 344 299 1, 239 419 1, 179 479 1, 104 569 1, 119 554 1, 179 524 1, 314 434 1, 449 314 1, 539 269 1, 644 209 1, 644 224 1, 569 314 1, 464 449 1, 254 644 1, 104 779 1, 44 869 1, 89 839 1, 314 719 1, 419 644 1, 524 584 1, 584 524 1, 614 524 1, 674 479 1, 674 479 1, 584 479 1</inkml:annotation>
  <inkml:annotation type="data">AI8BHAOAgAQAAAAAAB0CJCgDBEU0SBEFATgRaAmrQApxI4L8Gfg/3znPGfD3585fg56dnx+9+Px8
HxfZ8ru55+GCevo+X4/fXxT8BfH5z47531fXrnjz35fh5HjvAIJ/BO38EJ/jX+Akf1d+pvg/S36X
/gFr+AKe+fwT+Avh+Pz+Gfw5y+vP4L/C3t7j998/LQA=
</inkml:annotation>
  <inkml:annotation type="types">AAEBAQEBAQEBAQEBAQEBAQEBAQEBAQEBAQEBAQEBAQEBAQE=
</inkml:annotation>
</inkml:ink>
</file>

<file path=word/ink/ink1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5 16 428, 22 12 455, 35 8 484, 49 4 483, 54 2 204, 53 2 204, 53 2 0</inkml:trace>
  <inkml:annotation type="path"> 0 254 1, 74 239 1, 329 179 1, 524 119 1, 734 59 1, 809 29 1, 794 29 1, 794 29 1</inkml:annotation>
  <inkml:annotation type="data">AEAcA4CABAAAAAAAHQImGAMERTRIEQUBOBFoCatACiIIgnr7PM+f4YCC/A34J6Zggn8EefwQPn4h
/gRH+BEv4B9A
</inkml:annotation>
  <inkml:annotation type="types">AAEBAQEBAQE=
</inkml:annotation>
</inkml:ink>
</file>

<file path=word/ink/ink1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7 7 525, 7 21 567, 8 33 590, 8 38 590, 6 52 602, 5 58 604, 3 64 356, 3 63 356, 6 47 204, 10 34 204, 11 28 0</inkml:trace>
  <inkml:annotation type="path"> 89 0 1, 104 104 1, 104 314 1, 119 494 1, 119 569 1, 89 779 1, 74 869 1, 44 959 1, 44 944 1, 89 704 1, 149 509 1, 164 419 1</inkml:annotation>
  <inkml:annotation type="data">AE8cA4CABAAAAAAAHQIWKgMERTRIEQUBOBFoCatACjEMgvg92XZc5OiCfF8W/H83yvj/AfPign8F
/fwVX+C/wn9n0/wGz/Aan8AK/wAp/APo
</inkml:annotation>
  <inkml:annotation type="types">AAEBAQEBAQEBAQEB
</inkml:annotation>
</inkml:ink>
</file>

<file path=word/ink/ink1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4 22 423, 16 14 439, 27 8 449, 36 4 430, 42 2 204, 41 2 204, 30 9 204, 18 12 204, 18 14 318, 18 15 375, 22 25 417, 22 34 473, 20 46 482, 20 53 468, 21 53 334, 21 53 204, 21 53 204, 25 47 204, 28 41 204, 29 39 0</inkml:trace>
  <inkml:annotation type="path"> 0 374 1, 59 329 1, 239 209 1, 404 119 1, 539 59 1, 629 29 1, 614 29 1, 449 134 1, 269 179 1, 269 209 1, 269 224 1, 329 374 1, 329 509 1, 299 689 1, 299 794 1, 314 794 1, 314 794 1, 314 794 1, 374 704 1, 419 614 1, 434 584 1</inkml:annotation>
  <inkml:annotation type="data">AGMcA4CABAAAAAAAHQIiJgMERTRIEQUBOBFoCatACkUVgnj5Lvfj+m/Y8edyV4uggvwt+HfeZmfF
5t+a89/GfC8Agn8EZfwQn8P4f/gIP+AqD9kflf8B/gD8h/hP9q+P3QfwD6A=
</inkml:annotation>
  <inkml:annotation type="types">AAEBAQEBAQEBAQEBAQEBAQEBAQEB
</inkml:annotation>
</inkml:ink>
</file>

<file path=word/ink/ink1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3 4 325, 5 14 383, 8 29 498, 9 35 498, 9 45 530, 9 59 551, 7 74 551, 7 75 551, 7 76 538, 6 76 204, 6 75 204, 5 70 0</inkml:trace>
  <inkml:annotation type="path"> 14 0 1, 44 59 1, 74 209 1, 119 434 1, 134 524 1, 134 674 1, 134 884 1, 104 1109 1, 104 1124 1, 104 1139 1, 89 1139 1, 89 1124 1, 74 1049 1</inkml:annotation>
  <inkml:annotation type="data">AEocA4CABAAAAAAAHQIUMAMERTRIEQUBOBFoCatACiwNgpE2txZQgnj4PXz+PE/AK3yAgn8C3fwH
3+Vv2X+JPr/B77/4Fn/gYD+AfQ==
</inkml:annotation>
  <inkml:annotation type="types">AAEBAQEBAQEBAQEBAQ==
</inkml:annotation>
</inkml:ink>
</file>

<file path=word/ink/ink1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4 13 463, 16 9 491, 29 4 486, 32 0 204,</inkml:trace>
  <inkml:annotation type="path"> 0 224 1, 59 194 1, 239 134 1, 434 59 1, 479 0 1</inkml:annotation>
  <inkml:annotation type="data">ADYcA4CABAAAAAAAHQIeGAMERTRIEQUBOBFoCatAChgFgnj5J9KC/AX4H2yCfwUF/BJf4n/gQ8A=
</inkml:annotation>
  <inkml:annotation type="types">AAEBAQE=
</inkml:annotation>
</inkml:ink>
</file>

<file path=word/ink/ink1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3 19 526, 15 11 545, 22 7 565, 30 4 599, 35 4 642, 40 11 704, 40 21 715, 40 34 720, 39 43 717, 38 56 204,</inkml:trace>
  <inkml:annotation type="path"> 0 314 1, 44 284 1, 224 164 1, 329 104 1, 449 59 1, 524 59 1, 599 164 1, 599 314 1, 599 509 1, 584 644 1, 569 839 1</inkml:annotation>
  <inkml:annotation type="data">AEccA4CABAAAAAAAHQIiKAMERTRIEQUBOBFoCatACikLgnPm9zr2oIL8HfhP4fE58XOefACCfwYB
/Bbc/AHzfgr8l/D8v8FwgA==
</inkml:annotation>
  <inkml:annotation type="types">AAEBAQEBAQEBAQE=
</inkml:annotation>
</inkml:ink>
</file>

<file path=word/ink/ink1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5 5 371, 7 14 428, 9 26 472, 9 31 505, 8 42 528, 6 58 540, 4 64 542, 3 71 0</inkml:trace>
  <inkml:annotation type="path"> 59 0 1, 74 74 1, 104 209 1, 134 389 1, 134 464 1, 119 629 1, 89 869 1, 59 959 1, 44 1064 1</inkml:annotation>
  <inkml:annotation type="data">AD0cA4CABAAAAAAAHQIULgMERTRIEQUBOBFoCatACh8JgvHY21CCevHPj+D19MCCfwOV/ArP3/X9
P1/T/Bko
</inkml:annotation>
  <inkml:annotation type="types">AAEBAQEBAQEB
</inkml:annotation>
</inkml:ink>
</file>

<file path=word/ink/ink1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4 12 482, 14 6 487, 20 3 471, 22 3 388, 23 5 204, 22 5 204, 22 8 0</inkml:trace>
  <inkml:annotation type="path"> 0 224 1, 59 179 1, 209 89 1, 299 44 1, 329 44 1, 344 74 1, 329 74 1, 329 119 1</inkml:annotation>
  <inkml:annotation type="data">AEEcA4CABAAAAAAAHQIaGAMERTRIEQUBOBFoCatACiMIgnj4PPm7AIL8BfgnvOZvAIJ/BVH8FP/g
/81/q/+AVP4B9A==
</inkml:annotation>
  <inkml:annotation type="types">AAEBAQEBAQE=
</inkml:annotation>
</inkml:ink>
</file>

<file path=word/ink/ink1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9 16 468, 29 10 512, 34 7 517, 41 3 493, 43 2 0</inkml:trace>
  <inkml:annotation type="path"> 0 299 1, 134 239 1, 434 149 1, 509 104 1, 614 44 1, 644 29 1</inkml:annotation>
  <inkml:annotation type="data">ADscA4CABAAAAAAAHQIiGAMERTRIEQUBOBFoCatACh0GgnzfV+A89oL8GfhXeXiCfwUZ/BGv4z/D
/8FHgA==
</inkml:annotation>
  <inkml:annotation type="types">AAEBAQEB
</inkml:annotation>
</inkml:ink>
</file>

<file path=word/ink/ink1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30 7 556, 30 13 557, 29 19 557, 26 26 507, 27 26 489, 27 26 489, 39 21 452, 39 21 452, 40 30 510, 41 45 535, 42 57 546, 42 71 558, 40 88 646, 38 90 687, 38 89 695, 37 88 692, 35 82 681, 33 76 667, 30 63 573, 27 51 306, 26 50 265, 26 50 217, 23 51 207, 17 59 263, 11 71 394, 6 76 469, 3 78 430, 3 78 311, 3 78 204, 6 70 204,</inkml:trace>
  <inkml:annotation type="path"> 419 0 1, 449 104 1, 449 194 1, 434 284 1, 389 389 1, 404 389 1, 404 389 1, 584 314 1, 584 314 1, 599 449 1, 614 674 1, 629 854 1, 629 1064 1, 599 1319 1, 569 1349 1, 569 1334 1, 554 1319 1, 524 1229 1, 494 1139 1, 449 944 1, 404 764 1, 389 749 1, 389 749 1, 344 764 1, 254 884 1, 164 1064 1, 89 1139 1, 44 1169 1, 44 1169 1, 44 1169 1, 89 1049 1</inkml:annotation>
  <inkml:annotation type="data">AIABHAOAgAQAAAAAAB0CIjYDBEU0SBEFATgRaAmrQApiH4L8Ofhnbvi/Z9sLrLVZO9TOOIJ8VT43
v183wdzn4D69vjn1SfF4+PuvlIJ/Bnn8Gd38k/iT8Efi/8Xflj8T/gGfnz8h/if6/l7+hf4A//gK
j4/xh+aPz1+Vf2T+hfs/XQA=
</inkml:annotation>
  <inkml:annotation type="types">AAEBAQEBAQEBAQEBAQEBAQEBAQEBAQEBAQEBAQEBAQ==
</inkml:annotation>
</inkml:ink>
</file>

<file path=word/ink/ink1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25 6 589, 28 22 616, 29 30 624, 29 47 647, 29 62 654, 29 75 661, 27 82 699, 26 82 688, 10 75 619, 3 70 602, 4 69 593, 10 62 586, 20 49 531, 28 41 399, 38 30 204,</inkml:trace>
  <inkml:annotation type="path"> 329 0 1, 374 89 1, 419 329 1, 434 449 1, 434 704 1, 434 929 1, 434 1124 1, 404 1229 1, 389 1229 1, 149 1124 1, 44 1049 1, 59 1034 1, 149 929 1, 299 734 1, 419 614 1, 569 449 1</inkml:annotation>
  <inkml:annotation type="data">AFocA4CABAAAAAAAHQIgMgMERTRIEQUBOBFoCatACjwQgvwh+C202fgP5vk9eNyCfB9Hy/Nu/D8f
x54+H4fXQIJ/Bv38Gk/gv8BfgV+IvyP+WfyZ8mfkX8//mMA=
</inkml:annotation>
  <inkml:annotation type="types">AAEBAQEBAQEBAQEBAQEBAQ==
</inkml:annotation>
</inkml:ink>
</file>

<file path=word/ink/ink1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23 6 491, 17 16 489, 8 24 462, 1 28 204, 0 28 0</inkml:trace>
  <inkml:annotation type="path"> 419 0 1, 344 89 1, 254 239 1, 119 359 1, 14 419 1, 0 419 1</inkml:annotation>
  <inkml:annotation type="data">ADscA4CABAAAAAAAHQIcHAMERTRIEQUBOBFoCatACh0Ggvw5+J73PgCCfB43z5CCfwV1/BX/4X/g
LP8oAA==
</inkml:annotation>
  <inkml:annotation type="types">AAEBAQEB
</inkml:annotation>
</inkml:ink>
</file>

<file path=word/ink/ink1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6 3 449, 9 4 449, 19 7 204, 19 9 204,</inkml:trace>
  <inkml:annotation type="path"> 0 44 1, 89 44 1, 134 59 1, 284 104 1, 284 134 1</inkml:annotation>
  <inkml:annotation type="data">ADYcA4CABAAAAAAAHQIYFAMERTRIEQUBOBFoCatAChgFgnwd+L6QgudmUIJ/BM38Ez/wGf/AZwA=
</inkml:annotation>
  <inkml:annotation type="types">AAEBAQE=
</inkml:annotation>
</inkml:ink>
</file>

<file path=word/ink/ink1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2 7 204, 5 20 254, 7 34 305, 7 45 392, 7 44 392, 10 34 204, 11 29 0</inkml:trace>
  <inkml:annotation type="path"> 14 0 1, 29 104 1, 74 299 1, 104 509 1, 104 674 1, 104 659 1, 149 509 1, 164 434 1</inkml:annotation>
  <inkml:annotation type="data">ADwcA4CABAAAAAAAHQIWJAMERTRIEQUBOBFoCatACh4Igoy65oCCfF8E79vz+oJ/APn8AMz8WfpP
+AXfwKA=
</inkml:annotation>
  <inkml:annotation type="types">AAEBAQEBAQE=
</inkml:annotation>
</inkml:ink>
</file>

<file path=word/ink/ink1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4 22 446, 19 12 500, 26 8 516, 32 6 529, 37 4 530, 42 3 204, 42 2 204, 39 2 0</inkml:trace>
  <inkml:annotation type="path"> 0 389 1, 59 329 1, 284 179 1, 389 119 1, 479 89 1, 554 59 1, 629 44 1, 629 29 1, 584 29 1</inkml:annotation>
  <inkml:annotation type="data">AEIcA4CABAAAAAAAHQIiHAMERTRIEQUBOBFoCatACiQJgnj6vlte+oL8MfiH4fgxEIJ/BMH8D6/j
Hv2/wLn/AuH8A+g=
</inkml:annotation>
  <inkml:annotation type="types">AAEBAQEBAQEB
</inkml:annotation>
</inkml:ink>
</file>

<file path=word/ink/ink1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25 4 493, 18 17 528, 12 28 533, 9 32 518, 4 37 357, 0 40 0</inkml:trace>
  <inkml:annotation type="path"> 404 0 1, 374 59 1, 269 254 1, 179 419 1, 134 479 1, 59 554 1, 0 599 1</inkml:annotation>
  <inkml:annotation type="data">AD0cA4CABAAAAAAAHQIcIgMERTRIEQUBOBFoCatACh8Hgvw1+H/c5sCCePm345qCfwV9/BPP4h/B
v8AE/wDa
</inkml:annotation>
  <inkml:annotation type="types">AAEBAQEBAQ==
</inkml:annotation>
</inkml:ink>
</file>

<file path=word/ink/ink1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3 6 297, 3 22 307, 3 35 235, 3 38 0</inkml:trace>
  <inkml:annotation type="path"> 29 0 1, 44 89 1, 44 329 1, 44 524 1, 44 569 1</inkml:annotation>
  <inkml:annotation type="data">ADQcA4CABAAAAAAAHQISIAMERTRIEQUBOBFoCatAChYFgstAgnwfR36Qgn8CbfwJH+if4ArA
</inkml:annotation>
  <inkml:annotation type="types">AAEBAQE=
</inkml:annotation>
</inkml:ink>
</file>

<file path=word/ink/ink1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3 18 359, 12 12 394, 22 6 420, 32 3 446, 34 4 446, 39 11 468, 39 17 478, 37 29 484, 29 40 350, 25 44 204, 22 45 0</inkml:trace>
  <inkml:annotation type="path"> 0 314 1, 44 269 1, 179 179 1, 329 89 1, 479 44 1, 509 59 1, 584 164 1, 584 254 1, 554 434 1, 434 599 1, 374 659 1, 329 674 1</inkml:annotation>
  <inkml:annotation type="data">AEkcA4CABAAAAAAAHQIgJAMERTRIEQUBOBFoCatACisMgnPgj5ee9+HxAIL8HfhXrnj4L8F+PoCC
fwNl/Atvzvwz+EPt8/v37fyy
</inkml:annotation>
  <inkml:annotation type="types">AAEBAQEBAQEBAQEB
</inkml:annotation>
</inkml:ink>
</file>

<file path=word/ink/ink1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21 4 528, 23 18 535, 25 31 542, 26 40 554, 26 51 569, 25 61 590, 26 75 618, 26 88 627, 26 95 634, 22 103 725, 22 103 725, 18 99 691, 8 91 622, 3 87 592, 3 86 592, 8 80 590, 11 76 591, 21 66 592, 31 56 514, 40 47 365, 46 41 0</inkml:trace>
  <inkml:annotation type="path"> 284 0 1, 314 59 1, 344 269 1, 374 464 1, 389 599 1, 389 764 1, 374 914 1, 389 1124 1, 389 1319 1, 389 1424 1, 329 1544 1, 329 1544 1, 269 1484 1, 119 1364 1, 44 1304 1, 44 1289 1, 119 1199 1, 164 1139 1, 314 989 1, 464 839 1, 599 704 1, 689 614 1</inkml:annotation>
  <inkml:annotation type="data">AGIcA4CABAAAAAAAHQIkOgMERTRIEQUBOBFoCatACkQWgvwV+By25Xnx5+H169b8S9CCePovnL4v
wz5fPnxz3nwpwIJ/Bgn8F7vXPg+L8F7+jP03+KfxX+MvxBvH6D/Of8BKgA==
</inkml:annotation>
  <inkml:annotation type="types">AAEBAQEBAQEBAQEBAQEBAQEBAQEBAQ==
</inkml:annotation>
</inkml:ink>
</file>

<file path=word/ink/ink1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13 6 534, 25 4 563, 30 4 557, 31 4 552, 31 5 552, 27 10 528, 21 17 525, 15 22 525, 6 30 530, 3 36 522, 3 36 532, 12 33 544, 21 29 549, 28 24 553, 33 22 555, 37 19 204, 36 20 204, 33 21 0</inkml:trace>
  <inkml:annotation type="path"> 104 104 1, 194 89 1, 374 59 1, 449 59 1, 464 59 1, 464 74 1, 404 149 1, 314 254 1, 224 329 1, 89 449 1, 44 539 1, 44 539 1, 179 494 1, 314 434 1, 419 359 1, 494 329 1, 554 284 1, 539 299 1, 494 314 1</inkml:annotation>
  <inkml:annotation type="data">AFgcA4CABAAAAAAAHQIgIAMERTRIEQUBOBFoCatACjoTgvivwfH5vnXfg58zdvvQgvi+W4njN5vw
9t5fAIJ/BiH8Fr/iuevwr+Duevv/BGfHd/gaf+Bov4B9
</inkml:annotation>
  <inkml:annotation type="types">AAEBAQEBAQEBAQEBAQEBAQEBAQ==
</inkml:annotation>
</inkml:ink>
</file>

<file path=word/ink/ink1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11 4 394, 8 14 470, 3 30 546, 5 30 546, 11 27 556, 25 20 548, 34 16 254, 37 14 0</inkml:trace>
  <inkml:annotation type="path"> 179 0 1, 164 59 1, 119 209 1, 44 449 1, 74 449 1, 164 404 1, 374 299 1, 509 239 1, 554 209 1</inkml:annotation>
  <inkml:annotation type="data">AEMcA4CABAAAAAAAHQIgHgMERTRIEQUBOBFoCatACiUJgvs+/d+Lx8nv4YJ4+D4PwL3zzIJ/A/H8
Cwvz79H4J/gSH8aA
</inkml:annotation>
  <inkml:annotation type="types">AAEBAQEBAQEB
</inkml:annotation>
</inkml:ink>
</file>

<file path=word/ink/ink1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8 4 674, 20 7 719, 24 12 737, 23 18 737, 22 23 737, 18 31 723, 9 46 542, 3 53 277, 0 55 0</inkml:trace>
  <inkml:annotation type="path"> 44 44 1, 119 59 1, 299 104 1, 359 179 1, 344 269 1, 329 344 1, 269 464 1, 134 689 1, 44 794 1, 0 824 1</inkml:annotation>
  <inkml:annotation type="data">AEMcA4CABAAAAAAAHQIaKAMERTRIEQUBOBFoCatACiUKguZ8Xy+3ffOAgubmS8+L5faCfwhR/B5/
4b/BL8A/wBn+jftA
</inkml:annotation>
  <inkml:annotation type="types">AAEBAQEBAQEBAQ==
</inkml:annotation>
</inkml:ink>
</file>

<file path=word/ink/ink1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3 468, 18 14 516, 28 19 555, 44 26 599, 65 33 637, 76 35 652, 81 35 664, 88 36 664, 94 37 669, 101 38 669, 107 38 674, 120 39 676, 127 38 676, 133 38 677, 141 38 677, 155 36 680, 169 35 682, 181 33 683, 197 32 684, 206 32 684, 221 32 681, 224 33 681, 225 33 679, 226 34 679, 230 36 210, 230 34 0</inkml:trace>
  <inkml:annotation type="path"> 0 0 1, 59 44 1, 269 209 1, 419 284 1, 659 389 1, 974 494 1, 1139 524 1, 1214 524 1, 1319 539 1, 1409 554 1, 1514 569 1, 1604 569 1, 1799 584 1, 1904 569 1, 1994 569 1, 2114 569 1, 2324 539 1, 2534 524 1, 2714 494 1, 2954 479 1, 3089 479 1, 3314 479 1, 3359 494 1, 3374 494 1, 3389 509 1, 3449 539 1, 3449 509 1</inkml:annotation>
  <inkml:annotation type="data">AGAcA4CABAAAAAAAHQJuIAMERTRIEQUBOBFoCatACkIbgnj6PPwevp+HLL8Xw3Pgb4+P4Pt1zyCC
c+T4ce9hZsbLIlk8gIJ/BRn8EW/P6+H8J9+3179d2Xlq95ufwUf/AdQ=
</inkml:annotation>
  <inkml:annotation type="types">AAEBAQEBAQEBAQEBAQEBAQEBAQEBAQEBAQEB
</inkml:annotation>
</inkml:ink>
</file>

<file path=word/ink/ink1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47 6 463, 44 15 461, 38 24 453, 24 37 450, 19 40 452, 8 48 460, 3 50 371, 2 49 204, 2 48 204, 4 46 0</inkml:trace>
  <inkml:annotation type="path"> 734 0 1, 704 89 1, 659 224 1, 569 359 1, 359 554 1, 284 599 1, 119 719 1, 44 749 1, 29 734 1, 29 719 1, 59 689 1</inkml:annotation>
  <inkml:annotation type="data">AEocA4CABAAAAAAAHQIkJgMERTRIEQUBOBFoCatACiwLgvyN+S735fm+H4PEwIJ8HHj6fXw9UIJ/
BQX8FD/D69fB+p/0D/AGX8A+gA==
</inkml:annotation>
  <inkml:annotation type="types">AAEBAQEBAQEBAQE=
</inkml:annotation>
</inkml:ink>
</file>

<file path=word/ink/ink1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6 3 400, 10 7 467, 19 16 574, 24 19 463, 24 18 348, 26 12 204, 28 4 0</inkml:trace>
  <inkml:annotation type="path"> 0 0 1, 89 44 1, 149 104 1, 284 239 1, 359 284 1, 359 269 1, 389 179 1, 419 59 1</inkml:annotation>
  <inkml:annotation type="data">AD0cA4CABAAAAAAAHQIcGAMERTRIEQUBOBFoCatACh8Ignwb68+8AIJyevh8+9CCfwQJ/Av/40/g
Jnz+H/y6
</inkml:annotation>
  <inkml:annotation type="types">AAEBAQEBAQE=
</inkml:annotation>
</inkml:ink>
</file>

<file path=word/ink/ink1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5 9 360, 13 7 355, 25 2 204, 26 2 0</inkml:trace>
  <inkml:annotation type="path"> 0 164 1, 74 134 1, 194 104 1, 374 29 1, 389 29 1</inkml:annotation>
  <inkml:annotation type="data">ADYcA4CABAAAAAAAHQIcFgMERTRIEQUBOBFoCatAChgFgnrnj6yC+r73fQCCfwNp/A3/8AE/k8A=
</inkml:annotation>
  <inkml:annotation type="types">AAEBAQE=
</inkml:annotation>
</inkml:ink>
</file>

<file path=word/ink/ink1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16 5 519, 10 16 518, 3 23 204, 2 23 204, 2 23 204, 2 23 0</inkml:trace>
  <inkml:annotation type="path"> 284 0 1, 239 74 1, 149 239 1, 44 344 1, 29 344 1, 29 344 1, 29 344 1</inkml:annotation>
  <inkml:annotation type="data">ADwcA4CABAAAAAAAHQIYGgMERTRIEQUBOBFoCatACh4HgvwV+Ee34ICCevg8/GCCfwXl/Bev8Cr/
wKw/gH0=
</inkml:annotation>
  <inkml:annotation type="types">AAEBAQEBAQ==
</inkml:annotation>
</inkml:ink>
</file>

<file path=word/ink/ink1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7 4 436, 5 17 499, 4 22 484, 4 22 484, 11 17 305, 14 15 0</inkml:trace>
  <inkml:annotation type="path"> 89 0 1, 104 59 1, 74 254 1, 59 329 1, 59 329 1, 164 254 1, 209 224 1</inkml:annotation>
  <inkml:annotation type="data">ADwcA4CABAAAAAAAHQIWGgMERTRIEQUBOBFoCatACh4Hgvg99k+LyIJ4+b5ffviCfwSZ/A5/6B/A
X8Al/uE=
</inkml:annotation>
  <inkml:annotation type="types">AAEBAQEBAQ==
</inkml:annotation>
</inkml:ink>
</file>

<file path=word/ink/ink1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35 4 340, 36 10 340, 38 18 405, 40 25 478, 40 32 524, 39 42 560, 38 56 601, 37 61 613, 35 64 632, 34 64 614, 34 63 579, 32 49 454, 31 36 204, 29 27 241, 29 27 304, 25 31 407, 22 36 448, 13 47 501, 7 53 515, 6 53 503, 2 51 204, 2 51 204, 3 48 0</inkml:trace>
  <inkml:annotation type="path"> 494 0 1, 524 59 1, 539 149 1, 569 269 1, 599 374 1, 599 479 1, 584 629 1, 569 839 1, 554 914 1, 524 959 1, 509 959 1, 509 944 1, 479 734 1, 464 539 1, 434 404 1, 434 404 1, 374 464 1, 329 539 1, 194 704 1, 104 794 1, 89 794 1, 29 764 1, 29 764 1, 44 719 1</inkml:annotation>
  <inkml:annotation type="data">AG8cA4CABAAAAAAAHQIiKgMERTRIEQUBOBFoCatAClEYgvxN+I7G0smy55nw89d8QIJ4zK54+fe3
754+bxPg9/DudIJ/Axn8DG/mb5Pw39Pr8P/F+L/wP+mf2//AkX4Y/Gn5h+z8Z/hn+BI/4E6/gH0=
</inkml:annotation>
  <inkml:annotation type="types">AAEBAQEBAQEBAQEBAQEBAQEBAQEBAQEB
</inkml:annotation>
</inkml:ink>
</file>

<file path=word/ink/ink1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8 4 280, 8 22 343, 7 31 404, 7 37 455, 6 51 537, 2 63 585, 3 63 610, 5 59 610, 12 49 585, 20 41 522, 23 36 397, 26 30 0</inkml:trace>
  <inkml:annotation type="path"> 104 0 1, 119 59 1, 119 329 1, 104 464 1, 104 554 1, 89 764 1, 29 944 1, 44 944 1, 74 884 1, 179 734 1, 299 614 1, 344 539 1, 389 449 1</inkml:annotation>
  <inkml:annotation type="data">AE8cA4CABAAAAAAAHQIcKgMERTRIEQUBOBFoCatACjENgvi+G2Xvqep7AIJ4/AHz9+Tft8/DnKCC
fwIp/AS+/T+IvxT+E/wv+F/xj+Yf4EFA
</inkml:annotation>
  <inkml:annotation type="types">AAEBAQEBAQEBAQEBAQ==
</inkml:annotation>
</inkml:ink>
</file>

<file path=word/ink/ink1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19 483, 12 16 486, 18 11 484, 21 8 462, 22 9 431, 23 10 392, 23 11 394, 21 15 432, 22 15 432, 38 5 439, 46 3 476, 51 3 534, 52 4 547, 53 6 565, 53 6 565, 47 13 399, 36 20 204, 31 21 204, 26 22 204, 23 21 204, 23 20 204, 26 15 359, 26 16 359, 27 24 410, 26 31 457, 25 46 508, 21 62 512, 19 80 429, 19 89 204,</inkml:trace>
  <inkml:annotation type="path"> 0 374 1, 104 284 1, 179 239 1, 269 164 1, 314 119 1, 329 134 1, 344 149 1, 344 164 1, 314 224 1, 329 224 1, 569 74 1, 689 44 1, 764 44 1, 779 59 1, 794 89 1, 794 89 1, 704 194 1, 539 299 1, 464 314 1, 389 329 1, 344 314 1, 344 299 1, 389 224 1, 389 239 1, 404 359 1, 389 464 1, 374 689 1, 314 929 1, 284 1199 1, 284 1334 1</inkml:annotation>
  <inkml:annotation type="data">AH4cA4CABAAAAAAAHQImNgMERTRIEQUBOBFoCatACmAegnxbO6u8/AXy98r8Pv4Gc52a7mCC/C34
j5ueDnn6fkyTfifC15+D4r8kz5yCfwVV/BUvv8G/P8v42/Fn4x+L8Qfg78f+vwT/AGP4f/gGofwA
1/ADf5K8+PyH+k/4ABA=
</inkml:annotation>
  <inkml:annotation type="types">AAEBAQEBAQEBAQEBAQEBAQEBAQEBAQEBAQEBAQEB
</inkml:annotation>
</inkml:ink>
</file>

<file path=word/ink/ink1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24 4 473, 21 19 501, 18 31 556, 15 37 582, 10 44 618, 4 54 664, 4 53 678, 6 49 678, 13 40 672, 19 32 667, 24 26 656, 26 25 643, 26 26 637, 28 28 637, 28 36 651, 29 42 655, 29 43 655, 31 43 654, 32 43 637, 41 39 508, 48 35 0</inkml:trace>
  <inkml:annotation type="path"> 359 0 1, 359 59 1, 314 284 1, 269 464 1, 224 554 1, 149 659 1, 59 809 1, 59 794 1, 89 734 1, 194 599 1, 284 479 1, 359 389 1, 389 374 1, 389 389 1, 419 419 1, 419 539 1, 434 629 1, 434 644 1, 464 644 1, 479 644 1, 614 584 1, 719 524 1</inkml:annotation>
  <inkml:annotation type="data">AGEcA4CABAAAAAAAHQIkJgMERTRIEQUBOBFoCatACkMWgvwp+Fem34M9W93Nly/JoIJ4+rvwzn19
9zPWT4N915CCfwUt/BL/4a/D/0fR+JfwD8M+Hfi+D8AfT5v4F/Yv8Dtg
</inkml:annotation>
  <inkml:annotation type="types">AAEBAQEBAQEBAQEBAQEBAQEBAQEBAQ==
</inkml:annotation>
</inkml:ink>
</file>

<file path=word/ink/ink1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35 379, 10 41 379, 10 46 440, 8 51 440, 8 57 484, 7 63 484, 6 70 516, 4 82 591, 3 83 591, 4 84 591, 5 86 614, 6 85 614, 11 83 616, 24 69 608, 29 62 585, 33 55 524, 40 44 323, 45 33 204, 53 26 342, 66 17 430, 71 15 461, 76 11 482, 81 9 498, 90 5 512, 91 5 512, 92 4 509, 93 3 204, 93 2 204, 88 0 0</inkml:trace>
  <inkml:annotation type="path"> 149 449 1, 149 524 1, 149 614 1, 149 689 1, 119 764 1, 119 854 1, 104 944 1, 89 1049 1, 59 1229 1, 44 1244 1, 59 1259 1, 74 1289 1, 89 1274 1, 164 1244 1, 359 1034 1, 434 929 1, 494 824 1, 599 659 1, 674 494 1, 794 389 1, 989 254 1, 1064 224 1, 1139 164 1, 1214 134 1, 1349 74 1, 1364 74 1, 1379 59 1, 1394 44 1, 1394 29 1, 1319 0 1</inkml:annotation>
  <inkml:annotation type="data">AHscA4CABAAAAAAAHQI2NAMERTRIEQUBOBFoCatACl0egvo+k3Ksw8fJ8t5vPXynj5S+wIL8Qfhe
VE9fWnb9vxPLxvxbm+KUgn8DtfwO3+Xvy/+PPx7+JPx1+e34S/CefT+A/xj+/f0R/Ac35J/K/0+9
/APf4FB/gUb+AfQ=
</inkml:annotation>
  <inkml:annotation type="types">AAEBAQEBAQEBAQEBAQEBAQEBAQEBAQEBAQEBAQEB
</inkml:annotation>
</inkml:ink>
</file>

<file path=word/ink/ink1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5 7 391, 20 3 429, 29 2 204, 28 2 204, 25 4 0</inkml:trace>
  <inkml:annotation type="path"> 0 119 1, 74 104 1, 299 44 1, 434 29 1, 419 29 1, 374 59 1</inkml:annotation>
  <inkml:annotation type="data">ADscA4CABAAAAAAAHQIcFAMERTRIEQUBOBFoCatACh0Ggnr6Ph+nQIL5Pn7yYIJ/A+X8DT/wHn/A
U38A+g==
</inkml:annotation>
  <inkml:annotation type="types">AAEBAQEB
</inkml:annotation>
</inkml:ink>
</file>

<file path=word/ink/ink1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9 2 573, 9 2 573, 12 17 588, 13 22 588, 15 35 599, 16 46 607, 18 61 618, 17 74 628, 12 81 661, 12 80 666, 5 76 667, 4 67 622, 6 62 607, 8 58 607, 19 44 327, 25 35 204, 30 27 204,</inkml:trace>
  <inkml:annotation type="path"> 89 0 1, 134 29 1, 134 29 1, 179 254 1, 194 329 1, 224 524 1, 239 689 1, 269 914 1, 254 1109 1, 179 1214 1, 179 1199 1, 74 1139 1, 59 1004 1, 89 929 1, 119 869 1, 284 659 1, 374 524 1, 449 404 1</inkml:annotation>
  <inkml:annotation type="data">AF0cA4CABAAAAAAAHQIcMgMERTRIEQUBOBFoCatACj8Sgvg73myzvn18fwcfN7qCZv4C+n5N8b8P
y99+J9PqAIJ/Br38Gv/gL8B/V3l/CX4d8/kH8QfgL+BFf4Ae/bQ=
</inkml:annotation>
  <inkml:annotation type="types">AAEBAQEBAQEBAQEBAQEBAQEB
</inkml:annotation>
</inkml:ink>
</file>

<file path=word/ink/ink1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11 16 402, 24 9 449, 35 3 491, 36 3 586, 36 4 586, 35 9 589, 35 17 595, 35 31 611, 37 44 632, 39 52 649, 41 57 658, 42 64 663, 41 73 678, 37 76 683, 25 82 671, 19 83 648, 9 84 600, 6 81 533, 2 75 204,</inkml:trace>
  <inkml:annotation type="path"> 104 284 1, 164 239 1, 359 134 1, 524 44 1, 539 44 1, 539 59 1, 524 134 1, 524 254 1, 524 464 1, 554 659 1, 584 779 1, 614 854 1, 629 959 1, 614 1094 1, 554 1139 1, 374 1229 1, 284 1244 1, 134 1259 1, 89 1214 1, 29 1124 1</inkml:annotation>
  <inkml:annotation type="data">AF4cA4CABAAAAAAAHQIiMgMERTRIEQUBOBFoCatACkAUgvi782/TbGF3vy/B5+KggvwV+EfM+CeO
fBffcz4ee3nogn8EEfwNX7/J36j5z6PXn5fP0fT+B/r/C/4L/gPE
</inkml:annotation>
  <inkml:annotation type="types">AAEBAQEBAQEBAQEBAQEBAQEBAQE=
</inkml:annotation>
</inkml:ink>
</file>

<file path=word/ink/ink1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11 3 655, 11 4 658, 11 12 667, 6 26 665, 3 34 646, 3 33 646, 11 32 654, 12 32 654, 12 33 655, 10 41 647, 7 48 633, 7 50 580, 7 50 580, 13 51 572, 14 51 572, 15 57 584, 13 67 586, 9 80 585, 4 91 301, 4 94 0</inkml:trace>
  <inkml:annotation type="path"> 119 0 1, 164 44 1, 164 59 1, 164 179 1, 89 389 1, 44 509 1, 44 494 1, 164 479 1, 179 479 1, 179 494 1, 149 614 1, 104 719 1, 104 749 1, 104 749 1, 194 764 1, 209 764 1, 224 854 1, 194 1004 1, 134 1199 1, 59 1364 1, 59 1409 1</inkml:annotation>
  <inkml:annotation type="data">AGAcA4CABAAAAAAAHQIYNgMERTRIEQUBOBFoCatACkIVgvk99e858nx3bx8Ht3b6gnN+L4Ph+dJ8
V97L8Hjm/KCCfwgF/B/vwfX+B/wV8nyz5/h/Gf5O+X5Ps+nv8CN/gcA=
</inkml:annotation>
  <inkml:annotation type="types">AAEBAQEBAQEBAQEBAQEBAQEBAQEB
</inkml:annotation>
</inkml:ink>
</file>

<file path=word/ink/ink1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4 13 419, 19 8 461, 27 5 469, 36 3 470, 43 2 0</inkml:trace>
  <inkml:annotation type="path"> 0 224 1, 59 194 1, 284 119 1, 404 74 1, 539 44 1, 644 29 1</inkml:annotation>
  <inkml:annotation type="data">ADkcA4CABAAAAAAAHQIiFgMERTRIEQUBOBFoCatAChsGgnj6vjmggvwF+B+5IIJ/BFX8Dr/in4/4
KTA=
</inkml:annotation>
  <inkml:annotation type="types">AAEBAQEB
</inkml:annotation>
</inkml:ink>
</file>

<file path=word/ink/ink1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37 5 381, 29 15 463, 21 28 503, 15 35 525, 12 37 507, 17 32 505, 22 28 503, 33 21 497, 39 20 515, 38 23 514, 33 28 510, 22 39 514, 17 42 516, 7 50 523, 3 53 527, 5 54 525, 8 52 525, 25 42 528, 28 42 528, 30 40 524, 38 37 526, 40 35 456, 40 35 308, 38 35 0</inkml:trace>
  <inkml:annotation type="path"> 599 0 1, 554 74 1, 434 224 1, 314 419 1, 224 524 1, 179 554 1, 254 479 1, 329 419 1, 494 314 1, 584 299 1, 569 344 1, 494 419 1, 329 584 1, 254 629 1, 104 749 1, 44 794 1, 74 809 1, 119 779 1, 374 629 1, 419 629 1, 449 599 1, 569 554 1, 599 524 1, 599 524 1, 569 524 1</inkml:annotation>
  <inkml:annotation type="data">AHIcA4CABAAAAAAAHQIiJgMERTRIEQUBOBFoCatAClQZgvxp+O/bOfI+D38fn4fg9/B8E/AH4Bvw
fDuggnr1z4ffxzvweM+D5fXve/L9G2YAgn8DvfwJ3+OfwT+NfwI8/hT8F9+TfXfhznfPwfnX9A/w
BKA=
</inkml:annotation>
  <inkml:annotation type="types">AAEBAQEBAQEBAQEBAQEBAQEBAQEBAQEBAQ==
</inkml:annotation>
</inkml:ink>
</file>

<file path=word/ink/ink1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28 4 355, 23 16 362, 18 23 384, 11 29 420, 11 31 481, 13 31 481, 26 25 486, 32 23 494, 32 24 505, 29 29 507, 25 34 506, 17 44 508, 13 48 510, 4 56 515, 3 55 528, 6 53 528, 15 46 528, 24 41 528, 29 38 524, 34 36 523, 41 33 536, 42 33 536, 43 34 569, 43 35 569, 43 40 580, 39 48 551, 32 59 204, 31 59 204, 31 59 0</inkml:trace>
  <inkml:annotation type="path"> 449 0 1, 419 59 1, 344 239 1, 269 344 1, 164 434 1, 164 464 1, 194 464 1, 389 374 1, 479 344 1, 479 359 1, 434 434 1, 374 509 1, 254 659 1, 194 719 1, 59 839 1, 44 824 1, 89 794 1, 224 689 1, 359 614 1, 434 569 1, 509 539 1, 614 494 1, 629 494 1, 644 509 1, 644 524 1, 644 599 1, 584 719 1, 479 884 1, 464 884 1, 464 884 1</inkml:annotation>
  <inkml:annotation type="data">AHkcA4CABAAAAAAAHQIiKAMERTRIEQUBOBFoCatAClsegvxB+Jet+LPq+P4e3z49/J4+B5Z8KvPf
ggCCePk93zvw+OeHr4fHz33mS8jxzn1ggn8DVfwM7+AvwB+Fvy/65z5+8c+T7zzz8Aff+JvxP9X4
1/gWH+Bmv4B9
</inkml:annotation>
  <inkml:annotation type="types">AAEBAQEBAQEBAQEBAQEBAQEBAQEBAQEBAQEBAQEB
</inkml:annotation>
</inkml:ink>
</file>

<file path=word/ink/ink1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6 6 344, 5 25 462, 3 38 486, 6 39 204,</inkml:trace>
  <inkml:annotation type="path"> 74 0 1, 89 89 1, 74 374 1, 44 569 1, 89 584 1</inkml:annotation>
  <inkml:annotation type="data">ADccA4CABAAAAAAAHQIUIgMERTRIEQUBOBFoCatAChkFgvXnb6CCfB93w/aAgn8DKfwFT+of4FJA
</inkml:annotation>
  <inkml:annotation type="types">AAEBAQE=
</inkml:annotation>
</inkml:ink>
</file>

<file path=word/ink/ink1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11 5 517, 13 20 536, 13 31 545, 13 44 555, 12 60 568, 11 76 582, 9 93 580, 6 106 557, 3 119 509, 1 121 0</inkml:trace>
  <inkml:annotation type="path"> 149 0 1, 164 74 1, 194 299 1, 194 464 1, 194 659 1, 179 899 1, 164 1139 1, 134 1394 1, 89 1589 1, 44 1784 1, 14 1814 1</inkml:annotation>
  <inkml:annotation type="data">AEAcA4CABAAAAAAAHQIWQgMERTRIEQUBOBFoCatACiILgvo+eaq1AIJ6+jznE8vrgn8F3fwWT9M5
PwL+D/wv/BP4
</inkml:annotation>
  <inkml:annotation type="types">AAEBAQEBAQEBAQE=
</inkml:annotation>
</inkml:ink>
</file>

<file path=word/ink/ink1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25 3 499, 17 9 419, 9 12 261, 4 14 204,</inkml:trace>
  <inkml:annotation type="path"> 434 0 1, 374 44 1, 254 134 1, 134 179 1, 59 209 1</inkml:annotation>
  <inkml:annotation type="data">ADUcA4CABAAAAAAAHQIcFgMERTRIEQUBOBFoCatAChcFgvw9+J/LgIJznaCCfwWV/Btf6B/VwA==
</inkml:annotation>
  <inkml:annotation type="types">AAEBAQE=
</inkml:annotation>
</inkml:ink>
</file>

<file path=word/ink/ink1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4 41 336, 7 45 365, 12 52 391, 16 60 420, 19 67 444, 23 75 464, 28 80 494, 32 82 516, 37 82 529, 39 81 545, 46 77 545, 49 72 564, 54 63 576, 59 54 578, 61 49 579, 65 40 579, 66 35 579, 68 31 580, 70 25 580, 73 18 582, 76 12 581, 80 4 577, 83 0 204,</inkml:trace>
  <inkml:annotation type="path"> 0 554 1, 59 614 1, 104 674 1, 179 779 1, 239 899 1, 284 1004 1, 344 1124 1, 419 1199 1, 479 1229 1, 554 1229 1, 584 1214 1, 689 1154 1, 734 1079 1, 809 944 1, 884 809 1, 914 734 1, 974 599 1, 989 524 1, 1019 464 1, 1049 374 1, 1094 269 1, 1139 179 1, 1199 59 1, 1244 0 1</inkml:annotation>
  <inkml:annotation type="data">AFccA4CABAAAAAAAHQJKSgMERTRIEQUBOBEV/BJBCjkYgni5bJZ315x3OxEogvxd+J3JZ3u3t8vH
nxNs3wCCfwMJ/Apfee/P0fL8/PwL+Cvj+m1Lne/wOOA=
</inkml:annotation>
  <inkml:annotation type="types">AAEBAQEBAQEBAQEBAQEBAQEBAQEBAQEB
</inkml:annotation>
</inkml:ink>
</file>

<file path=word/ink/ink1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59 264, 10 65 295, 16 73 338, 20 80 377, 27 88 416, 28 88 456, 30 90 456, 33 90 478, 34 90 493, 36 90 493, 39 89 511, 44 87 530, 50 81 544, 57 71 548, 61 67 548, 65 61 550, 71 51 547, 74 45 547, 77 41 539, 78 34 539, 80 30 535, 82 23 535, 85 15 531, 88 9 529, 89 9 526, 90 6 526, 93 2 514, 94 0 0</inkml:trace>
  <inkml:annotation type="path"> 0 809 1, 74 884 1, 149 974 1, 239 1094 1, 299 1199 1, 404 1319 1, 419 1319 1, 449 1349 1, 494 1349 1, 509 1349 1, 539 1349 1, 584 1334 1, 659 1304 1, 749 1214 1, 854 1064 1, 914 1004 1, 974 914 1, 1064 764 1, 1109 674 1, 1154 614 1, 1169 509 1, 1199 449 1, 1229 344 1, 1274 224 1, 1319 134 1, 1334 134 1, 1349 89 1, 1394 29 1, 1409 0 1</inkml:annotation>
  <inkml:annotation type="data">AGQcA4CABAAAAAAAHQJSUAMERTRIEQUBOBEV/BJBCkYdgnpN58MmyZJ1nWxGs0CC/KH5HmWfLmlv
nz8G+fGd5258HbiCfwHp/AW/2eU/Gv4Q+P8B/gie/p85758vyefHnLz7f4LR
</inkml:annotation>
  <inkml:annotation type="types">AAEBAQEBAQEBAQEBAQEBAQEBAQEBAQEBAQEBAQE=
</inkml:annotation>
</inkml:ink>
</file>

<file path=word/ink/ink1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65 245, 11 70 273, 16 77 299, 23 82 360, 29 85 389, 35 85 443, 36 85 443, 42 83 466, 48 79 484, 54 73 498, 57 70 509, 61 66 509, 64 62 513, 67 57 513, 72 46 515, 77 36 514, 81 29 511, 85 23 510, 88 16 510, 91 11 508, 92 11 507, 93 8 507, 94 7 505, 95 5 505, 96 5 500, 96 4 500, 97 0 0</inkml:trace>
  <inkml:annotation type="path"> 0 914 1, 74 974 1, 164 1049 1, 239 1154 1, 344 1229 1, 434 1274 1, 524 1274 1, 539 1274 1, 629 1244 1, 719 1184 1, 809 1094 1, 854 1049 1, 914 989 1, 959 929 1, 1004 854 1, 1079 689 1, 1154 539 1, 1214 434 1, 1274 344 1, 1319 239 1, 1364 164 1, 1379 164 1, 1394 119 1, 1409 104 1, 1424 74 1, 1439 74 1, 1439 59 1, 1454 0 1</inkml:annotation>
  <inkml:annotation type="data">AFwcA4CABAAAAAAAHQJUTAMERTRIEQUBOBEV/BJBCj4cgnqXK9+jsrFVoWCC/L35XmbvW7vKvwzk
ueu5cvSCfwGd/AS+/ir8S/hb8o/hL3579fjzndybJue/X8FmgA==
</inkml:annotation>
  <inkml:annotation type="types">AAEBAQEBAQEBAQEBAQEBAQEBAQEBAQEBAQEBAQ==
</inkml:annotation>
</inkml:ink>
</file>

<file path=word/ink/ink1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0 0 1, 74 74 1, 164 164 1</inkml:annotation>
  <inkml:annotation type="data">ACIcA4CABAAAAAAAHQIWFgMERTRIERFoCatACgcDgnqAgnqA
</inkml:annotation>
  <inkml:annotation type="types">AAEB
</inkml:annotation>
</inkml:ink>
</file>

<file path=word/ink/ink1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6 12 480, 19 3 507, 23 3 540, 23 4 540, 25 10 563, 25 15 581, 24 24 594, 23 38 610, 21 51 567, 22 51 204, 23 49 204, 24 44 0</inkml:trace>
  <inkml:annotation type="path"> 0 239 1, 89 179 1, 284 44 1, 344 44 1, 344 59 1, 374 149 1, 374 224 1, 359 359 1, 344 569 1, 314 764 1, 329 764 1, 344 734 1, 359 659 1</inkml:annotation>
  <inkml:annotation type="data">AE4cA4CABAAAAAAAHQIaJgMERTRIEQUBOBFoCatACjANgnwfF8/nNq8AgvwJ+DffzT1fHq/fvYJ/
BUn8E3/B+J/wl798/Lf8Cy/wN1/APoA=
</inkml:annotation>
  <inkml:annotation type="types">AAEBAQEBAQEBAQEBAQ==
</inkml:annotation>
</inkml:ink>
</file>

<file path=word/ink/ink1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8 3 515, 13 7 520, 18 12 524, 20 20 523, 20 38 517, 15 55 518, 12 59 523, 3 69 594, 3 69 589, 5 69 589, 20 64 549, 27 62 473, 43 58 204, 46 57 0</inkml:trace>
  <inkml:annotation type="path"> 44 14 1, 119 44 1, 194 104 1, 269 179 1, 299 299 1, 299 569 1, 224 824 1, 179 884 1, 44 1034 1, 44 1034 1, 74 1034 1, 299 959 1, 404 929 1, 644 869 1, 689 854 1</inkml:annotation>
  <inkml:annotation type="data">AFAcA4CABAAAAAAAHQIkLAMERTRIEQUBOBFoCatACjIPguYd33nw/Nn3fL833oKTJz6L9/wfS983
gIJ/BdX8Fw337+Lx+aPz76/Gv4t/gGf8zA==
</inkml:annotation>
  <inkml:annotation type="types">AAEBAQEBAQEBAQEBAQEB
</inkml:annotation>
</inkml:ink>
</file>

<file path=word/ink/ink1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3 5 469, 4 17 498, 5 32 547, 5 47 561, 4 65 560, 5 77 458, 5 78 313, 6 77 204, 6 69 0</inkml:trace>
  <inkml:annotation type="path"> 29 0 1, 44 74 1, 59 254 1, 74 479 1, 74 704 1, 59 974 1, 74 1154 1, 74 1169 1, 89 1154 1, 89 1034 1</inkml:annotation>
  <inkml:annotation type="data">AEEcA4CABAAAAAAAHQIUMAMERTRIEQUBOBFoCatACiMKgspbllCCevi458P178aCfwUd/BKv4M/F
f4D/V/47/Fn6jA==
</inkml:annotation>
  <inkml:annotation type="types">AAEBAQEBAQEBAQ==
</inkml:annotation>
</inkml:ink>
</file>

<file path=word/ink/ink1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42 3 462, 41 4 461, 39 3 461, 32 6 385, 27 12 366, 25 17 366, 18 31 353, 11 50 380, 6 65 510, 3 79 587, 5 82 601, 7 83 603, 8 83 605, 14 80 608, 18 77 608, 29 67 589, 33 63 589, 42 51 376, 50 40 204, 52 34 204,</inkml:trace>
  <inkml:annotation type="path"> 629 104 1, 629 44 1, 614 59 1, 584 44 1, 479 89 1, 404 179 1, 374 254 1, 269 464 1, 164 749 1, 89 974 1, 44 1184 1, 74 1229 1, 104 1244 1, 119 1244 1, 209 1199 1, 269 1154 1, 434 1004 1, 494 944 1, 629 764 1, 749 599 1, 779 509 1</inkml:annotation>
  <inkml:annotation type="data">AGYcA4CABAAAAAAAHQImMgMERTRIEQUBOBFoCatACkgVgvxx+Obfec9sz0vrfi+P1fhAgvi+v1vj
l+b15v17evj+D5Z6gn8FAfwUHPz7+VvwV9/40/WX5P/Mf2p38F/gr+Aj/xt/AHg=
</inkml:annotation>
  <inkml:annotation type="types">AAEBAQEBAQEBAQEBAQEBAQEBAQEB
</inkml:annotation>
</inkml:ink>
</file>

<file path=word/ink/ink1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5 4 544, 7 3 556, 9 3 556, 14 6 562, 20 15 564, 19 23 563, 16 38 560, 14 47 562, 11 53 566, 6 64 576, 6 64 550, 8 63 550, 20 53 475, 27 49 394, 31 47 373, 32 49 374, 31 60 404, 28 67 434, 25 72 473, 21 76 505, 18 82 531, 10 92 508, 11 92 204,</inkml:trace>
  <inkml:annotation type="path"> 0 59 1, 74 59 1, 104 44 1, 134 44 1, 209 89 1, 299 224 1, 284 344 1, 239 569 1, 209 704 1, 164 794 1, 89 959 1, 89 959 1, 119 944 1, 299 794 1, 404 734 1, 464 704 1, 479 734 1, 464 899 1, 419 1004 1, 374 1079 1, 314 1139 1, 269 1229 1, 149 1379 1, 164 1379 1</inkml:annotation>
  <inkml:annotation type="data">AGccA4CABAAAAAAAHQIeNgMERTRIEQUBOBFoCatACkkYgnrrk+PZd9Z9Hvvd1Z7+YILx5s58F+L4
e+vrvz/Bnj5vO3PH0oJ/Bkn8GG/b8Hnu+s+D8W/hj89/D+XPwh+HnzfH8P5H/gRc
</inkml:annotation>
  <inkml:annotation type="types">AAEBAQEBAQEBAQEBAQEBAQEBAQEBAQEB
</inkml:annotation>
</inkml:ink>
</file>

<file path=word/ink/ink1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16 6 429, 15 22 432, 13 38 440, 9 63 459, 7 69 459, 6 74 468, 5 82 470, 4 90 467, 3 98 423, 2 98 204, 3 94 204, 4 82 0</inkml:trace>
  <inkml:annotation type="path"> 254 0 1, 239 89 1, 224 329 1, 194 569 1, 134 944 1, 104 1034 1, 89 1109 1, 74 1229 1, 59 1349 1, 44 1469 1, 29 1469 1, 44 1409 1, 59 1229 1</inkml:annotation>
  <inkml:annotation type="data">AEwcA4CABAAAAAAAHQIYOAMERTRIEQUBOBFoCatACi4NgvwN+CV3IGCCfB9D5vwXeHy+flCCfwR9
/BHPr6vwX83x+/xv/AIf8BNfwD6A
</inkml:annotation>
  <inkml:annotation type="types">AAEBAQEBAQEBAQEBAQ==
</inkml:annotation>
</inkml:ink>
</file>

<file path=word/ink/ink1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0 0 1, 74 74 1, 164 164 1</inkml:annotation>
  <inkml:annotation type="data">ACIcA4CABAAAAAAAHQIWFgMERTRIERFoCatACgcDgnqAgnqA
</inkml:annotation>
  <inkml:annotation type="types">AAEB
</inkml:annotation>
</inkml:ink>
</file>

<file path=word/ink/ink1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3 7 481, 5 19 517, 6 32 543, 6 38 548, 7 45 525, 8 58 204, 7 63 204, 8 69 204,</inkml:trace>
  <inkml:annotation type="path"> 29 0 1, 44 104 1, 74 284 1, 89 479 1, 89 569 1, 104 674 1, 119 869 1, 104 944 1, 119 1034 1</inkml:annotation>
  <inkml:annotation type="data">AD8cA4CABAAAAAAAHQIULAMERTRIEQUBOBFoCatACiEJgsstjcCCfF6nxz4PlgCCfwVN/BL/0/g/
8O/wJz/AswA=
</inkml:annotation>
  <inkml:annotation type="types">AAEBAQEBAQEB
</inkml:annotation>
</inkml:ink>
</file>

<file path=word/ink/ink1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7 12 478, 17 8 461, 29 2 204, 30 1 0</inkml:trace>
  <inkml:annotation type="path"> 0 224 1, 104 179 1, 254 119 1, 434 29 1, 449 14 1</inkml:annotation>
  <inkml:annotation type="data">ADccA4CABAAAAAAAHQIcFgMERTRIEQUBOBFoCatAChkFgnxcz6yC/AX4Ju+ggn8FQfwWH/AYv5OA
</inkml:annotation>
  <inkml:annotation type="types">AAEBAQE=
</inkml:annotation>
</inkml:ink>
</file>

<file path=word/ink/ink1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3 5 521, 5 19 567, 6 27 567, 6 37 594, 6 51 581, 6 67 491, 8 74 319, 10 80 204, 9 82 204, 10 84 0</inkml:trace>
  <inkml:annotation type="path"> 29 0 1, 44 74 1, 74 284 1, 89 404 1, 89 554 1, 89 764 1, 89 1004 1, 119 1109 1, 149 1199 1, 134 1229 1, 149 1259 1</inkml:annotation>
  <inkml:annotation type="data">AEQcA4CABAAAAAAAHQIUMgMERTRIEQUBOBFoCatACiYLgsstMdyCevm+HPGfPfKCfwXt/BTf5B/D
X41/P/6J/K37K/gH0A==
</inkml:annotation>
  <inkml:annotation type="types">AAEBAQEBAQEBAQE=
</inkml:annotation>
</inkml:ink>
</file>

<file path=word/ink/ink1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0 0 1, 74 74 1, 164 164 1</inkml:annotation>
  <inkml:annotation type="data">ACIcA4CABAAAAAAAHQIWFgMERTRIERFoCatACgcDgnqAgnqA
</inkml:annotation>
  <inkml:annotation type="types">AAEB
</inkml:annotation>
</inkml:ink>
</file>

<file path=word/ink/ink1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4 20 487, 20 10 509, 31 4 396, 37 0 0</inkml:trace>
  <inkml:annotation type="path"> 0 359 1, 59 299 1, 299 149 1, 464 59 1, 554 0 1</inkml:annotation>
  <inkml:annotation type="data">ADgcA4CABAAAAAAAHQIgGgMERTRIEQUBOBFoCatAChoFgnj7PfuC/Cn4d+HxgIJ/BWX8FD/vP+BG
wA==
</inkml:annotation>
  <inkml:annotation type="types">AAEBAQE=
</inkml:annotation>
</inkml:ink>
</file>

<file path=word/ink/ink1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20 4 553, 16 13 591, 10 25 620, 5 38 695, 4 42 706, 6 44 712, 10 44 701, 14 44 701, 20 42 666, 25 40 584, 36 38 204, 38 37 0</inkml:trace>
  <inkml:annotation type="path"> 344 0 1, 299 59 1, 239 194 1, 149 374 1, 74 569 1, 59 629 1, 89 659 1, 149 659 1, 209 659 1, 299 629 1, 374 599 1, 539 569 1, 569 554 1</inkml:annotation>
  <inkml:annotation type="data">AEwcA4CABAAAAAAAHQIgIgMERTRIEQUBOBFoCatACi4Ngvwl+Gbs8cxl+D5wgnj1yfPutICCfwZt
/Bdfz/kD8y+/wP9X4r/If8Cc/wCI
</inkml:annotation>
  <inkml:annotation type="types">AAEBAQEBAQEBAQEBAQ==
</inkml:annotation>
</inkml:ink>
</file>

<file path=word/ink/ink1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3 8 365, 4 25 445, 5 40 514, 6 52 605, 7 61 627, 9 63 649, 10 63 649, 10 63 649, 16 59 645, 20 50 624, 23 40 594, 27 26 539, 30 9 518, 31 7 513, 31 8 513, 33 13 531, 35 34 555, 37 48 567, 39 52 441, 39 52 441, 40 49 216, 41 42 204, 41 33 204,</inkml:trace>
  <inkml:annotation type="path"> 29 0 1, 44 119 1, 59 374 1, 74 599 1, 89 779 1, 104 914 1, 134 944 1, 149 944 1, 149 944 1, 239 884 1, 299 749 1, 344 599 1, 404 389 1, 449 134 1, 464 104 1, 464 119 1, 494 194 1, 524 509 1, 554 719 1, 584 779 1, 584 779 1, 599 734 1, 614 629 1, 614 494 1</inkml:annotation>
  <inkml:annotation type="data">AGccA4CABAAAAAAAHQIiKgMERTRIEQUBOBFoCatACkkYgsoS34Nsu3BsUIJ8nzb3vx68+757+Aue
PwJ8f0+e+dCCfwN9/Aj/1/hD83vwi8/gf5/wv+KPwJ6/BHwfb++f3B/AU/8BHfYA
</inkml:annotation>
  <inkml:annotation type="types">AAEBAQEBAQEBAQEBAQEBAQEBAQEBAQEB
</inkml:annotation>
</inkml:ink>
</file>

<file path=word/ink/ink1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32 3 379, 23 9 362, 18 16 344, 13 25 343, 9 38 367, 5 52 480, 3 63 528, 4 65 519, 5 65 519, 10 65 496, 21 58 442, 27 51 301, 31 46 204, 41 32 204,</inkml:trace>
  <inkml:annotation type="path"> 584 0 1, 479 44 1, 344 134 1, 269 239 1, 194 374 1, 134 569 1, 74 779 1, 44 944 1, 59 974 1, 74 974 1, 149 974 1, 314 869 1, 404 764 1, 464 689 1, 614 479 1</inkml:annotation>
  <inkml:annotation type="data">AFIcA4CABAAAAAAAHQIiLAMERTRIEQUBOBFoCatACjQPgvxl+Qd8Izjx8HvfgIJzkzxO/Pr42fOA
gn8DtfwP7fwN+Fv0t+Z/yv834T/Ef6T/Hn6m
</inkml:annotation>
  <inkml:annotation type="types">AAEBAQEBAQEBAQEBAQEB
</inkml:annotation>
</inkml:ink>
</file>

<file path=word/ink/ink1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31 5 466, 28 10 466, 25 15 466, 20 26 505, 13 42 523, 10 46 538, 8 53 538, 4 60 567, 1 66 321, 2 64 204, 6 56 204, 11 41 204, 15 28 204, 20 17 204, 24 13 204, 24 13 241, 25 16 315, 26 21 382, 27 30 432, 25 47 529, 24 60 607, 24 60 633, 24 62 633, 25 63 662, 25 63 662, 28 59 657, 32 49 639, 36 39 606, 39 30 578, 46 14 537, 47 14 528, 47 14 518, 48 14 525, 48 18 535, 50 40 569, 51 48 582, 55 57 564, 56 57 564, 57 58 520, 58 59 334, 59 59 334, 63 51 204,</inkml:trace>
  <inkml:annotation type="path"> 509 0 1, 464 74 1, 419 149 1, 374 224 1, 299 389 1, 194 629 1, 149 689 1, 119 794 1, 59 899 1, 14 989 1, 29 959 1, 89 839 1, 164 614 1, 224 419 1, 299 254 1, 359 194 1, 359 194 1, 374 239 1, 389 314 1, 404 449 1, 374 704 1, 359 899 1, 359 899 1, 359 929 1, 374 944 1, 374 944 1, 419 884 1, 479 734 1, 539 584 1, 584 449 1, 689 209 1, 704 209 1, 704 209 1, 719 209 1, 719 269 1, 749 599 1, 764 719 1, 824 854 1, 839 854 1, 854 869 1, 869 884 1, 884 884 1, 944 764 1</inkml:annotation>
  <inkml:annotation type="data">AJ0BHAOAgAQAAAAAAB0CKiwDBEU0SBEFATgRaAmrQAp/K4L8Ufi83fE2eOSy+YdkS8i+PhsuXnRw
gno+D19vF+X4fjzPi8czx8nn78t8/Cnx/gQ8fgj8Az54vyiCfwUR/BRL8Zfg/v4D/D38CF/ub9nB
+Lvxd8f4H/IX4L/Jv4Z/D34f9/f+A/X3/iS/gbn4U/B/4j/BH49/gAH+AWP3SA==
</inkml:annotation>
  <inkml:annotation type="types">AAEBAQEBAQEBAQEBAQEBAQEBAQEBAQEBAQEBAQEBAQEBAQEBAQEBAQEBAQ==
</inkml:annotation>
</inkml:ink>
</file>

<file path=word/ink/ink1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8 11 475, 6 24 500, 5 38 515, 3 50 526, 3 57 546, 6 65 580, 12 69 604, 17 69 621, 27 63 649, 32 57 651, 37 49 657, 40 36 654, 42 22 650, 44 10 639, 44 1 554, 45 0 204,</inkml:trace>
  <inkml:annotation type="path"> 119 89 1, 119 164 1, 89 359 1, 74 569 1, 44 749 1, 44 854 1, 89 974 1, 179 1034 1, 254 1034 1, 404 944 1, 479 854 1, 554 734 1, 599 539 1, 629 329 1, 659 149 1, 659 14 1, 674 0 1</inkml:annotation>
  <inkml:annotation type="data">AFIcA4CABAAAAAAAHQIkLAMERTRIEQUBOBFoCatACjQRgvk+XZc5y+vba2CC+C/JN9zz5+Fvu5z5
AIJ/BTX8E0/T5+b8AfT8f1fhnx89+P88/wHu
</inkml:annotation>
  <inkml:annotation type="types">AAEBAQEBAQEBAQEBAQEBAQE=
</inkml:annotation>
</inkml:ink>
</file>

<file path=word/ink/ink1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31 4 327, 27 7 302, 23 10 302, 17 18 280, 12 27 271, 7 37 302, 4 54 399, 3 55 399, 4 60 425, 5 65 450, 7 66 466, 15 67 470, 21 64 458, 27 60 411, 33 53 322, 42 40 204, 45 36 0</inkml:trace>
  <inkml:annotation type="path"> 569 0 1, 464 59 1, 404 104 1, 344 149 1, 254 269 1, 179 404 1, 104 554 1, 59 809 1, 44 824 1, 59 899 1, 74 974 1, 104 989 1, 224 1004 1, 314 959 1, 404 899 1, 494 794 1, 629 599 1, 674 539 1</inkml:annotation>
  <inkml:annotation type="data">AFocA4CABAAAAAAAHQIkLAMERTRIEQUBOBFoCatACjwSgvxh+P+NjMxPg058IIJ4r1J8X4F8PLze
/D8wgn8C5fwNL+Fvwj9340/NH6n/DF+f7fwL+K/xz+H/0iA=
</inkml:annotation>
  <inkml:annotation type="types">AAEBAQEBAQEBAQEBAQEBAQEB
</inkml:annotation>
</inkml:ink>
</file>

<file path=word/ink/ink1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5 10 504, 11 8 525, 17 5 538, 22 3 541, 28 2 663, 27 3 663, 24 14 666, 23 27 664, 21 40 659, 19 51 650, 15 61 646, 10 67 659, 3 68 699, 3 68 699, 6 65 689, 12 62 662, 21 59 612, 35 55 463, 45 50 204, 53 46 204, 57 44 204,</inkml:trace>
  <inkml:annotation type="path"> 14 179 1, 74 149 1, 164 119 1, 254 74 1, 329 44 1, 419 29 1, 404 44 1, 359 209 1, 344 404 1, 314 599 1, 284 764 1, 224 914 1, 149 1004 1, 44 1019 1, 44 1019 1, 89 974 1, 179 929 1, 314 884 1, 524 824 1, 674 749 1, 794 689 1, 854 659 1</inkml:annotation>
  <inkml:annotation type="data">AF0cA4CABAAAAAAAHQIoLAMERTRIEQUBOBFoCatACj8WgpzFnx7lbd+LnOevO+SC+z8ArJn0Y2+f
d6WzAIJ/Ban8FV/L9P7S/bPPffPr8Dfhr8a/T+B/wn+q/2D/AdQ=
</inkml:annotation>
  <inkml:annotation type="types">AAEBAQEBAQEBAQEBAQEBAQEBAQEBAQ==
</inkml:annotation>
</inkml:ink>
</file>

<file path=word/ink/ink1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3 11 336, 3 28 402, 3 45 437, 4 60 504, 5 66 557, 8 69 596, 9 68 596, 14 62 610, 15 56 621, 18 51 621, 19 46 635, 21 41 635, 26 26 662, 30 12 658, 32 0 0</inkml:trace>
  <inkml:annotation type="path"> 29 89 1, 44 164 1, 44 419 1, 44 674 1, 59 899 1, 74 989 1, 119 1034 1, 134 1019 1, 209 929 1, 224 839 1, 269 764 1, 284 689 1, 314 614 1, 389 389 1, 449 179 1, 479 0 1</inkml:annotation>
  <inkml:annotation type="data">AFEcA4CABAAAAAAAHQIeLAMERTRIEQUBOBFoCatACjMQgstRm+PObOXQgvgv2N+fvn2h9MyCfwMJ
/AgP4j/En4B/AP4z/AHfr/AH4B/DX4j/hAE=
</inkml:annotation>
  <inkml:annotation type="types">AAEBAQEBAQEBAQEBAQEBAQ==
</inkml:annotation>
</inkml:ink>
</file>

<file path=word/ink/ink1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29 6 225, 22 20 326, 15 36 379, 11 45 424, 6 58 499, 2 71 505, 2 70 204, 3 66 0</inkml:trace>
  <inkml:annotation type="path"> 464 0 1, 434 89 1, 329 299 1, 224 539 1, 164 674 1, 89 869 1, 29 1064 1, 29 1049 1, 44 989 1</inkml:annotation>
  <inkml:annotation type="data">AEMcA4CABAAAAAAAHQIeLgMERTRIEQUBOBFoCatACiUJgvxF+J/blniAgnwfJnx+H4B6gn8BTft3
8i/L+IPzf/Apf6mA
</inkml:annotation>
  <inkml:annotation type="types">AAEBAQEBAQEB
</inkml:annotation>
</inkml:ink>
</file>

<file path=word/ink/ink1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8 6 474, 7 24 545, 7 40 593, 6 54 593, 5 59 593, 4 68 582, 3 82 440, 5 85 204, 6 83 204,</inkml:trace>
  <inkml:annotation type="path"> 119 0 1, 119 89 1, 104 359 1, 104 599 1, 89 809 1, 74 884 1, 59 1019 1, 44 1229 1, 74 1274 1, 89 1244 1</inkml:annotation>
  <inkml:annotation type="data">AEIcA4CABAAAAAAAHQIUNAMERTRIEQUBOBFoCatACiQKgvk+WyjlgnwfZu/P49fX7IJ/BTH8EF/h
P8ivr/df6h/gLwA=
</inkml:annotation>
  <inkml:annotation type="types">AAEBAQEBAQEBAQ==
</inkml:annotation>
</inkml:ink>
</file>

<file path=word/ink/ink1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6 8 570, 5 26 653, 4 33 653, 4 44 667, 4 53 659, 5 63 525, 7 72 339, 11 78 0</inkml:trace>
  <inkml:annotation type="path"> 104 0 1, 89 119 1, 74 389 1, 59 494 1, 59 659 1, 59 794 1, 74 944 1, 104 1079 1, 164 1169 1</inkml:annotation>
  <inkml:annotation type="data">AEAcA4CABAAAAAAAHQIWMAMERTRIEQUBOBFoCatACiIJgvi+UiTAgnyfR9fjZeiCfwax/BWf6L/A
H4R/cP5N/gBc
</inkml:annotation>
  <inkml:annotation type="types">AAEBAQEBAQEB
</inkml:annotation>
</inkml:ink>
</file>

<file path=word/ink/ink1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35 3 613, 36 4 555, 34 5 555, 29 11 531, 20 23 498, 13 31 506, 5 42 555, 3 47 558, 4 49 558, 6 50 555, 18 54 542, 20 54 533, 22 54 533, 28 57 486, 28 58 476, 26 64 482, 23 68 491, 20 72 509, 11 80 535, 11 78 204, 13 76 204, 15 74 0</inkml:trace>
  <inkml:annotation type="path"> 479 59 1, 524 44 1, 539 59 1, 509 74 1, 434 164 1, 299 344 1, 194 464 1, 74 629 1, 44 704 1, 59 734 1, 89 749 1, 269 809 1, 299 809 1, 329 809 1, 419 854 1, 419 869 1, 389 959 1, 344 1019 1, 299 1079 1, 164 1199 1, 164 1169 1, 194 1139 1, 224 1109 1</inkml:annotation>
  <inkml:annotation type="data">AGocA4CABAAAAAAAHQIgMgMERTRIEQUBOBFoCatACkwXgvxJ+H973zl+Dk+j6Xj4dr4fmwCC8e8e
vg88+Ht55c31rx9Ign8HXfwhH+WPwr8/42/G35B736fHzfkP8XfgTnzfJ/A1/8C9fwD6
</inkml:annotation>
  <inkml:annotation type="types">AAEBAQEBAQEBAQEBAQEBAQEBAQEBAQE=
</inkml:annotation>
</inkml:ink>
</file>

<file path=word/ink/ink1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3 6 518, 4 22 596, 5 32 620, 5 39 620, 5 49 633, 7 67 582, 8 74 464, 10 81 0</inkml:trace>
  <inkml:annotation type="path"> 59 0 1, 44 89 1, 59 329 1, 74 479 1, 74 584 1, 74 734 1, 104 1004 1, 119 1109 1, 149 1214 1</inkml:annotation>
  <inkml:annotation type="data">AEEcA4CABAAAAAAAHQIWMgMERTRIEQUBOBFoCatACiMJgvHvFZYAgnwfR8PefJ9Ygn8F4fwSr+Uf
wr935l/Nf8DMgA==
</inkml:annotation>
  <inkml:annotation type="types">AAEBAQEBAQEB
</inkml:annotation>
</inkml:ink>
</file>

<file path=word/ink/ink1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16 7 547, 16 17 571, 14 26 587, 11 40 604, 8 48 612, 3 61 535, 2 65 0</inkml:trace>
  <inkml:annotation type="path"> 239 0 1, 239 104 1, 239 254 1, 209 389 1, 164 599 1, 119 719 1, 44 914 1, 29 974 1</inkml:annotation>
  <inkml:annotation type="data">AD4cA4CABAAAAAAAHQIYLAMERTRIEQUBOBFoCatACiAIgvwJ+BW1vgCCfFy+vh9fOIJ/BlX8F9/L
Pn/R/8E8gA==
</inkml:annotation>
  <inkml:annotation type="types">AAEBAQEBAQE=
</inkml:annotation>
</inkml:ink>
</file>

<file path=word/ink/ink1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10 5 443, 9 17 466, 8 32 478, 6 50 487, 3 65 472, 2 72 0</inkml:trace>
  <inkml:annotation type="path"> 149 0 1, 149 74 1, 134 254 1, 119 479 1, 89 749 1, 44 974 1, 29 1079 1</inkml:annotation>
  <inkml:annotation type="data">ADocA4CABAAAAAAAHQIWLgMERTRIEQUBOBFoCatAChwHgvo+mrcAgnr4uc78oIJ/BLX8EW/X38K/
wTuA
</inkml:annotation>
  <inkml:annotation type="types">AAEBAQEBAQ==
</inkml:annotation>
</inkml:ink>
</file>

<file path=word/ink/ink1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3 20 386, 5 40 443, 5 54 488, 7 67 558, 8 69 579, 8 69 579, 10 69 609, 11 67 619, 14 61 629, 16 56 629, 22 40 641, 27 26 647, 32 14 656, 36 2 646, 38 1 204,</inkml:trace>
  <inkml:annotation type="path"> 29 224 1, 44 299 1, 74 599 1, 74 809 1, 104 1004 1, 119 1034 1, 119 1034 1, 149 1034 1, 164 1004 1, 209 914 1, 239 839 1, 329 599 1, 404 389 1, 479 209 1, 539 29 1, 569 14 1</inkml:annotation>
  <inkml:annotation type="data">AFEcA4CABAAAAAAAHQIgLAMERTRIEQUBOBFoCatACjMQgss3LcuXxV2C/AX0/gL4b9et8z68x9SC
fwPR/Au/2/hb8j/g/8Qfg19P2fDz8F/wSKA=
</inkml:annotation>
  <inkml:annotation type="types">AAEBAQEBAQEBAQEBAQEBAQ==
</inkml:annotation>
</inkml:ink>
</file>

<file path=word/ink/ink1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28 4 454, 24 10 449, 16 20 445, 8 31 459, 5 38 476, 3 44 517, 6 52 496, 14 55 476, 21 57 444, 22 58 438, 22 64 439, 20 69 456, 17 74 472, 10 81 521, 6 85 431, 6 85 431, 6 85 244, 6 84 204, 8 78 204, 10 72 0</inkml:trace>
  <inkml:annotation type="path"> 464 0 1, 419 59 1, 359 149 1, 239 299 1, 119 464 1, 74 569 1, 44 659 1, 89 779 1, 209 824 1, 314 854 1, 329 869 1, 329 959 1, 299 1034 1, 254 1109 1, 149 1214 1, 89 1274 1, 89 1274 1, 89 1274 1, 89 1259 1, 119 1169 1, 149 1079 1</inkml:annotation>
  <inkml:annotation type="data">AF8cA4CABAAAAAAAHQIeNAMERTRIEQUBOBFoCatACkEVgvxF+Kb5ep69X4bt888GAIJ4zxPNz3b6
rO+V9oJ/BOH8E9z8Ec/Cn5hn2/hj4vwJfxN++/0x/ALf8AFfjT+AfQ==
</inkml:annotation>
  <inkml:annotation type="types">AAEBAQEBAQEBAQEBAQEBAQEBAQEB
</inkml:annotation>
</inkml:ink>
</file>

<file path=word/ink/ink1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23 6 459, 15 18 478, 11 24 493, 3 32 204, 3 32 204, 3 27 204, 3 27 384, 4 40 437, 4 52 509, 4 59 509, 3 72 511, 3 85 443, 4 93 204, 5 96 0</inkml:trace>
  <inkml:annotation type="path"> 389 0 1, 344 89 1, 224 269 1, 164 359 1, 44 479 1, 44 479 1, 44 404 1, 44 404 1, 59 599 1, 59 779 1, 59 884 1, 44 1079 1, 44 1274 1, 59 1394 1, 74 1439 1</inkml:annotation>
  <inkml:annotation type="data">AFUcA4CABAAAAAAAHQIcOAMERTRIEQUBOBFoCatACjcPgvwx+H/fjz8hKsiCfB8Hw58vv1919/A9
+4J/BPX8Eq+f4FF/gSZ/AJn7j/BX51z84/wB3+Kg
</inkml:annotation>
  <inkml:annotation type="types">AAEBAQEBAQEBAQEBAQEB
</inkml:annotation>
</inkml:ink>
</file>

<file path=word/ink/ink1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3 5 372, 5 14 417, 8 27 530, 12 39 545, 15 42 383, 16 42 204, 16 41 204, 21 38 204,</inkml:trace>
  <inkml:annotation type="path"> 14 0 1, 44 74 1, 74 209 1, 119 404 1, 179 584 1, 224 629 1, 239 629 1, 239 614 1, 314 569 1</inkml:annotation>
  <inkml:annotation type="data">AD0cA4CABAAAAAAAHQIaIgMERTRIEQUBOBFoCatACh8JgpEl2+iCevHi/P26gn8DmfwLn+bP1T/A
I/4H/gEo
</inkml:annotation>
  <inkml:annotation type="types">AAEBAQEBAQEB
</inkml:annotation>
</inkml:ink>
</file>

<file path=word/ink/ink1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20 4 505, 14 20 537, 10 27 558, 4 39 528, 2 42 204, 1 41 204,</inkml:trace>
  <inkml:annotation type="path"> 329 0 1, 299 59 1, 209 299 1, 149 404 1, 59 584 1, 29 629 1, 14 614 1</inkml:annotation>
  <inkml:annotation type="data">AD8cA4CABAAAAAAAHQIaIgMERTRIEQUBOBFoCatACiEHgvwh+FfOb4iCePs+f18/kIJ/Ba38FL/X
+S/4Ex/gWwA=
</inkml:annotation>
  <inkml:annotation type="types">AAEBAQEBAQ==
</inkml:annotation>
</inkml:ink>
</file>

<file path=word/ink/ink1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29 5 548, 26 20 581, 23 32 610, 20 45 634, 16 60 649, 12 75 645, 10 80 620, 4 97 544, 3 105 375, 3 111 204,</inkml:trace>
  <inkml:annotation type="path"> 434 0 1, 434 74 1, 389 299 1, 344 479 1, 299 674 1, 239 899 1, 179 1124 1, 149 1199 1, 59 1454 1, 44 1574 1, 44 1664 1</inkml:annotation>
  <inkml:annotation type="data">AEQcA4CABAAAAAAAHQIcPgMERTRIEQUBOBFoCatACiYLgvw9+H+lZ59Qgnr6OzH0/Z8+gIJ/Bln8
F1+ffz/gv8H/kv9P6A==
</inkml:annotation>
  <inkml:annotation type="types">AAEBAQEBAQEBAQE=
</inkml:annotation>
</inkml:ink>
</file>

<file path=word/ink/ink1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26 4 438, 21 19 471, 18 26 499, 12 37 514, 4 49 461, 0 51 204,</inkml:trace>
  <inkml:annotation type="path"> 404 0 1, 389 59 1, 314 284 1, 269 389 1, 179 554 1, 59 734 1, 0 764 1</inkml:annotation>
  <inkml:annotation type="data">AD0cA4CABAAAAAAAHQIcJgMERTRIEQUBOBFoCatACh8Hgvw1+HfOd3wAgnj6vl8T6YJ/BKH8EH+/
v/Nv8A+g
</inkml:annotation>
  <inkml:annotation type="types">AAEBAQEBAQ==
</inkml:annotation>
</inkml:ink>
</file>

<file path=word/ink/ink1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3 5 425, 6 21 456, 8 32 478, 12 45 432, 15 47 204, 16 47 204, 18 46 0</inkml:trace>
  <inkml:annotation type="path"> 29 0 1, 44 74 1, 89 314 1, 119 479 1, 179 674 1, 224 704 1, 239 704 1, 269 689 1</inkml:annotation>
  <inkml:annotation type="data">AD0cA4CABAAAAAAAHQIYJAMERTRIEQUBOBFoCatACh8IgsuXLsCCevq959e0gn8EbfwPz8/5t/gF
H+ArP4B9
</inkml:annotation>
  <inkml:annotation type="types">AAEBAQEBAQE=
</inkml:annotation>
</inkml:ink>
</file>

<file path=word/ink/ink1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32 5 630, 29 11 630, 24 23 657, 17 46 685, 13 60 690, 8 73 689, 4 86 583, 3 93 383, 4 101 204,</inkml:trace>
  <inkml:annotation type="path"> 539 0 1, 479 74 1, 434 164 1, 359 344 1, 254 689 1, 194 899 1, 119 1094 1, 59 1289 1, 44 1394 1, 59 1514 1</inkml:annotation>
  <inkml:annotation type="data">AEMcA4CABAAAAAAAHQIgOgMERTRIEQUBOBFoCatACiUKgvxZ+NZu8s5ggnqfB9Xz18MAgn8Hofwe
j+Gp+E/h/W/6h/Bw
</inkml:annotation>
  <inkml:annotation type="types">AAEBAQEBAQEBAQ==
</inkml:annotation>
</inkml:ink>
</file>

<file path=word/ink/ink1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3 6 462, 5 20 494, 7 33 557, 9 42 455, 9 43 293, 10 43 204, 11 43 204, 12 42 0</inkml:trace>
  <inkml:annotation type="path"> 29 0 1, 44 89 1, 74 299 1, 104 494 1, 134 629 1, 134 644 1, 149 644 1, 164 644 1, 179 629 1</inkml:annotation>
  <inkml:annotation type="data">AD4cA4CABAAAAAAAHQIWIgMERTRIEQUBOBFoCatACiAJgssNgIJ8HyXz8tWCfwUB/BIP4i/gC/8u
/nb9LfwD6A==
</inkml:annotation>
  <inkml:annotation type="types">AAEBAQEBAQEB
</inkml:annotation>
</inkml:ink>
</file>

<file path=word/ink/ink1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3 3 660, 17 12 679, 27 17 694, 35 21 704, 40 22 713, 53 26 717, 58 27 0</inkml:trace>
  <inkml:annotation type="path"> 0 14 1, 44 44 1, 254 179 1, 404 254 1, 524 314 1, 599 329 1, 794 389 1, 869 404 1</inkml:annotation>
  <inkml:annotation type="data">ADscA4CABAAAAAAAHQIoHAMERTRIEQUBOBFoCatACh0IgnPq8735PlCCk+Lze86Agn8IGfwfP593
3/CQ4A==
</inkml:annotation>
  <inkml:annotation type="types">AAEBAQEBAQE=
</inkml:annotation>
</inkml:ink>
</file>

<file path=word/ink/ink1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4 22 339, 9 19 339, 24 8 405, 29 6 444, 36 3 501, 41 3 484, 41 5 416, 40 5 347, 34 6 0</inkml:trace>
  <inkml:annotation type="path"> 0 374 1, 59 329 1, 134 284 1, 359 119 1, 434 89 1, 539 44 1, 614 44 1, 614 74 1, 599 74 1, 509 89 1</inkml:annotation>
  <inkml:annotation type="data">AEUcA4CABAAAAAAAHQIiHAMERTRIEQUBOBFoCatACicKgnifR9Ob7vuC/C34dfL815mwgn8DFfwM
X+aPw3+CPzz+S7/AiIA=
</inkml:annotation>
  <inkml:annotation type="types">AAEBAQEBAQEBAQ==
</inkml:annotation>
</inkml:ink>
</file>

<file path=word/ink/ink1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4 5 405, 5 19 465, 4 29 470, 3 34 204, 4 33 204, 5 30 0</inkml:trace>
  <inkml:annotation type="path"> 59 0 1, 59 74 1, 74 284 1, 59 434 1, 44 509 1, 59 494 1, 74 449 1</inkml:annotation>
  <inkml:annotation type="data">ADwcA4CABAAAAAAAHQIUHgMERTRIEQUBOBFoCatACh4HgvHmawCCevm8+/h0gn8EHfwMv+U/4ED/
gPj+AfQ=
</inkml:annotation>
  <inkml:annotation type="types">AAEBAQEBAQ==
</inkml:annotation>
</inkml:ink>
</file>

<file path=word/ink/ink1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34 7 402, 29 18 456, 25 27 498, 18 39 561, 16 44 560, 16 44 557, 16 44 557, 18 44 566, 20 44 571, 27 41 573, 41 36 567, 46 35 553, 49 37 567, 49 38 567, 47 44 597, 44 49 597, 40 54 624, 30 63 638, 20 71 641, 12 75 623, 7 75 491, 0 73 0</inkml:trace>
  <inkml:annotation type="path"> 539 0 1, 509 104 1, 434 269 1, 374 404 1, 269 584 1, 239 659 1, 239 659 1, 239 659 1, 269 659 1, 299 659 1, 404 614 1, 614 539 1, 689 524 1, 734 554 1, 734 569 1, 704 659 1, 659 734 1, 599 809 1, 449 944 1, 299 1064 1, 179 1124 1, 104 1124 1, 0 1094 1</inkml:annotation>
  <inkml:annotation type="data">AGUcA4CABAAAAAAAHQIkMAMERTRIEQUBOBFoCatACkcXgvxZ+MezvrGPXxfPvdt+FnNAgnxeN58f
sd3xy+q8Xz50gn8EEfwM79v4O/Mu8+bz35fl/Dn4B/EH4h/DX3/X+D/2T/A2YA==
</inkml:annotation>
  <inkml:annotation type="types">AAEBAQEBAQEBAQEBAQEBAQEBAQEBAQE=
</inkml:annotation>
</inkml:ink>
</file>

<file path=word/ink/ink1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15 39 449, 13 46 493, 10 62 547, 4 74 635, 4 74 633, 10 59 614, 21 45 599, 25 41 591, 30 38 581, 32 37 564, 33 38 553, 35 39 552, 36 44 561, 37 50 573, 35 57 588, 35 65 631, 37 62 614, 40 57 614, 45 49 583, 53 36 441, 57 28 338, 62 16 204, 67 0 0</inkml:trace>
  <inkml:annotation type="path"> 224 464 1, 224 584 1, 194 689 1, 149 929 1, 59 1109 1, 59 1109 1, 149 884 1, 314 674 1, 374 614 1, 449 569 1, 479 554 1, 494 569 1, 524 584 1, 539 659 1, 554 749 1, 524 854 1, 524 974 1, 554 929 1, 599 854 1, 674 734 1, 794 539 1, 854 419 1, 929 239 1, 1004 0 1</inkml:annotation>
  <inkml:annotation type="data">AG0cA4CABAAAAAAAHQIsMAMERTRIEQUBOBFoCatACk8YgvwF+A9vfg+D18c7ZXcyZzzAgvxF+E78
3n7fwHPomY8ST69779efIIJ/BM38EH/R+KP0z+B/Hxb8fwfR9HOfhz8u/gb8R/sP8ZfiP84g
</inkml:annotation>
  <inkml:annotation type="types">AAEBAQEBAQEBAQEBAQEBAQEBAQEBAQEB
</inkml:annotation>
</inkml:ink>
</file>

<file path=word/ink/ink1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30 5 455, 28 23 498, 26 39 538, 23 46 554, 20 57 581, 16 68 583, 13 78 583, 11 79 583, 9 84 578, 4 89 253, 3 89 204, 3 88 204, 2 85 204,</inkml:trace>
  <inkml:annotation type="path"> 449 0 1, 449 74 1, 419 344 1, 389 584 1, 344 689 1, 299 854 1, 239 1019 1, 194 1169 1, 164 1184 1, 134 1259 1, 59 1334 1, 44 1334 1, 44 1319 1, 29 1274 1</inkml:annotation>
  <inkml:annotation type="data">AEocA4CABAAAAAAAHQIeNAMERTRIEQUBOBFoCatACiwOgvxB+IdVZHfEoIJ6+7fn8L8/h7uggn8E
5fwQ738K/V+F9e/4Fl/gQz8jAA==
</inkml:annotation>
  <inkml:annotation type="types">AAEBAQEBAQEBAQEBAQE=
</inkml:annotation>
</inkml:ink>
</file>

<file path=word/ink/ink1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23 5 439, 22 11 456, 21 17 478, 22 18 491, 26 15 493, 34 11 491, 42 9 486, 43 9 486, 47 9 477, 47 10 481, 42 17 484, 37 22 475, 32 27 410, 26 29 351, 15 32 204, 7 33 204, 2 32 204, 2 33 229, 4 42 448, 5 53 528, 7 52 528, 16 43 527, 27 35 525, 32 32 525, 38 27 524, 49 20 520, 54 18 518, 55 18 518, 56 17 516, 56 17 516, 56 17 514, 57 17 514, 57 19 528, 49 32 489, 41 38 204, 35 42 204,</inkml:trace>
  <inkml:annotation type="path"> 344 0 1, 344 74 1, 329 164 1, 314 254 1, 329 269 1, 389 224 1, 509 164 1, 629 134 1, 644 134 1, 704 134 1, 704 149 1, 629 254 1, 554 329 1, 479 404 1, 389 434 1, 224 479 1, 104 494 1, 29 479 1, 29 494 1, 59 629 1, 74 794 1, 104 779 1, 239 644 1, 404 524 1, 479 479 1, 569 404 1, 734 299 1, 809 269 1, 824 269 1, 839 254 1, 839 254 1, 839 254 1, 854 254 1, 854 284 1, 734 479 1, 614 569 1, 524 629 1</inkml:annotation>
  <inkml:annotation type="data">AIABHAOAgAQAAAAAAB0CKCYDBEU0SBEFATgRaAmrQApiJYL8JfhOs54fHzz7L75z1lnxZ8M9fD5V
L8rAgnqPfm5ifBrs3c+TPt+Wet31lhn1fHqCfwSl/BGPr5/r899fP91+38q/B+lf4AKfhb+AaP33
+hbcvczc3PwB+T/4DR/gR4A=
</inkml:annotation>
  <inkml:annotation type="types">AAEBAQEBAQEBAQEBAQEBAQEBAQEBAQEBAQEBAQEBAQEBAQEBAQ==
</inkml:annotation>
</inkml:ink>
</file>

<file path=word/ink/ink1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0 0 1, 74 74 1, 164 164 1</inkml:annotation>
  <inkml:annotation type="data">ACIcA4CABAAAAAAAHQIWFgMERTRIERFoCatACgcDgnqAgnqA
</inkml:annotation>
  <inkml:annotation type="types">AAEB
</inkml:annotation>
</inkml:ink>
</file>

<file path=word/ink/ink1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3 22 445, 8 19 445, 17 14 468, 31 8 500, 37 7 517, 49 3 485, 49 3 346, 49 3 346, 42 5 0</inkml:trace>
  <inkml:annotation type="path"> 0 374 1, 44 329 1, 119 284 1, 254 209 1, 464 119 1, 554 104 1, 734 44 1, 734 44 1, 734 44 1, 629 74 1</inkml:annotation>
  <inkml:annotation type="data">AEYcA4CABAAAAAAAHQIkHAMERTRIEQUBOBFoCatACigKgnM8evl+D7XxgIL8Lfh1t9d8MIJ/BL38
Ev/hL5vwH+R/13++v4GZ
</inkml:annotation>
  <inkml:annotation type="types">AAEBAQEBAQEBAQ==
</inkml:annotation>
</inkml:ink>
</file>

<file path=word/ink/ink1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5 20 531, 19 14 548, 33 9 568, 44 5 582, 50 3 546, 50 3 517, 50 3 517, 50 4 468, 50 4 468, 42 8 0</inkml:trace>
  <inkml:annotation type="path"> 0 344 1, 74 299 1, 284 209 1, 494 134 1, 659 74 1, 749 44 1, 749 44 1, 749 44 1, 749 59 1, 749 59 1, 629 119 1</inkml:annotation>
  <inkml:annotation type="data">AEQcA4CABAAAAAAAHQImGgMERTRIEQUBOBFoCatACiYLgnr5nffwj5SC/CX4Z7JmJfCCfwYV/BdP
Ph/JPxfh78j/kb+CjQ==
</inkml:annotation>
  <inkml:annotation type="types">AAEBAQEBAQEBAQE=
</inkml:annotation>
</inkml:ink>
</file>

<file path=word/ink/ink1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4 3 597, 8 4 592, 8 4 594, 9 4 612, 9 4 612, 10 4 610, 10 4 610, 10 4 609, 10 4 608, 11 4 599, 11 4 574, 11 4 507, 12 3 0</inkml:trace>
  <inkml:annotation type="path"> 0 44 1, 59 44 1, 119 59 1, 119 59 1, 134 59 1, 134 59 1, 149 59 1, 149 59 1, 149 59 1, 149 59 1, 164 59 1, 164 59 1, 164 59 1, 179 44 1</inkml:annotation>
  <inkml:annotation type="data">AD8cA4CABAAAAAAAHQIWEgMERTRIEQUBOBFoCatACiEOgnh5llJUgudlAFCCfwcd/BzPxfgT8E7l
fL+Bfxz/BKo=
</inkml:annotation>
  <inkml:annotation type="types">AAEBAQEBAQEBAQEBAQE=
</inkml:annotation>
</inkml:ink>
</file>

<file path=word/ink/ink1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4 3 541, 8 5 470, 8 5 365, 6 7 204, 4 9 0</inkml:trace>
  <inkml:annotation type="path"> 0 29 1, 59 44 1, 119 74 1, 119 74 1, 89 104 1, 59 134 1</inkml:annotation>
  <inkml:annotation type="data">ADQcA4CABAAAAAAAHQIUFAMERTRIEQUBOBFoCatAChYGgnh50ILLNwCCfwY9/B1v4p/Kv47A
</inkml:annotation>
  <inkml:annotation type="types">AAEBAQEB
</inkml:annotation>
</inkml:ink>
</file>

<file path=word/ink/ink1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6 3 557, 13 7 619, 23 11 666, 27 14 690, 31 17 710, 36 18 715, 38 21 709, 40 20 709, 42 22 690, 43 20 690, 43 21 626, 44 21 626, 45 22 481, 45 22 481, 45 22 204, 45 22 204,</inkml:trace>
  <inkml:annotation type="path"> 0 0 1, 89 44 1, 194 104 1, 344 164 1, 404 209 1, 464 254 1, 539 269 1, 569 314 1, 599 299 1, 629 329 1, 644 299 1, 644 314 1, 659 314 1, 674 329 1, 674 329 1, 674 329 1, 674 329 1</inkml:annotation>
  <inkml:annotation type="data">AFMcA4CABAAAAAAAHQIkGgMERTRIEQUBOBFoCatACjURgnwTnwp0tiiCcitzzzzyygCCfwZ9/BYf
4D/Cfn8B/X8H4L/BX5l/Mn8AD/wAN/Ah/8CHAA==
</inkml:annotation>
  <inkml:annotation type="types">AAEBAQEBAQEBAQEBAQEBAQE=
</inkml:annotation>
</inkml:ink>
</file>

<file path=word/ink/ink1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16 5 595, 9 17 603, 5 23 587, 1 25 204, 0 25 204,</inkml:trace>
  <inkml:annotation type="path"> 284 0 1, 239 74 1, 134 254 1, 74 344 1, 14 374 1, 0 374 1</inkml:annotation>
  <inkml:annotation type="data">ADocA4CABAAAAAAAHQIYHAMERTRIEQUBOBFoCatAChwGgvwV+EfPHIJ6+L4fOoJ/BxX8G9/hX+Bw
/4Hi
</inkml:annotation>
  <inkml:annotation type="types">AAEBAQEB
</inkml:annotation>
</inkml:ink>
</file>

<file path=word/ink/ink1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4 4 591, 12 5 453, 15 4 453, 22 2 204, 26 1 0</inkml:trace>
  <inkml:annotation type="path"> 0 44 1, 59 59 1, 179 74 1, 224 59 1, 329 29 1, 389 14 1</inkml:annotation>
  <inkml:annotation type="data">ADccA4CABAAAAAAAHQIcEgMERTRIEQUBOBFoCatAChkGgnjx78dAgua2wIJ/BwX8JL/vj+A1/x8A
</inkml:annotation>
  <inkml:annotation type="types">AAEBAQEB
</inkml:annotation>
</inkml:ink>
</file>

<file path=word/ink/ink1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4 6 367, 6 24 398, 5 34 425, 5 39 448, 3 52 518, 4 54 544, 5 54 548, 6 54 548, 16 46 554, 19 41 554, 26 33 516, 32 26 429, 38 18 271, 45 10 204,</inkml:trace>
  <inkml:annotation type="path"> 44 0 1, 59 89 1, 89 359 1, 74 509 1, 74 584 1, 44 779 1, 59 809 1, 74 809 1, 89 809 1, 239 689 1, 284 614 1, 389 494 1, 479 389 1, 569 269 1, 674 149 1</inkml:annotation>
  <inkml:annotation type="data">AE8cA4CABAAAAAAAHQIkJgMERTRIEQUBOBFoCatACjEPgubOzeHzfH4qAIJ8H2fL7+T69fLzsoCC
fwOF/Awvnz+Qvx7+EfPwfD+MfyP+c/00
</inkml:annotation>
  <inkml:annotation type="types">AAEBAQEBAQEBAQEBAQEB
</inkml:annotation>
</inkml:ink>
</file>

<file path=word/ink/ink1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12 5 452, 9 15 475, 6 22 508, 3 25 503, 3 25 503, 7 22 487, 17 17 0</inkml:trace>
  <inkml:annotation type="path"> 194 0 1, 179 74 1, 134 224 1, 89 329 1, 44 374 1, 44 374 1, 104 329 1, 254 254 1</inkml:annotation>
  <inkml:annotation type="data">AD4cA4CABAAAAAAAHQIYGgMERTRIEQUBOBFoCatACiAIgvu/AOnPHwCCevXfPe6Agn8E2fwR/9H4
x9fgX+CkwA==
</inkml:annotation>
  <inkml:annotation type="types">AAEBAQEBAQE=
</inkml:annotation>
</inkml:ink>
</file>

<file path=word/ink/ink1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3 4 369, 4 11 436, 6 27 539, 7 38 615, 7 38 622, 9 32 614, 11 28 614, 17 18 585, 22 12 550, 23 12 550, 23 13 514, 23 15 514, 22 20 498, 18 29 494, 15 33 484, 11 40 0</inkml:trace>
  <inkml:annotation type="path"> 29 0 1, 44 59 1, 59 164 1, 89 404 1, 104 569 1, 104 569 1, 134 479 1, 164 419 1, 254 269 1, 329 179 1, 344 179 1, 344 194 1, 344 224 1, 329 299 1, 269 434 1, 224 494 1, 164 599 1</inkml:annotation>
  <inkml:annotation type="data">AFccA4CABAAAAAAAHQIaIAMERTRIEQUBOBFoCatACjkRgsqW48XzV7KAgnjnze/r+HPh8fBJzx74
gn8DjfwKD+LPw3+b/wH8n4f+H8Vfi38WfgX7Ph/gpkA=
</inkml:annotation>
  <inkml:annotation type="types">AAEBAQEBAQEBAQEBAQEBAQE=
</inkml:annotation>
</inkml:ink>
</file>

<file path=word/ink/ink1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20 3 496, 24 4 482, 24 5 470, 20 14 453, 14 20 448, 6 26 466, 3 28 504, 3 28 510, 4 28 510, 14 25 510, 23 19 475, 26 19 475, 28 16 412, 30 17 412, 31 14 330, 32 16 330, 33 12 250, 33 14 250, 34 12 204, 33 12 204, 27 11 0</inkml:trace>
  <inkml:annotation type="path"> 239 74 1, 299 44 1, 359 59 1, 359 74 1, 299 209 1, 209 299 1, 89 389 1, 44 419 1, 44 419 1, 59 419 1, 209 374 1, 344 284 1, 389 284 1, 419 239 1, 449 254 1, 464 209 1, 479 239 1, 494 179 1, 494 209 1, 509 179 1, 494 179 1, 404 164 1</inkml:annotation>
  <inkml:annotation type="data">AGYcA4CABAAAAAAAHQIeHAMERTRIEQUBOBFoCatACkgWgvwJ9rz53fXJ81+GqWb7gvXx8fJ1513v
wd8efXw/B5yggn8FifwXDnv7Pwl+DPxL8L8V/ir8x/mL9E/oj9C/oT8g/kD+AfQ=
</inkml:annotation>
  <inkml:annotation type="types">AAEBAQEBAQEBAQEBAQEBAQEBAQEBAQ==
</inkml:annotation>
</inkml:ink>
</file>

<file path=word/ink/ink1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35 3 316, 32 11 389, 29 17 443, 25 24 492, 18 34 595, 18 35 582, 19 35 574, 20 35 575, 26 33 577, 33 29 577, 36 28 577, 38 27 575, 40 27 575, 45 26 567, 46 27 564, 47 28 575, 47 29 596, 43 35 642, 38 41 666, 30 51 681, 26 55 683, 21 60 682, 13 63 674, 12 66 664, 10 65 664, 9 67 637, 8 66 637, 7 67 580, 7 66 580, 2 59 204,</inkml:trace>
  <inkml:annotation type="path"> 554 0 1, 524 44 1, 479 164 1, 434 254 1, 374 359 1, 269 509 1, 269 524 1, 284 524 1, 299 524 1, 389 494 1, 494 434 1, 539 419 1, 569 404 1, 599 404 1, 674 389 1, 689 404 1, 704 419 1, 704 434 1, 644 524 1, 569 614 1, 449 764 1, 389 824 1, 314 899 1, 194 944 1, 179 989 1, 149 974 1, 134 1004 1, 119 989 1, 104 1004 1, 104 989 1, 29 884 1</inkml:annotation>
  <inkml:annotation type="data">AHAcA4CABAAAAAAAHQIkLAMERTRIEQUBOBFoCatAClIfgvxd+M6vfij1PNc8r5vfF78VhPaCc9bO
fPW7xLh6ePhmvPO5vwiCfwK5/AZf4L9/lD9m+vmmtz5fX4A+j8LfhH5/v78e/R+G/w1+V/yt/A6o
</inkml:annotation>
  <inkml:annotation type="types">AAEBAQEBAQEBAQEBAQEBAQEBAQEBAQEBAQEBAQEBAQ==
</inkml:annotation>
</inkml:ink>
</file>

<file path=word/ink/ink1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3 16 306, 8 12 362, 16 7 469, 21 4 485, 32 0 0</inkml:trace>
  <inkml:annotation type="path"> 0 284 1, 44 239 1, 119 179 1, 239 104 1, 314 59 1, 479 0 1</inkml:annotation>
  <inkml:annotation type="data">ADkcA4CABAAAAAAAHQIeGAMERTRIEQUBOBFoCatAChsGgnM534CC/BX4Rtyggn8CkfwGz+Sv03/B
Z4A=
</inkml:annotation>
  <inkml:annotation type="types">AAEBAQEB
</inkml:annotation>
</inkml:ink>
</file>

<file path=word/ink/ink1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19 8 390, 21 24 503, 20 32 503, 19 39 531, 15 53 562, 12 60 573, 9 70 579, 3 81 486, 3 81 379, 3 81 222, 2 75 204, 3 69 204, 4 57 0</inkml:trace>
  <inkml:annotation type="path"> 269 0 1, 284 119 1, 314 359 1, 299 479 1, 284 584 1, 224 794 1, 179 899 1, 134 1049 1, 44 1214 1, 44 1214 1, 44 1214 1, 29 1124 1, 44 1034 1, 59 854 1</inkml:annotation>
  <inkml:annotation type="data">AFAcA4CABAAAAAAAHQIaMgMERTRIEQUBOBFoCatACjIOgvwR+B512O/AuIJ8nyfLfi+Pk+t8L4SC
fwPh/Ah/7H/DnPwb7/Vf4B/JP76/BH8A+g==
</inkml:annotation>
  <inkml:annotation type="types">AAEBAQEBAQEBAQEBAQE=
</inkml:annotation>
</inkml:ink>
</file>

<file path=word/ink/ink1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3 26 307, 7 23 307, 15 16 394, 22 11 448, 28 8 487, 39 3 560, 39 3 558, 40 3 555, 40 3 543, 40 4 543, 39 5 365, 39 5 365, 35 6 0</inkml:trace>
  <inkml:annotation type="path"> 0 434 1, 44 389 1, 104 344 1, 224 239 1, 329 164 1, 419 119 1, 584 44 1, 584 44 1, 599 44 1, 599 44 1, 599 59 1, 584 74 1, 584 74 1, 524 89 1</inkml:annotation>
  <inkml:annotation type="data">AE4cA4CABAAAAAAAHQIiHAMERTRIEQUBOBFoCatACjAOgnJ4t9fXKs8ggvw9+JXnM30RYIJ/ApX8
Cl/pL8T/gP8Ufnu/P9n8Ak/wCR/A34A=
</inkml:annotation>
  <inkml:annotation type="types">AAEBAQEBAQEBAQEBAQE=
</inkml:annotation>
</inkml:ink>
</file>

<file path=word/ink/ink1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3 5 326, 4 22 478, 5 35 528, 5 50 557, 5 67 572, 5 80 575, 5 93 546, 4 97 204, 3 97 204, 3 95 204, 3 94 0</inkml:trace>
  <inkml:annotation type="path"> 29 0 1, 44 74 1, 59 329 1, 74 524 1, 74 749 1, 74 1004 1, 74 1199 1, 74 1394 1, 59 1454 1, 44 1454 1, 44 1424 1, 44 1409 1</inkml:annotation>
  <inkml:annotation type="data">AEUcA4CABAAAAAAAHQIUOAMERTRIEQUBOBFoCatACicMgspRUIJ6+zzmeXz+dgCCfwLh/AIP6x/B
/4B+38S/wKv/AyD+AfQ=
</inkml:annotation>
  <inkml:annotation type="types">AAEBAQEBAQEBAQEB
</inkml:annotation>
</inkml:ink>
</file>

<file path=word/ink/ink1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5 6 409, 6 19 512, 5 25 512, 4 37 542, 3 42 204, 3 42 204, 5 39 0</inkml:trace>
  <inkml:annotation type="path"> 59 0 1, 74 89 1, 89 284 1, 74 374 1, 59 554 1, 44 629 1, 44 629 1, 74 584 1</inkml:annotation>
  <inkml:annotation type="data">AEAcA4CABAAAAAAAHQIUIgMERTRIEQUBOBFoCatACiIIgvHWkwCCfB8Xx/B8fvqCfwQt/ApP6z/E
H8Di/wMR/APo
</inkml:annotation>
  <inkml:annotation type="types">AAEBAQEBAQE=
</inkml:annotation>
</inkml:ink>
</file>

<file path=word/ink/ink1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17 4 268, 12 17 360, 8 30 400, 3 39 488, 4 40 546, 6 40 546, 11 36 549, 16 31 548, 22 27 538, 29 21 493, 32 19 387, 32 19 368, 32 19 368, 26 31 335, 25 31 335, 25 33 335, 18 49 376, 12 60 532, 11 60 535, 11 60 526, 12 58 524, 16 54 522, 22 49 510, 30 46 475, 31 47 475, 30 50 486, 28 55 498, 25 59 508, 19 66 441, 19 67 0</inkml:trace>
  <inkml:annotation type="path"> 269 0 1, 254 59 1, 179 254 1, 119 449 1, 44 584 1, 59 599 1, 89 599 1, 164 539 1, 239 464 1, 329 404 1, 434 314 1, 479 284 1, 479 284 1, 479 284 1, 389 464 1, 374 464 1, 374 494 1, 269 734 1, 179 899 1, 164 899 1, 164 899 1, 179 869 1, 239 809 1, 329 734 1, 449 689 1, 464 704 1, 449 749 1, 419 824 1, 374 884 1, 284 989 1, 284 1004 1</inkml:annotation>
  <inkml:annotation type="data">AH8cA4CABAAAAAAAHQIeLAMERTRIEQUBOBFoCatACmEfgvwR+C/MvwTiTz18PqfHPUnMz49t78CC
ePmeflvmzfGPs+3PwB7+tu3PGZefCIJ/Afn8Ai/k38ifiH8s88/P+K/y/+kvwV+J/xM/G37K/gBf
7fifT+E/xV9U38//wOiA
</inkml:annotation>
  <inkml:annotation type="types">AAEBAQEBAQEBAQEBAQEBAQEBAQEBAQEBAQEBAQEBAQ==
</inkml:annotation>
</inkml:ink>
</file>

<file path=word/ink/ink1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4 4 556, 10 3 452, 12 5 311, 12 6 204, 10 11 204,</inkml:trace>
  <inkml:annotation type="path"> 0 59 1, 59 59 1, 149 44 1, 179 74 1, 179 89 1, 149 164 1</inkml:annotation>
  <inkml:annotation type="data">ADYcA4CABAAAAAAAHQIWFgMERTRIEQUBOBFoCatAChgGgnjPO6CC8eby+IJ/Bnn8IG/i/8UfroA=
</inkml:annotation>
  <inkml:annotation type="types">AAEBAQEB
</inkml:annotation>
</inkml:ink>
</file>

<file path=word/ink/ink1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47 453, 11 53 469, 14 58 471, 15 66 486, 14 73 507, 10 83 595, 9 83 591, 11 80 574, 14 75 574, 21 61 425, 29 43 293, 33 31 204, 38 17 204, 42 12 204, 47 5 415, 47 7 415, 47 23 477, 46 40 532, 46 47 532, 44 64 580, 41 77 600, 40 85 603, 38 89 593, 38 88 576, 39 82 564, 43 63 523, 48 48 496, 51 35 471, 55 26 442, 59 18 435, 64 13 434, 70 7 444, 78 3 551, 81 3 606, 87 8 675, 92 14 682, 95 22 689, 97 36 695, 99 52 699, 101 66 702, 103 81 705, 106 96 707, 107 108 704, 106 112 709, 102 112 677, 97 108 587, 93 100 493, 86 90 357, 77 76 204,</inkml:trace>
  <inkml:annotation type="path"> 0 674 1, 74 704 1, 164 794 1, 209 869 1, 224 989 1, 209 1094 1, 149 1244 1, 134 1244 1, 164 1199 1, 209 1124 1, 314 914 1, 434 644 1, 494 464 1, 569 254 1, 629 179 1, 704 74 1, 704 104 1, 704 344 1, 689 599 1, 689 704 1, 659 959 1, 614 1154 1, 599 1274 1, 569 1334 1, 569 1319 1, 584 1229 1, 644 944 1, 719 719 1, 764 524 1, 824 389 1, 884 269 1, 959 194 1, 1049 104 1, 1169 44 1, 1214 44 1, 1304 119 1, 1379 209 1, 1424 329 1, 1454 539 1, 1484 779 1, 1514 989 1, 1544 1214 1, 1589 1439 1, 1604 1619 1, 1589 1679 1, 1529 1679 1, 1454 1619 1, 1394 1499 1, 1289 1349 1, 1154 1139 1</inkml:annotation>
  <inkml:annotation type="data">ALABHAOAgAQAAAAAAB0CPD4DBEU0SBEFATgRaAmrQAqRATKCep3d7zk8TzLPazblycmxJnvl2ibv
bO6Agvx9+O/F5efT3fn8/Bvzb834An0/R59+ffv7/GeJy549TPgzY78vnz53yIJ/BN38En/gH7vg
/NX6d+/8DfwAf+Bvx1+ln8BFfwEX+YPj/Kf5E/Dv4H+/4/X4f/AGefwh8H1fqb8m/gD8wrtX38n4
v/LPn8c/gcA=
</inkml:annotation>
  <inkml:annotation type="types">AAEBAQEBAQEBAQEBAQEBAQEBAQEBAQEBAQEBAQEBAQEBAQEBAQEBAQEBAQEBAQEBAQE=
</inkml:annotation>
</inkml:ink>
</file>

<file path=word/ink/ink1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52 343, 7 68 420, 6 85 475, 3 102 538, 3 111 580, 4 110 578, 6 105 578, 11 94 537, 12 87 537, 14 85 498, 16 80 498, 19 78 444, 21 72 444, 27 64 359, 30 59 221, 32 52 221, 35 47 204, 38 39 204, 41 33 204, 43 27 204, 47 17 204, 52 2 204, 52 2 385, 51 7 385, 49 13 420, 47 20 438, 40 33 493, 36 39 519, 36 41 538, 34 43 538, 33 45 544, 32 45 544, 31 47 547, 32 46 517, 36 38 513, 43 30 512, 50 23 512, 62 13 509, 67 11 508, 74 10 513, 76 10 513, 78 12 516, 82 21 580, 81 26 592, 79 31 596, 75 43 567, 69 51 204, 67 51 0</inkml:trace>
  <inkml:annotation type="path"> 104 674 1, 104 779 1, 104 1019 1, 89 1274 1, 44 1529 1, 44 1664 1, 59 1649 1, 89 1574 1, 164 1409 1, 179 1304 1, 209 1274 1, 239 1199 1, 284 1169 1, 314 1079 1, 404 959 1, 449 884 1, 479 779 1, 524 704 1, 569 584 1, 614 494 1, 644 404 1, 704 254 1, 779 29 1, 779 29 1, 764 104 1, 734 194 1, 704 299 1, 599 494 1, 539 584 1, 539 614 1, 509 644 1, 494 674 1, 479 674 1, 464 704 1, 479 689 1, 539 569 1, 644 449 1, 749 344 1, 929 194 1, 1004 164 1, 1109 149 1, 1139 149 1, 1169 179 1, 1229 314 1, 1214 389 1, 1184 464 1, 1124 644 1, 1034 764 1, 1004 764 1</inkml:annotation>
  <inkml:annotation type="data">AK8BHAOAgAQAAAAAAB0CMj4DBEU0SBEFATgRaAmrQAqQATGC+L413knPMS+O2Fye7XvnjYZzj18e
e2e7u+CC/H34x+aPl+nz8Pj13nnebnceff4C9SfB8fk3O/Gnfkkz4vL4vPyggn8DJfwHz+Efk/B/
49z8b/jb8Z/jL8o/lD9H/k/98fgf8DB/AJ38An/ir8D/i78P/H+C/g+Hn4n/DHJ3Pg98/L35N+X8
T/wMD/AEQA==
</inkml:annotation>
  <inkml:annotation type="types">AAEBAQEBAQEBAQEBAQEBAQEBAQEBAQEBAQEBAQEBAQEBAQEBAQEBAQEBAQEBAQEBAQ==
</inkml:annotation>
</inkml:ink>
</file>

<file path=word/ink/ink1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54 299, 5 63 384, 6 70 384, 6 87 500, 6 102 543, 5 111 562, 4 117 587, 3 117 587, 4 119 602, 4 119 602, 4 120 606, 5 121 610, 5 120 616, 10 114 618, 17 101 614, 24 91 606, 27 84 606, 30 80 564, 33 74 564, 36 70 499, 42 58 414, 47 46 284, 50 36 284, 52 31 204, 57 15 204, 61 7 204, 63 3 283, 63 3 373, 70 7 571, 79 8 524, 80 9 454, 80 11 357, 76 18 257, 70 25 204, 61 34 204, 54 39 204, 48 45 221, 44 49 221, 42 50 299, 40 54 299, 38 53 356, 37 55 356, 38 55 382, 37 55 382, 37 55 405, 38 57 405, 39 57 429, 44 55 452, 48 57 452, 51 56 467, 63 51 477, 77 46 488, 90 43 522, 93 43 524, 93 43 499, 93 42 499, 92 43 436, 87 42 204, 86 42 0</inkml:trace>
  <inkml:annotation type="path"> 59 764 1, 59 809 1, 74 944 1, 89 1049 1, 89 1304 1, 89 1529 1, 74 1664 1, 59 1754 1, 44 1754 1, 59 1784 1, 59 1784 1, 59 1799 1, 74 1814 1, 74 1799 1, 149 1709 1, 254 1514 1, 359 1364 1, 404 1259 1, 449 1199 1, 494 1109 1, 539 1049 1, 629 869 1, 704 689 1, 749 539 1, 779 464 1, 854 224 1, 914 104 1, 944 44 1, 944 44 1, 1049 104 1, 1184 119 1, 1199 134 1, 1199 164 1, 1139 269 1, 1049 374 1, 914 509 1, 809 584 1, 719 674 1, 659 734 1, 629 749 1, 599 809 1, 569 794 1, 554 824 1, 569 824 1, 554 824 1, 554 824 1, 569 854 1, 584 854 1, 659 824 1, 719 854 1, 764 839 1, 944 764 1, 1154 689 1, 1349 644 1, 1394 644 1, 1394 644 1, 1394 629 1, 1379 644 1, 1304 629 1, 1289 629 1</inkml:annotation>
  <inkml:annotation type="data">AMsBHAOAgAQAAAAAAB0CNkIDBEU0SBEFATgRaAmrQAqsATyC8eYqmVL6x5HLt5d34s+W+d7kzCZs
jxb82X6er58AgvyV+Rfg36N+Hvw5sb7+PnObnys9fX8njx46npnmb3nvmmbvjvlnFzYAgn8CdfwE
j+j/2Z+d/wr8H4X/AX4D8M8/D5+T8c/jj8z/g38f/uj9C/oR+gvq/Xn8Bn/hP8N9/IX5Ofgb8D/o
D9A/lb8r/hj8M/hL8J/hS/hP8Be5+EvxL+G/wt+Y/4A3/Dg=
</inkml:annotation>
  <inkml:annotation type="types">AAEBAQEBAQEBAQEBAQEBAQEBAQEBAQEBAQEBAQEBAQEBAQEBAQEBAQEBAQEBAQEBAQEBAQEBAQEB
AQEB
</inkml:annotation>
</inkml:ink>
</file>

<file path=word/ink/ink1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22 3 458, 22 4 400, 20 10 266, 15 19 219, 10 22 247, 3 27 482, 4 27 508, 6 27 508, 15 24 528, 22 21 545, 34 17 587, 46 13 589, 46 13 588, 46 14 562, 46 14 562, 34 20 0</inkml:trace>
  <inkml:annotation type="path"> 299 0 1, 329 44 1, 329 59 1, 299 149 1, 224 284 1, 149 329 1, 44 404 1, 59 404 1, 89 404 1, 224 359 1, 329 314 1, 509 254 1, 689 194 1, 689 194 1, 689 209 1, 689 209 1, 509 299 1</inkml:annotation>
  <inkml:annotation type="data">AFocA4CABAAAAAAAHQIkHAMERTRIEQUBOBFoCatACjwRgvwZ+Cd3rfknxb6fafaAgnN9c+HPbqvE
vwCCfwTx/Bdv59/SX56/gIL+Ah/wz+DO/hb8a9/C/4Y/g0k=
</inkml:annotation>
  <inkml:annotation type="types">AAEBAQEBAQEBAQEBAQEBAQE=
</inkml:annotation>
</inkml:ink>
</file>

<file path=word/ink/ink1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18 5 362, 13 19 372, 8 29 394, 2 35 450, 4 34 538, 16 26 532, 22 24 528, 28 23 507, 30 24 479, 30 26 477, 28 30 482, 24 36 482, 19 42 479, 12 48 237, 5 49 204, 5 49 0</inkml:trace>
  <inkml:annotation type="path"> 299 0 1, 269 74 1, 194 284 1, 119 434 1, 29 524 1, 59 509 1, 239 389 1, 329 359 1, 419 344 1, 449 359 1, 449 389 1, 419 449 1, 359 539 1, 284 629 1, 179 719 1, 74 734 1, 74 734 1</inkml:annotation>
  <inkml:annotation type="data">AFkcA4CABAAAAAAAHQIeJgMERTRIEQUBOBFoCatACjsRgvwZ+Eer8n0fC87u3XxAgnr5vPn4/j+C
ZMw90IJ/A3H8DS/Z+KPxJ+oc/A/x/hj4vff4DD/gIb+AOw==
</inkml:annotation>
  <inkml:annotation type="types">AAEBAQEBAQEBAQEBAQEBAQE=
</inkml:annotation>
</inkml:ink>
</file>

<file path=word/ink/ink1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23 4 451, 18 16 434, 15 20 431, 9 26 430, 3 32 494, 4 32 513, 15 25 532, 26 20 551, 34 19 551, 35 19 548, 36 20 546, 36 21 545, 30 29 534, 26 33 523, 16 44 509, 7 53 500, 4 57 511, 8 54 511, 17 43 523, 26 38 533, 33 34 559, 38 32 567, 42 32 583, 43 32 583, 44 34 594, 42 43 589, 37 54 204, 36 55 0</inkml:trace>
  <inkml:annotation type="path"> 374 0 1, 344 59 1, 269 239 1, 224 299 1, 134 389 1, 44 479 1, 59 479 1, 224 374 1, 389 299 1, 509 284 1, 524 284 1, 539 299 1, 539 314 1, 449 434 1, 389 494 1, 239 659 1, 104 794 1, 59 854 1, 119 809 1, 254 644 1, 389 569 1, 494 509 1, 569 479 1, 629 479 1, 644 479 1, 659 509 1, 629 644 1, 554 809 1, 539 824 1</inkml:annotation>
  <inkml:annotation type="data">AHYcA4CABAAAAAAAHQIiKAMERTRIEQUBOBFoCatAClgdgvwt+G+518X0O/Gvw58M+D4vTdvXe+CC
ePk+XHw/HniR8Xn4t9/H8vwTMZ8WfSCCfwTV/BRv4Az8zfj8/BfZPpd9fgz6/s38Cfgn5PwL9X4F
/gd3+ATg
</inkml:annotation>
  <inkml:annotation type="types">AAEBAQEBAQEBAQEBAQEBAQEBAQEBAQEBAQEBAQE=
</inkml:annotation>
</inkml:ink>
</file>

<file path=word/ink/ink1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81 284, 10 90 316, 15 97 356, 21 101 425, 25 101 450, 33 101 468, 36 100 490, 46 95 511, 53 89 531, 55 85 544, 59 80 544, 66 71 556, 68 66 565, 72 60 565, 79 48 567, 82 43 567, 88 32 569, 93 23 571, 98 17 570, 99 12 570, 102 12 569, 103 8 569, 105 7 567, 105 4 567, 107 4 565, 107 3 565, 107 0 0</inkml:trace>
  <inkml:annotation type="path"> 0 1139 1, 59 1214 1, 149 1349 1, 224 1454 1, 314 1514 1, 374 1514 1, 494 1514 1, 539 1499 1, 689 1424 1, 794 1334 1, 824 1274 1, 884 1199 1, 989 1064 1, 1019 989 1, 1079 899 1, 1184 719 1, 1229 644 1, 1319 479 1, 1394 344 1, 1469 254 1, 1484 179 1, 1529 179 1, 1544 119 1, 1574 104 1, 1574 59 1, 1604 59 1, 1604 44 1, 1604 0 1</inkml:annotation>
  <inkml:annotation type="data">AGQcA4CABAAAAAAAHQJcWAMERTRIEQUBOBEV/BJBCkYcgnjLN8e/i77znvOeeV5zZuaAgvz5+c/G
98r5uXz4vw/F8OcnrzzeXYJ/Ajn8Bu/J+Hvx78fi34/v+zvz5uOyzc3P4NPA
</inkml:annotation>
  <inkml:annotation type="types">AAEBAQEBAQEBAQEBAQEBAQEBAQEBAQEBAQEBAQ==
</inkml:annotation>
</inkml:ink>
</file>

<file path=word/ink/ink1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5 11 325, 14 8 325, 25 7 273, 42 4 204, 53 0 0</inkml:trace>
  <inkml:annotation type="path"> 0 164 1, 74 164 1, 209 119 1, 374 104 1, 629 59 1, 794 0 1</inkml:annotation>
  <inkml:annotation type="data">ADgcA4CABAAAAAAAHQImFgMERTRIEQUBOBFoCatAChoGgnrxnwfCgvq+vubQgn8C3fwLf+TfwP+8
wA==
</inkml:annotation>
  <inkml:annotation type="types">AAEBAQEB
</inkml:annotation>
</inkml:ink>
</file>

<file path=word/ink/ink1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7 4 566, 21 3 559, 30 4 210, 31 5 210, 32 6 0</inkml:trace>
  <inkml:annotation type="path"> 0 74 1, 104 59 1, 314 44 1, 449 59 1, 464 74 1, 479 89 1</inkml:annotation>
  <inkml:annotation type="data">ADgcA4CABAAAAAAAHQIeFAMERTRIEQUBOBFoCatAChoGgnxfF7+UgvXwsIJ/BqH8Gv/wMj/Az38B
Eg==
</inkml:annotation>
  <inkml:annotation type="types">AAEBAQEB
</inkml:annotation>
</inkml:ink>
</file>

<file path=word/ink/ink1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6 14 409, 11 12 409, 21 10 411, 31 7 411, 35 7 402, 39 6 402, 52 2 204, 56 2 0</inkml:trace>
  <inkml:annotation type="path"> 0 224 1, 89 209 1, 164 179 1, 314 149 1, 464 104 1, 524 104 1, 584 89 1, 779 29 1, 839 29 1</inkml:annotation>
  <inkml:annotation type="data">AD8cA4CABAAAAAAAHQIoGAMERTRIEQUBOBFoCatACiEJgnwX0+F83ziC/AX4Fq8vfACCfwQt/BC+
b8/zfwDj8IA=
</inkml:annotation>
  <inkml:annotation type="types">AAEBAQEBAQEB
</inkml:annotation>
</inkml:ink>
</file>

<file path=word/ink/ink1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3 7 390, 5 22 396, 7 39 390, 8 57 338, 11 74 204,</inkml:trace>
  <inkml:annotation type="path"> 29 0 1, 44 104 1, 74 329 1, 104 584 1, 119 854 1, 164 1109 1</inkml:annotation>
  <inkml:annotation type="data">ADQcA4CABAAAAAAAHQIWLgMERTRIEQUBOBFoCatAChYGgssXAIJ8XyZKgn8D4fwPL9v5B/RI
</inkml:annotation>
  <inkml:annotation type="types">AAEBAQEB
</inkml:annotation>
</inkml:ink>
</file>

<file path=word/ink/ink13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9 6 452, 9 21 477, 8 35 493, 6 49 494, 3 62 480, 3 72 271, 3 74 0</inkml:trace>
  <inkml:annotation type="path"> 134 0 1, 134 89 1, 134 314 1, 119 524 1, 89 734 1, 44 929 1, 44 1079 1, 44 1109 1</inkml:annotation>
  <inkml:annotation type="data">AD0cA4CABAAAAAAAHQIULgMERTRIEQUBOBFoCatACh8Igvm+dbeAgnwfNV78oIJ/BNn8Ed/P+A/w
H/ANf5hA
</inkml:annotation>
  <inkml:annotation type="types">AAEBAQEBAQE=
</inkml:annotation>
</inkml:ink>
</file>

<file path=word/ink/ink13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7 3 489, 16 8 500, 20 16 501, 20 24 500, 18 30 496, 15 36 491, 11 44 488, 6 51 492, 3 54 478, 3 54 478, 3 54 477, 10 51 477, 18 46 477, 24 43 474, 31 42 464, 33 42 464, 34 42 463, 37 44 463, 37 46 466, 35 54 470, 31 60 478, 23 72 486, 19 76 487, 16 79 0</inkml:trace>
  <inkml:annotation type="path"> 44 29 1, 104 44 1, 239 119 1, 299 239 1, 299 359 1, 269 449 1, 224 539 1, 164 659 1, 89 764 1, 44 809 1, 44 809 1, 44 809 1, 149 764 1, 269 689 1, 359 644 1, 464 629 1, 494 629 1, 509 629 1, 554 659 1, 554 689 1, 524 809 1, 464 899 1, 344 1079 1, 284 1139 1, 239 1184 1</inkml:annotation>
  <inkml:annotation type="data">AFgcA4CABAAAAAAAHQIgMAMERTRIEQUBOBFoCatACjoZguT1787bc4+KbPdzu758QILL441l89d3
MjHwb8Hy0IJ/BW38FQ/Tvbnxfgn8AWO/H9FnJ4fH/BWo
</inkml:annotation>
  <inkml:annotation type="types">AAEBAQEBAQEBAQEBAQEBAQEBAQEBAQEBAQ==
</inkml:annotation>
</inkml:ink>
</file>

<file path=word/ink/ink13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5 9 436, 5 22 455, 5 32 470, 5 49 487, 4 56 491, 3 69 494, 2 74 204, 3 70 204, 4 62 0</inkml:trace>
  <inkml:annotation type="path"> 74 0 1, 74 134 1, 74 329 1, 74 479 1, 74 734 1, 59 839 1, 44 1034 1, 29 1109 1, 44 1049 1, 59 929 1</inkml:annotation>
  <inkml:annotation type="data">AEEcA4CABAAAAAAAHQIULgMERTRIEQUBOBFoCatACiMKgvXsUwCCfN478X0/B8vz+YJ/BJn8ET+c
++/wJf/AlH8A+g==
</inkml:annotation>
  <inkml:annotation type="types">AAEBAQEBAQEBAQ==
</inkml:annotation>
</inkml:ink>
</file>

<file path=word/ink/ink13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25 4 442, 21 10 464, 17 16 473, 12 23 475, 4 39 440, 0 43 0</inkml:trace>
  <inkml:annotation type="path"> 404 0 1, 374 59 1, 314 149 1, 254 239 1, 179 344 1, 59 584 1, 0 644 1</inkml:annotation>
  <inkml:annotation type="data">ADscA4CABAAAAAAAHQIcIgMERTRIEQUBOBFoCatACh0Hgvw1+H9XvgCCeMT5vtCCfwSx/BFv3/H+
L/4IPA==
</inkml:annotation>
  <inkml:annotation type="types">AAEBAQEBAQ==
</inkml:annotation>
</inkml:ink>
</file>

<file path=word/ink/ink13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3 4 391, 9 18 411, 14 29 427, 17 36 423, 22 41 204, 24 40 204,</inkml:trace>
  <inkml:annotation type="path"> 14 0 1, 44 59 1, 134 269 1, 209 434 1, 254 539 1, 329 614 1, 359 599 1</inkml:annotation>
  <inkml:annotation type="data">ADocA4CABAAAAAAAHQIaIgMERTRIEQUBOBFoCatAChwHgpPF3OiCePo7534Qgn8D5fwOX5/Bv8BJ
/wE0
</inkml:annotation>
  <inkml:annotation type="types">AAEBAQEBAQ==
</inkml:annotation>
</inkml:ink>
</file>

<file path=word/ink/ink13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5 26 311, 14 23 319, 28 17 285, 44 12 204,</inkml:trace>
  <inkml:annotation type="path"> 0 404 1, 74 389 1, 209 344 1, 419 254 1, 659 179 1</inkml:annotation>
  <inkml:annotation type="data">ADYcA4CABAAAAAAAHQIkGAMERTRIEQUBOBFoCatAChgFgnrx6wCC/DX4d3sAgn8CpfwKH+OfyGA=
</inkml:annotation>
  <inkml:annotation type="types">AAEBAQE=
</inkml:annotation>
</inkml:ink>
</file>

<file path=word/ink/ink13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7 8 362, 15 6 362, 25 5 357, 35 4 295, 45 2 204, 50 2 204,</inkml:trace>
  <inkml:annotation type="path"> 0 149 1, 104 119 1, 224 89 1, 374 74 1, 524 59 1, 674 29 1, 749 29 1</inkml:annotation>
  <inkml:annotation type="data">ADccA4CABAAAAAAAHQImFgMERTRIEQUBOBFoCatAChkHgnxTD2CC+j7UXIJ/A3H8Dc+/yv+H/00A
</inkml:annotation>
  <inkml:annotation type="types">AAEBAQEBAQ==
</inkml:annotation>
</inkml:ink>
</file>

<file path=word/ink/ink13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4 7 399, 14 4 615, 15 4 638, 15 4 638, 19 11 642, 19 11 641, 23 11 642, 29 9 654, 28 9 654, 24 15 662, 23 24 662, 20 39 637, 18 54 531, 16 66 0</inkml:trace>
  <inkml:annotation type="path"> 0 134 1, 59 104 1, 209 59 1, 224 59 1, 224 59 1, 284 164 1, 284 164 1, 344 164 1, 434 134 1, 419 134 1, 359 224 1, 344 359 1, 299 584 1, 269 809 1, 239 989 1</inkml:annotation>
  <inkml:annotation type="data">AFEcA4CABAAAAAAAHQIcLAMERTRIEQUBOBFoCatACjMPgnj4Pnvjz4z4+82Agvm+u8fF8bc+DnwO
gIJ/BAX8Ap/wDP+E/HvPq+35Pl/C/6H/gjc=
</inkml:annotation>
  <inkml:annotation type="types">AAEBAQEBAQEBAQEBAQEB
</inkml:annotation>
</inkml:ink>
</file>

<file path=word/ink/ink13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4 11 544, 18 6 573, 25 4 574, 31 3 561, 33 4 561, 38 7 0</inkml:trace>
  <inkml:annotation type="path"> 0 179 1, 59 164 1, 269 89 1, 374 59 1, 464 44 1, 494 59 1, 569 104 1</inkml:annotation>
  <inkml:annotation type="data">ADwcA4CABAAAAAAAHQIgFgMERTRIEQUBOBFoCatACh4Hgnj6PjvngIL7Pv88mYCCfwZJ/Bdf4d/A
P3fwaOA=
</inkml:annotation>
  <inkml:annotation type="types">AAEBAQEBAQ==
</inkml:annotation>
</inkml:ink>
</file>

<file path=word/ink/ink13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21 4 365, 17 12 365, 14 21 366, 12 30 367, 8 44 370, 4 56 392, 3 66 396, 3 70 204, 4 70 204, 6 65 204, 10 48 0</inkml:trace>
  <inkml:annotation type="path"> 344 0 1, 314 59 1, 254 179 1, 209 314 1, 179 449 1, 119 659 1, 59 839 1, 44 989 1, 44 1049 1, 59 1049 1, 89 974 1, 149 719 1</inkml:annotation>
  <inkml:annotation type="data">AEYcA4CABAAAAAAAHQIaLgMERTRIEQUBOBFoCatACigMgvwl+F9k1ySYgnjxHrd+Hz7+0IJ/A338
Dfxn4K/BP8A2/wDI/gH0
</inkml:annotation>
  <inkml:annotation type="types">AAEBAQEBAQEBAQEB
</inkml:annotation>
</inkml:ink>
</file>

<file path=word/ink/ink13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7 6 454, 6 22 477, 5 36 488, 4 49 493, 4 63 472, 3 73 204, 2 77 0</inkml:trace>
  <inkml:annotation type="path"> 104 0 1, 104 89 1, 89 329 1, 74 539 1, 59 734 1, 59 944 1, 44 1094 1, 29 1154 1</inkml:annotation>
  <inkml:annotation type="data">ADscA4CABAAAAAAAHQIUMAMERTRIEQUBOBFoCatACh0Igvi+OkqCfB9G2efhgn8E4fwSH9vw/hn+
A0/zIA==
</inkml:annotation>
  <inkml:annotation type="types">AAEBAQEBAQE=
</inkml:annotation>
</inkml:ink>
</file>

<file path=word/ink/ink13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3 13 256, 4 31 360, 6 45 407, 8 52 461, 12 63 564, 13 63 583, 13 62 583, 19 56 613, 23 48 616, 30 34 618, 34 16 616, 38 7 610, 40 3 602, 40 4 586, 41 8 587, 43 25 587, 46 40 593, 49 52 599, 52 61 397, 53 64 0</inkml:trace>
  <inkml:annotation type="path"> 29 74 1, 44 194 1, 59 464 1, 89 674 1, 119 779 1, 179 944 1, 194 944 1, 194 929 1, 284 839 1, 344 719 1, 449 509 1, 509 239 1, 569 104 1, 599 44 1, 599 59 1, 614 119 1, 644 374 1, 689 599 1, 734 779 1, 779 914 1, 794 959 1</inkml:annotation>
  <inkml:annotation type="data">AF4cA4CABAAAAAAAHQImKgMERTRIEQUBOBFoCatACkAVgsqM7fg3nW7JDYL1z6PPx+Prvvfh8/N6
9c+7e9+Egn8ByfwAr+V/i/I36N/Bf4g/Dd8+d+X8DX4H8BC/wDWA
</inkml:annotation>
  <inkml:annotation type="types">AAEBAQEBAQEBAQEBAQEBAQEBAQEB
</inkml:annotation>
</inkml:ink>
</file>

<file path=word/ink/ink13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43 3 494, 34 7 482, 24 19 464, 18 29 458, 10 45 456, 4 61 482, 3 67 500, 7 72 503, 12 72 515, 17 69 538, 24 64 548, 36 50 484, 42 41 210,</inkml:trace>
  <inkml:annotation type="path"> 704 44 1, 644 44 1, 509 104 1, 359 284 1, 269 434 1, 149 674 1, 59 914 1, 44 1004 1, 104 1079 1, 179 1079 1, 254 1034 1, 359 959 1, 539 749 1, 629 614 1</inkml:annotation>
  <inkml:annotation type="data">AFAcA4CABAAAAAAAHQIkLgMERTRIEQUBOBFoCatACjIOgvyF+S/d8bnr1GevhILnfHyb8D6b77vz
+oJ/BYH8Fs/D9nj8OfL+A/m+r7/zz/ARIA==
</inkml:annotation>
  <inkml:annotation type="types">AAEBAQEBAQEBAQEBAQE=
</inkml:annotation>
</inkml:ink>
</file>

<file path=word/ink/ink13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5 32 410, 20 28 416, 34 24 350, 50 20 204, 61 16 204,</inkml:trace>
  <inkml:annotation type="path"> 0 494 1, 74 479 1, 299 419 1, 509 359 1, 749 299 1, 914 239 1</inkml:annotation>
  <inkml:annotation type="data">ADgcA4CABAAAAAAAHQIqGAMERTRIEQUBOBFoCatAChoGgnr6LnuC/E34p6CCfwQx/BBv51/Qv8AE
AA==
</inkml:annotation>
  <inkml:annotation type="types">AAEBAQEB
</inkml:annotation>
</inkml:ink>
</file>

<file path=word/ink/ink13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7 6 580, 21 3 582, 23 4 582, 31 7 0</inkml:trace>
  <inkml:annotation type="path"> 0 119 1, 104 89 1, 314 44 1, 344 59 1, 464 104 1</inkml:annotation>
  <inkml:annotation type="data">ADYcA4CABAAAAAAAHQIeFAMERTRIEQUBOBFoCatAChgFgnxfF9vwAIL5PpvjAIJ/Btn8G07/BuI=
</inkml:annotation>
  <inkml:annotation type="types">AAEBAQE=
</inkml:annotation>
</inkml:ink>
</file>

<file path=word/ink/ink13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28 3 347, 25 5 347, 15 19 304, 10 36 295, 6 48 323, 3 62 383, 2 73 471, 2 73 476, 3 73 476, 7 74 489, 10 73 489, 17 68 501, 25 61 503, 34 53 480, 39 50 334, 45 45 334, 55 37 204,</inkml:trace>
  <inkml:annotation type="path"> 494 29 1, 419 44 1, 374 74 1, 224 284 1, 149 539 1, 89 719 1, 44 929 1, 29 1094 1, 29 1094 1, 44 1094 1, 104 1109 1, 149 1094 1, 254 1019 1, 374 914 1, 509 794 1, 584 749 1, 674 674 1, 824 554 1</inkml:annotation>
  <inkml:annotation type="data">AFwcA4CABAAAAAAAHQIoLgMERTRIEQUBOBFoCatACj4SgvxN+Mc+P1JknL4k8zwAgss+znvO/Wm+
dvregIJ/AzX8DN/jv8Ufi78Sfhz9F+/u+/7Pp/C/7b/gAj90gA==
</inkml:annotation>
  <inkml:annotation type="types">AAEBAQEBAQEBAQEBAQEBAQEB
</inkml:annotation>
</inkml:ink>
</file>

<file path=word/ink/ink13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4 26 371, 11 20 394, 22 14 455, 29 11 458, 34 11 458, 38 10 456, 43 10 456, 47 8 449, 53 7 449, 66 5 204, 75 2 204, 79 1 0</inkml:trace>
  <inkml:annotation type="path"> 0 419 1, 59 389 1, 164 299 1, 329 209 1, 434 164 1, 509 164 1, 569 149 1, 644 149 1, 704 119 1, 794 104 1, 989 74 1, 1124 29 1, 1184 14 1</inkml:annotation>
  <inkml:annotation type="data">AEocA4CABAAAAAAAHQIwHAMERTRIEQUBOBFoCatACiwNgnjnjztlz4vPsIL8OfiHy5yzZbiCfwOV
/Azv4w/LPdz4/i/gM/+Azv4B9A==
</inkml:annotation>
  <inkml:annotation type="types">AAEBAQEBAQEBAQEBAQ==
</inkml:annotation>
</inkml:ink>
</file>

<file path=word/ink/ink13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11 7 437, 10 22 464, 8 39 480, 6 53 494, 3 67 497, 3 80 247, 3 83 0</inkml:trace>
  <inkml:annotation type="path"> 164 0 1, 164 104 1, 149 329 1, 119 584 1, 89 794 1, 44 1004 1, 44 1199 1, 44 1244 1</inkml:annotation>
  <inkml:annotation type="data">ADkcA4CABAAAAAAAHQIWMgMERTRIEQUBOBFoCatAChsIgvq+u1eAgnxfJnV+kIJ/BJ38EM/Xv1/w
G/w=
</inkml:annotation>
  <inkml:annotation type="types">AAEBAQEBAQE=
</inkml:annotation>
</inkml:ink>
</file>

<file path=word/ink/ink13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21 3 513, 26 8 517, 28 14 523, 27 26 526, 24 32 527, 20 39 530, 16 43 534, 8 49 567, 4 52 631, 4 53 631, 5 54 639, 12 55 650, 31 56 635, 44 57 561, 48 57 413, 52 59 413, 60 60 204,</inkml:trace>
  <inkml:annotation type="path"> 224 14 1, 314 44 1, 389 119 1, 419 209 1, 404 389 1, 359 479 1, 299 584 1, 239 644 1, 119 734 1, 59 779 1, 59 794 1, 74 809 1, 179 824 1, 464 839 1, 659 854 1, 719 854 1, 779 884 1, 899 899 1</inkml:annotation>
  <inkml:annotation type="data">AFUcA4CABAAAAAAAHQIqKgMERTRIEQUBOBFoCatACjcSgvwF8973a8+PE+D7Ph+d4IKTk+D4Z3O6
FyiCfwXN/Bb+d3J+HvxF+Zfk5+Gfy3+ef4AM/gIc
</inkml:annotation>
  <inkml:annotation type="types">AAEBAQEBAQEBAQEBAQEBAQEB
</inkml:annotation>
</inkml:ink>
</file>

<file path=word/ink/ink13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1T14:53:39"/>
    </inkml:context>
    <inkml:brush xml:id="br0">
      <inkml:brushProperty name="width" value="0.05288941" units="cm"/>
      <inkml:brushProperty name="height" value="0.05288941" units="cm"/>
      <inkml:brushProperty name="fitToCurve" value="1"/>
      <inkml:brushProperty name="color" value="#000000"/>
    </inkml:brush>
  </inkml:definitions>
  <inkml:trace contextRef="#ctx0" brushRef="#br0"> 23 4 484, 21 22 498, 18 35 513, 15 51 531, 13 56 531, 7 74 537, 3 87 539, 3 87 536, 2 89 536, 3 88 204, 4 80 204,</inkml:trace>
  <inkml:annotation type="path"> 359 0 1, 344 59 1, 314 329 1, 269 524 1, 224 764 1, 194 839 1, 104 1109 1, 44 1304 1, 44 1304 1, 29 1334 1, 44 1319 1, 59 1199 1</inkml:annotation>
  <inkml:annotation type="data">AEkcA4CABAAAAAAAHQIaNAMERTRIEQUBOBFoCatACisMgvwp+F7U854uAIJ4/AHvn1/d7+/O/GCC
fwVZ/BSM5+Cfg8++fwL7/Avg
</inkml:annotation>
  <inkml:annotation type="types">AAEBAQEBAQEBAQEB
</inkml:annotation>
</inkml:ink>
</file>

<file path=docProps/app.xml><?xml version="1.0" encoding="utf-8"?>
<Properties xmlns="http://schemas.openxmlformats.org/officeDocument/2006/extended-properties">
  <Template>Normal.eit</Template>
  <TotalTime>312</TotalTime>
  <Application>Office</Application>
  <Pages>1</Pages>
  <Words>10</Words>
  <Characters>10</Characters>
  <Lines>1</Lines>
  <Paragraphs>1</Paragraphs>
  <CharactersWithSpaces>11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WPS_1693376150</dc:creator>
  <cp:lastModifiedBy>平板用户</cp:lastModifiedBy>
  <cp:revision>1</cp:revision>
  <dcterms:created xsi:type="dcterms:W3CDTF">2025-04-27T12:08:00Z</dcterms:created>
  <dcterms:modified xsi:type="dcterms:W3CDTF">2025-11-11T06:53:39Z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2052-11.1.0.12165</vt:lpwstr>
  </property>
  <property fmtid="{D5CDD505-2E9C-101B-9397-08002B2CF9AE}" pid="3" name="ICV">
    <vt:lpwstr>4D83E2E318E4414592738236F5A4F3B1</vt:lpwstr>
  </property>
</Properties>
</file>