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bookmarkStart w:id="0" w:name="_GoBack"/>
      <w:bookmarkEnd w:id="0"/>
      <w:r>
        <w:rPr>
          <w:rFonts w:hint="eastAsia"/>
        </w:rPr>
        <w:t># 数字图像处理模拟试卷（第二套）</w:t>
      </w:r>
    </w:p>
    <w:p>
      <w:pPr>
        <w:rPr>
          <w:rFonts w:hint="eastAsia"/>
        </w:rPr>
      </w:pPr>
    </w:p>
    <w:p>
      <w:pPr>
        <w:rPr>
          <w:rFonts w:hint="eastAsia"/>
        </w:rPr>
      </w:pPr>
      <w:r>
        <w:rPr>
          <w:rFonts w:hint="eastAsia"/>
        </w:rPr>
        <w:t>## 一、填空题 (10×2分)</w:t>
      </w:r>
    </w:p>
    <w:p>
      <w:pPr>
        <w:rPr>
          <w:rFonts w:hint="eastAsia"/>
        </w:rPr>
      </w:pPr>
      <w:r>
        <mc:AlternateContent>
          <mc:Choice Requires="wps">
            <w:drawing>
              <wp:anchor distT="0" distB="0" distL="85723" distR="85723" simplePos="0" relativeHeight="1000" behindDoc="0" locked="0" layoutInCell="1" hidden="0" allowOverlap="1">
                <wp:simplePos x="0" y="0"/>
                <wp:positionH relativeFrom="character">
                  <wp:posOffset>1847593</wp:posOffset>
                </wp:positionH>
                <wp:positionV relativeFrom="line">
                  <wp:posOffset>98896</wp:posOffset>
                </wp:positionV>
                <wp:extent cx="129989" cy="55594"/>
                <wp:effectExtent l="0" t="0" r="0" b="0"/>
                <wp:wrapNone/>
                <wp:docPr id="1" name="对象 1"/>
                <wp:cNvGraphicFramePr>
                  <a:graphicFrameLocks noChangeAspect="0" noSelect="1"/>
                </wp:cNvGraphicFramePr>
                <a:graphic>
                  <a:graphicData uri="http://schemas.microsoft.com/office/word/2010/wordprocessingInk">
                    <w14:contentPart bwMode="auto" r:id="rId2">
                      <w14:nvContentPartPr>
                        <w14:cNvContentPartPr/>
                      </w14:nvContentPartPr>
                      <w14:xfrm>
                        <a:off x="0" y="0"/>
                        <a:ext cx="129989" cy="55594"/>
                      </w14:xfrm>
                    </w14:contentPart>
                  </a:graphicData>
                </a:graphic>
              </wp:anchor>
            </w:drawing>
          </mc:Choice>
          <mc:Fallback>
            <w:pict>
              <v:shape type="#_x0000_t75" id="对象 2" o:spid="_x0000_s2" fillcolor="#FFFFFF" stroked="t" strokeweight="1.0pt" style="position:absolute;&#10;margin-left:145.47977pt;&#10;margin-top:7.7870865pt;&#10;width:10.23536pt;&#10;height:4.37748pt;&#10;z-index:1000;&#10;mso-position-horizontal:absolute;&#10;mso-position-horizontal-relative:char;&#10;mso-position-vertical:absolute;&#10;mso-position-vertical-relative:line;&#10;mso-wrap-distance-left:6.7498426pt;&#10;mso-wrap-distance-right:6.7498426pt;">
                <v:stroke color="#000000"/>
                <v:imagedata r:id="rId3"/>
                <o:lock selection="t"/>
              </v:shape>
            </w:pict>
          </mc:Fallback>
        </mc:AlternateContent>
      </w:r>
      <w:r>
        <mc:AlternateContent>
          <mc:Choice Requires="wps">
            <w:drawing>
              <wp:anchor distT="0" distB="0" distL="85723" distR="85723" simplePos="0" relativeHeight="1001" behindDoc="0" locked="0" layoutInCell="1" hidden="0" allowOverlap="1">
                <wp:simplePos x="0" y="0"/>
                <wp:positionH relativeFrom="character">
                  <wp:posOffset>1895218</wp:posOffset>
                </wp:positionH>
                <wp:positionV relativeFrom="line">
                  <wp:posOffset>71866</wp:posOffset>
                </wp:positionV>
                <wp:extent cx="46666" cy="47254"/>
                <wp:effectExtent l="0" t="0" r="0" b="0"/>
                <wp:wrapNone/>
                <wp:docPr id="4" name="对象 4"/>
                <wp:cNvGraphicFramePr>
                  <a:graphicFrameLocks noChangeAspect="0" noSelect="1"/>
                </wp:cNvGraphicFramePr>
                <a:graphic>
                  <a:graphicData uri="http://schemas.microsoft.com/office/word/2010/wordprocessingInk">
                    <w14:contentPart bwMode="auto" r:id="rId4">
                      <w14:nvContentPartPr>
                        <w14:cNvContentPartPr/>
                      </w14:nvContentPartPr>
                      <w14:xfrm>
                        <a:off x="0" y="0"/>
                        <a:ext cx="46666" cy="47254"/>
                      </w14:xfrm>
                    </w14:contentPart>
                  </a:graphicData>
                </a:graphic>
              </wp:anchor>
            </w:drawing>
          </mc:Choice>
          <mc:Fallback>
            <w:pict>
              <v:shape type="#_x0000_t75" id="对象 5" o:spid="_x0000_s5" fillcolor="#FFFFFF" stroked="t" strokeweight="1.0pt" style="position:absolute;&#10;margin-left:149.22977pt;&#10;margin-top:5.65874pt;&#10;width:3.674493pt;&#10;height:3.7207878pt;&#10;z-index:1001;&#10;mso-position-horizontal:absolute;&#10;mso-position-horizontal-relative:char;&#10;mso-position-vertical:absolute;&#10;mso-position-vertical-relative:line;&#10;mso-wrap-distance-left:6.7498426pt;&#10;mso-wrap-distance-right:6.7498426pt;">
                <v:stroke color="#000000"/>
                <v:imagedata r:id="rId5"/>
                <o:lock selection="t"/>
              </v:shape>
            </w:pict>
          </mc:Fallback>
        </mc:AlternateContent>
      </w:r>
    </w:p>
    <w:p>
      <w:pPr>
        <w:rPr>
          <w:rFonts w:hint="eastAsia"/>
        </w:rPr>
      </w:pPr>
      <w:r>
        <w:rPr>
          <w:rFonts w:hint="eastAsia"/>
        </w:rPr>
        <w:t>1</w:t>
      </w:r>
      <w:r>
        <mc:AlternateContent>
          <mc:Choice Requires="wps">
            <w:drawing>
              <wp:anchor distT="0" distB="0" distL="85723" distR="85723" simplePos="0" relativeHeight="585" behindDoc="0" locked="0" layoutInCell="1" hidden="0" allowOverlap="1">
                <wp:simplePos x="0" y="0"/>
                <wp:positionH relativeFrom="character">
                  <wp:posOffset>-144567</wp:posOffset>
                </wp:positionH>
                <wp:positionV relativeFrom="line">
                  <wp:posOffset>-100330</wp:posOffset>
                </wp:positionV>
                <wp:extent cx="259227" cy="247557"/>
                <wp:effectExtent l="0" t="0" r="0" b="0"/>
                <wp:wrapNone/>
                <wp:docPr id="7" name="对象 7"/>
                <wp:cNvGraphicFramePr>
                  <a:graphicFrameLocks noChangeAspect="0" noSelect="1"/>
                </wp:cNvGraphicFramePr>
                <a:graphic>
                  <a:graphicData uri="http://schemas.microsoft.com/office/word/2010/wordprocessingInk">
                    <w14:contentPart bwMode="auto" r:id="rId6">
                      <w14:nvContentPartPr>
                        <w14:cNvContentPartPr/>
                      </w14:nvContentPartPr>
                      <w14:xfrm>
                        <a:off x="0" y="0"/>
                        <a:ext cx="259227" cy="247557"/>
                      </w14:xfrm>
                    </w14:contentPart>
                  </a:graphicData>
                </a:graphic>
              </wp:anchor>
            </w:drawing>
          </mc:Choice>
          <mc:Fallback>
            <w:pict>
              <v:shape type="#_x0000_t75" id="对象 8" o:spid="_x0000_s8" fillcolor="#FFFFFF" stroked="t" strokeweight="1.0pt" style="position:absolute;&#10;margin-left:-11.383228pt;&#10;margin-top:-7.9pt;&#10;width:20.411575pt;&#10;height:19.492678pt;&#10;z-index:585;&#10;mso-position-horizontal:absolute;&#10;mso-position-horizontal-relative:char;&#10;mso-position-vertical:absolute;&#10;mso-position-vertical-relative:line;&#10;mso-wrap-distance-left:6.7498426pt;&#10;mso-wrap-distance-right:6.7498426pt;">
                <v:stroke color="#000000"/>
                <v:imagedata r:id="rId7"/>
                <o:lock selection="t"/>
              </v:shape>
            </w:pict>
          </mc:Fallback>
        </mc:AlternateContent>
      </w:r>
      <w:r>
        <w:rPr>
          <w:rFonts w:hint="eastAsia"/>
        </w:rPr>
        <w:t>. 图像锐化的实质是增强图像的________分</w:t>
      </w:r>
      <w:r>
        <mc:AlternateContent>
          <mc:Choice Requires="wps">
            <w:drawing>
              <wp:anchor distT="0" distB="0" distL="85723" distR="85723" simplePos="0" relativeHeight="978" behindDoc="0" locked="0" layoutInCell="1" hidden="0" allowOverlap="1">
                <wp:simplePos x="0" y="0"/>
                <wp:positionH relativeFrom="character">
                  <wp:posOffset>271676</wp:posOffset>
                </wp:positionH>
                <wp:positionV relativeFrom="line">
                  <wp:posOffset>336940</wp:posOffset>
                </wp:positionV>
                <wp:extent cx="57033" cy="43702"/>
                <wp:effectExtent l="0" t="0" r="0" b="0"/>
                <wp:wrapNone/>
                <wp:docPr id="10" name="对象 10"/>
                <wp:cNvGraphicFramePr>
                  <a:graphicFrameLocks noChangeAspect="0" noSelect="1"/>
                </wp:cNvGraphicFramePr>
                <a:graphic>
                  <a:graphicData uri="http://schemas.microsoft.com/office/word/2010/wordprocessingInk">
                    <w14:contentPart bwMode="auto" r:id="rId8">
                      <w14:nvContentPartPr>
                        <w14:cNvContentPartPr/>
                      </w14:nvContentPartPr>
                      <w14:xfrm>
                        <a:off x="0" y="0"/>
                        <a:ext cx="57033" cy="43702"/>
                      </w14:xfrm>
                    </w14:contentPart>
                  </a:graphicData>
                </a:graphic>
              </wp:anchor>
            </w:drawing>
          </mc:Choice>
          <mc:Fallback>
            <w:pict>
              <v:shape type="#_x0000_t75" id="对象 11" o:spid="_x0000_s11" fillcolor="#FFFFFF" stroked="t" strokeweight="1.0pt" style="position:absolute;&#10;margin-left:21.391811pt;&#10;margin-top:26.530708pt;&#10;width:4.490788pt;&#10;height:3.441103pt;&#10;z-index:978;&#10;mso-position-horizontal:absolute;&#10;mso-position-horizontal-relative:char;&#10;mso-position-vertical:absolute;&#10;mso-position-vertical-relative:line;&#10;mso-wrap-distance-left:6.7498426pt;&#10;mso-wrap-distance-right:6.7498426pt;">
                <v:stroke color="#000000"/>
                <v:imagedata r:id="rId9"/>
                <o:lock selection="t"/>
              </v:shape>
            </w:pict>
          </mc:Fallback>
        </mc:AlternateContent>
      </w:r>
      <w:r>
        <mc:AlternateContent>
          <mc:Choice Requires="wps">
            <w:drawing>
              <wp:anchor distT="0" distB="0" distL="85723" distR="85723" simplePos="0" relativeHeight="979" behindDoc="0" locked="0" layoutInCell="1" hidden="0" allowOverlap="1">
                <wp:simplePos x="0" y="0"/>
                <wp:positionH relativeFrom="character">
                  <wp:posOffset>7310</wp:posOffset>
                </wp:positionH>
                <wp:positionV relativeFrom="line">
                  <wp:posOffset>314082</wp:posOffset>
                </wp:positionV>
                <wp:extent cx="31746" cy="33440"/>
                <wp:effectExtent l="0" t="0" r="0" b="0"/>
                <wp:wrapNone/>
                <wp:docPr id="13" name="对象 13"/>
                <wp:cNvGraphicFramePr>
                  <a:graphicFrameLocks noChangeAspect="0" noSelect="1"/>
                </wp:cNvGraphicFramePr>
                <a:graphic>
                  <a:graphicData uri="http://schemas.microsoft.com/office/word/2010/wordprocessingInk">
                    <w14:contentPart bwMode="auto" r:id="rId10">
                      <w14:nvContentPartPr>
                        <w14:cNvContentPartPr/>
                      </w14:nvContentPartPr>
                      <w14:xfrm>
                        <a:off x="0" y="0"/>
                        <a:ext cx="31746" cy="33440"/>
                      </w14:xfrm>
                    </w14:contentPart>
                  </a:graphicData>
                </a:graphic>
              </wp:anchor>
            </w:drawing>
          </mc:Choice>
          <mc:Fallback>
            <w:pict>
              <v:shape type="#_x0000_t75" id="对象 14" o:spid="_x0000_s14" fillcolor="#FFFFFF" stroked="t" strokeweight="1.0pt" style="position:absolute;&#10;margin-left:0.57559055pt;&#10;margin-top:24.730867pt;&#10;width:2.499685pt;&#10;height:2.633071pt;&#10;z-index:979;&#10;mso-position-horizontal:absolute;&#10;mso-position-horizontal-relative:char;&#10;mso-position-vertical:absolute;&#10;mso-position-vertical-relative:line;&#10;mso-wrap-distance-left:6.7498426pt;&#10;mso-wrap-distance-right:6.7498426pt;">
                <v:stroke color="#000000"/>
                <v:imagedata r:id="rId11"/>
                <o:lock selection="t"/>
              </v:shape>
            </w:pict>
          </mc:Fallback>
        </mc:AlternateContent>
      </w:r>
      <w:r>
        <mc:AlternateContent>
          <mc:Choice Requires="wps">
            <w:drawing>
              <wp:anchor distT="0" distB="0" distL="85723" distR="85723" simplePos="0" relativeHeight="980" behindDoc="0" locked="0" layoutInCell="1" hidden="0" allowOverlap="1">
                <wp:simplePos x="0" y="0"/>
                <wp:positionH relativeFrom="character">
                  <wp:posOffset>202462</wp:posOffset>
                </wp:positionH>
                <wp:positionV relativeFrom="line">
                  <wp:posOffset>286142</wp:posOffset>
                </wp:positionV>
                <wp:extent cx="66644" cy="106509"/>
                <wp:effectExtent l="0" t="0" r="0" b="0"/>
                <wp:wrapNone/>
                <wp:docPr id="16" name="对象 16"/>
                <wp:cNvGraphicFramePr>
                  <a:graphicFrameLocks noChangeAspect="0" noSelect="1"/>
                </wp:cNvGraphicFramePr>
                <a:graphic>
                  <a:graphicData uri="http://schemas.microsoft.com/office/word/2010/wordprocessingInk">
                    <w14:contentPart bwMode="auto" r:id="rId12">
                      <w14:nvContentPartPr>
                        <w14:cNvContentPartPr/>
                      </w14:nvContentPartPr>
                      <w14:xfrm>
                        <a:off x="0" y="0"/>
                        <a:ext cx="66644" cy="106509"/>
                      </w14:xfrm>
                    </w14:contentPart>
                  </a:graphicData>
                </a:graphic>
              </wp:anchor>
            </w:drawing>
          </mc:Choice>
          <mc:Fallback>
            <w:pict>
              <v:shape type="#_x0000_t75" id="对象 17" o:spid="_x0000_s17" fillcolor="#FFFFFF" stroked="t" strokeweight="1.0pt" style="position:absolute;&#10;margin-left:15.941889pt;&#10;margin-top:22.530867pt;&#10;width:5.2475595pt;&#10;height:8.386537pt;&#10;z-index:980;&#10;mso-position-horizontal:absolute;&#10;mso-position-horizontal-relative:char;&#10;mso-position-vertical:absolute;&#10;mso-position-vertical-relative:line;&#10;mso-wrap-distance-left:6.7498426pt;&#10;mso-wrap-distance-right:6.7498426pt;">
                <v:stroke color="#000000"/>
                <v:imagedata r:id="rId13"/>
                <o:lock selection="t"/>
              </v:shape>
            </w:pict>
          </mc:Fallback>
        </mc:AlternateContent>
      </w:r>
      <w:r>
        <mc:AlternateContent>
          <mc:Choice Requires="wps">
            <w:drawing>
              <wp:anchor distT="0" distB="0" distL="85723" distR="85723" simplePos="0" relativeHeight="981" behindDoc="0" locked="0" layoutInCell="1" hidden="0" allowOverlap="1">
                <wp:simplePos x="0" y="0"/>
                <wp:positionH relativeFrom="character">
                  <wp:posOffset>-52885</wp:posOffset>
                </wp:positionH>
                <wp:positionV relativeFrom="line">
                  <wp:posOffset>211425</wp:posOffset>
                </wp:positionV>
                <wp:extent cx="81408" cy="162119"/>
                <wp:effectExtent l="0" t="0" r="0" b="0"/>
                <wp:wrapNone/>
                <wp:docPr id="19" name="对象 19"/>
                <wp:cNvGraphicFramePr>
                  <a:graphicFrameLocks noChangeAspect="0" noSelect="1"/>
                </wp:cNvGraphicFramePr>
                <a:graphic>
                  <a:graphicData uri="http://schemas.microsoft.com/office/word/2010/wordprocessingInk">
                    <w14:contentPart bwMode="auto" r:id="rId14">
                      <w14:nvContentPartPr>
                        <w14:cNvContentPartPr/>
                      </w14:nvContentPartPr>
                      <w14:xfrm>
                        <a:off x="0" y="0"/>
                        <a:ext cx="81408" cy="162119"/>
                      </w14:xfrm>
                    </w14:contentPart>
                  </a:graphicData>
                </a:graphic>
              </wp:anchor>
            </w:drawing>
          </mc:Choice>
          <mc:Fallback>
            <w:pict>
              <v:shape type="#_x0000_t75" id="对象 20" o:spid="_x0000_s20" fillcolor="#FFFFFF" stroked="t" strokeweight="1.0pt" style="position:absolute;&#10;margin-left:-4.164173pt;&#10;margin-top:16.647638pt;&#10;width:6.4100785pt;&#10;height:12.765278pt;&#10;z-index:981;&#10;mso-position-horizontal:absolute;&#10;mso-position-horizontal-relative:char;&#10;mso-position-vertical:absolute;&#10;mso-position-vertical-relative:line;&#10;mso-wrap-distance-left:6.7498426pt;&#10;mso-wrap-distance-right:6.7498426pt;">
                <v:stroke color="#000000"/>
                <v:imagedata r:id="rId15"/>
                <o:lock selection="t"/>
              </v:shape>
            </w:pict>
          </mc:Fallback>
        </mc:AlternateContent>
      </w:r>
      <w:r>
        <mc:AlternateContent>
          <mc:Choice Requires="wps">
            <w:drawing>
              <wp:anchor distT="0" distB="0" distL="85723" distR="85723" simplePos="0" relativeHeight="982" behindDoc="0" locked="0" layoutInCell="1" hidden="0" allowOverlap="1">
                <wp:simplePos x="0" y="0"/>
                <wp:positionH relativeFrom="character">
                  <wp:posOffset>-7294</wp:posOffset>
                </wp:positionH>
                <wp:positionV relativeFrom="line">
                  <wp:posOffset>203755</wp:posOffset>
                </wp:positionV>
                <wp:extent cx="64378" cy="48307"/>
                <wp:effectExtent l="0" t="0" r="0" b="0"/>
                <wp:wrapNone/>
                <wp:docPr id="22" name="对象 22"/>
                <wp:cNvGraphicFramePr>
                  <a:graphicFrameLocks noChangeAspect="0" noSelect="1"/>
                </wp:cNvGraphicFramePr>
                <a:graphic>
                  <a:graphicData uri="http://schemas.microsoft.com/office/word/2010/wordprocessingInk">
                    <w14:contentPart bwMode="auto" r:id="rId16">
                      <w14:nvContentPartPr>
                        <w14:cNvContentPartPr/>
                      </w14:nvContentPartPr>
                      <w14:xfrm>
                        <a:off x="0" y="0"/>
                        <a:ext cx="64378" cy="48307"/>
                      </w14:xfrm>
                    </w14:contentPart>
                  </a:graphicData>
                </a:graphic>
              </wp:anchor>
            </w:drawing>
          </mc:Choice>
          <mc:Fallback>
            <w:pict>
              <v:shape type="#_x0000_t75" id="对象 23" o:spid="_x0000_s23" fillcolor="#FFFFFF" stroked="t" strokeweight="1.0pt" style="position:absolute;&#10;margin-left:-0.5743307pt;&#10;margin-top:16.043701pt;&#10;width:5.069134pt;&#10;height:3.8037007pt;&#10;z-index:982;&#10;mso-position-horizontal:absolute;&#10;mso-position-horizontal-relative:char;&#10;mso-position-vertical:absolute;&#10;mso-position-vertical-relative:line;&#10;mso-wrap-distance-left:6.7498426pt;&#10;mso-wrap-distance-right:6.7498426pt;">
                <v:stroke color="#000000"/>
                <v:imagedata r:id="rId17"/>
                <o:lock selection="t"/>
              </v:shape>
            </w:pict>
          </mc:Fallback>
        </mc:AlternateContent>
      </w:r>
      <w:r>
        <mc:AlternateContent>
          <mc:Choice Requires="wps">
            <w:drawing>
              <wp:anchor distT="0" distB="0" distL="85723" distR="85723" simplePos="0" relativeHeight="983" behindDoc="0" locked="0" layoutInCell="1" hidden="0" allowOverlap="1">
                <wp:simplePos x="0" y="0"/>
                <wp:positionH relativeFrom="character">
                  <wp:posOffset>201194</wp:posOffset>
                </wp:positionH>
                <wp:positionV relativeFrom="line">
                  <wp:posOffset>200418</wp:posOffset>
                </wp:positionV>
                <wp:extent cx="130037" cy="149374"/>
                <wp:effectExtent l="0" t="0" r="0" b="0"/>
                <wp:wrapNone/>
                <wp:docPr id="25" name="对象 25"/>
                <wp:cNvGraphicFramePr>
                  <a:graphicFrameLocks noChangeAspect="0" noSelect="1"/>
                </wp:cNvGraphicFramePr>
                <a:graphic>
                  <a:graphicData uri="http://schemas.microsoft.com/office/word/2010/wordprocessingInk">
                    <w14:contentPart bwMode="auto" r:id="rId18">
                      <w14:nvContentPartPr>
                        <w14:cNvContentPartPr/>
                      </w14:nvContentPartPr>
                      <w14:xfrm>
                        <a:off x="0" y="0"/>
                        <a:ext cx="130037" cy="149374"/>
                      </w14:xfrm>
                    </w14:contentPart>
                  </a:graphicData>
                </a:graphic>
              </wp:anchor>
            </w:drawing>
          </mc:Choice>
          <mc:Fallback>
            <w:pict>
              <v:shape type="#_x0000_t75" id="对象 26" o:spid="_x0000_s26" fillcolor="#FFFFFF" stroked="t" strokeweight="1.0pt" style="position:absolute;&#10;margin-left:15.842049pt;&#10;margin-top:15.780945pt;&#10;width:10.239135pt;&#10;height:11.761732pt;&#10;z-index:983;&#10;mso-position-horizontal:absolute;&#10;mso-position-horizontal-relative:char;&#10;mso-position-vertical:absolute;&#10;mso-position-vertical-relative:line;&#10;mso-wrap-distance-left:6.7498426pt;&#10;mso-wrap-distance-right:6.7498426pt;">
                <v:stroke color="#000000"/>
                <v:imagedata r:id="rId19"/>
                <o:lock selection="t"/>
              </v:shape>
            </w:pict>
          </mc:Fallback>
        </mc:AlternateContent>
      </w:r>
      <w:r>
        <mc:AlternateContent>
          <mc:Choice Requires="wps">
            <w:drawing>
              <wp:anchor distT="0" distB="0" distL="85723" distR="85723" simplePos="0" relativeHeight="984" behindDoc="0" locked="0" layoutInCell="1" hidden="0" allowOverlap="1">
                <wp:simplePos x="0" y="0"/>
                <wp:positionH relativeFrom="character">
                  <wp:posOffset>-90141</wp:posOffset>
                </wp:positionH>
                <wp:positionV relativeFrom="line">
                  <wp:posOffset>197456</wp:posOffset>
                </wp:positionV>
                <wp:extent cx="38045" cy="206680"/>
                <wp:effectExtent l="0" t="0" r="0" b="0"/>
                <wp:wrapNone/>
                <wp:docPr id="28" name="对象 28"/>
                <wp:cNvGraphicFramePr>
                  <a:graphicFrameLocks noChangeAspect="0" noSelect="1"/>
                </wp:cNvGraphicFramePr>
                <a:graphic>
                  <a:graphicData uri="http://schemas.microsoft.com/office/word/2010/wordprocessingInk">
                    <w14:contentPart bwMode="auto" r:id="rId20">
                      <w14:nvContentPartPr>
                        <w14:cNvContentPartPr/>
                      </w14:nvContentPartPr>
                      <w14:xfrm>
                        <a:off x="0" y="0"/>
                        <a:ext cx="38045" cy="206680"/>
                      </w14:xfrm>
                    </w14:contentPart>
                  </a:graphicData>
                </a:graphic>
              </wp:anchor>
            </w:drawing>
          </mc:Choice>
          <mc:Fallback>
            <w:pict>
              <v:shape type="#_x0000_t75" id="对象 29" o:spid="_x0000_s29" fillcolor="#FFFFFF" stroked="t" strokeweight="1.0pt" style="position:absolute;&#10;margin-left:-7.0977163pt;&#10;margin-top:15.547716pt;&#10;width:2.9956694pt;&#10;height:16.274015pt;&#10;z-index:984;&#10;mso-position-horizontal:absolute;&#10;mso-position-horizontal-relative:char;&#10;mso-position-vertical:absolute;&#10;mso-position-vertical-relative:line;&#10;mso-wrap-distance-left:6.7498426pt;&#10;mso-wrap-distance-right:6.7498426pt;">
                <v:stroke color="#000000"/>
                <v:imagedata r:id="rId21"/>
                <o:lock selection="t"/>
              </v:shape>
            </w:pict>
          </mc:Fallback>
        </mc:AlternateContent>
      </w:r>
      <w:r>
        <mc:AlternateContent>
          <mc:Choice Requires="wps">
            <w:drawing>
              <wp:anchor distT="0" distB="0" distL="85723" distR="85723" simplePos="0" relativeHeight="985" behindDoc="0" locked="0" layoutInCell="1" hidden="0" allowOverlap="1">
                <wp:simplePos x="0" y="0"/>
                <wp:positionH relativeFrom="character">
                  <wp:posOffset>15538</wp:posOffset>
                </wp:positionH>
                <wp:positionV relativeFrom="line">
                  <wp:posOffset>184121</wp:posOffset>
                </wp:positionV>
                <wp:extent cx="98110" cy="196575"/>
                <wp:effectExtent l="0" t="0" r="0" b="0"/>
                <wp:wrapNone/>
                <wp:docPr id="31" name="对象 31"/>
                <wp:cNvGraphicFramePr>
                  <a:graphicFrameLocks noChangeAspect="0" noSelect="1"/>
                </wp:cNvGraphicFramePr>
                <a:graphic>
                  <a:graphicData uri="http://schemas.microsoft.com/office/word/2010/wordprocessingInk">
                    <w14:contentPart bwMode="auto" r:id="rId22">
                      <w14:nvContentPartPr>
                        <w14:cNvContentPartPr/>
                      </w14:nvContentPartPr>
                      <w14:xfrm>
                        <a:off x="0" y="0"/>
                        <a:ext cx="98110" cy="196575"/>
                      </w14:xfrm>
                    </w14:contentPart>
                  </a:graphicData>
                </a:graphic>
              </wp:anchor>
            </w:drawing>
          </mc:Choice>
          <mc:Fallback>
            <w:pict>
              <v:shape type="#_x0000_t75" id="对象 32" o:spid="_x0000_s32" fillcolor="#FFFFFF" stroked="t" strokeweight="1.0pt" style="position:absolute;&#10;margin-left:1.2234646pt;&#10;margin-top:14.497717pt;&#10;width:7.725275pt;&#10;height:15.478346pt;&#10;z-index:985;&#10;mso-position-horizontal:absolute;&#10;mso-position-horizontal-relative:char;&#10;mso-position-vertical:absolute;&#10;mso-position-vertical-relative:line;&#10;mso-wrap-distance-left:6.7498426pt;&#10;mso-wrap-distance-right:6.7498426pt;">
                <v:stroke color="#000000"/>
                <v:imagedata r:id="rId23"/>
                <o:lock selection="t"/>
              </v:shape>
            </w:pict>
          </mc:Fallback>
        </mc:AlternateContent>
      </w:r>
      <w:r>
        <mc:AlternateContent>
          <mc:Choice Requires="wps">
            <w:drawing>
              <wp:anchor distT="0" distB="0" distL="85723" distR="85723" simplePos="0" relativeHeight="986" behindDoc="0" locked="0" layoutInCell="1" hidden="0" allowOverlap="1">
                <wp:simplePos x="0" y="0"/>
                <wp:positionH relativeFrom="character">
                  <wp:posOffset>104339</wp:posOffset>
                </wp:positionH>
                <wp:positionV relativeFrom="line">
                  <wp:posOffset>161049</wp:posOffset>
                </wp:positionV>
                <wp:extent cx="115901" cy="267866"/>
                <wp:effectExtent l="0" t="0" r="0" b="0"/>
                <wp:wrapNone/>
                <wp:docPr id="34" name="对象 34"/>
                <wp:cNvGraphicFramePr>
                  <a:graphicFrameLocks noChangeAspect="0" noSelect="1"/>
                </wp:cNvGraphicFramePr>
                <a:graphic>
                  <a:graphicData uri="http://schemas.microsoft.com/office/word/2010/wordprocessingInk">
                    <w14:contentPart bwMode="auto" r:id="rId24">
                      <w14:nvContentPartPr>
                        <w14:cNvContentPartPr/>
                      </w14:nvContentPartPr>
                      <w14:xfrm>
                        <a:off x="0" y="0"/>
                        <a:ext cx="115901" cy="267866"/>
                      </w14:xfrm>
                    </w14:contentPart>
                  </a:graphicData>
                </a:graphic>
              </wp:anchor>
            </w:drawing>
          </mc:Choice>
          <mc:Fallback>
            <w:pict>
              <v:shape type="#_x0000_t75" id="对象 35" o:spid="_x0000_s35" fillcolor="#FFFFFF" stroked="t" strokeweight="1.0pt" style="position:absolute;&#10;margin-left:8.21567pt;&#10;margin-top:12.681024pt;&#10;width:9.126063pt;&#10;height:21.09181pt;&#10;z-index:986;&#10;mso-position-horizontal:absolute;&#10;mso-position-horizontal-relative:char;&#10;mso-position-vertical:absolute;&#10;mso-position-vertical-relative:line;&#10;mso-wrap-distance-left:6.7498426pt;&#10;mso-wrap-distance-right:6.7498426pt;">
                <v:stroke color="#000000"/>
                <v:imagedata r:id="rId25"/>
                <o:lock selection="t"/>
              </v:shape>
            </w:pict>
          </mc:Fallback>
        </mc:AlternateContent>
      </w:r>
      <w:r>
        <mc:AlternateContent>
          <mc:Choice Requires="wps">
            <w:drawing>
              <wp:anchor distT="0" distB="0" distL="85723" distR="85723" simplePos="0" relativeHeight="987" behindDoc="0" locked="0" layoutInCell="1" hidden="0" allowOverlap="1">
                <wp:simplePos x="0" y="0"/>
                <wp:positionH relativeFrom="character">
                  <wp:posOffset>-26344</wp:posOffset>
                </wp:positionH>
                <wp:positionV relativeFrom="line">
                  <wp:posOffset>147961</wp:posOffset>
                </wp:positionV>
                <wp:extent cx="75555" cy="43462"/>
                <wp:effectExtent l="0" t="0" r="0" b="0"/>
                <wp:wrapNone/>
                <wp:docPr id="37" name="对象 37"/>
                <wp:cNvGraphicFramePr>
                  <a:graphicFrameLocks noChangeAspect="0" noSelect="1"/>
                </wp:cNvGraphicFramePr>
                <a:graphic>
                  <a:graphicData uri="http://schemas.microsoft.com/office/word/2010/wordprocessingInk">
                    <w14:contentPart bwMode="auto" r:id="rId26">
                      <w14:nvContentPartPr>
                        <w14:cNvContentPartPr/>
                      </w14:nvContentPartPr>
                      <w14:xfrm>
                        <a:off x="0" y="0"/>
                        <a:ext cx="75555" cy="43462"/>
                      </w14:xfrm>
                    </w14:contentPart>
                  </a:graphicData>
                </a:graphic>
              </wp:anchor>
            </w:drawing>
          </mc:Choice>
          <mc:Fallback>
            <w:pict>
              <v:shape type="#_x0000_t75" id="对象 38" o:spid="_x0000_s38" fillcolor="#FFFFFF" stroked="t" strokeweight="1.0pt" style="position:absolute;&#10;margin-left:-2.0743308pt;&#10;margin-top:11.650473pt;&#10;width:5.9492126pt;&#10;height:3.4222054pt;&#10;z-index:987;&#10;mso-position-horizontal:absolute;&#10;mso-position-horizontal-relative:char;&#10;mso-position-vertical:absolute;&#10;mso-position-vertical-relative:line;&#10;mso-wrap-distance-left:6.7498426pt;&#10;mso-wrap-distance-right:6.7498426pt;">
                <v:stroke color="#000000"/>
                <v:imagedata r:id="rId27"/>
                <o:lock selection="t"/>
              </v:shape>
            </w:pict>
          </mc:Fallback>
        </mc:AlternateContent>
      </w:r>
      <w:r>
        <mc:AlternateContent>
          <mc:Choice Requires="wps">
            <w:drawing>
              <wp:anchor distT="0" distB="0" distL="85723" distR="85723" simplePos="0" relativeHeight="988" behindDoc="0" locked="0" layoutInCell="1" hidden="0" allowOverlap="1">
                <wp:simplePos x="0" y="0"/>
                <wp:positionH relativeFrom="character">
                  <wp:posOffset>-126143</wp:posOffset>
                </wp:positionH>
                <wp:positionV relativeFrom="line">
                  <wp:posOffset>147080</wp:posOffset>
                </wp:positionV>
                <wp:extent cx="101915" cy="89612"/>
                <wp:effectExtent l="0" t="0" r="0" b="0"/>
                <wp:wrapNone/>
                <wp:docPr id="40" name="对象 40"/>
                <wp:cNvGraphicFramePr>
                  <a:graphicFrameLocks noChangeAspect="0" noSelect="1"/>
                </wp:cNvGraphicFramePr>
                <a:graphic>
                  <a:graphicData uri="http://schemas.microsoft.com/office/word/2010/wordprocessingInk">
                    <w14:contentPart bwMode="auto" r:id="rId28">
                      <w14:nvContentPartPr>
                        <w14:cNvContentPartPr/>
                      </w14:nvContentPartPr>
                      <w14:xfrm>
                        <a:off x="0" y="0"/>
                        <a:ext cx="101915" cy="89612"/>
                      </w14:xfrm>
                    </w14:contentPart>
                  </a:graphicData>
                </a:graphic>
              </wp:anchor>
            </w:drawing>
          </mc:Choice>
          <mc:Fallback>
            <w:pict>
              <v:shape type="#_x0000_t75" id="对象 41" o:spid="_x0000_s41" fillcolor="#FFFFFF" stroked="t" strokeweight="1.0pt" style="position:absolute;&#10;margin-left:-9.93252pt;&#10;margin-top:11.581102pt;&#10;width:8.024803pt;&#10;height:7.056064pt;&#10;z-index:988;&#10;mso-position-horizontal:absolute;&#10;mso-position-horizontal-relative:char;&#10;mso-position-vertical:absolute;&#10;mso-position-vertical-relative:line;&#10;mso-wrap-distance-left:6.7498426pt;&#10;mso-wrap-distance-right:6.7498426pt;">
                <v:stroke color="#000000"/>
                <v:imagedata r:id="rId29"/>
                <o:lock selection="t"/>
              </v:shape>
            </w:pict>
          </mc:Fallback>
        </mc:AlternateContent>
      </w:r>
      <w:r>
        <mc:AlternateContent>
          <mc:Choice Requires="wps">
            <w:drawing>
              <wp:anchor distT="0" distB="0" distL="85723" distR="85723" simplePos="0" relativeHeight="989" behindDoc="0" locked="0" layoutInCell="1" hidden="0" allowOverlap="1">
                <wp:simplePos x="0" y="0"/>
                <wp:positionH relativeFrom="character">
                  <wp:posOffset>231884</wp:posOffset>
                </wp:positionH>
                <wp:positionV relativeFrom="line">
                  <wp:posOffset>117519</wp:posOffset>
                </wp:positionV>
                <wp:extent cx="83619" cy="81839"/>
                <wp:effectExtent l="0" t="0" r="0" b="0"/>
                <wp:wrapNone/>
                <wp:docPr id="43" name="对象 43"/>
                <wp:cNvGraphicFramePr>
                  <a:graphicFrameLocks noChangeAspect="0" noSelect="1"/>
                </wp:cNvGraphicFramePr>
                <a:graphic>
                  <a:graphicData uri="http://schemas.microsoft.com/office/word/2010/wordprocessingInk">
                    <w14:contentPart bwMode="auto" r:id="rId30">
                      <w14:nvContentPartPr>
                        <w14:cNvContentPartPr/>
                      </w14:nvContentPartPr>
                      <w14:xfrm>
                        <a:off x="0" y="0"/>
                        <a:ext cx="83619" cy="81839"/>
                      </w14:xfrm>
                    </w14:contentPart>
                  </a:graphicData>
                </a:graphic>
              </wp:anchor>
            </w:drawing>
          </mc:Choice>
          <mc:Fallback>
            <w:pict>
              <v:shape type="#_x0000_t75" id="对象 44" o:spid="_x0000_s44" fillcolor="#FFFFFF" stroked="t" strokeweight="1.0pt" style="position:absolute;&#10;margin-left:18.258583pt;&#10;margin-top:9.253465pt;&#10;width:6.5841737pt;&#10;height:6.444017pt;&#10;z-index:989;&#10;mso-position-horizontal:absolute;&#10;mso-position-horizontal-relative:char;&#10;mso-position-vertical:absolute;&#10;mso-position-vertical-relative:line;&#10;mso-wrap-distance-left:6.7498426pt;&#10;mso-wrap-distance-right:6.7498426pt;">
                <v:stroke color="#000000"/>
                <v:imagedata r:id="rId31"/>
                <o:lock selection="t"/>
              </v:shape>
            </w:pict>
          </mc:Fallback>
        </mc:AlternateContent>
      </w:r>
      <w:r>
        <mc:AlternateContent>
          <mc:Choice Requires="wps">
            <w:drawing>
              <wp:anchor distT="0" distB="0" distL="85723" distR="85723" simplePos="0" relativeHeight="990" behindDoc="0" locked="0" layoutInCell="1" hidden="0" allowOverlap="1">
                <wp:simplePos x="0" y="0"/>
                <wp:positionH relativeFrom="character">
                  <wp:posOffset>158106</wp:posOffset>
                </wp:positionH>
                <wp:positionV relativeFrom="line">
                  <wp:posOffset>114694</wp:posOffset>
                </wp:positionV>
                <wp:extent cx="63545" cy="118977"/>
                <wp:effectExtent l="0" t="0" r="0" b="0"/>
                <wp:wrapNone/>
                <wp:docPr id="46" name="对象 46"/>
                <wp:cNvGraphicFramePr>
                  <a:graphicFrameLocks noChangeAspect="0" noSelect="1"/>
                </wp:cNvGraphicFramePr>
                <a:graphic>
                  <a:graphicData uri="http://schemas.microsoft.com/office/word/2010/wordprocessingInk">
                    <w14:contentPart bwMode="auto" r:id="rId32">
                      <w14:nvContentPartPr>
                        <w14:cNvContentPartPr/>
                      </w14:nvContentPartPr>
                      <w14:xfrm>
                        <a:off x="0" y="0"/>
                        <a:ext cx="63545" cy="118977"/>
                      </w14:xfrm>
                    </w14:contentPart>
                  </a:graphicData>
                </a:graphic>
              </wp:anchor>
            </w:drawing>
          </mc:Choice>
          <mc:Fallback>
            <w:pict>
              <v:shape type="#_x0000_t75" id="对象 47" o:spid="_x0000_s47" fillcolor="#FFFFFF" stroked="t" strokeweight="1.0pt" style="position:absolute;&#10;margin-left:12.449291pt;&#10;margin-top:9.031024pt;&#10;width:5.003544pt;&#10;height:9.368268pt;&#10;z-index:990;&#10;mso-position-horizontal:absolute;&#10;mso-position-horizontal-relative:char;&#10;mso-position-vertical:absolute;&#10;mso-position-vertical-relative:line;&#10;mso-wrap-distance-left:6.7498426pt;&#10;mso-wrap-distance-right:6.7498426pt;">
                <v:stroke color="#000000"/>
                <v:imagedata r:id="rId33"/>
                <o:lock selection="t"/>
              </v:shape>
            </w:pict>
          </mc:Fallback>
        </mc:AlternateContent>
      </w:r>
      <w:r>
        <mc:AlternateContent>
          <mc:Choice Requires="wps">
            <w:drawing>
              <wp:anchor distT="0" distB="0" distL="85723" distR="85723" simplePos="0" relativeHeight="991" behindDoc="0" locked="0" layoutInCell="1" hidden="0" allowOverlap="1">
                <wp:simplePos x="0" y="0"/>
                <wp:positionH relativeFrom="character">
                  <wp:posOffset>-312937</wp:posOffset>
                </wp:positionH>
                <wp:positionV relativeFrom="line">
                  <wp:posOffset>111943</wp:posOffset>
                </wp:positionV>
                <wp:extent cx="75140" cy="58097"/>
                <wp:effectExtent l="0" t="0" r="0" b="0"/>
                <wp:wrapNone/>
                <wp:docPr id="49" name="对象 49"/>
                <wp:cNvGraphicFramePr>
                  <a:graphicFrameLocks noChangeAspect="0" noSelect="1"/>
                </wp:cNvGraphicFramePr>
                <a:graphic>
                  <a:graphicData uri="http://schemas.microsoft.com/office/word/2010/wordprocessingInk">
                    <w14:contentPart bwMode="auto" r:id="rId34">
                      <w14:nvContentPartPr>
                        <w14:cNvContentPartPr/>
                      </w14:nvContentPartPr>
                      <w14:xfrm>
                        <a:off x="0" y="0"/>
                        <a:ext cx="75140" cy="58097"/>
                      </w14:xfrm>
                    </w14:contentPart>
                  </a:graphicData>
                </a:graphic>
              </wp:anchor>
            </w:drawing>
          </mc:Choice>
          <mc:Fallback>
            <w:pict>
              <v:shape type="#_x0000_t75" id="对象 50" o:spid="_x0000_s50" fillcolor="#FFFFFF" stroked="t" strokeweight="1.0pt" style="position:absolute;&#10;margin-left:-24.640709pt;&#10;margin-top:8.814409pt;&#10;width:5.9165354pt;&#10;height:4.5745664pt;&#10;z-index:991;&#10;mso-position-horizontal:absolute;&#10;mso-position-horizontal-relative:char;&#10;mso-position-vertical:absolute;&#10;mso-position-vertical-relative:line;&#10;mso-wrap-distance-left:6.7498426pt;&#10;mso-wrap-distance-right:6.7498426pt;">
                <v:stroke color="#000000"/>
                <v:imagedata r:id="rId35"/>
                <o:lock selection="t"/>
              </v:shape>
            </w:pict>
          </mc:Fallback>
        </mc:AlternateContent>
      </w:r>
      <w:r>
        <mc:AlternateContent>
          <mc:Choice Requires="wps">
            <w:drawing>
              <wp:anchor distT="0" distB="0" distL="85723" distR="85723" simplePos="0" relativeHeight="992" behindDoc="0" locked="0" layoutInCell="1" hidden="0" allowOverlap="1">
                <wp:simplePos x="0" y="0"/>
                <wp:positionH relativeFrom="character">
                  <wp:posOffset>-595029</wp:posOffset>
                </wp:positionH>
                <wp:positionV relativeFrom="line">
                  <wp:posOffset>75960</wp:posOffset>
                </wp:positionV>
                <wp:extent cx="73654" cy="91951"/>
                <wp:effectExtent l="0" t="0" r="0" b="0"/>
                <wp:wrapNone/>
                <wp:docPr id="52" name="对象 52"/>
                <wp:cNvGraphicFramePr>
                  <a:graphicFrameLocks noChangeAspect="0" noSelect="1"/>
                </wp:cNvGraphicFramePr>
                <a:graphic>
                  <a:graphicData uri="http://schemas.microsoft.com/office/word/2010/wordprocessingInk">
                    <w14:contentPart bwMode="auto" r:id="rId36">
                      <w14:nvContentPartPr>
                        <w14:cNvContentPartPr/>
                      </w14:nvContentPartPr>
                      <w14:xfrm>
                        <a:off x="0" y="0"/>
                        <a:ext cx="73654" cy="91951"/>
                      </w14:xfrm>
                    </w14:contentPart>
                  </a:graphicData>
                </a:graphic>
              </wp:anchor>
            </w:drawing>
          </mc:Choice>
          <mc:Fallback>
            <w:pict>
              <v:shape type="#_x0000_t75" id="对象 53" o:spid="_x0000_s53" fillcolor="#FFFFFF" stroked="t" strokeweight="1.0pt" style="position:absolute;&#10;margin-left:-46.852676pt;&#10;margin-top:5.9811025pt;&#10;width:5.7995286pt;&#10;height:7.2402363pt;&#10;z-index:992;&#10;mso-position-horizontal:absolute;&#10;mso-position-horizontal-relative:char;&#10;mso-position-vertical:absolute;&#10;mso-position-vertical-relative:line;&#10;mso-wrap-distance-left:6.7498426pt;&#10;mso-wrap-distance-right:6.7498426pt;">
                <v:stroke color="#000000"/>
                <v:imagedata r:id="rId37"/>
                <o:lock selection="t"/>
              </v:shape>
            </w:pict>
          </mc:Fallback>
        </mc:AlternateContent>
      </w:r>
      <w:r>
        <mc:AlternateContent>
          <mc:Choice Requires="wps">
            <w:drawing>
              <wp:anchor distT="0" distB="0" distL="85723" distR="85723" simplePos="0" relativeHeight="993" behindDoc="0" locked="0" layoutInCell="1" hidden="0" allowOverlap="1">
                <wp:simplePos x="0" y="0"/>
                <wp:positionH relativeFrom="character">
                  <wp:posOffset>-679325</wp:posOffset>
                </wp:positionH>
                <wp:positionV relativeFrom="line">
                  <wp:posOffset>59662</wp:posOffset>
                </wp:positionV>
                <wp:extent cx="44546" cy="107838"/>
                <wp:effectExtent l="0" t="0" r="0" b="0"/>
                <wp:wrapNone/>
                <wp:docPr id="55" name="对象 55"/>
                <wp:cNvGraphicFramePr>
                  <a:graphicFrameLocks noChangeAspect="0" noSelect="1"/>
                </wp:cNvGraphicFramePr>
                <a:graphic>
                  <a:graphicData uri="http://schemas.microsoft.com/office/word/2010/wordprocessingInk">
                    <w14:contentPart bwMode="auto" r:id="rId38">
                      <w14:nvContentPartPr>
                        <w14:cNvContentPartPr/>
                      </w14:nvContentPartPr>
                      <w14:xfrm>
                        <a:off x="0" y="0"/>
                        <a:ext cx="44546" cy="107838"/>
                      </w14:xfrm>
                    </w14:contentPart>
                  </a:graphicData>
                </a:graphic>
              </wp:anchor>
            </w:drawing>
          </mc:Choice>
          <mc:Fallback>
            <w:pict>
              <v:shape type="#_x0000_t75" id="对象 56" o:spid="_x0000_s56" fillcolor="#FFFFFF" stroked="t" strokeweight="1.0pt" style="position:absolute;&#10;margin-left:-53.490158pt;&#10;margin-top:4.6977954pt;&#10;width:3.5075607pt;&#10;height:8.491182pt;&#10;z-index:993;&#10;mso-position-horizontal:absolute;&#10;mso-position-horizontal-relative:char;&#10;mso-position-vertical:absolute;&#10;mso-position-vertical-relative:line;&#10;mso-wrap-distance-left:6.7498426pt;&#10;mso-wrap-distance-right:6.7498426pt;">
                <v:stroke color="#000000"/>
                <v:imagedata r:id="rId39"/>
                <o:lock selection="t"/>
              </v:shape>
            </w:pict>
          </mc:Fallback>
        </mc:AlternateContent>
      </w:r>
      <w:r>
        <mc:AlternateContent>
          <mc:Choice Requires="wps">
            <w:drawing>
              <wp:anchor distT="0" distB="0" distL="85723" distR="85723" simplePos="0" relativeHeight="994" behindDoc="0" locked="0" layoutInCell="1" hidden="0" allowOverlap="1">
                <wp:simplePos x="0" y="0"/>
                <wp:positionH relativeFrom="character">
                  <wp:posOffset>-373261</wp:posOffset>
                </wp:positionH>
                <wp:positionV relativeFrom="line">
                  <wp:posOffset>38917</wp:posOffset>
                </wp:positionV>
                <wp:extent cx="63308" cy="124334"/>
                <wp:effectExtent l="0" t="0" r="0" b="0"/>
                <wp:wrapNone/>
                <wp:docPr id="58" name="对象 58"/>
                <wp:cNvGraphicFramePr>
                  <a:graphicFrameLocks noChangeAspect="0" noSelect="1"/>
                </wp:cNvGraphicFramePr>
                <a:graphic>
                  <a:graphicData uri="http://schemas.microsoft.com/office/word/2010/wordprocessingInk">
                    <w14:contentPart bwMode="auto" r:id="rId40">
                      <w14:nvContentPartPr>
                        <w14:cNvContentPartPr/>
                      </w14:nvContentPartPr>
                      <w14:xfrm>
                        <a:off x="0" y="0"/>
                        <a:ext cx="63308" cy="124334"/>
                      </w14:xfrm>
                    </w14:contentPart>
                  </a:graphicData>
                </a:graphic>
              </wp:anchor>
            </w:drawing>
          </mc:Choice>
          <mc:Fallback>
            <w:pict>
              <v:shape type="#_x0000_t75" id="对象 59" o:spid="_x0000_s59" fillcolor="#FFFFFF" stroked="t" strokeweight="1.0pt" style="position:absolute;&#10;margin-left:-29.390629pt;&#10;margin-top:3.0643306pt;&#10;width:4.984882pt;&#10;height:9.790078pt;&#10;z-index:994;&#10;mso-position-horizontal:absolute;&#10;mso-position-horizontal-relative:char;&#10;mso-position-vertical:absolute;&#10;mso-position-vertical-relative:line;&#10;mso-wrap-distance-left:6.7498426pt;&#10;mso-wrap-distance-right:6.7498426pt;">
                <v:stroke color="#000000"/>
                <v:imagedata r:id="rId41"/>
                <o:lock selection="t"/>
              </v:shape>
            </w:pict>
          </mc:Fallback>
        </mc:AlternateContent>
      </w:r>
      <w:r>
        <mc:AlternateContent>
          <mc:Choice Requires="wps">
            <w:drawing>
              <wp:anchor distT="0" distB="0" distL="85723" distR="85723" simplePos="0" relativeHeight="995" behindDoc="0" locked="0" layoutInCell="1" hidden="0" allowOverlap="1">
                <wp:simplePos x="0" y="0"/>
                <wp:positionH relativeFrom="character">
                  <wp:posOffset>-609901</wp:posOffset>
                </wp:positionH>
                <wp:positionV relativeFrom="line">
                  <wp:posOffset>8736</wp:posOffset>
                </wp:positionV>
                <wp:extent cx="159430" cy="168900"/>
                <wp:effectExtent l="0" t="0" r="0" b="0"/>
                <wp:wrapNone/>
                <wp:docPr id="61" name="对象 61"/>
                <wp:cNvGraphicFramePr>
                  <a:graphicFrameLocks noChangeAspect="0" noSelect="1"/>
                </wp:cNvGraphicFramePr>
                <a:graphic>
                  <a:graphicData uri="http://schemas.microsoft.com/office/word/2010/wordprocessingInk">
                    <w14:contentPart bwMode="auto" r:id="rId42">
                      <w14:nvContentPartPr>
                        <w14:cNvContentPartPr/>
                      </w14:nvContentPartPr>
                      <w14:xfrm>
                        <a:off x="0" y="0"/>
                        <a:ext cx="159430" cy="168900"/>
                      </w14:xfrm>
                    </w14:contentPart>
                  </a:graphicData>
                </a:graphic>
              </wp:anchor>
            </w:drawing>
          </mc:Choice>
          <mc:Fallback>
            <w:pict>
              <v:shape type="#_x0000_t75" id="对象 62" o:spid="_x0000_s62" fillcolor="#FFFFFF" stroked="t" strokeweight="1.0pt" style="position:absolute;&#10;margin-left:-48.0237pt;&#10;margin-top:0.687874pt;&#10;width:12.553543pt;&#10;height:13.299212pt;&#10;z-index:995;&#10;mso-position-horizontal:absolute;&#10;mso-position-horizontal-relative:char;&#10;mso-position-vertical:absolute;&#10;mso-position-vertical-relative:line;&#10;mso-wrap-distance-left:6.7498426pt;&#10;mso-wrap-distance-right:6.7498426pt;">
                <v:stroke color="#000000"/>
                <v:imagedata r:id="rId43"/>
                <o:lock selection="t"/>
              </v:shape>
            </w:pict>
          </mc:Fallback>
        </mc:AlternateContent>
      </w:r>
      <w:r>
        <mc:AlternateContent>
          <mc:Choice Requires="wps">
            <w:drawing>
              <wp:anchor distT="0" distB="0" distL="85723" distR="85723" simplePos="0" relativeHeight="996" behindDoc="0" locked="0" layoutInCell="1" hidden="0" allowOverlap="1">
                <wp:simplePos x="0" y="0"/>
                <wp:positionH relativeFrom="character">
                  <wp:posOffset>-641211</wp:posOffset>
                </wp:positionH>
                <wp:positionV relativeFrom="line">
                  <wp:posOffset>-47158</wp:posOffset>
                </wp:positionV>
                <wp:extent cx="89130" cy="84362"/>
                <wp:effectExtent l="0" t="0" r="0" b="0"/>
                <wp:wrapNone/>
                <wp:docPr id="64" name="对象 64"/>
                <wp:cNvGraphicFramePr>
                  <a:graphicFrameLocks noChangeAspect="0" noSelect="1"/>
                </wp:cNvGraphicFramePr>
                <a:graphic>
                  <a:graphicData uri="http://schemas.microsoft.com/office/word/2010/wordprocessingInk">
                    <w14:contentPart bwMode="auto" r:id="rId44">
                      <w14:nvContentPartPr>
                        <w14:cNvContentPartPr/>
                      </w14:nvContentPartPr>
                      <w14:xfrm>
                        <a:off x="0" y="0"/>
                        <a:ext cx="89130" cy="84362"/>
                      </w14:xfrm>
                    </w14:contentPart>
                  </a:graphicData>
                </a:graphic>
              </wp:anchor>
            </w:drawing>
          </mc:Choice>
          <mc:Fallback>
            <w:pict>
              <v:shape type="#_x0000_t75" id="对象 65" o:spid="_x0000_s65" fillcolor="#FFFFFF" stroked="t" strokeweight="1.0pt" style="position:absolute;&#10;margin-left:-50.48905pt;&#10;margin-top:-3.7132282pt;&#10;width:7.018111pt;&#10;height:6.642677pt;&#10;z-index:996;&#10;mso-position-horizontal:absolute;&#10;mso-position-horizontal-relative:char;&#10;mso-position-vertical:absolute;&#10;mso-position-vertical-relative:line;&#10;mso-wrap-distance-left:6.7498426pt;&#10;mso-wrap-distance-right:6.7498426pt;">
                <v:stroke color="#000000"/>
                <v:imagedata r:id="rId45"/>
                <o:lock selection="t"/>
              </v:shape>
            </w:pict>
          </mc:Fallback>
        </mc:AlternateContent>
      </w:r>
      <w:r>
        <mc:AlternateContent>
          <mc:Choice Requires="wps">
            <w:drawing>
              <wp:anchor distT="0" distB="0" distL="85723" distR="85723" simplePos="0" relativeHeight="997" behindDoc="0" locked="0" layoutInCell="1" hidden="0" allowOverlap="1">
                <wp:simplePos x="0" y="0"/>
                <wp:positionH relativeFrom="character">
                  <wp:posOffset>-468145</wp:posOffset>
                </wp:positionH>
                <wp:positionV relativeFrom="line">
                  <wp:posOffset>-81514</wp:posOffset>
                </wp:positionV>
                <wp:extent cx="110852" cy="275053"/>
                <wp:effectExtent l="0" t="0" r="0" b="0"/>
                <wp:wrapNone/>
                <wp:docPr id="67" name="对象 67"/>
                <wp:cNvGraphicFramePr>
                  <a:graphicFrameLocks noChangeAspect="0" noSelect="1"/>
                </wp:cNvGraphicFramePr>
                <a:graphic>
                  <a:graphicData uri="http://schemas.microsoft.com/office/word/2010/wordprocessingInk">
                    <w14:contentPart bwMode="auto" r:id="rId46">
                      <w14:nvContentPartPr>
                        <w14:cNvContentPartPr/>
                      </w14:nvContentPartPr>
                      <w14:xfrm>
                        <a:off x="0" y="0"/>
                        <a:ext cx="110852" cy="275053"/>
                      </w14:xfrm>
                    </w14:contentPart>
                  </a:graphicData>
                </a:graphic>
              </wp:anchor>
            </w:drawing>
          </mc:Choice>
          <mc:Fallback>
            <w:pict>
              <v:shape type="#_x0000_t75" id="对象 68" o:spid="_x0000_s68" fillcolor="#FFFFFF" stroked="t" strokeweight="1.0pt" style="position:absolute;&#10;margin-left:-36.861813pt;&#10;margin-top:-6.418425pt;&#10;width:8.728505pt;&#10;height:21.657717pt;&#10;z-index:997;&#10;mso-position-horizontal:absolute;&#10;mso-position-horizontal-relative:char;&#10;mso-position-vertical:absolute;&#10;mso-position-vertical-relative:line;&#10;mso-wrap-distance-left:6.7498426pt;&#10;mso-wrap-distance-right:6.7498426pt;">
                <v:stroke color="#000000"/>
                <v:imagedata r:id="rId47"/>
                <o:lock selection="t"/>
              </v:shape>
            </w:pict>
          </mc:Fallback>
        </mc:AlternateContent>
      </w:r>
      <w:r>
        <mc:AlternateContent>
          <mc:Choice Requires="wps">
            <w:drawing>
              <wp:anchor distT="0" distB="0" distL="85723" distR="85723" simplePos="0" relativeHeight="998" behindDoc="0" locked="0" layoutInCell="1" hidden="0" allowOverlap="1">
                <wp:simplePos x="0" y="0"/>
                <wp:positionH relativeFrom="character">
                  <wp:posOffset>-378128</wp:posOffset>
                </wp:positionH>
                <wp:positionV relativeFrom="line">
                  <wp:posOffset>-106840</wp:posOffset>
                </wp:positionV>
                <wp:extent cx="132367" cy="201555"/>
                <wp:effectExtent l="0" t="0" r="0" b="0"/>
                <wp:wrapNone/>
                <wp:docPr id="70" name="对象 70"/>
                <wp:cNvGraphicFramePr>
                  <a:graphicFrameLocks noChangeAspect="0" noSelect="1"/>
                </wp:cNvGraphicFramePr>
                <a:graphic>
                  <a:graphicData uri="http://schemas.microsoft.com/office/word/2010/wordprocessingInk">
                    <w14:contentPart bwMode="auto" r:id="rId48">
                      <w14:nvContentPartPr>
                        <w14:cNvContentPartPr/>
                      </w14:nvContentPartPr>
                      <w14:xfrm>
                        <a:off x="0" y="0"/>
                        <a:ext cx="132367" cy="201555"/>
                      </w14:xfrm>
                    </w14:contentPart>
                  </a:graphicData>
                </a:graphic>
              </wp:anchor>
            </w:drawing>
          </mc:Choice>
          <mc:Fallback>
            <w:pict>
              <v:shape type="#_x0000_t75" id="对象 71" o:spid="_x0000_s71" fillcolor="#FFFFFF" stroked="t" strokeweight="1.0pt" style="position:absolute;&#10;margin-left:-29.773857pt;&#10;margin-top:-8.412599pt;&#10;width:10.4226pt;&#10;height:15.870474pt;&#10;z-index:998;&#10;mso-position-horizontal:absolute;&#10;mso-position-horizontal-relative:char;&#10;mso-position-vertical:absolute;&#10;mso-position-vertical-relative:line;&#10;mso-wrap-distance-left:6.7498426pt;&#10;mso-wrap-distance-right:6.7498426pt;">
                <v:stroke color="#000000"/>
                <v:imagedata r:id="rId49"/>
                <o:lock selection="t"/>
              </v:shape>
            </w:pict>
          </mc:Fallback>
        </mc:AlternateContent>
      </w:r>
      <w:r>
        <mc:AlternateContent>
          <mc:Choice Requires="wps">
            <w:drawing>
              <wp:anchor distT="0" distB="0" distL="85723" distR="85723" simplePos="0" relativeHeight="999" behindDoc="0" locked="0" layoutInCell="1" hidden="0" allowOverlap="1">
                <wp:simplePos x="0" y="0"/>
                <wp:positionH relativeFrom="character">
                  <wp:posOffset>-421847</wp:posOffset>
                </wp:positionH>
                <wp:positionV relativeFrom="line">
                  <wp:posOffset>-131256</wp:posOffset>
                </wp:positionV>
                <wp:extent cx="72563" cy="107691"/>
                <wp:effectExtent l="0" t="0" r="0" b="0"/>
                <wp:wrapNone/>
                <wp:docPr id="73" name="对象 73"/>
                <wp:cNvGraphicFramePr>
                  <a:graphicFrameLocks noChangeAspect="0" noSelect="1"/>
                </wp:cNvGraphicFramePr>
                <a:graphic>
                  <a:graphicData uri="http://schemas.microsoft.com/office/word/2010/wordprocessingInk">
                    <w14:contentPart bwMode="auto" r:id="rId50">
                      <w14:nvContentPartPr>
                        <w14:cNvContentPartPr/>
                      </w14:nvContentPartPr>
                      <w14:xfrm>
                        <a:off x="0" y="0"/>
                        <a:ext cx="72563" cy="107691"/>
                      </w14:xfrm>
                    </w14:contentPart>
                  </a:graphicData>
                </a:graphic>
              </wp:anchor>
            </w:drawing>
          </mc:Choice>
          <mc:Fallback>
            <w:pict>
              <v:shape type="#_x0000_t75" id="对象 74" o:spid="_x0000_s74" fillcolor="#FFFFFF" stroked="t" strokeweight="1.0pt" style="position:absolute;&#10;margin-left:-33.2163pt;&#10;margin-top:-10.335118pt;&#10;width:5.713622pt;&#10;height:8.479607pt;&#10;z-index:999;&#10;mso-position-horizontal:absolute;&#10;mso-position-horizontal-relative:char;&#10;mso-position-vertical:absolute;&#10;mso-position-vertical-relative:line;&#10;mso-wrap-distance-left:6.7498426pt;&#10;mso-wrap-distance-right:6.7498426pt;">
                <v:stroke color="#000000"/>
                <v:imagedata r:id="rId51"/>
                <o:lock selection="t"/>
              </v:shape>
            </w:pict>
          </mc:Fallback>
        </mc:AlternateContent>
      </w:r>
      <w:r>
        <w:rPr>
          <w:rFonts w:hint="eastAsia"/>
        </w:rPr>
        <w:t>量。</w:t>
      </w:r>
    </w:p>
    <w:p>
      <w:pPr>
        <w:rPr>
          <w:rFonts w:hint="eastAsia"/>
        </w:rPr>
      </w:pPr>
      <w:r>
        <w:rPr>
          <w:rFonts w:hint="eastAsia"/>
        </w:rPr>
        <w:t>2</w:t>
      </w:r>
      <w:r>
        <mc:AlternateContent>
          <mc:Choice Requires="wps">
            <w:drawing>
              <wp:anchor distT="0" distB="0" distL="85723" distR="85723" simplePos="0" relativeHeight="584" behindDoc="0" locked="0" layoutInCell="1" hidden="0" allowOverlap="1">
                <wp:simplePos x="0" y="0"/>
                <wp:positionH relativeFrom="character">
                  <wp:posOffset>-149798</wp:posOffset>
                </wp:positionH>
                <wp:positionV relativeFrom="line">
                  <wp:posOffset>-65813</wp:posOffset>
                </wp:positionV>
                <wp:extent cx="295177" cy="242064"/>
                <wp:effectExtent l="0" t="0" r="0" b="0"/>
                <wp:wrapNone/>
                <wp:docPr id="76" name="对象 76"/>
                <wp:cNvGraphicFramePr>
                  <a:graphicFrameLocks noChangeAspect="0" noSelect="1"/>
                </wp:cNvGraphicFramePr>
                <a:graphic>
                  <a:graphicData uri="http://schemas.microsoft.com/office/word/2010/wordprocessingInk">
                    <w14:contentPart bwMode="auto" r:id="rId52">
                      <w14:nvContentPartPr>
                        <w14:cNvContentPartPr/>
                      </w14:nvContentPartPr>
                      <w14:xfrm>
                        <a:off x="0" y="0"/>
                        <a:ext cx="295177" cy="242064"/>
                      </w14:xfrm>
                    </w14:contentPart>
                  </a:graphicData>
                </a:graphic>
              </wp:anchor>
            </w:drawing>
          </mc:Choice>
          <mc:Fallback>
            <w:pict>
              <v:shape type="#_x0000_t75" id="对象 77" o:spid="_x0000_s77" fillcolor="#FFFFFF" stroked="t" strokeweight="1.0pt" style="position:absolute;&#10;margin-left:-11.795118pt;&#10;margin-top:-5.182126pt;&#10;width:23.242283pt;&#10;height:19.060158pt;&#10;z-index:584;&#10;mso-position-horizontal:absolute;&#10;mso-position-horizontal-relative:char;&#10;mso-position-vertical:absolute;&#10;mso-position-vertical-relative:line;&#10;mso-wrap-distance-left:6.7498426pt;&#10;mso-wrap-distance-right:6.7498426pt;">
                <v:stroke color="#000000"/>
                <v:imagedata r:id="rId53"/>
                <o:lock selection="t"/>
              </v:shape>
            </w:pict>
          </mc:Fallback>
        </mc:AlternateContent>
      </w:r>
      <w:r>
        <w:rPr>
          <w:rFonts w:hint="eastAsia"/>
        </w:rPr>
        <w:t>. 傅里叶变换中，图像的能量主要集中在________区域。</w:t>
      </w:r>
    </w:p>
    <w:p>
      <w:pPr>
        <w:rPr>
          <w:rFonts w:hint="eastAsia"/>
        </w:rPr>
      </w:pPr>
      <w:r>
        <mc:AlternateContent>
          <mc:Choice Requires="wps">
            <w:drawing>
              <wp:anchor distT="0" distB="0" distL="85723" distR="85723" simplePos="0" relativeHeight="1017" behindDoc="0" locked="0" layoutInCell="1" hidden="0" allowOverlap="1">
                <wp:simplePos x="0" y="0"/>
                <wp:positionH relativeFrom="character">
                  <wp:posOffset>-53185</wp:posOffset>
                </wp:positionH>
                <wp:positionV relativeFrom="line">
                  <wp:posOffset>-31386</wp:posOffset>
                </wp:positionV>
                <wp:extent cx="177828" cy="205493"/>
                <wp:effectExtent l="0" t="0" r="0" b="0"/>
                <wp:wrapNone/>
                <wp:docPr id="79" name="对象 79"/>
                <wp:cNvGraphicFramePr>
                  <a:graphicFrameLocks noChangeAspect="0" noSelect="1"/>
                </wp:cNvGraphicFramePr>
                <a:graphic>
                  <a:graphicData uri="http://schemas.microsoft.com/office/word/2010/wordprocessingInk">
                    <w14:contentPart bwMode="auto" r:id="rId54">
                      <w14:nvContentPartPr>
                        <w14:cNvContentPartPr/>
                      </w14:nvContentPartPr>
                      <w14:xfrm>
                        <a:off x="0" y="0"/>
                        <a:ext cx="177828" cy="205493"/>
                      </w14:xfrm>
                    </w14:contentPart>
                  </a:graphicData>
                </a:graphic>
              </wp:anchor>
            </w:drawing>
          </mc:Choice>
          <mc:Fallback>
            <w:pict>
              <v:shape type="#_x0000_t75" id="对象 80" o:spid="_x0000_s80" fillcolor="#FFFFFF" stroked="t" strokeweight="1.0pt" style="position:absolute;&#10;margin-left:-4.187874pt;&#10;margin-top:-2.4713385pt;&#10;width:14.002205pt;&#10;height:16.180552pt;&#10;z-index:1017;&#10;mso-position-horizontal:absolute;&#10;mso-position-horizontal-relative:char;&#10;mso-position-vertical:absolute;&#10;mso-position-vertical-relative:line;&#10;mso-wrap-distance-left:6.7498426pt;&#10;mso-wrap-distance-right:6.7498426pt;">
                <v:stroke color="#000000"/>
                <v:imagedata r:id="rId55"/>
                <o:lock selection="t"/>
              </v:shape>
            </w:pict>
          </mc:Fallback>
        </mc:AlternateContent>
      </w:r>
      <w:r>
        <w:rPr>
          <w:rFonts w:hint="eastAsia"/>
        </w:rPr>
        <w:t>3. 行程编码(RLE)特别适用于包含大量________的图像。</w:t>
      </w:r>
      <w:r>
        <mc:AlternateContent>
          <mc:Choice Requires="wps">
            <w:drawing>
              <wp:anchor distT="0" distB="0" distL="85723" distR="85723" simplePos="0" relativeHeight="942" behindDoc="0" locked="0" layoutInCell="1" hidden="0" allowOverlap="1">
                <wp:simplePos x="0" y="0"/>
                <wp:positionH relativeFrom="character">
                  <wp:posOffset>696984</wp:posOffset>
                </wp:positionH>
                <wp:positionV relativeFrom="line">
                  <wp:posOffset>10339</wp:posOffset>
                </wp:positionV>
                <wp:extent cx="41663" cy="230349"/>
                <wp:effectExtent l="0" t="0" r="0" b="0"/>
                <wp:wrapNone/>
                <wp:docPr id="82" name="对象 82"/>
                <wp:cNvGraphicFramePr>
                  <a:graphicFrameLocks noChangeAspect="0" noSelect="1"/>
                </wp:cNvGraphicFramePr>
                <a:graphic>
                  <a:graphicData uri="http://schemas.microsoft.com/office/word/2010/wordprocessingInk">
                    <w14:contentPart bwMode="auto" r:id="rId56">
                      <w14:nvContentPartPr>
                        <w14:cNvContentPartPr/>
                      </w14:nvContentPartPr>
                      <w14:xfrm>
                        <a:off x="0" y="0"/>
                        <a:ext cx="41663" cy="230349"/>
                      </w14:xfrm>
                    </w14:contentPart>
                  </a:graphicData>
                </a:graphic>
              </wp:anchor>
            </w:drawing>
          </mc:Choice>
          <mc:Fallback>
            <w:pict>
              <v:shape type="#_x0000_t75" id="对象 83" o:spid="_x0000_s83" fillcolor="#FFFFFF" stroked="t" strokeweight="1.0pt" style="position:absolute;&#10;margin-left:54.880627pt;&#10;margin-top:0.8140944pt;&#10;width:3.2805533pt;&#10;height:18.137716pt;&#10;z-index:942;&#10;mso-position-horizontal:absolute;&#10;mso-position-horizontal-relative:char;&#10;mso-position-vertical:absolute;&#10;mso-position-vertical-relative:line;&#10;mso-wrap-distance-left:6.7498426pt;&#10;mso-wrap-distance-right:6.7498426pt;">
                <v:stroke color="#000000"/>
                <v:imagedata r:id="rId57"/>
                <o:lock selection="t"/>
              </v:shape>
            </w:pict>
          </mc:Fallback>
        </mc:AlternateContent>
      </w:r>
      <w:r>
        <mc:AlternateContent>
          <mc:Choice Requires="wps">
            <w:drawing>
              <wp:anchor distT="0" distB="0" distL="85723" distR="85723" simplePos="0" relativeHeight="943" behindDoc="0" locked="0" layoutInCell="1" hidden="0" allowOverlap="1">
                <wp:simplePos x="0" y="0"/>
                <wp:positionH relativeFrom="character">
                  <wp:posOffset>212569</wp:posOffset>
                </wp:positionH>
                <wp:positionV relativeFrom="line">
                  <wp:posOffset>169418</wp:posOffset>
                </wp:positionV>
                <wp:extent cx="60534" cy="41656"/>
                <wp:effectExtent l="0" t="0" r="0" b="0"/>
                <wp:wrapNone/>
                <wp:docPr id="85" name="对象 85"/>
                <wp:cNvGraphicFramePr>
                  <a:graphicFrameLocks noChangeAspect="0" noSelect="1"/>
                </wp:cNvGraphicFramePr>
                <a:graphic>
                  <a:graphicData uri="http://schemas.microsoft.com/office/word/2010/wordprocessingInk">
                    <w14:contentPart bwMode="auto" r:id="rId58">
                      <w14:nvContentPartPr>
                        <w14:cNvContentPartPr/>
                      </w14:nvContentPartPr>
                      <w14:xfrm>
                        <a:off x="0" y="0"/>
                        <a:ext cx="60534" cy="41656"/>
                      </w14:xfrm>
                    </w14:contentPart>
                  </a:graphicData>
                </a:graphic>
              </wp:anchor>
            </w:drawing>
          </mc:Choice>
          <mc:Fallback>
            <w:pict>
              <v:shape type="#_x0000_t75" id="对象 86" o:spid="_x0000_s86" fillcolor="#FFFFFF" stroked="t" strokeweight="1.0pt" style="position:absolute;&#10;margin-left:16.737717pt;&#10;margin-top:13.34pt;&#10;width:4.7664576pt;&#10;height:3.2800784pt;&#10;z-index:943;&#10;mso-position-horizontal:absolute;&#10;mso-position-horizontal-relative:char;&#10;mso-position-vertical:absolute;&#10;mso-position-vertical-relative:line;&#10;mso-wrap-distance-left:6.7498426pt;&#10;mso-wrap-distance-right:6.7498426pt;">
                <v:stroke color="#000000"/>
                <v:imagedata r:id="rId59"/>
                <o:lock selection="t"/>
              </v:shape>
            </w:pict>
          </mc:Fallback>
        </mc:AlternateContent>
      </w:r>
      <w:r>
        <mc:AlternateContent>
          <mc:Choice Requires="wps">
            <w:drawing>
              <wp:anchor distT="0" distB="0" distL="85723" distR="85723" simplePos="0" relativeHeight="944" behindDoc="0" locked="0" layoutInCell="1" hidden="0" allowOverlap="1">
                <wp:simplePos x="0" y="0"/>
                <wp:positionH relativeFrom="character">
                  <wp:posOffset>313109</wp:posOffset>
                </wp:positionH>
                <wp:positionV relativeFrom="line">
                  <wp:posOffset>112622</wp:posOffset>
                </wp:positionV>
                <wp:extent cx="70691" cy="29107"/>
                <wp:effectExtent l="0" t="0" r="0" b="0"/>
                <wp:wrapNone/>
                <wp:docPr id="88" name="对象 88"/>
                <wp:cNvGraphicFramePr>
                  <a:graphicFrameLocks noChangeAspect="0" noSelect="1"/>
                </wp:cNvGraphicFramePr>
                <a:graphic>
                  <a:graphicData uri="http://schemas.microsoft.com/office/word/2010/wordprocessingInk">
                    <w14:contentPart bwMode="auto" r:id="rId60">
                      <w14:nvContentPartPr>
                        <w14:cNvContentPartPr/>
                      </w14:nvContentPartPr>
                      <w14:xfrm>
                        <a:off x="0" y="0"/>
                        <a:ext cx="70691" cy="29107"/>
                      </w14:xfrm>
                    </w14:contentPart>
                  </a:graphicData>
                </a:graphic>
              </wp:anchor>
            </w:drawing>
          </mc:Choice>
          <mc:Fallback>
            <w:pict>
              <v:shape type="#_x0000_t75" id="对象 89" o:spid="_x0000_s89" fillcolor="#FFFFFF" stroked="t" strokeweight="1.0pt" style="position:absolute;&#10;margin-left:24.654253pt;&#10;margin-top:8.867874pt;&#10;width:5.566221pt;&#10;height:2.29189pt;&#10;z-index:944;&#10;mso-position-horizontal:absolute;&#10;mso-position-horizontal-relative:char;&#10;mso-position-vertical:absolute;&#10;mso-position-vertical-relative:line;&#10;mso-wrap-distance-left:6.7498426pt;&#10;mso-wrap-distance-right:6.7498426pt;">
                <v:stroke color="#000000"/>
                <v:imagedata r:id="rId61"/>
                <o:lock selection="t"/>
              </v:shape>
            </w:pict>
          </mc:Fallback>
        </mc:AlternateContent>
      </w:r>
      <w:r>
        <mc:AlternateContent>
          <mc:Choice Requires="wps">
            <w:drawing>
              <wp:anchor distT="0" distB="0" distL="85723" distR="85723" simplePos="0" relativeHeight="945" behindDoc="0" locked="0" layoutInCell="1" hidden="0" allowOverlap="1">
                <wp:simplePos x="0" y="0"/>
                <wp:positionH relativeFrom="character">
                  <wp:posOffset>-122857</wp:posOffset>
                </wp:positionH>
                <wp:positionV relativeFrom="line">
                  <wp:posOffset>78282</wp:posOffset>
                </wp:positionV>
                <wp:extent cx="181410" cy="137325"/>
                <wp:effectExtent l="0" t="0" r="0" b="0"/>
                <wp:wrapNone/>
                <wp:docPr id="91" name="对象 91"/>
                <wp:cNvGraphicFramePr>
                  <a:graphicFrameLocks noChangeAspect="0" noSelect="1"/>
                </wp:cNvGraphicFramePr>
                <a:graphic>
                  <a:graphicData uri="http://schemas.microsoft.com/office/word/2010/wordprocessingInk">
                    <w14:contentPart bwMode="auto" r:id="rId62">
                      <w14:nvContentPartPr>
                        <w14:cNvContentPartPr/>
                      </w14:nvContentPartPr>
                      <w14:xfrm>
                        <a:off x="0" y="0"/>
                        <a:ext cx="181410" cy="137325"/>
                      </w14:xfrm>
                    </w14:contentPart>
                  </a:graphicData>
                </a:graphic>
              </wp:anchor>
            </w:drawing>
          </mc:Choice>
          <mc:Fallback>
            <w:pict>
              <v:shape type="#_x0000_t75" id="对象 92" o:spid="_x0000_s92" fillcolor="#FFFFFF" stroked="t" strokeweight="1.0pt" style="position:absolute;&#10;margin-left:-9.6737795pt;&#10;margin-top:6.163937pt;&#10;width:14.284252pt;&#10;height:10.812991pt;&#10;z-index:945;&#10;mso-position-horizontal:absolute;&#10;mso-position-horizontal-relative:char;&#10;mso-position-vertical:absolute;&#10;mso-position-vertical-relative:line;&#10;mso-wrap-distance-left:6.7498426pt;&#10;mso-wrap-distance-right:6.7498426pt;">
                <v:stroke color="#000000"/>
                <v:imagedata r:id="rId63"/>
                <o:lock selection="t"/>
              </v:shape>
            </w:pict>
          </mc:Fallback>
        </mc:AlternateContent>
      </w:r>
      <w:r>
        <mc:AlternateContent>
          <mc:Choice Requires="wps">
            <w:drawing>
              <wp:anchor distT="0" distB="0" distL="85723" distR="85723" simplePos="0" relativeHeight="946" behindDoc="0" locked="0" layoutInCell="1" hidden="0" allowOverlap="1">
                <wp:simplePos x="0" y="0"/>
                <wp:positionH relativeFrom="character">
                  <wp:posOffset>546200</wp:posOffset>
                </wp:positionH>
                <wp:positionV relativeFrom="line">
                  <wp:posOffset>78071</wp:posOffset>
                </wp:positionV>
                <wp:extent cx="83884" cy="85884"/>
                <wp:effectExtent l="0" t="0" r="0" b="0"/>
                <wp:wrapNone/>
                <wp:docPr id="94" name="对象 94"/>
                <wp:cNvGraphicFramePr>
                  <a:graphicFrameLocks noChangeAspect="0" noSelect="1"/>
                </wp:cNvGraphicFramePr>
                <a:graphic>
                  <a:graphicData uri="http://schemas.microsoft.com/office/word/2010/wordprocessingInk">
                    <w14:contentPart bwMode="auto" r:id="rId64">
                      <w14:nvContentPartPr>
                        <w14:cNvContentPartPr/>
                      </w14:nvContentPartPr>
                      <w14:xfrm>
                        <a:off x="0" y="0"/>
                        <a:ext cx="83884" cy="85884"/>
                      </w14:xfrm>
                    </w14:contentPart>
                  </a:graphicData>
                </a:graphic>
              </wp:anchor>
            </w:drawing>
          </mc:Choice>
          <mc:Fallback>
            <w:pict>
              <v:shape type="#_x0000_t75" id="对象 95" o:spid="_x0000_s95" fillcolor="#FFFFFF" stroked="t" strokeweight="1.0pt" style="position:absolute;&#10;margin-left:43.007874pt;&#10;margin-top:6.1473227pt;&#10;width:6.60504pt;&#10;height:6.762521pt;&#10;z-index:946;&#10;mso-position-horizontal:absolute;&#10;mso-position-horizontal-relative:char;&#10;mso-position-vertical:absolute;&#10;mso-position-vertical-relative:line;&#10;mso-wrap-distance-left:6.7498426pt;&#10;mso-wrap-distance-right:6.7498426pt;">
                <v:stroke color="#000000"/>
                <v:imagedata r:id="rId65"/>
                <o:lock selection="t"/>
              </v:shape>
            </w:pict>
          </mc:Fallback>
        </mc:AlternateContent>
      </w:r>
      <w:r>
        <mc:AlternateContent>
          <mc:Choice Requires="wps">
            <w:drawing>
              <wp:anchor distT="0" distB="0" distL="85723" distR="85723" simplePos="0" relativeHeight="947" behindDoc="0" locked="0" layoutInCell="1" hidden="0" allowOverlap="1">
                <wp:simplePos x="0" y="0"/>
                <wp:positionH relativeFrom="character">
                  <wp:posOffset>387492</wp:posOffset>
                </wp:positionH>
                <wp:positionV relativeFrom="line">
                  <wp:posOffset>74334</wp:posOffset>
                </wp:positionV>
                <wp:extent cx="93672" cy="111377"/>
                <wp:effectExtent l="0" t="0" r="0" b="0"/>
                <wp:wrapNone/>
                <wp:docPr id="97" name="对象 97"/>
                <wp:cNvGraphicFramePr>
                  <a:graphicFrameLocks noChangeAspect="0" noSelect="1"/>
                </wp:cNvGraphicFramePr>
                <a:graphic>
                  <a:graphicData uri="http://schemas.microsoft.com/office/word/2010/wordprocessingInk">
                    <w14:contentPart bwMode="auto" r:id="rId66">
                      <w14:nvContentPartPr>
                        <w14:cNvContentPartPr/>
                      </w14:nvContentPartPr>
                      <w14:xfrm>
                        <a:off x="0" y="0"/>
                        <a:ext cx="93672" cy="111377"/>
                      </w14:xfrm>
                    </w14:contentPart>
                  </a:graphicData>
                </a:graphic>
              </wp:anchor>
            </w:drawing>
          </mc:Choice>
          <mc:Fallback>
            <w:pict>
              <v:shape type="#_x0000_t75" id="对象 98" o:spid="_x0000_s98" fillcolor="#FFFFFF" stroked="t" strokeweight="1.0pt" style="position:absolute;&#10;margin-left:30.51118pt;&#10;margin-top:5.8530707pt;&#10;width:7.3757477pt;&#10;height:8.769843pt;&#10;z-index:947;&#10;mso-position-horizontal:absolute;&#10;mso-position-horizontal-relative:char;&#10;mso-position-vertical:absolute;&#10;mso-position-vertical-relative:line;&#10;mso-wrap-distance-left:6.7498426pt;&#10;mso-wrap-distance-right:6.7498426pt;">
                <v:stroke color="#000000"/>
                <v:imagedata r:id="rId67"/>
                <o:lock selection="t"/>
              </v:shape>
            </w:pict>
          </mc:Fallback>
        </mc:AlternateContent>
      </w:r>
      <w:r>
        <mc:AlternateContent>
          <mc:Choice Requires="wps">
            <w:drawing>
              <wp:anchor distT="0" distB="0" distL="85723" distR="85723" simplePos="0" relativeHeight="948" behindDoc="0" locked="0" layoutInCell="1" hidden="0" allowOverlap="1">
                <wp:simplePos x="0" y="0"/>
                <wp:positionH relativeFrom="character">
                  <wp:posOffset>237327</wp:posOffset>
                </wp:positionH>
                <wp:positionV relativeFrom="line">
                  <wp:posOffset>69181</wp:posOffset>
                </wp:positionV>
                <wp:extent cx="77310" cy="119555"/>
                <wp:effectExtent l="0" t="0" r="0" b="0"/>
                <wp:wrapNone/>
                <wp:docPr id="100" name="对象 100"/>
                <wp:cNvGraphicFramePr>
                  <a:graphicFrameLocks noChangeAspect="0" noSelect="1"/>
                </wp:cNvGraphicFramePr>
                <a:graphic>
                  <a:graphicData uri="http://schemas.microsoft.com/office/word/2010/wordprocessingInk">
                    <w14:contentPart bwMode="auto" r:id="rId68">
                      <w14:nvContentPartPr>
                        <w14:cNvContentPartPr/>
                      </w14:nvContentPartPr>
                      <w14:xfrm>
                        <a:off x="0" y="0"/>
                        <a:ext cx="77310" cy="119555"/>
                      </w14:xfrm>
                    </w14:contentPart>
                  </a:graphicData>
                </a:graphic>
              </wp:anchor>
            </w:drawing>
          </mc:Choice>
          <mc:Fallback>
            <w:pict>
              <v:shape type="#_x0000_t75" id="对象 101" o:spid="_x0000_s101" fillcolor="#FFFFFF" stroked="t" strokeweight="1.0pt" style="position:absolute;&#10;margin-left:18.687166pt;&#10;margin-top:5.447323pt;&#10;width:6.087402pt;&#10;height:9.413779pt;&#10;z-index:948;&#10;mso-position-horizontal:absolute;&#10;mso-position-horizontal-relative:char;&#10;mso-position-vertical:absolute;&#10;mso-position-vertical-relative:line;&#10;mso-wrap-distance-left:6.7498426pt;&#10;mso-wrap-distance-right:6.7498426pt;">
                <v:stroke color="#000000"/>
                <v:imagedata r:id="rId69"/>
                <o:lock selection="t"/>
              </v:shape>
            </w:pict>
          </mc:Fallback>
        </mc:AlternateContent>
      </w:r>
      <w:r>
        <mc:AlternateContent>
          <mc:Choice Requires="wps">
            <w:drawing>
              <wp:anchor distT="0" distB="0" distL="85723" distR="85723" simplePos="0" relativeHeight="949" behindDoc="0" locked="0" layoutInCell="1" hidden="0" allowOverlap="1">
                <wp:simplePos x="0" y="0"/>
                <wp:positionH relativeFrom="character">
                  <wp:posOffset>-1209</wp:posOffset>
                </wp:positionH>
                <wp:positionV relativeFrom="line">
                  <wp:posOffset>55422</wp:posOffset>
                </wp:positionV>
                <wp:extent cx="30776" cy="119237"/>
                <wp:effectExtent l="0" t="0" r="0" b="0"/>
                <wp:wrapNone/>
                <wp:docPr id="103" name="对象 103"/>
                <wp:cNvGraphicFramePr>
                  <a:graphicFrameLocks noChangeAspect="0" noSelect="1"/>
                </wp:cNvGraphicFramePr>
                <a:graphic>
                  <a:graphicData uri="http://schemas.microsoft.com/office/word/2010/wordprocessingInk">
                    <w14:contentPart bwMode="auto" r:id="rId70">
                      <w14:nvContentPartPr>
                        <w14:cNvContentPartPr/>
                      </w14:nvContentPartPr>
                      <w14:xfrm>
                        <a:off x="0" y="0"/>
                        <a:ext cx="30776" cy="119237"/>
                      </w14:xfrm>
                    </w14:contentPart>
                  </a:graphicData>
                </a:graphic>
              </wp:anchor>
            </w:drawing>
          </mc:Choice>
          <mc:Fallback>
            <w:pict>
              <v:shape type="#_x0000_t75" id="对象 104" o:spid="_x0000_s104" fillcolor="#FFFFFF" stroked="t" strokeweight="1.0pt" style="position:absolute;&#10;margin-left:-0.09519685pt;&#10;margin-top:4.363937pt;&#10;width:2.4233072pt;&#10;height:9.388741pt;&#10;z-index:949;&#10;mso-position-horizontal:absolute;&#10;mso-position-horizontal-relative:char;&#10;mso-position-vertical:absolute;&#10;mso-position-vertical-relative:line;&#10;mso-wrap-distance-left:6.7498426pt;&#10;mso-wrap-distance-right:6.7498426pt;">
                <v:stroke color="#000000"/>
                <v:imagedata r:id="rId71"/>
                <o:lock selection="t"/>
              </v:shape>
            </w:pict>
          </mc:Fallback>
        </mc:AlternateContent>
      </w:r>
      <w:r>
        <mc:AlternateContent>
          <mc:Choice Requires="wps">
            <w:drawing>
              <wp:anchor distT="0" distB="0" distL="85723" distR="85723" simplePos="0" relativeHeight="950" behindDoc="0" locked="0" layoutInCell="1" hidden="0" allowOverlap="1">
                <wp:simplePos x="0" y="0"/>
                <wp:positionH relativeFrom="character">
                  <wp:posOffset>560755</wp:posOffset>
                </wp:positionH>
                <wp:positionV relativeFrom="line">
                  <wp:posOffset>32739</wp:posOffset>
                </wp:positionV>
                <wp:extent cx="63799" cy="28237"/>
                <wp:effectExtent l="0" t="0" r="0" b="0"/>
                <wp:wrapNone/>
                <wp:docPr id="106" name="对象 106"/>
                <wp:cNvGraphicFramePr>
                  <a:graphicFrameLocks noChangeAspect="0" noSelect="1"/>
                </wp:cNvGraphicFramePr>
                <a:graphic>
                  <a:graphicData uri="http://schemas.microsoft.com/office/word/2010/wordprocessingInk">
                    <w14:contentPart bwMode="auto" r:id="rId72">
                      <w14:nvContentPartPr>
                        <w14:cNvContentPartPr/>
                      </w14:nvContentPartPr>
                      <w14:xfrm>
                        <a:off x="0" y="0"/>
                        <a:ext cx="63799" cy="28237"/>
                      </w14:xfrm>
                    </w14:contentPart>
                  </a:graphicData>
                </a:graphic>
              </wp:anchor>
            </w:drawing>
          </mc:Choice>
          <mc:Fallback>
            <w:pict>
              <v:shape type="#_x0000_t75" id="对象 107" o:spid="_x0000_s107" fillcolor="#FFFFFF" stroked="t" strokeweight="1.0pt" style="position:absolute;&#10;margin-left:44.15394pt;&#10;margin-top:2.577874pt;&#10;width:5.0235453pt;&#10;height:2.2234645pt;&#10;z-index:950;&#10;mso-position-horizontal:absolute;&#10;mso-position-horizontal-relative:char;&#10;mso-position-vertical:absolute;&#10;mso-position-vertical-relative:line;&#10;mso-wrap-distance-left:6.7498426pt;&#10;mso-wrap-distance-right:6.7498426pt;">
                <v:stroke color="#000000"/>
                <v:imagedata r:id="rId73"/>
                <o:lock selection="t"/>
              </v:shape>
            </w:pict>
          </mc:Fallback>
        </mc:AlternateContent>
      </w:r>
      <w:r>
        <mc:AlternateContent>
          <mc:Choice Requires="wps">
            <w:drawing>
              <wp:anchor distT="0" distB="0" distL="85723" distR="85723" simplePos="0" relativeHeight="951" behindDoc="0" locked="0" layoutInCell="1" hidden="0" allowOverlap="1">
                <wp:simplePos x="0" y="0"/>
                <wp:positionH relativeFrom="character">
                  <wp:posOffset>-64922</wp:posOffset>
                </wp:positionH>
                <wp:positionV relativeFrom="line">
                  <wp:posOffset>29200</wp:posOffset>
                </wp:positionV>
                <wp:extent cx="44662" cy="20694"/>
                <wp:effectExtent l="0" t="0" r="0" b="0"/>
                <wp:wrapNone/>
                <wp:docPr id="109" name="对象 109"/>
                <wp:cNvGraphicFramePr>
                  <a:graphicFrameLocks noChangeAspect="0" noSelect="1"/>
                </wp:cNvGraphicFramePr>
                <a:graphic>
                  <a:graphicData uri="http://schemas.microsoft.com/office/word/2010/wordprocessingInk">
                    <w14:contentPart bwMode="auto" r:id="rId74">
                      <w14:nvContentPartPr>
                        <w14:cNvContentPartPr/>
                      </w14:nvContentPartPr>
                      <w14:xfrm>
                        <a:off x="0" y="0"/>
                        <a:ext cx="44662" cy="20694"/>
                      </w14:xfrm>
                    </w14:contentPart>
                  </a:graphicData>
                </a:graphic>
              </wp:anchor>
            </w:drawing>
          </mc:Choice>
          <mc:Fallback>
            <w:pict>
              <v:shape type="#_x0000_t75" id="对象 110" o:spid="_x0000_s110" fillcolor="#FFFFFF" stroked="t" strokeweight="1.0pt" style="position:absolute;&#10;margin-left:-5.1119685pt;&#10;margin-top:2.2992127pt;&#10;width:3.5166929pt;&#10;height:1.6294488pt;&#10;z-index:951;&#10;mso-position-horizontal:absolute;&#10;mso-position-horizontal-relative:char;&#10;mso-position-vertical:absolute;&#10;mso-position-vertical-relative:line;&#10;mso-wrap-distance-left:6.7498426pt;&#10;mso-wrap-distance-right:6.7498426pt;">
                <v:stroke color="#000000"/>
                <v:imagedata r:id="rId75"/>
                <o:lock selection="t"/>
              </v:shape>
            </w:pict>
          </mc:Fallback>
        </mc:AlternateContent>
      </w:r>
      <w:r>
        <mc:AlternateContent>
          <mc:Choice Requires="wps">
            <w:drawing>
              <wp:anchor distT="0" distB="0" distL="85723" distR="85723" simplePos="0" relativeHeight="952" behindDoc="0" locked="0" layoutInCell="1" hidden="0" allowOverlap="1">
                <wp:simplePos x="0" y="0"/>
                <wp:positionH relativeFrom="character">
                  <wp:posOffset>273739</wp:posOffset>
                </wp:positionH>
                <wp:positionV relativeFrom="line">
                  <wp:posOffset>7562</wp:posOffset>
                </wp:positionV>
                <wp:extent cx="110174" cy="41377"/>
                <wp:effectExtent l="0" t="0" r="0" b="0"/>
                <wp:wrapNone/>
                <wp:docPr id="112" name="对象 112"/>
                <wp:cNvGraphicFramePr>
                  <a:graphicFrameLocks noChangeAspect="0" noSelect="1"/>
                </wp:cNvGraphicFramePr>
                <a:graphic>
                  <a:graphicData uri="http://schemas.microsoft.com/office/word/2010/wordprocessingInk">
                    <w14:contentPart bwMode="auto" r:id="rId76">
                      <w14:nvContentPartPr>
                        <w14:cNvContentPartPr/>
                      </w14:nvContentPartPr>
                      <w14:xfrm>
                        <a:off x="0" y="0"/>
                        <a:ext cx="110174" cy="41377"/>
                      </w14:xfrm>
                    </w14:contentPart>
                  </a:graphicData>
                </a:graphic>
              </wp:anchor>
            </w:drawing>
          </mc:Choice>
          <mc:Fallback>
            <w:pict>
              <v:shape type="#_x0000_t75" id="对象 113" o:spid="_x0000_s113" fillcolor="#FFFFFF" stroked="t" strokeweight="1.0pt" style="position:absolute;&#10;margin-left:21.554253pt;&#10;margin-top:0.59543306pt;&#10;width:8.675118pt;&#10;height:3.2580314pt;&#10;z-index:952;&#10;mso-position-horizontal:absolute;&#10;mso-position-horizontal-relative:char;&#10;mso-position-vertical:absolute;&#10;mso-position-vertical-relative:line;&#10;mso-wrap-distance-left:6.7498426pt;&#10;mso-wrap-distance-right:6.7498426pt;">
                <v:stroke color="#000000"/>
                <v:imagedata r:id="rId77"/>
                <o:lock selection="t"/>
              </v:shape>
            </w:pict>
          </mc:Fallback>
        </mc:AlternateContent>
      </w:r>
      <w:r>
        <mc:AlternateContent>
          <mc:Choice Requires="wps">
            <w:drawing>
              <wp:anchor distT="0" distB="0" distL="85723" distR="85723" simplePos="0" relativeHeight="953" behindDoc="0" locked="0" layoutInCell="1" hidden="0" allowOverlap="1">
                <wp:simplePos x="0" y="0"/>
                <wp:positionH relativeFrom="character">
                  <wp:posOffset>508497</wp:posOffset>
                </wp:positionH>
                <wp:positionV relativeFrom="line">
                  <wp:posOffset>5894</wp:posOffset>
                </wp:positionV>
                <wp:extent cx="47284" cy="201063"/>
                <wp:effectExtent l="0" t="0" r="0" b="0"/>
                <wp:wrapNone/>
                <wp:docPr id="115" name="对象 115"/>
                <wp:cNvGraphicFramePr>
                  <a:graphicFrameLocks noChangeAspect="0" noSelect="1"/>
                </wp:cNvGraphicFramePr>
                <a:graphic>
                  <a:graphicData uri="http://schemas.microsoft.com/office/word/2010/wordprocessingInk">
                    <w14:contentPart bwMode="auto" r:id="rId78">
                      <w14:nvContentPartPr>
                        <w14:cNvContentPartPr/>
                      </w14:nvContentPartPr>
                      <w14:xfrm>
                        <a:off x="0" y="0"/>
                        <a:ext cx="47284" cy="201063"/>
                      </w14:xfrm>
                    </w14:contentPart>
                  </a:graphicData>
                </a:graphic>
              </wp:anchor>
            </w:drawing>
          </mc:Choice>
          <mc:Fallback>
            <w:pict>
              <v:shape type="#_x0000_t75" id="对象 116" o:spid="_x0000_s116" fillcolor="#FFFFFF" stroked="t" strokeweight="1.0pt" style="position:absolute;&#10;margin-left:40.039135pt;&#10;margin-top:0.4640945pt;&#10;width:3.7231498pt;&#10;height:15.831733pt;&#10;z-index:953;&#10;mso-position-horizontal:absolute;&#10;mso-position-horizontal-relative:char;&#10;mso-position-vertical:absolute;&#10;mso-position-vertical-relative:line;&#10;mso-wrap-distance-left:6.7498426pt;&#10;mso-wrap-distance-right:6.7498426pt;">
                <v:stroke color="#000000"/>
                <v:imagedata r:id="rId79"/>
                <o:lock selection="t"/>
              </v:shape>
            </w:pict>
          </mc:Fallback>
        </mc:AlternateContent>
      </w:r>
      <w:r>
        <mc:AlternateContent>
          <mc:Choice Requires="wps">
            <w:drawing>
              <wp:anchor distT="0" distB="0" distL="85723" distR="85723" simplePos="0" relativeHeight="954" behindDoc="0" locked="0" layoutInCell="1" hidden="0" allowOverlap="1">
                <wp:simplePos x="0" y="0"/>
                <wp:positionH relativeFrom="character">
                  <wp:posOffset>347277</wp:posOffset>
                </wp:positionH>
                <wp:positionV relativeFrom="line">
                  <wp:posOffset>-5736</wp:posOffset>
                </wp:positionV>
                <wp:extent cx="157631" cy="217639"/>
                <wp:effectExtent l="0" t="0" r="0" b="0"/>
                <wp:wrapNone/>
                <wp:docPr id="118" name="对象 118"/>
                <wp:cNvGraphicFramePr>
                  <a:graphicFrameLocks noChangeAspect="0" noSelect="1"/>
                </wp:cNvGraphicFramePr>
                <a:graphic>
                  <a:graphicData uri="http://schemas.microsoft.com/office/word/2010/wordprocessingInk">
                    <w14:contentPart bwMode="auto" r:id="rId80">
                      <w14:nvContentPartPr>
                        <w14:cNvContentPartPr/>
                      </w14:nvContentPartPr>
                      <w14:xfrm>
                        <a:off x="0" y="0"/>
                        <a:ext cx="157631" cy="217639"/>
                      </w14:xfrm>
                    </w14:contentPart>
                  </a:graphicData>
                </a:graphic>
              </wp:anchor>
            </w:drawing>
          </mc:Choice>
          <mc:Fallback>
            <w:pict>
              <v:shape type="#_x0000_t75" id="对象 119" o:spid="_x0000_s119" fillcolor="#FFFFFF" stroked="t" strokeweight="1.0pt" style="position:absolute;&#10;margin-left:27.344646pt;&#10;margin-top:-0.45165357pt;&#10;width:12.41189pt;&#10;height:17.136929pt;&#10;z-index:954;&#10;mso-position-horizontal:absolute;&#10;mso-position-horizontal-relative:char;&#10;mso-position-vertical:absolute;&#10;mso-position-vertical-relative:line;&#10;mso-wrap-distance-left:6.7498426pt;&#10;mso-wrap-distance-right:6.7498426pt;">
                <v:stroke color="#000000"/>
                <v:imagedata r:id="rId81"/>
                <o:lock selection="t"/>
              </v:shape>
            </w:pict>
          </mc:Fallback>
        </mc:AlternateContent>
      </w:r>
      <w:r>
        <mc:AlternateContent>
          <mc:Choice Requires="wps">
            <w:drawing>
              <wp:anchor distT="0" distB="0" distL="85723" distR="85723" simplePos="0" relativeHeight="955" behindDoc="0" locked="0" layoutInCell="1" hidden="0" allowOverlap="1">
                <wp:simplePos x="0" y="0"/>
                <wp:positionH relativeFrom="character">
                  <wp:posOffset>556946</wp:posOffset>
                </wp:positionH>
                <wp:positionV relativeFrom="line">
                  <wp:posOffset>-15727</wp:posOffset>
                </wp:positionV>
                <wp:extent cx="117266" cy="257880"/>
                <wp:effectExtent l="0" t="0" r="0" b="0"/>
                <wp:wrapNone/>
                <wp:docPr id="121" name="对象 121"/>
                <wp:cNvGraphicFramePr>
                  <a:graphicFrameLocks noChangeAspect="0" noSelect="1"/>
                </wp:cNvGraphicFramePr>
                <a:graphic>
                  <a:graphicData uri="http://schemas.microsoft.com/office/word/2010/wordprocessingInk">
                    <w14:contentPart bwMode="auto" r:id="rId82">
                      <w14:nvContentPartPr>
                        <w14:cNvContentPartPr/>
                      </w14:nvContentPartPr>
                      <w14:xfrm>
                        <a:off x="0" y="0"/>
                        <a:ext cx="117266" cy="257880"/>
                      </w14:xfrm>
                    </w14:contentPart>
                  </a:graphicData>
                </a:graphic>
              </wp:anchor>
            </w:drawing>
          </mc:Choice>
          <mc:Fallback>
            <w:pict>
              <v:shape type="#_x0000_t75" id="对象 122" o:spid="_x0000_s122" fillcolor="#FFFFFF" stroked="t" strokeweight="1.0pt" style="position:absolute;&#10;margin-left:43.854015pt;&#10;margin-top:-1.2383465pt;&#10;width:9.233545pt;&#10;height:20.305511pt;&#10;z-index:955;&#10;mso-position-horizontal:absolute;&#10;mso-position-horizontal-relative:char;&#10;mso-position-vertical:absolute;&#10;mso-position-vertical-relative:line;&#10;mso-wrap-distance-left:6.7498426pt;&#10;mso-wrap-distance-right:6.7498426pt;">
                <v:stroke color="#000000"/>
                <v:imagedata r:id="rId83"/>
                <o:lock selection="t"/>
              </v:shape>
            </w:pict>
          </mc:Fallback>
        </mc:AlternateContent>
      </w:r>
      <w:r>
        <mc:AlternateContent>
          <mc:Choice Requires="wps">
            <w:drawing>
              <wp:anchor distT="0" distB="0" distL="85723" distR="85723" simplePos="0" relativeHeight="956" behindDoc="0" locked="0" layoutInCell="1" hidden="0" allowOverlap="1">
                <wp:simplePos x="0" y="0"/>
                <wp:positionH relativeFrom="character">
                  <wp:posOffset>-32535</wp:posOffset>
                </wp:positionH>
                <wp:positionV relativeFrom="line">
                  <wp:posOffset>-17044</wp:posOffset>
                </wp:positionV>
                <wp:extent cx="89730" cy="46473"/>
                <wp:effectExtent l="0" t="0" r="0" b="0"/>
                <wp:wrapNone/>
                <wp:docPr id="124" name="对象 124"/>
                <wp:cNvGraphicFramePr>
                  <a:graphicFrameLocks noChangeAspect="0" noSelect="1"/>
                </wp:cNvGraphicFramePr>
                <a:graphic>
                  <a:graphicData uri="http://schemas.microsoft.com/office/word/2010/wordprocessingInk">
                    <w14:contentPart bwMode="auto" r:id="rId84">
                      <w14:nvContentPartPr>
                        <w14:cNvContentPartPr/>
                      </w14:nvContentPartPr>
                      <w14:xfrm>
                        <a:off x="0" y="0"/>
                        <a:ext cx="89730" cy="46473"/>
                      </w14:xfrm>
                    </w14:contentPart>
                  </a:graphicData>
                </a:graphic>
              </wp:anchor>
            </w:drawing>
          </mc:Choice>
          <mc:Fallback>
            <w:pict>
              <v:shape type="#_x0000_t75" id="对象 125" o:spid="_x0000_s125" fillcolor="#FFFFFF" stroked="t" strokeweight="1.0pt" style="position:absolute;&#10;margin-left:-2.561811pt;&#10;margin-top:-1.3420472pt;&#10;width:7.0653543pt;&#10;height:3.6592913pt;&#10;z-index:956;&#10;mso-position-horizontal:absolute;&#10;mso-position-horizontal-relative:char;&#10;mso-position-vertical:absolute;&#10;mso-position-vertical-relative:line;&#10;mso-wrap-distance-left:6.7498426pt;&#10;mso-wrap-distance-right:6.7498426pt;">
                <v:stroke color="#000000"/>
                <v:imagedata r:id="rId85"/>
                <o:lock selection="t"/>
              </v:shape>
            </w:pict>
          </mc:Fallback>
        </mc:AlternateContent>
      </w:r>
      <w:r>
        <mc:AlternateContent>
          <mc:Choice Requires="wps">
            <w:drawing>
              <wp:anchor distT="0" distB="0" distL="85723" distR="85723" simplePos="0" relativeHeight="957" behindDoc="0" locked="0" layoutInCell="1" hidden="0" allowOverlap="1">
                <wp:simplePos x="0" y="0"/>
                <wp:positionH relativeFrom="character">
                  <wp:posOffset>40787</wp:posOffset>
                </wp:positionH>
                <wp:positionV relativeFrom="line">
                  <wp:posOffset>-21834</wp:posOffset>
                </wp:positionV>
                <wp:extent cx="136733" cy="256683"/>
                <wp:effectExtent l="0" t="0" r="0" b="0"/>
                <wp:wrapNone/>
                <wp:docPr id="127" name="对象 127"/>
                <wp:cNvGraphicFramePr>
                  <a:graphicFrameLocks noChangeAspect="0" noSelect="1"/>
                </wp:cNvGraphicFramePr>
                <a:graphic>
                  <a:graphicData uri="http://schemas.microsoft.com/office/word/2010/wordprocessingInk">
                    <w14:contentPart bwMode="auto" r:id="rId86">
                      <w14:nvContentPartPr>
                        <w14:cNvContentPartPr/>
                      </w14:nvContentPartPr>
                      <w14:xfrm>
                        <a:off x="0" y="0"/>
                        <a:ext cx="136733" cy="256683"/>
                      </w14:xfrm>
                    </w14:contentPart>
                  </a:graphicData>
                </a:graphic>
              </wp:anchor>
            </w:drawing>
          </mc:Choice>
          <mc:Fallback>
            <w:pict>
              <v:shape type="#_x0000_t75" id="对象 128" o:spid="_x0000_s128" fillcolor="#FFFFFF" stroked="t" strokeweight="1.0pt" style="position:absolute;&#10;margin-left:3.2115748pt;&#10;margin-top:-1.7192125pt;&#10;width:10.766377pt;&#10;height:20.21126pt;&#10;z-index:957;&#10;mso-position-horizontal:absolute;&#10;mso-position-horizontal-relative:char;&#10;mso-position-vertical:absolute;&#10;mso-position-vertical-relative:line;&#10;mso-wrap-distance-left:6.7498426pt;&#10;mso-wrap-distance-right:6.7498426pt;">
                <v:stroke color="#000000"/>
                <v:imagedata r:id="rId87"/>
                <o:lock selection="t"/>
              </v:shape>
            </w:pict>
          </mc:Fallback>
        </mc:AlternateContent>
      </w:r>
      <w:r>
        <mc:AlternateContent>
          <mc:Choice Requires="wps">
            <w:drawing>
              <wp:anchor distT="0" distB="0" distL="85723" distR="85723" simplePos="0" relativeHeight="958" behindDoc="0" locked="0" layoutInCell="1" hidden="0" allowOverlap="1">
                <wp:simplePos x="0" y="0"/>
                <wp:positionH relativeFrom="character">
                  <wp:posOffset>158382</wp:posOffset>
                </wp:positionH>
                <wp:positionV relativeFrom="line">
                  <wp:posOffset>-28208</wp:posOffset>
                </wp:positionV>
                <wp:extent cx="59261" cy="31825"/>
                <wp:effectExtent l="0" t="0" r="0" b="0"/>
                <wp:wrapNone/>
                <wp:docPr id="130" name="对象 130"/>
                <wp:cNvGraphicFramePr>
                  <a:graphicFrameLocks noChangeAspect="0" noSelect="1"/>
                </wp:cNvGraphicFramePr>
                <a:graphic>
                  <a:graphicData uri="http://schemas.microsoft.com/office/word/2010/wordprocessingInk">
                    <w14:contentPart bwMode="auto" r:id="rId88">
                      <w14:nvContentPartPr>
                        <w14:cNvContentPartPr/>
                      </w14:nvContentPartPr>
                      <w14:xfrm>
                        <a:off x="0" y="0"/>
                        <a:ext cx="59261" cy="31825"/>
                      </w14:xfrm>
                    </w14:contentPart>
                  </a:graphicData>
                </a:graphic>
              </wp:anchor>
            </w:drawing>
          </mc:Choice>
          <mc:Fallback>
            <w:pict>
              <v:shape type="#_x0000_t75" id="对象 131" o:spid="_x0000_s131" fillcolor="#FFFFFF" stroked="t" strokeweight="1.0pt" style="position:absolute;&#10;margin-left:12.471024pt;&#10;margin-top:-2.2211025pt;&#10;width:4.666299pt;&#10;height:2.5059056pt;&#10;z-index:958;&#10;mso-position-horizontal:absolute;&#10;mso-position-horizontal-relative:char;&#10;mso-position-vertical:absolute;&#10;mso-position-vertical-relative:line;&#10;mso-wrap-distance-left:6.7498426pt;&#10;mso-wrap-distance-right:6.7498426pt;">
                <v:stroke color="#000000"/>
                <v:imagedata r:id="rId89"/>
                <o:lock selection="t"/>
              </v:shape>
            </w:pict>
          </mc:Fallback>
        </mc:AlternateContent>
      </w:r>
      <w:r>
        <mc:AlternateContent>
          <mc:Choice Requires="wps">
            <w:drawing>
              <wp:anchor distT="0" distB="0" distL="85723" distR="85723" simplePos="0" relativeHeight="959" behindDoc="0" locked="0" layoutInCell="1" hidden="0" allowOverlap="1">
                <wp:simplePos x="0" y="0"/>
                <wp:positionH relativeFrom="character">
                  <wp:posOffset>-59925</wp:posOffset>
                </wp:positionH>
                <wp:positionV relativeFrom="line">
                  <wp:posOffset>-30086</wp:posOffset>
                </wp:positionV>
                <wp:extent cx="128159" cy="181537"/>
                <wp:effectExtent l="0" t="0" r="0" b="0"/>
                <wp:wrapNone/>
                <wp:docPr id="133" name="对象 133"/>
                <wp:cNvGraphicFramePr>
                  <a:graphicFrameLocks noChangeAspect="0" noSelect="1"/>
                </wp:cNvGraphicFramePr>
                <a:graphic>
                  <a:graphicData uri="http://schemas.microsoft.com/office/word/2010/wordprocessingInk">
                    <w14:contentPart bwMode="auto" r:id="rId90">
                      <w14:nvContentPartPr>
                        <w14:cNvContentPartPr/>
                      </w14:nvContentPartPr>
                      <w14:xfrm>
                        <a:off x="0" y="0"/>
                        <a:ext cx="128159" cy="181537"/>
                      </w14:xfrm>
                    </w14:contentPart>
                  </a:graphicData>
                </a:graphic>
              </wp:anchor>
            </w:drawing>
          </mc:Choice>
          <mc:Fallback>
            <w:pict>
              <v:shape type="#_x0000_t75" id="对象 134" o:spid="_x0000_s134" fillcolor="#FFFFFF" stroked="t" strokeweight="1.0pt" style="position:absolute;&#10;margin-left:-4.718504pt;&#10;margin-top:-2.3689764pt;&#10;width:10.09126pt;&#10;height:14.294252pt;&#10;z-index:959;&#10;mso-position-horizontal:absolute;&#10;mso-position-horizontal-relative:char;&#10;mso-position-vertical:absolute;&#10;mso-position-vertical-relative:line;&#10;mso-wrap-distance-left:6.7498426pt;&#10;mso-wrap-distance-right:6.7498426pt;">
                <v:stroke color="#000000"/>
                <v:imagedata r:id="rId91"/>
                <o:lock selection="t"/>
              </v:shape>
            </w:pict>
          </mc:Fallback>
        </mc:AlternateContent>
      </w:r>
      <w:r>
        <mc:AlternateContent>
          <mc:Choice Requires="wps">
            <w:drawing>
              <wp:anchor distT="0" distB="0" distL="85723" distR="85723" simplePos="0" relativeHeight="960" behindDoc="0" locked="0" layoutInCell="1" hidden="0" allowOverlap="1">
                <wp:simplePos x="0" y="0"/>
                <wp:positionH relativeFrom="character">
                  <wp:posOffset>310560</wp:posOffset>
                </wp:positionH>
                <wp:positionV relativeFrom="line">
                  <wp:posOffset>-33475</wp:posOffset>
                </wp:positionV>
                <wp:extent cx="28278" cy="291671"/>
                <wp:effectExtent l="0" t="0" r="0" b="0"/>
                <wp:wrapNone/>
                <wp:docPr id="136" name="对象 136"/>
                <wp:cNvGraphicFramePr>
                  <a:graphicFrameLocks noChangeAspect="0" noSelect="1"/>
                </wp:cNvGraphicFramePr>
                <a:graphic>
                  <a:graphicData uri="http://schemas.microsoft.com/office/word/2010/wordprocessingInk">
                    <w14:contentPart bwMode="auto" r:id="rId92">
                      <w14:nvContentPartPr>
                        <w14:cNvContentPartPr/>
                      </w14:nvContentPartPr>
                      <w14:xfrm>
                        <a:off x="0" y="0"/>
                        <a:ext cx="28278" cy="291671"/>
                      </w14:xfrm>
                    </w14:contentPart>
                  </a:graphicData>
                </a:graphic>
              </wp:anchor>
            </w:drawing>
          </mc:Choice>
          <mc:Fallback>
            <w:pict>
              <v:shape type="#_x0000_t75" id="对象 137" o:spid="_x0000_s137" fillcolor="#FFFFFF" stroked="t" strokeweight="1.0pt" style="position:absolute;&#10;margin-left:24.453543pt;&#10;margin-top:-2.6358268pt;&#10;width:2.2266145pt;&#10;height:22.96622pt;&#10;z-index:960;&#10;mso-position-horizontal:absolute;&#10;mso-position-horizontal-relative:char;&#10;mso-position-vertical:absolute;&#10;mso-position-vertical-relative:line;&#10;mso-wrap-distance-left:6.7498426pt;&#10;mso-wrap-distance-right:6.7498426pt;">
                <v:stroke color="#000000"/>
                <v:imagedata r:id="rId93"/>
                <o:lock selection="t"/>
              </v:shape>
            </w:pict>
          </mc:Fallback>
        </mc:AlternateContent>
      </w:r>
      <w:r>
        <mc:AlternateContent>
          <mc:Choice Requires="wps">
            <w:drawing>
              <wp:anchor distT="0" distB="0" distL="85723" distR="85723" simplePos="0" relativeHeight="961" behindDoc="0" locked="0" layoutInCell="1" hidden="0" allowOverlap="1">
                <wp:simplePos x="0" y="0"/>
                <wp:positionH relativeFrom="character">
                  <wp:posOffset>102602</wp:posOffset>
                </wp:positionH>
                <wp:positionV relativeFrom="line">
                  <wp:posOffset>-38977</wp:posOffset>
                </wp:positionV>
                <wp:extent cx="152505" cy="273929"/>
                <wp:effectExtent l="0" t="0" r="0" b="0"/>
                <wp:wrapNone/>
                <wp:docPr id="139" name="对象 139"/>
                <wp:cNvGraphicFramePr>
                  <a:graphicFrameLocks noChangeAspect="0" noSelect="1"/>
                </wp:cNvGraphicFramePr>
                <a:graphic>
                  <a:graphicData uri="http://schemas.microsoft.com/office/word/2010/wordprocessingInk">
                    <w14:contentPart bwMode="auto" r:id="rId94">
                      <w14:nvContentPartPr>
                        <w14:cNvContentPartPr/>
                      </w14:nvContentPartPr>
                      <w14:xfrm>
                        <a:off x="0" y="0"/>
                        <a:ext cx="152505" cy="273929"/>
                      </w14:xfrm>
                    </w14:contentPart>
                  </a:graphicData>
                </a:graphic>
              </wp:anchor>
            </w:drawing>
          </mc:Choice>
          <mc:Fallback>
            <w:pict>
              <v:shape type="#_x0000_t75" id="对象 140" o:spid="_x0000_s140" fillcolor="#FFFFFF" stroked="t" strokeweight="1.0pt" style="position:absolute;&#10;margin-left:8.078897pt;&#10;margin-top:-3.069055pt;&#10;width:12.008268pt;&#10;height:21.569212pt;&#10;z-index:961;&#10;mso-position-horizontal:absolute;&#10;mso-position-horizontal-relative:char;&#10;mso-position-vertical:absolute;&#10;mso-position-vertical-relative:line;&#10;mso-wrap-distance-left:6.7498426pt;&#10;mso-wrap-distance-right:6.7498426pt;">
                <v:stroke color="#000000"/>
                <v:imagedata r:id="rId95"/>
                <o:lock selection="t"/>
              </v:shape>
            </w:pict>
          </mc:Fallback>
        </mc:AlternateContent>
      </w:r>
      <w:r>
        <mc:AlternateContent>
          <mc:Choice Requires="wps">
            <w:drawing>
              <wp:anchor distT="0" distB="0" distL="85723" distR="85723" simplePos="0" relativeHeight="962" behindDoc="0" locked="0" layoutInCell="1" hidden="0" allowOverlap="1">
                <wp:simplePos x="0" y="0"/>
                <wp:positionH relativeFrom="character">
                  <wp:posOffset>662500</wp:posOffset>
                </wp:positionH>
                <wp:positionV relativeFrom="line">
                  <wp:posOffset>-56758</wp:posOffset>
                </wp:positionV>
                <wp:extent cx="82780" cy="143510"/>
                <wp:effectExtent l="0" t="0" r="0" b="0"/>
                <wp:wrapNone/>
                <wp:docPr id="142" name="对象 142"/>
                <wp:cNvGraphicFramePr>
                  <a:graphicFrameLocks noChangeAspect="0" noSelect="1"/>
                </wp:cNvGraphicFramePr>
                <a:graphic>
                  <a:graphicData uri="http://schemas.microsoft.com/office/word/2010/wordprocessingInk">
                    <w14:contentPart bwMode="auto" r:id="rId96">
                      <w14:nvContentPartPr>
                        <w14:cNvContentPartPr/>
                      </w14:nvContentPartPr>
                      <w14:xfrm>
                        <a:off x="0" y="0"/>
                        <a:ext cx="82780" cy="143510"/>
                      </w14:xfrm>
                    </w14:contentPart>
                  </a:graphicData>
                </a:graphic>
              </wp:anchor>
            </w:drawing>
          </mc:Choice>
          <mc:Fallback>
            <w:pict>
              <v:shape type="#_x0000_t75" id="对象 143" o:spid="_x0000_s143" fillcolor="#FFFFFF" stroked="t" strokeweight="1.0pt" style="position:absolute;&#10;margin-left:52.16536pt;&#10;margin-top:-4.469134pt;&#10;width:6.518112pt;&#10;height:11.3pt;&#10;z-index:962;&#10;mso-position-horizontal:absolute;&#10;mso-position-horizontal-relative:char;&#10;mso-position-vertical:absolute;&#10;mso-position-vertical-relative:line;&#10;mso-wrap-distance-left:6.7498426pt;&#10;mso-wrap-distance-right:6.7498426pt;">
                <v:stroke color="#000000"/>
                <v:imagedata r:id="rId97"/>
                <o:lock selection="t"/>
              </v:shape>
            </w:pict>
          </mc:Fallback>
        </mc:AlternateContent>
      </w:r>
      <w:r>
        <mc:AlternateContent>
          <mc:Choice Requires="wps">
            <w:drawing>
              <wp:anchor distT="0" distB="0" distL="85723" distR="85723" simplePos="0" relativeHeight="963" behindDoc="0" locked="0" layoutInCell="1" hidden="0" allowOverlap="1">
                <wp:simplePos x="0" y="0"/>
                <wp:positionH relativeFrom="character">
                  <wp:posOffset>1033611</wp:posOffset>
                </wp:positionH>
                <wp:positionV relativeFrom="line">
                  <wp:posOffset>185385</wp:posOffset>
                </wp:positionV>
                <wp:extent cx="60323" cy="33938"/>
                <wp:effectExtent l="0" t="0" r="0" b="0"/>
                <wp:wrapNone/>
                <wp:docPr id="145" name="对象 145"/>
                <wp:cNvGraphicFramePr>
                  <a:graphicFrameLocks noChangeAspect="0" noSelect="1"/>
                </wp:cNvGraphicFramePr>
                <a:graphic>
                  <a:graphicData uri="http://schemas.microsoft.com/office/word/2010/wordprocessingInk">
                    <w14:contentPart bwMode="auto" r:id="rId98">
                      <w14:nvContentPartPr>
                        <w14:cNvContentPartPr/>
                      </w14:nvContentPartPr>
                      <w14:xfrm>
                        <a:off x="0" y="0"/>
                        <a:ext cx="60323" cy="33938"/>
                      </w14:xfrm>
                    </w14:contentPart>
                  </a:graphicData>
                </a:graphic>
              </wp:anchor>
            </w:drawing>
          </mc:Choice>
          <mc:Fallback>
            <w:pict>
              <v:shape type="#_x0000_t75" id="对象 146" o:spid="_x0000_s146" fillcolor="#FFFFFF" stroked="t" strokeweight="1.0pt" style="position:absolute;&#10;margin-left:81.386696pt;&#10;margin-top:14.597244pt;&#10;width:4.7498436pt;&#10;height:2.6722834pt;&#10;z-index:963;&#10;mso-position-horizontal:absolute;&#10;mso-position-horizontal-relative:char;&#10;mso-position-vertical:absolute;&#10;mso-position-vertical-relative:line;&#10;mso-wrap-distance-left:6.7498426pt;&#10;mso-wrap-distance-right:6.7498426pt;">
                <v:stroke color="#000000"/>
                <v:imagedata r:id="rId99"/>
                <o:lock selection="t"/>
              </v:shape>
            </w:pict>
          </mc:Fallback>
        </mc:AlternateContent>
      </w:r>
      <w:r>
        <mc:AlternateContent>
          <mc:Choice Requires="wps">
            <w:drawing>
              <wp:anchor distT="0" distB="0" distL="85723" distR="85723" simplePos="0" relativeHeight="964" behindDoc="0" locked="0" layoutInCell="1" hidden="0" allowOverlap="1">
                <wp:simplePos x="0" y="0"/>
                <wp:positionH relativeFrom="character">
                  <wp:posOffset>905523</wp:posOffset>
                </wp:positionH>
                <wp:positionV relativeFrom="line">
                  <wp:posOffset>139030</wp:posOffset>
                </wp:positionV>
                <wp:extent cx="124048" cy="144332"/>
                <wp:effectExtent l="0" t="0" r="0" b="0"/>
                <wp:wrapNone/>
                <wp:docPr id="148" name="对象 148"/>
                <wp:cNvGraphicFramePr>
                  <a:graphicFrameLocks noChangeAspect="0" noSelect="1"/>
                </wp:cNvGraphicFramePr>
                <a:graphic>
                  <a:graphicData uri="http://schemas.microsoft.com/office/word/2010/wordprocessingInk">
                    <w14:contentPart bwMode="auto" r:id="rId100">
                      <w14:nvContentPartPr>
                        <w14:cNvContentPartPr/>
                      </w14:nvContentPartPr>
                      <w14:xfrm>
                        <a:off x="0" y="0"/>
                        <a:ext cx="124048" cy="144332"/>
                      </w14:xfrm>
                    </w14:contentPart>
                  </a:graphicData>
                </a:graphic>
              </wp:anchor>
            </w:drawing>
          </mc:Choice>
          <mc:Fallback>
            <w:pict>
              <v:shape type="#_x0000_t75" id="对象 149" o:spid="_x0000_s149" fillcolor="#FFFFFF" stroked="t" strokeweight="1.0pt" style="position:absolute;&#10;margin-left:71.301025pt;&#10;margin-top:10.947244pt;&#10;width:9.767561pt;&#10;height:11.364725pt;&#10;z-index:964;&#10;mso-position-horizontal:absolute;&#10;mso-position-horizontal-relative:char;&#10;mso-position-vertical:absolute;&#10;mso-position-vertical-relative:line;&#10;mso-wrap-distance-left:6.7498426pt;&#10;mso-wrap-distance-right:6.7498426pt;">
                <v:stroke color="#000000"/>
                <v:imagedata r:id="rId101"/>
                <o:lock selection="t"/>
              </v:shape>
            </w:pict>
          </mc:Fallback>
        </mc:AlternateContent>
      </w:r>
      <w:r>
        <mc:AlternateContent>
          <mc:Choice Requires="wps">
            <w:drawing>
              <wp:anchor distT="0" distB="0" distL="85723" distR="85723" simplePos="0" relativeHeight="965" behindDoc="0" locked="0" layoutInCell="1" hidden="0" allowOverlap="1">
                <wp:simplePos x="0" y="0"/>
                <wp:positionH relativeFrom="character">
                  <wp:posOffset>1139207</wp:posOffset>
                </wp:positionH>
                <wp:positionV relativeFrom="line">
                  <wp:posOffset>95659</wp:posOffset>
                </wp:positionV>
                <wp:extent cx="216341" cy="163340"/>
                <wp:effectExtent l="0" t="0" r="0" b="0"/>
                <wp:wrapNone/>
                <wp:docPr id="151" name="对象 151"/>
                <wp:cNvGraphicFramePr>
                  <a:graphicFrameLocks noChangeAspect="0" noSelect="1"/>
                </wp:cNvGraphicFramePr>
                <a:graphic>
                  <a:graphicData uri="http://schemas.microsoft.com/office/word/2010/wordprocessingInk">
                    <w14:contentPart bwMode="auto" r:id="rId102">
                      <w14:nvContentPartPr>
                        <w14:cNvContentPartPr/>
                      </w14:nvContentPartPr>
                      <w14:xfrm>
                        <a:off x="0" y="0"/>
                        <a:ext cx="216341" cy="163340"/>
                      </w14:xfrm>
                    </w14:contentPart>
                  </a:graphicData>
                </a:graphic>
              </wp:anchor>
            </w:drawing>
          </mc:Choice>
          <mc:Fallback>
            <w:pict>
              <v:shape type="#_x0000_t75" id="对象 152" o:spid="_x0000_s152" fillcolor="#FFFFFF" stroked="t" strokeweight="1.0pt" style="position:absolute;&#10;margin-left:89.70134pt;&#10;margin-top:7.5322046pt;&#10;width:17.034798pt;&#10;height:12.861419pt;&#10;z-index:965;&#10;mso-position-horizontal:absolute;&#10;mso-position-horizontal-relative:char;&#10;mso-position-vertical:absolute;&#10;mso-position-vertical-relative:line;&#10;mso-wrap-distance-left:6.7498426pt;&#10;mso-wrap-distance-right:6.7498426pt;">
                <v:stroke color="#000000"/>
                <v:imagedata r:id="rId103"/>
                <o:lock selection="t"/>
              </v:shape>
            </w:pict>
          </mc:Fallback>
        </mc:AlternateContent>
      </w:r>
      <w:r>
        <mc:AlternateContent>
          <mc:Choice Requires="wps">
            <w:drawing>
              <wp:anchor distT="0" distB="0" distL="85723" distR="85723" simplePos="0" relativeHeight="966" behindDoc="0" locked="0" layoutInCell="1" hidden="0" allowOverlap="1">
                <wp:simplePos x="0" y="0"/>
                <wp:positionH relativeFrom="character">
                  <wp:posOffset>825075</wp:posOffset>
                </wp:positionH>
                <wp:positionV relativeFrom="line">
                  <wp:posOffset>93070</wp:posOffset>
                </wp:positionV>
                <wp:extent cx="138474" cy="84044"/>
                <wp:effectExtent l="0" t="0" r="0" b="0"/>
                <wp:wrapNone/>
                <wp:docPr id="154" name="对象 154"/>
                <wp:cNvGraphicFramePr>
                  <a:graphicFrameLocks noChangeAspect="0" noSelect="1"/>
                </wp:cNvGraphicFramePr>
                <a:graphic>
                  <a:graphicData uri="http://schemas.microsoft.com/office/word/2010/wordprocessingInk">
                    <w14:contentPart bwMode="auto" r:id="rId104">
                      <w14:nvContentPartPr>
                        <w14:cNvContentPartPr/>
                      </w14:nvContentPartPr>
                      <w14:xfrm>
                        <a:off x="0" y="0"/>
                        <a:ext cx="138474" cy="84044"/>
                      </w14:xfrm>
                    </w14:contentPart>
                  </a:graphicData>
                </a:graphic>
              </wp:anchor>
            </w:drawing>
          </mc:Choice>
          <mc:Fallback>
            <w:pict>
              <v:shape type="#_x0000_t75" id="对象 155" o:spid="_x0000_s155" fillcolor="#FFFFFF" stroked="t" strokeweight="1.0pt" style="position:absolute;&#10;margin-left:64.96654pt;&#10;margin-top:7.3283463pt;&#10;width:10.903467pt;&#10;height:6.6176376pt;&#10;z-index:966;&#10;mso-position-horizontal:absolute;&#10;mso-position-horizontal-relative:char;&#10;mso-position-vertical:absolute;&#10;mso-position-vertical-relative:line;&#10;mso-wrap-distance-left:6.7498426pt;&#10;mso-wrap-distance-right:6.7498426pt;">
                <v:stroke color="#000000"/>
                <v:imagedata r:id="rId105"/>
                <o:lock selection="t"/>
              </v:shape>
            </w:pict>
          </mc:Fallback>
        </mc:AlternateContent>
      </w:r>
      <w:r>
        <mc:AlternateContent>
          <mc:Choice Requires="wps">
            <w:drawing>
              <wp:anchor distT="0" distB="0" distL="85723" distR="85723" simplePos="0" relativeHeight="967" behindDoc="0" locked="0" layoutInCell="1" hidden="0" allowOverlap="1">
                <wp:simplePos x="0" y="0"/>
                <wp:positionH relativeFrom="character">
                  <wp:posOffset>739603</wp:posOffset>
                </wp:positionH>
                <wp:positionV relativeFrom="line">
                  <wp:posOffset>84210</wp:posOffset>
                </wp:positionV>
                <wp:extent cx="75398" cy="139544"/>
                <wp:effectExtent l="0" t="0" r="0" b="0"/>
                <wp:wrapNone/>
                <wp:docPr id="157" name="对象 157"/>
                <wp:cNvGraphicFramePr>
                  <a:graphicFrameLocks noChangeAspect="0" noSelect="1"/>
                </wp:cNvGraphicFramePr>
                <a:graphic>
                  <a:graphicData uri="http://schemas.microsoft.com/office/word/2010/wordprocessingInk">
                    <w14:contentPart bwMode="auto" r:id="rId106">
                      <w14:nvContentPartPr>
                        <w14:cNvContentPartPr/>
                      </w14:nvContentPartPr>
                      <w14:xfrm>
                        <a:off x="0" y="0"/>
                        <a:ext cx="75398" cy="139544"/>
                      </w14:xfrm>
                    </w14:contentPart>
                  </a:graphicData>
                </a:graphic>
              </wp:anchor>
            </w:drawing>
          </mc:Choice>
          <mc:Fallback>
            <w:pict>
              <v:shape type="#_x0000_t75" id="对象 158" o:spid="_x0000_s158" fillcolor="#FFFFFF" stroked="t" strokeweight="1.0pt" style="position:absolute;&#10;margin-left:58.23646pt;&#10;margin-top:6.6307087pt;&#10;width:5.9368525pt;&#10;height:10.987718pt;&#10;z-index:967;&#10;mso-position-horizontal:absolute;&#10;mso-position-horizontal-relative:char;&#10;mso-position-vertical:absolute;&#10;mso-position-vertical-relative:line;&#10;mso-wrap-distance-left:6.7498426pt;&#10;mso-wrap-distance-right:6.7498426pt;">
                <v:stroke color="#000000"/>
                <v:imagedata r:id="rId107"/>
                <o:lock selection="t"/>
              </v:shape>
            </w:pict>
          </mc:Fallback>
        </mc:AlternateContent>
      </w:r>
      <w:r>
        <mc:AlternateContent>
          <mc:Choice Requires="wps">
            <w:drawing>
              <wp:anchor distT="0" distB="0" distL="85723" distR="85723" simplePos="0" relativeHeight="968" behindDoc="0" locked="0" layoutInCell="1" hidden="0" allowOverlap="1">
                <wp:simplePos x="0" y="0"/>
                <wp:positionH relativeFrom="character">
                  <wp:posOffset>794356</wp:posOffset>
                </wp:positionH>
                <wp:positionV relativeFrom="line">
                  <wp:posOffset>67912</wp:posOffset>
                </wp:positionV>
                <wp:extent cx="60532" cy="210863"/>
                <wp:effectExtent l="0" t="0" r="0" b="0"/>
                <wp:wrapNone/>
                <wp:docPr id="160" name="对象 160"/>
                <wp:cNvGraphicFramePr>
                  <a:graphicFrameLocks noChangeAspect="0" noSelect="1"/>
                </wp:cNvGraphicFramePr>
                <a:graphic>
                  <a:graphicData uri="http://schemas.microsoft.com/office/word/2010/wordprocessingInk">
                    <w14:contentPart bwMode="auto" r:id="rId108">
                      <w14:nvContentPartPr>
                        <w14:cNvContentPartPr/>
                      </w14:nvContentPartPr>
                      <w14:xfrm>
                        <a:off x="0" y="0"/>
                        <a:ext cx="60532" cy="210863"/>
                      </w14:xfrm>
                    </w14:contentPart>
                  </a:graphicData>
                </a:graphic>
              </wp:anchor>
            </w:drawing>
          </mc:Choice>
          <mc:Fallback>
            <w:pict>
              <v:shape type="#_x0000_t75" id="对象 161" o:spid="_x0000_s161" fillcolor="#FFFFFF" stroked="t" strokeweight="1.0pt" style="position:absolute;&#10;margin-left:62.547714pt;&#10;margin-top:5.3474016pt;&#10;width:4.7663pt;&#10;height:16.603462pt;&#10;z-index:968;&#10;mso-position-horizontal:absolute;&#10;mso-position-horizontal-relative:char;&#10;mso-position-vertical:absolute;&#10;mso-position-vertical-relative:line;&#10;mso-wrap-distance-left:6.7498426pt;&#10;mso-wrap-distance-right:6.7498426pt;">
                <v:stroke color="#000000"/>
                <v:imagedata r:id="rId109"/>
                <o:lock selection="t"/>
              </v:shape>
            </w:pict>
          </mc:Fallback>
        </mc:AlternateContent>
      </w:r>
      <w:r>
        <mc:AlternateContent>
          <mc:Choice Requires="wps">
            <w:drawing>
              <wp:anchor distT="0" distB="0" distL="85723" distR="85723" simplePos="0" relativeHeight="969" behindDoc="0" locked="0" layoutInCell="1" hidden="0" allowOverlap="1">
                <wp:simplePos x="0" y="0"/>
                <wp:positionH relativeFrom="character">
                  <wp:posOffset>1136376</wp:posOffset>
                </wp:positionH>
                <wp:positionV relativeFrom="line">
                  <wp:posOffset>56270</wp:posOffset>
                </wp:positionV>
                <wp:extent cx="34821" cy="202369"/>
                <wp:effectExtent l="0" t="0" r="0" b="0"/>
                <wp:wrapNone/>
                <wp:docPr id="163" name="对象 163"/>
                <wp:cNvGraphicFramePr>
                  <a:graphicFrameLocks noChangeAspect="0" noSelect="1"/>
                </wp:cNvGraphicFramePr>
                <a:graphic>
                  <a:graphicData uri="http://schemas.microsoft.com/office/word/2010/wordprocessingInk">
                    <w14:contentPart bwMode="auto" r:id="rId110">
                      <w14:nvContentPartPr>
                        <w14:cNvContentPartPr/>
                      </w14:nvContentPartPr>
                      <w14:xfrm>
                        <a:off x="0" y="0"/>
                        <a:ext cx="34821" cy="202369"/>
                      </w14:xfrm>
                    </w14:contentPart>
                  </a:graphicData>
                </a:graphic>
              </wp:anchor>
            </w:drawing>
          </mc:Choice>
          <mc:Fallback>
            <w:pict>
              <v:shape type="#_x0000_t75" id="对象 164" o:spid="_x0000_s164" fillcolor="#FFFFFF" stroked="t" strokeweight="1.0pt" style="position:absolute;&#10;margin-left:89.478424pt;&#10;margin-top:4.430709pt;&#10;width:2.741814pt;&#10;height:15.9345665pt;&#10;z-index:969;&#10;mso-position-horizontal:absolute;&#10;mso-position-horizontal-relative:char;&#10;mso-position-vertical:absolute;&#10;mso-position-vertical-relative:line;&#10;mso-wrap-distance-left:6.7498426pt;&#10;mso-wrap-distance-right:6.7498426pt;">
                <v:stroke color="#000000"/>
                <v:imagedata r:id="rId111"/>
                <o:lock selection="t"/>
              </v:shape>
            </w:pict>
          </mc:Fallback>
        </mc:AlternateContent>
      </w:r>
      <w:r>
        <mc:AlternateContent>
          <mc:Choice Requires="wps">
            <w:drawing>
              <wp:anchor distT="0" distB="0" distL="85723" distR="85723" simplePos="0" relativeHeight="970" behindDoc="0" locked="0" layoutInCell="1" hidden="0" allowOverlap="1">
                <wp:simplePos x="0" y="0"/>
                <wp:positionH relativeFrom="character">
                  <wp:posOffset>1186223</wp:posOffset>
                </wp:positionH>
                <wp:positionV relativeFrom="line">
                  <wp:posOffset>34348</wp:posOffset>
                </wp:positionV>
                <wp:extent cx="123034" cy="195272"/>
                <wp:effectExtent l="0" t="0" r="0" b="0"/>
                <wp:wrapNone/>
                <wp:docPr id="166" name="对象 166"/>
                <wp:cNvGraphicFramePr>
                  <a:graphicFrameLocks noChangeAspect="0" noSelect="1"/>
                </wp:cNvGraphicFramePr>
                <a:graphic>
                  <a:graphicData uri="http://schemas.microsoft.com/office/word/2010/wordprocessingInk">
                    <w14:contentPart bwMode="auto" r:id="rId112">
                      <w14:nvContentPartPr>
                        <w14:cNvContentPartPr/>
                      </w14:nvContentPartPr>
                      <w14:xfrm>
                        <a:off x="0" y="0"/>
                        <a:ext cx="123034" cy="195272"/>
                      </w14:xfrm>
                    </w14:contentPart>
                  </a:graphicData>
                </a:graphic>
              </wp:anchor>
            </w:drawing>
          </mc:Choice>
          <mc:Fallback>
            <w:pict>
              <v:shape type="#_x0000_t75" id="对象 167" o:spid="_x0000_s167" fillcolor="#FFFFFF" stroked="t" strokeweight="1.0pt" style="position:absolute;&#10;margin-left:93.40339pt;&#10;margin-top:2.704567pt;&#10;width:9.687722pt;&#10;height:15.375747pt;&#10;z-index:970;&#10;mso-position-horizontal:absolute;&#10;mso-position-horizontal-relative:char;&#10;mso-position-vertical:absolute;&#10;mso-position-vertical-relative:line;&#10;mso-wrap-distance-left:6.7498426pt;&#10;mso-wrap-distance-right:6.7498426pt;">
                <v:stroke color="#000000"/>
                <v:imagedata r:id="rId113"/>
                <o:lock selection="t"/>
              </v:shape>
            </w:pict>
          </mc:Fallback>
        </mc:AlternateContent>
      </w:r>
      <w:r>
        <mc:AlternateContent>
          <mc:Choice Requires="wps">
            <w:drawing>
              <wp:anchor distT="0" distB="0" distL="85723" distR="85723" simplePos="0" relativeHeight="971" behindDoc="0" locked="0" layoutInCell="1" hidden="0" allowOverlap="1">
                <wp:simplePos x="0" y="0"/>
                <wp:positionH relativeFrom="character">
                  <wp:posOffset>710979</wp:posOffset>
                </wp:positionH>
                <wp:positionV relativeFrom="line">
                  <wp:posOffset>-13367</wp:posOffset>
                </wp:positionV>
                <wp:extent cx="116653" cy="202642"/>
                <wp:effectExtent l="0" t="0" r="0" b="0"/>
                <wp:wrapNone/>
                <wp:docPr id="169" name="对象 169"/>
                <wp:cNvGraphicFramePr>
                  <a:graphicFrameLocks noChangeAspect="0" noSelect="1"/>
                </wp:cNvGraphicFramePr>
                <a:graphic>
                  <a:graphicData uri="http://schemas.microsoft.com/office/word/2010/wordprocessingInk">
                    <w14:contentPart bwMode="auto" r:id="rId114">
                      <w14:nvContentPartPr>
                        <w14:cNvContentPartPr/>
                      </w14:nvContentPartPr>
                      <w14:xfrm>
                        <a:off x="0" y="0"/>
                        <a:ext cx="116653" cy="202642"/>
                      </w14:xfrm>
                    </w14:contentPart>
                  </a:graphicData>
                </a:graphic>
              </wp:anchor>
            </w:drawing>
          </mc:Choice>
          <mc:Fallback>
            <w:pict>
              <v:shape type="#_x0000_t75" id="对象 170" o:spid="_x0000_s170" fillcolor="#FFFFFF" stroked="t" strokeweight="1.0pt" style="position:absolute;&#10;margin-left:55.982597pt;&#10;margin-top:-1.0525197pt;&#10;width:9.185277pt;&#10;height:15.956064pt;&#10;z-index:971;&#10;mso-position-horizontal:absolute;&#10;mso-position-horizontal-relative:char;&#10;mso-position-vertical:absolute;&#10;mso-position-vertical-relative:line;&#10;mso-wrap-distance-left:6.7498426pt;&#10;mso-wrap-distance-right:6.7498426pt;">
                <v:stroke color="#000000"/>
                <v:imagedata r:id="rId115"/>
                <o:lock selection="t"/>
              </v:shape>
            </w:pict>
          </mc:Fallback>
        </mc:AlternateContent>
      </w:r>
      <w:r>
        <mc:AlternateContent>
          <mc:Choice Requires="wps">
            <w:drawing>
              <wp:anchor distT="0" distB="0" distL="85723" distR="85723" simplePos="0" relativeHeight="972" behindDoc="0" locked="0" layoutInCell="1" hidden="0" allowOverlap="1">
                <wp:simplePos x="0" y="0"/>
                <wp:positionH relativeFrom="character">
                  <wp:posOffset>1192782</wp:posOffset>
                </wp:positionH>
                <wp:positionV relativeFrom="line">
                  <wp:posOffset>-23116</wp:posOffset>
                </wp:positionV>
                <wp:extent cx="106958" cy="46632"/>
                <wp:effectExtent l="0" t="0" r="0" b="0"/>
                <wp:wrapNone/>
                <wp:docPr id="172" name="对象 172"/>
                <wp:cNvGraphicFramePr>
                  <a:graphicFrameLocks noChangeAspect="0" noSelect="1"/>
                </wp:cNvGraphicFramePr>
                <a:graphic>
                  <a:graphicData uri="http://schemas.microsoft.com/office/word/2010/wordprocessingInk">
                    <w14:contentPart bwMode="auto" r:id="rId116">
                      <w14:nvContentPartPr>
                        <w14:cNvContentPartPr/>
                      </w14:nvContentPartPr>
                      <w14:xfrm>
                        <a:off x="0" y="0"/>
                        <a:ext cx="106958" cy="46632"/>
                      </w14:xfrm>
                    </w14:contentPart>
                  </a:graphicData>
                </a:graphic>
              </wp:anchor>
            </w:drawing>
          </mc:Choice>
          <mc:Fallback>
            <w:pict>
              <v:shape type="#_x0000_t75" id="对象 173" o:spid="_x0000_s173" fillcolor="#FFFFFF" stroked="t" strokeweight="1.0pt" style="position:absolute;&#10;margin-left:93.919846pt;&#10;margin-top:-1.8201575pt;&#10;width:8.421894pt;&#10;height:3.6718109pt;&#10;z-index:972;&#10;mso-position-horizontal:absolute;&#10;mso-position-horizontal-relative:char;&#10;mso-position-vertical:absolute;&#10;mso-position-vertical-relative:line;&#10;mso-wrap-distance-left:6.7498426pt;&#10;mso-wrap-distance-right:6.7498426pt;">
                <v:stroke color="#000000"/>
                <v:imagedata r:id="rId117"/>
                <o:lock selection="t"/>
              </v:shape>
            </w:pict>
          </mc:Fallback>
        </mc:AlternateContent>
      </w:r>
      <w:r>
        <mc:AlternateContent>
          <mc:Choice Requires="wps">
            <w:drawing>
              <wp:anchor distT="0" distB="0" distL="85723" distR="85723" simplePos="0" relativeHeight="973" behindDoc="0" locked="0" layoutInCell="1" hidden="0" allowOverlap="1">
                <wp:simplePos x="0" y="0"/>
                <wp:positionH relativeFrom="character">
                  <wp:posOffset>1102401</wp:posOffset>
                </wp:positionH>
                <wp:positionV relativeFrom="line">
                  <wp:posOffset>-25431</wp:posOffset>
                </wp:positionV>
                <wp:extent cx="86995" cy="100118"/>
                <wp:effectExtent l="0" t="0" r="0" b="0"/>
                <wp:wrapNone/>
                <wp:docPr id="175" name="对象 175"/>
                <wp:cNvGraphicFramePr>
                  <a:graphicFrameLocks noChangeAspect="0" noSelect="1"/>
                </wp:cNvGraphicFramePr>
                <a:graphic>
                  <a:graphicData uri="http://schemas.microsoft.com/office/word/2010/wordprocessingInk">
                    <w14:contentPart bwMode="auto" r:id="rId118">
                      <w14:nvContentPartPr>
                        <w14:cNvContentPartPr/>
                      </w14:nvContentPartPr>
                      <w14:xfrm>
                        <a:off x="0" y="0"/>
                        <a:ext cx="86995" cy="100118"/>
                      </w14:xfrm>
                    </w14:contentPart>
                  </a:graphicData>
                </a:graphic>
              </wp:anchor>
            </w:drawing>
          </mc:Choice>
          <mc:Fallback>
            <w:pict>
              <v:shape type="#_x0000_t75" id="对象 176" o:spid="_x0000_s176" fillcolor="#FFFFFF" stroked="t" strokeweight="1.0pt" style="position:absolute;&#10;margin-left:86.80323pt;&#10;margin-top:-2.002441pt;&#10;width:6.850003pt;&#10;height:7.883307pt;&#10;z-index:973;&#10;mso-position-horizontal:absolute;&#10;mso-position-horizontal-relative:char;&#10;mso-position-vertical:absolute;&#10;mso-position-vertical-relative:line;&#10;mso-wrap-distance-left:6.7498426pt;&#10;mso-wrap-distance-right:6.7498426pt;">
                <v:stroke color="#000000"/>
                <v:imagedata r:id="rId119"/>
                <o:lock selection="t"/>
              </v:shape>
            </w:pict>
          </mc:Fallback>
        </mc:AlternateContent>
      </w:r>
      <w:r>
        <mc:AlternateContent>
          <mc:Choice Requires="wps">
            <w:drawing>
              <wp:anchor distT="0" distB="0" distL="85723" distR="85723" simplePos="0" relativeHeight="974" behindDoc="0" locked="0" layoutInCell="1" hidden="0" allowOverlap="1">
                <wp:simplePos x="0" y="0"/>
                <wp:positionH relativeFrom="character">
                  <wp:posOffset>1215882</wp:posOffset>
                </wp:positionH>
                <wp:positionV relativeFrom="line">
                  <wp:posOffset>-27970</wp:posOffset>
                </wp:positionV>
                <wp:extent cx="42699" cy="95670"/>
                <wp:effectExtent l="0" t="0" r="0" b="0"/>
                <wp:wrapNone/>
                <wp:docPr id="178" name="对象 178"/>
                <wp:cNvGraphicFramePr>
                  <a:graphicFrameLocks noChangeAspect="0" noSelect="1"/>
                </wp:cNvGraphicFramePr>
                <a:graphic>
                  <a:graphicData uri="http://schemas.microsoft.com/office/word/2010/wordprocessingInk">
                    <w14:contentPart bwMode="auto" r:id="rId120">
                      <w14:nvContentPartPr>
                        <w14:cNvContentPartPr/>
                      </w14:nvContentPartPr>
                      <w14:xfrm>
                        <a:off x="0" y="0"/>
                        <a:ext cx="42699" cy="95670"/>
                      </w14:xfrm>
                    </w14:contentPart>
                  </a:graphicData>
                </a:graphic>
              </wp:anchor>
            </w:drawing>
          </mc:Choice>
          <mc:Fallback>
            <w:pict>
              <v:shape type="#_x0000_t75" id="对象 179" o:spid="_x0000_s179" fillcolor="#FFFFFF" stroked="t" strokeweight="1.0pt" style="position:absolute;&#10;margin-left:95.73874pt;&#10;margin-top:-2.2023623pt;&#10;width:3.3621314pt;&#10;height:7.533071pt;&#10;z-index:974;&#10;mso-position-horizontal:absolute;&#10;mso-position-horizontal-relative:char;&#10;mso-position-vertical:absolute;&#10;mso-position-vertical-relative:line;&#10;mso-wrap-distance-left:6.7498426pt;&#10;mso-wrap-distance-right:6.7498426pt;">
                <v:stroke color="#000000"/>
                <v:imagedata r:id="rId121"/>
                <o:lock selection="t"/>
              </v:shape>
            </w:pict>
          </mc:Fallback>
        </mc:AlternateContent>
      </w:r>
      <w:r>
        <mc:AlternateContent>
          <mc:Choice Requires="wps">
            <w:drawing>
              <wp:anchor distT="0" distB="0" distL="85723" distR="85723" simplePos="0" relativeHeight="975" behindDoc="0" locked="0" layoutInCell="1" hidden="0" allowOverlap="1">
                <wp:simplePos x="0" y="0"/>
                <wp:positionH relativeFrom="character">
                  <wp:posOffset>889295</wp:posOffset>
                </wp:positionH>
                <wp:positionV relativeFrom="line">
                  <wp:posOffset>-60496</wp:posOffset>
                </wp:positionV>
                <wp:extent cx="168591" cy="138454"/>
                <wp:effectExtent l="0" t="0" r="0" b="0"/>
                <wp:wrapNone/>
                <wp:docPr id="181" name="对象 181"/>
                <wp:cNvGraphicFramePr>
                  <a:graphicFrameLocks noChangeAspect="0" noSelect="1"/>
                </wp:cNvGraphicFramePr>
                <a:graphic>
                  <a:graphicData uri="http://schemas.microsoft.com/office/word/2010/wordprocessingInk">
                    <w14:contentPart bwMode="auto" r:id="rId122">
                      <w14:nvContentPartPr>
                        <w14:cNvContentPartPr/>
                      </w14:nvContentPartPr>
                      <w14:xfrm>
                        <a:off x="0" y="0"/>
                        <a:ext cx="168591" cy="138454"/>
                      </w14:xfrm>
                    </w14:contentPart>
                  </a:graphicData>
                </a:graphic>
              </wp:anchor>
            </w:drawing>
          </mc:Choice>
          <mc:Fallback>
            <w:pict>
              <v:shape type="#_x0000_t75" id="对象 182" o:spid="_x0000_s182" fillcolor="#FFFFFF" stroked="t" strokeweight="1.0pt" style="position:absolute;&#10;margin-left:70.02323pt;&#10;margin-top:-4.7634645pt;&#10;width:13.274881pt;&#10;height:10.901891pt;&#10;z-index:975;&#10;mso-position-horizontal:absolute;&#10;mso-position-horizontal-relative:char;&#10;mso-position-vertical:absolute;&#10;mso-position-vertical-relative:line;&#10;mso-wrap-distance-left:6.7498426pt;&#10;mso-wrap-distance-right:6.7498426pt;">
                <v:stroke color="#000000"/>
                <v:imagedata r:id="rId123"/>
                <o:lock selection="t"/>
              </v:shape>
            </w:pict>
          </mc:Fallback>
        </mc:AlternateContent>
      </w:r>
      <w:r>
        <mc:AlternateContent>
          <mc:Choice Requires="wps">
            <w:drawing>
              <wp:anchor distT="0" distB="0" distL="85723" distR="85723" simplePos="0" relativeHeight="976" behindDoc="0" locked="0" layoutInCell="1" hidden="0" allowOverlap="1">
                <wp:simplePos x="0" y="0"/>
                <wp:positionH relativeFrom="character">
                  <wp:posOffset>904033</wp:posOffset>
                </wp:positionH>
                <wp:positionV relativeFrom="line">
                  <wp:posOffset>-68823</wp:posOffset>
                </wp:positionV>
                <wp:extent cx="158098" cy="249111"/>
                <wp:effectExtent l="0" t="0" r="0" b="0"/>
                <wp:wrapNone/>
                <wp:docPr id="184" name="对象 184"/>
                <wp:cNvGraphicFramePr>
                  <a:graphicFrameLocks noChangeAspect="0" noSelect="1"/>
                </wp:cNvGraphicFramePr>
                <a:graphic>
                  <a:graphicData uri="http://schemas.microsoft.com/office/word/2010/wordprocessingInk">
                    <w14:contentPart bwMode="auto" r:id="rId124">
                      <w14:nvContentPartPr>
                        <w14:cNvContentPartPr/>
                      </w14:nvContentPartPr>
                      <w14:xfrm>
                        <a:off x="0" y="0"/>
                        <a:ext cx="158098" cy="249111"/>
                      </w14:xfrm>
                    </w14:contentPart>
                  </a:graphicData>
                </a:graphic>
              </wp:anchor>
            </w:drawing>
          </mc:Choice>
          <mc:Fallback>
            <w:pict>
              <v:shape type="#_x0000_t75" id="对象 185" o:spid="_x0000_s185" fillcolor="#FFFFFF" stroked="t" strokeweight="1.0pt" style="position:absolute;&#10;margin-left:71.1837pt;&#10;margin-top:-5.4191337pt;&#10;width:12.448665pt;&#10;height:19.61504pt;&#10;z-index:976;&#10;mso-position-horizontal:absolute;&#10;mso-position-horizontal-relative:char;&#10;mso-position-vertical:absolute;&#10;mso-position-vertical-relative:line;&#10;mso-wrap-distance-left:6.7498426pt;&#10;mso-wrap-distance-right:6.7498426pt;">
                <v:stroke color="#000000"/>
                <v:imagedata r:id="rId125"/>
                <o:lock selection="t"/>
              </v:shape>
            </w:pict>
          </mc:Fallback>
        </mc:AlternateContent>
      </w:r>
      <w:r>
        <mc:AlternateContent>
          <mc:Choice Requires="wps">
            <w:drawing>
              <wp:anchor distT="0" distB="0" distL="85723" distR="85723" simplePos="0" relativeHeight="977" behindDoc="0" locked="0" layoutInCell="1" hidden="0" allowOverlap="1">
                <wp:simplePos x="0" y="0"/>
                <wp:positionH relativeFrom="character">
                  <wp:posOffset>736172</wp:posOffset>
                </wp:positionH>
                <wp:positionV relativeFrom="line">
                  <wp:posOffset>-81141</wp:posOffset>
                </wp:positionV>
                <wp:extent cx="136443" cy="157133"/>
                <wp:effectExtent l="0" t="0" r="0" b="0"/>
                <wp:wrapNone/>
                <wp:docPr id="187" name="对象 187"/>
                <wp:cNvGraphicFramePr>
                  <a:graphicFrameLocks noChangeAspect="0" noSelect="1"/>
                </wp:cNvGraphicFramePr>
                <a:graphic>
                  <a:graphicData uri="http://schemas.microsoft.com/office/word/2010/wordprocessingInk">
                    <w14:contentPart bwMode="auto" r:id="rId126">
                      <w14:nvContentPartPr>
                        <w14:cNvContentPartPr/>
                      </w14:nvContentPartPr>
                      <w14:xfrm>
                        <a:off x="0" y="0"/>
                        <a:ext cx="136443" cy="157133"/>
                      </w14:xfrm>
                    </w14:contentPart>
                  </a:graphicData>
                </a:graphic>
              </wp:anchor>
            </w:drawing>
          </mc:Choice>
          <mc:Fallback>
            <w:pict>
              <v:shape type="#_x0000_t75" id="对象 188" o:spid="_x0000_s188" fillcolor="#FFFFFF" stroked="t" strokeweight="1.0pt" style="position:absolute;&#10;margin-left:57.966305pt;&#10;margin-top:-6.3890553pt;&#10;width:10.743544pt;&#10;height:12.372677pt;&#10;z-index:977;&#10;mso-position-horizontal:absolute;&#10;mso-position-horizontal-relative:char;&#10;mso-position-vertical:absolute;&#10;mso-position-vertical-relative:line;&#10;mso-wrap-distance-left:6.7498426pt;&#10;mso-wrap-distance-right:6.7498426pt;">
                <v:stroke color="#000000"/>
                <v:imagedata r:id="rId127"/>
                <o:lock selection="t"/>
              </v:shape>
            </w:pict>
          </mc:Fallback>
        </mc:AlternateContent>
      </w:r>
    </w:p>
    <w:p>
      <w:pPr>
        <w:rPr>
          <w:rFonts w:hint="eastAsia"/>
        </w:rPr>
      </w:pPr>
      <w:r>
        <w:rPr>
          <w:rFonts w:hint="eastAsia"/>
        </w:rPr>
        <w:t>4</w:t>
      </w:r>
      <w:r>
        <mc:AlternateContent>
          <mc:Choice Requires="wps">
            <w:drawing>
              <wp:anchor distT="0" distB="0" distL="85723" distR="85723" simplePos="0" relativeHeight="583" behindDoc="0" locked="0" layoutInCell="1" hidden="0" allowOverlap="1">
                <wp:simplePos x="0" y="0"/>
                <wp:positionH relativeFrom="character">
                  <wp:posOffset>-134524</wp:posOffset>
                </wp:positionH>
                <wp:positionV relativeFrom="line">
                  <wp:posOffset>-46510</wp:posOffset>
                </wp:positionV>
                <wp:extent cx="214371" cy="255819"/>
                <wp:effectExtent l="0" t="0" r="0" b="0"/>
                <wp:wrapNone/>
                <wp:docPr id="190" name="对象 190"/>
                <wp:cNvGraphicFramePr>
                  <a:graphicFrameLocks noChangeAspect="0" noSelect="1"/>
                </wp:cNvGraphicFramePr>
                <a:graphic>
                  <a:graphicData uri="http://schemas.microsoft.com/office/word/2010/wordprocessingInk">
                    <w14:contentPart bwMode="auto" r:id="rId128">
                      <w14:nvContentPartPr>
                        <w14:cNvContentPartPr/>
                      </w14:nvContentPartPr>
                      <w14:xfrm>
                        <a:off x="0" y="0"/>
                        <a:ext cx="214371" cy="255819"/>
                      </w14:xfrm>
                    </w14:contentPart>
                  </a:graphicData>
                </a:graphic>
              </wp:anchor>
            </w:drawing>
          </mc:Choice>
          <mc:Fallback>
            <w:pict>
              <v:shape type="#_x0000_t75" id="对象 191" o:spid="_x0000_s191" fillcolor="#FFFFFF" stroked="t" strokeweight="1.0pt" style="position:absolute;&#10;margin-left:-10.592441pt;&#10;margin-top:-3.662205pt;&#10;width:16.879606pt;&#10;height:20.143229pt;&#10;z-index:583;&#10;mso-position-horizontal:absolute;&#10;mso-position-horizontal-relative:char;&#10;mso-position-vertical:absolute;&#10;mso-position-vertical-relative:line;&#10;mso-wrap-distance-left:6.7498426pt;&#10;mso-wrap-distance-right:6.7498426pt;">
                <v:stroke color="#000000"/>
                <v:imagedata r:id="rId129"/>
                <o:lock selection="t"/>
              </v:shape>
            </w:pict>
          </mc:Fallback>
        </mc:AlternateContent>
      </w:r>
      <w:r>
        <w:rPr>
          <w:rFonts w:hint="eastAsia"/>
        </w:rPr>
        <w:t>. 中值滤波器的窗口尺寸通常选择_</w:t>
      </w:r>
      <w:r>
        <mc:AlternateContent>
          <mc:Choice Requires="wps">
            <w:drawing>
              <wp:anchor distT="0" distB="0" distL="85723" distR="85723" simplePos="0" relativeHeight="937" behindDoc="0" locked="0" layoutInCell="1" hidden="0" allowOverlap="1">
                <wp:simplePos x="0" y="0"/>
                <wp:positionH relativeFrom="character">
                  <wp:posOffset>-35534</wp:posOffset>
                </wp:positionH>
                <wp:positionV relativeFrom="line">
                  <wp:posOffset>57062</wp:posOffset>
                </wp:positionV>
                <wp:extent cx="130904" cy="217925"/>
                <wp:effectExtent l="0" t="0" r="0" b="0"/>
                <wp:wrapNone/>
                <wp:docPr id="193" name="对象 193"/>
                <wp:cNvGraphicFramePr>
                  <a:graphicFrameLocks noChangeAspect="0" noSelect="1"/>
                </wp:cNvGraphicFramePr>
                <a:graphic>
                  <a:graphicData uri="http://schemas.microsoft.com/office/word/2010/wordprocessingInk">
                    <w14:contentPart bwMode="auto" r:id="rId130">
                      <w14:nvContentPartPr>
                        <w14:cNvContentPartPr/>
                      </w14:nvContentPartPr>
                      <w14:xfrm>
                        <a:off x="0" y="0"/>
                        <a:ext cx="130904" cy="217925"/>
                      </w14:xfrm>
                    </w14:contentPart>
                  </a:graphicData>
                </a:graphic>
              </wp:anchor>
            </w:drawing>
          </mc:Choice>
          <mc:Fallback>
            <w:pict>
              <v:shape type="#_x0000_t75" id="对象 194" o:spid="_x0000_s194" fillcolor="#FFFFFF" stroked="t" strokeweight="1.0pt" style="position:absolute;&#10;margin-left:-2.7979527pt;&#10;margin-top:4.493071pt;&#10;width:10.307402pt;&#10;height:17.159449pt;&#10;z-index:937;&#10;mso-position-horizontal:absolute;&#10;mso-position-horizontal-relative:char;&#10;mso-position-vertical:absolute;&#10;mso-position-vertical-relative:line;&#10;mso-wrap-distance-left:6.7498426pt;&#10;mso-wrap-distance-right:6.7498426pt;">
                <v:stroke color="#000000"/>
                <v:imagedata r:id="rId131"/>
                <o:lock selection="t"/>
              </v:shape>
            </w:pict>
          </mc:Fallback>
        </mc:AlternateContent>
      </w:r>
      <w:r>
        <mc:AlternateContent>
          <mc:Choice Requires="wps">
            <w:drawing>
              <wp:anchor distT="0" distB="0" distL="85723" distR="85723" simplePos="0" relativeHeight="938" behindDoc="0" locked="0" layoutInCell="1" hidden="0" allowOverlap="1">
                <wp:simplePos x="0" y="0"/>
                <wp:positionH relativeFrom="character">
                  <wp:posOffset>-55166</wp:posOffset>
                </wp:positionH>
                <wp:positionV relativeFrom="line">
                  <wp:posOffset>27197</wp:posOffset>
                </wp:positionV>
                <wp:extent cx="147782" cy="79021"/>
                <wp:effectExtent l="0" t="0" r="0" b="0"/>
                <wp:wrapNone/>
                <wp:docPr id="196" name="对象 196"/>
                <wp:cNvGraphicFramePr>
                  <a:graphicFrameLocks noChangeAspect="0" noSelect="1"/>
                </wp:cNvGraphicFramePr>
                <a:graphic>
                  <a:graphicData uri="http://schemas.microsoft.com/office/word/2010/wordprocessingInk">
                    <w14:contentPart bwMode="auto" r:id="rId132">
                      <w14:nvContentPartPr>
                        <w14:cNvContentPartPr/>
                      </w14:nvContentPartPr>
                      <w14:xfrm>
                        <a:off x="0" y="0"/>
                        <a:ext cx="147782" cy="79021"/>
                      </w14:xfrm>
                    </w14:contentPart>
                  </a:graphicData>
                </a:graphic>
              </wp:anchor>
            </w:drawing>
          </mc:Choice>
          <mc:Fallback>
            <w:pict>
              <v:shape type="#_x0000_t75" id="对象 197" o:spid="_x0000_s197" fillcolor="#FFFFFF" stroked="t" strokeweight="1.0pt" style="position:absolute;&#10;margin-left:-4.3437796pt;&#10;margin-top:2.1414962pt;&#10;width:11.636378pt;&#10;height:6.222126pt;&#10;z-index:938;&#10;mso-position-horizontal:absolute;&#10;mso-position-horizontal-relative:char;&#10;mso-position-vertical:absolute;&#10;mso-position-vertical-relative:line;&#10;mso-wrap-distance-left:6.7498426pt;&#10;mso-wrap-distance-right:6.7498426pt;">
                <v:stroke color="#000000"/>
                <v:imagedata r:id="rId133"/>
                <o:lock selection="t"/>
              </v:shape>
            </w:pict>
          </mc:Fallback>
        </mc:AlternateContent>
      </w:r>
      <w:r>
        <mc:AlternateContent>
          <mc:Choice Requires="wps">
            <w:drawing>
              <wp:anchor distT="0" distB="0" distL="85723" distR="85723" simplePos="0" relativeHeight="939" behindDoc="0" locked="0" layoutInCell="1" hidden="0" allowOverlap="1">
                <wp:simplePos x="0" y="0"/>
                <wp:positionH relativeFrom="character">
                  <wp:posOffset>26745</wp:posOffset>
                </wp:positionH>
                <wp:positionV relativeFrom="line">
                  <wp:posOffset>25</wp:posOffset>
                </wp:positionV>
                <wp:extent cx="37986" cy="32745"/>
                <wp:effectExtent l="0" t="0" r="0" b="0"/>
                <wp:wrapNone/>
                <wp:docPr id="199" name="对象 199"/>
                <wp:cNvGraphicFramePr>
                  <a:graphicFrameLocks noChangeAspect="0" noSelect="1"/>
                </wp:cNvGraphicFramePr>
                <a:graphic>
                  <a:graphicData uri="http://schemas.microsoft.com/office/word/2010/wordprocessingInk">
                    <w14:contentPart bwMode="auto" r:id="rId134">
                      <w14:nvContentPartPr>
                        <w14:cNvContentPartPr/>
                      </w14:nvContentPartPr>
                      <w14:xfrm>
                        <a:off x="0" y="0"/>
                        <a:ext cx="37986" cy="32745"/>
                      </w14:xfrm>
                    </w14:contentPart>
                  </a:graphicData>
                </a:graphic>
              </wp:anchor>
            </w:drawing>
          </mc:Choice>
          <mc:Fallback>
            <w:pict>
              <v:shape type="#_x0000_t75" id="对象 200" o:spid="_x0000_s200" fillcolor="#FFFFFF" stroked="t" strokeweight="1.0pt" style="position:absolute;&#10;margin-left:2.1059055pt;&#10;margin-top:0.001968504pt;&#10;width:2.9910235pt;&#10;height:2.5783465pt;&#10;z-index:939;&#10;mso-position-horizontal:absolute;&#10;mso-position-horizontal-relative:char;&#10;mso-position-vertical:absolute;&#10;mso-position-vertical-relative:line;&#10;mso-wrap-distance-left:6.7498426pt;&#10;mso-wrap-distance-right:6.7498426pt;">
                <v:stroke color="#000000"/>
                <v:imagedata r:id="rId135"/>
                <o:lock selection="t"/>
              </v:shape>
            </w:pict>
          </mc:Fallback>
        </mc:AlternateContent>
      </w:r>
      <w:r>
        <mc:AlternateContent>
          <mc:Choice Requires="wps">
            <w:drawing>
              <wp:anchor distT="0" distB="0" distL="85723" distR="85723" simplePos="0" relativeHeight="940" behindDoc="0" locked="0" layoutInCell="1" hidden="0" allowOverlap="1">
                <wp:simplePos x="0" y="0"/>
                <wp:positionH relativeFrom="character">
                  <wp:posOffset>-22357</wp:posOffset>
                </wp:positionH>
                <wp:positionV relativeFrom="line">
                  <wp:posOffset>-32018</wp:posOffset>
                </wp:positionV>
                <wp:extent cx="99294" cy="41185"/>
                <wp:effectExtent l="0" t="0" r="0" b="0"/>
                <wp:wrapNone/>
                <wp:docPr id="202" name="对象 202"/>
                <wp:cNvGraphicFramePr>
                  <a:graphicFrameLocks noChangeAspect="0" noSelect="1"/>
                </wp:cNvGraphicFramePr>
                <a:graphic>
                  <a:graphicData uri="http://schemas.microsoft.com/office/word/2010/wordprocessingInk">
                    <w14:contentPart bwMode="auto" r:id="rId136">
                      <w14:nvContentPartPr>
                        <w14:cNvContentPartPr/>
                      </w14:nvContentPartPr>
                      <w14:xfrm>
                        <a:off x="0" y="0"/>
                        <a:ext cx="99294" cy="41185"/>
                      </w14:xfrm>
                    </w14:contentPart>
                  </a:graphicData>
                </a:graphic>
              </wp:anchor>
            </w:drawing>
          </mc:Choice>
          <mc:Fallback>
            <w:pict>
              <v:shape type="#_x0000_t75" id="对象 203" o:spid="_x0000_s203" fillcolor="#FFFFFF" stroked="t" strokeweight="1.0pt" style="position:absolute;&#10;margin-left:-1.7603937pt;&#10;margin-top:-2.5211024pt;&#10;width:7.818425pt;&#10;height:3.2429132pt;&#10;z-index:940;&#10;mso-position-horizontal:absolute;&#10;mso-position-horizontal-relative:char;&#10;mso-position-vertical:absolute;&#10;mso-position-vertical-relative:line;&#10;mso-wrap-distance-left:6.7498426pt;&#10;mso-wrap-distance-right:6.7498426pt;">
                <v:stroke color="#000000"/>
                <v:imagedata r:id="rId137"/>
                <o:lock selection="t"/>
              </v:shape>
            </w:pict>
          </mc:Fallback>
        </mc:AlternateContent>
      </w:r>
      <w:r>
        <mc:AlternateContent>
          <mc:Choice Requires="wps">
            <w:drawing>
              <wp:anchor distT="0" distB="0" distL="85723" distR="85723" simplePos="0" relativeHeight="941" behindDoc="0" locked="0" layoutInCell="1" hidden="0" allowOverlap="1">
                <wp:simplePos x="0" y="0"/>
                <wp:positionH relativeFrom="character">
                  <wp:posOffset>-33194</wp:posOffset>
                </wp:positionH>
                <wp:positionV relativeFrom="line">
                  <wp:posOffset>-48082</wp:posOffset>
                </wp:positionV>
                <wp:extent cx="70346" cy="149448"/>
                <wp:effectExtent l="0" t="0" r="0" b="0"/>
                <wp:wrapNone/>
                <wp:docPr id="205" name="对象 205"/>
                <wp:cNvGraphicFramePr>
                  <a:graphicFrameLocks noChangeAspect="0" noSelect="1"/>
                </wp:cNvGraphicFramePr>
                <a:graphic>
                  <a:graphicData uri="http://schemas.microsoft.com/office/word/2010/wordprocessingInk">
                    <w14:contentPart bwMode="auto" r:id="rId138">
                      <w14:nvContentPartPr>
                        <w14:cNvContentPartPr/>
                      </w14:nvContentPartPr>
                      <w14:xfrm>
                        <a:off x="0" y="0"/>
                        <a:ext cx="70346" cy="149448"/>
                      </w14:xfrm>
                    </w14:contentPart>
                  </a:graphicData>
                </a:graphic>
              </wp:anchor>
            </w:drawing>
          </mc:Choice>
          <mc:Fallback>
            <w:pict>
              <v:shape type="#_x0000_t75" id="对象 206" o:spid="_x0000_s206" fillcolor="#FFFFFF" stroked="t" strokeweight="1.0pt" style="position:absolute;&#10;margin-left:-2.6137009pt;&#10;margin-top:-3.7859845pt;&#10;width:5.5390553pt;&#10;height:11.767559pt;&#10;z-index:941;&#10;mso-position-horizontal:absolute;&#10;mso-position-horizontal-relative:char;&#10;mso-position-vertical:absolute;&#10;mso-position-vertical-relative:line;&#10;mso-wrap-distance-left:6.7498426pt;&#10;mso-wrap-distance-right:6.7498426pt;">
                <v:stroke color="#000000"/>
                <v:imagedata r:id="rId139"/>
                <o:lock selection="t"/>
              </v:shape>
            </w:pict>
          </mc:Fallback>
        </mc:AlternateContent>
      </w:r>
      <w:r>
        <w:rPr>
          <w:rFonts w:hint="eastAsia"/>
        </w:rPr>
        <w:t>_______数。</w:t>
      </w:r>
    </w:p>
    <w:p>
      <w:pPr>
        <w:rPr>
          <w:rFonts w:hint="eastAsia"/>
        </w:rPr>
      </w:pPr>
      <w:r>
        <w:rPr>
          <w:rFonts w:hint="eastAsia"/>
        </w:rPr>
        <w:t>5. 维纳滤波需要知道</w:t>
      </w:r>
      <w:r>
        <mc:AlternateContent>
          <mc:Choice Requires="wps">
            <w:drawing>
              <wp:anchor distT="0" distB="0" distL="85723" distR="85723" simplePos="0" relativeHeight="936" behindDoc="0" locked="0" layoutInCell="1" hidden="0" allowOverlap="1">
                <wp:simplePos x="0" y="0"/>
                <wp:positionH relativeFrom="character">
                  <wp:posOffset>-8839</wp:posOffset>
                </wp:positionH>
                <wp:positionV relativeFrom="line">
                  <wp:posOffset>39118</wp:posOffset>
                </wp:positionV>
                <wp:extent cx="24614" cy="117356"/>
                <wp:effectExtent l="0" t="0" r="0" b="0"/>
                <wp:wrapNone/>
                <wp:docPr id="208" name="对象 208"/>
                <wp:cNvGraphicFramePr>
                  <a:graphicFrameLocks noChangeAspect="0" noSelect="1"/>
                </wp:cNvGraphicFramePr>
                <a:graphic>
                  <a:graphicData uri="http://schemas.microsoft.com/office/word/2010/wordprocessingInk">
                    <w14:contentPart bwMode="auto" r:id="rId140">
                      <w14:nvContentPartPr>
                        <w14:cNvContentPartPr/>
                      </w14:nvContentPartPr>
                      <w14:xfrm>
                        <a:off x="0" y="0"/>
                        <a:ext cx="24614" cy="117356"/>
                      </w14:xfrm>
                    </w14:contentPart>
                  </a:graphicData>
                </a:graphic>
              </wp:anchor>
            </w:drawing>
          </mc:Choice>
          <mc:Fallback>
            <w:pict>
              <v:shape type="#_x0000_t75" id="对象 209" o:spid="_x0000_s209" fillcolor="#FFFFFF" stroked="t" strokeweight="1.0pt" style="position:absolute;&#10;margin-left:-0.69598424pt;&#10;margin-top:3.0801575pt;&#10;width:1.9381102pt;&#10;height:9.24063pt;&#10;z-index:936;&#10;mso-position-horizontal:absolute;&#10;mso-position-horizontal-relative:char;&#10;mso-position-vertical:absolute;&#10;mso-position-vertical-relative:line;&#10;mso-wrap-distance-left:6.7498426pt;&#10;mso-wrap-distance-right:6.7498426pt;">
                <v:stroke color="#000000"/>
                <v:imagedata r:id="rId141"/>
                <o:lock selection="t"/>
              </v:shape>
            </w:pict>
          </mc:Fallback>
        </mc:AlternateContent>
      </w:r>
      <w:r>
        <w:rPr>
          <w:rFonts w:hint="eastAsia"/>
        </w:rPr>
        <w:t>______</w:t>
      </w:r>
      <w:r>
        <mc:AlternateContent>
          <mc:Choice Requires="wps">
            <w:drawing>
              <wp:anchor distT="0" distB="0" distL="85723" distR="85723" simplePos="0" relativeHeight="898" behindDoc="0" locked="0" layoutInCell="1" hidden="0" allowOverlap="1">
                <wp:simplePos x="0" y="0"/>
                <wp:positionH relativeFrom="character">
                  <wp:posOffset>280876</wp:posOffset>
                </wp:positionH>
                <wp:positionV relativeFrom="line">
                  <wp:posOffset>155557</wp:posOffset>
                </wp:positionV>
                <wp:extent cx="69638" cy="28961"/>
                <wp:effectExtent l="0" t="0" r="0" b="0"/>
                <wp:wrapNone/>
                <wp:docPr id="211" name="对象 211"/>
                <wp:cNvGraphicFramePr>
                  <a:graphicFrameLocks noChangeAspect="0" noSelect="1"/>
                </wp:cNvGraphicFramePr>
                <a:graphic>
                  <a:graphicData uri="http://schemas.microsoft.com/office/word/2010/wordprocessingInk">
                    <w14:contentPart bwMode="auto" r:id="rId142">
                      <w14:nvContentPartPr>
                        <w14:cNvContentPartPr/>
                      </w14:nvContentPartPr>
                      <w14:xfrm>
                        <a:off x="0" y="0"/>
                        <a:ext cx="69638" cy="28961"/>
                      </w14:xfrm>
                    </w14:contentPart>
                  </a:graphicData>
                </a:graphic>
              </wp:anchor>
            </w:drawing>
          </mc:Choice>
          <mc:Fallback>
            <w:pict>
              <v:shape type="#_x0000_t75" id="对象 212" o:spid="_x0000_s212" fillcolor="#FFFFFF" stroked="t" strokeweight="1.0pt" style="position:absolute;&#10;margin-left:22.11622pt;&#10;margin-top:12.248582pt;&#10;width:5.4833074pt;&#10;height:2.2803936pt;&#10;z-index:898;&#10;mso-position-horizontal:absolute;&#10;mso-position-horizontal-relative:char;&#10;mso-position-vertical:absolute;&#10;mso-position-vertical-relative:line;&#10;mso-wrap-distance-left:6.7498426pt;&#10;mso-wrap-distance-right:6.7498426pt;">
                <v:stroke color="#000000"/>
                <v:imagedata r:id="rId143"/>
                <o:lock selection="t"/>
              </v:shape>
            </w:pict>
          </mc:Fallback>
        </mc:AlternateContent>
      </w:r>
      <w:r>
        <mc:AlternateContent>
          <mc:Choice Requires="wps">
            <w:drawing>
              <wp:anchor distT="0" distB="0" distL="85723" distR="85723" simplePos="0" relativeHeight="899" behindDoc="0" locked="0" layoutInCell="1" hidden="0" allowOverlap="1">
                <wp:simplePos x="0" y="0"/>
                <wp:positionH relativeFrom="character">
                  <wp:posOffset>-282147</wp:posOffset>
                </wp:positionH>
                <wp:positionV relativeFrom="line">
                  <wp:posOffset>127848</wp:posOffset>
                </wp:positionV>
                <wp:extent cx="64346" cy="43577"/>
                <wp:effectExtent l="0" t="0" r="0" b="0"/>
                <wp:wrapNone/>
                <wp:docPr id="214" name="对象 214"/>
                <wp:cNvGraphicFramePr>
                  <a:graphicFrameLocks noChangeAspect="0" noSelect="1"/>
                </wp:cNvGraphicFramePr>
                <a:graphic>
                  <a:graphicData uri="http://schemas.microsoft.com/office/word/2010/wordprocessingInk">
                    <w14:contentPart bwMode="auto" r:id="rId144">
                      <w14:nvContentPartPr>
                        <w14:cNvContentPartPr/>
                      </w14:nvContentPartPr>
                      <w14:xfrm>
                        <a:off x="0" y="0"/>
                        <a:ext cx="64346" cy="43577"/>
                      </w14:xfrm>
                    </w14:contentPart>
                  </a:graphicData>
                </a:graphic>
              </wp:anchor>
            </w:drawing>
          </mc:Choice>
          <mc:Fallback>
            <w:pict>
              <v:shape type="#_x0000_t75" id="对象 215" o:spid="_x0000_s215" fillcolor="#FFFFFF" stroked="t" strokeweight="1.0pt" style="position:absolute;&#10;margin-left:-22.2163pt;&#10;margin-top:10.0667715pt;&#10;width:5.066614pt;&#10;height:3.4312606pt;&#10;z-index:899;&#10;mso-position-horizontal:absolute;&#10;mso-position-horizontal-relative:char;&#10;mso-position-vertical:absolute;&#10;mso-position-vertical-relative:line;&#10;mso-wrap-distance-left:6.7498426pt;&#10;mso-wrap-distance-right:6.7498426pt;">
                <v:stroke color="#000000"/>
                <v:imagedata r:id="rId145"/>
                <o:lock selection="t"/>
              </v:shape>
            </w:pict>
          </mc:Fallback>
        </mc:AlternateContent>
      </w:r>
      <w:r>
        <mc:AlternateContent>
          <mc:Choice Requires="wps">
            <w:drawing>
              <wp:anchor distT="0" distB="0" distL="85723" distR="85723" simplePos="0" relativeHeight="900" behindDoc="0" locked="0" layoutInCell="1" hidden="0" allowOverlap="1">
                <wp:simplePos x="0" y="0"/>
                <wp:positionH relativeFrom="character">
                  <wp:posOffset>288074</wp:posOffset>
                </wp:positionH>
                <wp:positionV relativeFrom="line">
                  <wp:posOffset>113020</wp:posOffset>
                </wp:positionV>
                <wp:extent cx="51857" cy="32198"/>
                <wp:effectExtent l="0" t="0" r="0" b="0"/>
                <wp:wrapNone/>
                <wp:docPr id="217" name="对象 217"/>
                <wp:cNvGraphicFramePr>
                  <a:graphicFrameLocks noChangeAspect="0" noSelect="1"/>
                </wp:cNvGraphicFramePr>
                <a:graphic>
                  <a:graphicData uri="http://schemas.microsoft.com/office/word/2010/wordprocessingInk">
                    <w14:contentPart bwMode="auto" r:id="rId146">
                      <w14:nvContentPartPr>
                        <w14:cNvContentPartPr/>
                      </w14:nvContentPartPr>
                      <w14:xfrm>
                        <a:off x="0" y="0"/>
                        <a:ext cx="51857" cy="32198"/>
                      </w14:xfrm>
                    </w14:contentPart>
                  </a:graphicData>
                </a:graphic>
              </wp:anchor>
            </w:drawing>
          </mc:Choice>
          <mc:Fallback>
            <w:pict>
              <v:shape type="#_x0000_t75" id="对象 218" o:spid="_x0000_s218" fillcolor="#FFFFFF" stroked="t" strokeweight="1.0pt" style="position:absolute;&#10;margin-left:22.682993pt;&#10;margin-top:8.899213pt;&#10;width:4.0832286pt;&#10;height:2.5352755pt;&#10;z-index:900;&#10;mso-position-horizontal:absolute;&#10;mso-position-horizontal-relative:char;&#10;mso-position-vertical:absolute;&#10;mso-position-vertical-relative:line;&#10;mso-wrap-distance-left:6.7498426pt;&#10;mso-wrap-distance-right:6.7498426pt;">
                <v:stroke color="#000000"/>
                <v:imagedata r:id="rId147"/>
                <o:lock selection="t"/>
              </v:shape>
            </w:pict>
          </mc:Fallback>
        </mc:AlternateContent>
      </w:r>
      <w:r>
        <mc:AlternateContent>
          <mc:Choice Requires="wps">
            <w:drawing>
              <wp:anchor distT="0" distB="0" distL="85723" distR="85723" simplePos="0" relativeHeight="901" behindDoc="0" locked="0" layoutInCell="1" hidden="0" allowOverlap="1">
                <wp:simplePos x="0" y="0"/>
                <wp:positionH relativeFrom="character">
                  <wp:posOffset>-362418</wp:posOffset>
                </wp:positionH>
                <wp:positionV relativeFrom="line">
                  <wp:posOffset>108756</wp:posOffset>
                </wp:positionV>
                <wp:extent cx="69055" cy="112066"/>
                <wp:effectExtent l="0" t="0" r="0" b="0"/>
                <wp:wrapNone/>
                <wp:docPr id="220" name="对象 220"/>
                <wp:cNvGraphicFramePr>
                  <a:graphicFrameLocks noChangeAspect="0" noSelect="1"/>
                </wp:cNvGraphicFramePr>
                <a:graphic>
                  <a:graphicData uri="http://schemas.microsoft.com/office/word/2010/wordprocessingInk">
                    <w14:contentPart bwMode="auto" r:id="rId148">
                      <w14:nvContentPartPr>
                        <w14:cNvContentPartPr/>
                      </w14:nvContentPartPr>
                      <w14:xfrm>
                        <a:off x="0" y="0"/>
                        <a:ext cx="69055" cy="112066"/>
                      </w14:xfrm>
                    </w14:contentPart>
                  </a:graphicData>
                </a:graphic>
              </wp:anchor>
            </w:drawing>
          </mc:Choice>
          <mc:Fallback>
            <w:pict>
              <v:shape type="#_x0000_t75" id="对象 221" o:spid="_x0000_s221" fillcolor="#FFFFFF" stroked="t" strokeweight="1.0pt" style="position:absolute;&#10;margin-left:-28.53685pt;&#10;margin-top:8.563464pt;&#10;width:5.4374013pt;&#10;height:8.824095pt;&#10;z-index:901;&#10;mso-position-horizontal:absolute;&#10;mso-position-horizontal-relative:char;&#10;mso-position-vertical:absolute;&#10;mso-position-vertical-relative:line;&#10;mso-wrap-distance-left:6.7498426pt;&#10;mso-wrap-distance-right:6.7498426pt;">
                <v:stroke color="#000000"/>
                <v:imagedata r:id="rId149"/>
                <o:lock selection="t"/>
              </v:shape>
            </w:pict>
          </mc:Fallback>
        </mc:AlternateContent>
      </w:r>
      <w:r>
        <mc:AlternateContent>
          <mc:Choice Requires="wps">
            <w:drawing>
              <wp:anchor distT="0" distB="0" distL="85723" distR="85723" simplePos="0" relativeHeight="902" behindDoc="0" locked="0" layoutInCell="1" hidden="0" allowOverlap="1">
                <wp:simplePos x="0" y="0"/>
                <wp:positionH relativeFrom="character">
                  <wp:posOffset>104634</wp:posOffset>
                </wp:positionH>
                <wp:positionV relativeFrom="line">
                  <wp:posOffset>92668</wp:posOffset>
                </wp:positionV>
                <wp:extent cx="34057" cy="192402"/>
                <wp:effectExtent l="0" t="0" r="0" b="0"/>
                <wp:wrapNone/>
                <wp:docPr id="223" name="对象 223"/>
                <wp:cNvGraphicFramePr>
                  <a:graphicFrameLocks noChangeAspect="0" noSelect="1"/>
                </wp:cNvGraphicFramePr>
                <a:graphic>
                  <a:graphicData uri="http://schemas.microsoft.com/office/word/2010/wordprocessingInk">
                    <w14:contentPart bwMode="auto" r:id="rId150">
                      <w14:nvContentPartPr>
                        <w14:cNvContentPartPr/>
                      </w14:nvContentPartPr>
                      <w14:xfrm>
                        <a:off x="0" y="0"/>
                        <a:ext cx="34057" cy="192402"/>
                      </w14:xfrm>
                    </w14:contentPart>
                  </a:graphicData>
                </a:graphic>
              </wp:anchor>
            </w:drawing>
          </mc:Choice>
          <mc:Fallback>
            <w:pict>
              <v:shape type="#_x0000_t75" id="对象 224" o:spid="_x0000_s224" fillcolor="#FFFFFF" stroked="t" strokeweight="1.0pt" style="position:absolute;&#10;margin-left:8.238897pt;&#10;margin-top:7.2966924pt;&#10;width:2.681654pt;&#10;height:15.149764pt;&#10;z-index:902;&#10;mso-position-horizontal:absolute;&#10;mso-position-horizontal-relative:char;&#10;mso-position-vertical:absolute;&#10;mso-position-vertical-relative:line;&#10;mso-wrap-distance-left:6.7498426pt;&#10;mso-wrap-distance-right:6.7498426pt;">
                <v:stroke color="#000000"/>
                <v:imagedata r:id="rId151"/>
                <o:lock selection="t"/>
              </v:shape>
            </w:pict>
          </mc:Fallback>
        </mc:AlternateContent>
      </w:r>
      <w:r>
        <mc:AlternateContent>
          <mc:Choice Requires="wps">
            <w:drawing>
              <wp:anchor distT="0" distB="0" distL="85723" distR="85723" simplePos="0" relativeHeight="903" behindDoc="0" locked="0" layoutInCell="1" hidden="0" allowOverlap="1">
                <wp:simplePos x="0" y="0"/>
                <wp:positionH relativeFrom="character">
                  <wp:posOffset>-280040</wp:posOffset>
                </wp:positionH>
                <wp:positionV relativeFrom="line">
                  <wp:posOffset>78911</wp:posOffset>
                </wp:positionV>
                <wp:extent cx="75657" cy="182930"/>
                <wp:effectExtent l="0" t="0" r="0" b="0"/>
                <wp:wrapNone/>
                <wp:docPr id="226" name="对象 226"/>
                <wp:cNvGraphicFramePr>
                  <a:graphicFrameLocks noChangeAspect="0" noSelect="1"/>
                </wp:cNvGraphicFramePr>
                <a:graphic>
                  <a:graphicData uri="http://schemas.microsoft.com/office/word/2010/wordprocessingInk">
                    <w14:contentPart bwMode="auto" r:id="rId152">
                      <w14:nvContentPartPr>
                        <w14:cNvContentPartPr/>
                      </w14:nvContentPartPr>
                      <w14:xfrm>
                        <a:off x="0" y="0"/>
                        <a:ext cx="75657" cy="182930"/>
                      </w14:xfrm>
                    </w14:contentPart>
                  </a:graphicData>
                </a:graphic>
              </wp:anchor>
            </w:drawing>
          </mc:Choice>
          <mc:Fallback>
            <w:pict>
              <v:shape type="#_x0000_t75" id="对象 227" o:spid="_x0000_s227" fillcolor="#FFFFFF" stroked="t" strokeweight="1.0pt" style="position:absolute;&#10;margin-left:-22.050394pt;&#10;margin-top:6.213465pt;&#10;width:5.9572444pt;&#10;height:14.403936pt;&#10;z-index:903;&#10;mso-position-horizontal:absolute;&#10;mso-position-horizontal-relative:char;&#10;mso-position-vertical:absolute;&#10;mso-position-vertical-relative:line;&#10;mso-wrap-distance-left:6.7498426pt;&#10;mso-wrap-distance-right:6.7498426pt;">
                <v:stroke color="#000000"/>
                <v:imagedata r:id="rId153"/>
                <o:lock selection="t"/>
              </v:shape>
            </w:pict>
          </mc:Fallback>
        </mc:AlternateContent>
      </w:r>
      <w:r>
        <mc:AlternateContent>
          <mc:Choice Requires="wps">
            <w:drawing>
              <wp:anchor distT="0" distB="0" distL="85723" distR="85723" simplePos="0" relativeHeight="904" behindDoc="0" locked="0" layoutInCell="1" hidden="0" allowOverlap="1">
                <wp:simplePos x="0" y="0"/>
                <wp:positionH relativeFrom="character">
                  <wp:posOffset>-224887</wp:posOffset>
                </wp:positionH>
                <wp:positionV relativeFrom="line">
                  <wp:posOffset>75736</wp:posOffset>
                </wp:positionV>
                <wp:extent cx="72531" cy="75597"/>
                <wp:effectExtent l="0" t="0" r="0" b="0"/>
                <wp:wrapNone/>
                <wp:docPr id="229" name="对象 229"/>
                <wp:cNvGraphicFramePr>
                  <a:graphicFrameLocks noChangeAspect="0" noSelect="1"/>
                </wp:cNvGraphicFramePr>
                <a:graphic>
                  <a:graphicData uri="http://schemas.microsoft.com/office/word/2010/wordprocessingInk">
                    <w14:contentPart bwMode="auto" r:id="rId154">
                      <w14:nvContentPartPr>
                        <w14:cNvContentPartPr/>
                      </w14:nvContentPartPr>
                      <w14:xfrm>
                        <a:off x="0" y="0"/>
                        <a:ext cx="72531" cy="75597"/>
                      </w14:xfrm>
                    </w14:contentPart>
                  </a:graphicData>
                </a:graphic>
              </wp:anchor>
            </w:drawing>
          </mc:Choice>
          <mc:Fallback>
            <w:pict>
              <v:shape type="#_x0000_t75" id="对象 230" o:spid="_x0000_s230" fillcolor="#FFFFFF" stroked="t" strokeweight="1.0pt" style="position:absolute;&#10;margin-left:-17.707638pt;&#10;margin-top:5.9634647pt;&#10;width:5.711103pt;&#10;height:5.95252pt;&#10;z-index:904;&#10;mso-position-horizontal:absolute;&#10;mso-position-horizontal-relative:char;&#10;mso-position-vertical:absolute;&#10;mso-position-vertical-relative:line;&#10;mso-wrap-distance-left:6.7498426pt;&#10;mso-wrap-distance-right:6.7498426pt;">
                <v:stroke color="#000000"/>
                <v:imagedata r:id="rId155"/>
                <o:lock selection="t"/>
              </v:shape>
            </w:pict>
          </mc:Fallback>
        </mc:AlternateContent>
      </w:r>
      <w:r>
        <mc:AlternateContent>
          <mc:Choice Requires="wps">
            <w:drawing>
              <wp:anchor distT="0" distB="0" distL="85723" distR="85723" simplePos="0" relativeHeight="905" behindDoc="0" locked="0" layoutInCell="1" hidden="0" allowOverlap="1">
                <wp:simplePos x="0" y="0"/>
                <wp:positionH relativeFrom="character">
                  <wp:posOffset>96306</wp:posOffset>
                </wp:positionH>
                <wp:positionV relativeFrom="line">
                  <wp:posOffset>68540</wp:posOffset>
                </wp:positionV>
                <wp:extent cx="41023" cy="41024"/>
                <wp:effectExtent l="0" t="0" r="0" b="0"/>
                <wp:wrapNone/>
                <wp:docPr id="232" name="对象 232"/>
                <wp:cNvGraphicFramePr>
                  <a:graphicFrameLocks noChangeAspect="0" noSelect="1"/>
                </wp:cNvGraphicFramePr>
                <a:graphic>
                  <a:graphicData uri="http://schemas.microsoft.com/office/word/2010/wordprocessingInk">
                    <w14:contentPart bwMode="auto" r:id="rId156">
                      <w14:nvContentPartPr>
                        <w14:cNvContentPartPr/>
                      </w14:nvContentPartPr>
                      <w14:xfrm>
                        <a:off x="0" y="0"/>
                        <a:ext cx="41023" cy="41024"/>
                      </w14:xfrm>
                    </w14:contentPart>
                  </a:graphicData>
                </a:graphic>
              </wp:anchor>
            </w:drawing>
          </mc:Choice>
          <mc:Fallback>
            <w:pict>
              <v:shape type="#_x0000_t75" id="对象 233" o:spid="_x0000_s233" fillcolor="#FFFFFF" stroked="t" strokeweight="1.0pt" style="position:absolute;&#10;margin-left:7.5831494pt;&#10;margin-top:5.3968506pt;&#10;width:3.2301574pt;&#10;height:3.2302368pt;&#10;z-index:905;&#10;mso-position-horizontal:absolute;&#10;mso-position-horizontal-relative:char;&#10;mso-position-vertical:absolute;&#10;mso-position-vertical-relative:line;&#10;mso-wrap-distance-left:6.7498426pt;&#10;mso-wrap-distance-right:6.7498426pt;">
                <v:stroke color="#000000"/>
                <v:imagedata r:id="rId157"/>
                <o:lock selection="t"/>
              </v:shape>
            </w:pict>
          </mc:Fallback>
        </mc:AlternateContent>
      </w:r>
      <w:r>
        <mc:AlternateContent>
          <mc:Choice Requires="wps">
            <w:drawing>
              <wp:anchor distT="0" distB="0" distL="85723" distR="85723" simplePos="0" relativeHeight="906" behindDoc="0" locked="0" layoutInCell="1" hidden="0" allowOverlap="1">
                <wp:simplePos x="0" y="0"/>
                <wp:positionH relativeFrom="character">
                  <wp:posOffset>-301571</wp:posOffset>
                </wp:positionH>
                <wp:positionV relativeFrom="line">
                  <wp:posOffset>58803</wp:posOffset>
                </wp:positionV>
                <wp:extent cx="29025" cy="221824"/>
                <wp:effectExtent l="0" t="0" r="0" b="0"/>
                <wp:wrapNone/>
                <wp:docPr id="235" name="对象 235"/>
                <wp:cNvGraphicFramePr>
                  <a:graphicFrameLocks noChangeAspect="0" noSelect="1"/>
                </wp:cNvGraphicFramePr>
                <a:graphic>
                  <a:graphicData uri="http://schemas.microsoft.com/office/word/2010/wordprocessingInk">
                    <w14:contentPart bwMode="auto" r:id="rId158">
                      <w14:nvContentPartPr>
                        <w14:cNvContentPartPr/>
                      </w14:nvContentPartPr>
                      <w14:xfrm>
                        <a:off x="0" y="0"/>
                        <a:ext cx="29025" cy="221824"/>
                      </w14:xfrm>
                    </w14:contentPart>
                  </a:graphicData>
                </a:graphic>
              </wp:anchor>
            </w:drawing>
          </mc:Choice>
          <mc:Fallback>
            <w:pict>
              <v:shape type="#_x0000_t75" id="对象 236" o:spid="_x0000_s236" fillcolor="#FFFFFF" stroked="t" strokeweight="1.0pt" style="position:absolute;&#10;margin-left:-23.745749pt;&#10;margin-top:4.6301575pt;&#10;width:2.2854333pt;&#10;height:17.466457pt;&#10;z-index:906;&#10;mso-position-horizontal:absolute;&#10;mso-position-horizontal-relative:char;&#10;mso-position-vertical:absolute;&#10;mso-position-vertical-relative:line;&#10;mso-wrap-distance-left:6.7498426pt;&#10;mso-wrap-distance-right:6.7498426pt;">
                <v:stroke color="#000000"/>
                <v:imagedata r:id="rId159"/>
                <o:lock selection="t"/>
              </v:shape>
            </w:pict>
          </mc:Fallback>
        </mc:AlternateContent>
      </w:r>
      <w:r>
        <mc:AlternateContent>
          <mc:Choice Requires="wps">
            <w:drawing>
              <wp:anchor distT="0" distB="0" distL="85723" distR="85723" simplePos="0" relativeHeight="907" behindDoc="0" locked="0" layoutInCell="1" hidden="0" allowOverlap="1">
                <wp:simplePos x="0" y="0"/>
                <wp:positionH relativeFrom="character">
                  <wp:posOffset>-360674</wp:posOffset>
                </wp:positionH>
                <wp:positionV relativeFrom="line">
                  <wp:posOffset>55452</wp:posOffset>
                </wp:positionV>
                <wp:extent cx="126196" cy="83781"/>
                <wp:effectExtent l="0" t="0" r="0" b="0"/>
                <wp:wrapNone/>
                <wp:docPr id="238" name="对象 238"/>
                <wp:cNvGraphicFramePr>
                  <a:graphicFrameLocks noChangeAspect="0" noSelect="1"/>
                </wp:cNvGraphicFramePr>
                <a:graphic>
                  <a:graphicData uri="http://schemas.microsoft.com/office/word/2010/wordprocessingInk">
                    <w14:contentPart bwMode="auto" r:id="rId160">
                      <w14:nvContentPartPr>
                        <w14:cNvContentPartPr/>
                      </w14:nvContentPartPr>
                      <w14:xfrm>
                        <a:off x="0" y="0"/>
                        <a:ext cx="126196" cy="83781"/>
                      </w14:xfrm>
                    </w14:contentPart>
                  </a:graphicData>
                </a:graphic>
              </wp:anchor>
            </w:drawing>
          </mc:Choice>
          <mc:Fallback>
            <w:pict>
              <v:shape type="#_x0000_t75" id="对象 239" o:spid="_x0000_s239" fillcolor="#FFFFFF" stroked="t" strokeweight="1.0pt" style="position:absolute;&#10;margin-left:-28.399529pt;&#10;margin-top:4.366299pt;&#10;width:9.936693pt;&#10;height:6.596929pt;&#10;z-index:907;&#10;mso-position-horizontal:absolute;&#10;mso-position-horizontal-relative:char;&#10;mso-position-vertical:absolute;&#10;mso-position-vertical-relative:line;&#10;mso-wrap-distance-left:6.7498426pt;&#10;mso-wrap-distance-right:6.7498426pt;">
                <v:stroke color="#000000"/>
                <v:imagedata r:id="rId161"/>
                <o:lock selection="t"/>
              </v:shape>
            </w:pict>
          </mc:Fallback>
        </mc:AlternateContent>
      </w:r>
      <w:r>
        <mc:AlternateContent>
          <mc:Choice Requires="wps">
            <w:drawing>
              <wp:anchor distT="0" distB="0" distL="85723" distR="85723" simplePos="0" relativeHeight="908" behindDoc="0" locked="0" layoutInCell="1" hidden="0" allowOverlap="1">
                <wp:simplePos x="0" y="0"/>
                <wp:positionH relativeFrom="character">
                  <wp:posOffset>-131103</wp:posOffset>
                </wp:positionH>
                <wp:positionV relativeFrom="line">
                  <wp:posOffset>55206</wp:posOffset>
                </wp:positionV>
                <wp:extent cx="80176" cy="145286"/>
                <wp:effectExtent l="0" t="0" r="0" b="0"/>
                <wp:wrapNone/>
                <wp:docPr id="241" name="对象 241"/>
                <wp:cNvGraphicFramePr>
                  <a:graphicFrameLocks noChangeAspect="0" noSelect="1"/>
                </wp:cNvGraphicFramePr>
                <a:graphic>
                  <a:graphicData uri="http://schemas.microsoft.com/office/word/2010/wordprocessingInk">
                    <w14:contentPart bwMode="auto" r:id="rId162">
                      <w14:nvContentPartPr>
                        <w14:cNvContentPartPr/>
                      </w14:nvContentPartPr>
                      <w14:xfrm>
                        <a:off x="0" y="0"/>
                        <a:ext cx="80176" cy="145286"/>
                      </w14:xfrm>
                    </w14:contentPart>
                  </a:graphicData>
                </a:graphic>
              </wp:anchor>
            </w:drawing>
          </mc:Choice>
          <mc:Fallback>
            <w:pict>
              <v:shape type="#_x0000_t75" id="对象 242" o:spid="_x0000_s242" fillcolor="#FFFFFF" stroked="t" strokeweight="1.0pt" style="position:absolute;&#10;margin-left:-10.323071pt;&#10;margin-top:4.346929pt;&#10;width:6.313071pt;&#10;height:11.439842pt;&#10;z-index:908;&#10;mso-position-horizontal:absolute;&#10;mso-position-horizontal-relative:char;&#10;mso-position-vertical:absolute;&#10;mso-position-vertical-relative:line;&#10;mso-wrap-distance-left:6.7498426pt;&#10;mso-wrap-distance-right:6.7498426pt;">
                <v:stroke color="#000000"/>
                <v:imagedata r:id="rId163"/>
                <o:lock selection="t"/>
              </v:shape>
            </w:pict>
          </mc:Fallback>
        </mc:AlternateContent>
      </w:r>
      <w:r>
        <mc:AlternateContent>
          <mc:Choice Requires="wps">
            <w:drawing>
              <wp:anchor distT="0" distB="0" distL="85723" distR="85723" simplePos="0" relativeHeight="909" behindDoc="0" locked="0" layoutInCell="1" hidden="0" allowOverlap="1">
                <wp:simplePos x="0" y="0"/>
                <wp:positionH relativeFrom="character">
                  <wp:posOffset>-64345</wp:posOffset>
                </wp:positionH>
                <wp:positionV relativeFrom="line">
                  <wp:posOffset>54715</wp:posOffset>
                </wp:positionV>
                <wp:extent cx="91340" cy="128528"/>
                <wp:effectExtent l="0" t="0" r="0" b="0"/>
                <wp:wrapNone/>
                <wp:docPr id="244" name="对象 244"/>
                <wp:cNvGraphicFramePr>
                  <a:graphicFrameLocks noChangeAspect="0" noSelect="1"/>
                </wp:cNvGraphicFramePr>
                <a:graphic>
                  <a:graphicData uri="http://schemas.microsoft.com/office/word/2010/wordprocessingInk">
                    <w14:contentPart bwMode="auto" r:id="rId164">
                      <w14:nvContentPartPr>
                        <w14:cNvContentPartPr/>
                      </w14:nvContentPartPr>
                      <w14:xfrm>
                        <a:off x="0" y="0"/>
                        <a:ext cx="91340" cy="128528"/>
                      </w14:xfrm>
                    </w14:contentPart>
                  </a:graphicData>
                </a:graphic>
              </wp:anchor>
            </w:drawing>
          </mc:Choice>
          <mc:Fallback>
            <w:pict>
              <v:shape type="#_x0000_t75" id="对象 245" o:spid="_x0000_s245" fillcolor="#FFFFFF" stroked="t" strokeweight="1.0pt" style="position:absolute;&#10;margin-left:-5.0665355pt;&#10;margin-top:4.3082676pt;&#10;width:7.192126pt;&#10;height:10.120316pt;&#10;z-index:909;&#10;mso-position-horizontal:absolute;&#10;mso-position-horizontal-relative:char;&#10;mso-position-vertical:absolute;&#10;mso-position-vertical-relative:line;&#10;mso-wrap-distance-left:6.7498426pt;&#10;mso-wrap-distance-right:6.7498426pt;">
                <v:stroke color="#000000"/>
                <v:imagedata r:id="rId165"/>
                <o:lock selection="t"/>
              </v:shape>
            </w:pict>
          </mc:Fallback>
        </mc:AlternateContent>
      </w:r>
      <w:r>
        <mc:AlternateContent>
          <mc:Choice Requires="wps">
            <w:drawing>
              <wp:anchor distT="0" distB="0" distL="85723" distR="85723" simplePos="0" relativeHeight="910" behindDoc="0" locked="0" layoutInCell="1" hidden="0" allowOverlap="1">
                <wp:simplePos x="0" y="0"/>
                <wp:positionH relativeFrom="character">
                  <wp:posOffset>249762</wp:posOffset>
                </wp:positionH>
                <wp:positionV relativeFrom="line">
                  <wp:posOffset>52452</wp:posOffset>
                </wp:positionV>
                <wp:extent cx="44690" cy="36988"/>
                <wp:effectExtent l="0" t="0" r="0" b="0"/>
                <wp:wrapNone/>
                <wp:docPr id="247" name="对象 247"/>
                <wp:cNvGraphicFramePr>
                  <a:graphicFrameLocks noChangeAspect="0" noSelect="1"/>
                </wp:cNvGraphicFramePr>
                <a:graphic>
                  <a:graphicData uri="http://schemas.microsoft.com/office/word/2010/wordprocessingInk">
                    <w14:contentPart bwMode="auto" r:id="rId166">
                      <w14:nvContentPartPr>
                        <w14:cNvContentPartPr/>
                      </w14:nvContentPartPr>
                      <w14:xfrm>
                        <a:off x="0" y="0"/>
                        <a:ext cx="44690" cy="36988"/>
                      </w14:xfrm>
                    </w14:contentPart>
                  </a:graphicData>
                </a:graphic>
              </wp:anchor>
            </w:drawing>
          </mc:Choice>
          <mc:Fallback>
            <w:pict>
              <v:shape type="#_x0000_t75" id="对象 248" o:spid="_x0000_s248" fillcolor="#FFFFFF" stroked="t" strokeweight="1.0pt" style="position:absolute;&#10;margin-left:19.6663pt;&#10;margin-top:4.130079pt;&#10;width:3.518976pt;&#10;height:2.9124408pt;&#10;z-index:910;&#10;mso-position-horizontal:absolute;&#10;mso-position-horizontal-relative:char;&#10;mso-position-vertical:absolute;&#10;mso-position-vertical-relative:line;&#10;mso-wrap-distance-left:6.7498426pt;&#10;mso-wrap-distance-right:6.7498426pt;">
                <v:stroke color="#000000"/>
                <v:imagedata r:id="rId167"/>
                <o:lock selection="t"/>
              </v:shape>
            </w:pict>
          </mc:Fallback>
        </mc:AlternateContent>
      </w:r>
      <w:r>
        <mc:AlternateContent>
          <mc:Choice Requires="wps">
            <w:drawing>
              <wp:anchor distT="0" distB="0" distL="85723" distR="85723" simplePos="0" relativeHeight="911" behindDoc="0" locked="0" layoutInCell="1" hidden="0" allowOverlap="1">
                <wp:simplePos x="0" y="0"/>
                <wp:positionH relativeFrom="character">
                  <wp:posOffset>245683</wp:posOffset>
                </wp:positionH>
                <wp:positionV relativeFrom="line">
                  <wp:posOffset>51428</wp:posOffset>
                </wp:positionV>
                <wp:extent cx="132330" cy="136314"/>
                <wp:effectExtent l="0" t="0" r="0" b="0"/>
                <wp:wrapNone/>
                <wp:docPr id="250" name="对象 250"/>
                <wp:cNvGraphicFramePr>
                  <a:graphicFrameLocks noChangeAspect="0" noSelect="1"/>
                </wp:cNvGraphicFramePr>
                <a:graphic>
                  <a:graphicData uri="http://schemas.microsoft.com/office/word/2010/wordprocessingInk">
                    <w14:contentPart bwMode="auto" r:id="rId168">
                      <w14:nvContentPartPr>
                        <w14:cNvContentPartPr/>
                      </w14:nvContentPartPr>
                      <w14:xfrm>
                        <a:off x="0" y="0"/>
                        <a:ext cx="132330" cy="136314"/>
                      </w14:xfrm>
                    </w14:contentPart>
                  </a:graphicData>
                </a:graphic>
              </wp:anchor>
            </w:drawing>
          </mc:Choice>
          <mc:Fallback>
            <w:pict>
              <v:shape type="#_x0000_t75" id="对象 251" o:spid="_x0000_s251" fillcolor="#FFFFFF" stroked="t" strokeweight="1.0pt" style="position:absolute;&#10;margin-left:19.345118pt;&#10;margin-top:4.049449pt;&#10;width:10.419685pt;&#10;height:10.733386pt;&#10;z-index:911;&#10;mso-position-horizontal:absolute;&#10;mso-position-horizontal-relative:char;&#10;mso-position-vertical:absolute;&#10;mso-position-vertical-relative:line;&#10;mso-wrap-distance-left:6.7498426pt;&#10;mso-wrap-distance-right:6.7498426pt;">
                <v:stroke color="#000000"/>
                <v:imagedata r:id="rId169"/>
                <o:lock selection="t"/>
              </v:shape>
            </w:pict>
          </mc:Fallback>
        </mc:AlternateContent>
      </w:r>
      <w:r>
        <mc:AlternateContent>
          <mc:Choice Requires="wps">
            <w:drawing>
              <wp:anchor distT="0" distB="0" distL="85723" distR="85723" simplePos="0" relativeHeight="912" behindDoc="0" locked="0" layoutInCell="1" hidden="0" allowOverlap="1">
                <wp:simplePos x="0" y="0"/>
                <wp:positionH relativeFrom="character">
                  <wp:posOffset>-410054</wp:posOffset>
                </wp:positionH>
                <wp:positionV relativeFrom="line">
                  <wp:posOffset>50336</wp:posOffset>
                </wp:positionV>
                <wp:extent cx="65254" cy="124743"/>
                <wp:effectExtent l="0" t="0" r="0" b="0"/>
                <wp:wrapNone/>
                <wp:docPr id="253" name="对象 253"/>
                <wp:cNvGraphicFramePr>
                  <a:graphicFrameLocks noChangeAspect="0" noSelect="1"/>
                </wp:cNvGraphicFramePr>
                <a:graphic>
                  <a:graphicData uri="http://schemas.microsoft.com/office/word/2010/wordprocessingInk">
                    <w14:contentPart bwMode="auto" r:id="rId170">
                      <w14:nvContentPartPr>
                        <w14:cNvContentPartPr/>
                      </w14:nvContentPartPr>
                      <w14:xfrm>
                        <a:off x="0" y="0"/>
                        <a:ext cx="65254" cy="124743"/>
                      </w14:xfrm>
                    </w14:contentPart>
                  </a:graphicData>
                </a:graphic>
              </wp:anchor>
            </w:drawing>
          </mc:Choice>
          <mc:Fallback>
            <w:pict>
              <v:shape type="#_x0000_t75" id="对象 254" o:spid="_x0000_s254" fillcolor="#FFFFFF" stroked="t" strokeweight="1.0pt" style="position:absolute;&#10;margin-left:-32.287716pt;&#10;margin-top:3.9634645pt;&#10;width:5.13811pt;&#10;height:9.822283pt;&#10;z-index:912;&#10;mso-position-horizontal:absolute;&#10;mso-position-horizontal-relative:char;&#10;mso-position-vertical:absolute;&#10;mso-position-vertical-relative:line;&#10;mso-wrap-distance-left:6.7498426pt;&#10;mso-wrap-distance-right:6.7498426pt;">
                <v:stroke color="#000000"/>
                <v:imagedata r:id="rId171"/>
                <o:lock selection="t"/>
              </v:shape>
            </w:pict>
          </mc:Fallback>
        </mc:AlternateContent>
      </w:r>
      <w:r>
        <mc:AlternateContent>
          <mc:Choice Requires="wps">
            <w:drawing>
              <wp:anchor distT="0" distB="0" distL="85723" distR="85723" simplePos="0" relativeHeight="913" behindDoc="0" locked="0" layoutInCell="1" hidden="0" allowOverlap="1">
                <wp:simplePos x="0" y="0"/>
                <wp:positionH relativeFrom="character">
                  <wp:posOffset>14814</wp:posOffset>
                </wp:positionH>
                <wp:positionV relativeFrom="line">
                  <wp:posOffset>39126</wp:posOffset>
                </wp:positionV>
                <wp:extent cx="119606" cy="39410"/>
                <wp:effectExtent l="0" t="0" r="0" b="0"/>
                <wp:wrapNone/>
                <wp:docPr id="256" name="对象 256"/>
                <wp:cNvGraphicFramePr>
                  <a:graphicFrameLocks noChangeAspect="0" noSelect="1"/>
                </wp:cNvGraphicFramePr>
                <a:graphic>
                  <a:graphicData uri="http://schemas.microsoft.com/office/word/2010/wordprocessingInk">
                    <w14:contentPart bwMode="auto" r:id="rId172">
                      <w14:nvContentPartPr>
                        <w14:cNvContentPartPr/>
                      </w14:nvContentPartPr>
                      <w14:xfrm>
                        <a:off x="0" y="0"/>
                        <a:ext cx="119606" cy="39410"/>
                      </w14:xfrm>
                    </w14:contentPart>
                  </a:graphicData>
                </a:graphic>
              </wp:anchor>
            </w:drawing>
          </mc:Choice>
          <mc:Fallback>
            <w:pict>
              <v:shape type="#_x0000_t75" id="对象 257" o:spid="_x0000_s257" fillcolor="#FFFFFF" stroked="t" strokeweight="1.0pt" style="position:absolute;&#10;margin-left:1.1664567pt;&#10;margin-top:3.0807874pt;&#10;width:9.417795pt;&#10;height:3.1031494pt;&#10;z-index:913;&#10;mso-position-horizontal:absolute;&#10;mso-position-horizontal-relative:char;&#10;mso-position-vertical:absolute;&#10;mso-position-vertical-relative:line;&#10;mso-wrap-distance-left:6.7498426pt;&#10;mso-wrap-distance-right:6.7498426pt;">
                <v:stroke color="#000000"/>
                <v:imagedata r:id="rId173"/>
                <o:lock selection="t"/>
              </v:shape>
            </w:pict>
          </mc:Fallback>
        </mc:AlternateContent>
      </w:r>
      <w:r>
        <mc:AlternateContent>
          <mc:Choice Requires="wps">
            <w:drawing>
              <wp:anchor distT="0" distB="0" distL="85723" distR="85723" simplePos="0" relativeHeight="914" behindDoc="0" locked="0" layoutInCell="1" hidden="0" allowOverlap="1">
                <wp:simplePos x="0" y="0"/>
                <wp:positionH relativeFrom="character">
                  <wp:posOffset>21596</wp:posOffset>
                </wp:positionH>
                <wp:positionV relativeFrom="line">
                  <wp:posOffset>38907</wp:posOffset>
                </wp:positionV>
                <wp:extent cx="138609" cy="112602"/>
                <wp:effectExtent l="0" t="0" r="0" b="0"/>
                <wp:wrapNone/>
                <wp:docPr id="259" name="对象 259"/>
                <wp:cNvGraphicFramePr>
                  <a:graphicFrameLocks noChangeAspect="0" noSelect="1"/>
                </wp:cNvGraphicFramePr>
                <a:graphic>
                  <a:graphicData uri="http://schemas.microsoft.com/office/word/2010/wordprocessingInk">
                    <w14:contentPart bwMode="auto" r:id="rId174">
                      <w14:nvContentPartPr>
                        <w14:cNvContentPartPr/>
                      </w14:nvContentPartPr>
                      <w14:xfrm>
                        <a:off x="0" y="0"/>
                        <a:ext cx="138609" cy="112602"/>
                      </w14:xfrm>
                    </w14:contentPart>
                  </a:graphicData>
                </a:graphic>
              </wp:anchor>
            </w:drawing>
          </mc:Choice>
          <mc:Fallback>
            <w:pict>
              <v:shape type="#_x0000_t75" id="对象 260" o:spid="_x0000_s260" fillcolor="#FFFFFF" stroked="t" strokeweight="1.0pt" style="position:absolute;&#10;margin-left:1.7004725pt;&#10;margin-top:3.063543pt;&#10;width:10.914095pt;&#10;height:8.8663pt;&#10;z-index:914;&#10;mso-position-horizontal:absolute;&#10;mso-position-horizontal-relative:char;&#10;mso-position-vertical:absolute;&#10;mso-position-vertical-relative:line;&#10;mso-wrap-distance-left:6.7498426pt;&#10;mso-wrap-distance-right:6.7498426pt;">
                <v:stroke color="#000000"/>
                <v:imagedata r:id="rId175"/>
                <o:lock selection="t"/>
              </v:shape>
            </w:pict>
          </mc:Fallback>
        </mc:AlternateContent>
      </w:r>
      <w:r>
        <mc:AlternateContent>
          <mc:Choice Requires="wps">
            <w:drawing>
              <wp:anchor distT="0" distB="0" distL="85723" distR="85723" simplePos="0" relativeHeight="915" behindDoc="0" locked="0" layoutInCell="1" hidden="0" allowOverlap="1">
                <wp:simplePos x="0" y="0"/>
                <wp:positionH relativeFrom="character">
                  <wp:posOffset>-125302</wp:posOffset>
                </wp:positionH>
                <wp:positionV relativeFrom="line">
                  <wp:posOffset>37649</wp:posOffset>
                </wp:positionV>
                <wp:extent cx="60287" cy="36445"/>
                <wp:effectExtent l="0" t="0" r="0" b="0"/>
                <wp:wrapNone/>
                <wp:docPr id="262" name="对象 262"/>
                <wp:cNvGraphicFramePr>
                  <a:graphicFrameLocks noChangeAspect="0" noSelect="1"/>
                </wp:cNvGraphicFramePr>
                <a:graphic>
                  <a:graphicData uri="http://schemas.microsoft.com/office/word/2010/wordprocessingInk">
                    <w14:contentPart bwMode="auto" r:id="rId176">
                      <w14:nvContentPartPr>
                        <w14:cNvContentPartPr/>
                      </w14:nvContentPartPr>
                      <w14:xfrm>
                        <a:off x="0" y="0"/>
                        <a:ext cx="60287" cy="36445"/>
                      </w14:xfrm>
                    </w14:contentPart>
                  </a:graphicData>
                </a:graphic>
              </wp:anchor>
            </w:drawing>
          </mc:Choice>
          <mc:Fallback>
            <w:pict>
              <v:shape type="#_x0000_t75" id="对象 263" o:spid="_x0000_s263" fillcolor="#FFFFFF" stroked="t" strokeweight="1.0pt" style="position:absolute;&#10;margin-left:-9.8663pt;&#10;margin-top:2.9644883pt;&#10;width:4.747008pt;&#10;height:2.869685pt;&#10;z-index:915;&#10;mso-position-horizontal:absolute;&#10;mso-position-horizontal-relative:char;&#10;mso-position-vertical:absolute;&#10;mso-position-vertical-relative:line;&#10;mso-wrap-distance-left:6.7498426pt;&#10;mso-wrap-distance-right:6.7498426pt;">
                <v:stroke color="#000000"/>
                <v:imagedata r:id="rId177"/>
                <o:lock selection="t"/>
              </v:shape>
            </w:pict>
          </mc:Fallback>
        </mc:AlternateContent>
      </w:r>
      <w:r>
        <mc:AlternateContent>
          <mc:Choice Requires="wps">
            <w:drawing>
              <wp:anchor distT="0" distB="0" distL="85723" distR="85723" simplePos="0" relativeHeight="916" behindDoc="0" locked="0" layoutInCell="1" hidden="0" allowOverlap="1">
                <wp:simplePos x="0" y="0"/>
                <wp:positionH relativeFrom="character">
                  <wp:posOffset>166155</wp:posOffset>
                </wp:positionH>
                <wp:positionV relativeFrom="line">
                  <wp:posOffset>35519</wp:posOffset>
                </wp:positionV>
                <wp:extent cx="103996" cy="145767"/>
                <wp:effectExtent l="0" t="0" r="0" b="0"/>
                <wp:wrapNone/>
                <wp:docPr id="265" name="对象 265"/>
                <wp:cNvGraphicFramePr>
                  <a:graphicFrameLocks noChangeAspect="0" noSelect="1"/>
                </wp:cNvGraphicFramePr>
                <a:graphic>
                  <a:graphicData uri="http://schemas.microsoft.com/office/word/2010/wordprocessingInk">
                    <w14:contentPart bwMode="auto" r:id="rId178">
                      <w14:nvContentPartPr>
                        <w14:cNvContentPartPr/>
                      </w14:nvContentPartPr>
                      <w14:xfrm>
                        <a:off x="0" y="0"/>
                        <a:ext cx="103996" cy="145767"/>
                      </w14:xfrm>
                    </w14:contentPart>
                  </a:graphicData>
                </a:graphic>
              </wp:anchor>
            </w:drawing>
          </mc:Choice>
          <mc:Fallback>
            <w:pict>
              <v:shape type="#_x0000_t75" id="对象 266" o:spid="_x0000_s266" fillcolor="#FFFFFF" stroked="t" strokeweight="1.0pt" style="position:absolute;&#10;margin-left:13.083072pt;&#10;margin-top:2.7967718pt;&#10;width:8.188663pt;&#10;height:11.4777155pt;&#10;z-index:916;&#10;mso-position-horizontal:absolute;&#10;mso-position-horizontal-relative:char;&#10;mso-position-vertical:absolute;&#10;mso-position-vertical-relative:line;&#10;mso-wrap-distance-left:6.7498426pt;&#10;mso-wrap-distance-right:6.7498426pt;">
                <v:stroke color="#000000"/>
                <v:imagedata r:id="rId179"/>
                <o:lock selection="t"/>
              </v:shape>
            </w:pict>
          </mc:Fallback>
        </mc:AlternateContent>
      </w:r>
      <w:r>
        <mc:AlternateContent>
          <mc:Choice Requires="wps">
            <w:drawing>
              <wp:anchor distT="0" distB="0" distL="85723" distR="85723" simplePos="0" relativeHeight="917" behindDoc="0" locked="0" layoutInCell="1" hidden="0" allowOverlap="1">
                <wp:simplePos x="0" y="0"/>
                <wp:positionH relativeFrom="character">
                  <wp:posOffset>-208489</wp:posOffset>
                </wp:positionH>
                <wp:positionV relativeFrom="line">
                  <wp:posOffset>35283</wp:posOffset>
                </wp:positionV>
                <wp:extent cx="80525" cy="64792"/>
                <wp:effectExtent l="0" t="0" r="0" b="0"/>
                <wp:wrapNone/>
                <wp:docPr id="268" name="对象 268"/>
                <wp:cNvGraphicFramePr>
                  <a:graphicFrameLocks noChangeAspect="0" noSelect="1"/>
                </wp:cNvGraphicFramePr>
                <a:graphic>
                  <a:graphicData uri="http://schemas.microsoft.com/office/word/2010/wordprocessingInk">
                    <w14:contentPart bwMode="auto" r:id="rId180">
                      <w14:nvContentPartPr>
                        <w14:cNvContentPartPr/>
                      </w14:nvContentPartPr>
                      <w14:xfrm>
                        <a:off x="0" y="0"/>
                        <a:ext cx="80525" cy="64792"/>
                      </w14:xfrm>
                    </w14:contentPart>
                  </a:graphicData>
                </a:graphic>
              </wp:anchor>
            </w:drawing>
          </mc:Choice>
          <mc:Fallback>
            <w:pict>
              <v:shape type="#_x0000_t75" id="对象 269" o:spid="_x0000_s269" fillcolor="#FFFFFF" stroked="t" strokeweight="1.0pt" style="position:absolute;&#10;margin-left:-16.416456pt;&#10;margin-top:2.778189pt;&#10;width:6.340551pt;&#10;height:5.1017323pt;&#10;z-index:917;&#10;mso-position-horizontal:absolute;&#10;mso-position-horizontal-relative:char;&#10;mso-position-vertical:absolute;&#10;mso-position-vertical-relative:line;&#10;mso-wrap-distance-left:6.7498426pt;&#10;mso-wrap-distance-right:6.7498426pt;">
                <v:stroke color="#000000"/>
                <v:imagedata r:id="rId181"/>
                <o:lock selection="t"/>
              </v:shape>
            </w:pict>
          </mc:Fallback>
        </mc:AlternateContent>
      </w:r>
      <w:r>
        <mc:AlternateContent>
          <mc:Choice Requires="wps">
            <w:drawing>
              <wp:anchor distT="0" distB="0" distL="85723" distR="85723" simplePos="0" relativeHeight="918" behindDoc="0" locked="0" layoutInCell="1" hidden="0" allowOverlap="1">
                <wp:simplePos x="0" y="0"/>
                <wp:positionH relativeFrom="character">
                  <wp:posOffset>-57779</wp:posOffset>
                </wp:positionH>
                <wp:positionV relativeFrom="line">
                  <wp:posOffset>32345</wp:posOffset>
                </wp:positionV>
                <wp:extent cx="48963" cy="159383"/>
                <wp:effectExtent l="0" t="0" r="0" b="0"/>
                <wp:wrapNone/>
                <wp:docPr id="271" name="对象 271"/>
                <wp:cNvGraphicFramePr>
                  <a:graphicFrameLocks noChangeAspect="0" noSelect="1"/>
                </wp:cNvGraphicFramePr>
                <a:graphic>
                  <a:graphicData uri="http://schemas.microsoft.com/office/word/2010/wordprocessingInk">
                    <w14:contentPart bwMode="auto" r:id="rId182">
                      <w14:nvContentPartPr>
                        <w14:cNvContentPartPr/>
                      </w14:nvContentPartPr>
                      <w14:xfrm>
                        <a:off x="0" y="0"/>
                        <a:ext cx="48963" cy="159383"/>
                      </w14:xfrm>
                    </w14:contentPart>
                  </a:graphicData>
                </a:graphic>
              </wp:anchor>
            </w:drawing>
          </mc:Choice>
          <mc:Fallback>
            <w:pict>
              <v:shape type="#_x0000_t75" id="对象 272" o:spid="_x0000_s272" fillcolor="#FFFFFF" stroked="t" strokeweight="1.0pt" style="position:absolute;&#10;margin-left:-4.5495276pt;&#10;margin-top:2.5468504pt;&#10;width:3.8553543pt;&#10;height:12.549844pt;&#10;z-index:918;&#10;mso-position-horizontal:absolute;&#10;mso-position-horizontal-relative:char;&#10;mso-position-vertical:absolute;&#10;mso-position-vertical-relative:line;&#10;mso-wrap-distance-left:6.7498426pt;&#10;mso-wrap-distance-right:6.7498426pt;">
                <v:stroke color="#000000"/>
                <v:imagedata r:id="rId183"/>
                <o:lock selection="t"/>
              </v:shape>
            </w:pict>
          </mc:Fallback>
        </mc:AlternateContent>
      </w:r>
      <w:r>
        <mc:AlternateContent>
          <mc:Choice Requires="wps">
            <w:drawing>
              <wp:anchor distT="0" distB="0" distL="85723" distR="85723" simplePos="0" relativeHeight="919" behindDoc="0" locked="0" layoutInCell="1" hidden="0" allowOverlap="1">
                <wp:simplePos x="0" y="0"/>
                <wp:positionH relativeFrom="character">
                  <wp:posOffset>-224785</wp:posOffset>
                </wp:positionH>
                <wp:positionV relativeFrom="line">
                  <wp:posOffset>17046</wp:posOffset>
                </wp:positionV>
                <wp:extent cx="57357" cy="46623"/>
                <wp:effectExtent l="0" t="0" r="0" b="0"/>
                <wp:wrapNone/>
                <wp:docPr id="274" name="对象 274"/>
                <wp:cNvGraphicFramePr>
                  <a:graphicFrameLocks noChangeAspect="0" noSelect="1"/>
                </wp:cNvGraphicFramePr>
                <a:graphic>
                  <a:graphicData uri="http://schemas.microsoft.com/office/word/2010/wordprocessingInk">
                    <w14:contentPart bwMode="auto" r:id="rId184">
                      <w14:nvContentPartPr>
                        <w14:cNvContentPartPr/>
                      </w14:nvContentPartPr>
                      <w14:xfrm>
                        <a:off x="0" y="0"/>
                        <a:ext cx="57357" cy="46623"/>
                      </w14:xfrm>
                    </w14:contentPart>
                  </a:graphicData>
                </a:graphic>
              </wp:anchor>
            </w:drawing>
          </mc:Choice>
          <mc:Fallback>
            <w:pict>
              <v:shape type="#_x0000_t75" id="对象 275" o:spid="_x0000_s275" fillcolor="#FFFFFF" stroked="t" strokeweight="1.0pt" style="position:absolute;&#10;margin-left:-17.699606pt;&#10;margin-top:1.3422047pt;&#10;width:4.5162992pt;&#10;height:3.6711023pt;&#10;z-index:919;&#10;mso-position-horizontal:absolute;&#10;mso-position-horizontal-relative:char;&#10;mso-position-vertical:absolute;&#10;mso-position-vertical-relative:line;&#10;mso-wrap-distance-left:6.7498426pt;&#10;mso-wrap-distance-right:6.7498426pt;">
                <v:stroke color="#000000"/>
                <v:imagedata r:id="rId185"/>
                <o:lock selection="t"/>
              </v:shape>
            </w:pict>
          </mc:Fallback>
        </mc:AlternateContent>
      </w:r>
      <w:r>
        <mc:AlternateContent>
          <mc:Choice Requires="wps">
            <w:drawing>
              <wp:anchor distT="0" distB="0" distL="85723" distR="85723" simplePos="0" relativeHeight="920" behindDoc="0" locked="0" layoutInCell="1" hidden="0" allowOverlap="1">
                <wp:simplePos x="0" y="0"/>
                <wp:positionH relativeFrom="character">
                  <wp:posOffset>-340777</wp:posOffset>
                </wp:positionH>
                <wp:positionV relativeFrom="line">
                  <wp:posOffset>16683</wp:posOffset>
                </wp:positionV>
                <wp:extent cx="48419" cy="62748"/>
                <wp:effectExtent l="0" t="0" r="0" b="0"/>
                <wp:wrapNone/>
                <wp:docPr id="277" name="对象 277"/>
                <wp:cNvGraphicFramePr>
                  <a:graphicFrameLocks noChangeAspect="0" noSelect="1"/>
                </wp:cNvGraphicFramePr>
                <a:graphic>
                  <a:graphicData uri="http://schemas.microsoft.com/office/word/2010/wordprocessingInk">
                    <w14:contentPart bwMode="auto" r:id="rId186">
                      <w14:nvContentPartPr>
                        <w14:cNvContentPartPr/>
                      </w14:nvContentPartPr>
                      <w14:xfrm>
                        <a:off x="0" y="0"/>
                        <a:ext cx="48419" cy="62748"/>
                      </w14:xfrm>
                    </w14:contentPart>
                  </a:graphicData>
                </a:graphic>
              </wp:anchor>
            </w:drawing>
          </mc:Choice>
          <mc:Fallback>
            <w:pict>
              <v:shape type="#_x0000_t75" id="对象 278" o:spid="_x0000_s278" fillcolor="#FFFFFF" stroked="t" strokeweight="1.0pt" style="position:absolute;&#10;margin-left:-26.832834pt;&#10;margin-top:1.313622pt;&#10;width:3.8125196pt;&#10;height:4.9407873pt;&#10;z-index:920;&#10;mso-position-horizontal:absolute;&#10;mso-position-horizontal-relative:char;&#10;mso-position-vertical:absolute;&#10;mso-position-vertical-relative:line;&#10;mso-wrap-distance-left:6.7498426pt;&#10;mso-wrap-distance-right:6.7498426pt;">
                <v:stroke color="#000000"/>
                <v:imagedata r:id="rId187"/>
                <o:lock selection="t"/>
              </v:shape>
            </w:pict>
          </mc:Fallback>
        </mc:AlternateContent>
      </w:r>
      <w:r>
        <mc:AlternateContent>
          <mc:Choice Requires="wps">
            <w:drawing>
              <wp:anchor distT="0" distB="0" distL="85723" distR="85723" simplePos="0" relativeHeight="921" behindDoc="0" locked="0" layoutInCell="1" hidden="0" allowOverlap="1">
                <wp:simplePos x="0" y="0"/>
                <wp:positionH relativeFrom="character">
                  <wp:posOffset>-375081</wp:posOffset>
                </wp:positionH>
                <wp:positionV relativeFrom="line">
                  <wp:posOffset>15835</wp:posOffset>
                </wp:positionV>
                <wp:extent cx="30806" cy="76436"/>
                <wp:effectExtent l="0" t="0" r="0" b="0"/>
                <wp:wrapNone/>
                <wp:docPr id="280" name="对象 280"/>
                <wp:cNvGraphicFramePr>
                  <a:graphicFrameLocks noChangeAspect="0" noSelect="1"/>
                </wp:cNvGraphicFramePr>
                <a:graphic>
                  <a:graphicData uri="http://schemas.microsoft.com/office/word/2010/wordprocessingInk">
                    <w14:contentPart bwMode="auto" r:id="rId188">
                      <w14:nvContentPartPr>
                        <w14:cNvContentPartPr/>
                      </w14:nvContentPartPr>
                      <w14:xfrm>
                        <a:off x="0" y="0"/>
                        <a:ext cx="30806" cy="76436"/>
                      </w14:xfrm>
                    </w14:contentPart>
                  </a:graphicData>
                </a:graphic>
              </wp:anchor>
            </w:drawing>
          </mc:Choice>
          <mc:Fallback>
            <w:pict>
              <v:shape type="#_x0000_t75" id="对象 281" o:spid="_x0000_s281" fillcolor="#FFFFFF" stroked="t" strokeweight="1.0pt" style="position:absolute;&#10;margin-left:-29.53394pt;&#10;margin-top:1.2468504pt;&#10;width:2.42567pt;&#10;height:6.018583pt;&#10;z-index:921;&#10;mso-position-horizontal:absolute;&#10;mso-position-horizontal-relative:char;&#10;mso-position-vertical:absolute;&#10;mso-position-vertical-relative:line;&#10;mso-wrap-distance-left:6.7498426pt;&#10;mso-wrap-distance-right:6.7498426pt;">
                <v:stroke color="#000000"/>
                <v:imagedata r:id="rId189"/>
                <o:lock selection="t"/>
              </v:shape>
            </w:pict>
          </mc:Fallback>
        </mc:AlternateContent>
      </w:r>
      <w:r>
        <mc:AlternateContent>
          <mc:Choice Requires="wps">
            <w:drawing>
              <wp:anchor distT="0" distB="0" distL="85723" distR="85723" simplePos="0" relativeHeight="922" behindDoc="0" locked="0" layoutInCell="1" hidden="0" allowOverlap="1">
                <wp:simplePos x="0" y="0"/>
                <wp:positionH relativeFrom="character">
                  <wp:posOffset>226493</wp:posOffset>
                </wp:positionH>
                <wp:positionV relativeFrom="line">
                  <wp:posOffset>10119</wp:posOffset>
                </wp:positionV>
                <wp:extent cx="116112" cy="105932"/>
                <wp:effectExtent l="0" t="0" r="0" b="0"/>
                <wp:wrapNone/>
                <wp:docPr id="283" name="对象 283"/>
                <wp:cNvGraphicFramePr>
                  <a:graphicFrameLocks noChangeAspect="0" noSelect="1"/>
                </wp:cNvGraphicFramePr>
                <a:graphic>
                  <a:graphicData uri="http://schemas.microsoft.com/office/word/2010/wordprocessingInk">
                    <w14:contentPart bwMode="auto" r:id="rId190">
                      <w14:nvContentPartPr>
                        <w14:cNvContentPartPr/>
                      </w14:nvContentPartPr>
                      <w14:xfrm>
                        <a:off x="0" y="0"/>
                        <a:ext cx="116112" cy="105932"/>
                      </w14:xfrm>
                    </w14:contentPart>
                  </a:graphicData>
                </a:graphic>
              </wp:anchor>
            </w:drawing>
          </mc:Choice>
          <mc:Fallback>
            <w:pict>
              <v:shape type="#_x0000_t75" id="对象 284" o:spid="_x0000_s284" fillcolor="#FFFFFF" stroked="t" strokeweight="1.0pt" style="position:absolute;&#10;margin-left:17.834095pt;&#10;margin-top:0.79677165pt;&#10;width:9.142677pt;&#10;height:8.341103pt;&#10;z-index:922;&#10;mso-position-horizontal:absolute;&#10;mso-position-horizontal-relative:char;&#10;mso-position-vertical:absolute;&#10;mso-position-vertical-relative:line;&#10;mso-wrap-distance-left:6.7498426pt;&#10;mso-wrap-distance-right:6.7498426pt;">
                <v:stroke color="#000000"/>
                <v:imagedata r:id="rId191"/>
                <o:lock selection="t"/>
              </v:shape>
            </w:pict>
          </mc:Fallback>
        </mc:AlternateContent>
      </w:r>
      <w:r>
        <mc:AlternateContent>
          <mc:Choice Requires="wps">
            <w:drawing>
              <wp:anchor distT="0" distB="0" distL="85723" distR="85723" simplePos="0" relativeHeight="923" behindDoc="0" locked="0" layoutInCell="1" hidden="0" allowOverlap="1">
                <wp:simplePos x="0" y="0"/>
                <wp:positionH relativeFrom="character">
                  <wp:posOffset>289517</wp:posOffset>
                </wp:positionH>
                <wp:positionV relativeFrom="line">
                  <wp:posOffset>4617</wp:posOffset>
                </wp:positionV>
                <wp:extent cx="25871" cy="66039"/>
                <wp:effectExtent l="0" t="0" r="0" b="0"/>
                <wp:wrapNone/>
                <wp:docPr id="286" name="对象 286"/>
                <wp:cNvGraphicFramePr>
                  <a:graphicFrameLocks noChangeAspect="0" noSelect="1"/>
                </wp:cNvGraphicFramePr>
                <a:graphic>
                  <a:graphicData uri="http://schemas.microsoft.com/office/word/2010/wordprocessingInk">
                    <w14:contentPart bwMode="auto" r:id="rId192">
                      <w14:nvContentPartPr>
                        <w14:cNvContentPartPr/>
                      </w14:nvContentPartPr>
                      <w14:xfrm>
                        <a:off x="0" y="0"/>
                        <a:ext cx="25871" cy="66039"/>
                      </w14:xfrm>
                    </w14:contentPart>
                  </a:graphicData>
                </a:graphic>
              </wp:anchor>
            </w:drawing>
          </mc:Choice>
          <mc:Fallback>
            <w:pict>
              <v:shape type="#_x0000_t75" id="对象 287" o:spid="_x0000_s287" fillcolor="#FFFFFF" stroked="t" strokeweight="1.0pt" style="position:absolute;&#10;margin-left:22.796614pt;&#10;margin-top:0.3635433pt;&#10;width:2.0370874pt;&#10;height:5.199921pt;&#10;z-index:923;&#10;mso-position-horizontal:absolute;&#10;mso-position-horizontal-relative:char;&#10;mso-position-vertical:absolute;&#10;mso-position-vertical-relative:line;&#10;mso-wrap-distance-left:6.7498426pt;&#10;mso-wrap-distance-right:6.7498426pt;">
                <v:stroke color="#000000"/>
                <v:imagedata r:id="rId193"/>
                <o:lock selection="t"/>
              </v:shape>
            </w:pict>
          </mc:Fallback>
        </mc:AlternateContent>
      </w:r>
      <w:r>
        <mc:AlternateContent>
          <mc:Choice Requires="wps">
            <w:drawing>
              <wp:anchor distT="0" distB="0" distL="85723" distR="85723" simplePos="0" relativeHeight="924" behindDoc="0" locked="0" layoutInCell="1" hidden="0" allowOverlap="1">
                <wp:simplePos x="0" y="0"/>
                <wp:positionH relativeFrom="character">
                  <wp:posOffset>263865</wp:posOffset>
                </wp:positionH>
                <wp:positionV relativeFrom="line">
                  <wp:posOffset>-673</wp:posOffset>
                </wp:positionV>
                <wp:extent cx="27434" cy="78413"/>
                <wp:effectExtent l="0" t="0" r="0" b="0"/>
                <wp:wrapNone/>
                <wp:docPr id="289" name="对象 289"/>
                <wp:cNvGraphicFramePr>
                  <a:graphicFrameLocks noChangeAspect="0" noSelect="1"/>
                </wp:cNvGraphicFramePr>
                <a:graphic>
                  <a:graphicData uri="http://schemas.microsoft.com/office/word/2010/wordprocessingInk">
                    <w14:contentPart bwMode="auto" r:id="rId194">
                      <w14:nvContentPartPr>
                        <w14:cNvContentPartPr/>
                      </w14:nvContentPartPr>
                      <w14:xfrm>
                        <a:off x="0" y="0"/>
                        <a:ext cx="27434" cy="78413"/>
                      </w14:xfrm>
                    </w14:contentPart>
                  </a:graphicData>
                </a:graphic>
              </wp:anchor>
            </w:drawing>
          </mc:Choice>
          <mc:Fallback>
            <w:pict>
              <v:shape type="#_x0000_t75" id="对象 290" o:spid="_x0000_s290" fillcolor="#FFFFFF" stroked="t" strokeweight="1.0pt" style="position:absolute;&#10;margin-left:20.776772pt;&#10;margin-top:-0.052992128pt;&#10;width:2.1601582pt;&#10;height:6.1742516pt;&#10;z-index:924;&#10;mso-position-horizontal:absolute;&#10;mso-position-horizontal-relative:char;&#10;mso-position-vertical:absolute;&#10;mso-position-vertical-relative:line;&#10;mso-wrap-distance-left:6.7498426pt;&#10;mso-wrap-distance-right:6.7498426pt;">
                <v:stroke color="#000000"/>
                <v:imagedata r:id="rId195"/>
                <o:lock selection="t"/>
              </v:shape>
            </w:pict>
          </mc:Fallback>
        </mc:AlternateContent>
      </w:r>
      <w:r>
        <mc:AlternateContent>
          <mc:Choice Requires="wps">
            <w:drawing>
              <wp:anchor distT="0" distB="0" distL="85723" distR="85723" simplePos="0" relativeHeight="925" behindDoc="0" locked="0" layoutInCell="1" hidden="0" allowOverlap="1">
                <wp:simplePos x="0" y="0"/>
                <wp:positionH relativeFrom="character">
                  <wp:posOffset>194518</wp:posOffset>
                </wp:positionH>
                <wp:positionV relativeFrom="line">
                  <wp:posOffset>-931</wp:posOffset>
                </wp:positionV>
                <wp:extent cx="60077" cy="45624"/>
                <wp:effectExtent l="0" t="0" r="0" b="0"/>
                <wp:wrapNone/>
                <wp:docPr id="292" name="对象 292"/>
                <wp:cNvGraphicFramePr>
                  <a:graphicFrameLocks noChangeAspect="0" noSelect="1"/>
                </wp:cNvGraphicFramePr>
                <a:graphic>
                  <a:graphicData uri="http://schemas.microsoft.com/office/word/2010/wordprocessingInk">
                    <w14:contentPart bwMode="auto" r:id="rId196">
                      <w14:nvContentPartPr>
                        <w14:cNvContentPartPr/>
                      </w14:nvContentPartPr>
                      <w14:xfrm>
                        <a:off x="0" y="0"/>
                        <a:ext cx="60077" cy="45624"/>
                      </w14:xfrm>
                    </w14:contentPart>
                  </a:graphicData>
                </a:graphic>
              </wp:anchor>
            </w:drawing>
          </mc:Choice>
          <mc:Fallback>
            <w:pict>
              <v:shape type="#_x0000_t75" id="对象 293" o:spid="_x0000_s293" fillcolor="#FFFFFF" stroked="t" strokeweight="1.0pt" style="position:absolute;&#10;margin-left:15.316378pt;&#10;margin-top:-0.07330709pt;&#10;width:4.730551pt;&#10;height:3.592441pt;&#10;z-index:925;&#10;mso-position-horizontal:absolute;&#10;mso-position-horizontal-relative:char;&#10;mso-position-vertical:absolute;&#10;mso-position-vertical-relative:line;&#10;mso-wrap-distance-left:6.7498426pt;&#10;mso-wrap-distance-right:6.7498426pt;">
                <v:stroke color="#000000"/>
                <v:imagedata r:id="rId197"/>
                <o:lock selection="t"/>
              </v:shape>
            </w:pict>
          </mc:Fallback>
        </mc:AlternateContent>
      </w:r>
      <w:r>
        <mc:AlternateContent>
          <mc:Choice Requires="wps">
            <w:drawing>
              <wp:anchor distT="0" distB="0" distL="85723" distR="85723" simplePos="0" relativeHeight="926" behindDoc="0" locked="0" layoutInCell="1" hidden="0" allowOverlap="1">
                <wp:simplePos x="0" y="0"/>
                <wp:positionH relativeFrom="character">
                  <wp:posOffset>43390</wp:posOffset>
                </wp:positionH>
                <wp:positionV relativeFrom="line">
                  <wp:posOffset>-20298</wp:posOffset>
                </wp:positionV>
                <wp:extent cx="93315" cy="143750"/>
                <wp:effectExtent l="0" t="0" r="0" b="0"/>
                <wp:wrapNone/>
                <wp:docPr id="295" name="对象 295"/>
                <wp:cNvGraphicFramePr>
                  <a:graphicFrameLocks noChangeAspect="0" noSelect="1"/>
                </wp:cNvGraphicFramePr>
                <a:graphic>
                  <a:graphicData uri="http://schemas.microsoft.com/office/word/2010/wordprocessingInk">
                    <w14:contentPart bwMode="auto" r:id="rId198">
                      <w14:nvContentPartPr>
                        <w14:cNvContentPartPr/>
                      </w14:nvContentPartPr>
                      <w14:xfrm>
                        <a:off x="0" y="0"/>
                        <a:ext cx="93315" cy="143750"/>
                      </w14:xfrm>
                    </w14:contentPart>
                  </a:graphicData>
                </a:graphic>
              </wp:anchor>
            </w:drawing>
          </mc:Choice>
          <mc:Fallback>
            <w:pict>
              <v:shape type="#_x0000_t75" id="对象 296" o:spid="_x0000_s296" fillcolor="#FFFFFF" stroked="t" strokeweight="1.0pt" style="position:absolute;&#10;margin-left:3.4165354pt;&#10;margin-top:-1.5982677pt;&#10;width:7.347637pt;&#10;height:11.318897pt;&#10;z-index:926;&#10;mso-position-horizontal:absolute;&#10;mso-position-horizontal-relative:char;&#10;mso-position-vertical:absolute;&#10;mso-position-vertical-relative:line;&#10;mso-wrap-distance-left:6.7498426pt;&#10;mso-wrap-distance-right:6.7498426pt;">
                <v:stroke color="#000000"/>
                <v:imagedata r:id="rId199"/>
                <o:lock selection="t"/>
              </v:shape>
            </w:pict>
          </mc:Fallback>
        </mc:AlternateContent>
      </w:r>
      <w:r>
        <mc:AlternateContent>
          <mc:Choice Requires="wps">
            <w:drawing>
              <wp:anchor distT="0" distB="0" distL="85723" distR="85723" simplePos="0" relativeHeight="927" behindDoc="0" locked="0" layoutInCell="1" hidden="0" allowOverlap="1">
                <wp:simplePos x="0" y="0"/>
                <wp:positionH relativeFrom="character">
                  <wp:posOffset>-301674</wp:posOffset>
                </wp:positionH>
                <wp:positionV relativeFrom="line">
                  <wp:posOffset>-27322</wp:posOffset>
                </wp:positionV>
                <wp:extent cx="63961" cy="87676"/>
                <wp:effectExtent l="0" t="0" r="0" b="0"/>
                <wp:wrapNone/>
                <wp:docPr id="298" name="对象 298"/>
                <wp:cNvGraphicFramePr>
                  <a:graphicFrameLocks noChangeAspect="0" noSelect="1"/>
                </wp:cNvGraphicFramePr>
                <a:graphic>
                  <a:graphicData uri="http://schemas.microsoft.com/office/word/2010/wordprocessingInk">
                    <w14:contentPart bwMode="auto" r:id="rId200">
                      <w14:nvContentPartPr>
                        <w14:cNvContentPartPr/>
                      </w14:nvContentPartPr>
                      <w14:xfrm>
                        <a:off x="0" y="0"/>
                        <a:ext cx="63961" cy="87676"/>
                      </w14:xfrm>
                    </w14:contentPart>
                  </a:graphicData>
                </a:graphic>
              </wp:anchor>
            </w:drawing>
          </mc:Choice>
          <mc:Fallback>
            <w:pict>
              <v:shape type="#_x0000_t75" id="对象 299" o:spid="_x0000_s299" fillcolor="#FFFFFF" stroked="t" strokeweight="1.0pt" style="position:absolute;&#10;margin-left:-23.753859pt;&#10;margin-top:-2.1513386pt;&#10;width:5.036299pt;&#10;height:6.903622pt;&#10;z-index:927;&#10;mso-position-horizontal:absolute;&#10;mso-position-horizontal-relative:char;&#10;mso-position-vertical:absolute;&#10;mso-position-vertical-relative:line;&#10;mso-wrap-distance-left:6.7498426pt;&#10;mso-wrap-distance-right:6.7498426pt;">
                <v:stroke color="#000000"/>
                <v:imagedata r:id="rId201"/>
                <o:lock selection="t"/>
              </v:shape>
            </w:pict>
          </mc:Fallback>
        </mc:AlternateContent>
      </w:r>
      <w:r>
        <mc:AlternateContent>
          <mc:Choice Requires="wps">
            <w:drawing>
              <wp:anchor distT="0" distB="0" distL="85723" distR="85723" simplePos="0" relativeHeight="928" behindDoc="0" locked="0" layoutInCell="1" hidden="0" allowOverlap="1">
                <wp:simplePos x="0" y="0"/>
                <wp:positionH relativeFrom="character">
                  <wp:posOffset>-230924</wp:posOffset>
                </wp:positionH>
                <wp:positionV relativeFrom="line">
                  <wp:posOffset>-33147</wp:posOffset>
                </wp:positionV>
                <wp:extent cx="70907" cy="42147"/>
                <wp:effectExtent l="0" t="0" r="0" b="0"/>
                <wp:wrapNone/>
                <wp:docPr id="301" name="对象 301"/>
                <wp:cNvGraphicFramePr>
                  <a:graphicFrameLocks noChangeAspect="0" noSelect="1"/>
                </wp:cNvGraphicFramePr>
                <a:graphic>
                  <a:graphicData uri="http://schemas.microsoft.com/office/word/2010/wordprocessingInk">
                    <w14:contentPart bwMode="auto" r:id="rId202">
                      <w14:nvContentPartPr>
                        <w14:cNvContentPartPr/>
                      </w14:nvContentPartPr>
                      <w14:xfrm>
                        <a:off x="0" y="0"/>
                        <a:ext cx="70907" cy="42147"/>
                      </w14:xfrm>
                    </w14:contentPart>
                  </a:graphicData>
                </a:graphic>
              </wp:anchor>
            </w:drawing>
          </mc:Choice>
          <mc:Fallback>
            <w:pict>
              <v:shape type="#_x0000_t75" id="对象 302" o:spid="_x0000_s302" fillcolor="#FFFFFF" stroked="t" strokeweight="1.0pt" style="position:absolute;&#10;margin-left:-18.182993pt;&#10;margin-top:-2.61pt;&#10;width:5.5832286pt;&#10;height:3.3186615pt;&#10;z-index:928;&#10;mso-position-horizontal:absolute;&#10;mso-position-horizontal-relative:char;&#10;mso-position-vertical:absolute;&#10;mso-position-vertical-relative:line;&#10;mso-wrap-distance-left:6.7498426pt;&#10;mso-wrap-distance-right:6.7498426pt;">
                <v:stroke color="#000000"/>
                <v:imagedata r:id="rId203"/>
                <o:lock selection="t"/>
              </v:shape>
            </w:pict>
          </mc:Fallback>
        </mc:AlternateContent>
      </w:r>
      <w:r>
        <mc:AlternateContent>
          <mc:Choice Requires="wps">
            <w:drawing>
              <wp:anchor distT="0" distB="0" distL="85723" distR="85723" simplePos="0" relativeHeight="929" behindDoc="0" locked="0" layoutInCell="1" hidden="0" allowOverlap="1">
                <wp:simplePos x="0" y="0"/>
                <wp:positionH relativeFrom="character">
                  <wp:posOffset>236639</wp:posOffset>
                </wp:positionH>
                <wp:positionV relativeFrom="line">
                  <wp:posOffset>-36232</wp:posOffset>
                </wp:positionV>
                <wp:extent cx="31321" cy="30015"/>
                <wp:effectExtent l="0" t="0" r="0" b="0"/>
                <wp:wrapNone/>
                <wp:docPr id="304" name="对象 304"/>
                <wp:cNvGraphicFramePr>
                  <a:graphicFrameLocks noChangeAspect="0" noSelect="1"/>
                </wp:cNvGraphicFramePr>
                <a:graphic>
                  <a:graphicData uri="http://schemas.microsoft.com/office/word/2010/wordprocessingInk">
                    <w14:contentPart bwMode="auto" r:id="rId204">
                      <w14:nvContentPartPr>
                        <w14:cNvContentPartPr/>
                      </w14:nvContentPartPr>
                      <w14:xfrm>
                        <a:off x="0" y="0"/>
                        <a:ext cx="31321" cy="30015"/>
                      </w14:xfrm>
                    </w14:contentPart>
                  </a:graphicData>
                </a:graphic>
              </wp:anchor>
            </w:drawing>
          </mc:Choice>
          <mc:Fallback>
            <w:pict>
              <v:shape type="#_x0000_t75" id="对象 305" o:spid="_x0000_s305" fillcolor="#FFFFFF" stroked="t" strokeweight="1.0pt" style="position:absolute;&#10;margin-left:18.632992pt;&#10;margin-top:-2.8529134pt;&#10;width:2.4662986pt;&#10;height:2.363386pt;&#10;z-index:929;&#10;mso-position-horizontal:absolute;&#10;mso-position-horizontal-relative:char;&#10;mso-position-vertical:absolute;&#10;mso-position-vertical-relative:line;&#10;mso-wrap-distance-left:6.7498426pt;&#10;mso-wrap-distance-right:6.7498426pt;">
                <v:stroke color="#000000"/>
                <v:imagedata r:id="rId205"/>
                <o:lock selection="t"/>
              </v:shape>
            </w:pict>
          </mc:Fallback>
        </mc:AlternateContent>
      </w:r>
      <w:r>
        <mc:AlternateContent>
          <mc:Choice Requires="wps">
            <w:drawing>
              <wp:anchor distT="0" distB="0" distL="85723" distR="85723" simplePos="0" relativeHeight="930" behindDoc="0" locked="0" layoutInCell="1" hidden="0" allowOverlap="1">
                <wp:simplePos x="0" y="0"/>
                <wp:positionH relativeFrom="character">
                  <wp:posOffset>66462</wp:posOffset>
                </wp:positionH>
                <wp:positionV relativeFrom="line">
                  <wp:posOffset>-44047</wp:posOffset>
                </wp:positionV>
                <wp:extent cx="27726" cy="24096"/>
                <wp:effectExtent l="0" t="0" r="0" b="0"/>
                <wp:wrapNone/>
                <wp:docPr id="307" name="对象 307"/>
                <wp:cNvGraphicFramePr>
                  <a:graphicFrameLocks noChangeAspect="0" noSelect="1"/>
                </wp:cNvGraphicFramePr>
                <a:graphic>
                  <a:graphicData uri="http://schemas.microsoft.com/office/word/2010/wordprocessingInk">
                    <w14:contentPart bwMode="auto" r:id="rId206">
                      <w14:nvContentPartPr>
                        <w14:cNvContentPartPr/>
                      </w14:nvContentPartPr>
                      <w14:xfrm>
                        <a:off x="0" y="0"/>
                        <a:ext cx="27726" cy="24096"/>
                      </w14:xfrm>
                    </w14:contentPart>
                  </a:graphicData>
                </a:graphic>
              </wp:anchor>
            </w:drawing>
          </mc:Choice>
          <mc:Fallback>
            <w:pict>
              <v:shape type="#_x0000_t75" id="对象 308" o:spid="_x0000_s308" fillcolor="#FFFFFF" stroked="t" strokeweight="1.0pt" style="position:absolute;&#10;margin-left:5.233228pt;&#10;margin-top:-3.4682677pt;&#10;width:2.1831498pt;&#10;height:1.8973229pt;&#10;z-index:930;&#10;mso-position-horizontal:absolute;&#10;mso-position-horizontal-relative:char;&#10;mso-position-vertical:absolute;&#10;mso-position-vertical-relative:line;&#10;mso-wrap-distance-left:6.7498426pt;&#10;mso-wrap-distance-right:6.7498426pt;">
                <v:stroke color="#000000"/>
                <v:imagedata r:id="rId207"/>
                <o:lock selection="t"/>
              </v:shape>
            </w:pict>
          </mc:Fallback>
        </mc:AlternateContent>
      </w:r>
      <w:r>
        <mc:AlternateContent>
          <mc:Choice Requires="wps">
            <w:drawing>
              <wp:anchor distT="0" distB="0" distL="85723" distR="85723" simplePos="0" relativeHeight="931" behindDoc="0" locked="0" layoutInCell="1" hidden="0" allowOverlap="1">
                <wp:simplePos x="0" y="0"/>
                <wp:positionH relativeFrom="character">
                  <wp:posOffset>-211335</wp:posOffset>
                </wp:positionH>
                <wp:positionV relativeFrom="line">
                  <wp:posOffset>-48721</wp:posOffset>
                </wp:positionV>
                <wp:extent cx="36812" cy="102022"/>
                <wp:effectExtent l="0" t="0" r="0" b="0"/>
                <wp:wrapNone/>
                <wp:docPr id="310" name="对象 310"/>
                <wp:cNvGraphicFramePr>
                  <a:graphicFrameLocks noChangeAspect="0" noSelect="1"/>
                </wp:cNvGraphicFramePr>
                <a:graphic>
                  <a:graphicData uri="http://schemas.microsoft.com/office/word/2010/wordprocessingInk">
                    <w14:contentPart bwMode="auto" r:id="rId208">
                      <w14:nvContentPartPr>
                        <w14:cNvContentPartPr/>
                      </w14:nvContentPartPr>
                      <w14:xfrm>
                        <a:off x="0" y="0"/>
                        <a:ext cx="36812" cy="102022"/>
                      </w14:xfrm>
                    </w14:contentPart>
                  </a:graphicData>
                </a:graphic>
              </wp:anchor>
            </w:drawing>
          </mc:Choice>
          <mc:Fallback>
            <w:pict>
              <v:shape type="#_x0000_t75" id="对象 311" o:spid="_x0000_s311" fillcolor="#FFFFFF" stroked="t" strokeweight="1.0pt" style="position:absolute;&#10;margin-left:-16.64055pt;&#10;margin-top:-3.836299pt;&#10;width:2.8985827pt;&#10;height:8.033228pt;&#10;z-index:931;&#10;mso-position-horizontal:absolute;&#10;mso-position-horizontal-relative:char;&#10;mso-position-vertical:absolute;&#10;mso-position-vertical-relative:line;&#10;mso-wrap-distance-left:6.7498426pt;&#10;mso-wrap-distance-right:6.7498426pt;">
                <v:stroke color="#000000"/>
                <v:imagedata r:id="rId209"/>
                <o:lock selection="t"/>
              </v:shape>
            </w:pict>
          </mc:Fallback>
        </mc:AlternateContent>
      </w:r>
      <w:r>
        <mc:AlternateContent>
          <mc:Choice Requires="wps">
            <w:drawing>
              <wp:anchor distT="0" distB="0" distL="85723" distR="85723" simplePos="0" relativeHeight="932" behindDoc="0" locked="0" layoutInCell="1" hidden="0" allowOverlap="1">
                <wp:simplePos x="0" y="0"/>
                <wp:positionH relativeFrom="character">
                  <wp:posOffset>236344</wp:posOffset>
                </wp:positionH>
                <wp:positionV relativeFrom="line">
                  <wp:posOffset>-52741</wp:posOffset>
                </wp:positionV>
                <wp:extent cx="99594" cy="78364"/>
                <wp:effectExtent l="0" t="0" r="0" b="0"/>
                <wp:wrapNone/>
                <wp:docPr id="313" name="对象 313"/>
                <wp:cNvGraphicFramePr>
                  <a:graphicFrameLocks noChangeAspect="0" noSelect="1"/>
                </wp:cNvGraphicFramePr>
                <a:graphic>
                  <a:graphicData uri="http://schemas.microsoft.com/office/word/2010/wordprocessingInk">
                    <w14:contentPart bwMode="auto" r:id="rId210">
                      <w14:nvContentPartPr>
                        <w14:cNvContentPartPr/>
                      </w14:nvContentPartPr>
                      <w14:xfrm>
                        <a:off x="0" y="0"/>
                        <a:ext cx="99594" cy="78364"/>
                      </w14:xfrm>
                    </w14:contentPart>
                  </a:graphicData>
                </a:graphic>
              </wp:anchor>
            </w:drawing>
          </mc:Choice>
          <mc:Fallback>
            <w:pict>
              <v:shape type="#_x0000_t75" id="对象 314" o:spid="_x0000_s314" fillcolor="#FFFFFF" stroked="t" strokeweight="1.0pt" style="position:absolute;&#10;margin-left:18.609764pt;&#10;margin-top:-4.1528344pt;&#10;width:7.8420477pt;&#10;height:6.1703935pt;&#10;z-index:932;&#10;mso-position-horizontal:absolute;&#10;mso-position-horizontal-relative:char;&#10;mso-position-vertical:absolute;&#10;mso-position-vertical-relative:line;&#10;mso-wrap-distance-left:6.7498426pt;&#10;mso-wrap-distance-right:6.7498426pt;">
                <v:stroke color="#000000"/>
                <v:imagedata r:id="rId211"/>
                <o:lock selection="t"/>
              </v:shape>
            </w:pict>
          </mc:Fallback>
        </mc:AlternateContent>
      </w:r>
      <w:r>
        <mc:AlternateContent>
          <mc:Choice Requires="wps">
            <w:drawing>
              <wp:anchor distT="0" distB="0" distL="85723" distR="85723" simplePos="0" relativeHeight="933" behindDoc="0" locked="0" layoutInCell="1" hidden="0" allowOverlap="1">
                <wp:simplePos x="0" y="0"/>
                <wp:positionH relativeFrom="character">
                  <wp:posOffset>247571</wp:posOffset>
                </wp:positionH>
                <wp:positionV relativeFrom="line">
                  <wp:posOffset>-57399</wp:posOffset>
                </wp:positionV>
                <wp:extent cx="23852" cy="36828"/>
                <wp:effectExtent l="0" t="0" r="0" b="0"/>
                <wp:wrapNone/>
                <wp:docPr id="316" name="对象 316"/>
                <wp:cNvGraphicFramePr>
                  <a:graphicFrameLocks noChangeAspect="0" noSelect="1"/>
                </wp:cNvGraphicFramePr>
                <a:graphic>
                  <a:graphicData uri="http://schemas.microsoft.com/office/word/2010/wordprocessingInk">
                    <w14:contentPart bwMode="auto" r:id="rId212">
                      <w14:nvContentPartPr>
                        <w14:cNvContentPartPr/>
                      </w14:nvContentPartPr>
                      <w14:xfrm>
                        <a:off x="0" y="0"/>
                        <a:ext cx="23852" cy="36828"/>
                      </w14:xfrm>
                    </w14:contentPart>
                  </a:graphicData>
                </a:graphic>
              </wp:anchor>
            </w:drawing>
          </mc:Choice>
          <mc:Fallback>
            <w:pict>
              <v:shape type="#_x0000_t75" id="对象 317" o:spid="_x0000_s317" fillcolor="#FFFFFF" stroked="t" strokeweight="1.0pt" style="position:absolute;&#10;margin-left:19.49378pt;&#10;margin-top:-4.519606pt;&#10;width:1.8781886pt;&#10;height:2.8998425pt;&#10;z-index:933;&#10;mso-position-horizontal:absolute;&#10;mso-position-horizontal-relative:char;&#10;mso-position-vertical:absolute;&#10;mso-position-vertical-relative:line;&#10;mso-wrap-distance-left:6.7498426pt;&#10;mso-wrap-distance-right:6.7498426pt;">
                <v:stroke color="#000000"/>
                <v:imagedata r:id="rId213"/>
                <o:lock selection="t"/>
              </v:shape>
            </w:pict>
          </mc:Fallback>
        </mc:AlternateContent>
      </w:r>
      <w:r>
        <mc:AlternateContent>
          <mc:Choice Requires="wps">
            <w:drawing>
              <wp:anchor distT="0" distB="0" distL="85723" distR="85723" simplePos="0" relativeHeight="934" behindDoc="0" locked="0" layoutInCell="1" hidden="0" allowOverlap="1">
                <wp:simplePos x="0" y="0"/>
                <wp:positionH relativeFrom="character">
                  <wp:posOffset>-331885</wp:posOffset>
                </wp:positionH>
                <wp:positionV relativeFrom="line">
                  <wp:posOffset>-60571</wp:posOffset>
                </wp:positionV>
                <wp:extent cx="42538" cy="64986"/>
                <wp:effectExtent l="0" t="0" r="0" b="0"/>
                <wp:wrapNone/>
                <wp:docPr id="319" name="对象 319"/>
                <wp:cNvGraphicFramePr>
                  <a:graphicFrameLocks noChangeAspect="0" noSelect="1"/>
                </wp:cNvGraphicFramePr>
                <a:graphic>
                  <a:graphicData uri="http://schemas.microsoft.com/office/word/2010/wordprocessingInk">
                    <w14:contentPart bwMode="auto" r:id="rId214">
                      <w14:nvContentPartPr>
                        <w14:cNvContentPartPr/>
                      </w14:nvContentPartPr>
                      <w14:xfrm>
                        <a:off x="0" y="0"/>
                        <a:ext cx="42538" cy="64986"/>
                      </w14:xfrm>
                    </w14:contentPart>
                  </a:graphicData>
                </a:graphic>
              </wp:anchor>
            </w:drawing>
          </mc:Choice>
          <mc:Fallback>
            <w:pict>
              <v:shape type="#_x0000_t75" id="对象 320" o:spid="_x0000_s320" fillcolor="#FFFFFF" stroked="t" strokeweight="1.0pt" style="position:absolute;&#10;margin-left:-26.132677pt;&#10;margin-top:-4.76937pt;&#10;width:3.3495274pt;&#10;height:5.1170077pt;&#10;z-index:934;&#10;mso-position-horizontal:absolute;&#10;mso-position-horizontal-relative:char;&#10;mso-position-vertical:absolute;&#10;mso-position-vertical-relative:line;&#10;mso-wrap-distance-left:6.7498426pt;&#10;mso-wrap-distance-right:6.7498426pt;">
                <v:stroke color="#000000"/>
                <v:imagedata r:id="rId215"/>
                <o:lock selection="t"/>
              </v:shape>
            </w:pict>
          </mc:Fallback>
        </mc:AlternateContent>
      </w:r>
      <w:r>
        <mc:AlternateContent>
          <mc:Choice Requires="wps">
            <w:drawing>
              <wp:anchor distT="0" distB="0" distL="85723" distR="85723" simplePos="0" relativeHeight="935" behindDoc="0" locked="0" layoutInCell="1" hidden="0" allowOverlap="1">
                <wp:simplePos x="0" y="0"/>
                <wp:positionH relativeFrom="character">
                  <wp:posOffset>-338297</wp:posOffset>
                </wp:positionH>
                <wp:positionV relativeFrom="line">
                  <wp:posOffset>-74966</wp:posOffset>
                </wp:positionV>
                <wp:extent cx="24851" cy="101461"/>
                <wp:effectExtent l="0" t="0" r="0" b="0"/>
                <wp:wrapNone/>
                <wp:docPr id="322" name="对象 322"/>
                <wp:cNvGraphicFramePr>
                  <a:graphicFrameLocks noChangeAspect="0" noSelect="1"/>
                </wp:cNvGraphicFramePr>
                <a:graphic>
                  <a:graphicData uri="http://schemas.microsoft.com/office/word/2010/wordprocessingInk">
                    <w14:contentPart bwMode="auto" r:id="rId216">
                      <w14:nvContentPartPr>
                        <w14:cNvContentPartPr/>
                      </w14:nvContentPartPr>
                      <w14:xfrm>
                        <a:off x="0" y="0"/>
                        <a:ext cx="24851" cy="101461"/>
                      </w14:xfrm>
                    </w14:contentPart>
                  </a:graphicData>
                </a:graphic>
              </wp:anchor>
            </w:drawing>
          </mc:Choice>
          <mc:Fallback>
            <w:pict>
              <v:shape type="#_x0000_t75" id="对象 323" o:spid="_x0000_s323" fillcolor="#FFFFFF" stroked="t" strokeweight="1.0pt" style="position:absolute;&#10;margin-left:-26.63756pt;&#10;margin-top:-5.9028344pt;&#10;width:1.9567726pt;&#10;height:7.989055pt;&#10;z-index:935;&#10;mso-position-horizontal:absolute;&#10;mso-position-horizontal-relative:char;&#10;mso-position-vertical:absolute;&#10;mso-position-vertical-relative:line;&#10;mso-wrap-distance-left:6.7498426pt;&#10;mso-wrap-distance-right:6.7498426pt;">
                <v:stroke color="#000000"/>
                <v:imagedata r:id="rId217"/>
                <o:lock selection="t"/>
              </v:shape>
            </w:pict>
          </mc:Fallback>
        </mc:AlternateContent>
      </w:r>
      <w:r>
        <w:rPr>
          <w:rFonts w:hint="eastAsia"/>
        </w:rPr>
        <w:t>__和__</w:t>
      </w:r>
      <w:r>
        <mc:AlternateContent>
          <mc:Choice Requires="wps">
            <w:drawing>
              <wp:anchor distT="0" distB="0" distL="85723" distR="85723" simplePos="0" relativeHeight="883" behindDoc="0" locked="0" layoutInCell="1" hidden="0" allowOverlap="1">
                <wp:simplePos x="0" y="0"/>
                <wp:positionH relativeFrom="character">
                  <wp:posOffset>-66131</wp:posOffset>
                </wp:positionH>
                <wp:positionV relativeFrom="line">
                  <wp:posOffset>182838</wp:posOffset>
                </wp:positionV>
                <wp:extent cx="42246" cy="73234"/>
                <wp:effectExtent l="0" t="0" r="0" b="0"/>
                <wp:wrapNone/>
                <wp:docPr id="325" name="对象 325"/>
                <wp:cNvGraphicFramePr>
                  <a:graphicFrameLocks noChangeAspect="0" noSelect="1"/>
                </wp:cNvGraphicFramePr>
                <a:graphic>
                  <a:graphicData uri="http://schemas.microsoft.com/office/word/2010/wordprocessingInk">
                    <w14:contentPart bwMode="auto" r:id="rId218">
                      <w14:nvContentPartPr>
                        <w14:cNvContentPartPr/>
                      </w14:nvContentPartPr>
                      <w14:xfrm>
                        <a:off x="0" y="0"/>
                        <a:ext cx="42246" cy="73234"/>
                      </w14:xfrm>
                    </w14:contentPart>
                  </a:graphicData>
                </a:graphic>
              </wp:anchor>
            </w:drawing>
          </mc:Choice>
          <mc:Fallback>
            <w:pict>
              <v:shape type="#_x0000_t75" id="对象 326" o:spid="_x0000_s326" fillcolor="#FFFFFF" stroked="t" strokeweight="1.0pt" style="position:absolute;&#10;margin-left:-5.2071652pt;&#10;margin-top:14.396693pt;&#10;width:3.3264568pt;&#10;height:5.766457pt;&#10;z-index:883;&#10;mso-position-horizontal:absolute;&#10;mso-position-horizontal-relative:char;&#10;mso-position-vertical:absolute;&#10;mso-position-vertical-relative:line;&#10;mso-wrap-distance-left:6.7498426pt;&#10;mso-wrap-distance-right:6.7498426pt;">
                <v:stroke color="#000000"/>
                <v:imagedata r:id="rId219"/>
                <o:lock selection="t"/>
              </v:shape>
            </w:pict>
          </mc:Fallback>
        </mc:AlternateContent>
      </w:r>
      <w:r>
        <mc:AlternateContent>
          <mc:Choice Requires="wps">
            <w:drawing>
              <wp:anchor distT="0" distB="0" distL="85723" distR="85723" simplePos="0" relativeHeight="884" behindDoc="0" locked="0" layoutInCell="1" hidden="0" allowOverlap="1">
                <wp:simplePos x="0" y="0"/>
                <wp:positionH relativeFrom="character">
                  <wp:posOffset>142357</wp:posOffset>
                </wp:positionH>
                <wp:positionV relativeFrom="line">
                  <wp:posOffset>165482</wp:posOffset>
                </wp:positionV>
                <wp:extent cx="43359" cy="38545"/>
                <wp:effectExtent l="0" t="0" r="0" b="0"/>
                <wp:wrapNone/>
                <wp:docPr id="328" name="对象 328"/>
                <wp:cNvGraphicFramePr>
                  <a:graphicFrameLocks noChangeAspect="0" noSelect="1"/>
                </wp:cNvGraphicFramePr>
                <a:graphic>
                  <a:graphicData uri="http://schemas.microsoft.com/office/word/2010/wordprocessingInk">
                    <w14:contentPart bwMode="auto" r:id="rId220">
                      <w14:nvContentPartPr>
                        <w14:cNvContentPartPr/>
                      </w14:nvContentPartPr>
                      <w14:xfrm>
                        <a:off x="0" y="0"/>
                        <a:ext cx="43359" cy="38545"/>
                      </w14:xfrm>
                    </w14:contentPart>
                  </a:graphicData>
                </a:graphic>
              </wp:anchor>
            </w:drawing>
          </mc:Choice>
          <mc:Fallback>
            <w:pict>
              <v:shape type="#_x0000_t75" id="对象 329" o:spid="_x0000_s329" fillcolor="#FFFFFF" stroked="t" strokeweight="1.0pt" style="position:absolute;&#10;margin-left:11.209212pt;&#10;margin-top:13.030079pt;&#10;width:3.4140947pt;&#10;height:3.03504pt;&#10;z-index:884;&#10;mso-position-horizontal:absolute;&#10;mso-position-horizontal-relative:char;&#10;mso-position-vertical:absolute;&#10;mso-position-vertical-relative:line;&#10;mso-wrap-distance-left:6.7498426pt;&#10;mso-wrap-distance-right:6.7498426pt;">
                <v:stroke color="#000000"/>
                <v:imagedata r:id="rId221"/>
                <o:lock selection="t"/>
              </v:shape>
            </w:pict>
          </mc:Fallback>
        </mc:AlternateContent>
      </w:r>
      <w:r>
        <mc:AlternateContent>
          <mc:Choice Requires="wps">
            <w:drawing>
              <wp:anchor distT="0" distB="0" distL="85723" distR="85723" simplePos="0" relativeHeight="885" behindDoc="0" locked="0" layoutInCell="1" hidden="0" allowOverlap="1">
                <wp:simplePos x="0" y="0"/>
                <wp:positionH relativeFrom="character">
                  <wp:posOffset>269568</wp:posOffset>
                </wp:positionH>
                <wp:positionV relativeFrom="line">
                  <wp:posOffset>133674</wp:posOffset>
                </wp:positionV>
                <wp:extent cx="98803" cy="100469"/>
                <wp:effectExtent l="0" t="0" r="0" b="0"/>
                <wp:wrapNone/>
                <wp:docPr id="331" name="对象 331"/>
                <wp:cNvGraphicFramePr>
                  <a:graphicFrameLocks noChangeAspect="0" noSelect="1"/>
                </wp:cNvGraphicFramePr>
                <a:graphic>
                  <a:graphicData uri="http://schemas.microsoft.com/office/word/2010/wordprocessingInk">
                    <w14:contentPart bwMode="auto" r:id="rId222">
                      <w14:nvContentPartPr>
                        <w14:cNvContentPartPr/>
                      </w14:nvContentPartPr>
                      <w14:xfrm>
                        <a:off x="0" y="0"/>
                        <a:ext cx="98803" cy="100469"/>
                      </w14:xfrm>
                    </w14:contentPart>
                  </a:graphicData>
                </a:graphic>
              </wp:anchor>
            </w:drawing>
          </mc:Choice>
          <mc:Fallback>
            <w:pict>
              <v:shape type="#_x0000_t75" id="对象 332" o:spid="_x0000_s332" fillcolor="#FFFFFF" stroked="t" strokeweight="1.0pt" style="position:absolute;&#10;margin-left:21.225826pt;&#10;margin-top:10.525512pt;&#10;width:7.779764pt;&#10;height:7.9109454pt;&#10;z-index:885;&#10;mso-position-horizontal:absolute;&#10;mso-position-horizontal-relative:char;&#10;mso-position-vertical:absolute;&#10;mso-position-vertical-relative:line;&#10;mso-wrap-distance-left:6.7498426pt;&#10;mso-wrap-distance-right:6.7498426pt;">
                <v:stroke color="#000000"/>
                <v:imagedata r:id="rId223"/>
                <o:lock selection="t"/>
              </v:shape>
            </w:pict>
          </mc:Fallback>
        </mc:AlternateContent>
      </w:r>
      <w:r>
        <mc:AlternateContent>
          <mc:Choice Requires="wps">
            <w:drawing>
              <wp:anchor distT="0" distB="0" distL="85723" distR="85723" simplePos="0" relativeHeight="886" behindDoc="0" locked="0" layoutInCell="1" hidden="0" allowOverlap="1">
                <wp:simplePos x="0" y="0"/>
                <wp:positionH relativeFrom="character">
                  <wp:posOffset>40591</wp:posOffset>
                </wp:positionH>
                <wp:positionV relativeFrom="line">
                  <wp:posOffset>128864</wp:posOffset>
                </wp:positionV>
                <wp:extent cx="94552" cy="129619"/>
                <wp:effectExtent l="0" t="0" r="0" b="0"/>
                <wp:wrapNone/>
                <wp:docPr id="334" name="对象 334"/>
                <wp:cNvGraphicFramePr>
                  <a:graphicFrameLocks noChangeAspect="0" noSelect="1"/>
                </wp:cNvGraphicFramePr>
                <a:graphic>
                  <a:graphicData uri="http://schemas.microsoft.com/office/word/2010/wordprocessingInk">
                    <w14:contentPart bwMode="auto" r:id="rId224">
                      <w14:nvContentPartPr>
                        <w14:cNvContentPartPr/>
                      </w14:nvContentPartPr>
                      <w14:xfrm>
                        <a:off x="0" y="0"/>
                        <a:ext cx="94552" cy="129619"/>
                      </w14:xfrm>
                    </w14:contentPart>
                  </a:graphicData>
                </a:graphic>
              </wp:anchor>
            </w:drawing>
          </mc:Choice>
          <mc:Fallback>
            <w:pict>
              <v:shape type="#_x0000_t75" id="对象 335" o:spid="_x0000_s335" fillcolor="#FFFFFF" stroked="t" strokeweight="1.0pt" style="position:absolute;&#10;margin-left:3.1961417pt;&#10;margin-top:10.146771pt;&#10;width:7.4450393pt;&#10;height:10.206222pt;&#10;z-index:886;&#10;mso-position-horizontal:absolute;&#10;mso-position-horizontal-relative:char;&#10;mso-position-vertical:absolute;&#10;mso-position-vertical-relative:line;&#10;mso-wrap-distance-left:6.7498426pt;&#10;mso-wrap-distance-right:6.7498426pt;">
                <v:stroke color="#000000"/>
                <v:imagedata r:id="rId225"/>
                <o:lock selection="t"/>
              </v:shape>
            </w:pict>
          </mc:Fallback>
        </mc:AlternateContent>
      </w:r>
      <w:r>
        <mc:AlternateContent>
          <mc:Choice Requires="wps">
            <w:drawing>
              <wp:anchor distT="0" distB="0" distL="85723" distR="85723" simplePos="0" relativeHeight="887" behindDoc="0" locked="0" layoutInCell="1" hidden="0" allowOverlap="1">
                <wp:simplePos x="0" y="0"/>
                <wp:positionH relativeFrom="character">
                  <wp:posOffset>227022</wp:posOffset>
                </wp:positionH>
                <wp:positionV relativeFrom="line">
                  <wp:posOffset>123149</wp:posOffset>
                </wp:positionV>
                <wp:extent cx="35889" cy="117011"/>
                <wp:effectExtent l="0" t="0" r="0" b="0"/>
                <wp:wrapNone/>
                <wp:docPr id="337" name="对象 337"/>
                <wp:cNvGraphicFramePr>
                  <a:graphicFrameLocks noChangeAspect="0" noSelect="1"/>
                </wp:cNvGraphicFramePr>
                <a:graphic>
                  <a:graphicData uri="http://schemas.microsoft.com/office/word/2010/wordprocessingInk">
                    <w14:contentPart bwMode="auto" r:id="rId226">
                      <w14:nvContentPartPr>
                        <w14:cNvContentPartPr/>
                      </w14:nvContentPartPr>
                      <w14:xfrm>
                        <a:off x="0" y="0"/>
                        <a:ext cx="35889" cy="117011"/>
                      </w14:xfrm>
                    </w14:contentPart>
                  </a:graphicData>
                </a:graphic>
              </wp:anchor>
            </w:drawing>
          </mc:Choice>
          <mc:Fallback>
            <w:pict>
              <v:shape type="#_x0000_t75" id="对象 338" o:spid="_x0000_s338" fillcolor="#FFFFFF" stroked="t" strokeweight="1.0pt" style="position:absolute;&#10;margin-left:17.875748pt;&#10;margin-top:9.696772pt;&#10;width:2.8259838pt;&#10;height:9.213465pt;&#10;z-index:887;&#10;mso-position-horizontal:absolute;&#10;mso-position-horizontal-relative:char;&#10;mso-position-vertical:absolute;&#10;mso-position-vertical-relative:line;&#10;mso-wrap-distance-left:6.7498426pt;&#10;mso-wrap-distance-right:6.7498426pt;">
                <v:stroke color="#000000"/>
                <v:imagedata r:id="rId227"/>
                <o:lock selection="t"/>
              </v:shape>
            </w:pict>
          </mc:Fallback>
        </mc:AlternateContent>
      </w:r>
      <w:r>
        <mc:AlternateContent>
          <mc:Choice Requires="wps">
            <w:drawing>
              <wp:anchor distT="0" distB="0" distL="85723" distR="85723" simplePos="0" relativeHeight="888" behindDoc="0" locked="0" layoutInCell="1" hidden="0" allowOverlap="1">
                <wp:simplePos x="0" y="0"/>
                <wp:positionH relativeFrom="character">
                  <wp:posOffset>80553</wp:posOffset>
                </wp:positionH>
                <wp:positionV relativeFrom="line">
                  <wp:posOffset>102870</wp:posOffset>
                </wp:positionV>
                <wp:extent cx="59168" cy="40252"/>
                <wp:effectExtent l="0" t="0" r="0" b="0"/>
                <wp:wrapNone/>
                <wp:docPr id="340" name="对象 340"/>
                <wp:cNvGraphicFramePr>
                  <a:graphicFrameLocks noChangeAspect="0" noSelect="1"/>
                </wp:cNvGraphicFramePr>
                <a:graphic>
                  <a:graphicData uri="http://schemas.microsoft.com/office/word/2010/wordprocessingInk">
                    <w14:contentPart bwMode="auto" r:id="rId228">
                      <w14:nvContentPartPr>
                        <w14:cNvContentPartPr/>
                      </w14:nvContentPartPr>
                      <w14:xfrm>
                        <a:off x="0" y="0"/>
                        <a:ext cx="59168" cy="40252"/>
                      </w14:xfrm>
                    </w14:contentPart>
                  </a:graphicData>
                </a:graphic>
              </wp:anchor>
            </w:drawing>
          </mc:Choice>
          <mc:Fallback>
            <w:pict>
              <v:shape type="#_x0000_t75" id="对象 341" o:spid="_x0000_s341" fillcolor="#FFFFFF" stroked="t" strokeweight="1.0pt" style="position:absolute;&#10;margin-left:6.3427553pt;&#10;margin-top:8.1pt;&#10;width:4.6588974pt;&#10;height:3.1695275pt;&#10;z-index:888;&#10;mso-position-horizontal:absolute;&#10;mso-position-horizontal-relative:char;&#10;mso-position-vertical:absolute;&#10;mso-position-vertical-relative:line;&#10;mso-wrap-distance-left:6.7498426pt;&#10;mso-wrap-distance-right:6.7498426pt;">
                <v:stroke color="#000000"/>
                <v:imagedata r:id="rId229"/>
                <o:lock selection="t"/>
              </v:shape>
            </w:pict>
          </mc:Fallback>
        </mc:AlternateContent>
      </w:r>
      <w:r>
        <mc:AlternateContent>
          <mc:Choice Requires="wps">
            <w:drawing>
              <wp:anchor distT="0" distB="0" distL="85723" distR="85723" simplePos="0" relativeHeight="889" behindDoc="0" locked="0" layoutInCell="1" hidden="0" allowOverlap="1">
                <wp:simplePos x="0" y="0"/>
                <wp:positionH relativeFrom="character">
                  <wp:posOffset>90924</wp:posOffset>
                </wp:positionH>
                <wp:positionV relativeFrom="line">
                  <wp:posOffset>80791</wp:posOffset>
                </wp:positionV>
                <wp:extent cx="43138" cy="29682"/>
                <wp:effectExtent l="0" t="0" r="0" b="0"/>
                <wp:wrapNone/>
                <wp:docPr id="343" name="对象 343"/>
                <wp:cNvGraphicFramePr>
                  <a:graphicFrameLocks noChangeAspect="0" noSelect="1"/>
                </wp:cNvGraphicFramePr>
                <a:graphic>
                  <a:graphicData uri="http://schemas.microsoft.com/office/word/2010/wordprocessingInk">
                    <w14:contentPart bwMode="auto" r:id="rId230">
                      <w14:nvContentPartPr>
                        <w14:cNvContentPartPr/>
                      </w14:nvContentPartPr>
                      <w14:xfrm>
                        <a:off x="0" y="0"/>
                        <a:ext cx="43138" cy="29682"/>
                      </w14:xfrm>
                    </w14:contentPart>
                  </a:graphicData>
                </a:graphic>
              </wp:anchor>
            </w:drawing>
          </mc:Choice>
          <mc:Fallback>
            <w:pict>
              <v:shape type="#_x0000_t75" id="对象 344" o:spid="_x0000_s344" fillcolor="#FFFFFF" stroked="t" strokeweight="1.0pt" style="position:absolute;&#10;margin-left:7.15937pt;&#10;margin-top:6.3614955pt;&#10;width:3.3966928pt;&#10;height:2.3371656pt;&#10;z-index:889;&#10;mso-position-horizontal:absolute;&#10;mso-position-horizontal-relative:char;&#10;mso-position-vertical:absolute;&#10;mso-position-vertical-relative:line;&#10;mso-wrap-distance-left:6.7498426pt;&#10;mso-wrap-distance-right:6.7498426pt;">
                <v:stroke color="#000000"/>
                <v:imagedata r:id="rId231"/>
                <o:lock selection="t"/>
              </v:shape>
            </w:pict>
          </mc:Fallback>
        </mc:AlternateContent>
      </w:r>
      <w:r>
        <mc:AlternateContent>
          <mc:Choice Requires="wps">
            <w:drawing>
              <wp:anchor distT="0" distB="0" distL="85723" distR="85723" simplePos="0" relativeHeight="890" behindDoc="0" locked="0" layoutInCell="1" hidden="0" allowOverlap="1">
                <wp:simplePos x="0" y="0"/>
                <wp:positionH relativeFrom="character">
                  <wp:posOffset>163313</wp:posOffset>
                </wp:positionH>
                <wp:positionV relativeFrom="line">
                  <wp:posOffset>77641</wp:posOffset>
                </wp:positionV>
                <wp:extent cx="115990" cy="83395"/>
                <wp:effectExtent l="0" t="0" r="0" b="0"/>
                <wp:wrapNone/>
                <wp:docPr id="346" name="对象 346"/>
                <wp:cNvGraphicFramePr>
                  <a:graphicFrameLocks noChangeAspect="0" noSelect="1"/>
                </wp:cNvGraphicFramePr>
                <a:graphic>
                  <a:graphicData uri="http://schemas.microsoft.com/office/word/2010/wordprocessingInk">
                    <w14:contentPart bwMode="auto" r:id="rId232">
                      <w14:nvContentPartPr>
                        <w14:cNvContentPartPr/>
                      </w14:nvContentPartPr>
                      <w14:xfrm>
                        <a:off x="0" y="0"/>
                        <a:ext cx="115990" cy="83395"/>
                      </w14:xfrm>
                    </w14:contentPart>
                  </a:graphicData>
                </a:graphic>
              </wp:anchor>
            </w:drawing>
          </mc:Choice>
          <mc:Fallback>
            <w:pict>
              <v:shape type="#_x0000_t75" id="对象 347" o:spid="_x0000_s347" fillcolor="#FFFFFF" stroked="t" strokeweight="1.0pt" style="position:absolute;&#10;margin-left:12.859291pt;&#10;margin-top:6.1134644pt;&#10;width:9.133072pt;&#10;height:6.5665364pt;&#10;z-index:890;&#10;mso-position-horizontal:absolute;&#10;mso-position-horizontal-relative:char;&#10;mso-position-vertical:absolute;&#10;mso-position-vertical-relative:line;&#10;mso-wrap-distance-left:6.7498426pt;&#10;mso-wrap-distance-right:6.7498426pt;">
                <v:stroke color="#000000"/>
                <v:imagedata r:id="rId233"/>
                <o:lock selection="t"/>
              </v:shape>
            </w:pict>
          </mc:Fallback>
        </mc:AlternateContent>
      </w:r>
      <w:r>
        <mc:AlternateContent>
          <mc:Choice Requires="wps">
            <w:drawing>
              <wp:anchor distT="0" distB="0" distL="85723" distR="85723" simplePos="0" relativeHeight="891" behindDoc="0" locked="0" layoutInCell="1" hidden="0" allowOverlap="1">
                <wp:simplePos x="0" y="0"/>
                <wp:positionH relativeFrom="character">
                  <wp:posOffset>55950</wp:posOffset>
                </wp:positionH>
                <wp:positionV relativeFrom="line">
                  <wp:posOffset>52666</wp:posOffset>
                </wp:positionV>
                <wp:extent cx="30743" cy="123267"/>
                <wp:effectExtent l="0" t="0" r="0" b="0"/>
                <wp:wrapNone/>
                <wp:docPr id="349" name="对象 349"/>
                <wp:cNvGraphicFramePr>
                  <a:graphicFrameLocks noChangeAspect="0" noSelect="1"/>
                </wp:cNvGraphicFramePr>
                <a:graphic>
                  <a:graphicData uri="http://schemas.microsoft.com/office/word/2010/wordprocessingInk">
                    <w14:contentPart bwMode="auto" r:id="rId234">
                      <w14:nvContentPartPr>
                        <w14:cNvContentPartPr/>
                      </w14:nvContentPartPr>
                      <w14:xfrm>
                        <a:off x="0" y="0"/>
                        <a:ext cx="30743" cy="123267"/>
                      </w14:xfrm>
                    </w14:contentPart>
                  </a:graphicData>
                </a:graphic>
              </wp:anchor>
            </w:drawing>
          </mc:Choice>
          <mc:Fallback>
            <w:pict>
              <v:shape type="#_x0000_t75" id="对象 350" o:spid="_x0000_s350" fillcolor="#FFFFFF" stroked="t" strokeweight="1.0pt" style="position:absolute;&#10;margin-left:4.405512pt;&#10;margin-top:4.1469293pt;&#10;width:2.420709pt;&#10;height:9.706063pt;&#10;z-index:891;&#10;mso-position-horizontal:absolute;&#10;mso-position-horizontal-relative:char;&#10;mso-position-vertical:absolute;&#10;mso-position-vertical-relative:line;&#10;mso-wrap-distance-left:6.7498426pt;&#10;mso-wrap-distance-right:6.7498426pt;">
                <v:stroke color="#000000"/>
                <v:imagedata r:id="rId235"/>
                <o:lock selection="t"/>
              </v:shape>
            </w:pict>
          </mc:Fallback>
        </mc:AlternateContent>
      </w:r>
      <w:r>
        <mc:AlternateContent>
          <mc:Choice Requires="wps">
            <w:drawing>
              <wp:anchor distT="0" distB="0" distL="85723" distR="85723" simplePos="0" relativeHeight="892" behindDoc="0" locked="0" layoutInCell="1" hidden="0" allowOverlap="1">
                <wp:simplePos x="0" y="0"/>
                <wp:positionH relativeFrom="character">
                  <wp:posOffset>86903</wp:posOffset>
                </wp:positionH>
                <wp:positionV relativeFrom="line">
                  <wp:posOffset>50871</wp:posOffset>
                </wp:positionV>
                <wp:extent cx="77324" cy="73601"/>
                <wp:effectExtent l="0" t="0" r="0" b="0"/>
                <wp:wrapNone/>
                <wp:docPr id="352" name="对象 352"/>
                <wp:cNvGraphicFramePr>
                  <a:graphicFrameLocks noChangeAspect="0" noSelect="1"/>
                </wp:cNvGraphicFramePr>
                <a:graphic>
                  <a:graphicData uri="http://schemas.microsoft.com/office/word/2010/wordprocessingInk">
                    <w14:contentPart bwMode="auto" r:id="rId236">
                      <w14:nvContentPartPr>
                        <w14:cNvContentPartPr/>
                      </w14:nvContentPartPr>
                      <w14:xfrm>
                        <a:off x="0" y="0"/>
                        <a:ext cx="77324" cy="73601"/>
                      </w14:xfrm>
                    </w14:contentPart>
                  </a:graphicData>
                </a:graphic>
              </wp:anchor>
            </w:drawing>
          </mc:Choice>
          <mc:Fallback>
            <w:pict>
              <v:shape type="#_x0000_t75" id="对象 353" o:spid="_x0000_s353" fillcolor="#FFFFFF" stroked="t" strokeweight="1.0pt" style="position:absolute;&#10;margin-left:6.842756pt;&#10;margin-top:4.0055904pt;&#10;width:6.088505pt;&#10;height:5.7954326pt;&#10;z-index:892;&#10;mso-position-horizontal:absolute;&#10;mso-position-horizontal-relative:char;&#10;mso-position-vertical:absolute;&#10;mso-position-vertical-relative:line;&#10;mso-wrap-distance-left:6.7498426pt;&#10;mso-wrap-distance-right:6.7498426pt;">
                <v:stroke color="#000000"/>
                <v:imagedata r:id="rId237"/>
                <o:lock selection="t"/>
              </v:shape>
            </w:pict>
          </mc:Fallback>
        </mc:AlternateContent>
      </w:r>
      <w:r>
        <mc:AlternateContent>
          <mc:Choice Requires="wps">
            <w:drawing>
              <wp:anchor distT="0" distB="0" distL="85723" distR="85723" simplePos="0" relativeHeight="893" behindDoc="0" locked="0" layoutInCell="1" hidden="0" allowOverlap="1">
                <wp:simplePos x="0" y="0"/>
                <wp:positionH relativeFrom="character">
                  <wp:posOffset>209546</wp:posOffset>
                </wp:positionH>
                <wp:positionV relativeFrom="line">
                  <wp:posOffset>40597</wp:posOffset>
                </wp:positionV>
                <wp:extent cx="82775" cy="191577"/>
                <wp:effectExtent l="0" t="0" r="0" b="0"/>
                <wp:wrapNone/>
                <wp:docPr id="355" name="对象 355"/>
                <wp:cNvGraphicFramePr>
                  <a:graphicFrameLocks noChangeAspect="0" noSelect="1"/>
                </wp:cNvGraphicFramePr>
                <a:graphic>
                  <a:graphicData uri="http://schemas.microsoft.com/office/word/2010/wordprocessingInk">
                    <w14:contentPart bwMode="auto" r:id="rId238">
                      <w14:nvContentPartPr>
                        <w14:cNvContentPartPr/>
                      </w14:nvContentPartPr>
                      <w14:xfrm>
                        <a:off x="0" y="0"/>
                        <a:ext cx="82775" cy="191577"/>
                      </w14:xfrm>
                    </w14:contentPart>
                  </a:graphicData>
                </a:graphic>
              </wp:anchor>
            </w:drawing>
          </mc:Choice>
          <mc:Fallback>
            <w:pict>
              <v:shape type="#_x0000_t75" id="对象 356" o:spid="_x0000_s356" fillcolor="#FFFFFF" stroked="t" strokeweight="1.0pt" style="position:absolute;&#10;margin-left:16.499685pt;&#10;margin-top:3.196614pt;&#10;width:6.5177174pt;&#10;height:15.084805pt;&#10;z-index:893;&#10;mso-position-horizontal:absolute;&#10;mso-position-horizontal-relative:char;&#10;mso-position-vertical:absolute;&#10;mso-position-vertical-relative:line;&#10;mso-wrap-distance-left:6.7498426pt;&#10;mso-wrap-distance-right:6.7498426pt;">
                <v:stroke color="#000000"/>
                <v:imagedata r:id="rId239"/>
                <o:lock selection="t"/>
              </v:shape>
            </w:pict>
          </mc:Fallback>
        </mc:AlternateContent>
      </w:r>
      <w:r>
        <mc:AlternateContent>
          <mc:Choice Requires="wps">
            <w:drawing>
              <wp:anchor distT="0" distB="0" distL="85723" distR="85723" simplePos="0" relativeHeight="894" behindDoc="0" locked="0" layoutInCell="1" hidden="0" allowOverlap="1">
                <wp:simplePos x="0" y="0"/>
                <wp:positionH relativeFrom="character">
                  <wp:posOffset>262162</wp:posOffset>
                </wp:positionH>
                <wp:positionV relativeFrom="line">
                  <wp:posOffset>30015</wp:posOffset>
                </wp:positionV>
                <wp:extent cx="86423" cy="92078"/>
                <wp:effectExtent l="0" t="0" r="0" b="0"/>
                <wp:wrapNone/>
                <wp:docPr id="358" name="对象 358"/>
                <wp:cNvGraphicFramePr>
                  <a:graphicFrameLocks noChangeAspect="0" noSelect="1"/>
                </wp:cNvGraphicFramePr>
                <a:graphic>
                  <a:graphicData uri="http://schemas.microsoft.com/office/word/2010/wordprocessingInk">
                    <w14:contentPart bwMode="auto" r:id="rId240">
                      <w14:nvContentPartPr>
                        <w14:cNvContentPartPr/>
                      </w14:nvContentPartPr>
                      <w14:xfrm>
                        <a:off x="0" y="0"/>
                        <a:ext cx="86423" cy="92078"/>
                      </w14:xfrm>
                    </w14:contentPart>
                  </a:graphicData>
                </a:graphic>
              </wp:anchor>
            </w:drawing>
          </mc:Choice>
          <mc:Fallback>
            <w:pict>
              <v:shape type="#_x0000_t75" id="对象 359" o:spid="_x0000_s359" fillcolor="#FFFFFF" stroked="t" strokeweight="1.0pt" style="position:absolute;&#10;margin-left:20.642677pt;&#10;margin-top:2.363386pt;&#10;width:6.804961pt;&#10;height:7.250236pt;&#10;z-index:894;&#10;mso-position-horizontal:absolute;&#10;mso-position-horizontal-relative:char;&#10;mso-position-vertical:absolute;&#10;mso-position-vertical-relative:line;&#10;mso-wrap-distance-left:6.7498426pt;&#10;mso-wrap-distance-right:6.7498426pt;">
                <v:stroke color="#000000"/>
                <v:imagedata r:id="rId241"/>
                <o:lock selection="t"/>
              </v:shape>
            </w:pict>
          </mc:Fallback>
        </mc:AlternateContent>
      </w:r>
      <w:r>
        <mc:AlternateContent>
          <mc:Choice Requires="wps">
            <w:drawing>
              <wp:anchor distT="0" distB="0" distL="85723" distR="85723" simplePos="0" relativeHeight="895" behindDoc="0" locked="0" layoutInCell="1" hidden="0" allowOverlap="1">
                <wp:simplePos x="0" y="0"/>
                <wp:positionH relativeFrom="character">
                  <wp:posOffset>64466</wp:posOffset>
                </wp:positionH>
                <wp:positionV relativeFrom="line">
                  <wp:posOffset>25097</wp:posOffset>
                </wp:positionV>
                <wp:extent cx="59477" cy="34456"/>
                <wp:effectExtent l="0" t="0" r="0" b="0"/>
                <wp:wrapNone/>
                <wp:docPr id="361" name="对象 361"/>
                <wp:cNvGraphicFramePr>
                  <a:graphicFrameLocks noChangeAspect="0" noSelect="1"/>
                </wp:cNvGraphicFramePr>
                <a:graphic>
                  <a:graphicData uri="http://schemas.microsoft.com/office/word/2010/wordprocessingInk">
                    <w14:contentPart bwMode="auto" r:id="rId242">
                      <w14:nvContentPartPr>
                        <w14:cNvContentPartPr/>
                      </w14:nvContentPartPr>
                      <w14:xfrm>
                        <a:off x="0" y="0"/>
                        <a:ext cx="59477" cy="34456"/>
                      </w14:xfrm>
                    </w14:contentPart>
                  </a:graphicData>
                </a:graphic>
              </wp:anchor>
            </w:drawing>
          </mc:Choice>
          <mc:Fallback>
            <w:pict>
              <v:shape type="#_x0000_t75" id="对象 362" o:spid="_x0000_s362" fillcolor="#FFFFFF" stroked="t" strokeweight="1.0pt" style="position:absolute;&#10;margin-left:5.076063pt;&#10;margin-top:1.9761418pt;&#10;width:4.6832285pt;&#10;height:2.7130706pt;&#10;z-index:895;&#10;mso-position-horizontal:absolute;&#10;mso-position-horizontal-relative:char;&#10;mso-position-vertical:absolute;&#10;mso-position-vertical-relative:line;&#10;mso-wrap-distance-left:6.7498426pt;&#10;mso-wrap-distance-right:6.7498426pt;">
                <v:stroke color="#000000"/>
                <v:imagedata r:id="rId243"/>
                <o:lock selection="t"/>
              </v:shape>
            </w:pict>
          </mc:Fallback>
        </mc:AlternateContent>
      </w:r>
      <w:r>
        <mc:AlternateContent>
          <mc:Choice Requires="wps">
            <w:drawing>
              <wp:anchor distT="0" distB="0" distL="85723" distR="85723" simplePos="0" relativeHeight="896" behindDoc="0" locked="0" layoutInCell="1" hidden="0" allowOverlap="1">
                <wp:simplePos x="0" y="0"/>
                <wp:positionH relativeFrom="character">
                  <wp:posOffset>-737</wp:posOffset>
                </wp:positionH>
                <wp:positionV relativeFrom="line">
                  <wp:posOffset>13507</wp:posOffset>
                </wp:positionV>
                <wp:extent cx="69197" cy="255140"/>
                <wp:effectExtent l="0" t="0" r="0" b="0"/>
                <wp:wrapNone/>
                <wp:docPr id="364" name="对象 364"/>
                <wp:cNvGraphicFramePr>
                  <a:graphicFrameLocks noChangeAspect="0" noSelect="1"/>
                </wp:cNvGraphicFramePr>
                <a:graphic>
                  <a:graphicData uri="http://schemas.microsoft.com/office/word/2010/wordprocessingInk">
                    <w14:contentPart bwMode="auto" r:id="rId244">
                      <w14:nvContentPartPr>
                        <w14:cNvContentPartPr/>
                      </w14:nvContentPartPr>
                      <w14:xfrm>
                        <a:off x="0" y="0"/>
                        <a:ext cx="69197" cy="255140"/>
                      </w14:xfrm>
                    </w14:contentPart>
                  </a:graphicData>
                </a:graphic>
              </wp:anchor>
            </w:drawing>
          </mc:Choice>
          <mc:Fallback>
            <w:pict>
              <v:shape type="#_x0000_t75" id="对象 365" o:spid="_x0000_s365" fillcolor="#FFFFFF" stroked="t" strokeweight="1.0pt" style="position:absolute;&#10;margin-left:-0.058031496pt;&#10;margin-top:1.0635433pt;&#10;width:5.4485826pt;&#10;height:20.089764pt;&#10;z-index:896;&#10;mso-position-horizontal:absolute;&#10;mso-position-horizontal-relative:char;&#10;mso-position-vertical:absolute;&#10;mso-position-vertical-relative:line;&#10;mso-wrap-distance-left:6.7498426pt;&#10;mso-wrap-distance-right:6.7498426pt;">
                <v:stroke color="#000000"/>
                <v:imagedata r:id="rId245"/>
                <o:lock selection="t"/>
              </v:shape>
            </w:pict>
          </mc:Fallback>
        </mc:AlternateContent>
      </w:r>
      <w:r>
        <mc:AlternateContent>
          <mc:Choice Requires="wps">
            <w:drawing>
              <wp:anchor distT="0" distB="0" distL="85723" distR="85723" simplePos="0" relativeHeight="897" behindDoc="0" locked="0" layoutInCell="1" hidden="0" allowOverlap="1">
                <wp:simplePos x="0" y="0"/>
                <wp:positionH relativeFrom="character">
                  <wp:posOffset>34198</wp:posOffset>
                </wp:positionH>
                <wp:positionV relativeFrom="line">
                  <wp:posOffset>-24873</wp:posOffset>
                </wp:positionV>
                <wp:extent cx="97474" cy="42354"/>
                <wp:effectExtent l="0" t="0" r="0" b="0"/>
                <wp:wrapNone/>
                <wp:docPr id="367" name="对象 367"/>
                <wp:cNvGraphicFramePr>
                  <a:graphicFrameLocks noChangeAspect="0" noSelect="1"/>
                </wp:cNvGraphicFramePr>
                <a:graphic>
                  <a:graphicData uri="http://schemas.microsoft.com/office/word/2010/wordprocessingInk">
                    <w14:contentPart bwMode="auto" r:id="rId246">
                      <w14:nvContentPartPr>
                        <w14:cNvContentPartPr/>
                      </w14:nvContentPartPr>
                      <w14:xfrm>
                        <a:off x="0" y="0"/>
                        <a:ext cx="97474" cy="42354"/>
                      </w14:xfrm>
                    </w14:contentPart>
                  </a:graphicData>
                </a:graphic>
              </wp:anchor>
            </w:drawing>
          </mc:Choice>
          <mc:Fallback>
            <w:pict>
              <v:shape type="#_x0000_t75" id="对象 368" o:spid="_x0000_s368" fillcolor="#FFFFFF" stroked="t" strokeweight="1.0pt" style="position:absolute;&#10;margin-left:2.692756pt;&#10;margin-top:-1.958504pt;&#10;width:7.675118pt;&#10;height:3.3349607pt;&#10;z-index:897;&#10;mso-position-horizontal:absolute;&#10;mso-position-horizontal-relative:char;&#10;mso-position-vertical:absolute;&#10;mso-position-vertical-relative:line;&#10;mso-wrap-distance-left:6.7498426pt;&#10;mso-wrap-distance-right:6.7498426pt;">
                <v:stroke color="#000000"/>
                <v:imagedata r:id="rId247"/>
                <o:lock selection="t"/>
              </v:shape>
            </w:pict>
          </mc:Fallback>
        </mc:AlternateContent>
      </w:r>
      <w:r>
        <w:rPr>
          <w:rFonts w:hint="eastAsia"/>
        </w:rPr>
        <w:t>______的先验知识。</w:t>
      </w:r>
      <w:r>
        <mc:AlternateContent>
          <mc:Choice Requires="wps">
            <w:drawing>
              <wp:anchor distT="0" distB="0" distL="85723" distR="85723" simplePos="0" relativeHeight="849" behindDoc="0" locked="0" layoutInCell="1" hidden="0" allowOverlap="1">
                <wp:simplePos x="0" y="0"/>
                <wp:positionH relativeFrom="character">
                  <wp:posOffset>-104174</wp:posOffset>
                </wp:positionH>
                <wp:positionV relativeFrom="line">
                  <wp:posOffset>-18241</wp:posOffset>
                </wp:positionV>
                <wp:extent cx="31563" cy="248854"/>
                <wp:effectExtent l="0" t="0" r="0" b="0"/>
                <wp:wrapNone/>
                <wp:docPr id="370" name="对象 370"/>
                <wp:cNvGraphicFramePr>
                  <a:graphicFrameLocks noChangeAspect="0" noSelect="1"/>
                </wp:cNvGraphicFramePr>
                <a:graphic>
                  <a:graphicData uri="http://schemas.microsoft.com/office/word/2010/wordprocessingInk">
                    <w14:contentPart bwMode="auto" r:id="rId248">
                      <w14:nvContentPartPr>
                        <w14:cNvContentPartPr/>
                      </w14:nvContentPartPr>
                      <w14:xfrm>
                        <a:off x="0" y="0"/>
                        <a:ext cx="31563" cy="248854"/>
                      </w14:xfrm>
                    </w14:contentPart>
                  </a:graphicData>
                </a:graphic>
              </wp:anchor>
            </w:drawing>
          </mc:Choice>
          <mc:Fallback>
            <w:pict>
              <v:shape type="#_x0000_t75" id="对象 371" o:spid="_x0000_s371" fillcolor="#FFFFFF" stroked="t" strokeweight="1.0pt" style="position:absolute;&#10;margin-left:-8.202677pt;&#10;margin-top:-1.4362992pt;&#10;width:2.4852755pt;&#10;height:19.594803pt;&#10;z-index:849;&#10;mso-position-horizontal:absolute;&#10;mso-position-horizontal-relative:char;&#10;mso-position-vertical:absolute;&#10;mso-position-vertical-relative:line;&#10;mso-wrap-distance-left:6.7498426pt;&#10;mso-wrap-distance-right:6.7498426pt;">
                <v:stroke color="#000000"/>
                <v:imagedata r:id="rId249"/>
                <o:lock selection="t"/>
              </v:shape>
            </w:pict>
          </mc:Fallback>
        </mc:AlternateContent>
      </w:r>
      <w:r>
        <mc:AlternateContent>
          <mc:Choice Requires="wps">
            <w:drawing>
              <wp:anchor distT="0" distB="0" distL="85723" distR="85723" simplePos="0" relativeHeight="850" behindDoc="0" locked="0" layoutInCell="1" hidden="0" allowOverlap="1">
                <wp:simplePos x="0" y="0"/>
                <wp:positionH relativeFrom="character">
                  <wp:posOffset>-54082</wp:posOffset>
                </wp:positionH>
                <wp:positionV relativeFrom="line">
                  <wp:posOffset>-49988</wp:posOffset>
                </wp:positionV>
                <wp:extent cx="133407" cy="280982"/>
                <wp:effectExtent l="0" t="0" r="0" b="0"/>
                <wp:wrapNone/>
                <wp:docPr id="373" name="对象 373"/>
                <wp:cNvGraphicFramePr>
                  <a:graphicFrameLocks noChangeAspect="0" noSelect="1"/>
                </wp:cNvGraphicFramePr>
                <a:graphic>
                  <a:graphicData uri="http://schemas.microsoft.com/office/word/2010/wordprocessingInk">
                    <w14:contentPart bwMode="auto" r:id="rId250">
                      <w14:nvContentPartPr>
                        <w14:cNvContentPartPr/>
                      </w14:nvContentPartPr>
                      <w14:xfrm>
                        <a:off x="0" y="0"/>
                        <a:ext cx="133407" cy="280982"/>
                      </w14:xfrm>
                    </w14:contentPart>
                  </a:graphicData>
                </a:graphic>
              </wp:anchor>
            </w:drawing>
          </mc:Choice>
          <mc:Fallback>
            <w:pict>
              <v:shape type="#_x0000_t75" id="对象 374" o:spid="_x0000_s374" fillcolor="#FFFFFF" stroked="t" strokeweight="1.0pt" style="position:absolute;&#10;margin-left:-4.258425pt;&#10;margin-top:-3.9360633pt;&#10;width:10.504488pt;&#10;height:22.124569pt;&#10;z-index:850;&#10;mso-position-horizontal:absolute;&#10;mso-position-horizontal-relative:char;&#10;mso-position-vertical:absolute;&#10;mso-position-vertical-relative:line;&#10;mso-wrap-distance-left:6.7498426pt;&#10;mso-wrap-distance-right:6.7498426pt;">
                <v:stroke color="#000000"/>
                <v:imagedata r:id="rId251"/>
                <o:lock selection="t"/>
              </v:shape>
            </w:pict>
          </mc:Fallback>
        </mc:AlternateContent>
      </w:r>
      <w:r>
        <mc:AlternateContent>
          <mc:Choice Requires="wps">
            <w:drawing>
              <wp:anchor distT="0" distB="0" distL="85723" distR="85723" simplePos="0" relativeHeight="851" behindDoc="0" locked="0" layoutInCell="1" hidden="0" allowOverlap="1">
                <wp:simplePos x="0" y="0"/>
                <wp:positionH relativeFrom="character">
                  <wp:posOffset>-33549</wp:posOffset>
                </wp:positionH>
                <wp:positionV relativeFrom="line">
                  <wp:posOffset>156591</wp:posOffset>
                </wp:positionV>
                <wp:extent cx="55456" cy="45631"/>
                <wp:effectExtent l="0" t="0" r="0" b="0"/>
                <wp:wrapNone/>
                <wp:docPr id="376" name="对象 376"/>
                <wp:cNvGraphicFramePr>
                  <a:graphicFrameLocks noChangeAspect="0" noSelect="1"/>
                </wp:cNvGraphicFramePr>
                <a:graphic>
                  <a:graphicData uri="http://schemas.microsoft.com/office/word/2010/wordprocessingInk">
                    <w14:contentPart bwMode="auto" r:id="rId252">
                      <w14:nvContentPartPr>
                        <w14:cNvContentPartPr/>
                      </w14:nvContentPartPr>
                      <w14:xfrm>
                        <a:off x="0" y="0"/>
                        <a:ext cx="55456" cy="45631"/>
                      </w14:xfrm>
                    </w14:contentPart>
                  </a:graphicData>
                </a:graphic>
              </wp:anchor>
            </w:drawing>
          </mc:Choice>
          <mc:Fallback>
            <w:pict>
              <v:shape type="#_x0000_t75" id="对象 377" o:spid="_x0000_s377" fillcolor="#FFFFFF" stroked="t" strokeweight="1.0pt" style="position:absolute;&#10;margin-left:-2.6416535pt;&#10;margin-top:12.33pt;&#10;width:4.3666143pt;&#10;height:3.5929923pt;&#10;z-index:851;&#10;mso-position-horizontal:absolute;&#10;mso-position-horizontal-relative:char;&#10;mso-position-vertical:absolute;&#10;mso-position-vertical-relative:line;&#10;mso-wrap-distance-left:6.7498426pt;&#10;mso-wrap-distance-right:6.7498426pt;">
                <v:stroke color="#000000"/>
                <v:imagedata r:id="rId253"/>
                <o:lock selection="t"/>
              </v:shape>
            </w:pict>
          </mc:Fallback>
        </mc:AlternateContent>
      </w:r>
      <w:r>
        <mc:AlternateContent>
          <mc:Choice Requires="wps">
            <w:drawing>
              <wp:anchor distT="0" distB="0" distL="85723" distR="85723" simplePos="0" relativeHeight="852" behindDoc="0" locked="0" layoutInCell="1" hidden="0" allowOverlap="1">
                <wp:simplePos x="0" y="0"/>
                <wp:positionH relativeFrom="character">
                  <wp:posOffset>826648</wp:posOffset>
                </wp:positionH>
                <wp:positionV relativeFrom="line">
                  <wp:posOffset>147387</wp:posOffset>
                </wp:positionV>
                <wp:extent cx="95180" cy="37921"/>
                <wp:effectExtent l="0" t="0" r="0" b="0"/>
                <wp:wrapNone/>
                <wp:docPr id="379" name="对象 379"/>
                <wp:cNvGraphicFramePr>
                  <a:graphicFrameLocks noChangeAspect="0" noSelect="1"/>
                </wp:cNvGraphicFramePr>
                <a:graphic>
                  <a:graphicData uri="http://schemas.microsoft.com/office/word/2010/wordprocessingInk">
                    <w14:contentPart bwMode="auto" r:id="rId254">
                      <w14:nvContentPartPr>
                        <w14:cNvContentPartPr/>
                      </w14:nvContentPartPr>
                      <w14:xfrm>
                        <a:off x="0" y="0"/>
                        <a:ext cx="95180" cy="37921"/>
                      </w14:xfrm>
                    </w14:contentPart>
                  </a:graphicData>
                </a:graphic>
              </wp:anchor>
            </w:drawing>
          </mc:Choice>
          <mc:Fallback>
            <w:pict>
              <v:shape type="#_x0000_t75" id="对象 380" o:spid="_x0000_s380" fillcolor="#FFFFFF" stroked="t" strokeweight="1.0pt" style="position:absolute;&#10;margin-left:65.09039pt;&#10;margin-top:11.605275pt;&#10;width:7.49449pt;&#10;height:2.9859054pt;&#10;z-index:852;&#10;mso-position-horizontal:absolute;&#10;mso-position-horizontal-relative:char;&#10;mso-position-vertical:absolute;&#10;mso-position-vertical-relative:line;&#10;mso-wrap-distance-left:6.7498426pt;&#10;mso-wrap-distance-right:6.7498426pt;">
                <v:stroke color="#000000"/>
                <v:imagedata r:id="rId255"/>
                <o:lock selection="t"/>
              </v:shape>
            </w:pict>
          </mc:Fallback>
        </mc:AlternateContent>
      </w:r>
      <w:r>
        <mc:AlternateContent>
          <mc:Choice Requires="wps">
            <w:drawing>
              <wp:anchor distT="0" distB="0" distL="85723" distR="85723" simplePos="0" relativeHeight="853" behindDoc="0" locked="0" layoutInCell="1" hidden="0" allowOverlap="1">
                <wp:simplePos x="0" y="0"/>
                <wp:positionH relativeFrom="character">
                  <wp:posOffset>138569</wp:posOffset>
                </wp:positionH>
                <wp:positionV relativeFrom="line">
                  <wp:posOffset>136060</wp:posOffset>
                </wp:positionV>
                <wp:extent cx="41599" cy="75139"/>
                <wp:effectExtent l="0" t="0" r="0" b="0"/>
                <wp:wrapNone/>
                <wp:docPr id="382" name="对象 382"/>
                <wp:cNvGraphicFramePr>
                  <a:graphicFrameLocks noChangeAspect="0" noSelect="1"/>
                </wp:cNvGraphicFramePr>
                <a:graphic>
                  <a:graphicData uri="http://schemas.microsoft.com/office/word/2010/wordprocessingInk">
                    <w14:contentPart bwMode="auto" r:id="rId256">
                      <w14:nvContentPartPr>
                        <w14:cNvContentPartPr/>
                      </w14:nvContentPartPr>
                      <w14:xfrm>
                        <a:off x="0" y="0"/>
                        <a:ext cx="41599" cy="75139"/>
                      </w14:xfrm>
                    </w14:contentPart>
                  </a:graphicData>
                </a:graphic>
              </wp:anchor>
            </w:drawing>
          </mc:Choice>
          <mc:Fallback>
            <w:pict>
              <v:shape type="#_x0000_t75" id="对象 383" o:spid="_x0000_s383" fillcolor="#FFFFFF" stroked="t" strokeweight="1.0pt" style="position:absolute;&#10;margin-left:10.910945pt;&#10;margin-top:10.713386pt;&#10;width:3.2755117pt;&#10;height:5.9164577pt;&#10;z-index:853;&#10;mso-position-horizontal:absolute;&#10;mso-position-horizontal-relative:char;&#10;mso-position-vertical:absolute;&#10;mso-position-vertical-relative:line;&#10;mso-wrap-distance-left:6.7498426pt;&#10;mso-wrap-distance-right:6.7498426pt;">
                <v:stroke color="#000000"/>
                <v:imagedata r:id="rId257"/>
                <o:lock selection="t"/>
              </v:shape>
            </w:pict>
          </mc:Fallback>
        </mc:AlternateContent>
      </w:r>
      <w:r>
        <mc:AlternateContent>
          <mc:Choice Requires="wps">
            <w:drawing>
              <wp:anchor distT="0" distB="0" distL="85723" distR="85723" simplePos="0" relativeHeight="854" behindDoc="0" locked="0" layoutInCell="1" hidden="0" allowOverlap="1">
                <wp:simplePos x="0" y="0"/>
                <wp:positionH relativeFrom="character">
                  <wp:posOffset>-52389</wp:posOffset>
                </wp:positionH>
                <wp:positionV relativeFrom="line">
                  <wp:posOffset>127231</wp:posOffset>
                </wp:positionV>
                <wp:extent cx="67945" cy="38385"/>
                <wp:effectExtent l="0" t="0" r="0" b="0"/>
                <wp:wrapNone/>
                <wp:docPr id="385" name="对象 385"/>
                <wp:cNvGraphicFramePr>
                  <a:graphicFrameLocks noChangeAspect="0" noSelect="1"/>
                </wp:cNvGraphicFramePr>
                <a:graphic>
                  <a:graphicData uri="http://schemas.microsoft.com/office/word/2010/wordprocessingInk">
                    <w14:contentPart bwMode="auto" r:id="rId258">
                      <w14:nvContentPartPr>
                        <w14:cNvContentPartPr/>
                      </w14:nvContentPartPr>
                      <w14:xfrm>
                        <a:off x="0" y="0"/>
                        <a:ext cx="67945" cy="38385"/>
                      </w14:xfrm>
                    </w14:contentPart>
                  </a:graphicData>
                </a:graphic>
              </wp:anchor>
            </w:drawing>
          </mc:Choice>
          <mc:Fallback>
            <w:pict>
              <v:shape type="#_x0000_t75" id="对象 386" o:spid="_x0000_s386" fillcolor="#FFFFFF" stroked="t" strokeweight="1.0pt" style="position:absolute;&#10;margin-left:-4.1251183pt;&#10;margin-top:10.018189pt;&#10;width:5.35pt;&#10;height:3.022441pt;&#10;z-index:854;&#10;mso-position-horizontal:absolute;&#10;mso-position-horizontal-relative:char;&#10;mso-position-vertical:absolute;&#10;mso-position-vertical-relative:line;&#10;mso-wrap-distance-left:6.7498426pt;&#10;mso-wrap-distance-right:6.7498426pt;">
                <v:stroke color="#000000"/>
                <v:imagedata r:id="rId259"/>
                <o:lock selection="t"/>
              </v:shape>
            </w:pict>
          </mc:Fallback>
        </mc:AlternateContent>
      </w:r>
      <w:r>
        <mc:AlternateContent>
          <mc:Choice Requires="wps">
            <w:drawing>
              <wp:anchor distT="0" distB="0" distL="85723" distR="85723" simplePos="0" relativeHeight="855" behindDoc="0" locked="0" layoutInCell="1" hidden="0" allowOverlap="1">
                <wp:simplePos x="0" y="0"/>
                <wp:positionH relativeFrom="character">
                  <wp:posOffset>826437</wp:posOffset>
                </wp:positionH>
                <wp:positionV relativeFrom="line">
                  <wp:posOffset>124456</wp:posOffset>
                </wp:positionV>
                <wp:extent cx="64345" cy="30865"/>
                <wp:effectExtent l="0" t="0" r="0" b="0"/>
                <wp:wrapNone/>
                <wp:docPr id="388" name="对象 388"/>
                <wp:cNvGraphicFramePr>
                  <a:graphicFrameLocks noChangeAspect="0" noSelect="1"/>
                </wp:cNvGraphicFramePr>
                <a:graphic>
                  <a:graphicData uri="http://schemas.microsoft.com/office/word/2010/wordprocessingInk">
                    <w14:contentPart bwMode="auto" r:id="rId260">
                      <w14:nvContentPartPr>
                        <w14:cNvContentPartPr/>
                      </w14:nvContentPartPr>
                      <w14:xfrm>
                        <a:off x="0" y="0"/>
                        <a:ext cx="64345" cy="30865"/>
                      </w14:xfrm>
                    </w14:contentPart>
                  </a:graphicData>
                </a:graphic>
              </wp:anchor>
            </w:drawing>
          </mc:Choice>
          <mc:Fallback>
            <w:pict>
              <v:shape type="#_x0000_t75" id="对象 389" o:spid="_x0000_s389" fillcolor="#FFFFFF" stroked="t" strokeweight="1.0pt" style="position:absolute;&#10;margin-left:65.07378pt;&#10;margin-top:9.7996855pt;&#10;width:5.066537pt;&#10;height:2.4303935pt;&#10;z-index:855;&#10;mso-position-horizontal:absolute;&#10;mso-position-horizontal-relative:char;&#10;mso-position-vertical:absolute;&#10;mso-position-vertical-relative:line;&#10;mso-wrap-distance-left:6.7498426pt;&#10;mso-wrap-distance-right:6.7498426pt;">
                <v:stroke color="#000000"/>
                <v:imagedata r:id="rId261"/>
                <o:lock selection="t"/>
              </v:shape>
            </w:pict>
          </mc:Fallback>
        </mc:AlternateContent>
      </w:r>
      <w:r>
        <mc:AlternateContent>
          <mc:Choice Requires="wps">
            <w:drawing>
              <wp:anchor distT="0" distB="0" distL="85723" distR="85723" simplePos="0" relativeHeight="856" behindDoc="0" locked="0" layoutInCell="1" hidden="0" allowOverlap="1">
                <wp:simplePos x="0" y="0"/>
                <wp:positionH relativeFrom="character">
                  <wp:posOffset>108277</wp:posOffset>
                </wp:positionH>
                <wp:positionV relativeFrom="line">
                  <wp:posOffset>101348</wp:posOffset>
                </wp:positionV>
                <wp:extent cx="69956" cy="91684"/>
                <wp:effectExtent l="0" t="0" r="0" b="0"/>
                <wp:wrapNone/>
                <wp:docPr id="391" name="对象 391"/>
                <wp:cNvGraphicFramePr>
                  <a:graphicFrameLocks noChangeAspect="0" noSelect="1"/>
                </wp:cNvGraphicFramePr>
                <a:graphic>
                  <a:graphicData uri="http://schemas.microsoft.com/office/word/2010/wordprocessingInk">
                    <w14:contentPart bwMode="auto" r:id="rId262">
                      <w14:nvContentPartPr>
                        <w14:cNvContentPartPr/>
                      </w14:nvContentPartPr>
                      <w14:xfrm>
                        <a:off x="0" y="0"/>
                        <a:ext cx="69956" cy="91684"/>
                      </w14:xfrm>
                    </w14:contentPart>
                  </a:graphicData>
                </a:graphic>
              </wp:anchor>
            </w:drawing>
          </mc:Choice>
          <mc:Fallback>
            <w:pict>
              <v:shape type="#_x0000_t75" id="对象 392" o:spid="_x0000_s392" fillcolor="#FFFFFF" stroked="t" strokeweight="1.0pt" style="position:absolute;&#10;margin-left:8.525748pt;&#10;margin-top:7.980158pt;&#10;width:5.5083466pt;&#10;height:7.219213pt;&#10;z-index:856;&#10;mso-position-horizontal:absolute;&#10;mso-position-horizontal-relative:char;&#10;mso-position-vertical:absolute;&#10;mso-position-vertical-relative:line;&#10;mso-wrap-distance-left:6.7498426pt;&#10;mso-wrap-distance-right:6.7498426pt;">
                <v:stroke color="#000000"/>
                <v:imagedata r:id="rId263"/>
                <o:lock selection="t"/>
              </v:shape>
            </w:pict>
          </mc:Fallback>
        </mc:AlternateContent>
      </w:r>
      <w:r>
        <mc:AlternateContent>
          <mc:Choice Requires="wps">
            <w:drawing>
              <wp:anchor distT="0" distB="0" distL="85723" distR="85723" simplePos="0" relativeHeight="857" behindDoc="0" locked="0" layoutInCell="1" hidden="0" allowOverlap="1">
                <wp:simplePos x="0" y="0"/>
                <wp:positionH relativeFrom="character">
                  <wp:posOffset>-54930</wp:posOffset>
                </wp:positionH>
                <wp:positionV relativeFrom="line">
                  <wp:posOffset>95559</wp:posOffset>
                </wp:positionV>
                <wp:extent cx="68336" cy="30731"/>
                <wp:effectExtent l="0" t="0" r="0" b="0"/>
                <wp:wrapNone/>
                <wp:docPr id="394" name="对象 394"/>
                <wp:cNvGraphicFramePr>
                  <a:graphicFrameLocks noChangeAspect="0" noSelect="1"/>
                </wp:cNvGraphicFramePr>
                <a:graphic>
                  <a:graphicData uri="http://schemas.microsoft.com/office/word/2010/wordprocessingInk">
                    <w14:contentPart bwMode="auto" r:id="rId264">
                      <w14:nvContentPartPr>
                        <w14:cNvContentPartPr/>
                      </w14:nvContentPartPr>
                      <w14:xfrm>
                        <a:off x="0" y="0"/>
                        <a:ext cx="68336" cy="30731"/>
                      </w14:xfrm>
                    </w14:contentPart>
                  </a:graphicData>
                </a:graphic>
              </wp:anchor>
            </w:drawing>
          </mc:Choice>
          <mc:Fallback>
            <w:pict>
              <v:shape type="#_x0000_t75" id="对象 395" o:spid="_x0000_s395" fillcolor="#FFFFFF" stroked="t" strokeweight="1.0pt" style="position:absolute;&#10;margin-left:-4.3251967pt;&#10;margin-top:7.5243306pt;&#10;width:5.3807874pt;&#10;height:2.419764pt;&#10;z-index:857;&#10;mso-position-horizontal:absolute;&#10;mso-position-horizontal-relative:char;&#10;mso-position-vertical:absolute;&#10;mso-position-vertical-relative:line;&#10;mso-wrap-distance-left:6.7498426pt;&#10;mso-wrap-distance-right:6.7498426pt;">
                <v:stroke color="#000000"/>
                <v:imagedata r:id="rId265"/>
                <o:lock selection="t"/>
              </v:shape>
            </w:pict>
          </mc:Fallback>
        </mc:AlternateContent>
      </w:r>
      <w:r>
        <mc:AlternateContent>
          <mc:Choice Requires="wps">
            <w:drawing>
              <wp:anchor distT="0" distB="0" distL="85723" distR="85723" simplePos="0" relativeHeight="858" behindDoc="0" locked="0" layoutInCell="1" hidden="0" allowOverlap="1">
                <wp:simplePos x="0" y="0"/>
                <wp:positionH relativeFrom="character">
                  <wp:posOffset>562766</wp:posOffset>
                </wp:positionH>
                <wp:positionV relativeFrom="line">
                  <wp:posOffset>85260</wp:posOffset>
                </wp:positionV>
                <wp:extent cx="27960" cy="203620"/>
                <wp:effectExtent l="0" t="0" r="0" b="0"/>
                <wp:wrapNone/>
                <wp:docPr id="397" name="对象 397"/>
                <wp:cNvGraphicFramePr>
                  <a:graphicFrameLocks noChangeAspect="0" noSelect="1"/>
                </wp:cNvGraphicFramePr>
                <a:graphic>
                  <a:graphicData uri="http://schemas.microsoft.com/office/word/2010/wordprocessingInk">
                    <w14:contentPart bwMode="auto" r:id="rId266">
                      <w14:nvContentPartPr>
                        <w14:cNvContentPartPr/>
                      </w14:nvContentPartPr>
                      <w14:xfrm>
                        <a:off x="0" y="0"/>
                        <a:ext cx="27960" cy="203620"/>
                      </w14:xfrm>
                    </w14:contentPart>
                  </a:graphicData>
                </a:graphic>
              </wp:anchor>
            </w:drawing>
          </mc:Choice>
          <mc:Fallback>
            <w:pict>
              <v:shape type="#_x0000_t75" id="对象 398" o:spid="_x0000_s398" fillcolor="#FFFFFF" stroked="t" strokeweight="1.0pt" style="position:absolute;&#10;margin-left:44.312283pt;&#10;margin-top:6.713386pt;&#10;width:2.201575pt;&#10;height:16.033072pt;&#10;z-index:858;&#10;mso-position-horizontal:absolute;&#10;mso-position-horizontal-relative:char;&#10;mso-position-vertical:absolute;&#10;mso-position-vertical-relative:line;&#10;mso-wrap-distance-left:6.7498426pt;&#10;mso-wrap-distance-right:6.7498426pt;">
                <v:stroke color="#000000"/>
                <v:imagedata r:id="rId267"/>
                <o:lock selection="t"/>
              </v:shape>
            </w:pict>
          </mc:Fallback>
        </mc:AlternateContent>
      </w:r>
      <w:r>
        <mc:AlternateContent>
          <mc:Choice Requires="wps">
            <w:drawing>
              <wp:anchor distT="0" distB="0" distL="85723" distR="85723" simplePos="0" relativeHeight="859" behindDoc="0" locked="0" layoutInCell="1" hidden="0" allowOverlap="1">
                <wp:simplePos x="0" y="0"/>
                <wp:positionH relativeFrom="character">
                  <wp:posOffset>205933</wp:posOffset>
                </wp:positionH>
                <wp:positionV relativeFrom="line">
                  <wp:posOffset>79969</wp:posOffset>
                </wp:positionV>
                <wp:extent cx="90286" cy="75993"/>
                <wp:effectExtent l="0" t="0" r="0" b="0"/>
                <wp:wrapNone/>
                <wp:docPr id="400" name="对象 400"/>
                <wp:cNvGraphicFramePr>
                  <a:graphicFrameLocks noChangeAspect="0" noSelect="1"/>
                </wp:cNvGraphicFramePr>
                <a:graphic>
                  <a:graphicData uri="http://schemas.microsoft.com/office/word/2010/wordprocessingInk">
                    <w14:contentPart bwMode="auto" r:id="rId268">
                      <w14:nvContentPartPr>
                        <w14:cNvContentPartPr/>
                      </w14:nvContentPartPr>
                      <w14:xfrm>
                        <a:off x="0" y="0"/>
                        <a:ext cx="90286" cy="75993"/>
                      </w14:xfrm>
                    </w14:contentPart>
                  </a:graphicData>
                </a:graphic>
              </wp:anchor>
            </w:drawing>
          </mc:Choice>
          <mc:Fallback>
            <w:pict>
              <v:shape type="#_x0000_t75" id="对象 401" o:spid="_x0000_s401" fillcolor="#FFFFFF" stroked="t" strokeweight="1.0pt" style="position:absolute;&#10;margin-left:16.215197pt;&#10;margin-top:6.2967715pt;&#10;width:7.1091347pt;&#10;height:5.9837003pt;&#10;z-index:859;&#10;mso-position-horizontal:absolute;&#10;mso-position-horizontal-relative:char;&#10;mso-position-vertical:absolute;&#10;mso-position-vertical-relative:line;&#10;mso-wrap-distance-left:6.7498426pt;&#10;mso-wrap-distance-right:6.7498426pt;">
                <v:stroke color="#000000"/>
                <v:imagedata r:id="rId269"/>
                <o:lock selection="t"/>
              </v:shape>
            </w:pict>
          </mc:Fallback>
        </mc:AlternateContent>
      </w:r>
      <w:r>
        <mc:AlternateContent>
          <mc:Choice Requires="wps">
            <w:drawing>
              <wp:anchor distT="0" distB="0" distL="85723" distR="85723" simplePos="0" relativeHeight="860" behindDoc="0" locked="0" layoutInCell="1" hidden="0" allowOverlap="1">
                <wp:simplePos x="0" y="0"/>
                <wp:positionH relativeFrom="character">
                  <wp:posOffset>158337</wp:posOffset>
                </wp:positionH>
                <wp:positionV relativeFrom="line">
                  <wp:posOffset>68540</wp:posOffset>
                </wp:positionV>
                <wp:extent cx="77760" cy="182737"/>
                <wp:effectExtent l="0" t="0" r="0" b="0"/>
                <wp:wrapNone/>
                <wp:docPr id="403" name="对象 403"/>
                <wp:cNvGraphicFramePr>
                  <a:graphicFrameLocks noChangeAspect="0" noSelect="1"/>
                </wp:cNvGraphicFramePr>
                <a:graphic>
                  <a:graphicData uri="http://schemas.microsoft.com/office/word/2010/wordprocessingInk">
                    <w14:contentPart bwMode="auto" r:id="rId270">
                      <w14:nvContentPartPr>
                        <w14:cNvContentPartPr/>
                      </w14:nvContentPartPr>
                      <w14:xfrm>
                        <a:off x="0" y="0"/>
                        <a:ext cx="77760" cy="182737"/>
                      </w14:xfrm>
                    </w14:contentPart>
                  </a:graphicData>
                </a:graphic>
              </wp:anchor>
            </w:drawing>
          </mc:Choice>
          <mc:Fallback>
            <w:pict>
              <v:shape type="#_x0000_t75" id="对象 404" o:spid="_x0000_s404" fillcolor="#FFFFFF" stroked="t" strokeweight="1.0pt" style="position:absolute;&#10;margin-left:12.46748pt;&#10;margin-top:5.3968506pt;&#10;width:6.1228347pt;&#10;height:14.388741pt;&#10;z-index:860;&#10;mso-position-horizontal:absolute;&#10;mso-position-horizontal-relative:char;&#10;mso-position-vertical:absolute;&#10;mso-position-vertical-relative:line;&#10;mso-wrap-distance-left:6.7498426pt;&#10;mso-wrap-distance-right:6.7498426pt;">
                <v:stroke color="#000000"/>
                <v:imagedata r:id="rId271"/>
                <o:lock selection="t"/>
              </v:shape>
            </w:pict>
          </mc:Fallback>
        </mc:AlternateContent>
      </w:r>
      <w:r>
        <mc:AlternateContent>
          <mc:Choice Requires="wps">
            <w:drawing>
              <wp:anchor distT="0" distB="0" distL="85723" distR="85723" simplePos="0" relativeHeight="861" behindDoc="0" locked="0" layoutInCell="1" hidden="0" allowOverlap="1">
                <wp:simplePos x="0" y="0"/>
                <wp:positionH relativeFrom="character">
                  <wp:posOffset>778137</wp:posOffset>
                </wp:positionH>
                <wp:positionV relativeFrom="line">
                  <wp:posOffset>67761</wp:posOffset>
                </wp:positionV>
                <wp:extent cx="144586" cy="132109"/>
                <wp:effectExtent l="0" t="0" r="0" b="0"/>
                <wp:wrapNone/>
                <wp:docPr id="406" name="对象 406"/>
                <wp:cNvGraphicFramePr>
                  <a:graphicFrameLocks noChangeAspect="0" noSelect="1"/>
                </wp:cNvGraphicFramePr>
                <a:graphic>
                  <a:graphicData uri="http://schemas.microsoft.com/office/word/2010/wordprocessingInk">
                    <w14:contentPart bwMode="auto" r:id="rId272">
                      <w14:nvContentPartPr>
                        <w14:cNvContentPartPr/>
                      </w14:nvContentPartPr>
                      <w14:xfrm>
                        <a:off x="0" y="0"/>
                        <a:ext cx="144586" cy="132109"/>
                      </w14:xfrm>
                    </w14:contentPart>
                  </a:graphicData>
                </a:graphic>
              </wp:anchor>
            </w:drawing>
          </mc:Choice>
          <mc:Fallback>
            <w:pict>
              <v:shape type="#_x0000_t75" id="对象 407" o:spid="_x0000_s407" fillcolor="#FFFFFF" stroked="t" strokeweight="1.0pt" style="position:absolute;&#10;margin-left:61.27063pt;&#10;margin-top:5.3355117pt;&#10;width:11.384724pt;&#10;height:10.402284pt;&#10;z-index:861;&#10;mso-position-horizontal:absolute;&#10;mso-position-horizontal-relative:char;&#10;mso-position-vertical:absolute;&#10;mso-position-vertical-relative:line;&#10;mso-wrap-distance-left:6.7498426pt;&#10;mso-wrap-distance-right:6.7498426pt;">
                <v:stroke color="#000000"/>
                <v:imagedata r:id="rId273"/>
                <o:lock selection="t"/>
              </v:shape>
            </w:pict>
          </mc:Fallback>
        </mc:AlternateContent>
      </w:r>
      <w:r>
        <mc:AlternateContent>
          <mc:Choice Requires="wps">
            <w:drawing>
              <wp:anchor distT="0" distB="0" distL="85723" distR="85723" simplePos="0" relativeHeight="862" behindDoc="0" locked="0" layoutInCell="1" hidden="0" allowOverlap="1">
                <wp:simplePos x="0" y="0"/>
                <wp:positionH relativeFrom="character">
                  <wp:posOffset>-57681</wp:posOffset>
                </wp:positionH>
                <wp:positionV relativeFrom="line">
                  <wp:posOffset>53040</wp:posOffset>
                </wp:positionV>
                <wp:extent cx="79036" cy="29596"/>
                <wp:effectExtent l="0" t="0" r="0" b="0"/>
                <wp:wrapNone/>
                <wp:docPr id="409" name="对象 409"/>
                <wp:cNvGraphicFramePr>
                  <a:graphicFrameLocks noChangeAspect="0" noSelect="1"/>
                </wp:cNvGraphicFramePr>
                <a:graphic>
                  <a:graphicData uri="http://schemas.microsoft.com/office/word/2010/wordprocessingInk">
                    <w14:contentPart bwMode="auto" r:id="rId274">
                      <w14:nvContentPartPr>
                        <w14:cNvContentPartPr/>
                      </w14:nvContentPartPr>
                      <w14:xfrm>
                        <a:off x="0" y="0"/>
                        <a:ext cx="79036" cy="29596"/>
                      </w14:xfrm>
                    </w14:contentPart>
                  </a:graphicData>
                </a:graphic>
              </wp:anchor>
            </w:drawing>
          </mc:Choice>
          <mc:Fallback>
            <w:pict>
              <v:shape type="#_x0000_t75" id="对象 410" o:spid="_x0000_s410" fillcolor="#FFFFFF" stroked="t" strokeweight="1.0pt" style="position:absolute;&#10;margin-left:-4.541811pt;&#10;margin-top:4.176378pt;&#10;width:6.2233076pt;&#10;height:2.330394pt;&#10;z-index:862;&#10;mso-position-horizontal:absolute;&#10;mso-position-horizontal-relative:char;&#10;mso-position-vertical:absolute;&#10;mso-position-vertical-relative:line;&#10;mso-wrap-distance-left:6.7498426pt;&#10;mso-wrap-distance-right:6.7498426pt;">
                <v:stroke color="#000000"/>
                <v:imagedata r:id="rId275"/>
                <o:lock selection="t"/>
              </v:shape>
            </w:pict>
          </mc:Fallback>
        </mc:AlternateContent>
      </w:r>
      <w:r>
        <mc:AlternateContent>
          <mc:Choice Requires="wps">
            <w:drawing>
              <wp:anchor distT="0" distB="0" distL="85723" distR="85723" simplePos="0" relativeHeight="863" behindDoc="0" locked="0" layoutInCell="1" hidden="0" allowOverlap="1">
                <wp:simplePos x="0" y="0"/>
                <wp:positionH relativeFrom="character">
                  <wp:posOffset>374958</wp:posOffset>
                </wp:positionH>
                <wp:positionV relativeFrom="line">
                  <wp:posOffset>39342</wp:posOffset>
                </wp:positionV>
                <wp:extent cx="101902" cy="128432"/>
                <wp:effectExtent l="0" t="0" r="0" b="0"/>
                <wp:wrapNone/>
                <wp:docPr id="412" name="对象 412"/>
                <wp:cNvGraphicFramePr>
                  <a:graphicFrameLocks noChangeAspect="0" noSelect="1"/>
                </wp:cNvGraphicFramePr>
                <a:graphic>
                  <a:graphicData uri="http://schemas.microsoft.com/office/word/2010/wordprocessingInk">
                    <w14:contentPart bwMode="auto" r:id="rId276">
                      <w14:nvContentPartPr>
                        <w14:cNvContentPartPr/>
                      </w14:nvContentPartPr>
                      <w14:xfrm>
                        <a:off x="0" y="0"/>
                        <a:ext cx="101902" cy="128432"/>
                      </w14:xfrm>
                    </w14:contentPart>
                  </a:graphicData>
                </a:graphic>
              </wp:anchor>
            </w:drawing>
          </mc:Choice>
          <mc:Fallback>
            <w:pict>
              <v:shape type="#_x0000_t75" id="对象 413" o:spid="_x0000_s413" fillcolor="#FFFFFF" stroked="t" strokeweight="1.0pt" style="position:absolute;&#10;margin-left:29.524252pt;&#10;margin-top:3.0977952pt;&#10;width:8.02378pt;&#10;height:10.112834pt;&#10;z-index:863;&#10;mso-position-horizontal:absolute;&#10;mso-position-horizontal-relative:char;&#10;mso-position-vertical:absolute;&#10;mso-position-vertical-relative:line;&#10;mso-wrap-distance-left:6.7498426pt;&#10;mso-wrap-distance-right:6.7498426pt;">
                <v:stroke color="#000000"/>
                <v:imagedata r:id="rId277"/>
                <o:lock selection="t"/>
              </v:shape>
            </w:pict>
          </mc:Fallback>
        </mc:AlternateContent>
      </w:r>
      <w:r>
        <mc:AlternateContent>
          <mc:Choice Requires="wps">
            <w:drawing>
              <wp:anchor distT="0" distB="0" distL="85723" distR="85723" simplePos="0" relativeHeight="864" behindDoc="0" locked="0" layoutInCell="1" hidden="0" allowOverlap="1">
                <wp:simplePos x="0" y="0"/>
                <wp:positionH relativeFrom="character">
                  <wp:posOffset>771447</wp:posOffset>
                </wp:positionH>
                <wp:positionV relativeFrom="line">
                  <wp:posOffset>25784</wp:posOffset>
                </wp:positionV>
                <wp:extent cx="69171" cy="42467"/>
                <wp:effectExtent l="0" t="0" r="0" b="0"/>
                <wp:wrapNone/>
                <wp:docPr id="415" name="对象 415"/>
                <wp:cNvGraphicFramePr>
                  <a:graphicFrameLocks noChangeAspect="0" noSelect="1"/>
                </wp:cNvGraphicFramePr>
                <a:graphic>
                  <a:graphicData uri="http://schemas.microsoft.com/office/word/2010/wordprocessingInk">
                    <w14:contentPart bwMode="auto" r:id="rId278">
                      <w14:nvContentPartPr>
                        <w14:cNvContentPartPr/>
                      </w14:nvContentPartPr>
                      <w14:xfrm>
                        <a:off x="0" y="0"/>
                        <a:ext cx="69171" cy="42467"/>
                      </w14:xfrm>
                    </w14:contentPart>
                  </a:graphicData>
                </a:graphic>
              </wp:anchor>
            </w:drawing>
          </mc:Choice>
          <mc:Fallback>
            <w:pict>
              <v:shape type="#_x0000_t75" id="对象 416" o:spid="_x0000_s416" fillcolor="#FFFFFF" stroked="t" strokeweight="1.0pt" style="position:absolute;&#10;margin-left:60.743855pt;&#10;margin-top:2.0302362pt;&#10;width:5.446538pt;&#10;height:3.3438582pt;&#10;z-index:864;&#10;mso-position-horizontal:absolute;&#10;mso-position-horizontal-relative:char;&#10;mso-position-vertical:absolute;&#10;mso-position-vertical-relative:line;&#10;mso-wrap-distance-left:6.7498426pt;&#10;mso-wrap-distance-right:6.7498426pt;">
                <v:stroke color="#000000"/>
                <v:imagedata r:id="rId279"/>
                <o:lock selection="t"/>
              </v:shape>
            </w:pict>
          </mc:Fallback>
        </mc:AlternateContent>
      </w:r>
      <w:r>
        <mc:AlternateContent>
          <mc:Choice Requires="wps">
            <w:drawing>
              <wp:anchor distT="0" distB="0" distL="85723" distR="85723" simplePos="0" relativeHeight="865" behindDoc="0" locked="0" layoutInCell="1" hidden="0" allowOverlap="1">
                <wp:simplePos x="0" y="0"/>
                <wp:positionH relativeFrom="character">
                  <wp:posOffset>102372</wp:posOffset>
                </wp:positionH>
                <wp:positionV relativeFrom="line">
                  <wp:posOffset>16683</wp:posOffset>
                </wp:positionV>
                <wp:extent cx="28108" cy="178423"/>
                <wp:effectExtent l="0" t="0" r="0" b="0"/>
                <wp:wrapNone/>
                <wp:docPr id="418" name="对象 418"/>
                <wp:cNvGraphicFramePr>
                  <a:graphicFrameLocks noChangeAspect="0" noSelect="1"/>
                </wp:cNvGraphicFramePr>
                <a:graphic>
                  <a:graphicData uri="http://schemas.microsoft.com/office/word/2010/wordprocessingInk">
                    <w14:contentPart bwMode="auto" r:id="rId280">
                      <w14:nvContentPartPr>
                        <w14:cNvContentPartPr/>
                      </w14:nvContentPartPr>
                      <w14:xfrm>
                        <a:off x="0" y="0"/>
                        <a:ext cx="28108" cy="178423"/>
                      </w14:xfrm>
                    </w14:contentPart>
                  </a:graphicData>
                </a:graphic>
              </wp:anchor>
            </w:drawing>
          </mc:Choice>
          <mc:Fallback>
            <w:pict>
              <v:shape type="#_x0000_t75" id="对象 419" o:spid="_x0000_s419" fillcolor="#FFFFFF" stroked="t" strokeweight="1.0pt" style="position:absolute;&#10;margin-left:8.060787pt;&#10;margin-top:1.313622pt;&#10;width:2.2132287pt;&#10;height:14.049055pt;&#10;z-index:865;&#10;mso-position-horizontal:absolute;&#10;mso-position-horizontal-relative:char;&#10;mso-position-vertical:absolute;&#10;mso-position-vertical-relative:line;&#10;mso-wrap-distance-left:6.7498426pt;&#10;mso-wrap-distance-right:6.7498426pt;">
                <v:stroke color="#000000"/>
                <v:imagedata r:id="rId281"/>
                <o:lock selection="t"/>
              </v:shape>
            </w:pict>
          </mc:Fallback>
        </mc:AlternateContent>
      </w:r>
      <w:r>
        <mc:AlternateContent>
          <mc:Choice Requires="wps">
            <w:drawing>
              <wp:anchor distT="0" distB="0" distL="85723" distR="85723" simplePos="0" relativeHeight="866" behindDoc="0" locked="0" layoutInCell="1" hidden="0" allowOverlap="1">
                <wp:simplePos x="0" y="0"/>
                <wp:positionH relativeFrom="character">
                  <wp:posOffset>668747</wp:posOffset>
                </wp:positionH>
                <wp:positionV relativeFrom="line">
                  <wp:posOffset>15623</wp:posOffset>
                </wp:positionV>
                <wp:extent cx="128756" cy="176593"/>
                <wp:effectExtent l="0" t="0" r="0" b="0"/>
                <wp:wrapNone/>
                <wp:docPr id="421" name="对象 421"/>
                <wp:cNvGraphicFramePr>
                  <a:graphicFrameLocks noChangeAspect="0" noSelect="1"/>
                </wp:cNvGraphicFramePr>
                <a:graphic>
                  <a:graphicData uri="http://schemas.microsoft.com/office/word/2010/wordprocessingInk">
                    <w14:contentPart bwMode="auto" r:id="rId282">
                      <w14:nvContentPartPr>
                        <w14:cNvContentPartPr/>
                      </w14:nvContentPartPr>
                      <w14:xfrm>
                        <a:off x="0" y="0"/>
                        <a:ext cx="128756" cy="176593"/>
                      </w14:xfrm>
                    </w14:contentPart>
                  </a:graphicData>
                </a:graphic>
              </wp:anchor>
            </w:drawing>
          </mc:Choice>
          <mc:Fallback>
            <w:pict>
              <v:shape type="#_x0000_t75" id="对象 422" o:spid="_x0000_s422" fillcolor="#FFFFFF" stroked="t" strokeweight="1.0pt" style="position:absolute;&#10;margin-left:52.657246pt;&#10;margin-top:1.2301575pt;&#10;width:10.138269pt;&#10;height:13.904961pt;&#10;z-index:866;&#10;mso-position-horizontal:absolute;&#10;mso-position-horizontal-relative:char;&#10;mso-position-vertical:absolute;&#10;mso-position-vertical-relative:line;&#10;mso-wrap-distance-left:6.7498426pt;&#10;mso-wrap-distance-right:6.7498426pt;">
                <v:stroke color="#000000"/>
                <v:imagedata r:id="rId283"/>
                <o:lock selection="t"/>
              </v:shape>
            </w:pict>
          </mc:Fallback>
        </mc:AlternateContent>
      </w:r>
      <w:r>
        <mc:AlternateContent>
          <mc:Choice Requires="wps">
            <w:drawing>
              <wp:anchor distT="0" distB="0" distL="85723" distR="85723" simplePos="0" relativeHeight="867" behindDoc="0" locked="0" layoutInCell="1" hidden="0" allowOverlap="1">
                <wp:simplePos x="0" y="0"/>
                <wp:positionH relativeFrom="character">
                  <wp:posOffset>746057</wp:posOffset>
                </wp:positionH>
                <wp:positionV relativeFrom="line">
                  <wp:posOffset>13932</wp:posOffset>
                </wp:positionV>
                <wp:extent cx="138018" cy="101234"/>
                <wp:effectExtent l="0" t="0" r="0" b="0"/>
                <wp:wrapNone/>
                <wp:docPr id="424" name="对象 424"/>
                <wp:cNvGraphicFramePr>
                  <a:graphicFrameLocks noChangeAspect="0" noSelect="1"/>
                </wp:cNvGraphicFramePr>
                <a:graphic>
                  <a:graphicData uri="http://schemas.microsoft.com/office/word/2010/wordprocessingInk">
                    <w14:contentPart bwMode="auto" r:id="rId284">
                      <w14:nvContentPartPr>
                        <w14:cNvContentPartPr/>
                      </w14:nvContentPartPr>
                      <w14:xfrm>
                        <a:off x="0" y="0"/>
                        <a:ext cx="138018" cy="101234"/>
                      </w14:xfrm>
                    </w14:contentPart>
                  </a:graphicData>
                </a:graphic>
              </wp:anchor>
            </w:drawing>
          </mc:Choice>
          <mc:Fallback>
            <w:pict>
              <v:shape type="#_x0000_t75" id="对象 425" o:spid="_x0000_s425" fillcolor="#FFFFFF" stroked="t" strokeweight="1.0pt" style="position:absolute;&#10;margin-left:58.744644pt;&#10;margin-top:1.0970079pt;&#10;width:10.867561pt;&#10;height:7.9711804pt;&#10;z-index:867;&#10;mso-position-horizontal:absolute;&#10;mso-position-horizontal-relative:char;&#10;mso-position-vertical:absolute;&#10;mso-position-vertical-relative:line;&#10;mso-wrap-distance-left:6.7498426pt;&#10;mso-wrap-distance-right:6.7498426pt;">
                <v:stroke color="#000000"/>
                <v:imagedata r:id="rId285"/>
                <o:lock selection="t"/>
              </v:shape>
            </w:pict>
          </mc:Fallback>
        </mc:AlternateContent>
      </w:r>
      <w:r>
        <mc:AlternateContent>
          <mc:Choice Requires="wps">
            <w:drawing>
              <wp:anchor distT="0" distB="0" distL="85723" distR="85723" simplePos="0" relativeHeight="868" behindDoc="0" locked="0" layoutInCell="1" hidden="0" allowOverlap="1">
                <wp:simplePos x="0" y="0"/>
                <wp:positionH relativeFrom="character">
                  <wp:posOffset>277672</wp:posOffset>
                </wp:positionH>
                <wp:positionV relativeFrom="line">
                  <wp:posOffset>13930</wp:posOffset>
                </wp:positionV>
                <wp:extent cx="106339" cy="188855"/>
                <wp:effectExtent l="0" t="0" r="0" b="0"/>
                <wp:wrapNone/>
                <wp:docPr id="427" name="对象 427"/>
                <wp:cNvGraphicFramePr>
                  <a:graphicFrameLocks noChangeAspect="0" noSelect="1"/>
                </wp:cNvGraphicFramePr>
                <a:graphic>
                  <a:graphicData uri="http://schemas.microsoft.com/office/word/2010/wordprocessingInk">
                    <w14:contentPart bwMode="auto" r:id="rId286">
                      <w14:nvContentPartPr>
                        <w14:cNvContentPartPr/>
                      </w14:nvContentPartPr>
                      <w14:xfrm>
                        <a:off x="0" y="0"/>
                        <a:ext cx="106339" cy="188855"/>
                      </w14:xfrm>
                    </w14:contentPart>
                  </a:graphicData>
                </a:graphic>
              </wp:anchor>
            </w:drawing>
          </mc:Choice>
          <mc:Fallback>
            <w:pict>
              <v:shape type="#_x0000_t75" id="对象 428" o:spid="_x0000_s428" fillcolor="#FFFFFF" stroked="t" strokeweight="1.0pt" style="position:absolute;&#10;margin-left:21.863937pt;&#10;margin-top:1.0968504pt;&#10;width:8.37315pt;&#10;height:14.870473pt;&#10;z-index:868;&#10;mso-position-horizontal:absolute;&#10;mso-position-horizontal-relative:char;&#10;mso-position-vertical:absolute;&#10;mso-position-vertical-relative:line;&#10;mso-wrap-distance-left:6.7498426pt;&#10;mso-wrap-distance-right:6.7498426pt;">
                <v:stroke color="#000000"/>
                <v:imagedata r:id="rId287"/>
                <o:lock selection="t"/>
              </v:shape>
            </w:pict>
          </mc:Fallback>
        </mc:AlternateContent>
      </w:r>
      <w:r>
        <mc:AlternateContent>
          <mc:Choice Requires="wps">
            <w:drawing>
              <wp:anchor distT="0" distB="0" distL="85723" distR="85723" simplePos="0" relativeHeight="869" behindDoc="0" locked="0" layoutInCell="1" hidden="0" allowOverlap="1">
                <wp:simplePos x="0" y="0"/>
                <wp:positionH relativeFrom="character">
                  <wp:posOffset>354180</wp:posOffset>
                </wp:positionH>
                <wp:positionV relativeFrom="line">
                  <wp:posOffset>9698</wp:posOffset>
                </wp:positionV>
                <wp:extent cx="77024" cy="210965"/>
                <wp:effectExtent l="0" t="0" r="0" b="0"/>
                <wp:wrapNone/>
                <wp:docPr id="430" name="对象 430"/>
                <wp:cNvGraphicFramePr>
                  <a:graphicFrameLocks noChangeAspect="0" noSelect="1"/>
                </wp:cNvGraphicFramePr>
                <a:graphic>
                  <a:graphicData uri="http://schemas.microsoft.com/office/word/2010/wordprocessingInk">
                    <w14:contentPart bwMode="auto" r:id="rId288">
                      <w14:nvContentPartPr>
                        <w14:cNvContentPartPr/>
                      </w14:nvContentPartPr>
                      <w14:xfrm>
                        <a:off x="0" y="0"/>
                        <a:ext cx="77024" cy="210965"/>
                      </w14:xfrm>
                    </w14:contentPart>
                  </a:graphicData>
                </a:graphic>
              </wp:anchor>
            </w:drawing>
          </mc:Choice>
          <mc:Fallback>
            <w:pict>
              <v:shape type="#_x0000_t75" id="对象 431" o:spid="_x0000_s431" fillcolor="#FFFFFF" stroked="t" strokeweight="1.0pt" style="position:absolute;&#10;margin-left:27.88819pt;&#10;margin-top:0.76362205pt;&#10;width:6.0648813pt;&#10;height:16.611418pt;&#10;z-index:869;&#10;mso-position-horizontal:absolute;&#10;mso-position-horizontal-relative:char;&#10;mso-position-vertical:absolute;&#10;mso-position-vertical-relative:line;&#10;mso-wrap-distance-left:6.7498426pt;&#10;mso-wrap-distance-right:6.7498426pt;">
                <v:stroke color="#000000"/>
                <v:imagedata r:id="rId289"/>
                <o:lock selection="t"/>
              </v:shape>
            </w:pict>
          </mc:Fallback>
        </mc:AlternateContent>
      </w:r>
      <w:r>
        <mc:AlternateContent>
          <mc:Choice Requires="wps">
            <w:drawing>
              <wp:anchor distT="0" distB="0" distL="85723" distR="85723" simplePos="0" relativeHeight="870" behindDoc="0" locked="0" layoutInCell="1" hidden="0" allowOverlap="1">
                <wp:simplePos x="0" y="0"/>
                <wp:positionH relativeFrom="character">
                  <wp:posOffset>450201</wp:posOffset>
                </wp:positionH>
                <wp:positionV relativeFrom="line">
                  <wp:posOffset>3664</wp:posOffset>
                </wp:positionV>
                <wp:extent cx="204133" cy="152757"/>
                <wp:effectExtent l="0" t="0" r="0" b="0"/>
                <wp:wrapNone/>
                <wp:docPr id="433" name="对象 433"/>
                <wp:cNvGraphicFramePr>
                  <a:graphicFrameLocks noChangeAspect="0" noSelect="1"/>
                </wp:cNvGraphicFramePr>
                <a:graphic>
                  <a:graphicData uri="http://schemas.microsoft.com/office/word/2010/wordprocessingInk">
                    <w14:contentPart bwMode="auto" r:id="rId290">
                      <w14:nvContentPartPr>
                        <w14:cNvContentPartPr/>
                      </w14:nvContentPartPr>
                      <w14:xfrm>
                        <a:off x="0" y="0"/>
                        <a:ext cx="204133" cy="152757"/>
                      </w14:xfrm>
                    </w14:contentPart>
                  </a:graphicData>
                </a:graphic>
              </wp:anchor>
            </w:drawing>
          </mc:Choice>
          <mc:Fallback>
            <w:pict>
              <v:shape type="#_x0000_t75" id="对象 434" o:spid="_x0000_s434" fillcolor="#FFFFFF" stroked="t" strokeweight="1.0pt" style="position:absolute;&#10;margin-left:35.4489pt;&#10;margin-top:0.28850394pt;&#10;width:16.073465pt;&#10;height:12.0281105pt;&#10;z-index:870;&#10;mso-position-horizontal:absolute;&#10;mso-position-horizontal-relative:char;&#10;mso-position-vertical:absolute;&#10;mso-position-vertical-relative:line;&#10;mso-wrap-distance-left:6.7498426pt;&#10;mso-wrap-distance-right:6.7498426pt;">
                <v:stroke color="#000000"/>
                <v:imagedata r:id="rId291"/>
                <o:lock selection="t"/>
              </v:shape>
            </w:pict>
          </mc:Fallback>
        </mc:AlternateContent>
      </w:r>
      <w:r>
        <mc:AlternateContent>
          <mc:Choice Requires="wps">
            <w:drawing>
              <wp:anchor distT="0" distB="0" distL="85723" distR="85723" simplePos="0" relativeHeight="871" behindDoc="0" locked="0" layoutInCell="1" hidden="0" allowOverlap="1">
                <wp:simplePos x="0" y="0"/>
                <wp:positionH relativeFrom="character">
                  <wp:posOffset>-96190</wp:posOffset>
                </wp:positionH>
                <wp:positionV relativeFrom="line">
                  <wp:posOffset>-1938</wp:posOffset>
                </wp:positionV>
                <wp:extent cx="124765" cy="171275"/>
                <wp:effectExtent l="0" t="0" r="0" b="0"/>
                <wp:wrapNone/>
                <wp:docPr id="436" name="对象 436"/>
                <wp:cNvGraphicFramePr>
                  <a:graphicFrameLocks noChangeAspect="0" noSelect="1"/>
                </wp:cNvGraphicFramePr>
                <a:graphic>
                  <a:graphicData uri="http://schemas.microsoft.com/office/word/2010/wordprocessingInk">
                    <w14:contentPart bwMode="auto" r:id="rId292">
                      <w14:nvContentPartPr>
                        <w14:cNvContentPartPr/>
                      </w14:nvContentPartPr>
                      <w14:xfrm>
                        <a:off x="0" y="0"/>
                        <a:ext cx="124765" cy="171275"/>
                      </w14:xfrm>
                    </w14:contentPart>
                  </a:graphicData>
                </a:graphic>
              </wp:anchor>
            </w:drawing>
          </mc:Choice>
          <mc:Fallback>
            <w:pict>
              <v:shape type="#_x0000_t75" id="对象 437" o:spid="_x0000_s437" fillcolor="#FFFFFF" stroked="t" strokeweight="1.0pt" style="position:absolute;&#10;margin-left:-7.574016pt;&#10;margin-top:-0.15259843pt;&#10;width:9.824016pt;&#10;height:13.48622pt;&#10;z-index:871;&#10;mso-position-horizontal:absolute;&#10;mso-position-horizontal-relative:char;&#10;mso-position-vertical:absolute;&#10;mso-position-vertical-relative:line;&#10;mso-wrap-distance-left:6.7498426pt;&#10;mso-wrap-distance-right:6.7498426pt;">
                <v:stroke color="#000000"/>
                <v:imagedata r:id="rId293"/>
                <o:lock selection="t"/>
              </v:shape>
            </w:pict>
          </mc:Fallback>
        </mc:AlternateContent>
      </w:r>
      <w:r>
        <mc:AlternateContent>
          <mc:Choice Requires="wps">
            <w:drawing>
              <wp:anchor distT="0" distB="0" distL="85723" distR="85723" simplePos="0" relativeHeight="872" behindDoc="0" locked="0" layoutInCell="1" hidden="0" allowOverlap="1">
                <wp:simplePos x="0" y="0"/>
                <wp:positionH relativeFrom="character">
                  <wp:posOffset>819028</wp:posOffset>
                </wp:positionH>
                <wp:positionV relativeFrom="line">
                  <wp:posOffset>-13372</wp:posOffset>
                </wp:positionV>
                <wp:extent cx="44094" cy="81293"/>
                <wp:effectExtent l="0" t="0" r="0" b="0"/>
                <wp:wrapNone/>
                <wp:docPr id="439" name="对象 439"/>
                <wp:cNvGraphicFramePr>
                  <a:graphicFrameLocks noChangeAspect="0" noSelect="1"/>
                </wp:cNvGraphicFramePr>
                <a:graphic>
                  <a:graphicData uri="http://schemas.microsoft.com/office/word/2010/wordprocessingInk">
                    <w14:contentPart bwMode="auto" r:id="rId294">
                      <w14:nvContentPartPr>
                        <w14:cNvContentPartPr/>
                      </w14:nvContentPartPr>
                      <w14:xfrm>
                        <a:off x="0" y="0"/>
                        <a:ext cx="44094" cy="81293"/>
                      </w14:xfrm>
                    </w14:contentPart>
                  </a:graphicData>
                </a:graphic>
              </wp:anchor>
            </w:drawing>
          </mc:Choice>
          <mc:Fallback>
            <w:pict>
              <v:shape type="#_x0000_t75" id="对象 440" o:spid="_x0000_s440" fillcolor="#FFFFFF" stroked="t" strokeweight="1.0pt" style="position:absolute;&#10;margin-left:64.490395pt;&#10;margin-top:-1.0529134pt;&#10;width:3.47197pt;&#10;height:6.401024pt;&#10;z-index:872;&#10;mso-position-horizontal:absolute;&#10;mso-position-horizontal-relative:char;&#10;mso-position-vertical:absolute;&#10;mso-position-vertical-relative:line;&#10;mso-wrap-distance-left:6.7498426pt;&#10;mso-wrap-distance-right:6.7498426pt;">
                <v:stroke color="#000000"/>
                <v:imagedata r:id="rId295"/>
                <o:lock selection="t"/>
              </v:shape>
            </w:pict>
          </mc:Fallback>
        </mc:AlternateContent>
      </w:r>
      <w:r>
        <mc:AlternateContent>
          <mc:Choice Requires="wps">
            <w:drawing>
              <wp:anchor distT="0" distB="0" distL="85723" distR="85723" simplePos="0" relativeHeight="873" behindDoc="0" locked="0" layoutInCell="1" hidden="0" allowOverlap="1">
                <wp:simplePos x="0" y="0"/>
                <wp:positionH relativeFrom="character">
                  <wp:posOffset>114352</wp:posOffset>
                </wp:positionH>
                <wp:positionV relativeFrom="line">
                  <wp:posOffset>-13584</wp:posOffset>
                </wp:positionV>
                <wp:extent cx="94191" cy="175770"/>
                <wp:effectExtent l="0" t="0" r="0" b="0"/>
                <wp:wrapNone/>
                <wp:docPr id="442" name="对象 442"/>
                <wp:cNvGraphicFramePr>
                  <a:graphicFrameLocks noChangeAspect="0" noSelect="1"/>
                </wp:cNvGraphicFramePr>
                <a:graphic>
                  <a:graphicData uri="http://schemas.microsoft.com/office/word/2010/wordprocessingInk">
                    <w14:contentPart bwMode="auto" r:id="rId296">
                      <w14:nvContentPartPr>
                        <w14:cNvContentPartPr/>
                      </w14:nvContentPartPr>
                      <w14:xfrm>
                        <a:off x="0" y="0"/>
                        <a:ext cx="94191" cy="175770"/>
                      </w14:xfrm>
                    </w14:contentPart>
                  </a:graphicData>
                </a:graphic>
              </wp:anchor>
            </w:drawing>
          </mc:Choice>
          <mc:Fallback>
            <w:pict>
              <v:shape type="#_x0000_t75" id="对象 443" o:spid="_x0000_s443" fillcolor="#FFFFFF" stroked="t" strokeweight="1.0pt" style="position:absolute;&#10;margin-left:9.004094pt;&#10;margin-top:-1.0696063pt;&#10;width:7.416614pt;&#10;height:13.8401575pt;&#10;z-index:873;&#10;mso-position-horizontal:absolute;&#10;mso-position-horizontal-relative:char;&#10;mso-position-vertical:absolute;&#10;mso-position-vertical-relative:line;&#10;mso-wrap-distance-left:6.7498426pt;&#10;mso-wrap-distance-right:6.7498426pt;">
                <v:stroke color="#000000"/>
                <v:imagedata r:id="rId297"/>
                <o:lock selection="t"/>
              </v:shape>
            </w:pict>
          </mc:Fallback>
        </mc:AlternateContent>
      </w:r>
      <w:r>
        <mc:AlternateContent>
          <mc:Choice Requires="wps">
            <w:drawing>
              <wp:anchor distT="0" distB="0" distL="85723" distR="85723" simplePos="0" relativeHeight="874" behindDoc="0" locked="0" layoutInCell="1" hidden="0" allowOverlap="1">
                <wp:simplePos x="0" y="0"/>
                <wp:positionH relativeFrom="character">
                  <wp:posOffset>800539</wp:posOffset>
                </wp:positionH>
                <wp:positionV relativeFrom="line">
                  <wp:posOffset>-31364</wp:posOffset>
                </wp:positionV>
                <wp:extent cx="26667" cy="87379"/>
                <wp:effectExtent l="0" t="0" r="0" b="0"/>
                <wp:wrapNone/>
                <wp:docPr id="445" name="对象 445"/>
                <wp:cNvGraphicFramePr>
                  <a:graphicFrameLocks noChangeAspect="0" noSelect="1"/>
                </wp:cNvGraphicFramePr>
                <a:graphic>
                  <a:graphicData uri="http://schemas.microsoft.com/office/word/2010/wordprocessingInk">
                    <w14:contentPart bwMode="auto" r:id="rId298">
                      <w14:nvContentPartPr>
                        <w14:cNvContentPartPr/>
                      </w14:nvContentPartPr>
                      <w14:xfrm>
                        <a:off x="0" y="0"/>
                        <a:ext cx="26667" cy="87379"/>
                      </w14:xfrm>
                    </w14:contentPart>
                  </a:graphicData>
                </a:graphic>
              </wp:anchor>
            </w:drawing>
          </mc:Choice>
          <mc:Fallback>
            <w:pict>
              <v:shape type="#_x0000_t75" id="对象 446" o:spid="_x0000_s446" fillcolor="#FFFFFF" stroked="t" strokeweight="1.0pt" style="position:absolute;&#10;margin-left:63.03457pt;&#10;margin-top:-2.4696064pt;&#10;width:2.0997643pt;&#10;height:6.880236pt;&#10;z-index:874;&#10;mso-position-horizontal:absolute;&#10;mso-position-horizontal-relative:char;&#10;mso-position-vertical:absolute;&#10;mso-position-vertical-relative:line;&#10;mso-wrap-distance-left:6.7498426pt;&#10;mso-wrap-distance-right:6.7498426pt;">
                <v:stroke color="#000000"/>
                <v:imagedata r:id="rId299"/>
                <o:lock selection="t"/>
              </v:shape>
            </w:pict>
          </mc:Fallback>
        </mc:AlternateContent>
      </w:r>
      <w:r>
        <mc:AlternateContent>
          <mc:Choice Requires="wps">
            <w:drawing>
              <wp:anchor distT="0" distB="0" distL="85723" distR="85723" simplePos="0" relativeHeight="875" behindDoc="0" locked="0" layoutInCell="1" hidden="0" allowOverlap="1">
                <wp:simplePos x="0" y="0"/>
                <wp:positionH relativeFrom="character">
                  <wp:posOffset>688008</wp:posOffset>
                </wp:positionH>
                <wp:positionV relativeFrom="line">
                  <wp:posOffset>-33396</wp:posOffset>
                </wp:positionV>
                <wp:extent cx="71292" cy="31029"/>
                <wp:effectExtent l="0" t="0" r="0" b="0"/>
                <wp:wrapNone/>
                <wp:docPr id="448" name="对象 448"/>
                <wp:cNvGraphicFramePr>
                  <a:graphicFrameLocks noChangeAspect="0" noSelect="1"/>
                </wp:cNvGraphicFramePr>
                <a:graphic>
                  <a:graphicData uri="http://schemas.microsoft.com/office/word/2010/wordprocessingInk">
                    <w14:contentPart bwMode="auto" r:id="rId300">
                      <w14:nvContentPartPr>
                        <w14:cNvContentPartPr/>
                      </w14:nvContentPartPr>
                      <w14:xfrm>
                        <a:off x="0" y="0"/>
                        <a:ext cx="71292" cy="31029"/>
                      </w14:xfrm>
                    </w14:contentPart>
                  </a:graphicData>
                </a:graphic>
              </wp:anchor>
            </w:drawing>
          </mc:Choice>
          <mc:Fallback>
            <w:pict>
              <v:shape type="#_x0000_t75" id="对象 449" o:spid="_x0000_s449" fillcolor="#FFFFFF" stroked="t" strokeweight="1.0pt" style="position:absolute;&#10;margin-left:54.17386pt;&#10;margin-top:-2.6296062pt;&#10;width:5.613545pt;&#10;height:2.4432282pt;&#10;z-index:875;&#10;mso-position-horizontal:absolute;&#10;mso-position-horizontal-relative:char;&#10;mso-position-vertical:absolute;&#10;mso-position-vertical-relative:line;&#10;mso-wrap-distance-left:6.7498426pt;&#10;mso-wrap-distance-right:6.7498426pt;">
                <v:stroke color="#000000"/>
                <v:imagedata r:id="rId301"/>
                <o:lock selection="t"/>
              </v:shape>
            </w:pict>
          </mc:Fallback>
        </mc:AlternateContent>
      </w:r>
      <w:r>
        <mc:AlternateContent>
          <mc:Choice Requires="wps">
            <w:drawing>
              <wp:anchor distT="0" distB="0" distL="85723" distR="85723" simplePos="0" relativeHeight="876" behindDoc="0" locked="0" layoutInCell="1" hidden="0" allowOverlap="1">
                <wp:simplePos x="0" y="0"/>
                <wp:positionH relativeFrom="character">
                  <wp:posOffset>74089</wp:posOffset>
                </wp:positionH>
                <wp:positionV relativeFrom="line">
                  <wp:posOffset>-34116</wp:posOffset>
                </wp:positionV>
                <wp:extent cx="49393" cy="66571"/>
                <wp:effectExtent l="0" t="0" r="0" b="0"/>
                <wp:wrapNone/>
                <wp:docPr id="451" name="对象 451"/>
                <wp:cNvGraphicFramePr>
                  <a:graphicFrameLocks noChangeAspect="0" noSelect="1"/>
                </wp:cNvGraphicFramePr>
                <a:graphic>
                  <a:graphicData uri="http://schemas.microsoft.com/office/word/2010/wordprocessingInk">
                    <w14:contentPart bwMode="auto" r:id="rId302">
                      <w14:nvContentPartPr>
                        <w14:cNvContentPartPr/>
                      </w14:nvContentPartPr>
                      <w14:xfrm>
                        <a:off x="0" y="0"/>
                        <a:ext cx="49393" cy="66571"/>
                      </w14:xfrm>
                    </w14:contentPart>
                  </a:graphicData>
                </a:graphic>
              </wp:anchor>
            </w:drawing>
          </mc:Choice>
          <mc:Fallback>
            <w:pict>
              <v:shape type="#_x0000_t75" id="对象 452" o:spid="_x0000_s452" fillcolor="#FFFFFF" stroked="t" strokeweight="1.0pt" style="position:absolute;&#10;margin-left:5.8337793pt;&#10;margin-top:-2.6862993pt;&#10;width:3.8892126pt;&#10;height:5.241811pt;&#10;z-index:876;&#10;mso-position-horizontal:absolute;&#10;mso-position-horizontal-relative:char;&#10;mso-position-vertical:absolute;&#10;mso-position-vertical-relative:line;&#10;mso-wrap-distance-left:6.7498426pt;&#10;mso-wrap-distance-right:6.7498426pt;">
                <v:stroke color="#000000"/>
                <v:imagedata r:id="rId303"/>
                <o:lock selection="t"/>
              </v:shape>
            </w:pict>
          </mc:Fallback>
        </mc:AlternateContent>
      </w:r>
      <w:r>
        <mc:AlternateContent>
          <mc:Choice Requires="wps">
            <w:drawing>
              <wp:anchor distT="0" distB="0" distL="85723" distR="85723" simplePos="0" relativeHeight="877" behindDoc="0" locked="0" layoutInCell="1" hidden="0" allowOverlap="1">
                <wp:simplePos x="0" y="0"/>
                <wp:positionH relativeFrom="character">
                  <wp:posOffset>508650</wp:posOffset>
                </wp:positionH>
                <wp:positionV relativeFrom="line">
                  <wp:posOffset>-41713</wp:posOffset>
                </wp:positionV>
                <wp:extent cx="103654" cy="143574"/>
                <wp:effectExtent l="0" t="0" r="0" b="0"/>
                <wp:wrapNone/>
                <wp:docPr id="454" name="对象 454"/>
                <wp:cNvGraphicFramePr>
                  <a:graphicFrameLocks noChangeAspect="0" noSelect="1"/>
                </wp:cNvGraphicFramePr>
                <a:graphic>
                  <a:graphicData uri="http://schemas.microsoft.com/office/word/2010/wordprocessingInk">
                    <w14:contentPart bwMode="auto" r:id="rId304">
                      <w14:nvContentPartPr>
                        <w14:cNvContentPartPr/>
                      </w14:nvContentPartPr>
                      <w14:xfrm>
                        <a:off x="0" y="0"/>
                        <a:ext cx="103654" cy="143574"/>
                      </w14:xfrm>
                    </w14:contentPart>
                  </a:graphicData>
                </a:graphic>
              </wp:anchor>
            </w:drawing>
          </mc:Choice>
          <mc:Fallback>
            <w:pict>
              <v:shape type="#_x0000_t75" id="对象 455" o:spid="_x0000_s455" fillcolor="#FFFFFF" stroked="t" strokeweight="1.0pt" style="position:absolute;&#10;margin-left:40.05118pt;&#10;margin-top:-3.2844884pt;&#10;width:8.161734pt;&#10;height:11.305039pt;&#10;z-index:877;&#10;mso-position-horizontal:absolute;&#10;mso-position-horizontal-relative:char;&#10;mso-position-vertical:absolute;&#10;mso-position-vertical-relative:line;&#10;mso-wrap-distance-left:6.7498426pt;&#10;mso-wrap-distance-right:6.7498426pt;">
                <v:stroke color="#000000"/>
                <v:imagedata r:id="rId305"/>
                <o:lock selection="t"/>
              </v:shape>
            </w:pict>
          </mc:Fallback>
        </mc:AlternateContent>
      </w:r>
      <w:r>
        <mc:AlternateContent>
          <mc:Choice Requires="wps">
            <w:drawing>
              <wp:anchor distT="0" distB="0" distL="85723" distR="85723" simplePos="0" relativeHeight="878" behindDoc="0" locked="0" layoutInCell="1" hidden="0" allowOverlap="1">
                <wp:simplePos x="0" y="0"/>
                <wp:positionH relativeFrom="character">
                  <wp:posOffset>139404</wp:posOffset>
                </wp:positionH>
                <wp:positionV relativeFrom="line">
                  <wp:posOffset>-52966</wp:posOffset>
                </wp:positionV>
                <wp:extent cx="114516" cy="110859"/>
                <wp:effectExtent l="0" t="0" r="0" b="0"/>
                <wp:wrapNone/>
                <wp:docPr id="457" name="对象 457"/>
                <wp:cNvGraphicFramePr>
                  <a:graphicFrameLocks noChangeAspect="0" noSelect="1"/>
                </wp:cNvGraphicFramePr>
                <a:graphic>
                  <a:graphicData uri="http://schemas.microsoft.com/office/word/2010/wordprocessingInk">
                    <w14:contentPart bwMode="auto" r:id="rId306">
                      <w14:nvContentPartPr>
                        <w14:cNvContentPartPr/>
                      </w14:nvContentPartPr>
                      <w14:xfrm>
                        <a:off x="0" y="0"/>
                        <a:ext cx="114516" cy="110859"/>
                      </w14:xfrm>
                    </w14:contentPart>
                  </a:graphicData>
                </a:graphic>
              </wp:anchor>
            </w:drawing>
          </mc:Choice>
          <mc:Fallback>
            <w:pict>
              <v:shape type="#_x0000_t75" id="对象 458" o:spid="_x0000_s458" fillcolor="#FFFFFF" stroked="t" strokeweight="1.0pt" style="position:absolute;&#10;margin-left:10.976693pt;&#10;margin-top:-4.1705513pt;&#10;width:9.017008pt;&#10;height:8.729055pt;&#10;z-index:878;&#10;mso-position-horizontal:absolute;&#10;mso-position-horizontal-relative:char;&#10;mso-position-vertical:absolute;&#10;mso-position-vertical-relative:line;&#10;mso-wrap-distance-left:6.7498426pt;&#10;mso-wrap-distance-right:6.7498426pt;">
                <v:stroke color="#000000"/>
                <v:imagedata r:id="rId307"/>
                <o:lock selection="t"/>
              </v:shape>
            </w:pict>
          </mc:Fallback>
        </mc:AlternateContent>
      </w:r>
      <w:r>
        <mc:AlternateContent>
          <mc:Choice Requires="wps">
            <w:drawing>
              <wp:anchor distT="0" distB="0" distL="85723" distR="85723" simplePos="0" relativeHeight="879" behindDoc="0" locked="0" layoutInCell="1" hidden="0" allowOverlap="1">
                <wp:simplePos x="0" y="0"/>
                <wp:positionH relativeFrom="character">
                  <wp:posOffset>540057</wp:posOffset>
                </wp:positionH>
                <wp:positionV relativeFrom="line">
                  <wp:posOffset>-73910</wp:posOffset>
                </wp:positionV>
                <wp:extent cx="45640" cy="32204"/>
                <wp:effectExtent l="0" t="0" r="0" b="0"/>
                <wp:wrapNone/>
                <wp:docPr id="460" name="对象 460"/>
                <wp:cNvGraphicFramePr>
                  <a:graphicFrameLocks noChangeAspect="0" noSelect="1"/>
                </wp:cNvGraphicFramePr>
                <a:graphic>
                  <a:graphicData uri="http://schemas.microsoft.com/office/word/2010/wordprocessingInk">
                    <w14:contentPart bwMode="auto" r:id="rId308">
                      <w14:nvContentPartPr>
                        <w14:cNvContentPartPr/>
                      </w14:nvContentPartPr>
                      <w14:xfrm>
                        <a:off x="0" y="0"/>
                        <a:ext cx="45640" cy="32204"/>
                      </w14:xfrm>
                    </w14:contentPart>
                  </a:graphicData>
                </a:graphic>
              </wp:anchor>
            </w:drawing>
          </mc:Choice>
          <mc:Fallback>
            <w:pict>
              <v:shape type="#_x0000_t75" id="对象 461" o:spid="_x0000_s461" fillcolor="#FFFFFF" stroked="t" strokeweight="1.0pt" style="position:absolute;&#10;margin-left:42.524174pt;&#10;margin-top:-5.819685pt;&#10;width:3.5937018pt;&#10;height:2.5357482pt;&#10;z-index:879;&#10;mso-position-horizontal:absolute;&#10;mso-position-horizontal-relative:char;&#10;mso-position-vertical:absolute;&#10;mso-position-vertical-relative:line;&#10;mso-wrap-distance-left:6.7498426pt;&#10;mso-wrap-distance-right:6.7498426pt;">
                <v:stroke color="#000000"/>
                <v:imagedata r:id="rId309"/>
                <o:lock selection="t"/>
              </v:shape>
            </w:pict>
          </mc:Fallback>
        </mc:AlternateContent>
      </w:r>
      <w:r>
        <mc:AlternateContent>
          <mc:Choice Requires="wps">
            <w:drawing>
              <wp:anchor distT="0" distB="0" distL="85723" distR="85723" simplePos="0" relativeHeight="880" behindDoc="0" locked="0" layoutInCell="1" hidden="0" allowOverlap="1">
                <wp:simplePos x="0" y="0"/>
                <wp:positionH relativeFrom="character">
                  <wp:posOffset>752805</wp:posOffset>
                </wp:positionH>
                <wp:positionV relativeFrom="line">
                  <wp:posOffset>-80681</wp:posOffset>
                </wp:positionV>
                <wp:extent cx="129438" cy="88393"/>
                <wp:effectExtent l="0" t="0" r="0" b="0"/>
                <wp:wrapNone/>
                <wp:docPr id="463" name="对象 463"/>
                <wp:cNvGraphicFramePr>
                  <a:graphicFrameLocks noChangeAspect="0" noSelect="1"/>
                </wp:cNvGraphicFramePr>
                <a:graphic>
                  <a:graphicData uri="http://schemas.microsoft.com/office/word/2010/wordprocessingInk">
                    <w14:contentPart bwMode="auto" r:id="rId310">
                      <w14:nvContentPartPr>
                        <w14:cNvContentPartPr/>
                      </w14:nvContentPartPr>
                      <w14:xfrm>
                        <a:off x="0" y="0"/>
                        <a:ext cx="129438" cy="88393"/>
                      </w14:xfrm>
                    </w14:contentPart>
                  </a:graphicData>
                </a:graphic>
              </wp:anchor>
            </w:drawing>
          </mc:Choice>
          <mc:Fallback>
            <w:pict>
              <v:shape type="#_x0000_t75" id="对象 464" o:spid="_x0000_s464" fillcolor="#FFFFFF" stroked="t" strokeweight="1.0pt" style="position:absolute;&#10;margin-left:59.275986pt;&#10;margin-top:-6.3528347pt;&#10;width:10.19197pt;&#10;height:6.960079pt;&#10;z-index:880;&#10;mso-position-horizontal:absolute;&#10;mso-position-horizontal-relative:char;&#10;mso-position-vertical:absolute;&#10;mso-position-vertical-relative:line;&#10;mso-wrap-distance-left:6.7498426pt;&#10;mso-wrap-distance-right:6.7498426pt;">
                <v:stroke color="#000000"/>
                <v:imagedata r:id="rId311"/>
                <o:lock selection="t"/>
              </v:shape>
            </w:pict>
          </mc:Fallback>
        </mc:AlternateContent>
      </w:r>
      <w:r>
        <mc:AlternateContent>
          <mc:Choice Requires="wps">
            <w:drawing>
              <wp:anchor distT="0" distB="0" distL="85723" distR="85723" simplePos="0" relativeHeight="881" behindDoc="0" locked="0" layoutInCell="1" hidden="0" allowOverlap="1">
                <wp:simplePos x="0" y="0"/>
                <wp:positionH relativeFrom="character">
                  <wp:posOffset>153980</wp:posOffset>
                </wp:positionH>
                <wp:positionV relativeFrom="line">
                  <wp:posOffset>-87574</wp:posOffset>
                </wp:positionV>
                <wp:extent cx="83788" cy="64985"/>
                <wp:effectExtent l="0" t="0" r="0" b="0"/>
                <wp:wrapNone/>
                <wp:docPr id="466" name="对象 466"/>
                <wp:cNvGraphicFramePr>
                  <a:graphicFrameLocks noChangeAspect="0" noSelect="1"/>
                </wp:cNvGraphicFramePr>
                <a:graphic>
                  <a:graphicData uri="http://schemas.microsoft.com/office/word/2010/wordprocessingInk">
                    <w14:contentPart bwMode="auto" r:id="rId312">
                      <w14:nvContentPartPr>
                        <w14:cNvContentPartPr/>
                      </w14:nvContentPartPr>
                      <w14:xfrm>
                        <a:off x="0" y="0"/>
                        <a:ext cx="83788" cy="64985"/>
                      </w14:xfrm>
                    </w14:contentPart>
                  </a:graphicData>
                </a:graphic>
              </wp:anchor>
            </w:drawing>
          </mc:Choice>
          <mc:Fallback>
            <w:pict>
              <v:shape type="#_x0000_t75" id="对象 467" o:spid="_x0000_s467" fillcolor="#FFFFFF" stroked="t" strokeweight="1.0pt" style="position:absolute;&#10;margin-left:12.12441pt;&#10;margin-top:-6.8955903pt;&#10;width:6.59748pt;&#10;height:5.116929pt;&#10;z-index:881;&#10;mso-position-horizontal:absolute;&#10;mso-position-horizontal-relative:char;&#10;mso-position-vertical:absolute;&#10;mso-position-vertical-relative:line;&#10;mso-wrap-distance-left:6.7498426pt;&#10;mso-wrap-distance-right:6.7498426pt;">
                <v:stroke color="#000000"/>
                <v:imagedata r:id="rId313"/>
                <o:lock selection="t"/>
              </v:shape>
            </w:pict>
          </mc:Fallback>
        </mc:AlternateContent>
      </w:r>
      <w:r>
        <mc:AlternateContent>
          <mc:Choice Requires="wps">
            <w:drawing>
              <wp:anchor distT="0" distB="0" distL="85723" distR="85723" simplePos="0" relativeHeight="882" behindDoc="0" locked="0" layoutInCell="1" hidden="0" allowOverlap="1">
                <wp:simplePos x="0" y="0"/>
                <wp:positionH relativeFrom="character">
                  <wp:posOffset>807265</wp:posOffset>
                </wp:positionH>
                <wp:positionV relativeFrom="line">
                  <wp:posOffset>-118357</wp:posOffset>
                </wp:positionV>
                <wp:extent cx="29404" cy="77317"/>
                <wp:effectExtent l="0" t="0" r="0" b="0"/>
                <wp:wrapNone/>
                <wp:docPr id="469" name="对象 469"/>
                <wp:cNvGraphicFramePr>
                  <a:graphicFrameLocks noChangeAspect="0" noSelect="1"/>
                </wp:cNvGraphicFramePr>
                <a:graphic>
                  <a:graphicData uri="http://schemas.microsoft.com/office/word/2010/wordprocessingInk">
                    <w14:contentPart bwMode="auto" r:id="rId314">
                      <w14:nvContentPartPr>
                        <w14:cNvContentPartPr/>
                      </w14:nvContentPartPr>
                      <w14:xfrm>
                        <a:off x="0" y="0"/>
                        <a:ext cx="29404" cy="77317"/>
                      </w14:xfrm>
                    </w14:contentPart>
                  </a:graphicData>
                </a:graphic>
              </wp:anchor>
            </w:drawing>
          </mc:Choice>
          <mc:Fallback>
            <w:pict>
              <v:shape type="#_x0000_t75" id="对象 470" o:spid="_x0000_s470" fillcolor="#FFFFFF" stroked="t" strokeweight="1.0pt" style="position:absolute;&#10;margin-left:63.564175pt;&#10;margin-top:-9.319448pt;&#10;width:2.3152761pt;&#10;height:6.0879526pt;&#10;z-index:882;&#10;mso-position-horizontal:absolute;&#10;mso-position-horizontal-relative:char;&#10;mso-position-vertical:absolute;&#10;mso-position-vertical-relative:line;&#10;mso-wrap-distance-left:6.7498426pt;&#10;mso-wrap-distance-right:6.7498426pt;">
                <v:stroke color="#000000"/>
                <v:imagedata r:id="rId315"/>
                <o:lock selection="t"/>
              </v:shape>
            </w:pict>
          </mc:Fallback>
        </mc:AlternateContent>
      </w:r>
    </w:p>
    <w:p>
      <w:pPr>
        <w:rPr>
          <w:rFonts w:hint="eastAsia"/>
        </w:rPr>
      </w:pPr>
      <w:r>
        <w:rPr>
          <w:rFonts w:hint="eastAsia"/>
        </w:rPr>
        <w:t>6</w:t>
      </w:r>
      <w:r>
        <mc:AlternateContent>
          <mc:Choice Requires="wps">
            <w:drawing>
              <wp:anchor distT="0" distB="0" distL="85723" distR="85723" simplePos="0" relativeHeight="1014" behindDoc="0" locked="0" layoutInCell="1" hidden="0" allowOverlap="1">
                <wp:simplePos x="0" y="0"/>
                <wp:positionH relativeFrom="character">
                  <wp:posOffset>-117342</wp:posOffset>
                </wp:positionH>
                <wp:positionV relativeFrom="line">
                  <wp:posOffset>140299</wp:posOffset>
                </wp:positionV>
                <wp:extent cx="184370" cy="226901"/>
                <wp:effectExtent l="0" t="0" r="0" b="0"/>
                <wp:wrapNone/>
                <wp:docPr id="472" name="对象 472"/>
                <wp:cNvGraphicFramePr>
                  <a:graphicFrameLocks noChangeAspect="0" noSelect="1"/>
                </wp:cNvGraphicFramePr>
                <a:graphic>
                  <a:graphicData uri="http://schemas.microsoft.com/office/word/2010/wordprocessingInk">
                    <w14:contentPart bwMode="auto" r:id="rId316">
                      <w14:nvContentPartPr>
                        <w14:cNvContentPartPr/>
                      </w14:nvContentPartPr>
                      <w14:xfrm>
                        <a:off x="0" y="0"/>
                        <a:ext cx="184370" cy="226901"/>
                      </w14:xfrm>
                    </w14:contentPart>
                  </a:graphicData>
                </a:graphic>
              </wp:anchor>
            </w:drawing>
          </mc:Choice>
          <mc:Fallback>
            <w:pict>
              <v:shape type="#_x0000_t75" id="对象 473" o:spid="_x0000_s473" fillcolor="#FFFFFF" stroked="t" strokeweight="1.0pt" style="position:absolute;&#10;margin-left:-9.239528pt;&#10;margin-top:11.047165pt;&#10;width:14.5173235pt;&#10;height:17.86622pt;&#10;z-index:1014;&#10;mso-position-horizontal:absolute;&#10;mso-position-horizontal-relative:char;&#10;mso-position-vertical:absolute;&#10;mso-position-vertical-relative:line;&#10;mso-wrap-distance-left:6.7498426pt;&#10;mso-wrap-distance-right:6.7498426pt;">
                <v:stroke color="#000000"/>
                <v:imagedata r:id="rId317"/>
                <o:lock selection="t"/>
              </v:shape>
            </w:pict>
          </mc:Fallback>
        </mc:AlternateContent>
      </w:r>
      <w:r>
        <mc:AlternateContent>
          <mc:Choice Requires="wps">
            <w:drawing>
              <wp:anchor distT="0" distB="0" distL="85723" distR="85723" simplePos="0" relativeHeight="1015" behindDoc="0" locked="0" layoutInCell="1" hidden="0" allowOverlap="1">
                <wp:simplePos x="0" y="0"/>
                <wp:positionH relativeFrom="character">
                  <wp:posOffset>-118181</wp:posOffset>
                </wp:positionH>
                <wp:positionV relativeFrom="line">
                  <wp:posOffset>-42767</wp:posOffset>
                </wp:positionV>
                <wp:extent cx="172486" cy="218002"/>
                <wp:effectExtent l="0" t="0" r="0" b="0"/>
                <wp:wrapNone/>
                <wp:docPr id="475" name="对象 475"/>
                <wp:cNvGraphicFramePr>
                  <a:graphicFrameLocks noChangeAspect="0" noSelect="1"/>
                </wp:cNvGraphicFramePr>
                <a:graphic>
                  <a:graphicData uri="http://schemas.microsoft.com/office/word/2010/wordprocessingInk">
                    <w14:contentPart bwMode="auto" r:id="rId318">
                      <w14:nvContentPartPr>
                        <w14:cNvContentPartPr/>
                      </w14:nvContentPartPr>
                      <w14:xfrm>
                        <a:off x="0" y="0"/>
                        <a:ext cx="172486" cy="218002"/>
                      </w14:xfrm>
                    </w14:contentPart>
                  </a:graphicData>
                </a:graphic>
              </wp:anchor>
            </w:drawing>
          </mc:Choice>
          <mc:Fallback>
            <w:pict>
              <v:shape type="#_x0000_t75" id="对象 476" o:spid="_x0000_s476" fillcolor="#FFFFFF" stroked="t" strokeweight="1.0pt" style="position:absolute;&#10;margin-left:-9.305591pt;&#10;margin-top:-3.3674803pt;&#10;width:13.581574pt;&#10;height:17.165512pt;&#10;z-index:1015;&#10;mso-position-horizontal:absolute;&#10;mso-position-horizontal-relative:char;&#10;mso-position-vertical:absolute;&#10;mso-position-vertical-relative:line;&#10;mso-wrap-distance-left:6.7498426pt;&#10;mso-wrap-distance-right:6.7498426pt;">
                <v:stroke color="#000000"/>
                <v:imagedata r:id="rId319"/>
                <o:lock selection="t"/>
              </v:shape>
            </w:pict>
          </mc:Fallback>
        </mc:AlternateContent>
      </w:r>
      <w:r>
        <mc:AlternateContent>
          <mc:Choice Requires="wps">
            <w:drawing>
              <wp:anchor distT="0" distB="0" distL="85723" distR="85723" simplePos="0" relativeHeight="1016" behindDoc="0" locked="0" layoutInCell="1" hidden="0" allowOverlap="1">
                <wp:simplePos x="0" y="0"/>
                <wp:positionH relativeFrom="character">
                  <wp:posOffset>-126683</wp:posOffset>
                </wp:positionH>
                <wp:positionV relativeFrom="line">
                  <wp:posOffset>-225503</wp:posOffset>
                </wp:positionV>
                <wp:extent cx="161531" cy="214715"/>
                <wp:effectExtent l="0" t="0" r="0" b="0"/>
                <wp:wrapNone/>
                <wp:docPr id="478" name="对象 478"/>
                <wp:cNvGraphicFramePr>
                  <a:graphicFrameLocks noChangeAspect="0" noSelect="1"/>
                </wp:cNvGraphicFramePr>
                <a:graphic>
                  <a:graphicData uri="http://schemas.microsoft.com/office/word/2010/wordprocessingInk">
                    <w14:contentPart bwMode="auto" r:id="rId320">
                      <w14:nvContentPartPr>
                        <w14:cNvContentPartPr/>
                      </w14:nvContentPartPr>
                      <w14:xfrm>
                        <a:off x="0" y="0"/>
                        <a:ext cx="161531" cy="214715"/>
                      </w14:xfrm>
                    </w14:contentPart>
                  </a:graphicData>
                </a:graphic>
              </wp:anchor>
            </w:drawing>
          </mc:Choice>
          <mc:Fallback>
            <w:pict>
              <v:shape type="#_x0000_t75" id="对象 479" o:spid="_x0000_s479" fillcolor="#FFFFFF" stroked="t" strokeweight="1.0pt" style="position:absolute;&#10;margin-left:-9.9750395pt;&#10;margin-top:-17.756142pt;&#10;width:12.718976pt;&#10;height:16.906693pt;&#10;z-index:1016;&#10;mso-position-horizontal:absolute;&#10;mso-position-horizontal-relative:char;&#10;mso-position-vertical:absolute;&#10;mso-position-vertical-relative:line;&#10;mso-wrap-distance-left:6.7498426pt;&#10;mso-wrap-distance-right:6.7498426pt;">
                <v:stroke color="#000000"/>
                <v:imagedata r:id="rId321"/>
                <o:lock selection="t"/>
              </v:shape>
            </w:pict>
          </mc:Fallback>
        </mc:AlternateContent>
      </w:r>
      <w:r>
        <w:rPr>
          <w:rFonts w:hint="eastAsia"/>
        </w:rPr>
        <w:t>. 膨胀运算会使目标区域__</w:t>
      </w:r>
      <w:r>
        <mc:AlternateContent>
          <mc:Choice Requires="wps">
            <w:drawing>
              <wp:anchor distT="0" distB="0" distL="85723" distR="85723" simplePos="0" relativeHeight="846" behindDoc="0" locked="0" layoutInCell="1" hidden="0" allowOverlap="1">
                <wp:simplePos x="0" y="0"/>
                <wp:positionH relativeFrom="character">
                  <wp:posOffset>-72261</wp:posOffset>
                </wp:positionH>
                <wp:positionV relativeFrom="line">
                  <wp:posOffset>17668</wp:posOffset>
                </wp:positionV>
                <wp:extent cx="86818" cy="51534"/>
                <wp:effectExtent l="0" t="0" r="0" b="0"/>
                <wp:wrapNone/>
                <wp:docPr id="481" name="对象 481"/>
                <wp:cNvGraphicFramePr>
                  <a:graphicFrameLocks noChangeAspect="0" noSelect="1"/>
                </wp:cNvGraphicFramePr>
                <a:graphic>
                  <a:graphicData uri="http://schemas.microsoft.com/office/word/2010/wordprocessingInk">
                    <w14:contentPart bwMode="auto" r:id="rId322">
                      <w14:nvContentPartPr>
                        <w14:cNvContentPartPr/>
                      </w14:nvContentPartPr>
                      <w14:xfrm>
                        <a:off x="0" y="0"/>
                        <a:ext cx="86818" cy="51534"/>
                      </w14:xfrm>
                    </w14:contentPart>
                  </a:graphicData>
                </a:graphic>
              </wp:anchor>
            </w:drawing>
          </mc:Choice>
          <mc:Fallback>
            <w:pict>
              <v:shape type="#_x0000_t75" id="对象 482" o:spid="_x0000_s482" fillcolor="#FFFFFF" stroked="t" strokeweight="1.0pt" style="position:absolute;&#10;margin-left:-5.6898427pt;&#10;margin-top:1.3911811pt;&#10;width:6.836063pt;&#10;height:4.0578737pt;&#10;z-index:846;&#10;mso-position-horizontal:absolute;&#10;mso-position-horizontal-relative:char;&#10;mso-position-vertical:absolute;&#10;mso-position-vertical-relative:line;&#10;mso-wrap-distance-left:6.7498426pt;&#10;mso-wrap-distance-right:6.7498426pt;">
                <v:stroke color="#000000"/>
                <v:imagedata r:id="rId323"/>
                <o:lock selection="t"/>
              </v:shape>
            </w:pict>
          </mc:Fallback>
        </mc:AlternateContent>
      </w:r>
      <w:r>
        <mc:AlternateContent>
          <mc:Choice Requires="wps">
            <w:drawing>
              <wp:anchor distT="0" distB="0" distL="85723" distR="85723" simplePos="0" relativeHeight="847" behindDoc="0" locked="0" layoutInCell="1" hidden="0" allowOverlap="1">
                <wp:simplePos x="0" y="0"/>
                <wp:positionH relativeFrom="character">
                  <wp:posOffset>-73049</wp:posOffset>
                </wp:positionH>
                <wp:positionV relativeFrom="line">
                  <wp:posOffset>-1311</wp:posOffset>
                </wp:positionV>
                <wp:extent cx="90004" cy="215030"/>
                <wp:effectExtent l="0" t="0" r="0" b="0"/>
                <wp:wrapNone/>
                <wp:docPr id="484" name="对象 484"/>
                <wp:cNvGraphicFramePr>
                  <a:graphicFrameLocks noChangeAspect="0" noSelect="1"/>
                </wp:cNvGraphicFramePr>
                <a:graphic>
                  <a:graphicData uri="http://schemas.microsoft.com/office/word/2010/wordprocessingInk">
                    <w14:contentPart bwMode="auto" r:id="rId324">
                      <w14:nvContentPartPr>
                        <w14:cNvContentPartPr/>
                      </w14:nvContentPartPr>
                      <w14:xfrm>
                        <a:off x="0" y="0"/>
                        <a:ext cx="90004" cy="215030"/>
                      </w14:xfrm>
                    </w14:contentPart>
                  </a:graphicData>
                </a:graphic>
              </wp:anchor>
            </w:drawing>
          </mc:Choice>
          <mc:Fallback>
            <w:pict>
              <v:shape type="#_x0000_t75" id="对象 485" o:spid="_x0000_s485" fillcolor="#FFFFFF" stroked="t" strokeweight="1.0pt" style="position:absolute;&#10;margin-left:-5.7518897pt;&#10;margin-top:-0.10322835pt;&#10;width:7.0869293pt;&#10;height:16.931496pt;&#10;z-index:847;&#10;mso-position-horizontal:absolute;&#10;mso-position-horizontal-relative:char;&#10;mso-position-vertical:absolute;&#10;mso-position-vertical-relative:line;&#10;mso-wrap-distance-left:6.7498426pt;&#10;mso-wrap-distance-right:6.7498426pt;">
                <v:stroke color="#000000"/>
                <v:imagedata r:id="rId325"/>
                <o:lock selection="t"/>
              </v:shape>
            </w:pict>
          </mc:Fallback>
        </mc:AlternateContent>
      </w:r>
      <w:r>
        <mc:AlternateContent>
          <mc:Choice Requires="wps">
            <w:drawing>
              <wp:anchor distT="0" distB="0" distL="85723" distR="85723" simplePos="0" relativeHeight="848" behindDoc="0" locked="0" layoutInCell="1" hidden="0" allowOverlap="1">
                <wp:simplePos x="0" y="0"/>
                <wp:positionH relativeFrom="character">
                  <wp:posOffset>9419</wp:posOffset>
                </wp:positionH>
                <wp:positionV relativeFrom="line">
                  <wp:posOffset>-11279</wp:posOffset>
                </wp:positionV>
                <wp:extent cx="71695" cy="63650"/>
                <wp:effectExtent l="0" t="0" r="0" b="0"/>
                <wp:wrapNone/>
                <wp:docPr id="487" name="对象 487"/>
                <wp:cNvGraphicFramePr>
                  <a:graphicFrameLocks noChangeAspect="0" noSelect="1"/>
                </wp:cNvGraphicFramePr>
                <a:graphic>
                  <a:graphicData uri="http://schemas.microsoft.com/office/word/2010/wordprocessingInk">
                    <w14:contentPart bwMode="auto" r:id="rId326">
                      <w14:nvContentPartPr>
                        <w14:cNvContentPartPr/>
                      </w14:nvContentPartPr>
                      <w14:xfrm>
                        <a:off x="0" y="0"/>
                        <a:ext cx="71695" cy="63650"/>
                      </w14:xfrm>
                    </w14:contentPart>
                  </a:graphicData>
                </a:graphic>
              </wp:anchor>
            </w:drawing>
          </mc:Choice>
          <mc:Fallback>
            <w:pict>
              <v:shape type="#_x0000_t75" id="对象 488" o:spid="_x0000_s488" fillcolor="#FFFFFF" stroked="t" strokeweight="1.0pt" style="position:absolute;&#10;margin-left:0.74165356pt;&#10;margin-top:-0.8881102pt;&#10;width:5.6452756pt;&#10;height:5.0118113pt;&#10;z-index:848;&#10;mso-position-horizontal:absolute;&#10;mso-position-horizontal-relative:char;&#10;mso-position-vertical:absolute;&#10;mso-position-vertical-relative:line;&#10;mso-wrap-distance-left:6.7498426pt;&#10;mso-wrap-distance-right:6.7498426pt;">
                <v:stroke color="#000000"/>
                <v:imagedata r:id="rId327"/>
                <o:lock selection="t"/>
              </v:shape>
            </w:pict>
          </mc:Fallback>
        </mc:AlternateContent>
      </w:r>
      <w:r>
        <w:rPr>
          <w:rFonts w:hint="eastAsia"/>
        </w:rPr>
        <w:t>__</w:t>
      </w:r>
      <w:r>
        <mc:AlternateContent>
          <mc:Choice Requires="wps">
            <w:drawing>
              <wp:anchor distT="0" distB="0" distL="85723" distR="85723" simplePos="0" relativeHeight="842" behindDoc="0" locked="0" layoutInCell="1" hidden="0" allowOverlap="1">
                <wp:simplePos x="0" y="0"/>
                <wp:positionH relativeFrom="character">
                  <wp:posOffset>-2414</wp:posOffset>
                </wp:positionH>
                <wp:positionV relativeFrom="line">
                  <wp:posOffset>112957</wp:posOffset>
                </wp:positionV>
                <wp:extent cx="85299" cy="52282"/>
                <wp:effectExtent l="0" t="0" r="0" b="0"/>
                <wp:wrapNone/>
                <wp:docPr id="490" name="对象 490"/>
                <wp:cNvGraphicFramePr>
                  <a:graphicFrameLocks noChangeAspect="0" noSelect="1"/>
                </wp:cNvGraphicFramePr>
                <a:graphic>
                  <a:graphicData uri="http://schemas.microsoft.com/office/word/2010/wordprocessingInk">
                    <w14:contentPart bwMode="auto" r:id="rId328">
                      <w14:nvContentPartPr>
                        <w14:cNvContentPartPr/>
                      </w14:nvContentPartPr>
                      <w14:xfrm>
                        <a:off x="0" y="0"/>
                        <a:ext cx="85299" cy="52282"/>
                      </w14:xfrm>
                    </w14:contentPart>
                  </a:graphicData>
                </a:graphic>
              </wp:anchor>
            </w:drawing>
          </mc:Choice>
          <mc:Fallback>
            <w:pict>
              <v:shape type="#_x0000_t75" id="对象 491" o:spid="_x0000_s491" fillcolor="#FFFFFF" stroked="t" strokeweight="1.0pt" style="position:absolute;&#10;margin-left:-0.19007874pt;&#10;margin-top:8.894252pt;&#10;width:6.7164564pt;&#10;height:4.116771pt;&#10;z-index:842;&#10;mso-position-horizontal:absolute;&#10;mso-position-horizontal-relative:char;&#10;mso-position-vertical:absolute;&#10;mso-position-vertical-relative:line;&#10;mso-wrap-distance-left:6.7498426pt;&#10;mso-wrap-distance-right:6.7498426pt;">
                <v:stroke color="#000000"/>
                <v:imagedata r:id="rId329"/>
                <o:lock selection="t"/>
              </v:shape>
            </w:pict>
          </mc:Fallback>
        </mc:AlternateContent>
      </w:r>
      <w:r>
        <mc:AlternateContent>
          <mc:Choice Requires="wps">
            <w:drawing>
              <wp:anchor distT="0" distB="0" distL="85723" distR="85723" simplePos="0" relativeHeight="843" behindDoc="0" locked="0" layoutInCell="1" hidden="0" allowOverlap="1">
                <wp:simplePos x="0" y="0"/>
                <wp:positionH relativeFrom="character">
                  <wp:posOffset>-45805</wp:posOffset>
                </wp:positionH>
                <wp:positionV relativeFrom="line">
                  <wp:posOffset>55801</wp:posOffset>
                </wp:positionV>
                <wp:extent cx="102208" cy="48175"/>
                <wp:effectExtent l="0" t="0" r="0" b="0"/>
                <wp:wrapNone/>
                <wp:docPr id="493" name="对象 493"/>
                <wp:cNvGraphicFramePr>
                  <a:graphicFrameLocks noChangeAspect="0" noSelect="1"/>
                </wp:cNvGraphicFramePr>
                <a:graphic>
                  <a:graphicData uri="http://schemas.microsoft.com/office/word/2010/wordprocessingInk">
                    <w14:contentPart bwMode="auto" r:id="rId330">
                      <w14:nvContentPartPr>
                        <w14:cNvContentPartPr/>
                      </w14:nvContentPartPr>
                      <w14:xfrm>
                        <a:off x="0" y="0"/>
                        <a:ext cx="102208" cy="48175"/>
                      </w14:xfrm>
                    </w14:contentPart>
                  </a:graphicData>
                </a:graphic>
              </wp:anchor>
            </w:drawing>
          </mc:Choice>
          <mc:Fallback>
            <w:pict>
              <v:shape type="#_x0000_t75" id="对象 494" o:spid="_x0000_s494" fillcolor="#FFFFFF" stroked="t" strokeweight="1.0pt" style="position:absolute;&#10;margin-left:-3.606693pt;&#10;margin-top:4.3937798pt;&#10;width:8.047874pt;&#10;height:3.7933075pt;&#10;z-index:843;&#10;mso-position-horizontal:absolute;&#10;mso-position-horizontal-relative:char;&#10;mso-position-vertical:absolute;&#10;mso-position-vertical-relative:line;&#10;mso-wrap-distance-left:6.7498426pt;&#10;mso-wrap-distance-right:6.7498426pt;">
                <v:stroke color="#000000"/>
                <v:imagedata r:id="rId331"/>
                <o:lock selection="t"/>
              </v:shape>
            </w:pict>
          </mc:Fallback>
        </mc:AlternateContent>
      </w:r>
      <w:r>
        <mc:AlternateContent>
          <mc:Choice Requires="wps">
            <w:drawing>
              <wp:anchor distT="0" distB="0" distL="85723" distR="85723" simplePos="0" relativeHeight="844" behindDoc="0" locked="0" layoutInCell="1" hidden="0" allowOverlap="1">
                <wp:simplePos x="0" y="0"/>
                <wp:positionH relativeFrom="character">
                  <wp:posOffset>-144350</wp:posOffset>
                </wp:positionH>
                <wp:positionV relativeFrom="line">
                  <wp:posOffset>41868</wp:posOffset>
                </wp:positionV>
                <wp:extent cx="60788" cy="169330"/>
                <wp:effectExtent l="0" t="0" r="0" b="0"/>
                <wp:wrapNone/>
                <wp:docPr id="496" name="对象 496"/>
                <wp:cNvGraphicFramePr>
                  <a:graphicFrameLocks noChangeAspect="0" noSelect="1"/>
                </wp:cNvGraphicFramePr>
                <a:graphic>
                  <a:graphicData uri="http://schemas.microsoft.com/office/word/2010/wordprocessingInk">
                    <w14:contentPart bwMode="auto" r:id="rId332">
                      <w14:nvContentPartPr>
                        <w14:cNvContentPartPr/>
                      </w14:nvContentPartPr>
                      <w14:xfrm>
                        <a:off x="0" y="0"/>
                        <a:ext cx="60788" cy="169330"/>
                      </w14:xfrm>
                    </w14:contentPart>
                  </a:graphicData>
                </a:graphic>
              </wp:anchor>
            </w:drawing>
          </mc:Choice>
          <mc:Fallback>
            <w:pict>
              <v:shape type="#_x0000_t75" id="对象 497" o:spid="_x0000_s497" fillcolor="#FFFFFF" stroked="t" strokeweight="1.0pt" style="position:absolute;&#10;margin-left:-11.366141pt;&#10;margin-top:3.2966928pt;&#10;width:4.7864566pt;&#10;height:13.333071pt;&#10;z-index:844;&#10;mso-position-horizontal:absolute;&#10;mso-position-horizontal-relative:char;&#10;mso-position-vertical:absolute;&#10;mso-position-vertical-relative:line;&#10;mso-wrap-distance-left:6.7498426pt;&#10;mso-wrap-distance-right:6.7498426pt;">
                <v:stroke color="#000000"/>
                <v:imagedata r:id="rId333"/>
                <o:lock selection="t"/>
              </v:shape>
            </w:pict>
          </mc:Fallback>
        </mc:AlternateContent>
      </w:r>
      <w:r>
        <mc:AlternateContent>
          <mc:Choice Requires="wps">
            <w:drawing>
              <wp:anchor distT="0" distB="0" distL="85723" distR="85723" simplePos="0" relativeHeight="845" behindDoc="0" locked="0" layoutInCell="1" hidden="0" allowOverlap="1">
                <wp:simplePos x="0" y="0"/>
                <wp:positionH relativeFrom="character">
                  <wp:posOffset>-69232</wp:posOffset>
                </wp:positionH>
                <wp:positionV relativeFrom="line">
                  <wp:posOffset>32767</wp:posOffset>
                </wp:positionV>
                <wp:extent cx="90368" cy="166689"/>
                <wp:effectExtent l="0" t="0" r="0" b="0"/>
                <wp:wrapNone/>
                <wp:docPr id="499" name="对象 499"/>
                <wp:cNvGraphicFramePr>
                  <a:graphicFrameLocks noChangeAspect="0" noSelect="1"/>
                </wp:cNvGraphicFramePr>
                <a:graphic>
                  <a:graphicData uri="http://schemas.microsoft.com/office/word/2010/wordprocessingInk">
                    <w14:contentPart bwMode="auto" r:id="rId334">
                      <w14:nvContentPartPr>
                        <w14:cNvContentPartPr/>
                      </w14:nvContentPartPr>
                      <w14:xfrm>
                        <a:off x="0" y="0"/>
                        <a:ext cx="90368" cy="166689"/>
                      </w14:xfrm>
                    </w14:contentPart>
                  </a:graphicData>
                </a:graphic>
              </wp:anchor>
            </w:drawing>
          </mc:Choice>
          <mc:Fallback>
            <w:pict>
              <v:shape type="#_x0000_t75" id="对象 500" o:spid="_x0000_s500" fillcolor="#FFFFFF" stroked="t" strokeweight="1.0pt" style="position:absolute;&#10;margin-left:-5.451339pt;&#10;margin-top:2.5800788pt;&#10;width:7.1155906pt;&#10;height:13.125117pt;&#10;z-index:845;&#10;mso-position-horizontal:absolute;&#10;mso-position-horizontal-relative:char;&#10;mso-position-vertical:absolute;&#10;mso-position-vertical-relative:line;&#10;mso-wrap-distance-left:6.7498426pt;&#10;mso-wrap-distance-right:6.7498426pt;">
                <v:stroke color="#000000"/>
                <v:imagedata r:id="rId335"/>
                <o:lock selection="t"/>
              </v:shape>
            </w:pict>
          </mc:Fallback>
        </mc:AlternateContent>
      </w:r>
      <w:r>
        <w:rPr>
          <w:rFonts w:hint="eastAsia"/>
        </w:rPr>
        <w:t>____。</w:t>
      </w:r>
      <w:r>
        <mc:AlternateContent>
          <mc:Choice Requires="wps">
            <w:drawing>
              <wp:anchor distT="0" distB="0" distL="85723" distR="85723" simplePos="0" relativeHeight="809" behindDoc="0" locked="0" layoutInCell="1" hidden="0" allowOverlap="1">
                <wp:simplePos x="0" y="0"/>
                <wp:positionH relativeFrom="character">
                  <wp:posOffset>382807</wp:posOffset>
                </wp:positionH>
                <wp:positionV relativeFrom="line">
                  <wp:posOffset>204909</wp:posOffset>
                </wp:positionV>
                <wp:extent cx="82155" cy="47313"/>
                <wp:effectExtent l="0" t="0" r="0" b="0"/>
                <wp:wrapNone/>
                <wp:docPr id="502" name="对象 502"/>
                <wp:cNvGraphicFramePr>
                  <a:graphicFrameLocks noChangeAspect="0" noSelect="1"/>
                </wp:cNvGraphicFramePr>
                <a:graphic>
                  <a:graphicData uri="http://schemas.microsoft.com/office/word/2010/wordprocessingInk">
                    <w14:contentPart bwMode="auto" r:id="rId336">
                      <w14:nvContentPartPr>
                        <w14:cNvContentPartPr/>
                      </w14:nvContentPartPr>
                      <w14:xfrm>
                        <a:off x="0" y="0"/>
                        <a:ext cx="82155" cy="47313"/>
                      </w14:xfrm>
                    </w14:contentPart>
                  </a:graphicData>
                </a:graphic>
              </wp:anchor>
            </w:drawing>
          </mc:Choice>
          <mc:Fallback>
            <w:pict>
              <v:shape type="#_x0000_t75" id="对象 503" o:spid="_x0000_s503" fillcolor="#FFFFFF" stroked="t" strokeweight="1.0pt" style="position:absolute;&#10;margin-left:30.142282pt;&#10;margin-top:16.134567pt;&#10;width:6.4688973pt;&#10;height:3.7255116pt;&#10;z-index:809;&#10;mso-position-horizontal:absolute;&#10;mso-position-horizontal-relative:char;&#10;mso-position-vertical:absolute;&#10;mso-position-vertical-relative:line;&#10;mso-wrap-distance-left:6.7498426pt;&#10;mso-wrap-distance-right:6.7498426pt;">
                <v:stroke color="#000000"/>
                <v:imagedata r:id="rId337"/>
                <o:lock selection="t"/>
              </v:shape>
            </w:pict>
          </mc:Fallback>
        </mc:AlternateContent>
      </w:r>
      <w:r>
        <mc:AlternateContent>
          <mc:Choice Requires="wps">
            <w:drawing>
              <wp:anchor distT="0" distB="0" distL="85723" distR="85723" simplePos="0" relativeHeight="810" behindDoc="0" locked="0" layoutInCell="1" hidden="0" allowOverlap="1">
                <wp:simplePos x="0" y="0"/>
                <wp:positionH relativeFrom="character">
                  <wp:posOffset>524621</wp:posOffset>
                </wp:positionH>
                <wp:positionV relativeFrom="line">
                  <wp:posOffset>197441</wp:posOffset>
                </wp:positionV>
                <wp:extent cx="72042" cy="72852"/>
                <wp:effectExtent l="0" t="0" r="0" b="0"/>
                <wp:wrapNone/>
                <wp:docPr id="505" name="对象 505"/>
                <wp:cNvGraphicFramePr>
                  <a:graphicFrameLocks noChangeAspect="0" noSelect="1"/>
                </wp:cNvGraphicFramePr>
                <a:graphic>
                  <a:graphicData uri="http://schemas.microsoft.com/office/word/2010/wordprocessingInk">
                    <w14:contentPart bwMode="auto" r:id="rId338">
                      <w14:nvContentPartPr>
                        <w14:cNvContentPartPr/>
                      </w14:nvContentPartPr>
                      <w14:xfrm>
                        <a:off x="0" y="0"/>
                        <a:ext cx="72042" cy="72852"/>
                      </w14:xfrm>
                    </w14:contentPart>
                  </a:graphicData>
                </a:graphic>
              </wp:anchor>
            </w:drawing>
          </mc:Choice>
          <mc:Fallback>
            <w:pict>
              <v:shape type="#_x0000_t75" id="对象 506" o:spid="_x0000_s506" fillcolor="#FFFFFF" stroked="t" strokeweight="1.0pt" style="position:absolute;&#10;margin-left:41.30874pt;&#10;margin-top:15.546536pt;&#10;width:5.6725984pt;&#10;height:5.736378pt;&#10;z-index:810;&#10;mso-position-horizontal:absolute;&#10;mso-position-horizontal-relative:char;&#10;mso-position-vertical:absolute;&#10;mso-position-vertical-relative:line;&#10;mso-wrap-distance-left:6.7498426pt;&#10;mso-wrap-distance-right:6.7498426pt;">
                <v:stroke color="#000000"/>
                <v:imagedata r:id="rId339"/>
                <o:lock selection="t"/>
              </v:shape>
            </w:pict>
          </mc:Fallback>
        </mc:AlternateContent>
      </w:r>
      <w:r>
        <mc:AlternateContent>
          <mc:Choice Requires="wps">
            <w:drawing>
              <wp:anchor distT="0" distB="0" distL="85723" distR="85723" simplePos="0" relativeHeight="811" behindDoc="0" locked="0" layoutInCell="1" hidden="0" allowOverlap="1">
                <wp:simplePos x="0" y="0"/>
                <wp:positionH relativeFrom="character">
                  <wp:posOffset>330921</wp:posOffset>
                </wp:positionH>
                <wp:positionV relativeFrom="line">
                  <wp:posOffset>166537</wp:posOffset>
                </wp:positionV>
                <wp:extent cx="47211" cy="58193"/>
                <wp:effectExtent l="0" t="0" r="0" b="0"/>
                <wp:wrapNone/>
                <wp:docPr id="508" name="对象 508"/>
                <wp:cNvGraphicFramePr>
                  <a:graphicFrameLocks noChangeAspect="0" noSelect="1"/>
                </wp:cNvGraphicFramePr>
                <a:graphic>
                  <a:graphicData uri="http://schemas.microsoft.com/office/word/2010/wordprocessingInk">
                    <w14:contentPart bwMode="auto" r:id="rId340">
                      <w14:nvContentPartPr>
                        <w14:cNvContentPartPr/>
                      </w14:nvContentPartPr>
                      <w14:xfrm>
                        <a:off x="0" y="0"/>
                        <a:ext cx="47211" cy="58193"/>
                      </w14:xfrm>
                    </w14:contentPart>
                  </a:graphicData>
                </a:graphic>
              </wp:anchor>
            </w:drawing>
          </mc:Choice>
          <mc:Fallback>
            <w:pict>
              <v:shape type="#_x0000_t75" id="对象 509" o:spid="_x0000_s509" fillcolor="#FFFFFF" stroked="t" strokeweight="1.0pt" style="position:absolute;&#10;margin-left:26.056772pt;&#10;margin-top:13.113151pt;&#10;width:3.7174022pt;&#10;height:4.582126pt;&#10;z-index:811;&#10;mso-position-horizontal:absolute;&#10;mso-position-horizontal-relative:char;&#10;mso-position-vertical:absolute;&#10;mso-position-vertical-relative:line;&#10;mso-wrap-distance-left:6.7498426pt;&#10;mso-wrap-distance-right:6.7498426pt;">
                <v:stroke color="#000000"/>
                <v:imagedata r:id="rId341"/>
                <o:lock selection="t"/>
              </v:shape>
            </w:pict>
          </mc:Fallback>
        </mc:AlternateContent>
      </w:r>
      <w:r>
        <mc:AlternateContent>
          <mc:Choice Requires="wps">
            <w:drawing>
              <wp:anchor distT="0" distB="0" distL="85723" distR="85723" simplePos="0" relativeHeight="812" behindDoc="0" locked="0" layoutInCell="1" hidden="0" allowOverlap="1">
                <wp:simplePos x="0" y="0"/>
                <wp:positionH relativeFrom="character">
                  <wp:posOffset>343732</wp:posOffset>
                </wp:positionH>
                <wp:positionV relativeFrom="line">
                  <wp:posOffset>157434</wp:posOffset>
                </wp:positionV>
                <wp:extent cx="41932" cy="111268"/>
                <wp:effectExtent l="0" t="0" r="0" b="0"/>
                <wp:wrapNone/>
                <wp:docPr id="511" name="对象 511"/>
                <wp:cNvGraphicFramePr>
                  <a:graphicFrameLocks noChangeAspect="0" noSelect="1"/>
                </wp:cNvGraphicFramePr>
                <a:graphic>
                  <a:graphicData uri="http://schemas.microsoft.com/office/word/2010/wordprocessingInk">
                    <w14:contentPart bwMode="auto" r:id="rId342">
                      <w14:nvContentPartPr>
                        <w14:cNvContentPartPr/>
                      </w14:nvContentPartPr>
                      <w14:xfrm>
                        <a:off x="0" y="0"/>
                        <a:ext cx="41932" cy="111268"/>
                      </w14:xfrm>
                    </w14:contentPart>
                  </a:graphicData>
                </a:graphic>
              </wp:anchor>
            </w:drawing>
          </mc:Choice>
          <mc:Fallback>
            <w:pict>
              <v:shape type="#_x0000_t75" id="对象 512" o:spid="_x0000_s512" fillcolor="#FFFFFF" stroked="t" strokeweight="1.0pt" style="position:absolute;&#10;margin-left:27.065512pt;&#10;margin-top:12.396378pt;&#10;width:3.3017333pt;&#10;height:8.76126pt;&#10;z-index:812;&#10;mso-position-horizontal:absolute;&#10;mso-position-horizontal-relative:char;&#10;mso-position-vertical:absolute;&#10;mso-position-vertical-relative:line;&#10;mso-wrap-distance-left:6.7498426pt;&#10;mso-wrap-distance-right:6.7498426pt;">
                <v:stroke color="#000000"/>
                <v:imagedata r:id="rId343"/>
                <o:lock selection="t"/>
              </v:shape>
            </w:pict>
          </mc:Fallback>
        </mc:AlternateContent>
      </w:r>
      <w:r>
        <mc:AlternateContent>
          <mc:Choice Requires="wps">
            <w:drawing>
              <wp:anchor distT="0" distB="0" distL="85723" distR="85723" simplePos="0" relativeHeight="813" behindDoc="0" locked="0" layoutInCell="1" hidden="0" allowOverlap="1">
                <wp:simplePos x="0" y="0"/>
                <wp:positionH relativeFrom="character">
                  <wp:posOffset>185184</wp:posOffset>
                </wp:positionH>
                <wp:positionV relativeFrom="line">
                  <wp:posOffset>150425</wp:posOffset>
                </wp:positionV>
                <wp:extent cx="89903" cy="151511"/>
                <wp:effectExtent l="0" t="0" r="0" b="0"/>
                <wp:wrapNone/>
                <wp:docPr id="514" name="对象 514"/>
                <wp:cNvGraphicFramePr>
                  <a:graphicFrameLocks noChangeAspect="0" noSelect="1"/>
                </wp:cNvGraphicFramePr>
                <a:graphic>
                  <a:graphicData uri="http://schemas.microsoft.com/office/word/2010/wordprocessingInk">
                    <w14:contentPart bwMode="auto" r:id="rId344">
                      <w14:nvContentPartPr>
                        <w14:cNvContentPartPr/>
                      </w14:nvContentPartPr>
                      <w14:xfrm>
                        <a:off x="0" y="0"/>
                        <a:ext cx="89903" cy="151511"/>
                      </w14:xfrm>
                    </w14:contentPart>
                  </a:graphicData>
                </a:graphic>
              </wp:anchor>
            </w:drawing>
          </mc:Choice>
          <mc:Fallback>
            <w:pict>
              <v:shape type="#_x0000_t75" id="对象 515" o:spid="_x0000_s515" fillcolor="#FFFFFF" stroked="t" strokeweight="1.0pt" style="position:absolute;&#10;margin-left:14.581418pt;&#10;margin-top:11.844488pt;&#10;width:7.078977pt;&#10;height:11.93pt;&#10;z-index:813;&#10;mso-position-horizontal:absolute;&#10;mso-position-horizontal-relative:char;&#10;mso-position-vertical:absolute;&#10;mso-position-vertical-relative:line;&#10;mso-wrap-distance-left:6.7498426pt;&#10;mso-wrap-distance-right:6.7498426pt;">
                <v:stroke color="#000000"/>
                <v:imagedata r:id="rId345"/>
                <o:lock selection="t"/>
              </v:shape>
            </w:pict>
          </mc:Fallback>
        </mc:AlternateContent>
      </w:r>
      <w:r>
        <mc:AlternateContent>
          <mc:Choice Requires="wps">
            <w:drawing>
              <wp:anchor distT="0" distB="0" distL="85723" distR="85723" simplePos="0" relativeHeight="814" behindDoc="0" locked="0" layoutInCell="1" hidden="0" allowOverlap="1">
                <wp:simplePos x="0" y="0"/>
                <wp:positionH relativeFrom="character">
                  <wp:posOffset>257016</wp:posOffset>
                </wp:positionH>
                <wp:positionV relativeFrom="line">
                  <wp:posOffset>142832</wp:posOffset>
                </wp:positionV>
                <wp:extent cx="67927" cy="113724"/>
                <wp:effectExtent l="0" t="0" r="0" b="0"/>
                <wp:wrapNone/>
                <wp:docPr id="517" name="对象 517"/>
                <wp:cNvGraphicFramePr>
                  <a:graphicFrameLocks noChangeAspect="0" noSelect="1"/>
                </wp:cNvGraphicFramePr>
                <a:graphic>
                  <a:graphicData uri="http://schemas.microsoft.com/office/word/2010/wordprocessingInk">
                    <w14:contentPart bwMode="auto" r:id="rId346">
                      <w14:nvContentPartPr>
                        <w14:cNvContentPartPr/>
                      </w14:nvContentPartPr>
                      <w14:xfrm>
                        <a:off x="0" y="0"/>
                        <a:ext cx="67927" cy="113724"/>
                      </w14:xfrm>
                    </w14:contentPart>
                  </a:graphicData>
                </a:graphic>
              </wp:anchor>
            </w:drawing>
          </mc:Choice>
          <mc:Fallback>
            <w:pict>
              <v:shape type="#_x0000_t75" id="对象 518" o:spid="_x0000_s518" fillcolor="#FFFFFF" stroked="t" strokeweight="1.0pt" style="position:absolute;&#10;margin-left:20.23748pt;&#10;margin-top:11.246614pt;&#10;width:5.3485823pt;&#10;height:8.954647pt;&#10;z-index:814;&#10;mso-position-horizontal:absolute;&#10;mso-position-horizontal-relative:char;&#10;mso-position-vertical:absolute;&#10;mso-position-vertical-relative:line;&#10;mso-wrap-distance-left:6.7498426pt;&#10;mso-wrap-distance-right:6.7498426pt;">
                <v:stroke color="#000000"/>
                <v:imagedata r:id="rId347"/>
                <o:lock selection="t"/>
              </v:shape>
            </w:pict>
          </mc:Fallback>
        </mc:AlternateContent>
      </w:r>
      <w:r>
        <mc:AlternateContent>
          <mc:Choice Requires="wps">
            <w:drawing>
              <wp:anchor distT="0" distB="0" distL="85723" distR="85723" simplePos="0" relativeHeight="815" behindDoc="0" locked="0" layoutInCell="1" hidden="0" allowOverlap="1">
                <wp:simplePos x="0" y="0"/>
                <wp:positionH relativeFrom="character">
                  <wp:posOffset>493506</wp:posOffset>
                </wp:positionH>
                <wp:positionV relativeFrom="line">
                  <wp:posOffset>106010</wp:posOffset>
                </wp:positionV>
                <wp:extent cx="102178" cy="46246"/>
                <wp:effectExtent l="0" t="0" r="0" b="0"/>
                <wp:wrapNone/>
                <wp:docPr id="520" name="对象 520"/>
                <wp:cNvGraphicFramePr>
                  <a:graphicFrameLocks noChangeAspect="0" noSelect="1"/>
                </wp:cNvGraphicFramePr>
                <a:graphic>
                  <a:graphicData uri="http://schemas.microsoft.com/office/word/2010/wordprocessingInk">
                    <w14:contentPart bwMode="auto" r:id="rId348">
                      <w14:nvContentPartPr>
                        <w14:cNvContentPartPr/>
                      </w14:nvContentPartPr>
                      <w14:xfrm>
                        <a:off x="0" y="0"/>
                        <a:ext cx="102178" cy="46246"/>
                      </w14:xfrm>
                    </w14:contentPart>
                  </a:graphicData>
                </a:graphic>
              </wp:anchor>
            </w:drawing>
          </mc:Choice>
          <mc:Fallback>
            <w:pict>
              <v:shape type="#_x0000_t75" id="对象 521" o:spid="_x0000_s521" fillcolor="#FFFFFF" stroked="t" strokeweight="1.0pt" style="position:absolute;&#10;margin-left:38.85874pt;&#10;margin-top:8.347244pt;&#10;width:8.045512pt;&#10;height:3.6414173pt;&#10;z-index:815;&#10;mso-position-horizontal:absolute;&#10;mso-position-horizontal-relative:char;&#10;mso-position-vertical:absolute;&#10;mso-position-vertical-relative:line;&#10;mso-wrap-distance-left:6.7498426pt;&#10;mso-wrap-distance-right:6.7498426pt;">
                <v:stroke color="#000000"/>
                <v:imagedata r:id="rId349"/>
                <o:lock selection="t"/>
              </v:shape>
            </w:pict>
          </mc:Fallback>
        </mc:AlternateContent>
      </w:r>
      <w:r>
        <mc:AlternateContent>
          <mc:Choice Requires="wps">
            <w:drawing>
              <wp:anchor distT="0" distB="0" distL="85723" distR="85723" simplePos="0" relativeHeight="816" behindDoc="0" locked="0" layoutInCell="1" hidden="0" allowOverlap="1">
                <wp:simplePos x="0" y="0"/>
                <wp:positionH relativeFrom="character">
                  <wp:posOffset>445142</wp:posOffset>
                </wp:positionH>
                <wp:positionV relativeFrom="line">
                  <wp:posOffset>90761</wp:posOffset>
                </wp:positionV>
                <wp:extent cx="103292" cy="170795"/>
                <wp:effectExtent l="0" t="0" r="0" b="0"/>
                <wp:wrapNone/>
                <wp:docPr id="523" name="对象 523"/>
                <wp:cNvGraphicFramePr>
                  <a:graphicFrameLocks noChangeAspect="0" noSelect="1"/>
                </wp:cNvGraphicFramePr>
                <a:graphic>
                  <a:graphicData uri="http://schemas.microsoft.com/office/word/2010/wordprocessingInk">
                    <w14:contentPart bwMode="auto" r:id="rId350">
                      <w14:nvContentPartPr>
                        <w14:cNvContentPartPr/>
                      </w14:nvContentPartPr>
                      <w14:xfrm>
                        <a:off x="0" y="0"/>
                        <a:ext cx="103292" cy="170795"/>
                      </w14:xfrm>
                    </w14:contentPart>
                  </a:graphicData>
                </a:graphic>
              </wp:anchor>
            </w:drawing>
          </mc:Choice>
          <mc:Fallback>
            <w:pict>
              <v:shape type="#_x0000_t75" id="对象 524" o:spid="_x0000_s524" fillcolor="#FFFFFF" stroked="t" strokeweight="1.0pt" style="position:absolute;&#10;margin-left:35.050552pt;&#10;margin-top:7.1465354pt;&#10;width:8.133229pt;&#10;height:13.448425pt;&#10;z-index:816;&#10;mso-position-horizontal:absolute;&#10;mso-position-horizontal-relative:char;&#10;mso-position-vertical:absolute;&#10;mso-position-vertical-relative:line;&#10;mso-wrap-distance-left:6.7498426pt;&#10;mso-wrap-distance-right:6.7498426pt;">
                <v:stroke color="#000000"/>
                <v:imagedata r:id="rId351"/>
                <o:lock selection="t"/>
              </v:shape>
            </w:pict>
          </mc:Fallback>
        </mc:AlternateContent>
      </w:r>
      <w:r>
        <mc:AlternateContent>
          <mc:Choice Requires="wps">
            <w:drawing>
              <wp:anchor distT="0" distB="0" distL="85723" distR="85723" simplePos="0" relativeHeight="817" behindDoc="0" locked="0" layoutInCell="1" hidden="0" allowOverlap="1">
                <wp:simplePos x="0" y="0"/>
                <wp:positionH relativeFrom="character">
                  <wp:posOffset>275493</wp:posOffset>
                </wp:positionH>
                <wp:positionV relativeFrom="line">
                  <wp:posOffset>82196</wp:posOffset>
                </wp:positionV>
                <wp:extent cx="108457" cy="48353"/>
                <wp:effectExtent l="0" t="0" r="0" b="0"/>
                <wp:wrapNone/>
                <wp:docPr id="526" name="对象 526"/>
                <wp:cNvGraphicFramePr>
                  <a:graphicFrameLocks noChangeAspect="0" noSelect="1"/>
                </wp:cNvGraphicFramePr>
                <a:graphic>
                  <a:graphicData uri="http://schemas.microsoft.com/office/word/2010/wordprocessingInk">
                    <w14:contentPart bwMode="auto" r:id="rId352">
                      <w14:nvContentPartPr>
                        <w14:cNvContentPartPr/>
                      </w14:nvContentPartPr>
                      <w14:xfrm>
                        <a:off x="0" y="0"/>
                        <a:ext cx="108457" cy="48353"/>
                      </w14:xfrm>
                    </w14:contentPart>
                  </a:graphicData>
                </a:graphic>
              </wp:anchor>
            </w:drawing>
          </mc:Choice>
          <mc:Fallback>
            <w:pict>
              <v:shape type="#_x0000_t75" id="对象 527" o:spid="_x0000_s527" fillcolor="#FFFFFF" stroked="t" strokeweight="1.0pt" style="position:absolute;&#10;margin-left:21.692362pt;&#10;margin-top:6.472126pt;&#10;width:8.539922pt;&#10;height:3.8074014pt;&#10;z-index:817;&#10;mso-position-horizontal:absolute;&#10;mso-position-horizontal-relative:char;&#10;mso-position-vertical:absolute;&#10;mso-position-vertical-relative:line;&#10;mso-wrap-distance-left:6.7498426pt;&#10;mso-wrap-distance-right:6.7498426pt;">
                <v:stroke color="#000000"/>
                <v:imagedata r:id="rId353"/>
                <o:lock selection="t"/>
              </v:shape>
            </w:pict>
          </mc:Fallback>
        </mc:AlternateContent>
      </w:r>
      <w:r>
        <mc:AlternateContent>
          <mc:Choice Requires="wps">
            <w:drawing>
              <wp:anchor distT="0" distB="0" distL="85723" distR="85723" simplePos="0" relativeHeight="818" behindDoc="0" locked="0" layoutInCell="1" hidden="0" allowOverlap="1">
                <wp:simplePos x="0" y="0"/>
                <wp:positionH relativeFrom="character">
                  <wp:posOffset>391697</wp:posOffset>
                </wp:positionH>
                <wp:positionV relativeFrom="line">
                  <wp:posOffset>77845</wp:posOffset>
                </wp:positionV>
                <wp:extent cx="70423" cy="166441"/>
                <wp:effectExtent l="0" t="0" r="0" b="0"/>
                <wp:wrapNone/>
                <wp:docPr id="529" name="对象 529"/>
                <wp:cNvGraphicFramePr>
                  <a:graphicFrameLocks noChangeAspect="0" noSelect="1"/>
                </wp:cNvGraphicFramePr>
                <a:graphic>
                  <a:graphicData uri="http://schemas.microsoft.com/office/word/2010/wordprocessingInk">
                    <w14:contentPart bwMode="auto" r:id="rId354">
                      <w14:nvContentPartPr>
                        <w14:cNvContentPartPr/>
                      </w14:nvContentPartPr>
                      <w14:xfrm>
                        <a:off x="0" y="0"/>
                        <a:ext cx="70423" cy="166441"/>
                      </w14:xfrm>
                    </w14:contentPart>
                  </a:graphicData>
                </a:graphic>
              </wp:anchor>
            </w:drawing>
          </mc:Choice>
          <mc:Fallback>
            <w:pict>
              <v:shape type="#_x0000_t75" id="对象 530" o:spid="_x0000_s530" fillcolor="#FFFFFF" stroked="t" strokeweight="1.0pt" style="position:absolute;&#10;margin-left:30.842285pt;&#10;margin-top:6.1295276pt;&#10;width:5.545119pt;&#10;height:13.105592pt;&#10;z-index:818;&#10;mso-position-horizontal:absolute;&#10;mso-position-horizontal-relative:char;&#10;mso-position-vertical:absolute;&#10;mso-position-vertical-relative:line;&#10;mso-wrap-distance-left:6.7498426pt;&#10;mso-wrap-distance-right:6.7498426pt;">
                <v:stroke color="#000000"/>
                <v:imagedata r:id="rId355"/>
                <o:lock selection="t"/>
              </v:shape>
            </w:pict>
          </mc:Fallback>
        </mc:AlternateContent>
      </w:r>
      <w:r>
        <mc:AlternateContent>
          <mc:Choice Requires="wps">
            <w:drawing>
              <wp:anchor distT="0" distB="0" distL="85723" distR="85723" simplePos="0" relativeHeight="819" behindDoc="0" locked="0" layoutInCell="1" hidden="0" allowOverlap="1">
                <wp:simplePos x="0" y="0"/>
                <wp:positionH relativeFrom="character">
                  <wp:posOffset>30986</wp:posOffset>
                </wp:positionH>
                <wp:positionV relativeFrom="line">
                  <wp:posOffset>72291</wp:posOffset>
                </wp:positionV>
                <wp:extent cx="169426" cy="377802"/>
                <wp:effectExtent l="0" t="0" r="0" b="0"/>
                <wp:wrapNone/>
                <wp:docPr id="532" name="对象 532"/>
                <wp:cNvGraphicFramePr>
                  <a:graphicFrameLocks noChangeAspect="0" noSelect="1"/>
                </wp:cNvGraphicFramePr>
                <a:graphic>
                  <a:graphicData uri="http://schemas.microsoft.com/office/word/2010/wordprocessingInk">
                    <w14:contentPart bwMode="auto" r:id="rId356">
                      <w14:nvContentPartPr>
                        <w14:cNvContentPartPr/>
                      </w14:nvContentPartPr>
                      <w14:xfrm>
                        <a:off x="0" y="0"/>
                        <a:ext cx="169426" cy="377802"/>
                      </w14:xfrm>
                    </w14:contentPart>
                  </a:graphicData>
                </a:graphic>
              </wp:anchor>
            </w:drawing>
          </mc:Choice>
          <mc:Fallback>
            <w:pict>
              <v:shape type="#_x0000_t75" id="对象 533" o:spid="_x0000_s533" fillcolor="#FFFFFF" stroked="t" strokeweight="1.0pt" style="position:absolute;&#10;margin-left:2.4398425pt;&#10;margin-top:5.692205pt;&#10;width:13.34063pt;&#10;height:29.748188pt;&#10;z-index:819;&#10;mso-position-horizontal:absolute;&#10;mso-position-horizontal-relative:char;&#10;mso-position-vertical:absolute;&#10;mso-position-vertical-relative:line;&#10;mso-wrap-distance-left:6.7498426pt;&#10;mso-wrap-distance-right:6.7498426pt;">
                <v:stroke color="#000000"/>
                <v:imagedata r:id="rId357"/>
                <o:lock selection="t"/>
              </v:shape>
            </w:pict>
          </mc:Fallback>
        </mc:AlternateContent>
      </w:r>
      <w:r>
        <mc:AlternateContent>
          <mc:Choice Requires="wps">
            <w:drawing>
              <wp:anchor distT="0" distB="0" distL="85723" distR="85723" simplePos="0" relativeHeight="820" behindDoc="0" locked="0" layoutInCell="1" hidden="0" allowOverlap="1">
                <wp:simplePos x="0" y="0"/>
                <wp:positionH relativeFrom="character">
                  <wp:posOffset>313701</wp:posOffset>
                </wp:positionH>
                <wp:positionV relativeFrom="line">
                  <wp:posOffset>38480</wp:posOffset>
                </wp:positionV>
                <wp:extent cx="31308" cy="340717"/>
                <wp:effectExtent l="0" t="0" r="0" b="0"/>
                <wp:wrapNone/>
                <wp:docPr id="535" name="对象 535"/>
                <wp:cNvGraphicFramePr>
                  <a:graphicFrameLocks noChangeAspect="0" noSelect="1"/>
                </wp:cNvGraphicFramePr>
                <a:graphic>
                  <a:graphicData uri="http://schemas.microsoft.com/office/word/2010/wordprocessingInk">
                    <w14:contentPart bwMode="auto" r:id="rId358">
                      <w14:nvContentPartPr>
                        <w14:cNvContentPartPr/>
                      </w14:nvContentPartPr>
                      <w14:xfrm>
                        <a:off x="0" y="0"/>
                        <a:ext cx="31308" cy="340717"/>
                      </w14:xfrm>
                    </w14:contentPart>
                  </a:graphicData>
                </a:graphic>
              </wp:anchor>
            </w:drawing>
          </mc:Choice>
          <mc:Fallback>
            <w:pict>
              <v:shape type="#_x0000_t75" id="对象 536" o:spid="_x0000_s536" fillcolor="#FFFFFF" stroked="t" strokeweight="1.0pt" style="position:absolute;&#10;margin-left:24.700867pt;&#10;margin-top:3.0299213pt;&#10;width:2.4651973pt;&#10;height:26.82811pt;&#10;z-index:820;&#10;mso-position-horizontal:absolute;&#10;mso-position-horizontal-relative:char;&#10;mso-position-vertical:absolute;&#10;mso-position-vertical-relative:line;&#10;mso-wrap-distance-left:6.7498426pt;&#10;mso-wrap-distance-right:6.7498426pt;">
                <v:stroke color="#000000"/>
                <v:imagedata r:id="rId359"/>
                <o:lock selection="t"/>
              </v:shape>
            </w:pict>
          </mc:Fallback>
        </mc:AlternateContent>
      </w:r>
      <w:r>
        <mc:AlternateContent>
          <mc:Choice Requires="wps">
            <w:drawing>
              <wp:anchor distT="0" distB="0" distL="85723" distR="85723" simplePos="0" relativeHeight="821" behindDoc="0" locked="0" layoutInCell="1" hidden="0" allowOverlap="1">
                <wp:simplePos x="0" y="0"/>
                <wp:positionH relativeFrom="character">
                  <wp:posOffset>642305</wp:posOffset>
                </wp:positionH>
                <wp:positionV relativeFrom="line">
                  <wp:posOffset>231718</wp:posOffset>
                </wp:positionV>
                <wp:extent cx="135038" cy="46452"/>
                <wp:effectExtent l="0" t="0" r="0" b="0"/>
                <wp:wrapNone/>
                <wp:docPr id="538" name="对象 538"/>
                <wp:cNvGraphicFramePr>
                  <a:graphicFrameLocks noChangeAspect="0" noSelect="1"/>
                </wp:cNvGraphicFramePr>
                <a:graphic>
                  <a:graphicData uri="http://schemas.microsoft.com/office/word/2010/wordprocessingInk">
                    <w14:contentPart bwMode="auto" r:id="rId360">
                      <w14:nvContentPartPr>
                        <w14:cNvContentPartPr/>
                      </w14:nvContentPartPr>
                      <w14:xfrm>
                        <a:off x="0" y="0"/>
                        <a:ext cx="135038" cy="46452"/>
                      </w14:xfrm>
                    </w14:contentPart>
                  </a:graphicData>
                </a:graphic>
              </wp:anchor>
            </w:drawing>
          </mc:Choice>
          <mc:Fallback>
            <w:pict>
              <v:shape type="#_x0000_t75" id="对象 539" o:spid="_x0000_s539" fillcolor="#FFFFFF" stroked="t" strokeweight="1.0pt" style="position:absolute;&#10;margin-left:50.5752pt;&#10;margin-top:18.245512pt;&#10;width:10.6329155pt;&#10;height:3.6576376pt;&#10;z-index:821;&#10;mso-position-horizontal:absolute;&#10;mso-position-horizontal-relative:char;&#10;mso-position-vertical:absolute;&#10;mso-position-vertical-relative:line;&#10;mso-wrap-distance-left:6.7498426pt;&#10;mso-wrap-distance-right:6.7498426pt;">
                <v:stroke color="#000000"/>
                <v:imagedata r:id="rId361"/>
                <o:lock selection="t"/>
              </v:shape>
            </w:pict>
          </mc:Fallback>
        </mc:AlternateContent>
      </w:r>
      <w:r>
        <mc:AlternateContent>
          <mc:Choice Requires="wps">
            <w:drawing>
              <wp:anchor distT="0" distB="0" distL="85723" distR="85723" simplePos="0" relativeHeight="822" behindDoc="0" locked="0" layoutInCell="1" hidden="0" allowOverlap="1">
                <wp:simplePos x="0" y="0"/>
                <wp:positionH relativeFrom="character">
                  <wp:posOffset>672996</wp:posOffset>
                </wp:positionH>
                <wp:positionV relativeFrom="line">
                  <wp:posOffset>200934</wp:posOffset>
                </wp:positionV>
                <wp:extent cx="45931" cy="22025"/>
                <wp:effectExtent l="0" t="0" r="0" b="0"/>
                <wp:wrapNone/>
                <wp:docPr id="541" name="对象 541"/>
                <wp:cNvGraphicFramePr>
                  <a:graphicFrameLocks noChangeAspect="0" noSelect="1"/>
                </wp:cNvGraphicFramePr>
                <a:graphic>
                  <a:graphicData uri="http://schemas.microsoft.com/office/word/2010/wordprocessingInk">
                    <w14:contentPart bwMode="auto" r:id="rId362">
                      <w14:nvContentPartPr>
                        <w14:cNvContentPartPr/>
                      </w14:nvContentPartPr>
                      <w14:xfrm>
                        <a:off x="0" y="0"/>
                        <a:ext cx="45931" cy="22025"/>
                      </w14:xfrm>
                    </w14:contentPart>
                  </a:graphicData>
                </a:graphic>
              </wp:anchor>
            </w:drawing>
          </mc:Choice>
          <mc:Fallback>
            <w:pict>
              <v:shape type="#_x0000_t75" id="对象 542" o:spid="_x0000_s542" fillcolor="#FFFFFF" stroked="t" strokeweight="1.0pt" style="position:absolute;&#10;margin-left:52.99181pt;&#10;margin-top:15.821575pt;&#10;width:3.6166155pt;&#10;height:1.7342527pt;&#10;z-index:822;&#10;mso-position-horizontal:absolute;&#10;mso-position-horizontal-relative:char;&#10;mso-position-vertical:absolute;&#10;mso-position-vertical-relative:line;&#10;mso-wrap-distance-left:6.7498426pt;&#10;mso-wrap-distance-right:6.7498426pt;">
                <v:stroke color="#000000"/>
                <v:imagedata r:id="rId363"/>
                <o:lock selection="t"/>
              </v:shape>
            </w:pict>
          </mc:Fallback>
        </mc:AlternateContent>
      </w:r>
      <w:r>
        <mc:AlternateContent>
          <mc:Choice Requires="wps">
            <w:drawing>
              <wp:anchor distT="0" distB="0" distL="85723" distR="85723" simplePos="0" relativeHeight="823" behindDoc="0" locked="0" layoutInCell="1" hidden="0" allowOverlap="1">
                <wp:simplePos x="0" y="0"/>
                <wp:positionH relativeFrom="character">
                  <wp:posOffset>685062</wp:posOffset>
                </wp:positionH>
                <wp:positionV relativeFrom="line">
                  <wp:posOffset>169977</wp:posOffset>
                </wp:positionV>
                <wp:extent cx="42976" cy="22329"/>
                <wp:effectExtent l="0" t="0" r="0" b="0"/>
                <wp:wrapNone/>
                <wp:docPr id="544" name="对象 544"/>
                <wp:cNvGraphicFramePr>
                  <a:graphicFrameLocks noChangeAspect="0" noSelect="1"/>
                </wp:cNvGraphicFramePr>
                <a:graphic>
                  <a:graphicData uri="http://schemas.microsoft.com/office/word/2010/wordprocessingInk">
                    <w14:contentPart bwMode="auto" r:id="rId364">
                      <w14:nvContentPartPr>
                        <w14:cNvContentPartPr/>
                      </w14:nvContentPartPr>
                      <w14:xfrm>
                        <a:off x="0" y="0"/>
                        <a:ext cx="42976" cy="22329"/>
                      </w14:xfrm>
                    </w14:contentPart>
                  </a:graphicData>
                </a:graphic>
              </wp:anchor>
            </w:drawing>
          </mc:Choice>
          <mc:Fallback>
            <w:pict>
              <v:shape type="#_x0000_t75" id="对象 545" o:spid="_x0000_s545" fillcolor="#FFFFFF" stroked="t" strokeweight="1.0pt" style="position:absolute;&#10;margin-left:53.94189pt;&#10;margin-top:13.384016pt;&#10;width:3.3839378pt;&#10;height:1.7581891pt;&#10;z-index:823;&#10;mso-position-horizontal:absolute;&#10;mso-position-horizontal-relative:char;&#10;mso-position-vertical:absolute;&#10;mso-position-vertical-relative:line;&#10;mso-wrap-distance-left:6.7498426pt;&#10;mso-wrap-distance-right:6.7498426pt;">
                <v:stroke color="#000000"/>
                <v:imagedata r:id="rId365"/>
                <o:lock selection="t"/>
              </v:shape>
            </w:pict>
          </mc:Fallback>
        </mc:AlternateContent>
      </w:r>
      <w:r>
        <mc:AlternateContent>
          <mc:Choice Requires="wps">
            <w:drawing>
              <wp:anchor distT="0" distB="0" distL="85723" distR="85723" simplePos="0" relativeHeight="824" behindDoc="0" locked="0" layoutInCell="1" hidden="0" allowOverlap="1">
                <wp:simplePos x="0" y="0"/>
                <wp:positionH relativeFrom="character">
                  <wp:posOffset>990767</wp:posOffset>
                </wp:positionH>
                <wp:positionV relativeFrom="line">
                  <wp:posOffset>151331</wp:posOffset>
                </wp:positionV>
                <wp:extent cx="133568" cy="108095"/>
                <wp:effectExtent l="0" t="0" r="0" b="0"/>
                <wp:wrapNone/>
                <wp:docPr id="547" name="对象 547"/>
                <wp:cNvGraphicFramePr>
                  <a:graphicFrameLocks noChangeAspect="0" noSelect="1"/>
                </wp:cNvGraphicFramePr>
                <a:graphic>
                  <a:graphicData uri="http://schemas.microsoft.com/office/word/2010/wordprocessingInk">
                    <w14:contentPart bwMode="auto" r:id="rId366">
                      <w14:nvContentPartPr>
                        <w14:cNvContentPartPr/>
                      </w14:nvContentPartPr>
                      <w14:xfrm>
                        <a:off x="0" y="0"/>
                        <a:ext cx="133568" cy="108095"/>
                      </w14:xfrm>
                    </w14:contentPart>
                  </a:graphicData>
                </a:graphic>
              </wp:anchor>
            </w:drawing>
          </mc:Choice>
          <mc:Fallback>
            <w:pict>
              <v:shape type="#_x0000_t75" id="对象 548" o:spid="_x0000_s548" fillcolor="#FFFFFF" stroked="t" strokeweight="1.0pt" style="position:absolute;&#10;margin-left:78.01315pt;&#10;margin-top:11.915827pt;&#10;width:10.517166pt;&#10;height:8.511417pt;&#10;z-index:824;&#10;mso-position-horizontal:absolute;&#10;mso-position-horizontal-relative:char;&#10;mso-position-vertical:absolute;&#10;mso-position-vertical-relative:line;&#10;mso-wrap-distance-left:6.7498426pt;&#10;mso-wrap-distance-right:6.7498426pt;">
                <v:stroke color="#000000"/>
                <v:imagedata r:id="rId367"/>
                <o:lock selection="t"/>
              </v:shape>
            </w:pict>
          </mc:Fallback>
        </mc:AlternateContent>
      </w:r>
      <w:r>
        <mc:AlternateContent>
          <mc:Choice Requires="wps">
            <w:drawing>
              <wp:anchor distT="0" distB="0" distL="85723" distR="85723" simplePos="0" relativeHeight="825" behindDoc="0" locked="0" layoutInCell="1" hidden="0" allowOverlap="1">
                <wp:simplePos x="0" y="0"/>
                <wp:positionH relativeFrom="character">
                  <wp:posOffset>682733</wp:posOffset>
                </wp:positionH>
                <wp:positionV relativeFrom="line">
                  <wp:posOffset>145802</wp:posOffset>
                </wp:positionV>
                <wp:extent cx="46353" cy="23365"/>
                <wp:effectExtent l="0" t="0" r="0" b="0"/>
                <wp:wrapNone/>
                <wp:docPr id="550" name="对象 550"/>
                <wp:cNvGraphicFramePr>
                  <a:graphicFrameLocks noChangeAspect="0" noSelect="1"/>
                </wp:cNvGraphicFramePr>
                <a:graphic>
                  <a:graphicData uri="http://schemas.microsoft.com/office/word/2010/wordprocessingInk">
                    <w14:contentPart bwMode="auto" r:id="rId368">
                      <w14:nvContentPartPr>
                        <w14:cNvContentPartPr/>
                      </w14:nvContentPartPr>
                      <w14:xfrm>
                        <a:off x="0" y="0"/>
                        <a:ext cx="46353" cy="23365"/>
                      </w14:xfrm>
                    </w14:contentPart>
                  </a:graphicData>
                </a:graphic>
              </wp:anchor>
            </w:drawing>
          </mc:Choice>
          <mc:Fallback>
            <w:pict>
              <v:shape type="#_x0000_t75" id="对象 551" o:spid="_x0000_s551" fillcolor="#FFFFFF" stroked="t" strokeweight="1.0pt" style="position:absolute;&#10;margin-left:53.7585pt;&#10;margin-top:11.480473pt;&#10;width:3.649843pt;&#10;height:1.8397642pt;&#10;z-index:825;&#10;mso-position-horizontal:absolute;&#10;mso-position-horizontal-relative:char;&#10;mso-position-vertical:absolute;&#10;mso-position-vertical-relative:line;&#10;mso-wrap-distance-left:6.7498426pt;&#10;mso-wrap-distance-right:6.7498426pt;">
                <v:stroke color="#000000"/>
                <v:imagedata r:id="rId369"/>
                <o:lock selection="t"/>
              </v:shape>
            </w:pict>
          </mc:Fallback>
        </mc:AlternateContent>
      </w:r>
      <w:r>
        <mc:AlternateContent>
          <mc:Choice Requires="wps">
            <w:drawing>
              <wp:anchor distT="0" distB="0" distL="85723" distR="85723" simplePos="0" relativeHeight="826" behindDoc="0" locked="0" layoutInCell="1" hidden="0" allowOverlap="1">
                <wp:simplePos x="0" y="0"/>
                <wp:positionH relativeFrom="character">
                  <wp:posOffset>1107094</wp:posOffset>
                </wp:positionH>
                <wp:positionV relativeFrom="line">
                  <wp:posOffset>141350</wp:posOffset>
                </wp:positionV>
                <wp:extent cx="23060" cy="55086"/>
                <wp:effectExtent l="0" t="0" r="0" b="0"/>
                <wp:wrapNone/>
                <wp:docPr id="553" name="对象 553"/>
                <wp:cNvGraphicFramePr>
                  <a:graphicFrameLocks noChangeAspect="0" noSelect="1"/>
                </wp:cNvGraphicFramePr>
                <a:graphic>
                  <a:graphicData uri="http://schemas.microsoft.com/office/word/2010/wordprocessingInk">
                    <w14:contentPart bwMode="auto" r:id="rId370">
                      <w14:nvContentPartPr>
                        <w14:cNvContentPartPr/>
                      </w14:nvContentPartPr>
                      <w14:xfrm>
                        <a:off x="0" y="0"/>
                        <a:ext cx="23060" cy="55086"/>
                      </w14:xfrm>
                    </w14:contentPart>
                  </a:graphicData>
                </a:graphic>
              </wp:anchor>
            </w:drawing>
          </mc:Choice>
          <mc:Fallback>
            <w:pict>
              <v:shape type="#_x0000_t75" id="对象 554" o:spid="_x0000_s554" fillcolor="#FFFFFF" stroked="t" strokeweight="1.0pt" style="position:absolute;&#10;margin-left:87.17275pt;&#10;margin-top:11.129921pt;&#10;width:1.8157492pt;&#10;height:4.3374805pt;&#10;z-index:826;&#10;mso-position-horizontal:absolute;&#10;mso-position-horizontal-relative:char;&#10;mso-position-vertical:absolute;&#10;mso-position-vertical-relative:line;&#10;mso-wrap-distance-left:6.7498426pt;&#10;mso-wrap-distance-right:6.7498426pt;">
                <v:stroke color="#000000"/>
                <v:imagedata r:id="rId371"/>
                <o:lock selection="t"/>
              </v:shape>
            </w:pict>
          </mc:Fallback>
        </mc:AlternateContent>
      </w:r>
      <w:r>
        <mc:AlternateContent>
          <mc:Choice Requires="wps">
            <w:drawing>
              <wp:anchor distT="0" distB="0" distL="85723" distR="85723" simplePos="0" relativeHeight="827" behindDoc="0" locked="0" layoutInCell="1" hidden="0" allowOverlap="1">
                <wp:simplePos x="0" y="0"/>
                <wp:positionH relativeFrom="character">
                  <wp:posOffset>1023298</wp:posOffset>
                </wp:positionH>
                <wp:positionV relativeFrom="line">
                  <wp:posOffset>123900</wp:posOffset>
                </wp:positionV>
                <wp:extent cx="53126" cy="31425"/>
                <wp:effectExtent l="0" t="0" r="0" b="0"/>
                <wp:wrapNone/>
                <wp:docPr id="556" name="对象 556"/>
                <wp:cNvGraphicFramePr>
                  <a:graphicFrameLocks noChangeAspect="0" noSelect="1"/>
                </wp:cNvGraphicFramePr>
                <a:graphic>
                  <a:graphicData uri="http://schemas.microsoft.com/office/word/2010/wordprocessingInk">
                    <w14:contentPart bwMode="auto" r:id="rId372">
                      <w14:nvContentPartPr>
                        <w14:cNvContentPartPr/>
                      </w14:nvContentPartPr>
                      <w14:xfrm>
                        <a:off x="0" y="0"/>
                        <a:ext cx="53126" cy="31425"/>
                      </w14:xfrm>
                    </w14:contentPart>
                  </a:graphicData>
                </a:graphic>
              </wp:anchor>
            </w:drawing>
          </mc:Choice>
          <mc:Fallback>
            <w:pict>
              <v:shape type="#_x0000_t75" id="对象 557" o:spid="_x0000_s557" fillcolor="#FFFFFF" stroked="t" strokeweight="1.0pt" style="position:absolute;&#10;margin-left:80.574646pt;&#10;margin-top:9.755905pt;&#10;width:4.183152pt;&#10;height:2.4744096pt;&#10;z-index:827;&#10;mso-position-horizontal:absolute;&#10;mso-position-horizontal-relative:char;&#10;mso-position-vertical:absolute;&#10;mso-position-vertical-relative:line;&#10;mso-wrap-distance-left:6.7498426pt;&#10;mso-wrap-distance-right:6.7498426pt;">
                <v:stroke color="#000000"/>
                <v:imagedata r:id="rId373"/>
                <o:lock selection="t"/>
              </v:shape>
            </w:pict>
          </mc:Fallback>
        </mc:AlternateContent>
      </w:r>
      <w:r>
        <mc:AlternateContent>
          <mc:Choice Requires="wps">
            <w:drawing>
              <wp:anchor distT="0" distB="0" distL="85723" distR="85723" simplePos="0" relativeHeight="828" behindDoc="0" locked="0" layoutInCell="1" hidden="0" allowOverlap="1">
                <wp:simplePos x="0" y="0"/>
                <wp:positionH relativeFrom="character">
                  <wp:posOffset>906852</wp:posOffset>
                </wp:positionH>
                <wp:positionV relativeFrom="line">
                  <wp:posOffset>111504</wp:posOffset>
                </wp:positionV>
                <wp:extent cx="38922" cy="209970"/>
                <wp:effectExtent l="0" t="0" r="0" b="0"/>
                <wp:wrapNone/>
                <wp:docPr id="559" name="对象 559"/>
                <wp:cNvGraphicFramePr>
                  <a:graphicFrameLocks noChangeAspect="0" noSelect="1"/>
                </wp:cNvGraphicFramePr>
                <a:graphic>
                  <a:graphicData uri="http://schemas.microsoft.com/office/word/2010/wordprocessingInk">
                    <w14:contentPart bwMode="auto" r:id="rId374">
                      <w14:nvContentPartPr>
                        <w14:cNvContentPartPr/>
                      </w14:nvContentPartPr>
                      <w14:xfrm>
                        <a:off x="0" y="0"/>
                        <a:ext cx="38922" cy="209970"/>
                      </w14:xfrm>
                    </w14:contentPart>
                  </a:graphicData>
                </a:graphic>
              </wp:anchor>
            </w:drawing>
          </mc:Choice>
          <mc:Fallback>
            <w:pict>
              <v:shape type="#_x0000_t75" id="对象 560" o:spid="_x0000_s560" fillcolor="#FFFFFF" stroked="t" strokeweight="1.0pt" style="position:absolute;&#10;margin-left:71.40567pt;&#10;margin-top:8.779842pt;&#10;width:3.0647268pt;&#10;height:16.533073pt;&#10;z-index:828;&#10;mso-position-horizontal:absolute;&#10;mso-position-horizontal-relative:char;&#10;mso-position-vertical:absolute;&#10;mso-position-vertical-relative:line;&#10;mso-wrap-distance-left:6.7498426pt;&#10;mso-wrap-distance-right:6.7498426pt;">
                <v:stroke color="#000000"/>
                <v:imagedata r:id="rId375"/>
                <o:lock selection="t"/>
              </v:shape>
            </w:pict>
          </mc:Fallback>
        </mc:AlternateContent>
      </w:r>
      <w:r>
        <mc:AlternateContent>
          <mc:Choice Requires="wps">
            <w:drawing>
              <wp:anchor distT="0" distB="0" distL="85723" distR="85723" simplePos="0" relativeHeight="829" behindDoc="0" locked="0" layoutInCell="1" hidden="0" allowOverlap="1">
                <wp:simplePos x="0" y="0"/>
                <wp:positionH relativeFrom="character">
                  <wp:posOffset>787508</wp:posOffset>
                </wp:positionH>
                <wp:positionV relativeFrom="line">
                  <wp:posOffset>97271</wp:posOffset>
                </wp:positionV>
                <wp:extent cx="93075" cy="39831"/>
                <wp:effectExtent l="0" t="0" r="0" b="0"/>
                <wp:wrapNone/>
                <wp:docPr id="562" name="对象 562"/>
                <wp:cNvGraphicFramePr>
                  <a:graphicFrameLocks noChangeAspect="0" noSelect="1"/>
                </wp:cNvGraphicFramePr>
                <a:graphic>
                  <a:graphicData uri="http://schemas.microsoft.com/office/word/2010/wordprocessingInk">
                    <w14:contentPart bwMode="auto" r:id="rId376">
                      <w14:nvContentPartPr>
                        <w14:cNvContentPartPr/>
                      </w14:nvContentPartPr>
                      <w14:xfrm>
                        <a:off x="0" y="0"/>
                        <a:ext cx="93075" cy="39831"/>
                      </w14:xfrm>
                    </w14:contentPart>
                  </a:graphicData>
                </a:graphic>
              </wp:anchor>
            </w:drawing>
          </mc:Choice>
          <mc:Fallback>
            <w:pict>
              <v:shape type="#_x0000_t75" id="对象 563" o:spid="_x0000_s563" fillcolor="#FFFFFF" stroked="t" strokeweight="1.0pt" style="position:absolute;&#10;margin-left:62.0085pt;&#10;margin-top:7.6591334pt;&#10;width:7.328742pt;&#10;height:3.1362994pt;&#10;z-index:829;&#10;mso-position-horizontal:absolute;&#10;mso-position-horizontal-relative:char;&#10;mso-position-vertical:absolute;&#10;mso-position-vertical-relative:line;&#10;mso-wrap-distance-left:6.7498426pt;&#10;mso-wrap-distance-right:6.7498426pt;">
                <v:stroke color="#000000"/>
                <v:imagedata r:id="rId377"/>
                <o:lock selection="t"/>
              </v:shape>
            </w:pict>
          </mc:Fallback>
        </mc:AlternateContent>
      </w:r>
      <w:r>
        <mc:AlternateContent>
          <mc:Choice Requires="wps">
            <w:drawing>
              <wp:anchor distT="0" distB="0" distL="85723" distR="85723" simplePos="0" relativeHeight="830" behindDoc="0" locked="0" layoutInCell="1" hidden="0" allowOverlap="1">
                <wp:simplePos x="0" y="0"/>
                <wp:positionH relativeFrom="character">
                  <wp:posOffset>614385</wp:posOffset>
                </wp:positionH>
                <wp:positionV relativeFrom="line">
                  <wp:posOffset>91820</wp:posOffset>
                </wp:positionV>
                <wp:extent cx="35501" cy="197059"/>
                <wp:effectExtent l="0" t="0" r="0" b="0"/>
                <wp:wrapNone/>
                <wp:docPr id="565" name="对象 565"/>
                <wp:cNvGraphicFramePr>
                  <a:graphicFrameLocks noChangeAspect="0" noSelect="1"/>
                </wp:cNvGraphicFramePr>
                <a:graphic>
                  <a:graphicData uri="http://schemas.microsoft.com/office/word/2010/wordprocessingInk">
                    <w14:contentPart bwMode="auto" r:id="rId378">
                      <w14:nvContentPartPr>
                        <w14:cNvContentPartPr/>
                      </w14:nvContentPartPr>
                      <w14:xfrm>
                        <a:off x="0" y="0"/>
                        <a:ext cx="35501" cy="197059"/>
                      </w14:xfrm>
                    </w14:contentPart>
                  </a:graphicData>
                </a:graphic>
              </wp:anchor>
            </w:drawing>
          </mc:Choice>
          <mc:Fallback>
            <w:pict>
              <v:shape type="#_x0000_t75" id="对象 566" o:spid="_x0000_s566" fillcolor="#FFFFFF" stroked="t" strokeweight="1.0pt" style="position:absolute;&#10;margin-left:48.37677pt;&#10;margin-top:7.229922pt;&#10;width:2.7953541pt;&#10;height:15.5164585pt;&#10;z-index:830;&#10;mso-position-horizontal:absolute;&#10;mso-position-horizontal-relative:char;&#10;mso-position-vertical:absolute;&#10;mso-position-vertical-relative:line;&#10;mso-wrap-distance-left:6.7498426pt;&#10;mso-wrap-distance-right:6.7498426pt;">
                <v:stroke color="#000000"/>
                <v:imagedata r:id="rId379"/>
                <o:lock selection="t"/>
              </v:shape>
            </w:pict>
          </mc:Fallback>
        </mc:AlternateContent>
      </w:r>
      <w:r>
        <mc:AlternateContent>
          <mc:Choice Requires="wps">
            <w:drawing>
              <wp:anchor distT="0" distB="0" distL="85723" distR="85723" simplePos="0" relativeHeight="831" behindDoc="0" locked="0" layoutInCell="1" hidden="0" allowOverlap="1">
                <wp:simplePos x="0" y="0"/>
                <wp:positionH relativeFrom="character">
                  <wp:posOffset>651935</wp:posOffset>
                </wp:positionH>
                <wp:positionV relativeFrom="line">
                  <wp:posOffset>85188</wp:posOffset>
                </wp:positionV>
                <wp:extent cx="106747" cy="168130"/>
                <wp:effectExtent l="0" t="0" r="0" b="0"/>
                <wp:wrapNone/>
                <wp:docPr id="568" name="对象 568"/>
                <wp:cNvGraphicFramePr>
                  <a:graphicFrameLocks noChangeAspect="0" noSelect="1"/>
                </wp:cNvGraphicFramePr>
                <a:graphic>
                  <a:graphicData uri="http://schemas.microsoft.com/office/word/2010/wordprocessingInk">
                    <w14:contentPart bwMode="auto" r:id="rId380">
                      <w14:nvContentPartPr>
                        <w14:cNvContentPartPr/>
                      </w14:nvContentPartPr>
                      <w14:xfrm>
                        <a:off x="0" y="0"/>
                        <a:ext cx="106747" cy="168130"/>
                      </w14:xfrm>
                    </w14:contentPart>
                  </a:graphicData>
                </a:graphic>
              </wp:anchor>
            </w:drawing>
          </mc:Choice>
          <mc:Fallback>
            <w:pict>
              <v:shape type="#_x0000_t75" id="对象 569" o:spid="_x0000_s569" fillcolor="#FFFFFF" stroked="t" strokeweight="1.0pt" style="position:absolute;&#10;margin-left:51.333466pt;&#10;margin-top:6.7077165pt;&#10;width:8.405277pt;&#10;height:13.238583pt;&#10;z-index:831;&#10;mso-position-horizontal:absolute;&#10;mso-position-horizontal-relative:char;&#10;mso-position-vertical:absolute;&#10;mso-position-vertical-relative:line;&#10;mso-wrap-distance-left:6.7498426pt;&#10;mso-wrap-distance-right:6.7498426pt;">
                <v:stroke color="#000000"/>
                <v:imagedata r:id="rId381"/>
                <o:lock selection="t"/>
              </v:shape>
            </w:pict>
          </mc:Fallback>
        </mc:AlternateContent>
      </w:r>
      <w:r>
        <mc:AlternateContent>
          <mc:Choice Requires="wps">
            <w:drawing>
              <wp:anchor distT="0" distB="0" distL="85723" distR="85723" simplePos="0" relativeHeight="832" behindDoc="0" locked="0" layoutInCell="1" hidden="0" allowOverlap="1">
                <wp:simplePos x="0" y="0"/>
                <wp:positionH relativeFrom="character">
                  <wp:posOffset>1028167</wp:posOffset>
                </wp:positionH>
                <wp:positionV relativeFrom="line">
                  <wp:posOffset>82709</wp:posOffset>
                </wp:positionV>
                <wp:extent cx="66814" cy="45093"/>
                <wp:effectExtent l="0" t="0" r="0" b="0"/>
                <wp:wrapNone/>
                <wp:docPr id="571" name="对象 571"/>
                <wp:cNvGraphicFramePr>
                  <a:graphicFrameLocks noChangeAspect="0" noSelect="1"/>
                </wp:cNvGraphicFramePr>
                <a:graphic>
                  <a:graphicData uri="http://schemas.microsoft.com/office/word/2010/wordprocessingInk">
                    <w14:contentPart bwMode="auto" r:id="rId382">
                      <w14:nvContentPartPr>
                        <w14:cNvContentPartPr/>
                      </w14:nvContentPartPr>
                      <w14:xfrm>
                        <a:off x="0" y="0"/>
                        <a:ext cx="66814" cy="45093"/>
                      </w14:xfrm>
                    </w14:contentPart>
                  </a:graphicData>
                </a:graphic>
              </wp:anchor>
            </w:drawing>
          </mc:Choice>
          <mc:Fallback>
            <w:pict>
              <v:shape type="#_x0000_t75" id="对象 572" o:spid="_x0000_s572" fillcolor="#FFFFFF" stroked="t" strokeweight="1.0pt" style="position:absolute;&#10;margin-left:80.95803pt;&#10;margin-top:6.51252pt;&#10;width:5.2609463pt;&#10;height:3.5506299pt;&#10;z-index:832;&#10;mso-position-horizontal:absolute;&#10;mso-position-horizontal-relative:char;&#10;mso-position-vertical:absolute;&#10;mso-position-vertical-relative:line;&#10;mso-wrap-distance-left:6.7498426pt;&#10;mso-wrap-distance-right:6.7498426pt;">
                <v:stroke color="#000000"/>
                <v:imagedata r:id="rId383"/>
                <o:lock selection="t"/>
              </v:shape>
            </w:pict>
          </mc:Fallback>
        </mc:AlternateContent>
      </w:r>
      <w:r>
        <mc:AlternateContent>
          <mc:Choice Requires="wps">
            <w:drawing>
              <wp:anchor distT="0" distB="0" distL="85723" distR="85723" simplePos="0" relativeHeight="833" behindDoc="0" locked="0" layoutInCell="1" hidden="0" allowOverlap="1">
                <wp:simplePos x="0" y="0"/>
                <wp:positionH relativeFrom="character">
                  <wp:posOffset>926993</wp:posOffset>
                </wp:positionH>
                <wp:positionV relativeFrom="line">
                  <wp:posOffset>74487</wp:posOffset>
                </wp:positionV>
                <wp:extent cx="75523" cy="60030"/>
                <wp:effectExtent l="0" t="0" r="0" b="0"/>
                <wp:wrapNone/>
                <wp:docPr id="574" name="对象 574"/>
                <wp:cNvGraphicFramePr>
                  <a:graphicFrameLocks noChangeAspect="0" noSelect="1"/>
                </wp:cNvGraphicFramePr>
                <a:graphic>
                  <a:graphicData uri="http://schemas.microsoft.com/office/word/2010/wordprocessingInk">
                    <w14:contentPart bwMode="auto" r:id="rId384">
                      <w14:nvContentPartPr>
                        <w14:cNvContentPartPr/>
                      </w14:nvContentPartPr>
                      <w14:xfrm>
                        <a:off x="0" y="0"/>
                        <a:ext cx="75523" cy="60030"/>
                      </w14:xfrm>
                    </w14:contentPart>
                  </a:graphicData>
                </a:graphic>
              </wp:anchor>
            </w:drawing>
          </mc:Choice>
          <mc:Fallback>
            <w:pict>
              <v:shape type="#_x0000_t75" id="对象 575" o:spid="_x0000_s575" fillcolor="#FFFFFF" stroked="t" strokeweight="1.0pt" style="position:absolute;&#10;margin-left:72.99158pt;&#10;margin-top:5.865118pt;&#10;width:5.9466944pt;&#10;height:4.72685pt;&#10;z-index:833;&#10;mso-position-horizontal:absolute;&#10;mso-position-horizontal-relative:char;&#10;mso-position-vertical:absolute;&#10;mso-position-vertical-relative:line;&#10;mso-wrap-distance-left:6.7498426pt;&#10;mso-wrap-distance-right:6.7498426pt;">
                <v:stroke color="#000000"/>
                <v:imagedata r:id="rId385"/>
                <o:lock selection="t"/>
              </v:shape>
            </w:pict>
          </mc:Fallback>
        </mc:AlternateContent>
      </w:r>
      <w:r>
        <mc:AlternateContent>
          <mc:Choice Requires="wps">
            <w:drawing>
              <wp:anchor distT="0" distB="0" distL="85723" distR="85723" simplePos="0" relativeHeight="834" behindDoc="0" locked="0" layoutInCell="1" hidden="0" allowOverlap="1">
                <wp:simplePos x="0" y="0"/>
                <wp:positionH relativeFrom="character">
                  <wp:posOffset>1040151</wp:posOffset>
                </wp:positionH>
                <wp:positionV relativeFrom="line">
                  <wp:posOffset>71711</wp:posOffset>
                </wp:positionV>
                <wp:extent cx="36947" cy="191831"/>
                <wp:effectExtent l="0" t="0" r="0" b="0"/>
                <wp:wrapNone/>
                <wp:docPr id="577" name="对象 577"/>
                <wp:cNvGraphicFramePr>
                  <a:graphicFrameLocks noChangeAspect="0" noSelect="1"/>
                </wp:cNvGraphicFramePr>
                <a:graphic>
                  <a:graphicData uri="http://schemas.microsoft.com/office/word/2010/wordprocessingInk">
                    <w14:contentPart bwMode="auto" r:id="rId386">
                      <w14:nvContentPartPr>
                        <w14:cNvContentPartPr/>
                      </w14:nvContentPartPr>
                      <w14:xfrm>
                        <a:off x="0" y="0"/>
                        <a:ext cx="36947" cy="191831"/>
                      </w14:xfrm>
                    </w14:contentPart>
                  </a:graphicData>
                </a:graphic>
              </wp:anchor>
            </w:drawing>
          </mc:Choice>
          <mc:Fallback>
            <w:pict>
              <v:shape type="#_x0000_t75" id="对象 578" o:spid="_x0000_s578" fillcolor="#FFFFFF" stroked="t" strokeweight="1.0pt" style="position:absolute;&#10;margin-left:81.90166pt;&#10;margin-top:5.6465354pt;&#10;width:2.9092155pt;&#10;height:15.104804pt;&#10;z-index:834;&#10;mso-position-horizontal:absolute;&#10;mso-position-horizontal-relative:char;&#10;mso-position-vertical:absolute;&#10;mso-position-vertical-relative:line;&#10;mso-wrap-distance-left:6.7498426pt;&#10;mso-wrap-distance-right:6.7498426pt;">
                <v:stroke color="#000000"/>
                <v:imagedata r:id="rId387"/>
                <o:lock selection="t"/>
              </v:shape>
            </w:pict>
          </mc:Fallback>
        </mc:AlternateContent>
      </w:r>
      <w:r>
        <mc:AlternateContent>
          <mc:Choice Requires="wps">
            <w:drawing>
              <wp:anchor distT="0" distB="0" distL="85723" distR="85723" simplePos="0" relativeHeight="835" behindDoc="0" locked="0" layoutInCell="1" hidden="0" allowOverlap="1">
                <wp:simplePos x="0" y="0"/>
                <wp:positionH relativeFrom="character">
                  <wp:posOffset>847307</wp:posOffset>
                </wp:positionH>
                <wp:positionV relativeFrom="line">
                  <wp:posOffset>61747</wp:posOffset>
                </wp:positionV>
                <wp:extent cx="87726" cy="161665"/>
                <wp:effectExtent l="0" t="0" r="0" b="0"/>
                <wp:wrapNone/>
                <wp:docPr id="580" name="对象 580"/>
                <wp:cNvGraphicFramePr>
                  <a:graphicFrameLocks noChangeAspect="0" noSelect="1"/>
                </wp:cNvGraphicFramePr>
                <a:graphic>
                  <a:graphicData uri="http://schemas.microsoft.com/office/word/2010/wordprocessingInk">
                    <w14:contentPart bwMode="auto" r:id="rId388">
                      <w14:nvContentPartPr>
                        <w14:cNvContentPartPr/>
                      </w14:nvContentPartPr>
                      <w14:xfrm>
                        <a:off x="0" y="0"/>
                        <a:ext cx="87726" cy="161665"/>
                      </w14:xfrm>
                    </w14:contentPart>
                  </a:graphicData>
                </a:graphic>
              </wp:anchor>
            </w:drawing>
          </mc:Choice>
          <mc:Fallback>
            <w:pict>
              <v:shape type="#_x0000_t75" id="对象 581" o:spid="_x0000_s581" fillcolor="#FFFFFF" stroked="t" strokeweight="1.0pt" style="position:absolute;&#10;margin-left:66.71709pt;&#10;margin-top:4.862047pt;&#10;width:6.90756pt;&#10;height:12.729527pt;&#10;z-index:835;&#10;mso-position-horizontal:absolute;&#10;mso-position-horizontal-relative:char;&#10;mso-position-vertical:absolute;&#10;mso-position-vertical-relative:line;&#10;mso-wrap-distance-left:6.7498426pt;&#10;mso-wrap-distance-right:6.7498426pt;">
                <v:stroke color="#000000"/>
                <v:imagedata r:id="rId389"/>
                <o:lock selection="t"/>
              </v:shape>
            </w:pict>
          </mc:Fallback>
        </mc:AlternateContent>
      </w:r>
      <w:r>
        <mc:AlternateContent>
          <mc:Choice Requires="wps">
            <w:drawing>
              <wp:anchor distT="0" distB="0" distL="85723" distR="85723" simplePos="0" relativeHeight="836" behindDoc="0" locked="0" layoutInCell="1" hidden="0" allowOverlap="1">
                <wp:simplePos x="0" y="0"/>
                <wp:positionH relativeFrom="character">
                  <wp:posOffset>780806</wp:posOffset>
                </wp:positionH>
                <wp:positionV relativeFrom="line">
                  <wp:posOffset>60070</wp:posOffset>
                </wp:positionV>
                <wp:extent cx="86919" cy="216037"/>
                <wp:effectExtent l="0" t="0" r="0" b="0"/>
                <wp:wrapNone/>
                <wp:docPr id="583" name="对象 583"/>
                <wp:cNvGraphicFramePr>
                  <a:graphicFrameLocks noChangeAspect="0" noSelect="1"/>
                </wp:cNvGraphicFramePr>
                <a:graphic>
                  <a:graphicData uri="http://schemas.microsoft.com/office/word/2010/wordprocessingInk">
                    <w14:contentPart bwMode="auto" r:id="rId390">
                      <w14:nvContentPartPr>
                        <w14:cNvContentPartPr/>
                      </w14:nvContentPartPr>
                      <w14:xfrm>
                        <a:off x="0" y="0"/>
                        <a:ext cx="86919" cy="216037"/>
                      </w14:xfrm>
                    </w14:contentPart>
                  </a:graphicData>
                </a:graphic>
              </wp:anchor>
            </w:drawing>
          </mc:Choice>
          <mc:Fallback>
            <w:pict>
              <v:shape type="#_x0000_t75" id="对象 584" o:spid="_x0000_s584" fillcolor="#FFFFFF" stroked="t" strokeweight="1.0pt" style="position:absolute;&#10;margin-left:61.48079pt;&#10;margin-top:4.7299213pt;&#10;width:6.8440175pt;&#10;height:17.010788pt;&#10;z-index:836;&#10;mso-position-horizontal:absolute;&#10;mso-position-horizontal-relative:char;&#10;mso-position-vertical:absolute;&#10;mso-position-vertical-relative:line;&#10;mso-wrap-distance-left:6.7498426pt;&#10;mso-wrap-distance-right:6.7498426pt;">
                <v:stroke color="#000000"/>
                <v:imagedata r:id="rId391"/>
                <o:lock selection="t"/>
              </v:shape>
            </w:pict>
          </mc:Fallback>
        </mc:AlternateContent>
      </w:r>
      <w:r>
        <mc:AlternateContent>
          <mc:Choice Requires="wps">
            <w:drawing>
              <wp:anchor distT="0" distB="0" distL="85723" distR="85723" simplePos="0" relativeHeight="837" behindDoc="0" locked="0" layoutInCell="1" hidden="0" allowOverlap="1">
                <wp:simplePos x="0" y="0"/>
                <wp:positionH relativeFrom="character">
                  <wp:posOffset>979320</wp:posOffset>
                </wp:positionH>
                <wp:positionV relativeFrom="line">
                  <wp:posOffset>56260</wp:posOffset>
                </wp:positionV>
                <wp:extent cx="69242" cy="135888"/>
                <wp:effectExtent l="0" t="0" r="0" b="0"/>
                <wp:wrapNone/>
                <wp:docPr id="586" name="对象 586"/>
                <wp:cNvGraphicFramePr>
                  <a:graphicFrameLocks noChangeAspect="0" noSelect="1"/>
                </wp:cNvGraphicFramePr>
                <a:graphic>
                  <a:graphicData uri="http://schemas.microsoft.com/office/word/2010/wordprocessingInk">
                    <w14:contentPart bwMode="auto" r:id="rId392">
                      <w14:nvContentPartPr>
                        <w14:cNvContentPartPr/>
                      </w14:nvContentPartPr>
                      <w14:xfrm>
                        <a:off x="0" y="0"/>
                        <a:ext cx="69242" cy="135888"/>
                      </w14:xfrm>
                    </w14:contentPart>
                  </a:graphicData>
                </a:graphic>
              </wp:anchor>
            </w:drawing>
          </mc:Choice>
          <mc:Fallback>
            <w:pict>
              <v:shape type="#_x0000_t75" id="对象 587" o:spid="_x0000_s587" fillcolor="#FFFFFF" stroked="t" strokeweight="1.0pt" style="position:absolute;&#10;margin-left:77.11181pt;&#10;margin-top:4.429921pt;&#10;width:5.4521284pt;&#10;height:10.6998415pt;&#10;z-index:837;&#10;mso-position-horizontal:absolute;&#10;mso-position-horizontal-relative:char;&#10;mso-position-vertical:absolute;&#10;mso-position-vertical-relative:line;&#10;mso-wrap-distance-left:6.7498426pt;&#10;mso-wrap-distance-right:6.7498426pt;">
                <v:stroke color="#000000"/>
                <v:imagedata r:id="rId393"/>
                <o:lock selection="t"/>
              </v:shape>
            </w:pict>
          </mc:Fallback>
        </mc:AlternateContent>
      </w:r>
      <w:r>
        <mc:AlternateContent>
          <mc:Choice Requires="wps">
            <w:drawing>
              <wp:anchor distT="0" distB="0" distL="85723" distR="85723" simplePos="0" relativeHeight="838" behindDoc="0" locked="0" layoutInCell="1" hidden="0" allowOverlap="1">
                <wp:simplePos x="0" y="0"/>
                <wp:positionH relativeFrom="character">
                  <wp:posOffset>1101828</wp:posOffset>
                </wp:positionH>
                <wp:positionV relativeFrom="line">
                  <wp:posOffset>54778</wp:posOffset>
                </wp:positionV>
                <wp:extent cx="90027" cy="231106"/>
                <wp:effectExtent l="0" t="0" r="0" b="0"/>
                <wp:wrapNone/>
                <wp:docPr id="589" name="对象 589"/>
                <wp:cNvGraphicFramePr>
                  <a:graphicFrameLocks noChangeAspect="0" noSelect="1"/>
                </wp:cNvGraphicFramePr>
                <a:graphic>
                  <a:graphicData uri="http://schemas.microsoft.com/office/word/2010/wordprocessingInk">
                    <w14:contentPart bwMode="auto" r:id="rId394">
                      <w14:nvContentPartPr>
                        <w14:cNvContentPartPr/>
                      </w14:nvContentPartPr>
                      <w14:xfrm>
                        <a:off x="0" y="0"/>
                        <a:ext cx="90027" cy="231106"/>
                      </w14:xfrm>
                    </w14:contentPart>
                  </a:graphicData>
                </a:graphic>
              </wp:anchor>
            </w:drawing>
          </mc:Choice>
          <mc:Fallback>
            <w:pict>
              <v:shape type="#_x0000_t75" id="对象 590" o:spid="_x0000_s590" fillcolor="#FFFFFF" stroked="t" strokeweight="1.0pt" style="position:absolute;&#10;margin-left:86.75811pt;&#10;margin-top:4.313228pt;&#10;width:7.0887403pt;&#10;height:18.197323pt;&#10;z-index:838;&#10;mso-position-horizontal:absolute;&#10;mso-position-horizontal-relative:char;&#10;mso-position-vertical:absolute;&#10;mso-position-vertical-relative:line;&#10;mso-wrap-distance-left:6.7498426pt;&#10;mso-wrap-distance-right:6.7498426pt;">
                <v:stroke color="#000000"/>
                <v:imagedata r:id="rId395"/>
                <o:lock selection="t"/>
              </v:shape>
            </w:pict>
          </mc:Fallback>
        </mc:AlternateContent>
      </w:r>
      <w:r>
        <mc:AlternateContent>
          <mc:Choice Requires="wps">
            <w:drawing>
              <wp:anchor distT="0" distB="0" distL="85723" distR="85723" simplePos="0" relativeHeight="839" behindDoc="0" locked="0" layoutInCell="1" hidden="0" allowOverlap="1">
                <wp:simplePos x="0" y="0"/>
                <wp:positionH relativeFrom="character">
                  <wp:posOffset>667281</wp:posOffset>
                </wp:positionH>
                <wp:positionV relativeFrom="line">
                  <wp:posOffset>45767</wp:posOffset>
                </wp:positionV>
                <wp:extent cx="73871" cy="38546"/>
                <wp:effectExtent l="0" t="0" r="0" b="0"/>
                <wp:wrapNone/>
                <wp:docPr id="592" name="对象 592"/>
                <wp:cNvGraphicFramePr>
                  <a:graphicFrameLocks noChangeAspect="0" noSelect="1"/>
                </wp:cNvGraphicFramePr>
                <a:graphic>
                  <a:graphicData uri="http://schemas.microsoft.com/office/word/2010/wordprocessingInk">
                    <w14:contentPart bwMode="auto" r:id="rId396">
                      <w14:nvContentPartPr>
                        <w14:cNvContentPartPr/>
                      </w14:nvContentPartPr>
                      <w14:xfrm>
                        <a:off x="0" y="0"/>
                        <a:ext cx="73871" cy="38546"/>
                      </w14:xfrm>
                    </w14:contentPart>
                  </a:graphicData>
                </a:graphic>
              </wp:anchor>
            </w:drawing>
          </mc:Choice>
          <mc:Fallback>
            <w:pict>
              <v:shape type="#_x0000_t75" id="对象 593" o:spid="_x0000_s593" fillcolor="#FFFFFF" stroked="t" strokeweight="1.0pt" style="position:absolute;&#10;margin-left:52.541813pt;&#10;margin-top:3.6037006pt;&#10;width:5.816617pt;&#10;height:3.0351183pt;&#10;z-index:839;&#10;mso-position-horizontal:absolute;&#10;mso-position-horizontal-relative:char;&#10;mso-position-vertical:absolute;&#10;mso-position-vertical-relative:line;&#10;mso-wrap-distance-left:6.7498426pt;&#10;mso-wrap-distance-right:6.7498426pt;">
                <v:stroke color="#000000"/>
                <v:imagedata r:id="rId397"/>
                <o:lock selection="t"/>
              </v:shape>
            </w:pict>
          </mc:Fallback>
        </mc:AlternateContent>
      </w:r>
      <w:r>
        <mc:AlternateContent>
          <mc:Choice Requires="wps">
            <w:drawing>
              <wp:anchor distT="0" distB="0" distL="85723" distR="85723" simplePos="0" relativeHeight="840" behindDoc="0" locked="0" layoutInCell="1" hidden="0" allowOverlap="1">
                <wp:simplePos x="0" y="0"/>
                <wp:positionH relativeFrom="character">
                  <wp:posOffset>592986</wp:posOffset>
                </wp:positionH>
                <wp:positionV relativeFrom="line">
                  <wp:posOffset>44408</wp:posOffset>
                </wp:positionV>
                <wp:extent cx="76935" cy="101794"/>
                <wp:effectExtent l="0" t="0" r="0" b="0"/>
                <wp:wrapNone/>
                <wp:docPr id="595" name="对象 595"/>
                <wp:cNvGraphicFramePr>
                  <a:graphicFrameLocks noChangeAspect="0" noSelect="1"/>
                </wp:cNvGraphicFramePr>
                <a:graphic>
                  <a:graphicData uri="http://schemas.microsoft.com/office/word/2010/wordprocessingInk">
                    <w14:contentPart bwMode="auto" r:id="rId398">
                      <w14:nvContentPartPr>
                        <w14:cNvContentPartPr/>
                      </w14:nvContentPartPr>
                      <w14:xfrm>
                        <a:off x="0" y="0"/>
                        <a:ext cx="76935" cy="101794"/>
                      </w14:xfrm>
                    </w14:contentPart>
                  </a:graphicData>
                </a:graphic>
              </wp:anchor>
            </w:drawing>
          </mc:Choice>
          <mc:Fallback>
            <w:pict>
              <v:shape type="#_x0000_t75" id="对象 596" o:spid="_x0000_s596" fillcolor="#FFFFFF" stroked="t" strokeweight="1.0pt" style="position:absolute;&#10;margin-left:46.69181pt;&#10;margin-top:3.496693pt;&#10;width:6.057875pt;&#10;height:8.015276pt;&#10;z-index:840;&#10;mso-position-horizontal:absolute;&#10;mso-position-horizontal-relative:char;&#10;mso-position-vertical:absolute;&#10;mso-position-vertical-relative:line;&#10;mso-wrap-distance-left:6.7498426pt;&#10;mso-wrap-distance-right:6.7498426pt;">
                <v:stroke color="#000000"/>
                <v:imagedata r:id="rId399"/>
                <o:lock selection="t"/>
              </v:shape>
            </w:pict>
          </mc:Fallback>
        </mc:AlternateContent>
      </w:r>
      <w:r>
        <mc:AlternateContent>
          <mc:Choice Requires="wps">
            <w:drawing>
              <wp:anchor distT="0" distB="0" distL="85723" distR="85723" simplePos="0" relativeHeight="841" behindDoc="0" locked="0" layoutInCell="1" hidden="0" allowOverlap="1">
                <wp:simplePos x="0" y="0"/>
                <wp:positionH relativeFrom="character">
                  <wp:posOffset>668902</wp:posOffset>
                </wp:positionH>
                <wp:positionV relativeFrom="line">
                  <wp:posOffset>27686</wp:posOffset>
                </wp:positionV>
                <wp:extent cx="51050" cy="105369"/>
                <wp:effectExtent l="0" t="0" r="0" b="0"/>
                <wp:wrapNone/>
                <wp:docPr id="598" name="对象 598"/>
                <wp:cNvGraphicFramePr>
                  <a:graphicFrameLocks noChangeAspect="0" noSelect="1"/>
                </wp:cNvGraphicFramePr>
                <a:graphic>
                  <a:graphicData uri="http://schemas.microsoft.com/office/word/2010/wordprocessingInk">
                    <w14:contentPart bwMode="auto" r:id="rId400">
                      <w14:nvContentPartPr>
                        <w14:cNvContentPartPr/>
                      </w14:nvContentPartPr>
                      <w14:xfrm>
                        <a:off x="0" y="0"/>
                        <a:ext cx="51050" cy="105369"/>
                      </w14:xfrm>
                    </w14:contentPart>
                  </a:graphicData>
                </a:graphic>
              </wp:anchor>
            </w:drawing>
          </mc:Choice>
          <mc:Fallback>
            <w:pict>
              <v:shape type="#_x0000_t75" id="对象 599" o:spid="_x0000_s599" fillcolor="#FFFFFF" stroked="t" strokeweight="1.0pt" style="position:absolute;&#10;margin-left:52.669453pt;&#10;margin-top:2.18pt;&#10;width:4.0196877pt;&#10;height:8.296772pt;&#10;z-index:841;&#10;mso-position-horizontal:absolute;&#10;mso-position-horizontal-relative:char;&#10;mso-position-vertical:absolute;&#10;mso-position-vertical-relative:line;&#10;mso-wrap-distance-left:6.7498426pt;&#10;mso-wrap-distance-right:6.7498426pt;">
                <v:stroke color="#000000"/>
                <v:imagedata r:id="rId401"/>
                <o:lock selection="t"/>
              </v:shape>
            </w:pict>
          </mc:Fallback>
        </mc:AlternateContent>
      </w:r>
    </w:p>
    <w:p>
      <w:pPr>
        <w:rPr>
          <w:rFonts w:hint="eastAsia"/>
        </w:rPr>
      </w:pPr>
      <w:r>
        <w:rPr>
          <w:rFonts w:hint="eastAsia"/>
        </w:rPr>
        <w:t>7. Canny边缘检测包括_</w:t>
      </w:r>
      <w:r>
        <mc:AlternateContent>
          <mc:Choice Requires="wps">
            <w:drawing>
              <wp:anchor distT="0" distB="0" distL="85723" distR="85723" simplePos="0" relativeHeight="806" behindDoc="0" locked="0" layoutInCell="1" hidden="0" allowOverlap="1">
                <wp:simplePos x="0" y="0"/>
                <wp:positionH relativeFrom="character">
                  <wp:posOffset>-58193</wp:posOffset>
                </wp:positionH>
                <wp:positionV relativeFrom="line">
                  <wp:posOffset>14674</wp:posOffset>
                </wp:positionV>
                <wp:extent cx="72472" cy="90818"/>
                <wp:effectExtent l="0" t="0" r="0" b="0"/>
                <wp:wrapNone/>
                <wp:docPr id="601" name="对象 601"/>
                <wp:cNvGraphicFramePr>
                  <a:graphicFrameLocks noChangeAspect="0" noSelect="1"/>
                </wp:cNvGraphicFramePr>
                <a:graphic>
                  <a:graphicData uri="http://schemas.microsoft.com/office/word/2010/wordprocessingInk">
                    <w14:contentPart bwMode="auto" r:id="rId402">
                      <w14:nvContentPartPr>
                        <w14:cNvContentPartPr/>
                      </w14:nvContentPartPr>
                      <w14:xfrm>
                        <a:off x="0" y="0"/>
                        <a:ext cx="72472" cy="90818"/>
                      </w14:xfrm>
                    </w14:contentPart>
                  </a:graphicData>
                </a:graphic>
              </wp:anchor>
            </w:drawing>
          </mc:Choice>
          <mc:Fallback>
            <w:pict>
              <v:shape type="#_x0000_t75" id="对象 602" o:spid="_x0000_s602" fillcolor="#FFFFFF" stroked="t" strokeweight="1.0pt" style="position:absolute;&#10;margin-left:-4.582126pt;&#10;margin-top:1.155433pt;&#10;width:5.7064567pt;&#10;height:7.151024pt;&#10;z-index:806;&#10;mso-position-horizontal:absolute;&#10;mso-position-horizontal-relative:char;&#10;mso-position-vertical:absolute;&#10;mso-position-vertical-relative:line;&#10;mso-wrap-distance-left:6.7498426pt;&#10;mso-wrap-distance-right:6.7498426pt;">
                <v:stroke color="#000000"/>
                <v:imagedata r:id="rId403"/>
                <o:lock selection="t"/>
              </v:shape>
            </w:pict>
          </mc:Fallback>
        </mc:AlternateContent>
      </w:r>
      <w:r>
        <mc:AlternateContent>
          <mc:Choice Requires="wps">
            <w:drawing>
              <wp:anchor distT="0" distB="0" distL="85723" distR="85723" simplePos="0" relativeHeight="807" behindDoc="0" locked="0" layoutInCell="1" hidden="0" allowOverlap="1">
                <wp:simplePos x="0" y="0"/>
                <wp:positionH relativeFrom="character">
                  <wp:posOffset>-70078</wp:posOffset>
                </wp:positionH>
                <wp:positionV relativeFrom="line">
                  <wp:posOffset>-15778</wp:posOffset>
                </wp:positionV>
                <wp:extent cx="87244" cy="37884"/>
                <wp:effectExtent l="0" t="0" r="0" b="0"/>
                <wp:wrapNone/>
                <wp:docPr id="604" name="对象 604"/>
                <wp:cNvGraphicFramePr>
                  <a:graphicFrameLocks noChangeAspect="0" noSelect="1"/>
                </wp:cNvGraphicFramePr>
                <a:graphic>
                  <a:graphicData uri="http://schemas.microsoft.com/office/word/2010/wordprocessingInk">
                    <w14:contentPart bwMode="auto" r:id="rId404">
                      <w14:nvContentPartPr>
                        <w14:cNvContentPartPr/>
                      </w14:nvContentPartPr>
                      <w14:xfrm>
                        <a:off x="0" y="0"/>
                        <a:ext cx="87244" cy="37884"/>
                      </w14:xfrm>
                    </w14:contentPart>
                  </a:graphicData>
                </a:graphic>
              </wp:anchor>
            </w:drawing>
          </mc:Choice>
          <mc:Fallback>
            <w:pict>
              <v:shape type="#_x0000_t75" id="对象 605" o:spid="_x0000_s605" fillcolor="#FFFFFF" stroked="t" strokeweight="1.0pt" style="position:absolute;&#10;margin-left:-5.517953pt;&#10;margin-top:-1.2423623pt;&#10;width:6.8696065pt;&#10;height:2.9829922pt;&#10;z-index:807;&#10;mso-position-horizontal:absolute;&#10;mso-position-horizontal-relative:char;&#10;mso-position-vertical:absolute;&#10;mso-position-vertical-relative:line;&#10;mso-wrap-distance-left:6.7498426pt;&#10;mso-wrap-distance-right:6.7498426pt;">
                <v:stroke color="#000000"/>
                <v:imagedata r:id="rId405"/>
                <o:lock selection="t"/>
              </v:shape>
            </w:pict>
          </mc:Fallback>
        </mc:AlternateContent>
      </w:r>
      <w:r>
        <mc:AlternateContent>
          <mc:Choice Requires="wps">
            <w:drawing>
              <wp:anchor distT="0" distB="0" distL="85723" distR="85723" simplePos="0" relativeHeight="808" behindDoc="0" locked="0" layoutInCell="1" hidden="0" allowOverlap="1">
                <wp:simplePos x="0" y="0"/>
                <wp:positionH relativeFrom="character">
                  <wp:posOffset>-46794</wp:posOffset>
                </wp:positionH>
                <wp:positionV relativeFrom="line">
                  <wp:posOffset>-39202</wp:posOffset>
                </wp:positionV>
                <wp:extent cx="44754" cy="45307"/>
                <wp:effectExtent l="0" t="0" r="0" b="0"/>
                <wp:wrapNone/>
                <wp:docPr id="607" name="对象 607"/>
                <wp:cNvGraphicFramePr>
                  <a:graphicFrameLocks noChangeAspect="0" noSelect="1"/>
                </wp:cNvGraphicFramePr>
                <a:graphic>
                  <a:graphicData uri="http://schemas.microsoft.com/office/word/2010/wordprocessingInk">
                    <w14:contentPart bwMode="auto" r:id="rId406">
                      <w14:nvContentPartPr>
                        <w14:cNvContentPartPr/>
                      </w14:nvContentPartPr>
                      <w14:xfrm>
                        <a:off x="0" y="0"/>
                        <a:ext cx="44754" cy="45307"/>
                      </w14:xfrm>
                    </w14:contentPart>
                  </a:graphicData>
                </a:graphic>
              </wp:anchor>
            </w:drawing>
          </mc:Choice>
          <mc:Fallback>
            <w:pict>
              <v:shape type="#_x0000_t75" id="对象 608" o:spid="_x0000_s608" fillcolor="#FFFFFF" stroked="t" strokeweight="1.0pt" style="position:absolute;&#10;margin-left:-3.684567pt;&#10;margin-top:-3.0867717pt;&#10;width:3.523937pt;&#10;height:3.5674803pt;&#10;z-index:808;&#10;mso-position-horizontal:absolute;&#10;mso-position-horizontal-relative:char;&#10;mso-position-vertical:absolute;&#10;mso-position-vertical-relative:line;&#10;mso-wrap-distance-left:6.7498426pt;&#10;mso-wrap-distance-right:6.7498426pt;">
                <v:stroke color="#000000"/>
                <v:imagedata r:id="rId407"/>
                <o:lock selection="t"/>
              </v:shape>
            </w:pict>
          </mc:Fallback>
        </mc:AlternateContent>
      </w:r>
      <w:r>
        <w:rPr>
          <w:rFonts w:hint="eastAsia"/>
        </w:rPr>
        <w:t>____</w:t>
      </w:r>
      <w:r>
        <mc:AlternateContent>
          <mc:Choice Requires="wps">
            <w:drawing>
              <wp:anchor distT="0" distB="0" distL="85723" distR="85723" simplePos="0" relativeHeight="777" behindDoc="0" locked="0" layoutInCell="1" hidden="0" allowOverlap="1">
                <wp:simplePos x="0" y="0"/>
                <wp:positionH relativeFrom="character">
                  <wp:posOffset>-122150</wp:posOffset>
                </wp:positionH>
                <wp:positionV relativeFrom="line">
                  <wp:posOffset>158068</wp:posOffset>
                </wp:positionV>
                <wp:extent cx="61001" cy="38049"/>
                <wp:effectExtent l="0" t="0" r="0" b="0"/>
                <wp:wrapNone/>
                <wp:docPr id="610" name="对象 610"/>
                <wp:cNvGraphicFramePr>
                  <a:graphicFrameLocks noChangeAspect="0" noSelect="1"/>
                </wp:cNvGraphicFramePr>
                <a:graphic>
                  <a:graphicData uri="http://schemas.microsoft.com/office/word/2010/wordprocessingInk">
                    <w14:contentPart bwMode="auto" r:id="rId408">
                      <w14:nvContentPartPr>
                        <w14:cNvContentPartPr/>
                      </w14:nvContentPartPr>
                      <w14:xfrm>
                        <a:off x="0" y="0"/>
                        <a:ext cx="61001" cy="38049"/>
                      </w14:xfrm>
                    </w14:contentPart>
                  </a:graphicData>
                </a:graphic>
              </wp:anchor>
            </w:drawing>
          </mc:Choice>
          <mc:Fallback>
            <w:pict>
              <v:shape type="#_x0000_t75" id="对象 611" o:spid="_x0000_s611" fillcolor="#FFFFFF" stroked="t" strokeweight="1.0pt" style="position:absolute;&#10;margin-left:-9.618111pt;&#10;margin-top:12.4463005pt;&#10;width:4.8032284pt;&#10;height:2.9959848pt;&#10;z-index:777;&#10;mso-position-horizontal:absolute;&#10;mso-position-horizontal-relative:char;&#10;mso-position-vertical:absolute;&#10;mso-position-vertical-relative:line;&#10;mso-wrap-distance-left:6.7498426pt;&#10;mso-wrap-distance-right:6.7498426pt;">
                <v:stroke color="#000000"/>
                <v:imagedata r:id="rId409"/>
                <o:lock selection="t"/>
              </v:shape>
            </w:pict>
          </mc:Fallback>
        </mc:AlternateContent>
      </w:r>
      <w:r>
        <mc:AlternateContent>
          <mc:Choice Requires="wps">
            <w:drawing>
              <wp:anchor distT="0" distB="0" distL="85723" distR="85723" simplePos="0" relativeHeight="778" behindDoc="0" locked="0" layoutInCell="1" hidden="0" allowOverlap="1">
                <wp:simplePos x="0" y="0"/>
                <wp:positionH relativeFrom="character">
                  <wp:posOffset>367426</wp:posOffset>
                </wp:positionH>
                <wp:positionV relativeFrom="line">
                  <wp:posOffset>140059</wp:posOffset>
                </wp:positionV>
                <wp:extent cx="128801" cy="79491"/>
                <wp:effectExtent l="0" t="0" r="0" b="0"/>
                <wp:wrapNone/>
                <wp:docPr id="613" name="对象 613"/>
                <wp:cNvGraphicFramePr>
                  <a:graphicFrameLocks noChangeAspect="0" noSelect="1"/>
                </wp:cNvGraphicFramePr>
                <a:graphic>
                  <a:graphicData uri="http://schemas.microsoft.com/office/word/2010/wordprocessingInk">
                    <w14:contentPart bwMode="auto" r:id="rId410">
                      <w14:nvContentPartPr>
                        <w14:cNvContentPartPr/>
                      </w14:nvContentPartPr>
                      <w14:xfrm>
                        <a:off x="0" y="0"/>
                        <a:ext cx="128801" cy="79491"/>
                      </w14:xfrm>
                    </w14:contentPart>
                  </a:graphicData>
                </a:graphic>
              </wp:anchor>
            </w:drawing>
          </mc:Choice>
          <mc:Fallback>
            <w:pict>
              <v:shape type="#_x0000_t75" id="对象 614" o:spid="_x0000_s614" fillcolor="#FFFFFF" stroked="t" strokeweight="1.0pt" style="position:absolute;&#10;margin-left:28.931183pt;&#10;margin-top:11.028268pt;&#10;width:10.141811pt;&#10;height:6.2591343pt;&#10;z-index:778;&#10;mso-position-horizontal:absolute;&#10;mso-position-horizontal-relative:char;&#10;mso-position-vertical:absolute;&#10;mso-position-vertical-relative:line;&#10;mso-wrap-distance-left:6.7498426pt;&#10;mso-wrap-distance-right:6.7498426pt;">
                <v:stroke color="#000000"/>
                <v:imagedata r:id="rId411"/>
                <o:lock selection="t"/>
              </v:shape>
            </w:pict>
          </mc:Fallback>
        </mc:AlternateContent>
      </w:r>
      <w:r>
        <mc:AlternateContent>
          <mc:Choice Requires="wps">
            <w:drawing>
              <wp:anchor distT="0" distB="0" distL="85723" distR="85723" simplePos="0" relativeHeight="779" behindDoc="0" locked="0" layoutInCell="1" hidden="0" allowOverlap="1">
                <wp:simplePos x="0" y="0"/>
                <wp:positionH relativeFrom="character">
                  <wp:posOffset>155346</wp:posOffset>
                </wp:positionH>
                <wp:positionV relativeFrom="line">
                  <wp:posOffset>122296</wp:posOffset>
                </wp:positionV>
                <wp:extent cx="88937" cy="71918"/>
                <wp:effectExtent l="0" t="0" r="0" b="0"/>
                <wp:wrapNone/>
                <wp:docPr id="616" name="对象 616"/>
                <wp:cNvGraphicFramePr>
                  <a:graphicFrameLocks noChangeAspect="0" noSelect="1"/>
                </wp:cNvGraphicFramePr>
                <a:graphic>
                  <a:graphicData uri="http://schemas.microsoft.com/office/word/2010/wordprocessingInk">
                    <w14:contentPart bwMode="auto" r:id="rId412">
                      <w14:nvContentPartPr>
                        <w14:cNvContentPartPr/>
                      </w14:nvContentPartPr>
                      <w14:xfrm>
                        <a:off x="0" y="0"/>
                        <a:ext cx="88937" cy="71918"/>
                      </w14:xfrm>
                    </w14:contentPart>
                  </a:graphicData>
                </a:graphic>
              </wp:anchor>
            </w:drawing>
          </mc:Choice>
          <mc:Fallback>
            <w:pict>
              <v:shape type="#_x0000_t75" id="对象 617" o:spid="_x0000_s617" fillcolor="#FFFFFF" stroked="t" strokeweight="1.0pt" style="position:absolute;&#10;margin-left:12.231969pt;&#10;margin-top:9.629606pt;&#10;width:7.0029135pt;&#10;height:5.662835pt;&#10;z-index:779;&#10;mso-position-horizontal:absolute;&#10;mso-position-horizontal-relative:char;&#10;mso-position-vertical:absolute;&#10;mso-position-vertical-relative:line;&#10;mso-wrap-distance-left:6.7498426pt;&#10;mso-wrap-distance-right:6.7498426pt;">
                <v:stroke color="#000000"/>
                <v:imagedata r:id="rId413"/>
                <o:lock selection="t"/>
              </v:shape>
            </w:pict>
          </mc:Fallback>
        </mc:AlternateContent>
      </w:r>
      <w:r>
        <mc:AlternateContent>
          <mc:Choice Requires="wps">
            <w:drawing>
              <wp:anchor distT="0" distB="0" distL="85723" distR="85723" simplePos="0" relativeHeight="780" behindDoc="0" locked="0" layoutInCell="1" hidden="0" allowOverlap="1">
                <wp:simplePos x="0" y="0"/>
                <wp:positionH relativeFrom="character">
                  <wp:posOffset>-320883</wp:posOffset>
                </wp:positionH>
                <wp:positionV relativeFrom="line">
                  <wp:posOffset>116797</wp:posOffset>
                </wp:positionV>
                <wp:extent cx="81848" cy="78196"/>
                <wp:effectExtent l="0" t="0" r="0" b="0"/>
                <wp:wrapNone/>
                <wp:docPr id="619" name="对象 619"/>
                <wp:cNvGraphicFramePr>
                  <a:graphicFrameLocks noChangeAspect="0" noSelect="1"/>
                </wp:cNvGraphicFramePr>
                <a:graphic>
                  <a:graphicData uri="http://schemas.microsoft.com/office/word/2010/wordprocessingInk">
                    <w14:contentPart bwMode="auto" r:id="rId414">
                      <w14:nvContentPartPr>
                        <w14:cNvContentPartPr/>
                      </w14:nvContentPartPr>
                      <w14:xfrm>
                        <a:off x="0" y="0"/>
                        <a:ext cx="81848" cy="78196"/>
                      </w14:xfrm>
                    </w14:contentPart>
                  </a:graphicData>
                </a:graphic>
              </wp:anchor>
            </w:drawing>
          </mc:Choice>
          <mc:Fallback>
            <w:pict>
              <v:shape type="#_x0000_t75" id="对象 620" o:spid="_x0000_s620" fillcolor="#FFFFFF" stroked="t" strokeweight="1.0pt" style="position:absolute;&#10;margin-left:-25.266378pt;&#10;margin-top:9.196614pt;&#10;width:6.444725pt;&#10;height:6.157165pt;&#10;z-index:780;&#10;mso-position-horizontal:absolute;&#10;mso-position-horizontal-relative:char;&#10;mso-position-vertical:absolute;&#10;mso-position-vertical-relative:line;&#10;mso-wrap-distance-left:6.7498426pt;&#10;mso-wrap-distance-right:6.7498426pt;">
                <v:stroke color="#000000"/>
                <v:imagedata r:id="rId415"/>
                <o:lock selection="t"/>
              </v:shape>
            </w:pict>
          </mc:Fallback>
        </mc:AlternateContent>
      </w:r>
      <w:r>
        <mc:AlternateContent>
          <mc:Choice Requires="wps">
            <w:drawing>
              <wp:anchor distT="0" distB="0" distL="85723" distR="85723" simplePos="0" relativeHeight="781" behindDoc="0" locked="0" layoutInCell="1" hidden="0" allowOverlap="1">
                <wp:simplePos x="0" y="0"/>
                <wp:positionH relativeFrom="character">
                  <wp:posOffset>-214636</wp:posOffset>
                </wp:positionH>
                <wp:positionV relativeFrom="line">
                  <wp:posOffset>115192</wp:posOffset>
                </wp:positionV>
                <wp:extent cx="118760" cy="105596"/>
                <wp:effectExtent l="0" t="0" r="0" b="0"/>
                <wp:wrapNone/>
                <wp:docPr id="622" name="对象 622"/>
                <wp:cNvGraphicFramePr>
                  <a:graphicFrameLocks noChangeAspect="0" noSelect="1"/>
                </wp:cNvGraphicFramePr>
                <a:graphic>
                  <a:graphicData uri="http://schemas.microsoft.com/office/word/2010/wordprocessingInk">
                    <w14:contentPart bwMode="auto" r:id="rId416">
                      <w14:nvContentPartPr>
                        <w14:cNvContentPartPr/>
                      </w14:nvContentPartPr>
                      <w14:xfrm>
                        <a:off x="0" y="0"/>
                        <a:ext cx="118760" cy="105596"/>
                      </w14:xfrm>
                    </w14:contentPart>
                  </a:graphicData>
                </a:graphic>
              </wp:anchor>
            </w:drawing>
          </mc:Choice>
          <mc:Fallback>
            <w:pict>
              <v:shape type="#_x0000_t75" id="对象 623" o:spid="_x0000_s623" fillcolor="#FFFFFF" stroked="t" strokeweight="1.0pt" style="position:absolute;&#10;margin-left:-16.900473pt;&#10;margin-top:9.070236pt;&#10;width:9.351181pt;&#10;height:8.314646pt;&#10;z-index:781;&#10;mso-position-horizontal:absolute;&#10;mso-position-horizontal-relative:char;&#10;mso-position-vertical:absolute;&#10;mso-position-vertical-relative:line;&#10;mso-wrap-distance-left:6.7498426pt;&#10;mso-wrap-distance-right:6.7498426pt;">
                <v:stroke color="#000000"/>
                <v:imagedata r:id="rId417"/>
                <o:lock selection="t"/>
              </v:shape>
            </w:pict>
          </mc:Fallback>
        </mc:AlternateContent>
      </w:r>
      <w:r>
        <mc:AlternateContent>
          <mc:Choice Requires="wps">
            <w:drawing>
              <wp:anchor distT="0" distB="0" distL="85723" distR="85723" simplePos="0" relativeHeight="782" behindDoc="0" locked="0" layoutInCell="1" hidden="0" allowOverlap="1">
                <wp:simplePos x="0" y="0"/>
                <wp:positionH relativeFrom="character">
                  <wp:posOffset>-371163</wp:posOffset>
                </wp:positionH>
                <wp:positionV relativeFrom="line">
                  <wp:posOffset>111077</wp:posOffset>
                </wp:positionV>
                <wp:extent cx="43101" cy="96442"/>
                <wp:effectExtent l="0" t="0" r="0" b="0"/>
                <wp:wrapNone/>
                <wp:docPr id="625" name="对象 625"/>
                <wp:cNvGraphicFramePr>
                  <a:graphicFrameLocks noChangeAspect="0" noSelect="1"/>
                </wp:cNvGraphicFramePr>
                <a:graphic>
                  <a:graphicData uri="http://schemas.microsoft.com/office/word/2010/wordprocessingInk">
                    <w14:contentPart bwMode="auto" r:id="rId418">
                      <w14:nvContentPartPr>
                        <w14:cNvContentPartPr/>
                      </w14:nvContentPartPr>
                      <w14:xfrm>
                        <a:off x="0" y="0"/>
                        <a:ext cx="43101" cy="96442"/>
                      </w14:xfrm>
                    </w14:contentPart>
                  </a:graphicData>
                </a:graphic>
              </wp:anchor>
            </w:drawing>
          </mc:Choice>
          <mc:Fallback>
            <w:pict>
              <v:shape type="#_x0000_t75" id="对象 626" o:spid="_x0000_s626" fillcolor="#FFFFFF" stroked="t" strokeweight="1.0pt" style="position:absolute;&#10;margin-left:-29.225433pt;&#10;margin-top:8.746221pt;&#10;width:3.3937795pt;&#10;height:7.5938582pt;&#10;z-index:782;&#10;mso-position-horizontal:absolute;&#10;mso-position-horizontal-relative:char;&#10;mso-position-vertical:absolute;&#10;mso-position-vertical-relative:line;&#10;mso-wrap-distance-left:6.7498426pt;&#10;mso-wrap-distance-right:6.7498426pt;">
                <v:stroke color="#000000"/>
                <v:imagedata r:id="rId419"/>
                <o:lock selection="t"/>
              </v:shape>
            </w:pict>
          </mc:Fallback>
        </mc:AlternateContent>
      </w:r>
      <w:r>
        <mc:AlternateContent>
          <mc:Choice Requires="wps">
            <w:drawing>
              <wp:anchor distT="0" distB="0" distL="85723" distR="85723" simplePos="0" relativeHeight="783" behindDoc="0" locked="0" layoutInCell="1" hidden="0" allowOverlap="1">
                <wp:simplePos x="0" y="0"/>
                <wp:positionH relativeFrom="character">
                  <wp:posOffset>223741</wp:posOffset>
                </wp:positionH>
                <wp:positionV relativeFrom="line">
                  <wp:posOffset>108962</wp:posOffset>
                </wp:positionV>
                <wp:extent cx="22823" cy="22434"/>
                <wp:effectExtent l="0" t="0" r="0" b="0"/>
                <wp:wrapNone/>
                <wp:docPr id="628" name="对象 628"/>
                <wp:cNvGraphicFramePr>
                  <a:graphicFrameLocks noChangeAspect="0" noSelect="1"/>
                </wp:cNvGraphicFramePr>
                <a:graphic>
                  <a:graphicData uri="http://schemas.microsoft.com/office/word/2010/wordprocessingInk">
                    <w14:contentPart bwMode="auto" r:id="rId420">
                      <w14:nvContentPartPr>
                        <w14:cNvContentPartPr/>
                      </w14:nvContentPartPr>
                      <w14:xfrm>
                        <a:off x="0" y="0"/>
                        <a:ext cx="22823" cy="22434"/>
                      </w14:xfrm>
                    </w14:contentPart>
                  </a:graphicData>
                </a:graphic>
              </wp:anchor>
            </w:drawing>
          </mc:Choice>
          <mc:Fallback>
            <w:pict>
              <v:shape type="#_x0000_t75" id="对象 629" o:spid="_x0000_s629" fillcolor="#FFFFFF" stroked="t" strokeweight="1.0pt" style="position:absolute;&#10;margin-left:17.617401pt;&#10;margin-top:8.579685pt;&#10;width:1.797087pt;&#10;height:1.7664566pt;&#10;z-index:783;&#10;mso-position-horizontal:absolute;&#10;mso-position-horizontal-relative:char;&#10;mso-position-vertical:absolute;&#10;mso-position-vertical-relative:line;&#10;mso-wrap-distance-left:6.7498426pt;&#10;mso-wrap-distance-right:6.7498426pt;">
                <v:stroke color="#000000"/>
                <v:imagedata r:id="rId421"/>
                <o:lock selection="t"/>
              </v:shape>
            </w:pict>
          </mc:Fallback>
        </mc:AlternateContent>
      </w:r>
      <w:r>
        <mc:AlternateContent>
          <mc:Choice Requires="wps">
            <w:drawing>
              <wp:anchor distT="0" distB="0" distL="85723" distR="85723" simplePos="0" relativeHeight="784" behindDoc="0" locked="0" layoutInCell="1" hidden="0" allowOverlap="1">
                <wp:simplePos x="0" y="0"/>
                <wp:positionH relativeFrom="character">
                  <wp:posOffset>174177</wp:posOffset>
                </wp:positionH>
                <wp:positionV relativeFrom="line">
                  <wp:posOffset>108346</wp:posOffset>
                </wp:positionV>
                <wp:extent cx="32594" cy="22394"/>
                <wp:effectExtent l="0" t="0" r="0" b="0"/>
                <wp:wrapNone/>
                <wp:docPr id="631" name="对象 631"/>
                <wp:cNvGraphicFramePr>
                  <a:graphicFrameLocks noChangeAspect="0" noSelect="1"/>
                </wp:cNvGraphicFramePr>
                <a:graphic>
                  <a:graphicData uri="http://schemas.microsoft.com/office/word/2010/wordprocessingInk">
                    <w14:contentPart bwMode="auto" r:id="rId422">
                      <w14:nvContentPartPr>
                        <w14:cNvContentPartPr/>
                      </w14:nvContentPartPr>
                      <w14:xfrm>
                        <a:off x="0" y="0"/>
                        <a:ext cx="32594" cy="22394"/>
                      </w14:xfrm>
                    </w14:contentPart>
                  </a:graphicData>
                </a:graphic>
              </wp:anchor>
            </w:drawing>
          </mc:Choice>
          <mc:Fallback>
            <w:pict>
              <v:shape type="#_x0000_t75" id="对象 632" o:spid="_x0000_s632" fillcolor="#FFFFFF" stroked="t" strokeweight="1.0pt" style="position:absolute;&#10;margin-left:13.714724pt;&#10;margin-top:8.531181pt;&#10;width:2.5664573pt;&#10;height:1.7633075pt;&#10;z-index:784;&#10;mso-position-horizontal:absolute;&#10;mso-position-horizontal-relative:char;&#10;mso-position-vertical:absolute;&#10;mso-position-vertical-relative:line;&#10;mso-wrap-distance-left:6.7498426pt;&#10;mso-wrap-distance-right:6.7498426pt;">
                <v:stroke color="#000000"/>
                <v:imagedata r:id="rId423"/>
                <o:lock selection="t"/>
              </v:shape>
            </w:pict>
          </mc:Fallback>
        </mc:AlternateContent>
      </w:r>
      <w:r>
        <mc:AlternateContent>
          <mc:Choice Requires="wps">
            <w:drawing>
              <wp:anchor distT="0" distB="0" distL="85723" distR="85723" simplePos="0" relativeHeight="785" behindDoc="0" locked="0" layoutInCell="1" hidden="0" allowOverlap="1">
                <wp:simplePos x="0" y="0"/>
                <wp:positionH relativeFrom="character">
                  <wp:posOffset>114731</wp:posOffset>
                </wp:positionH>
                <wp:positionV relativeFrom="line">
                  <wp:posOffset>104304</wp:posOffset>
                </wp:positionV>
                <wp:extent cx="41203" cy="117971"/>
                <wp:effectExtent l="0" t="0" r="0" b="0"/>
                <wp:wrapNone/>
                <wp:docPr id="634" name="对象 634"/>
                <wp:cNvGraphicFramePr>
                  <a:graphicFrameLocks noChangeAspect="0" noSelect="1"/>
                </wp:cNvGraphicFramePr>
                <a:graphic>
                  <a:graphicData uri="http://schemas.microsoft.com/office/word/2010/wordprocessingInk">
                    <w14:contentPart bwMode="auto" r:id="rId424">
                      <w14:nvContentPartPr>
                        <w14:cNvContentPartPr/>
                      </w14:nvContentPartPr>
                      <w14:xfrm>
                        <a:off x="0" y="0"/>
                        <a:ext cx="41203" cy="117971"/>
                      </w14:xfrm>
                    </w14:contentPart>
                  </a:graphicData>
                </a:graphic>
              </wp:anchor>
            </w:drawing>
          </mc:Choice>
          <mc:Fallback>
            <w:pict>
              <v:shape type="#_x0000_t75" id="对象 635" o:spid="_x0000_s635" fillcolor="#FFFFFF" stroked="t" strokeweight="1.0pt" style="position:absolute;&#10;margin-left:9.033937pt;&#10;margin-top:8.2129135pt;&#10;width:3.2444093pt;&#10;height:9.289055pt;&#10;z-index:785;&#10;mso-position-horizontal:absolute;&#10;mso-position-horizontal-relative:char;&#10;mso-position-vertical:absolute;&#10;mso-position-vertical-relative:line;&#10;mso-wrap-distance-left:6.7498426pt;&#10;mso-wrap-distance-right:6.7498426pt;">
                <v:stroke color="#000000"/>
                <v:imagedata r:id="rId425"/>
                <o:lock selection="t"/>
              </v:shape>
            </w:pict>
          </mc:Fallback>
        </mc:AlternateContent>
      </w:r>
      <w:r>
        <mc:AlternateContent>
          <mc:Choice Requires="wps">
            <w:drawing>
              <wp:anchor distT="0" distB="0" distL="85723" distR="85723" simplePos="0" relativeHeight="786" behindDoc="0" locked="0" layoutInCell="1" hidden="0" allowOverlap="1">
                <wp:simplePos x="0" y="0"/>
                <wp:positionH relativeFrom="character">
                  <wp:posOffset>-158769</wp:posOffset>
                </wp:positionH>
                <wp:positionV relativeFrom="line">
                  <wp:posOffset>91337</wp:posOffset>
                </wp:positionV>
                <wp:extent cx="44316" cy="23294"/>
                <wp:effectExtent l="0" t="0" r="0" b="0"/>
                <wp:wrapNone/>
                <wp:docPr id="637" name="对象 637"/>
                <wp:cNvGraphicFramePr>
                  <a:graphicFrameLocks noChangeAspect="0" noSelect="1"/>
                </wp:cNvGraphicFramePr>
                <a:graphic>
                  <a:graphicData uri="http://schemas.microsoft.com/office/word/2010/wordprocessingInk">
                    <w14:contentPart bwMode="auto" r:id="rId426">
                      <w14:nvContentPartPr>
                        <w14:cNvContentPartPr/>
                      </w14:nvContentPartPr>
                      <w14:xfrm>
                        <a:off x="0" y="0"/>
                        <a:ext cx="44316" cy="23294"/>
                      </w14:xfrm>
                    </w14:contentPart>
                  </a:graphicData>
                </a:graphic>
              </wp:anchor>
            </w:drawing>
          </mc:Choice>
          <mc:Fallback>
            <w:pict>
              <v:shape type="#_x0000_t75" id="对象 638" o:spid="_x0000_s638" fillcolor="#FFFFFF" stroked="t" strokeweight="1.0pt" style="position:absolute;&#10;margin-left:-12.501495pt;&#10;margin-top:7.19189pt;&#10;width:3.4894493pt;&#10;height:1.8341732pt;&#10;z-index:786;&#10;mso-position-horizontal:absolute;&#10;mso-position-horizontal-relative:char;&#10;mso-position-vertical:absolute;&#10;mso-position-vertical-relative:line;&#10;mso-wrap-distance-left:6.7498426pt;&#10;mso-wrap-distance-right:6.7498426pt;">
                <v:stroke color="#000000"/>
                <v:imagedata r:id="rId427"/>
                <o:lock selection="t"/>
              </v:shape>
            </w:pict>
          </mc:Fallback>
        </mc:AlternateContent>
      </w:r>
      <w:r>
        <mc:AlternateContent>
          <mc:Choice Requires="wps">
            <w:drawing>
              <wp:anchor distT="0" distB="0" distL="85723" distR="85723" simplePos="0" relativeHeight="787" behindDoc="0" locked="0" layoutInCell="1" hidden="0" allowOverlap="1">
                <wp:simplePos x="0" y="0"/>
                <wp:positionH relativeFrom="character">
                  <wp:posOffset>280644</wp:posOffset>
                </wp:positionH>
                <wp:positionV relativeFrom="line">
                  <wp:posOffset>84266</wp:posOffset>
                </wp:positionV>
                <wp:extent cx="60533" cy="28045"/>
                <wp:effectExtent l="0" t="0" r="0" b="0"/>
                <wp:wrapNone/>
                <wp:docPr id="640" name="对象 640"/>
                <wp:cNvGraphicFramePr>
                  <a:graphicFrameLocks noChangeAspect="0" noSelect="1"/>
                </wp:cNvGraphicFramePr>
                <a:graphic>
                  <a:graphicData uri="http://schemas.microsoft.com/office/word/2010/wordprocessingInk">
                    <w14:contentPart bwMode="auto" r:id="rId428">
                      <w14:nvContentPartPr>
                        <w14:cNvContentPartPr/>
                      </w14:nvContentPartPr>
                      <w14:xfrm>
                        <a:off x="0" y="0"/>
                        <a:ext cx="60533" cy="28045"/>
                      </w14:xfrm>
                    </w14:contentPart>
                  </a:graphicData>
                </a:graphic>
              </wp:anchor>
            </w:drawing>
          </mc:Choice>
          <mc:Fallback>
            <w:pict>
              <v:shape type="#_x0000_t75" id="对象 641" o:spid="_x0000_s641" fillcolor="#FFFFFF" stroked="t" strokeweight="1.0pt" style="position:absolute;&#10;margin-left:22.097952pt;&#10;margin-top:6.6351185pt;&#10;width:4.766379pt;&#10;height:2.2083464pt;&#10;z-index:787;&#10;mso-position-horizontal:absolute;&#10;mso-position-horizontal-relative:char;&#10;mso-position-vertical:absolute;&#10;mso-position-vertical-relative:line;&#10;mso-wrap-distance-left:6.7498426pt;&#10;mso-wrap-distance-right:6.7498426pt;">
                <v:stroke color="#000000"/>
                <v:imagedata r:id="rId429"/>
                <o:lock selection="t"/>
              </v:shape>
            </w:pict>
          </mc:Fallback>
        </mc:AlternateContent>
      </w:r>
      <w:r>
        <mc:AlternateContent>
          <mc:Choice Requires="wps">
            <w:drawing>
              <wp:anchor distT="0" distB="0" distL="85723" distR="85723" simplePos="0" relativeHeight="788" behindDoc="0" locked="0" layoutInCell="1" hidden="0" allowOverlap="1">
                <wp:simplePos x="0" y="0"/>
                <wp:positionH relativeFrom="character">
                  <wp:posOffset>-326194</wp:posOffset>
                </wp:positionH>
                <wp:positionV relativeFrom="line">
                  <wp:posOffset>76404</wp:posOffset>
                </wp:positionV>
                <wp:extent cx="156119" cy="128410"/>
                <wp:effectExtent l="0" t="0" r="0" b="0"/>
                <wp:wrapNone/>
                <wp:docPr id="643" name="对象 643"/>
                <wp:cNvGraphicFramePr>
                  <a:graphicFrameLocks noChangeAspect="0" noSelect="1"/>
                </wp:cNvGraphicFramePr>
                <a:graphic>
                  <a:graphicData uri="http://schemas.microsoft.com/office/word/2010/wordprocessingInk">
                    <w14:contentPart bwMode="auto" r:id="rId430">
                      <w14:nvContentPartPr>
                        <w14:cNvContentPartPr/>
                      </w14:nvContentPartPr>
                      <w14:xfrm>
                        <a:off x="0" y="0"/>
                        <a:ext cx="156119" cy="128410"/>
                      </w14:xfrm>
                    </w14:contentPart>
                  </a:graphicData>
                </a:graphic>
              </wp:anchor>
            </w:drawing>
          </mc:Choice>
          <mc:Fallback>
            <w:pict>
              <v:shape type="#_x0000_t75" id="对象 644" o:spid="_x0000_s644" fillcolor="#FFFFFF" stroked="t" strokeweight="1.0pt" style="position:absolute;&#10;margin-left:-25.684565pt;&#10;margin-top:6.016063pt;&#10;width:12.292834pt;&#10;height:10.111023pt;&#10;z-index:788;&#10;mso-position-horizontal:absolute;&#10;mso-position-horizontal-relative:char;&#10;mso-position-vertical:absolute;&#10;mso-position-vertical-relative:line;&#10;mso-wrap-distance-left:6.7498426pt;&#10;mso-wrap-distance-right:6.7498426pt;">
                <v:stroke color="#000000"/>
                <v:imagedata r:id="rId431"/>
                <o:lock selection="t"/>
              </v:shape>
            </w:pict>
          </mc:Fallback>
        </mc:AlternateContent>
      </w:r>
      <w:r>
        <mc:AlternateContent>
          <mc:Choice Requires="wps">
            <w:drawing>
              <wp:anchor distT="0" distB="0" distL="85723" distR="85723" simplePos="0" relativeHeight="789" behindDoc="0" locked="0" layoutInCell="1" hidden="0" allowOverlap="1">
                <wp:simplePos x="0" y="0"/>
                <wp:positionH relativeFrom="character">
                  <wp:posOffset>28579</wp:posOffset>
                </wp:positionH>
                <wp:positionV relativeFrom="line">
                  <wp:posOffset>71892</wp:posOffset>
                </wp:positionV>
                <wp:extent cx="95417" cy="144778"/>
                <wp:effectExtent l="0" t="0" r="0" b="0"/>
                <wp:wrapNone/>
                <wp:docPr id="646" name="对象 646"/>
                <wp:cNvGraphicFramePr>
                  <a:graphicFrameLocks noChangeAspect="0" noSelect="1"/>
                </wp:cNvGraphicFramePr>
                <a:graphic>
                  <a:graphicData uri="http://schemas.microsoft.com/office/word/2010/wordprocessingInk">
                    <w14:contentPart bwMode="auto" r:id="rId432">
                      <w14:nvContentPartPr>
                        <w14:cNvContentPartPr/>
                      </w14:nvContentPartPr>
                      <w14:xfrm>
                        <a:off x="0" y="0"/>
                        <a:ext cx="95417" cy="144778"/>
                      </w14:xfrm>
                    </w14:contentPart>
                  </a:graphicData>
                </a:graphic>
              </wp:anchor>
            </w:drawing>
          </mc:Choice>
          <mc:Fallback>
            <w:pict>
              <v:shape type="#_x0000_t75" id="对象 647" o:spid="_x0000_s647" fillcolor="#FFFFFF" stroked="t" strokeweight="1.0pt" style="position:absolute;&#10;margin-left:2.250315pt;&#10;margin-top:5.6607876pt;&#10;width:7.51315pt;&#10;height:11.399842pt;&#10;z-index:789;&#10;mso-position-horizontal:absolute;&#10;mso-position-horizontal-relative:char;&#10;mso-position-vertical:absolute;&#10;mso-position-vertical-relative:line;&#10;mso-wrap-distance-left:6.7498426pt;&#10;mso-wrap-distance-right:6.7498426pt;">
                <v:stroke color="#000000"/>
                <v:imagedata r:id="rId433"/>
                <o:lock selection="t"/>
              </v:shape>
            </w:pict>
          </mc:Fallback>
        </mc:AlternateContent>
      </w:r>
      <w:r>
        <mc:AlternateContent>
          <mc:Choice Requires="wps">
            <w:drawing>
              <wp:anchor distT="0" distB="0" distL="85723" distR="85723" simplePos="0" relativeHeight="790" behindDoc="0" locked="0" layoutInCell="1" hidden="0" allowOverlap="1">
                <wp:simplePos x="0" y="0"/>
                <wp:positionH relativeFrom="character">
                  <wp:posOffset>285936</wp:posOffset>
                </wp:positionH>
                <wp:positionV relativeFrom="line">
                  <wp:posOffset>64723</wp:posOffset>
                </wp:positionV>
                <wp:extent cx="94466" cy="134195"/>
                <wp:effectExtent l="0" t="0" r="0" b="0"/>
                <wp:wrapNone/>
                <wp:docPr id="649" name="对象 649"/>
                <wp:cNvGraphicFramePr>
                  <a:graphicFrameLocks noChangeAspect="0" noSelect="1"/>
                </wp:cNvGraphicFramePr>
                <a:graphic>
                  <a:graphicData uri="http://schemas.microsoft.com/office/word/2010/wordprocessingInk">
                    <w14:contentPart bwMode="auto" r:id="rId434">
                      <w14:nvContentPartPr>
                        <w14:cNvContentPartPr/>
                      </w14:nvContentPartPr>
                      <w14:xfrm>
                        <a:off x="0" y="0"/>
                        <a:ext cx="94466" cy="134195"/>
                      </w14:xfrm>
                    </w14:contentPart>
                  </a:graphicData>
                </a:graphic>
              </wp:anchor>
            </w:drawing>
          </mc:Choice>
          <mc:Fallback>
            <w:pict>
              <v:shape type="#_x0000_t75" id="对象 650" o:spid="_x0000_s650" fillcolor="#FFFFFF" stroked="t" strokeweight="1.0pt" style="position:absolute;&#10;margin-left:22.514647pt;&#10;margin-top:5.096299pt;&#10;width:7.4382687pt;&#10;height:10.566536pt;&#10;z-index:790;&#10;mso-position-horizontal:absolute;&#10;mso-position-horizontal-relative:char;&#10;mso-position-vertical:absolute;&#10;mso-position-vertical-relative:line;&#10;mso-wrap-distance-left:6.7498426pt;&#10;mso-wrap-distance-right:6.7498426pt;">
                <v:stroke color="#000000"/>
                <v:imagedata r:id="rId435"/>
                <o:lock selection="t"/>
              </v:shape>
            </w:pict>
          </mc:Fallback>
        </mc:AlternateContent>
      </w:r>
      <w:r>
        <mc:AlternateContent>
          <mc:Choice Requires="wps">
            <w:drawing>
              <wp:anchor distT="0" distB="0" distL="85723" distR="85723" simplePos="0" relativeHeight="791" behindDoc="0" locked="0" layoutInCell="1" hidden="0" allowOverlap="1">
                <wp:simplePos x="0" y="0"/>
                <wp:positionH relativeFrom="character">
                  <wp:posOffset>-159615</wp:posOffset>
                </wp:positionH>
                <wp:positionV relativeFrom="line">
                  <wp:posOffset>57826</wp:posOffset>
                </wp:positionV>
                <wp:extent cx="55742" cy="30709"/>
                <wp:effectExtent l="0" t="0" r="0" b="0"/>
                <wp:wrapNone/>
                <wp:docPr id="652" name="对象 652"/>
                <wp:cNvGraphicFramePr>
                  <a:graphicFrameLocks noChangeAspect="0" noSelect="1"/>
                </wp:cNvGraphicFramePr>
                <a:graphic>
                  <a:graphicData uri="http://schemas.microsoft.com/office/word/2010/wordprocessingInk">
                    <w14:contentPart bwMode="auto" r:id="rId436">
                      <w14:nvContentPartPr>
                        <w14:cNvContentPartPr/>
                      </w14:nvContentPartPr>
                      <w14:xfrm>
                        <a:off x="0" y="0"/>
                        <a:ext cx="55742" cy="30709"/>
                      </w14:xfrm>
                    </w14:contentPart>
                  </a:graphicData>
                </a:graphic>
              </wp:anchor>
            </w:drawing>
          </mc:Choice>
          <mc:Fallback>
            <w:pict>
              <v:shape type="#_x0000_t75" id="对象 653" o:spid="_x0000_s653" fillcolor="#FFFFFF" stroked="t" strokeweight="1.0pt" style="position:absolute;&#10;margin-left:-12.56811pt;&#10;margin-top:4.5532284pt;&#10;width:4.3891344pt;&#10;height:2.4180315pt;&#10;z-index:791;&#10;mso-position-horizontal:absolute;&#10;mso-position-horizontal-relative:char;&#10;mso-position-vertical:absolute;&#10;mso-position-vertical-relative:line;&#10;mso-wrap-distance-left:6.7498426pt;&#10;mso-wrap-distance-right:6.7498426pt;">
                <v:stroke color="#000000"/>
                <v:imagedata r:id="rId437"/>
                <o:lock selection="t"/>
              </v:shape>
            </w:pict>
          </mc:Fallback>
        </mc:AlternateContent>
      </w:r>
      <w:r>
        <mc:AlternateContent>
          <mc:Choice Requires="wps">
            <w:drawing>
              <wp:anchor distT="0" distB="0" distL="85723" distR="85723" simplePos="0" relativeHeight="792" behindDoc="0" locked="0" layoutInCell="1" hidden="0" allowOverlap="1">
                <wp:simplePos x="0" y="0"/>
                <wp:positionH relativeFrom="character">
                  <wp:posOffset>98278</wp:posOffset>
                </wp:positionH>
                <wp:positionV relativeFrom="line">
                  <wp:posOffset>56045</wp:posOffset>
                </wp:positionV>
                <wp:extent cx="42482" cy="195486"/>
                <wp:effectExtent l="0" t="0" r="0" b="0"/>
                <wp:wrapNone/>
                <wp:docPr id="655" name="对象 655"/>
                <wp:cNvGraphicFramePr>
                  <a:graphicFrameLocks noChangeAspect="0" noSelect="1"/>
                </wp:cNvGraphicFramePr>
                <a:graphic>
                  <a:graphicData uri="http://schemas.microsoft.com/office/word/2010/wordprocessingInk">
                    <w14:contentPart bwMode="auto" r:id="rId438">
                      <w14:nvContentPartPr>
                        <w14:cNvContentPartPr/>
                      </w14:nvContentPartPr>
                      <w14:xfrm>
                        <a:off x="0" y="0"/>
                        <a:ext cx="42482" cy="195486"/>
                      </w14:xfrm>
                    </w14:contentPart>
                  </a:graphicData>
                </a:graphic>
              </wp:anchor>
            </w:drawing>
          </mc:Choice>
          <mc:Fallback>
            <w:pict>
              <v:shape type="#_x0000_t75" id="对象 656" o:spid="_x0000_s656" fillcolor="#FFFFFF" stroked="t" strokeweight="1.0pt" style="position:absolute;&#10;margin-left:7.738425pt;&#10;margin-top:4.412992pt;&#10;width:3.3451178pt;&#10;height:15.392598pt;&#10;z-index:792;&#10;mso-position-horizontal:absolute;&#10;mso-position-horizontal-relative:char;&#10;mso-position-vertical:absolute;&#10;mso-position-vertical-relative:line;&#10;mso-wrap-distance-left:6.7498426pt;&#10;mso-wrap-distance-right:6.7498426pt;">
                <v:stroke color="#000000"/>
                <v:imagedata r:id="rId439"/>
                <o:lock selection="t"/>
              </v:shape>
            </w:pict>
          </mc:Fallback>
        </mc:AlternateContent>
      </w:r>
      <w:r>
        <mc:AlternateContent>
          <mc:Choice Requires="wps">
            <w:drawing>
              <wp:anchor distT="0" distB="0" distL="85723" distR="85723" simplePos="0" relativeHeight="793" behindDoc="0" locked="0" layoutInCell="1" hidden="0" allowOverlap="1">
                <wp:simplePos x="0" y="0"/>
                <wp:positionH relativeFrom="character">
                  <wp:posOffset>-83186</wp:posOffset>
                </wp:positionH>
                <wp:positionV relativeFrom="line">
                  <wp:posOffset>45672</wp:posOffset>
                </wp:positionV>
                <wp:extent cx="103768" cy="355564"/>
                <wp:effectExtent l="0" t="0" r="0" b="0"/>
                <wp:wrapNone/>
                <wp:docPr id="658" name="对象 658"/>
                <wp:cNvGraphicFramePr>
                  <a:graphicFrameLocks noChangeAspect="0" noSelect="1"/>
                </wp:cNvGraphicFramePr>
                <a:graphic>
                  <a:graphicData uri="http://schemas.microsoft.com/office/word/2010/wordprocessingInk">
                    <w14:contentPart bwMode="auto" r:id="rId440">
                      <w14:nvContentPartPr>
                        <w14:cNvContentPartPr/>
                      </w14:nvContentPartPr>
                      <w14:xfrm>
                        <a:off x="0" y="0"/>
                        <a:ext cx="103768" cy="355564"/>
                      </w14:xfrm>
                    </w14:contentPart>
                  </a:graphicData>
                </a:graphic>
              </wp:anchor>
            </w:drawing>
          </mc:Choice>
          <mc:Fallback>
            <w:pict>
              <v:shape type="#_x0000_t75" id="对象 659" o:spid="_x0000_s659" fillcolor="#FFFFFF" stroked="t" strokeweight="1.0pt" style="position:absolute;&#10;margin-left:-6.5500784pt;&#10;margin-top:3.5962203pt;&#10;width:8.170709pt;&#10;height:27.997166pt;&#10;z-index:793;&#10;mso-position-horizontal:absolute;&#10;mso-position-horizontal-relative:char;&#10;mso-position-vertical:absolute;&#10;mso-position-vertical-relative:line;&#10;mso-wrap-distance-left:6.7498426pt;&#10;mso-wrap-distance-right:6.7498426pt;">
                <v:stroke color="#000000"/>
                <v:imagedata r:id="rId441"/>
                <o:lock selection="t"/>
              </v:shape>
            </w:pict>
          </mc:Fallback>
        </mc:AlternateContent>
      </w:r>
      <w:r>
        <mc:AlternateContent>
          <mc:Choice Requires="wps">
            <w:drawing>
              <wp:anchor distT="0" distB="0" distL="85723" distR="85723" simplePos="0" relativeHeight="794" behindDoc="0" locked="0" layoutInCell="1" hidden="0" allowOverlap="1">
                <wp:simplePos x="0" y="0"/>
                <wp:positionH relativeFrom="character">
                  <wp:posOffset>333810</wp:posOffset>
                </wp:positionH>
                <wp:positionV relativeFrom="line">
                  <wp:posOffset>45462</wp:posOffset>
                </wp:positionV>
                <wp:extent cx="35018" cy="178221"/>
                <wp:effectExtent l="0" t="0" r="0" b="0"/>
                <wp:wrapNone/>
                <wp:docPr id="661" name="对象 661"/>
                <wp:cNvGraphicFramePr>
                  <a:graphicFrameLocks noChangeAspect="0" noSelect="1"/>
                </wp:cNvGraphicFramePr>
                <a:graphic>
                  <a:graphicData uri="http://schemas.microsoft.com/office/word/2010/wordprocessingInk">
                    <w14:contentPart bwMode="auto" r:id="rId442">
                      <w14:nvContentPartPr>
                        <w14:cNvContentPartPr/>
                      </w14:nvContentPartPr>
                      <w14:xfrm>
                        <a:off x="0" y="0"/>
                        <a:ext cx="35018" cy="178221"/>
                      </w14:xfrm>
                    </w14:contentPart>
                  </a:graphicData>
                </a:graphic>
              </wp:anchor>
            </w:drawing>
          </mc:Choice>
          <mc:Fallback>
            <w:pict>
              <v:shape type="#_x0000_t75" id="对象 662" o:spid="_x0000_s662" fillcolor="#FFFFFF" stroked="t" strokeweight="1.0pt" style="position:absolute;&#10;margin-left:26.284252pt;&#10;margin-top:3.579685pt;&#10;width:2.7573233pt;&#10;height:14.03315pt;&#10;z-index:794;&#10;mso-position-horizontal:absolute;&#10;mso-position-horizontal-relative:char;&#10;mso-position-vertical:absolute;&#10;mso-position-vertical-relative:line;&#10;mso-wrap-distance-left:6.7498426pt;&#10;mso-wrap-distance-right:6.7498426pt;">
                <v:stroke color="#000000"/>
                <v:imagedata r:id="rId443"/>
                <o:lock selection="t"/>
              </v:shape>
            </w:pict>
          </mc:Fallback>
        </mc:AlternateContent>
      </w:r>
      <w:r>
        <mc:AlternateContent>
          <mc:Choice Requires="wps">
            <w:drawing>
              <wp:anchor distT="0" distB="0" distL="85723" distR="85723" simplePos="0" relativeHeight="795" behindDoc="0" locked="0" layoutInCell="1" hidden="0" allowOverlap="1">
                <wp:simplePos x="0" y="0"/>
                <wp:positionH relativeFrom="character">
                  <wp:posOffset>133538</wp:posOffset>
                </wp:positionH>
                <wp:positionV relativeFrom="line">
                  <wp:posOffset>36616</wp:posOffset>
                </wp:positionV>
                <wp:extent cx="74947" cy="45864"/>
                <wp:effectExtent l="0" t="0" r="0" b="0"/>
                <wp:wrapNone/>
                <wp:docPr id="664" name="对象 664"/>
                <wp:cNvGraphicFramePr>
                  <a:graphicFrameLocks noChangeAspect="0" noSelect="1"/>
                </wp:cNvGraphicFramePr>
                <a:graphic>
                  <a:graphicData uri="http://schemas.microsoft.com/office/word/2010/wordprocessingInk">
                    <w14:contentPart bwMode="auto" r:id="rId444">
                      <w14:nvContentPartPr>
                        <w14:cNvContentPartPr/>
                      </w14:nvContentPartPr>
                      <w14:xfrm>
                        <a:off x="0" y="0"/>
                        <a:ext cx="74947" cy="45864"/>
                      </w14:xfrm>
                    </w14:contentPart>
                  </a:graphicData>
                </a:graphic>
              </wp:anchor>
            </w:drawing>
          </mc:Choice>
          <mc:Fallback>
            <w:pict>
              <v:shape type="#_x0000_t75" id="对象 665" o:spid="_x0000_s665" fillcolor="#FFFFFF" stroked="t" strokeweight="1.0pt" style="position:absolute;&#10;margin-left:10.514803pt;&#10;margin-top:2.8831496pt;&#10;width:5.9013395pt;&#10;height:3.6113384pt;&#10;z-index:795;&#10;mso-position-horizontal:absolute;&#10;mso-position-horizontal-relative:char;&#10;mso-position-vertical:absolute;&#10;mso-position-vertical-relative:line;&#10;mso-wrap-distance-left:6.7498426pt;&#10;mso-wrap-distance-right:6.7498426pt;">
                <v:stroke color="#000000"/>
                <v:imagedata r:id="rId445"/>
                <o:lock selection="t"/>
              </v:shape>
            </w:pict>
          </mc:Fallback>
        </mc:AlternateContent>
      </w:r>
      <w:r>
        <mc:AlternateContent>
          <mc:Choice Requires="wps">
            <w:drawing>
              <wp:anchor distT="0" distB="0" distL="85723" distR="85723" simplePos="0" relativeHeight="796" behindDoc="0" locked="0" layoutInCell="1" hidden="0" allowOverlap="1">
                <wp:simplePos x="0" y="0"/>
                <wp:positionH relativeFrom="character">
                  <wp:posOffset>149020</wp:posOffset>
                </wp:positionH>
                <wp:positionV relativeFrom="line">
                  <wp:posOffset>35303</wp:posOffset>
                </wp:positionV>
                <wp:extent cx="54776" cy="64120"/>
                <wp:effectExtent l="0" t="0" r="0" b="0"/>
                <wp:wrapNone/>
                <wp:docPr id="667" name="对象 667"/>
                <wp:cNvGraphicFramePr>
                  <a:graphicFrameLocks noChangeAspect="0" noSelect="1"/>
                </wp:cNvGraphicFramePr>
                <a:graphic>
                  <a:graphicData uri="http://schemas.microsoft.com/office/word/2010/wordprocessingInk">
                    <w14:contentPart bwMode="auto" r:id="rId446">
                      <w14:nvContentPartPr>
                        <w14:cNvContentPartPr/>
                      </w14:nvContentPartPr>
                      <w14:xfrm>
                        <a:off x="0" y="0"/>
                        <a:ext cx="54776" cy="64120"/>
                      </w14:xfrm>
                    </w14:contentPart>
                  </a:graphicData>
                </a:graphic>
              </wp:anchor>
            </w:drawing>
          </mc:Choice>
          <mc:Fallback>
            <w:pict>
              <v:shape type="#_x0000_t75" id="对象 668" o:spid="_x0000_s668" fillcolor="#FFFFFF" stroked="t" strokeweight="1.0pt" style="position:absolute;&#10;margin-left:11.733858pt;&#10;margin-top:2.7797637pt;&#10;width:4.3130717pt;&#10;height:5.0488186pt;&#10;z-index:796;&#10;mso-position-horizontal:absolute;&#10;mso-position-horizontal-relative:char;&#10;mso-position-vertical:absolute;&#10;mso-position-vertical-relative:line;&#10;mso-wrap-distance-left:6.7498426pt;&#10;mso-wrap-distance-right:6.7498426pt;">
                <v:stroke color="#000000"/>
                <v:imagedata r:id="rId447"/>
                <o:lock selection="t"/>
              </v:shape>
            </w:pict>
          </mc:Fallback>
        </mc:AlternateContent>
      </w:r>
      <w:r>
        <mc:AlternateContent>
          <mc:Choice Requires="wps">
            <w:drawing>
              <wp:anchor distT="0" distB="0" distL="85723" distR="85723" simplePos="0" relativeHeight="797" behindDoc="0" locked="0" layoutInCell="1" hidden="0" allowOverlap="1">
                <wp:simplePos x="0" y="0"/>
                <wp:positionH relativeFrom="character">
                  <wp:posOffset>50989</wp:posOffset>
                </wp:positionH>
                <wp:positionV relativeFrom="line">
                  <wp:posOffset>25267</wp:posOffset>
                </wp:positionV>
                <wp:extent cx="51711" cy="29085"/>
                <wp:effectExtent l="0" t="0" r="0" b="0"/>
                <wp:wrapNone/>
                <wp:docPr id="670" name="对象 670"/>
                <wp:cNvGraphicFramePr>
                  <a:graphicFrameLocks noChangeAspect="0" noSelect="1"/>
                </wp:cNvGraphicFramePr>
                <a:graphic>
                  <a:graphicData uri="http://schemas.microsoft.com/office/word/2010/wordprocessingInk">
                    <w14:contentPart bwMode="auto" r:id="rId448">
                      <w14:nvContentPartPr>
                        <w14:cNvContentPartPr/>
                      </w14:nvContentPartPr>
                      <w14:xfrm>
                        <a:off x="0" y="0"/>
                        <a:ext cx="51711" cy="29085"/>
                      </w14:xfrm>
                    </w14:contentPart>
                  </a:graphicData>
                </a:graphic>
              </wp:anchor>
            </w:drawing>
          </mc:Choice>
          <mc:Fallback>
            <w:pict>
              <v:shape type="#_x0000_t75" id="对象 671" o:spid="_x0000_s671" fillcolor="#FFFFFF" stroked="t" strokeweight="1.0pt" style="position:absolute;&#10;margin-left:4.014882pt;&#10;margin-top:1.9895276pt;&#10;width:4.0717325pt;&#10;height:2.2901576pt;&#10;z-index:797;&#10;mso-position-horizontal:absolute;&#10;mso-position-horizontal-relative:char;&#10;mso-position-vertical:absolute;&#10;mso-position-vertical-relative:line;&#10;mso-wrap-distance-left:6.7498426pt;&#10;mso-wrap-distance-right:6.7498426pt;">
                <v:stroke color="#000000"/>
                <v:imagedata r:id="rId449"/>
                <o:lock selection="t"/>
              </v:shape>
            </w:pict>
          </mc:Fallback>
        </mc:AlternateContent>
      </w:r>
      <w:r>
        <mc:AlternateContent>
          <mc:Choice Requires="wps">
            <w:drawing>
              <wp:anchor distT="0" distB="0" distL="85723" distR="85723" simplePos="0" relativeHeight="798" behindDoc="0" locked="0" layoutInCell="1" hidden="0" allowOverlap="1">
                <wp:simplePos x="0" y="0"/>
                <wp:positionH relativeFrom="character">
                  <wp:posOffset>287205</wp:posOffset>
                </wp:positionH>
                <wp:positionV relativeFrom="line">
                  <wp:posOffset>13961</wp:posOffset>
                </wp:positionV>
                <wp:extent cx="74714" cy="46528"/>
                <wp:effectExtent l="0" t="0" r="0" b="0"/>
                <wp:wrapNone/>
                <wp:docPr id="673" name="对象 673"/>
                <wp:cNvGraphicFramePr>
                  <a:graphicFrameLocks noChangeAspect="0" noSelect="1"/>
                </wp:cNvGraphicFramePr>
                <a:graphic>
                  <a:graphicData uri="http://schemas.microsoft.com/office/word/2010/wordprocessingInk">
                    <w14:contentPart bwMode="auto" r:id="rId450">
                      <w14:nvContentPartPr>
                        <w14:cNvContentPartPr/>
                      </w14:nvContentPartPr>
                      <w14:xfrm>
                        <a:off x="0" y="0"/>
                        <a:ext cx="74714" cy="46528"/>
                      </w14:xfrm>
                    </w14:contentPart>
                  </a:graphicData>
                </a:graphic>
              </wp:anchor>
            </w:drawing>
          </mc:Choice>
          <mc:Fallback>
            <w:pict>
              <v:shape type="#_x0000_t75" id="对象 674" o:spid="_x0000_s674" fillcolor="#FFFFFF" stroked="t" strokeweight="1.0pt" style="position:absolute;&#10;margin-left:22.614567pt;&#10;margin-top:1.0992913pt;&#10;width:5.882993pt;&#10;height:3.6636221pt;&#10;z-index:798;&#10;mso-position-horizontal:absolute;&#10;mso-position-horizontal-relative:char;&#10;mso-position-vertical:absolute;&#10;mso-position-vertical-relative:line;&#10;mso-wrap-distance-left:6.7498426pt;&#10;mso-wrap-distance-right:6.7498426pt;">
                <v:stroke color="#000000"/>
                <v:imagedata r:id="rId451"/>
                <o:lock selection="t"/>
              </v:shape>
            </w:pict>
          </mc:Fallback>
        </mc:AlternateContent>
      </w:r>
      <w:r>
        <mc:AlternateContent>
          <mc:Choice Requires="wps">
            <w:drawing>
              <wp:anchor distT="0" distB="0" distL="85723" distR="85723" simplePos="0" relativeHeight="799" behindDoc="0" locked="0" layoutInCell="1" hidden="0" allowOverlap="1">
                <wp:simplePos x="0" y="0"/>
                <wp:positionH relativeFrom="character">
                  <wp:posOffset>-80454</wp:posOffset>
                </wp:positionH>
                <wp:positionV relativeFrom="line">
                  <wp:posOffset>10476</wp:posOffset>
                </wp:positionV>
                <wp:extent cx="68316" cy="29811"/>
                <wp:effectExtent l="0" t="0" r="0" b="0"/>
                <wp:wrapNone/>
                <wp:docPr id="676" name="对象 676"/>
                <wp:cNvGraphicFramePr>
                  <a:graphicFrameLocks noChangeAspect="0" noSelect="1"/>
                </wp:cNvGraphicFramePr>
                <a:graphic>
                  <a:graphicData uri="http://schemas.microsoft.com/office/word/2010/wordprocessingInk">
                    <w14:contentPart bwMode="auto" r:id="rId452">
                      <w14:nvContentPartPr>
                        <w14:cNvContentPartPr/>
                      </w14:nvContentPartPr>
                      <w14:xfrm>
                        <a:off x="0" y="0"/>
                        <a:ext cx="68316" cy="29811"/>
                      </w14:xfrm>
                    </w14:contentPart>
                  </a:graphicData>
                </a:graphic>
              </wp:anchor>
            </w:drawing>
          </mc:Choice>
          <mc:Fallback>
            <w:pict>
              <v:shape type="#_x0000_t75" id="对象 677" o:spid="_x0000_s677" fillcolor="#FFFFFF" stroked="t" strokeweight="1.0pt" style="position:absolute;&#10;margin-left:-6.334961pt;&#10;margin-top:0.824882pt;&#10;width:5.3792124pt;&#10;height:2.3473232pt;&#10;z-index:799;&#10;mso-position-horizontal:absolute;&#10;mso-position-horizontal-relative:char;&#10;mso-position-vertical:absolute;&#10;mso-position-vertical-relative:line;&#10;mso-wrap-distance-left:6.7498426pt;&#10;mso-wrap-distance-right:6.7498426pt;">
                <v:stroke color="#000000"/>
                <v:imagedata r:id="rId453"/>
                <o:lock selection="t"/>
              </v:shape>
            </w:pict>
          </mc:Fallback>
        </mc:AlternateContent>
      </w:r>
      <w:r>
        <mc:AlternateContent>
          <mc:Choice Requires="wps">
            <w:drawing>
              <wp:anchor distT="0" distB="0" distL="85723" distR="85723" simplePos="0" relativeHeight="800" behindDoc="0" locked="0" layoutInCell="1" hidden="0" allowOverlap="1">
                <wp:simplePos x="0" y="0"/>
                <wp:positionH relativeFrom="character">
                  <wp:posOffset>-191788</wp:posOffset>
                </wp:positionH>
                <wp:positionV relativeFrom="line">
                  <wp:posOffset>6453</wp:posOffset>
                </wp:positionV>
                <wp:extent cx="122819" cy="54882"/>
                <wp:effectExtent l="0" t="0" r="0" b="0"/>
                <wp:wrapNone/>
                <wp:docPr id="679" name="对象 679"/>
                <wp:cNvGraphicFramePr>
                  <a:graphicFrameLocks noChangeAspect="0" noSelect="1"/>
                </wp:cNvGraphicFramePr>
                <a:graphic>
                  <a:graphicData uri="http://schemas.microsoft.com/office/word/2010/wordprocessingInk">
                    <w14:contentPart bwMode="auto" r:id="rId454">
                      <w14:nvContentPartPr>
                        <w14:cNvContentPartPr/>
                      </w14:nvContentPartPr>
                      <w14:xfrm>
                        <a:off x="0" y="0"/>
                        <a:ext cx="122819" cy="54882"/>
                      </w14:xfrm>
                    </w14:contentPart>
                  </a:graphicData>
                </a:graphic>
              </wp:anchor>
            </w:drawing>
          </mc:Choice>
          <mc:Fallback>
            <w:pict>
              <v:shape type="#_x0000_t75" id="对象 680" o:spid="_x0000_s680" fillcolor="#FFFFFF" stroked="t" strokeweight="1.0pt" style="position:absolute;&#10;margin-left:-15.101418pt;&#10;margin-top:0.5081102pt;&#10;width:9.670788pt;&#10;height:4.3214173pt;&#10;z-index:800;&#10;mso-position-horizontal:absolute;&#10;mso-position-horizontal-relative:char;&#10;mso-position-vertical:absolute;&#10;mso-position-vertical-relative:line;&#10;mso-wrap-distance-left:6.7498426pt;&#10;mso-wrap-distance-right:6.7498426pt;">
                <v:stroke color="#000000"/>
                <v:imagedata r:id="rId455"/>
                <o:lock selection="t"/>
              </v:shape>
            </w:pict>
          </mc:Fallback>
        </mc:AlternateContent>
      </w:r>
      <w:r>
        <mc:AlternateContent>
          <mc:Choice Requires="wps">
            <w:drawing>
              <wp:anchor distT="0" distB="0" distL="85723" distR="85723" simplePos="0" relativeHeight="801" behindDoc="0" locked="0" layoutInCell="1" hidden="0" allowOverlap="1">
                <wp:simplePos x="0" y="0"/>
                <wp:positionH relativeFrom="character">
                  <wp:posOffset>356419</wp:posOffset>
                </wp:positionH>
                <wp:positionV relativeFrom="line">
                  <wp:posOffset>-2831</wp:posOffset>
                </wp:positionV>
                <wp:extent cx="104089" cy="79009"/>
                <wp:effectExtent l="0" t="0" r="0" b="0"/>
                <wp:wrapNone/>
                <wp:docPr id="682" name="对象 682"/>
                <wp:cNvGraphicFramePr>
                  <a:graphicFrameLocks noChangeAspect="0" noSelect="1"/>
                </wp:cNvGraphicFramePr>
                <a:graphic>
                  <a:graphicData uri="http://schemas.microsoft.com/office/word/2010/wordprocessingInk">
                    <w14:contentPart bwMode="auto" r:id="rId456">
                      <w14:nvContentPartPr>
                        <w14:cNvContentPartPr/>
                      </w14:nvContentPartPr>
                      <w14:xfrm>
                        <a:off x="0" y="0"/>
                        <a:ext cx="104089" cy="79009"/>
                      </w14:xfrm>
                    </w14:contentPart>
                  </a:graphicData>
                </a:graphic>
              </wp:anchor>
            </w:drawing>
          </mc:Choice>
          <mc:Fallback>
            <w:pict>
              <v:shape type="#_x0000_t75" id="对象 683" o:spid="_x0000_s683" fillcolor="#FFFFFF" stroked="t" strokeweight="1.0pt" style="position:absolute;&#10;margin-left:28.064487pt;&#10;margin-top:-0.22291338pt;&#10;width:8.195985pt;&#10;height:6.221181pt;&#10;z-index:801;&#10;mso-position-horizontal:absolute;&#10;mso-position-horizontal-relative:char;&#10;mso-position-vertical:absolute;&#10;mso-position-vertical-relative:line;&#10;mso-wrap-distance-left:6.7498426pt;&#10;mso-wrap-distance-right:6.7498426pt;">
                <v:stroke color="#000000"/>
                <v:imagedata r:id="rId457"/>
                <o:lock selection="t"/>
              </v:shape>
            </w:pict>
          </mc:Fallback>
        </mc:AlternateContent>
      </w:r>
      <w:r>
        <mc:AlternateContent>
          <mc:Choice Requires="wps">
            <w:drawing>
              <wp:anchor distT="0" distB="0" distL="85723" distR="85723" simplePos="0" relativeHeight="802" behindDoc="0" locked="0" layoutInCell="1" hidden="0" allowOverlap="1">
                <wp:simplePos x="0" y="0"/>
                <wp:positionH relativeFrom="character">
                  <wp:posOffset>-173762</wp:posOffset>
                </wp:positionH>
                <wp:positionV relativeFrom="line">
                  <wp:posOffset>-6183</wp:posOffset>
                </wp:positionV>
                <wp:extent cx="29068" cy="165704"/>
                <wp:effectExtent l="0" t="0" r="0" b="0"/>
                <wp:wrapNone/>
                <wp:docPr id="685" name="对象 685"/>
                <wp:cNvGraphicFramePr>
                  <a:graphicFrameLocks noChangeAspect="0" noSelect="1"/>
                </wp:cNvGraphicFramePr>
                <a:graphic>
                  <a:graphicData uri="http://schemas.microsoft.com/office/word/2010/wordprocessingInk">
                    <w14:contentPart bwMode="auto" r:id="rId458">
                      <w14:nvContentPartPr>
                        <w14:cNvContentPartPr/>
                      </w14:nvContentPartPr>
                      <w14:xfrm>
                        <a:off x="0" y="0"/>
                        <a:ext cx="29068" cy="165704"/>
                      </w14:xfrm>
                    </w14:contentPart>
                  </a:graphicData>
                </a:graphic>
              </wp:anchor>
            </w:drawing>
          </mc:Choice>
          <mc:Fallback>
            <w:pict>
              <v:shape type="#_x0000_t75" id="对象 686" o:spid="_x0000_s686" fillcolor="#FFFFFF" stroked="t" strokeweight="1.0pt" style="position:absolute;&#10;margin-left:-13.682048pt;&#10;margin-top:-0.4868504pt;&#10;width:2.2888193pt;&#10;height:13.04756pt;&#10;z-index:802;&#10;mso-position-horizontal:absolute;&#10;mso-position-horizontal-relative:char;&#10;mso-position-vertical:absolute;&#10;mso-position-vertical-relative:line;&#10;mso-wrap-distance-left:6.7498426pt;&#10;mso-wrap-distance-right:6.7498426pt;">
                <v:stroke color="#000000"/>
                <v:imagedata r:id="rId459"/>
                <o:lock selection="t"/>
              </v:shape>
            </w:pict>
          </mc:Fallback>
        </mc:AlternateContent>
      </w:r>
      <w:r>
        <mc:AlternateContent>
          <mc:Choice Requires="wps">
            <w:drawing>
              <wp:anchor distT="0" distB="0" distL="85723" distR="85723" simplePos="0" relativeHeight="803" behindDoc="0" locked="0" layoutInCell="1" hidden="0" allowOverlap="1">
                <wp:simplePos x="0" y="0"/>
                <wp:positionH relativeFrom="character">
                  <wp:posOffset>-125984</wp:posOffset>
                </wp:positionH>
                <wp:positionV relativeFrom="line">
                  <wp:posOffset>-8511</wp:posOffset>
                </wp:positionV>
                <wp:extent cx="34850" cy="156841"/>
                <wp:effectExtent l="0" t="0" r="0" b="0"/>
                <wp:wrapNone/>
                <wp:docPr id="688" name="对象 688"/>
                <wp:cNvGraphicFramePr>
                  <a:graphicFrameLocks noChangeAspect="0" noSelect="1"/>
                </wp:cNvGraphicFramePr>
                <a:graphic>
                  <a:graphicData uri="http://schemas.microsoft.com/office/word/2010/wordprocessingInk">
                    <w14:contentPart bwMode="auto" r:id="rId460">
                      <w14:nvContentPartPr>
                        <w14:cNvContentPartPr/>
                      </w14:nvContentPartPr>
                      <w14:xfrm>
                        <a:off x="0" y="0"/>
                        <a:ext cx="34850" cy="156841"/>
                      </w14:xfrm>
                    </w14:contentPart>
                  </a:graphicData>
                </a:graphic>
              </wp:anchor>
            </w:drawing>
          </mc:Choice>
          <mc:Fallback>
            <w:pict>
              <v:shape type="#_x0000_t75" id="对象 689" o:spid="_x0000_s689" fillcolor="#FFFFFF" stroked="t" strokeweight="1.0pt" style="position:absolute;&#10;margin-left:-9.92pt;&#10;margin-top:-0.6701575pt;&#10;width:2.7440948pt;&#10;height:12.349685pt;&#10;z-index:803;&#10;mso-position-horizontal:absolute;&#10;mso-position-horizontal-relative:char;&#10;mso-position-vertical:absolute;&#10;mso-position-vertical-relative:line;&#10;mso-wrap-distance-left:6.7498426pt;&#10;mso-wrap-distance-right:6.7498426pt;">
                <v:stroke color="#000000"/>
                <v:imagedata r:id="rId461"/>
                <o:lock selection="t"/>
              </v:shape>
            </w:pict>
          </mc:Fallback>
        </mc:AlternateContent>
      </w:r>
      <w:r>
        <mc:AlternateContent>
          <mc:Choice Requires="wps">
            <w:drawing>
              <wp:anchor distT="0" distB="0" distL="85723" distR="85723" simplePos="0" relativeHeight="804" behindDoc="0" locked="0" layoutInCell="1" hidden="0" allowOverlap="1">
                <wp:simplePos x="0" y="0"/>
                <wp:positionH relativeFrom="character">
                  <wp:posOffset>349646</wp:posOffset>
                </wp:positionH>
                <wp:positionV relativeFrom="line">
                  <wp:posOffset>-23538</wp:posOffset>
                </wp:positionV>
                <wp:extent cx="99904" cy="216335"/>
                <wp:effectExtent l="0" t="0" r="0" b="0"/>
                <wp:wrapNone/>
                <wp:docPr id="691" name="对象 691"/>
                <wp:cNvGraphicFramePr>
                  <a:graphicFrameLocks noChangeAspect="0" noSelect="1"/>
                </wp:cNvGraphicFramePr>
                <a:graphic>
                  <a:graphicData uri="http://schemas.microsoft.com/office/word/2010/wordprocessingInk">
                    <w14:contentPart bwMode="auto" r:id="rId462">
                      <w14:nvContentPartPr>
                        <w14:cNvContentPartPr/>
                      </w14:nvContentPartPr>
                      <w14:xfrm>
                        <a:off x="0" y="0"/>
                        <a:ext cx="99904" cy="216335"/>
                      </w14:xfrm>
                    </w14:contentPart>
                  </a:graphicData>
                </a:graphic>
              </wp:anchor>
            </w:drawing>
          </mc:Choice>
          <mc:Fallback>
            <w:pict>
              <v:shape type="#_x0000_t75" id="对象 692" o:spid="_x0000_s692" fillcolor="#FFFFFF" stroked="t" strokeweight="1.0pt" style="position:absolute;&#10;margin-left:27.531181pt;&#10;margin-top:-1.8533859pt;&#10;width:7.8664575pt;&#10;height:17.034252pt;&#10;z-index:804;&#10;mso-position-horizontal:absolute;&#10;mso-position-horizontal-relative:char;&#10;mso-position-vertical:absolute;&#10;mso-position-vertical-relative:line;&#10;mso-wrap-distance-left:6.7498426pt;&#10;mso-wrap-distance-right:6.7498426pt;">
                <v:stroke color="#000000"/>
                <v:imagedata r:id="rId463"/>
                <o:lock selection="t"/>
              </v:shape>
            </w:pict>
          </mc:Fallback>
        </mc:AlternateContent>
      </w:r>
      <w:r>
        <mc:AlternateContent>
          <mc:Choice Requires="wps">
            <w:drawing>
              <wp:anchor distT="0" distB="0" distL="85723" distR="85723" simplePos="0" relativeHeight="805" behindDoc="0" locked="0" layoutInCell="1" hidden="0" allowOverlap="1">
                <wp:simplePos x="0" y="0"/>
                <wp:positionH relativeFrom="character">
                  <wp:posOffset>88797</wp:posOffset>
                </wp:positionH>
                <wp:positionV relativeFrom="line">
                  <wp:posOffset>-43859</wp:posOffset>
                </wp:positionV>
                <wp:extent cx="137699" cy="106199"/>
                <wp:effectExtent l="0" t="0" r="0" b="0"/>
                <wp:wrapNone/>
                <wp:docPr id="694" name="对象 694"/>
                <wp:cNvGraphicFramePr>
                  <a:graphicFrameLocks noChangeAspect="0" noSelect="1"/>
                </wp:cNvGraphicFramePr>
                <a:graphic>
                  <a:graphicData uri="http://schemas.microsoft.com/office/word/2010/wordprocessingInk">
                    <w14:contentPart bwMode="auto" r:id="rId464">
                      <w14:nvContentPartPr>
                        <w14:cNvContentPartPr/>
                      </w14:nvContentPartPr>
                      <w14:xfrm>
                        <a:off x="0" y="0"/>
                        <a:ext cx="137699" cy="106199"/>
                      </w14:xfrm>
                    </w14:contentPart>
                  </a:graphicData>
                </a:graphic>
              </wp:anchor>
            </w:drawing>
          </mc:Choice>
          <mc:Fallback>
            <w:pict>
              <v:shape type="#_x0000_t75" id="对象 695" o:spid="_x0000_s695" fillcolor="#FFFFFF" stroked="t" strokeweight="1.0pt" style="position:absolute;&#10;margin-left:6.9918904pt;&#10;margin-top:-3.4534645pt;&#10;width:10.842441pt;&#10;height:8.362126pt;&#10;z-index:805;&#10;mso-position-horizontal:absolute;&#10;mso-position-horizontal-relative:char;&#10;mso-position-vertical:absolute;&#10;mso-position-vertical-relative:line;&#10;mso-wrap-distance-left:6.7498426pt;&#10;mso-wrap-distance-right:6.7498426pt;">
                <v:stroke color="#000000"/>
                <v:imagedata r:id="rId465"/>
                <o:lock selection="t"/>
              </v:shape>
            </w:pict>
          </mc:Fallback>
        </mc:AlternateContent>
      </w:r>
      <w:r>
        <w:rPr>
          <w:rFonts w:hint="eastAsia"/>
        </w:rPr>
        <w:t>___、__</w:t>
      </w:r>
      <w:r>
        <mc:AlternateContent>
          <mc:Choice Requires="wps">
            <w:drawing>
              <wp:anchor distT="0" distB="0" distL="85723" distR="85723" simplePos="0" relativeHeight="776" behindDoc="0" locked="0" layoutInCell="1" hidden="0" allowOverlap="1">
                <wp:simplePos x="0" y="0"/>
                <wp:positionH relativeFrom="character">
                  <wp:posOffset>5623</wp:posOffset>
                </wp:positionH>
                <wp:positionV relativeFrom="line">
                  <wp:posOffset>119754</wp:posOffset>
                </wp:positionV>
                <wp:extent cx="31676" cy="92879"/>
                <wp:effectExtent l="0" t="0" r="0" b="0"/>
                <wp:wrapNone/>
                <wp:docPr id="697" name="对象 697"/>
                <wp:cNvGraphicFramePr>
                  <a:graphicFrameLocks noChangeAspect="0" noSelect="1"/>
                </wp:cNvGraphicFramePr>
                <a:graphic>
                  <a:graphicData uri="http://schemas.microsoft.com/office/word/2010/wordprocessingInk">
                    <w14:contentPart bwMode="auto" r:id="rId466">
                      <w14:nvContentPartPr>
                        <w14:cNvContentPartPr/>
                      </w14:nvContentPartPr>
                      <w14:xfrm>
                        <a:off x="0" y="0"/>
                        <a:ext cx="31676" cy="92879"/>
                      </w14:xfrm>
                    </w14:contentPart>
                  </a:graphicData>
                </a:graphic>
              </wp:anchor>
            </w:drawing>
          </mc:Choice>
          <mc:Fallback>
            <w:pict>
              <v:shape type="#_x0000_t75" id="对象 698" o:spid="_x0000_s698" fillcolor="#FFFFFF" stroked="t" strokeweight="1.0pt" style="position:absolute;&#10;margin-left:0.4427559pt;&#10;margin-top:9.429449pt;&#10;width:2.4941733pt;&#10;height:7.313307pt;&#10;z-index:776;&#10;mso-position-horizontal:absolute;&#10;mso-position-horizontal-relative:char;&#10;mso-position-vertical:absolute;&#10;mso-position-vertical-relative:line;&#10;mso-wrap-distance-left:6.7498426pt;&#10;mso-wrap-distance-right:6.7498426pt;">
                <v:stroke color="#000000"/>
                <v:imagedata r:id="rId467"/>
                <o:lock selection="t"/>
              </v:shape>
            </w:pict>
          </mc:Fallback>
        </mc:AlternateContent>
      </w:r>
      <w:r>
        <w:rPr>
          <w:rFonts w:hint="eastAsia"/>
        </w:rPr>
        <w:t>__</w:t>
      </w:r>
      <w:r>
        <mc:AlternateContent>
          <mc:Choice Requires="wps">
            <w:drawing>
              <wp:anchor distT="0" distB="0" distL="85723" distR="85723" simplePos="0" relativeHeight="775" behindDoc="0" locked="0" layoutInCell="1" hidden="0" allowOverlap="1">
                <wp:simplePos x="0" y="0"/>
                <wp:positionH relativeFrom="character">
                  <wp:posOffset>126</wp:posOffset>
                </wp:positionH>
                <wp:positionV relativeFrom="line">
                  <wp:posOffset>-70951</wp:posOffset>
                </wp:positionV>
                <wp:extent cx="30603" cy="192093"/>
                <wp:effectExtent l="0" t="0" r="0" b="0"/>
                <wp:wrapNone/>
                <wp:docPr id="700" name="对象 700"/>
                <wp:cNvGraphicFramePr>
                  <a:graphicFrameLocks noChangeAspect="0" noSelect="1"/>
                </wp:cNvGraphicFramePr>
                <a:graphic>
                  <a:graphicData uri="http://schemas.microsoft.com/office/word/2010/wordprocessingInk">
                    <w14:contentPart bwMode="auto" r:id="rId468">
                      <w14:nvContentPartPr>
                        <w14:cNvContentPartPr/>
                      </w14:nvContentPartPr>
                      <w14:xfrm>
                        <a:off x="0" y="0"/>
                        <a:ext cx="30603" cy="192093"/>
                      </w14:xfrm>
                    </w14:contentPart>
                  </a:graphicData>
                </a:graphic>
              </wp:anchor>
            </w:drawing>
          </mc:Choice>
          <mc:Fallback>
            <w:pict>
              <v:shape type="#_x0000_t75" id="对象 701" o:spid="_x0000_s701" fillcolor="#FFFFFF" stroked="t" strokeweight="1.0pt" style="position:absolute;&#10;margin-left:0.00992126pt;&#10;margin-top:-5.586693pt;&#10;width:2.4096851pt;&#10;height:15.125433pt;&#10;z-index:775;&#10;mso-position-horizontal:absolute;&#10;mso-position-horizontal-relative:char;&#10;mso-position-vertical:absolute;&#10;mso-position-vertical-relative:line;&#10;mso-wrap-distance-left:6.7498426pt;&#10;mso-wrap-distance-right:6.7498426pt;">
                <v:stroke color="#000000"/>
                <v:imagedata r:id="rId469"/>
                <o:lock selection="t"/>
              </v:shape>
            </w:pict>
          </mc:Fallback>
        </mc:AlternateContent>
      </w:r>
      <w:r>
        <w:rPr>
          <w:rFonts w:hint="eastAsia"/>
        </w:rPr>
        <w:t>____和滞后阈值处理三个步骤。</w:t>
      </w:r>
    </w:p>
    <w:p>
      <w:pPr>
        <w:rPr>
          <w:rFonts w:hint="eastAsia"/>
        </w:rPr>
      </w:pPr>
      <w:r>
        <w:rPr>
          <w:rFonts w:hint="eastAsia"/>
        </w:rPr>
        <w:t>8</w:t>
      </w:r>
      <w:r>
        <mc:AlternateContent>
          <mc:Choice Requires="wps">
            <w:drawing>
              <wp:anchor distT="0" distB="0" distL="85723" distR="85723" simplePos="0" relativeHeight="582" behindDoc="0" locked="0" layoutInCell="1" hidden="0" allowOverlap="1">
                <wp:simplePos x="0" y="0"/>
                <wp:positionH relativeFrom="character">
                  <wp:posOffset>-172264</wp:posOffset>
                </wp:positionH>
                <wp:positionV relativeFrom="line">
                  <wp:posOffset>-46659</wp:posOffset>
                </wp:positionV>
                <wp:extent cx="272038" cy="232289"/>
                <wp:effectExtent l="0" t="0" r="0" b="0"/>
                <wp:wrapNone/>
                <wp:docPr id="703" name="对象 703"/>
                <wp:cNvGraphicFramePr>
                  <a:graphicFrameLocks noChangeAspect="0" noSelect="1"/>
                </wp:cNvGraphicFramePr>
                <a:graphic>
                  <a:graphicData uri="http://schemas.microsoft.com/office/word/2010/wordprocessingInk">
                    <w14:contentPart bwMode="auto" r:id="rId470">
                      <w14:nvContentPartPr>
                        <w14:cNvContentPartPr/>
                      </w14:nvContentPartPr>
                      <w14:xfrm>
                        <a:off x="0" y="0"/>
                        <a:ext cx="272038" cy="232289"/>
                      </w14:xfrm>
                    </w14:contentPart>
                  </a:graphicData>
                </a:graphic>
              </wp:anchor>
            </w:drawing>
          </mc:Choice>
          <mc:Fallback>
            <w:pict>
              <v:shape type="#_x0000_t75" id="对象 704" o:spid="_x0000_s704" fillcolor="#FFFFFF" stroked="t" strokeweight="1.0pt" style="position:absolute;&#10;margin-left:-13.564095pt;&#10;margin-top:-3.673937pt;&#10;width:21.420315pt;&#10;height:18.290472pt;&#10;z-index:582;&#10;mso-position-horizontal:absolute;&#10;mso-position-horizontal-relative:char;&#10;mso-position-vertical:absolute;&#10;mso-position-vertical-relative:line;&#10;mso-wrap-distance-left:6.7498426pt;&#10;mso-wrap-distance-right:6.7498426pt;">
                <v:stroke color="#000000"/>
                <v:imagedata r:id="rId471"/>
                <o:lock selection="t"/>
              </v:shape>
            </w:pict>
          </mc:Fallback>
        </mc:AlternateContent>
      </w:r>
      <w:r>
        <w:rPr>
          <w:rFonts w:hint="eastAsia"/>
        </w:rPr>
        <w:t>. 一幅512×512的24位真</w:t>
      </w:r>
      <w:r>
        <mc:AlternateContent>
          <mc:Choice Requires="wps">
            <w:drawing>
              <wp:anchor distT="0" distB="0" distL="85723" distR="85723" simplePos="0" relativeHeight="774" behindDoc="0" locked="0" layoutInCell="1" hidden="0" allowOverlap="1">
                <wp:simplePos x="0" y="0"/>
                <wp:positionH relativeFrom="character">
                  <wp:posOffset>2475</wp:posOffset>
                </wp:positionH>
                <wp:positionV relativeFrom="line">
                  <wp:posOffset>157702</wp:posOffset>
                </wp:positionV>
                <wp:extent cx="55986" cy="39095"/>
                <wp:effectExtent l="0" t="0" r="0" b="0"/>
                <wp:wrapNone/>
                <wp:docPr id="706" name="对象 706"/>
                <wp:cNvGraphicFramePr>
                  <a:graphicFrameLocks noChangeAspect="0" noSelect="1"/>
                </wp:cNvGraphicFramePr>
                <a:graphic>
                  <a:graphicData uri="http://schemas.microsoft.com/office/word/2010/wordprocessingInk">
                    <w14:contentPart bwMode="auto" r:id="rId472">
                      <w14:nvContentPartPr>
                        <w14:cNvContentPartPr/>
                      </w14:nvContentPartPr>
                      <w14:xfrm>
                        <a:off x="0" y="0"/>
                        <a:ext cx="55986" cy="39095"/>
                      </w14:xfrm>
                    </w14:contentPart>
                  </a:graphicData>
                </a:graphic>
              </wp:anchor>
            </w:drawing>
          </mc:Choice>
          <mc:Fallback>
            <w:pict>
              <v:shape type="#_x0000_t75" id="对象 707" o:spid="_x0000_s707" fillcolor="#FFFFFF" stroked="t" strokeweight="1.0pt" style="position:absolute;&#10;margin-left:0.19488189pt;&#10;margin-top:12.41748pt;&#10;width:4.4083467pt;&#10;height:3.0783465pt;&#10;z-index:774;&#10;mso-position-horizontal:absolute;&#10;mso-position-horizontal-relative:char;&#10;mso-position-vertical:absolute;&#10;mso-position-vertical-relative:line;&#10;mso-wrap-distance-left:6.7498426pt;&#10;mso-wrap-distance-right:6.7498426pt;">
                <v:stroke color="#000000"/>
                <v:imagedata r:id="rId473"/>
                <o:lock selection="t"/>
              </v:shape>
            </w:pict>
          </mc:Fallback>
        </mc:AlternateContent>
      </w:r>
      <w:r>
        <w:rPr>
          <w:rFonts w:hint="eastAsia"/>
        </w:rPr>
        <w:t>彩色图像需要___</w:t>
      </w:r>
      <w:r>
        <mc:AlternateContent>
          <mc:Choice Requires="wps">
            <w:drawing>
              <wp:anchor distT="0" distB="0" distL="85723" distR="85723" simplePos="0" relativeHeight="769" behindDoc="0" locked="0" layoutInCell="1" hidden="0" allowOverlap="1">
                <wp:simplePos x="0" y="0"/>
                <wp:positionH relativeFrom="character">
                  <wp:posOffset>-57735</wp:posOffset>
                </wp:positionH>
                <wp:positionV relativeFrom="line">
                  <wp:posOffset>91814</wp:posOffset>
                </wp:positionV>
                <wp:extent cx="47843" cy="32814"/>
                <wp:effectExtent l="0" t="0" r="0" b="0"/>
                <wp:wrapNone/>
                <wp:docPr id="709" name="对象 709"/>
                <wp:cNvGraphicFramePr>
                  <a:graphicFrameLocks noChangeAspect="0" noSelect="1"/>
                </wp:cNvGraphicFramePr>
                <a:graphic>
                  <a:graphicData uri="http://schemas.microsoft.com/office/word/2010/wordprocessingInk">
                    <w14:contentPart bwMode="auto" r:id="rId474">
                      <w14:nvContentPartPr>
                        <w14:cNvContentPartPr/>
                      </w14:nvContentPartPr>
                      <w14:xfrm>
                        <a:off x="0" y="0"/>
                        <a:ext cx="47843" cy="32814"/>
                      </w14:xfrm>
                    </w14:contentPart>
                  </a:graphicData>
                </a:graphic>
              </wp:anchor>
            </w:drawing>
          </mc:Choice>
          <mc:Fallback>
            <w:pict>
              <v:shape type="#_x0000_t75" id="对象 710" o:spid="_x0000_s710" fillcolor="#FFFFFF" stroked="t" strokeweight="1.0pt" style="position:absolute;&#10;margin-left:-4.546063pt;&#10;margin-top:7.229449pt;&#10;width:3.7671652pt;&#10;height:2.5837798pt;&#10;z-index:769;&#10;mso-position-horizontal:absolute;&#10;mso-position-horizontal-relative:char;&#10;mso-position-vertical:absolute;&#10;mso-position-vertical-relative:line;&#10;mso-wrap-distance-left:6.7498426pt;&#10;mso-wrap-distance-right:6.7498426pt;">
                <v:stroke color="#000000"/>
                <v:imagedata r:id="rId475"/>
                <o:lock selection="t"/>
              </v:shape>
            </w:pict>
          </mc:Fallback>
        </mc:AlternateContent>
      </w:r>
      <w:r>
        <mc:AlternateContent>
          <mc:Choice Requires="wps">
            <w:drawing>
              <wp:anchor distT="0" distB="0" distL="85723" distR="85723" simplePos="0" relativeHeight="770" behindDoc="0" locked="0" layoutInCell="1" hidden="0" allowOverlap="1">
                <wp:simplePos x="0" y="0"/>
                <wp:positionH relativeFrom="character">
                  <wp:posOffset>129796</wp:posOffset>
                </wp:positionH>
                <wp:positionV relativeFrom="line">
                  <wp:posOffset>2750</wp:posOffset>
                </wp:positionV>
                <wp:extent cx="30903" cy="24034"/>
                <wp:effectExtent l="0" t="0" r="0" b="0"/>
                <wp:wrapNone/>
                <wp:docPr id="712" name="对象 712"/>
                <wp:cNvGraphicFramePr>
                  <a:graphicFrameLocks noChangeAspect="0" noSelect="1"/>
                </wp:cNvGraphicFramePr>
                <a:graphic>
                  <a:graphicData uri="http://schemas.microsoft.com/office/word/2010/wordprocessingInk">
                    <w14:contentPart bwMode="auto" r:id="rId476">
                      <w14:nvContentPartPr>
                        <w14:cNvContentPartPr/>
                      </w14:nvContentPartPr>
                      <w14:xfrm>
                        <a:off x="0" y="0"/>
                        <a:ext cx="30903" cy="24034"/>
                      </w14:xfrm>
                    </w14:contentPart>
                  </a:graphicData>
                </a:graphic>
              </wp:anchor>
            </w:drawing>
          </mc:Choice>
          <mc:Fallback>
            <w:pict>
              <v:shape type="#_x0000_t75" id="对象 713" o:spid="_x0000_s713" fillcolor="#FFFFFF" stroked="t" strokeweight="1.0pt" style="position:absolute;&#10;margin-left:10.220158pt;&#10;margin-top:0.21653543pt;&#10;width:2.4333074pt;&#10;height:1.8924409pt;&#10;z-index:770;&#10;mso-position-horizontal:absolute;&#10;mso-position-horizontal-relative:char;&#10;mso-position-vertical:absolute;&#10;mso-position-vertical-relative:line;&#10;mso-wrap-distance-left:6.7498426pt;&#10;mso-wrap-distance-right:6.7498426pt;">
                <v:stroke color="#000000"/>
                <v:imagedata r:id="rId477"/>
                <o:lock selection="t"/>
              </v:shape>
            </w:pict>
          </mc:Fallback>
        </mc:AlternateContent>
      </w:r>
      <w:r>
        <mc:AlternateContent>
          <mc:Choice Requires="wps">
            <w:drawing>
              <wp:anchor distT="0" distB="0" distL="85723" distR="85723" simplePos="0" relativeHeight="771" behindDoc="0" locked="0" layoutInCell="1" hidden="0" allowOverlap="1">
                <wp:simplePos x="0" y="0"/>
                <wp:positionH relativeFrom="character">
                  <wp:posOffset>53215</wp:posOffset>
                </wp:positionH>
                <wp:positionV relativeFrom="line">
                  <wp:posOffset>-5974</wp:posOffset>
                </wp:positionV>
                <wp:extent cx="110696" cy="166506"/>
                <wp:effectExtent l="0" t="0" r="0" b="0"/>
                <wp:wrapNone/>
                <wp:docPr id="715" name="对象 715"/>
                <wp:cNvGraphicFramePr>
                  <a:graphicFrameLocks noChangeAspect="0" noSelect="1"/>
                </wp:cNvGraphicFramePr>
                <a:graphic>
                  <a:graphicData uri="http://schemas.microsoft.com/office/word/2010/wordprocessingInk">
                    <w14:contentPart bwMode="auto" r:id="rId478">
                      <w14:nvContentPartPr>
                        <w14:cNvContentPartPr/>
                      </w14:nvContentPartPr>
                      <w14:xfrm>
                        <a:off x="0" y="0"/>
                        <a:ext cx="110696" cy="166506"/>
                      </w14:xfrm>
                    </w14:contentPart>
                  </a:graphicData>
                </a:graphic>
              </wp:anchor>
            </w:drawing>
          </mc:Choice>
          <mc:Fallback>
            <w:pict>
              <v:shape type="#_x0000_t75" id="对象 716" o:spid="_x0000_s716" fillcolor="#FFFFFF" stroked="t" strokeweight="1.0pt" style="position:absolute;&#10;margin-left:4.1901574pt;&#10;margin-top:-0.4703937pt;&#10;width:8.716221pt;&#10;height:13.110708pt;&#10;z-index:771;&#10;mso-position-horizontal:absolute;&#10;mso-position-horizontal-relative:char;&#10;mso-position-vertical:absolute;&#10;mso-position-vertical-relative:line;&#10;mso-wrap-distance-left:6.7498426pt;&#10;mso-wrap-distance-right:6.7498426pt;">
                <v:stroke color="#000000"/>
                <v:imagedata r:id="rId479"/>
                <o:lock selection="t"/>
              </v:shape>
            </w:pict>
          </mc:Fallback>
        </mc:AlternateContent>
      </w:r>
      <w:r>
        <mc:AlternateContent>
          <mc:Choice Requires="wps">
            <w:drawing>
              <wp:anchor distT="0" distB="0" distL="85723" distR="85723" simplePos="0" relativeHeight="772" behindDoc="0" locked="0" layoutInCell="1" hidden="0" allowOverlap="1">
                <wp:simplePos x="0" y="0"/>
                <wp:positionH relativeFrom="character">
                  <wp:posOffset>-137052</wp:posOffset>
                </wp:positionH>
                <wp:positionV relativeFrom="line">
                  <wp:posOffset>-15071</wp:posOffset>
                </wp:positionV>
                <wp:extent cx="71787" cy="152690"/>
                <wp:effectExtent l="0" t="0" r="0" b="0"/>
                <wp:wrapNone/>
                <wp:docPr id="718" name="对象 718"/>
                <wp:cNvGraphicFramePr>
                  <a:graphicFrameLocks noChangeAspect="0" noSelect="1"/>
                </wp:cNvGraphicFramePr>
                <a:graphic>
                  <a:graphicData uri="http://schemas.microsoft.com/office/word/2010/wordprocessingInk">
                    <w14:contentPart bwMode="auto" r:id="rId480">
                      <w14:nvContentPartPr>
                        <w14:cNvContentPartPr/>
                      </w14:nvContentPartPr>
                      <w14:xfrm>
                        <a:off x="0" y="0"/>
                        <a:ext cx="71787" cy="152690"/>
                      </w14:xfrm>
                    </w14:contentPart>
                  </a:graphicData>
                </a:graphic>
              </wp:anchor>
            </w:drawing>
          </mc:Choice>
          <mc:Fallback>
            <w:pict>
              <v:shape type="#_x0000_t75" id="对象 719" o:spid="_x0000_s719" fillcolor="#FFFFFF" stroked="t" strokeweight="1.0pt" style="position:absolute;&#10;margin-left:-10.791496pt;&#10;margin-top:-1.186693pt;&#10;width:5.6525197pt;&#10;height:12.022836pt;&#10;z-index:772;&#10;mso-position-horizontal:absolute;&#10;mso-position-horizontal-relative:char;&#10;mso-position-vertical:absolute;&#10;mso-position-vertical-relative:line;&#10;mso-wrap-distance-left:6.7498426pt;&#10;mso-wrap-distance-right:6.7498426pt;">
                <v:stroke color="#000000"/>
                <v:imagedata r:id="rId481"/>
                <o:lock selection="t"/>
              </v:shape>
            </w:pict>
          </mc:Fallback>
        </mc:AlternateContent>
      </w:r>
      <w:r>
        <mc:AlternateContent>
          <mc:Choice Requires="wps">
            <w:drawing>
              <wp:anchor distT="0" distB="0" distL="85723" distR="85723" simplePos="0" relativeHeight="773" behindDoc="0" locked="0" layoutInCell="1" hidden="0" allowOverlap="1">
                <wp:simplePos x="0" y="0"/>
                <wp:positionH relativeFrom="character">
                  <wp:posOffset>-21329</wp:posOffset>
                </wp:positionH>
                <wp:positionV relativeFrom="line">
                  <wp:posOffset>-25430</wp:posOffset>
                </wp:positionV>
                <wp:extent cx="85877" cy="231331"/>
                <wp:effectExtent l="0" t="0" r="0" b="0"/>
                <wp:wrapNone/>
                <wp:docPr id="721" name="对象 721"/>
                <wp:cNvGraphicFramePr>
                  <a:graphicFrameLocks noChangeAspect="0" noSelect="1"/>
                </wp:cNvGraphicFramePr>
                <a:graphic>
                  <a:graphicData uri="http://schemas.microsoft.com/office/word/2010/wordprocessingInk">
                    <w14:contentPart bwMode="auto" r:id="rId482">
                      <w14:nvContentPartPr>
                        <w14:cNvContentPartPr/>
                      </w14:nvContentPartPr>
                      <w14:xfrm>
                        <a:off x="0" y="0"/>
                        <a:ext cx="85877" cy="231331"/>
                      </w14:xfrm>
                    </w14:contentPart>
                  </a:graphicData>
                </a:graphic>
              </wp:anchor>
            </w:drawing>
          </mc:Choice>
          <mc:Fallback>
            <w:pict>
              <v:shape type="#_x0000_t75" id="对象 722" o:spid="_x0000_s722" fillcolor="#FFFFFF" stroked="t" strokeweight="1.0pt" style="position:absolute;&#10;margin-left:-1.6794488pt;&#10;margin-top:-2.0023623pt;&#10;width:6.7619686pt;&#10;height:18.21504pt;&#10;z-index:773;&#10;mso-position-horizontal:absolute;&#10;mso-position-horizontal-relative:char;&#10;mso-position-vertical:absolute;&#10;mso-position-vertical-relative:line;&#10;mso-wrap-distance-left:6.7498426pt;&#10;mso-wrap-distance-right:6.7498426pt;">
                <v:stroke color="#000000"/>
                <v:imagedata r:id="rId483"/>
                <o:lock selection="t"/>
              </v:shape>
            </w:pict>
          </mc:Fallback>
        </mc:AlternateContent>
      </w:r>
      <w:r>
        <w:rPr>
          <w:rFonts w:hint="eastAsia"/>
        </w:rPr>
        <w:t>_____MB存储空间。</w:t>
      </w:r>
    </w:p>
    <w:p>
      <w:pPr>
        <w:rPr>
          <w:rFonts w:hint="eastAsia"/>
        </w:rPr>
      </w:pPr>
      <w:r>
        <w:rPr>
          <w:rFonts w:hint="eastAsia"/>
        </w:rPr>
        <w:t>9</w:t>
      </w:r>
      <w:r>
        <mc:AlternateContent>
          <mc:Choice Requires="wps">
            <w:drawing>
              <wp:anchor distT="0" distB="0" distL="85723" distR="85723" simplePos="0" relativeHeight="1013" behindDoc="0" locked="0" layoutInCell="1" hidden="0" allowOverlap="1">
                <wp:simplePos x="0" y="0"/>
                <wp:positionH relativeFrom="character">
                  <wp:posOffset>-100534</wp:posOffset>
                </wp:positionH>
                <wp:positionV relativeFrom="line">
                  <wp:posOffset>-44339</wp:posOffset>
                </wp:positionV>
                <wp:extent cx="193465" cy="242578"/>
                <wp:effectExtent l="0" t="0" r="0" b="0"/>
                <wp:wrapNone/>
                <wp:docPr id="724" name="对象 724"/>
                <wp:cNvGraphicFramePr>
                  <a:graphicFrameLocks noChangeAspect="0" noSelect="1"/>
                </wp:cNvGraphicFramePr>
                <a:graphic>
                  <a:graphicData uri="http://schemas.microsoft.com/office/word/2010/wordprocessingInk">
                    <w14:contentPart bwMode="auto" r:id="rId484">
                      <w14:nvContentPartPr>
                        <w14:cNvContentPartPr/>
                      </w14:nvContentPartPr>
                      <w14:xfrm>
                        <a:off x="0" y="0"/>
                        <a:ext cx="193465" cy="242578"/>
                      </w14:xfrm>
                    </w14:contentPart>
                  </a:graphicData>
                </a:graphic>
              </wp:anchor>
            </w:drawing>
          </mc:Choice>
          <mc:Fallback>
            <w:pict>
              <v:shape type="#_x0000_t75" id="对象 725" o:spid="_x0000_s725" fillcolor="#FFFFFF" stroked="t" strokeweight="1.0pt" style="position:absolute;&#10;margin-left:-7.9160633pt;&#10;margin-top:-3.4912598pt;&#10;width:15.233465pt;&#10;height:19.10063pt;&#10;z-index:1013;&#10;mso-position-horizontal:absolute;&#10;mso-position-horizontal-relative:char;&#10;mso-position-vertical:absolute;&#10;mso-position-vertical-relative:line;&#10;mso-wrap-distance-left:6.7498426pt;&#10;mso-wrap-distance-right:6.7498426pt;">
                <v:stroke color="#000000"/>
                <v:imagedata r:id="rId485"/>
                <o:lock selection="t"/>
              </v:shape>
            </w:pict>
          </mc:Fallback>
        </mc:AlternateContent>
      </w:r>
      <w:r>
        <w:rPr>
          <w:rFonts w:hint="eastAsia"/>
        </w:rPr>
        <w:t>. 区域生长法需要预先确定_</w:t>
      </w:r>
      <w:r>
        <mc:AlternateContent>
          <mc:Choice Requires="wps">
            <w:drawing>
              <wp:anchor distT="0" distB="0" distL="85723" distR="85723" simplePos="0" relativeHeight="765" behindDoc="0" locked="0" layoutInCell="1" hidden="0" allowOverlap="1">
                <wp:simplePos x="0" y="0"/>
                <wp:positionH relativeFrom="character">
                  <wp:posOffset>-12021</wp:posOffset>
                </wp:positionH>
                <wp:positionV relativeFrom="line">
                  <wp:posOffset>81865</wp:posOffset>
                </wp:positionV>
                <wp:extent cx="25001" cy="20737"/>
                <wp:effectExtent l="0" t="0" r="0" b="0"/>
                <wp:wrapNone/>
                <wp:docPr id="727" name="对象 727"/>
                <wp:cNvGraphicFramePr>
                  <a:graphicFrameLocks noChangeAspect="0" noSelect="1"/>
                </wp:cNvGraphicFramePr>
                <a:graphic>
                  <a:graphicData uri="http://schemas.microsoft.com/office/word/2010/wordprocessingInk">
                    <w14:contentPart bwMode="auto" r:id="rId486">
                      <w14:nvContentPartPr>
                        <w14:cNvContentPartPr/>
                      </w14:nvContentPartPr>
                      <w14:xfrm>
                        <a:off x="0" y="0"/>
                        <a:ext cx="25001" cy="20737"/>
                      </w14:xfrm>
                    </w14:contentPart>
                  </a:graphicData>
                </a:graphic>
              </wp:anchor>
            </w:drawing>
          </mc:Choice>
          <mc:Fallback>
            <w:pict>
              <v:shape type="#_x0000_t75" id="对象 728" o:spid="_x0000_s728" fillcolor="#FFFFFF" stroked="t" strokeweight="1.0pt" style="position:absolute;&#10;margin-left:-0.94653547pt;&#10;margin-top:6.4460635pt;&#10;width:1.9685827pt;&#10;height:1.6328346pt;&#10;z-index:765;&#10;mso-position-horizontal:absolute;&#10;mso-position-horizontal-relative:char;&#10;mso-position-vertical:absolute;&#10;mso-position-vertical-relative:line;&#10;mso-wrap-distance-left:6.7498426pt;&#10;mso-wrap-distance-right:6.7498426pt;">
                <v:stroke color="#000000"/>
                <v:imagedata r:id="rId487"/>
                <o:lock selection="t"/>
              </v:shape>
            </w:pict>
          </mc:Fallback>
        </mc:AlternateContent>
      </w:r>
      <w:r>
        <mc:AlternateContent>
          <mc:Choice Requires="wps">
            <w:drawing>
              <wp:anchor distT="0" distB="0" distL="85723" distR="85723" simplePos="0" relativeHeight="766" behindDoc="0" locked="0" layoutInCell="1" hidden="0" allowOverlap="1">
                <wp:simplePos x="0" y="0"/>
                <wp:positionH relativeFrom="character">
                  <wp:posOffset>-81605</wp:posOffset>
                </wp:positionH>
                <wp:positionV relativeFrom="line">
                  <wp:posOffset>64929</wp:posOffset>
                </wp:positionV>
                <wp:extent cx="65351" cy="89624"/>
                <wp:effectExtent l="0" t="0" r="0" b="0"/>
                <wp:wrapNone/>
                <wp:docPr id="730" name="对象 730"/>
                <wp:cNvGraphicFramePr>
                  <a:graphicFrameLocks noChangeAspect="0" noSelect="1"/>
                </wp:cNvGraphicFramePr>
                <a:graphic>
                  <a:graphicData uri="http://schemas.microsoft.com/office/word/2010/wordprocessingInk">
                    <w14:contentPart bwMode="auto" r:id="rId488">
                      <w14:nvContentPartPr>
                        <w14:cNvContentPartPr/>
                      </w14:nvContentPartPr>
                      <w14:xfrm>
                        <a:off x="0" y="0"/>
                        <a:ext cx="65351" cy="89624"/>
                      </w14:xfrm>
                    </w14:contentPart>
                  </a:graphicData>
                </a:graphic>
              </wp:anchor>
            </w:drawing>
          </mc:Choice>
          <mc:Fallback>
            <w:pict>
              <v:shape type="#_x0000_t75" id="对象 731" o:spid="_x0000_s731" fillcolor="#FFFFFF" stroked="t" strokeweight="1.0pt" style="position:absolute;&#10;margin-left:-6.42559pt;&#10;margin-top:5.1125197pt;&#10;width:5.145748pt;&#10;height:7.057008pt;&#10;z-index:766;&#10;mso-position-horizontal:absolute;&#10;mso-position-horizontal-relative:char;&#10;mso-position-vertical:absolute;&#10;mso-position-vertical-relative:line;&#10;mso-wrap-distance-left:6.7498426pt;&#10;mso-wrap-distance-right:6.7498426pt;">
                <v:stroke color="#000000"/>
                <v:imagedata r:id="rId489"/>
                <o:lock selection="t"/>
              </v:shape>
            </w:pict>
          </mc:Fallback>
        </mc:AlternateContent>
      </w:r>
      <w:r>
        <mc:AlternateContent>
          <mc:Choice Requires="wps">
            <w:drawing>
              <wp:anchor distT="0" distB="0" distL="85723" distR="85723" simplePos="0" relativeHeight="767" behindDoc="0" locked="0" layoutInCell="1" hidden="0" allowOverlap="1">
                <wp:simplePos x="0" y="0"/>
                <wp:positionH relativeFrom="character">
                  <wp:posOffset>-68960</wp:posOffset>
                </wp:positionH>
                <wp:positionV relativeFrom="line">
                  <wp:posOffset>12476</wp:posOffset>
                </wp:positionV>
                <wp:extent cx="127149" cy="51255"/>
                <wp:effectExtent l="0" t="0" r="0" b="0"/>
                <wp:wrapNone/>
                <wp:docPr id="733" name="对象 733"/>
                <wp:cNvGraphicFramePr>
                  <a:graphicFrameLocks noChangeAspect="0" noSelect="1"/>
                </wp:cNvGraphicFramePr>
                <a:graphic>
                  <a:graphicData uri="http://schemas.microsoft.com/office/word/2010/wordprocessingInk">
                    <w14:contentPart bwMode="auto" r:id="rId490">
                      <w14:nvContentPartPr>
                        <w14:cNvContentPartPr/>
                      </w14:nvContentPartPr>
                      <w14:xfrm>
                        <a:off x="0" y="0"/>
                        <a:ext cx="127149" cy="51255"/>
                      </w14:xfrm>
                    </w14:contentPart>
                  </a:graphicData>
                </a:graphic>
              </wp:anchor>
            </w:drawing>
          </mc:Choice>
          <mc:Fallback>
            <w:pict>
              <v:shape type="#_x0000_t75" id="对象 734" o:spid="_x0000_s734" fillcolor="#FFFFFF" stroked="t" strokeweight="1.0pt" style="position:absolute;&#10;margin-left:-5.429921pt;&#10;margin-top:0.9823623pt;&#10;width:10.011732pt;&#10;height:4.0358267pt;&#10;z-index:767;&#10;mso-position-horizontal:absolute;&#10;mso-position-horizontal-relative:char;&#10;mso-position-vertical:absolute;&#10;mso-position-vertical-relative:line;&#10;mso-wrap-distance-left:6.7498426pt;&#10;mso-wrap-distance-right:6.7498426pt;">
                <v:stroke color="#000000"/>
                <v:imagedata r:id="rId491"/>
                <o:lock selection="t"/>
              </v:shape>
            </w:pict>
          </mc:Fallback>
        </mc:AlternateContent>
      </w:r>
      <w:r>
        <mc:AlternateContent>
          <mc:Choice Requires="wps">
            <w:drawing>
              <wp:anchor distT="0" distB="0" distL="85723" distR="85723" simplePos="0" relativeHeight="768" behindDoc="0" locked="0" layoutInCell="1" hidden="0" allowOverlap="1">
                <wp:simplePos x="0" y="0"/>
                <wp:positionH relativeFrom="character">
                  <wp:posOffset>-14599</wp:posOffset>
                </wp:positionH>
                <wp:positionV relativeFrom="line">
                  <wp:posOffset>-9575</wp:posOffset>
                </wp:positionV>
                <wp:extent cx="31897" cy="226876"/>
                <wp:effectExtent l="0" t="0" r="0" b="0"/>
                <wp:wrapNone/>
                <wp:docPr id="736" name="对象 736"/>
                <wp:cNvGraphicFramePr>
                  <a:graphicFrameLocks noChangeAspect="0" noSelect="1"/>
                </wp:cNvGraphicFramePr>
                <a:graphic>
                  <a:graphicData uri="http://schemas.microsoft.com/office/word/2010/wordprocessingInk">
                    <w14:contentPart bwMode="auto" r:id="rId492">
                      <w14:nvContentPartPr>
                        <w14:cNvContentPartPr/>
                      </w14:nvContentPartPr>
                      <w14:xfrm>
                        <a:off x="0" y="0"/>
                        <a:ext cx="31897" cy="226876"/>
                      </w14:xfrm>
                    </w14:contentPart>
                  </a:graphicData>
                </a:graphic>
              </wp:anchor>
            </w:drawing>
          </mc:Choice>
          <mc:Fallback>
            <w:pict>
              <v:shape type="#_x0000_t75" id="对象 737" o:spid="_x0000_s737" fillcolor="#FFFFFF" stroked="t" strokeweight="1.0pt" style="position:absolute;&#10;margin-left:-1.1495275pt;&#10;margin-top:-0.753937pt;&#10;width:2.5115747pt;&#10;height:17.864252pt;&#10;z-index:768;&#10;mso-position-horizontal:absolute;&#10;mso-position-horizontal-relative:char;&#10;mso-position-vertical:absolute;&#10;mso-position-vertical-relative:line;&#10;mso-wrap-distance-left:6.7498426pt;&#10;mso-wrap-distance-right:6.7498426pt;">
                <v:stroke color="#000000"/>
                <v:imagedata r:id="rId493"/>
                <o:lock selection="t"/>
              </v:shape>
            </w:pict>
          </mc:Fallback>
        </mc:AlternateContent>
      </w:r>
      <w:r>
        <w:rPr>
          <w:rFonts w:hint="eastAsia"/>
        </w:rPr>
        <w:t>____</w:t>
      </w:r>
      <w:r>
        <mc:AlternateContent>
          <mc:Choice Requires="wps">
            <w:drawing>
              <wp:anchor distT="0" distB="0" distL="85723" distR="85723" simplePos="0" relativeHeight="756" behindDoc="0" locked="0" layoutInCell="1" hidden="0" allowOverlap="1">
                <wp:simplePos x="0" y="0"/>
                <wp:positionH relativeFrom="character">
                  <wp:posOffset>-13269</wp:posOffset>
                </wp:positionH>
                <wp:positionV relativeFrom="line">
                  <wp:posOffset>132872</wp:posOffset>
                </wp:positionV>
                <wp:extent cx="23706" cy="70963"/>
                <wp:effectExtent l="0" t="0" r="0" b="0"/>
                <wp:wrapNone/>
                <wp:docPr id="739" name="对象 739"/>
                <wp:cNvGraphicFramePr>
                  <a:graphicFrameLocks noChangeAspect="0" noSelect="1"/>
                </wp:cNvGraphicFramePr>
                <a:graphic>
                  <a:graphicData uri="http://schemas.microsoft.com/office/word/2010/wordprocessingInk">
                    <w14:contentPart bwMode="auto" r:id="rId494">
                      <w14:nvContentPartPr>
                        <w14:cNvContentPartPr/>
                      </w14:nvContentPartPr>
                      <w14:xfrm>
                        <a:off x="0" y="0"/>
                        <a:ext cx="23706" cy="70963"/>
                      </w14:xfrm>
                    </w14:contentPart>
                  </a:graphicData>
                </a:graphic>
              </wp:anchor>
            </w:drawing>
          </mc:Choice>
          <mc:Fallback>
            <w:pict>
              <v:shape type="#_x0000_t75" id="对象 740" o:spid="_x0000_s740" fillcolor="#FFFFFF" stroked="t" strokeweight="1.0pt" style="position:absolute;&#10;margin-left:-1.0448031pt;&#10;margin-top:10.462362pt;&#10;width:1.8666142pt;&#10;height:5.587638pt;&#10;z-index:756;&#10;mso-position-horizontal:absolute;&#10;mso-position-horizontal-relative:char;&#10;mso-position-vertical:absolute;&#10;mso-position-vertical-relative:line;&#10;mso-wrap-distance-left:6.7498426pt;&#10;mso-wrap-distance-right:6.7498426pt;">
                <v:stroke color="#000000"/>
                <v:imagedata r:id="rId495"/>
                <o:lock selection="t"/>
              </v:shape>
            </w:pict>
          </mc:Fallback>
        </mc:AlternateContent>
      </w:r>
      <w:r>
        <mc:AlternateContent>
          <mc:Choice Requires="wps">
            <w:drawing>
              <wp:anchor distT="0" distB="0" distL="85723" distR="85723" simplePos="0" relativeHeight="757" behindDoc="0" locked="0" layoutInCell="1" hidden="0" allowOverlap="1">
                <wp:simplePos x="0" y="0"/>
                <wp:positionH relativeFrom="character">
                  <wp:posOffset>39794</wp:posOffset>
                </wp:positionH>
                <wp:positionV relativeFrom="line">
                  <wp:posOffset>116788</wp:posOffset>
                </wp:positionV>
                <wp:extent cx="28819" cy="48307"/>
                <wp:effectExtent l="0" t="0" r="0" b="0"/>
                <wp:wrapNone/>
                <wp:docPr id="742" name="对象 742"/>
                <wp:cNvGraphicFramePr>
                  <a:graphicFrameLocks noChangeAspect="0" noSelect="1"/>
                </wp:cNvGraphicFramePr>
                <a:graphic>
                  <a:graphicData uri="http://schemas.microsoft.com/office/word/2010/wordprocessingInk">
                    <w14:contentPart bwMode="auto" r:id="rId496">
                      <w14:nvContentPartPr>
                        <w14:cNvContentPartPr/>
                      </w14:nvContentPartPr>
                      <w14:xfrm>
                        <a:off x="0" y="0"/>
                        <a:ext cx="28819" cy="48307"/>
                      </w14:xfrm>
                    </w14:contentPart>
                  </a:graphicData>
                </a:graphic>
              </wp:anchor>
            </w:drawing>
          </mc:Choice>
          <mc:Fallback>
            <w:pict>
              <v:shape type="#_x0000_t75" id="对象 743" o:spid="_x0000_s743" fillcolor="#FFFFFF" stroked="t" strokeweight="1.0pt" style="position:absolute;&#10;margin-left:3.1333857pt;&#10;margin-top:9.195906pt;&#10;width:2.2692127pt;&#10;height:3.8037007pt;&#10;z-index:757;&#10;mso-position-horizontal:absolute;&#10;mso-position-horizontal-relative:char;&#10;mso-position-vertical:absolute;&#10;mso-position-vertical-relative:line;&#10;mso-wrap-distance-left:6.7498426pt;&#10;mso-wrap-distance-right:6.7498426pt;">
                <v:stroke color="#000000"/>
                <v:imagedata r:id="rId497"/>
                <o:lock selection="t"/>
              </v:shape>
            </w:pict>
          </mc:Fallback>
        </mc:AlternateContent>
      </w:r>
      <w:r>
        <mc:AlternateContent>
          <mc:Choice Requires="wps">
            <w:drawing>
              <wp:anchor distT="0" distB="0" distL="85723" distR="85723" simplePos="0" relativeHeight="758" behindDoc="0" locked="0" layoutInCell="1" hidden="0" allowOverlap="1">
                <wp:simplePos x="0" y="0"/>
                <wp:positionH relativeFrom="character">
                  <wp:posOffset>78998</wp:posOffset>
                </wp:positionH>
                <wp:positionV relativeFrom="line">
                  <wp:posOffset>114671</wp:posOffset>
                </wp:positionV>
                <wp:extent cx="23339" cy="37982"/>
                <wp:effectExtent l="0" t="0" r="0" b="0"/>
                <wp:wrapNone/>
                <wp:docPr id="745" name="对象 745"/>
                <wp:cNvGraphicFramePr>
                  <a:graphicFrameLocks noChangeAspect="0" noSelect="1"/>
                </wp:cNvGraphicFramePr>
                <a:graphic>
                  <a:graphicData uri="http://schemas.microsoft.com/office/word/2010/wordprocessingInk">
                    <w14:contentPart bwMode="auto" r:id="rId498">
                      <w14:nvContentPartPr>
                        <w14:cNvContentPartPr/>
                      </w14:nvContentPartPr>
                      <w14:xfrm>
                        <a:off x="0" y="0"/>
                        <a:ext cx="23339" cy="37982"/>
                      </w14:xfrm>
                    </w14:contentPart>
                  </a:graphicData>
                </a:graphic>
              </wp:anchor>
            </w:drawing>
          </mc:Choice>
          <mc:Fallback>
            <w:pict>
              <v:shape type="#_x0000_t75" id="对象 746" o:spid="_x0000_s746" fillcolor="#FFFFFF" stroked="t" strokeweight="1.0pt" style="position:absolute;&#10;margin-left:6.220315pt;&#10;margin-top:9.029213pt;&#10;width:1.8377165pt;&#10;height:2.990787pt;&#10;z-index:758;&#10;mso-position-horizontal:absolute;&#10;mso-position-horizontal-relative:char;&#10;mso-position-vertical:absolute;&#10;mso-position-vertical-relative:line;&#10;mso-wrap-distance-left:6.7498426pt;&#10;mso-wrap-distance-right:6.7498426pt;">
                <v:stroke color="#000000"/>
                <v:imagedata r:id="rId499"/>
                <o:lock selection="t"/>
              </v:shape>
            </w:pict>
          </mc:Fallback>
        </mc:AlternateContent>
      </w:r>
      <w:r>
        <mc:AlternateContent>
          <mc:Choice Requires="wps">
            <w:drawing>
              <wp:anchor distT="0" distB="0" distL="85723" distR="85723" simplePos="0" relativeHeight="759" behindDoc="0" locked="0" layoutInCell="1" hidden="0" allowOverlap="1">
                <wp:simplePos x="0" y="0"/>
                <wp:positionH relativeFrom="character">
                  <wp:posOffset>124531</wp:posOffset>
                </wp:positionH>
                <wp:positionV relativeFrom="line">
                  <wp:posOffset>107473</wp:posOffset>
                </wp:positionV>
                <wp:extent cx="31043" cy="61382"/>
                <wp:effectExtent l="0" t="0" r="0" b="0"/>
                <wp:wrapNone/>
                <wp:docPr id="748" name="对象 748"/>
                <wp:cNvGraphicFramePr>
                  <a:graphicFrameLocks noChangeAspect="0" noSelect="1"/>
                </wp:cNvGraphicFramePr>
                <a:graphic>
                  <a:graphicData uri="http://schemas.microsoft.com/office/word/2010/wordprocessingInk">
                    <w14:contentPart bwMode="auto" r:id="rId500">
                      <w14:nvContentPartPr>
                        <w14:cNvContentPartPr/>
                      </w14:nvContentPartPr>
                      <w14:xfrm>
                        <a:off x="0" y="0"/>
                        <a:ext cx="31043" cy="61382"/>
                      </w14:xfrm>
                    </w14:contentPart>
                  </a:graphicData>
                </a:graphic>
              </wp:anchor>
            </w:drawing>
          </mc:Choice>
          <mc:Fallback>
            <w:pict>
              <v:shape type="#_x0000_t75" id="对象 749" o:spid="_x0000_s749" fillcolor="#FFFFFF" stroked="t" strokeweight="1.0pt" style="position:absolute;&#10;margin-left:9.805591pt;&#10;margin-top:8.4624405pt;&#10;width:2.4443307pt;&#10;height:4.8332286pt;&#10;z-index:759;&#10;mso-position-horizontal:absolute;&#10;mso-position-horizontal-relative:char;&#10;mso-position-vertical:absolute;&#10;mso-position-vertical-relative:line;&#10;mso-wrap-distance-left:6.7498426pt;&#10;mso-wrap-distance-right:6.7498426pt;">
                <v:stroke color="#000000"/>
                <v:imagedata r:id="rId501"/>
                <o:lock selection="t"/>
              </v:shape>
            </w:pict>
          </mc:Fallback>
        </mc:AlternateContent>
      </w:r>
      <w:r>
        <mc:AlternateContent>
          <mc:Choice Requires="wps">
            <w:drawing>
              <wp:anchor distT="0" distB="0" distL="85723" distR="85723" simplePos="0" relativeHeight="760" behindDoc="0" locked="0" layoutInCell="1" hidden="0" allowOverlap="1">
                <wp:simplePos x="0" y="0"/>
                <wp:positionH relativeFrom="character">
                  <wp:posOffset>9362</wp:posOffset>
                </wp:positionH>
                <wp:positionV relativeFrom="line">
                  <wp:posOffset>19210</wp:posOffset>
                </wp:positionV>
                <wp:extent cx="101392" cy="109942"/>
                <wp:effectExtent l="0" t="0" r="0" b="0"/>
                <wp:wrapNone/>
                <wp:docPr id="751" name="对象 751"/>
                <wp:cNvGraphicFramePr>
                  <a:graphicFrameLocks noChangeAspect="0" noSelect="1"/>
                </wp:cNvGraphicFramePr>
                <a:graphic>
                  <a:graphicData uri="http://schemas.microsoft.com/office/word/2010/wordprocessingInk">
                    <w14:contentPart bwMode="auto" r:id="rId502">
                      <w14:nvContentPartPr>
                        <w14:cNvContentPartPr/>
                      </w14:nvContentPartPr>
                      <w14:xfrm>
                        <a:off x="0" y="0"/>
                        <a:ext cx="101392" cy="109942"/>
                      </w14:xfrm>
                    </w14:contentPart>
                  </a:graphicData>
                </a:graphic>
              </wp:anchor>
            </w:drawing>
          </mc:Choice>
          <mc:Fallback>
            <w:pict>
              <v:shape type="#_x0000_t75" id="对象 752" o:spid="_x0000_s752" fillcolor="#FFFFFF" stroked="t" strokeweight="1.0pt" style="position:absolute;&#10;margin-left:0.73716533pt;&#10;margin-top:1.5125984pt;&#10;width:7.9836216pt;&#10;height:8.656851pt;&#10;z-index:760;&#10;mso-position-horizontal:absolute;&#10;mso-position-horizontal-relative:char;&#10;mso-position-vertical:absolute;&#10;mso-position-vertical-relative:line;&#10;mso-wrap-distance-left:6.7498426pt;&#10;mso-wrap-distance-right:6.7498426pt;">
                <v:stroke color="#000000"/>
                <v:imagedata r:id="rId503"/>
                <o:lock selection="t"/>
              </v:shape>
            </w:pict>
          </mc:Fallback>
        </mc:AlternateContent>
      </w:r>
      <w:r>
        <mc:AlternateContent>
          <mc:Choice Requires="wps">
            <w:drawing>
              <wp:anchor distT="0" distB="0" distL="85723" distR="85723" simplePos="0" relativeHeight="761" behindDoc="0" locked="0" layoutInCell="1" hidden="0" allowOverlap="1">
                <wp:simplePos x="0" y="0"/>
                <wp:positionH relativeFrom="character">
                  <wp:posOffset>-239425</wp:posOffset>
                </wp:positionH>
                <wp:positionV relativeFrom="line">
                  <wp:posOffset>-2215</wp:posOffset>
                </wp:positionV>
                <wp:extent cx="94225" cy="105117"/>
                <wp:effectExtent l="0" t="0" r="0" b="0"/>
                <wp:wrapNone/>
                <wp:docPr id="754" name="对象 754"/>
                <wp:cNvGraphicFramePr>
                  <a:graphicFrameLocks noChangeAspect="0" noSelect="1"/>
                </wp:cNvGraphicFramePr>
                <a:graphic>
                  <a:graphicData uri="http://schemas.microsoft.com/office/word/2010/wordprocessingInk">
                    <w14:contentPart bwMode="auto" r:id="rId504">
                      <w14:nvContentPartPr>
                        <w14:cNvContentPartPr/>
                      </w14:nvContentPartPr>
                      <w14:xfrm>
                        <a:off x="0" y="0"/>
                        <a:ext cx="94225" cy="105117"/>
                      </w14:xfrm>
                    </w14:contentPart>
                  </a:graphicData>
                </a:graphic>
              </wp:anchor>
            </w:drawing>
          </mc:Choice>
          <mc:Fallback>
            <w:pict>
              <v:shape type="#_x0000_t75" id="对象 755" o:spid="_x0000_s755" fillcolor="#FFFFFF" stroked="t" strokeweight="1.0pt" style="position:absolute;&#10;margin-left:-18.852362pt;&#10;margin-top:-0.17440945pt;&#10;width:7.4192915pt;&#10;height:8.276929pt;&#10;z-index:761;&#10;mso-position-horizontal:absolute;&#10;mso-position-horizontal-relative:char;&#10;mso-position-vertical:absolute;&#10;mso-position-vertical-relative:line;&#10;mso-wrap-distance-left:6.7498426pt;&#10;mso-wrap-distance-right:6.7498426pt;">
                <v:stroke color="#000000"/>
                <v:imagedata r:id="rId505"/>
                <o:lock selection="t"/>
              </v:shape>
            </w:pict>
          </mc:Fallback>
        </mc:AlternateContent>
      </w:r>
      <w:r>
        <mc:AlternateContent>
          <mc:Choice Requires="wps">
            <w:drawing>
              <wp:anchor distT="0" distB="0" distL="85723" distR="85723" simplePos="0" relativeHeight="762" behindDoc="0" locked="0" layoutInCell="1" hidden="0" allowOverlap="1">
                <wp:simplePos x="0" y="0"/>
                <wp:positionH relativeFrom="character">
                  <wp:posOffset>-121968</wp:posOffset>
                </wp:positionH>
                <wp:positionV relativeFrom="line">
                  <wp:posOffset>-15501</wp:posOffset>
                </wp:positionV>
                <wp:extent cx="126237" cy="249213"/>
                <wp:effectExtent l="0" t="0" r="0" b="0"/>
                <wp:wrapNone/>
                <wp:docPr id="757" name="对象 757"/>
                <wp:cNvGraphicFramePr>
                  <a:graphicFrameLocks noChangeAspect="0" noSelect="1"/>
                </wp:cNvGraphicFramePr>
                <a:graphic>
                  <a:graphicData uri="http://schemas.microsoft.com/office/word/2010/wordprocessingInk">
                    <w14:contentPart bwMode="auto" r:id="rId506">
                      <w14:nvContentPartPr>
                        <w14:cNvContentPartPr/>
                      </w14:nvContentPartPr>
                      <w14:xfrm>
                        <a:off x="0" y="0"/>
                        <a:ext cx="126237" cy="249213"/>
                      </w14:xfrm>
                    </w14:contentPart>
                  </a:graphicData>
                </a:graphic>
              </wp:anchor>
            </w:drawing>
          </mc:Choice>
          <mc:Fallback>
            <w:pict>
              <v:shape type="#_x0000_t75" id="对象 758" o:spid="_x0000_s758" fillcolor="#FFFFFF" stroked="t" strokeweight="1.0pt" style="position:absolute;&#10;margin-left:-9.60378pt;&#10;margin-top:-1.2205511pt;&#10;width:9.939921pt;&#10;height:19.623072pt;&#10;z-index:762;&#10;mso-position-horizontal:absolute;&#10;mso-position-horizontal-relative:char;&#10;mso-position-vertical:absolute;&#10;mso-position-vertical-relative:line;&#10;mso-wrap-distance-left:6.7498426pt;&#10;mso-wrap-distance-right:6.7498426pt;">
                <v:stroke color="#000000"/>
                <v:imagedata r:id="rId507"/>
                <o:lock selection="t"/>
              </v:shape>
            </w:pict>
          </mc:Fallback>
        </mc:AlternateContent>
      </w:r>
      <w:r>
        <mc:AlternateContent>
          <mc:Choice Requires="wps">
            <w:drawing>
              <wp:anchor distT="0" distB="0" distL="85723" distR="85723" simplePos="0" relativeHeight="763" behindDoc="0" locked="0" layoutInCell="1" hidden="0" allowOverlap="1">
                <wp:simplePos x="0" y="0"/>
                <wp:positionH relativeFrom="character">
                  <wp:posOffset>-202390</wp:posOffset>
                </wp:positionH>
                <wp:positionV relativeFrom="line">
                  <wp:posOffset>-22063</wp:posOffset>
                </wp:positionV>
                <wp:extent cx="28038" cy="256325"/>
                <wp:effectExtent l="0" t="0" r="0" b="0"/>
                <wp:wrapNone/>
                <wp:docPr id="760" name="对象 760"/>
                <wp:cNvGraphicFramePr>
                  <a:graphicFrameLocks noChangeAspect="0" noSelect="1"/>
                </wp:cNvGraphicFramePr>
                <a:graphic>
                  <a:graphicData uri="http://schemas.microsoft.com/office/word/2010/wordprocessingInk">
                    <w14:contentPart bwMode="auto" r:id="rId508">
                      <w14:nvContentPartPr>
                        <w14:cNvContentPartPr/>
                      </w14:nvContentPartPr>
                      <w14:xfrm>
                        <a:off x="0" y="0"/>
                        <a:ext cx="28038" cy="256325"/>
                      </w14:xfrm>
                    </w14:contentPart>
                  </a:graphicData>
                </a:graphic>
              </wp:anchor>
            </w:drawing>
          </mc:Choice>
          <mc:Fallback>
            <w:pict>
              <v:shape type="#_x0000_t75" id="对象 761" o:spid="_x0000_s761" fillcolor="#FFFFFF" stroked="t" strokeweight="1.0pt" style="position:absolute;&#10;margin-left:-15.93622pt;&#10;margin-top:-1.7372441pt;&#10;width:2.207795pt;&#10;height:20.183071pt;&#10;z-index:763;&#10;mso-position-horizontal:absolute;&#10;mso-position-horizontal-relative:char;&#10;mso-position-vertical:absolute;&#10;mso-position-vertical-relative:line;&#10;mso-wrap-distance-left:6.7498426pt;&#10;mso-wrap-distance-right:6.7498426pt;">
                <v:stroke color="#000000"/>
                <v:imagedata r:id="rId509"/>
                <o:lock selection="t"/>
              </v:shape>
            </w:pict>
          </mc:Fallback>
        </mc:AlternateContent>
      </w:r>
      <w:r>
        <mc:AlternateContent>
          <mc:Choice Requires="wps">
            <w:drawing>
              <wp:anchor distT="0" distB="0" distL="85723" distR="85723" simplePos="0" relativeHeight="764" behindDoc="0" locked="0" layoutInCell="1" hidden="0" allowOverlap="1">
                <wp:simplePos x="0" y="0"/>
                <wp:positionH relativeFrom="character">
                  <wp:posOffset>46863</wp:posOffset>
                </wp:positionH>
                <wp:positionV relativeFrom="line">
                  <wp:posOffset>-55295</wp:posOffset>
                </wp:positionV>
                <wp:extent cx="73591" cy="116135"/>
                <wp:effectExtent l="0" t="0" r="0" b="0"/>
                <wp:wrapNone/>
                <wp:docPr id="763" name="对象 763"/>
                <wp:cNvGraphicFramePr>
                  <a:graphicFrameLocks noChangeAspect="0" noSelect="1"/>
                </wp:cNvGraphicFramePr>
                <a:graphic>
                  <a:graphicData uri="http://schemas.microsoft.com/office/word/2010/wordprocessingInk">
                    <w14:contentPart bwMode="auto" r:id="rId510">
                      <w14:nvContentPartPr>
                        <w14:cNvContentPartPr/>
                      </w14:nvContentPartPr>
                      <w14:xfrm>
                        <a:off x="0" y="0"/>
                        <a:ext cx="73591" cy="116135"/>
                      </w14:xfrm>
                    </w14:contentPart>
                  </a:graphicData>
                </a:graphic>
              </wp:anchor>
            </w:drawing>
          </mc:Choice>
          <mc:Fallback>
            <w:pict>
              <v:shape type="#_x0000_t75" id="对象 764" o:spid="_x0000_s764" fillcolor="#FFFFFF" stroked="t" strokeweight="1.0pt" style="position:absolute;&#10;margin-left:3.69pt;&#10;margin-top:-4.353937pt;&#10;width:5.794567pt;&#10;height:9.144488pt;&#10;z-index:764;&#10;mso-position-horizontal:absolute;&#10;mso-position-horizontal-relative:char;&#10;mso-position-vertical:absolute;&#10;mso-position-vertical-relative:line;&#10;mso-wrap-distance-left:6.7498426pt;&#10;mso-wrap-distance-right:6.7498426pt;">
                <v:stroke color="#000000"/>
                <v:imagedata r:id="rId511"/>
                <o:lock selection="t"/>
              </v:shape>
            </w:pict>
          </mc:Fallback>
        </mc:AlternateContent>
      </w:r>
      <w:r>
        <w:rPr>
          <w:rFonts w:hint="eastAsia"/>
        </w:rPr>
        <w:t>___。</w:t>
      </w:r>
    </w:p>
    <w:p>
      <w:pPr>
        <w:rPr>
          <w:rFonts w:hint="eastAsia"/>
        </w:rPr>
      </w:pPr>
      <w:r>
        <w:rPr>
          <w:rFonts w:hint="eastAsia"/>
        </w:rPr>
        <w:t>1</w:t>
      </w:r>
      <w:r>
        <mc:AlternateContent>
          <mc:Choice Requires="wps">
            <w:drawing>
              <wp:anchor distT="0" distB="0" distL="85723" distR="85723" simplePos="0" relativeHeight="1012" behindDoc="0" locked="0" layoutInCell="1" hidden="0" allowOverlap="1">
                <wp:simplePos x="0" y="0"/>
                <wp:positionH relativeFrom="character">
                  <wp:posOffset>-60297</wp:posOffset>
                </wp:positionH>
                <wp:positionV relativeFrom="line">
                  <wp:posOffset>-60968</wp:posOffset>
                </wp:positionV>
                <wp:extent cx="198580" cy="303331"/>
                <wp:effectExtent l="0" t="0" r="0" b="0"/>
                <wp:wrapNone/>
                <wp:docPr id="766" name="对象 766"/>
                <wp:cNvGraphicFramePr>
                  <a:graphicFrameLocks noChangeAspect="0" noSelect="1"/>
                </wp:cNvGraphicFramePr>
                <a:graphic>
                  <a:graphicData uri="http://schemas.microsoft.com/office/word/2010/wordprocessingInk">
                    <w14:contentPart bwMode="auto" r:id="rId512">
                      <w14:nvContentPartPr>
                        <w14:cNvContentPartPr/>
                      </w14:nvContentPartPr>
                      <w14:xfrm>
                        <a:off x="0" y="0"/>
                        <a:ext cx="198580" cy="303331"/>
                      </w14:xfrm>
                    </w14:contentPart>
                  </a:graphicData>
                </a:graphic>
              </wp:anchor>
            </w:drawing>
          </mc:Choice>
          <mc:Fallback>
            <w:pict>
              <v:shape type="#_x0000_t75" id="对象 767" o:spid="_x0000_s767" fillcolor="#FFFFFF" stroked="t" strokeweight="1.0pt" style="position:absolute;&#10;margin-left:-4.747795pt;&#10;margin-top:-4.80063pt;&#10;width:15.636221pt;&#10;height:23.88433pt;&#10;z-index:1012;&#10;mso-position-horizontal:absolute;&#10;mso-position-horizontal-relative:char;&#10;mso-position-vertical:absolute;&#10;mso-position-vertical-relative:line;&#10;mso-wrap-distance-left:6.7498426pt;&#10;mso-wrap-distance-right:6.7498426pt;">
                <v:stroke color="#000000"/>
                <v:imagedata r:id="rId513"/>
                <o:lock selection="t"/>
              </v:shape>
            </w:pict>
          </mc:Fallback>
        </mc:AlternateContent>
      </w:r>
      <w:r>
        <w:rPr>
          <w:rFonts w:hint="eastAsia"/>
        </w:rPr>
        <w:t>0. 同态滤波可以同时增强</w:t>
      </w:r>
      <w:r>
        <mc:AlternateContent>
          <mc:Choice Requires="wps">
            <w:drawing>
              <wp:anchor distT="0" distB="0" distL="85723" distR="85723" simplePos="0" relativeHeight="755" behindDoc="0" locked="0" layoutInCell="1" hidden="0" allowOverlap="1">
                <wp:simplePos x="0" y="0"/>
                <wp:positionH relativeFrom="character">
                  <wp:posOffset>7958</wp:posOffset>
                </wp:positionH>
                <wp:positionV relativeFrom="line">
                  <wp:posOffset>2370</wp:posOffset>
                </wp:positionV>
                <wp:extent cx="46624" cy="33372"/>
                <wp:effectExtent l="0" t="0" r="0" b="0"/>
                <wp:wrapNone/>
                <wp:docPr id="769" name="对象 769"/>
                <wp:cNvGraphicFramePr>
                  <a:graphicFrameLocks noChangeAspect="0" noSelect="1"/>
                </wp:cNvGraphicFramePr>
                <a:graphic>
                  <a:graphicData uri="http://schemas.microsoft.com/office/word/2010/wordprocessingInk">
                    <w14:contentPart bwMode="auto" r:id="rId514">
                      <w14:nvContentPartPr>
                        <w14:cNvContentPartPr/>
                      </w14:nvContentPartPr>
                      <w14:xfrm>
                        <a:off x="0" y="0"/>
                        <a:ext cx="46624" cy="33372"/>
                      </w14:xfrm>
                    </w14:contentPart>
                  </a:graphicData>
                </a:graphic>
              </wp:anchor>
            </w:drawing>
          </mc:Choice>
          <mc:Fallback>
            <w:pict>
              <v:shape type="#_x0000_t75" id="对象 770" o:spid="_x0000_s770" fillcolor="#FFFFFF" stroked="t" strokeweight="1.0pt" style="position:absolute;&#10;margin-left:0.62661415pt;&#10;margin-top:0.18661417pt;&#10;width:3.6711812pt;&#10;height:2.6277165pt;&#10;z-index:755;&#10;mso-position-horizontal:absolute;&#10;mso-position-horizontal-relative:char;&#10;mso-position-vertical:absolute;&#10;mso-position-vertical-relative:line;&#10;mso-wrap-distance-left:6.7498426pt;&#10;mso-wrap-distance-right:6.7498426pt;">
                <v:stroke color="#000000"/>
                <v:imagedata r:id="rId515"/>
                <o:lock selection="t"/>
              </v:shape>
            </w:pict>
          </mc:Fallback>
        </mc:AlternateContent>
      </w:r>
      <w:r>
        <w:rPr>
          <w:rFonts w:hint="eastAsia"/>
        </w:rPr>
        <w:t>_</w:t>
      </w:r>
      <w:r>
        <mc:AlternateContent>
          <mc:Choice Requires="wps">
            <w:drawing>
              <wp:anchor distT="0" distB="0" distL="85723" distR="85723" simplePos="0" relativeHeight="753" behindDoc="0" locked="0" layoutInCell="1" hidden="0" allowOverlap="1">
                <wp:simplePos x="0" y="0"/>
                <wp:positionH relativeFrom="character">
                  <wp:posOffset>-121250</wp:posOffset>
                </wp:positionH>
                <wp:positionV relativeFrom="line">
                  <wp:posOffset>68949</wp:posOffset>
                </wp:positionV>
                <wp:extent cx="224626" cy="214565"/>
                <wp:effectExtent l="0" t="0" r="0" b="0"/>
                <wp:wrapNone/>
                <wp:docPr id="772" name="对象 772"/>
                <wp:cNvGraphicFramePr>
                  <a:graphicFrameLocks noChangeAspect="0" noSelect="1"/>
                </wp:cNvGraphicFramePr>
                <a:graphic>
                  <a:graphicData uri="http://schemas.microsoft.com/office/word/2010/wordprocessingInk">
                    <w14:contentPart bwMode="auto" r:id="rId516">
                      <w14:nvContentPartPr>
                        <w14:cNvContentPartPr/>
                      </w14:nvContentPartPr>
                      <w14:xfrm>
                        <a:off x="0" y="0"/>
                        <a:ext cx="224626" cy="214565"/>
                      </w14:xfrm>
                    </w14:contentPart>
                  </a:graphicData>
                </a:graphic>
              </wp:anchor>
            </w:drawing>
          </mc:Choice>
          <mc:Fallback>
            <w:pict>
              <v:shape type="#_x0000_t75" id="对象 773" o:spid="_x0000_s773" fillcolor="#FFFFFF" stroked="t" strokeweight="1.0pt" style="position:absolute;&#10;margin-left:-9.547244pt;&#10;margin-top:5.429055pt;&#10;width:17.687086pt;&#10;height:16.894884pt;&#10;z-index:753;&#10;mso-position-horizontal:absolute;&#10;mso-position-horizontal-relative:char;&#10;mso-position-vertical:absolute;&#10;mso-position-vertical-relative:line;&#10;mso-wrap-distance-left:6.7498426pt;&#10;mso-wrap-distance-right:6.7498426pt;">
                <v:stroke color="#000000"/>
                <v:imagedata r:id="rId517"/>
                <o:lock selection="t"/>
              </v:shape>
            </w:pict>
          </mc:Fallback>
        </mc:AlternateContent>
      </w:r>
      <w:r>
        <mc:AlternateContent>
          <mc:Choice Requires="wps">
            <w:drawing>
              <wp:anchor distT="0" distB="0" distL="85723" distR="85723" simplePos="0" relativeHeight="754" behindDoc="0" locked="0" layoutInCell="1" hidden="0" allowOverlap="1">
                <wp:simplePos x="0" y="0"/>
                <wp:positionH relativeFrom="character">
                  <wp:posOffset>-75859</wp:posOffset>
                </wp:positionH>
                <wp:positionV relativeFrom="line">
                  <wp:posOffset>25802</wp:posOffset>
                </wp:positionV>
                <wp:extent cx="97681" cy="42980"/>
                <wp:effectExtent l="0" t="0" r="0" b="0"/>
                <wp:wrapNone/>
                <wp:docPr id="775" name="对象 775"/>
                <wp:cNvGraphicFramePr>
                  <a:graphicFrameLocks noChangeAspect="0" noSelect="1"/>
                </wp:cNvGraphicFramePr>
                <a:graphic>
                  <a:graphicData uri="http://schemas.microsoft.com/office/word/2010/wordprocessingInk">
                    <w14:contentPart bwMode="auto" r:id="rId518">
                      <w14:nvContentPartPr>
                        <w14:cNvContentPartPr/>
                      </w14:nvContentPartPr>
                      <w14:xfrm>
                        <a:off x="0" y="0"/>
                        <a:ext cx="97681" cy="42980"/>
                      </w14:xfrm>
                    </w14:contentPart>
                  </a:graphicData>
                </a:graphic>
              </wp:anchor>
            </w:drawing>
          </mc:Choice>
          <mc:Fallback>
            <w:pict>
              <v:shape type="#_x0000_t75" id="对象 776" o:spid="_x0000_s776" fillcolor="#FFFFFF" stroked="t" strokeweight="1.0pt" style="position:absolute;&#10;margin-left:-5.97315pt;&#10;margin-top:2.0316536pt;&#10;width:7.6914167pt;&#10;height:3.384252pt;&#10;z-index:754;&#10;mso-position-horizontal:absolute;&#10;mso-position-horizontal-relative:char;&#10;mso-position-vertical:absolute;&#10;mso-position-vertical-relative:line;&#10;mso-wrap-distance-left:6.7498426pt;&#10;mso-wrap-distance-right:6.7498426pt;">
                <v:stroke color="#000000"/>
                <v:imagedata r:id="rId519"/>
                <o:lock selection="t"/>
              </v:shape>
            </w:pict>
          </mc:Fallback>
        </mc:AlternateContent>
      </w:r>
      <w:r>
        <w:rPr>
          <w:rFonts w:hint="eastAsia"/>
        </w:rPr>
        <w:t>_____</w:t>
      </w:r>
      <w:r>
        <mc:AlternateContent>
          <mc:Choice Requires="wps">
            <w:drawing>
              <wp:anchor distT="0" distB="0" distL="85723" distR="85723" simplePos="0" relativeHeight="734" behindDoc="0" locked="0" layoutInCell="1" hidden="0" allowOverlap="1">
                <wp:simplePos x="0" y="0"/>
                <wp:positionH relativeFrom="character">
                  <wp:posOffset>177496</wp:posOffset>
                </wp:positionH>
                <wp:positionV relativeFrom="line">
                  <wp:posOffset>294813</wp:posOffset>
                </wp:positionV>
                <wp:extent cx="81591" cy="32103"/>
                <wp:effectExtent l="0" t="0" r="0" b="0"/>
                <wp:wrapNone/>
                <wp:docPr id="778" name="对象 778"/>
                <wp:cNvGraphicFramePr>
                  <a:graphicFrameLocks noChangeAspect="0" noSelect="1"/>
                </wp:cNvGraphicFramePr>
                <a:graphic>
                  <a:graphicData uri="http://schemas.microsoft.com/office/word/2010/wordprocessingInk">
                    <w14:contentPart bwMode="auto" r:id="rId520">
                      <w14:nvContentPartPr>
                        <w14:cNvContentPartPr/>
                      </w14:nvContentPartPr>
                      <w14:xfrm>
                        <a:off x="0" y="0"/>
                        <a:ext cx="81591" cy="32103"/>
                      </w14:xfrm>
                    </w14:contentPart>
                  </a:graphicData>
                </a:graphic>
              </wp:anchor>
            </w:drawing>
          </mc:Choice>
          <mc:Fallback>
            <w:pict>
              <v:shape type="#_x0000_t75" id="对象 779" o:spid="_x0000_s779" fillcolor="#FFFFFF" stroked="t" strokeweight="1.0pt" style="position:absolute;&#10;margin-left:13.976063pt;&#10;margin-top:23.213621pt;&#10;width:6.424488pt;&#10;height:2.5277956pt;&#10;z-index:734;&#10;mso-position-horizontal:absolute;&#10;mso-position-horizontal-relative:char;&#10;mso-position-vertical:absolute;&#10;mso-position-vertical-relative:line;&#10;mso-wrap-distance-left:6.7498426pt;&#10;mso-wrap-distance-right:6.7498426pt;">
                <v:stroke color="#000000"/>
                <v:imagedata r:id="rId521"/>
                <o:lock selection="t"/>
              </v:shape>
            </w:pict>
          </mc:Fallback>
        </mc:AlternateContent>
      </w:r>
      <w:r>
        <mc:AlternateContent>
          <mc:Choice Requires="wps">
            <w:drawing>
              <wp:anchor distT="0" distB="0" distL="85723" distR="85723" simplePos="0" relativeHeight="735" behindDoc="0" locked="0" layoutInCell="1" hidden="0" allowOverlap="1">
                <wp:simplePos x="0" y="0"/>
                <wp:positionH relativeFrom="character">
                  <wp:posOffset>179613</wp:posOffset>
                </wp:positionH>
                <wp:positionV relativeFrom="line">
                  <wp:posOffset>271890</wp:posOffset>
                </wp:positionV>
                <wp:extent cx="74067" cy="37442"/>
                <wp:effectExtent l="0" t="0" r="0" b="0"/>
                <wp:wrapNone/>
                <wp:docPr id="781" name="对象 781"/>
                <wp:cNvGraphicFramePr>
                  <a:graphicFrameLocks noChangeAspect="0" noSelect="1"/>
                </wp:cNvGraphicFramePr>
                <a:graphic>
                  <a:graphicData uri="http://schemas.microsoft.com/office/word/2010/wordprocessingInk">
                    <w14:contentPart bwMode="auto" r:id="rId522">
                      <w14:nvContentPartPr>
                        <w14:cNvContentPartPr/>
                      </w14:nvContentPartPr>
                      <w14:xfrm>
                        <a:off x="0" y="0"/>
                        <a:ext cx="74067" cy="37442"/>
                      </w14:xfrm>
                    </w14:contentPart>
                  </a:graphicData>
                </a:graphic>
              </wp:anchor>
            </w:drawing>
          </mc:Choice>
          <mc:Fallback>
            <w:pict>
              <v:shape type="#_x0000_t75" id="对象 782" o:spid="_x0000_s782" fillcolor="#FFFFFF" stroked="t" strokeweight="1.0pt" style="position:absolute;&#10;margin-left:14.1427555pt;&#10;margin-top:21.40866pt;&#10;width:5.832048pt;&#10;height:2.9481893pt;&#10;z-index:735;&#10;mso-position-horizontal:absolute;&#10;mso-position-horizontal-relative:char;&#10;mso-position-vertical:absolute;&#10;mso-position-vertical-relative:line;&#10;mso-wrap-distance-left:6.7498426pt;&#10;mso-wrap-distance-right:6.7498426pt;">
                <v:stroke color="#000000"/>
                <v:imagedata r:id="rId523"/>
                <o:lock selection="t"/>
              </v:shape>
            </w:pict>
          </mc:Fallback>
        </mc:AlternateContent>
      </w:r>
      <w:r>
        <mc:AlternateContent>
          <mc:Choice Requires="wps">
            <w:drawing>
              <wp:anchor distT="0" distB="0" distL="85723" distR="85723" simplePos="0" relativeHeight="736" behindDoc="0" locked="0" layoutInCell="1" hidden="0" allowOverlap="1">
                <wp:simplePos x="0" y="0"/>
                <wp:positionH relativeFrom="character">
                  <wp:posOffset>164017</wp:posOffset>
                </wp:positionH>
                <wp:positionV relativeFrom="line">
                  <wp:posOffset>252916</wp:posOffset>
                </wp:positionV>
                <wp:extent cx="150552" cy="163286"/>
                <wp:effectExtent l="0" t="0" r="0" b="0"/>
                <wp:wrapNone/>
                <wp:docPr id="784" name="对象 784"/>
                <wp:cNvGraphicFramePr>
                  <a:graphicFrameLocks noChangeAspect="0" noSelect="1"/>
                </wp:cNvGraphicFramePr>
                <a:graphic>
                  <a:graphicData uri="http://schemas.microsoft.com/office/word/2010/wordprocessingInk">
                    <w14:contentPart bwMode="auto" r:id="rId524">
                      <w14:nvContentPartPr>
                        <w14:cNvContentPartPr/>
                      </w14:nvContentPartPr>
                      <w14:xfrm>
                        <a:off x="0" y="0"/>
                        <a:ext cx="150552" cy="163286"/>
                      </w14:xfrm>
                    </w14:contentPart>
                  </a:graphicData>
                </a:graphic>
              </wp:anchor>
            </w:drawing>
          </mc:Choice>
          <mc:Fallback>
            <w:pict>
              <v:shape type="#_x0000_t75" id="对象 785" o:spid="_x0000_s785" fillcolor="#FFFFFF" stroked="t" strokeweight="1.0pt" style="position:absolute;&#10;margin-left:12.914724pt;&#10;margin-top:19.914646pt;&#10;width:11.854488pt;&#10;height:12.857165pt;&#10;z-index:736;&#10;mso-position-horizontal:absolute;&#10;mso-position-horizontal-relative:char;&#10;mso-position-vertical:absolute;&#10;mso-position-vertical-relative:line;&#10;mso-wrap-distance-left:6.7498426pt;&#10;mso-wrap-distance-right:6.7498426pt;">
                <v:stroke color="#000000"/>
                <v:imagedata r:id="rId525"/>
                <o:lock selection="t"/>
              </v:shape>
            </w:pict>
          </mc:Fallback>
        </mc:AlternateContent>
      </w:r>
      <w:r>
        <mc:AlternateContent>
          <mc:Choice Requires="wps">
            <w:drawing>
              <wp:anchor distT="0" distB="0" distL="85723" distR="85723" simplePos="0" relativeHeight="737" behindDoc="0" locked="0" layoutInCell="1" hidden="0" allowOverlap="1">
                <wp:simplePos x="0" y="0"/>
                <wp:positionH relativeFrom="character">
                  <wp:posOffset>-120526</wp:posOffset>
                </wp:positionH>
                <wp:positionV relativeFrom="line">
                  <wp:posOffset>225367</wp:posOffset>
                </wp:positionV>
                <wp:extent cx="78528" cy="55759"/>
                <wp:effectExtent l="0" t="0" r="0" b="0"/>
                <wp:wrapNone/>
                <wp:docPr id="787" name="对象 787"/>
                <wp:cNvGraphicFramePr>
                  <a:graphicFrameLocks noChangeAspect="0" noSelect="1"/>
                </wp:cNvGraphicFramePr>
                <a:graphic>
                  <a:graphicData uri="http://schemas.microsoft.com/office/word/2010/wordprocessingInk">
                    <w14:contentPart bwMode="auto" r:id="rId526">
                      <w14:nvContentPartPr>
                        <w14:cNvContentPartPr/>
                      </w14:nvContentPartPr>
                      <w14:xfrm>
                        <a:off x="0" y="0"/>
                        <a:ext cx="78528" cy="55759"/>
                      </w14:xfrm>
                    </w14:contentPart>
                  </a:graphicData>
                </a:graphic>
              </wp:anchor>
            </w:drawing>
          </mc:Choice>
          <mc:Fallback>
            <w:pict>
              <v:shape type="#_x0000_t75" id="对象 788" o:spid="_x0000_s788" fillcolor="#FFFFFF" stroked="t" strokeweight="1.0pt" style="position:absolute;&#10;margin-left:-9.490236pt;&#10;margin-top:17.745434pt;&#10;width:6.1833076pt;&#10;height:4.3904734pt;&#10;z-index:737;&#10;mso-position-horizontal:absolute;&#10;mso-position-horizontal-relative:char;&#10;mso-position-vertical:absolute;&#10;mso-position-vertical-relative:line;&#10;mso-wrap-distance-left:6.7498426pt;&#10;mso-wrap-distance-right:6.7498426pt;">
                <v:stroke color="#000000"/>
                <v:imagedata r:id="rId527"/>
                <o:lock selection="t"/>
              </v:shape>
            </w:pict>
          </mc:Fallback>
        </mc:AlternateContent>
      </w:r>
      <w:r>
        <mc:AlternateContent>
          <mc:Choice Requires="wps">
            <w:drawing>
              <wp:anchor distT="0" distB="0" distL="85723" distR="85723" simplePos="0" relativeHeight="738" behindDoc="0" locked="0" layoutInCell="1" hidden="0" allowOverlap="1">
                <wp:simplePos x="0" y="0"/>
                <wp:positionH relativeFrom="character">
                  <wp:posOffset>133682</wp:posOffset>
                </wp:positionH>
                <wp:positionV relativeFrom="line">
                  <wp:posOffset>217441</wp:posOffset>
                </wp:positionV>
                <wp:extent cx="153376" cy="149633"/>
                <wp:effectExtent l="0" t="0" r="0" b="0"/>
                <wp:wrapNone/>
                <wp:docPr id="790" name="对象 790"/>
                <wp:cNvGraphicFramePr>
                  <a:graphicFrameLocks noChangeAspect="0" noSelect="1"/>
                </wp:cNvGraphicFramePr>
                <a:graphic>
                  <a:graphicData uri="http://schemas.microsoft.com/office/word/2010/wordprocessingInk">
                    <w14:contentPart bwMode="auto" r:id="rId528">
                      <w14:nvContentPartPr>
                        <w14:cNvContentPartPr/>
                      </w14:nvContentPartPr>
                      <w14:xfrm>
                        <a:off x="0" y="0"/>
                        <a:ext cx="153376" cy="149633"/>
                      </w14:xfrm>
                    </w14:contentPart>
                  </a:graphicData>
                </a:graphic>
              </wp:anchor>
            </w:drawing>
          </mc:Choice>
          <mc:Fallback>
            <w:pict>
              <v:shape type="#_x0000_t75" id="对象 791" o:spid="_x0000_s791" fillcolor="#FFFFFF" stroked="t" strokeweight="1.0pt" style="position:absolute;&#10;margin-left:10.526142pt;&#10;margin-top:17.121338pt;&#10;width:12.076852pt;&#10;height:11.782126pt;&#10;z-index:738;&#10;mso-position-horizontal:absolute;&#10;mso-position-horizontal-relative:char;&#10;mso-position-vertical:absolute;&#10;mso-position-vertical-relative:line;&#10;mso-wrap-distance-left:6.7498426pt;&#10;mso-wrap-distance-right:6.7498426pt;">
                <v:stroke color="#000000"/>
                <v:imagedata r:id="rId529"/>
                <o:lock selection="t"/>
              </v:shape>
            </w:pict>
          </mc:Fallback>
        </mc:AlternateContent>
      </w:r>
      <w:r>
        <mc:AlternateContent>
          <mc:Choice Requires="wps">
            <w:drawing>
              <wp:anchor distT="0" distB="0" distL="85723" distR="85723" simplePos="0" relativeHeight="739" behindDoc="0" locked="0" layoutInCell="1" hidden="0" allowOverlap="1">
                <wp:simplePos x="0" y="0"/>
                <wp:positionH relativeFrom="character">
                  <wp:posOffset>-35706</wp:posOffset>
                </wp:positionH>
                <wp:positionV relativeFrom="line">
                  <wp:posOffset>197427</wp:posOffset>
                </wp:positionV>
                <wp:extent cx="60094" cy="102880"/>
                <wp:effectExtent l="0" t="0" r="0" b="0"/>
                <wp:wrapNone/>
                <wp:docPr id="793" name="对象 793"/>
                <wp:cNvGraphicFramePr>
                  <a:graphicFrameLocks noChangeAspect="0" noSelect="1"/>
                </wp:cNvGraphicFramePr>
                <a:graphic>
                  <a:graphicData uri="http://schemas.microsoft.com/office/word/2010/wordprocessingInk">
                    <w14:contentPart bwMode="auto" r:id="rId530">
                      <w14:nvContentPartPr>
                        <w14:cNvContentPartPr/>
                      </w14:nvContentPartPr>
                      <w14:xfrm>
                        <a:off x="0" y="0"/>
                        <a:ext cx="60094" cy="102880"/>
                      </w14:xfrm>
                    </w14:contentPart>
                  </a:graphicData>
                </a:graphic>
              </wp:anchor>
            </w:drawing>
          </mc:Choice>
          <mc:Fallback>
            <w:pict>
              <v:shape type="#_x0000_t75" id="对象 794" o:spid="_x0000_s794" fillcolor="#FFFFFF" stroked="t" strokeweight="1.0pt" style="position:absolute;&#10;margin-left:-2.811496pt;&#10;margin-top:15.545433pt;&#10;width:4.731811pt;&#10;height:8.100787pt;&#10;z-index:739;&#10;mso-position-horizontal:absolute;&#10;mso-position-horizontal-relative:char;&#10;mso-position-vertical:absolute;&#10;mso-position-vertical-relative:line;&#10;mso-wrap-distance-left:6.7498426pt;&#10;mso-wrap-distance-right:6.7498426pt;">
                <v:stroke color="#000000"/>
                <v:imagedata r:id="rId531"/>
                <o:lock selection="t"/>
              </v:shape>
            </w:pict>
          </mc:Fallback>
        </mc:AlternateContent>
      </w:r>
      <w:r>
        <mc:AlternateContent>
          <mc:Choice Requires="wps">
            <w:drawing>
              <wp:anchor distT="0" distB="0" distL="85723" distR="85723" simplePos="0" relativeHeight="740" behindDoc="0" locked="0" layoutInCell="1" hidden="0" allowOverlap="1">
                <wp:simplePos x="0" y="0"/>
                <wp:positionH relativeFrom="character">
                  <wp:posOffset>-157354</wp:posOffset>
                </wp:positionH>
                <wp:positionV relativeFrom="line">
                  <wp:posOffset>195734</wp:posOffset>
                </wp:positionV>
                <wp:extent cx="46766" cy="74397"/>
                <wp:effectExtent l="0" t="0" r="0" b="0"/>
                <wp:wrapNone/>
                <wp:docPr id="796" name="对象 796"/>
                <wp:cNvGraphicFramePr>
                  <a:graphicFrameLocks noChangeAspect="0" noSelect="1"/>
                </wp:cNvGraphicFramePr>
                <a:graphic>
                  <a:graphicData uri="http://schemas.microsoft.com/office/word/2010/wordprocessingInk">
                    <w14:contentPart bwMode="auto" r:id="rId532">
                      <w14:nvContentPartPr>
                        <w14:cNvContentPartPr/>
                      </w14:nvContentPartPr>
                      <w14:xfrm>
                        <a:off x="0" y="0"/>
                        <a:ext cx="46766" cy="74397"/>
                      </w14:xfrm>
                    </w14:contentPart>
                  </a:graphicData>
                </a:graphic>
              </wp:anchor>
            </w:drawing>
          </mc:Choice>
          <mc:Fallback>
            <w:pict>
              <v:shape type="#_x0000_t75" id="对象 797" o:spid="_x0000_s797" fillcolor="#FFFFFF" stroked="t" strokeweight="1.0pt" style="position:absolute;&#10;margin-left:-12.3900795pt;&#10;margin-top:15.412126pt;&#10;width:3.6823623pt;&#10;height:5.8580313pt;&#10;z-index:740;&#10;mso-position-horizontal:absolute;&#10;mso-position-horizontal-relative:char;&#10;mso-position-vertical:absolute;&#10;mso-position-vertical-relative:line;&#10;mso-wrap-distance-left:6.7498426pt;&#10;mso-wrap-distance-right:6.7498426pt;">
                <v:stroke color="#000000"/>
                <v:imagedata r:id="rId533"/>
                <o:lock selection="t"/>
              </v:shape>
            </w:pict>
          </mc:Fallback>
        </mc:AlternateContent>
      </w:r>
      <w:r>
        <mc:AlternateContent>
          <mc:Choice Requires="wps">
            <w:drawing>
              <wp:anchor distT="0" distB="0" distL="85723" distR="85723" simplePos="0" relativeHeight="741" behindDoc="0" locked="0" layoutInCell="1" hidden="0" allowOverlap="1">
                <wp:simplePos x="0" y="0"/>
                <wp:positionH relativeFrom="character">
                  <wp:posOffset>65949</wp:posOffset>
                </wp:positionH>
                <wp:positionV relativeFrom="line">
                  <wp:posOffset>194424</wp:posOffset>
                </wp:positionV>
                <wp:extent cx="207783" cy="88725"/>
                <wp:effectExtent l="0" t="0" r="0" b="0"/>
                <wp:wrapNone/>
                <wp:docPr id="799" name="对象 799"/>
                <wp:cNvGraphicFramePr>
                  <a:graphicFrameLocks noChangeAspect="0" noSelect="1"/>
                </wp:cNvGraphicFramePr>
                <a:graphic>
                  <a:graphicData uri="http://schemas.microsoft.com/office/word/2010/wordprocessingInk">
                    <w14:contentPart bwMode="auto" r:id="rId534">
                      <w14:nvContentPartPr>
                        <w14:cNvContentPartPr/>
                      </w14:nvContentPartPr>
                      <w14:xfrm>
                        <a:off x="0" y="0"/>
                        <a:ext cx="207783" cy="88725"/>
                      </w14:xfrm>
                    </w14:contentPart>
                  </a:graphicData>
                </a:graphic>
              </wp:anchor>
            </w:drawing>
          </mc:Choice>
          <mc:Fallback>
            <w:pict>
              <v:shape type="#_x0000_t75" id="对象 800" o:spid="_x0000_s800" fillcolor="#FFFFFF" stroked="t" strokeweight="1.0pt" style="position:absolute;&#10;margin-left:5.192835pt;&#10;margin-top:15.308976pt;&#10;width:16.360867pt;&#10;height:6.9862213pt;&#10;z-index:741;&#10;mso-position-horizontal:absolute;&#10;mso-position-horizontal-relative:char;&#10;mso-position-vertical:absolute;&#10;mso-position-vertical-relative:line;&#10;mso-wrap-distance-left:6.7498426pt;&#10;mso-wrap-distance-right:6.7498426pt;">
                <v:stroke color="#000000"/>
                <v:imagedata r:id="rId535"/>
                <o:lock selection="t"/>
              </v:shape>
            </w:pict>
          </mc:Fallback>
        </mc:AlternateContent>
      </w:r>
      <w:r>
        <mc:AlternateContent>
          <mc:Choice Requires="wps">
            <w:drawing>
              <wp:anchor distT="0" distB="0" distL="85723" distR="85723" simplePos="0" relativeHeight="742" behindDoc="0" locked="0" layoutInCell="1" hidden="0" allowOverlap="1">
                <wp:simplePos x="0" y="0"/>
                <wp:positionH relativeFrom="character">
                  <wp:posOffset>153366</wp:posOffset>
                </wp:positionH>
                <wp:positionV relativeFrom="line">
                  <wp:posOffset>187474</wp:posOffset>
                </wp:positionV>
                <wp:extent cx="32380" cy="22446"/>
                <wp:effectExtent l="0" t="0" r="0" b="0"/>
                <wp:wrapNone/>
                <wp:docPr id="802" name="对象 802"/>
                <wp:cNvGraphicFramePr>
                  <a:graphicFrameLocks noChangeAspect="0" noSelect="1"/>
                </wp:cNvGraphicFramePr>
                <a:graphic>
                  <a:graphicData uri="http://schemas.microsoft.com/office/word/2010/wordprocessingInk">
                    <w14:contentPart bwMode="auto" r:id="rId536">
                      <w14:nvContentPartPr>
                        <w14:cNvContentPartPr/>
                      </w14:nvContentPartPr>
                      <w14:xfrm>
                        <a:off x="0" y="0"/>
                        <a:ext cx="32380" cy="22446"/>
                      </w14:xfrm>
                    </w14:contentPart>
                  </a:graphicData>
                </a:graphic>
              </wp:anchor>
            </w:drawing>
          </mc:Choice>
          <mc:Fallback>
            <w:pict>
              <v:shape type="#_x0000_t75" id="对象 803" o:spid="_x0000_s803" fillcolor="#FFFFFF" stroked="t" strokeweight="1.0pt" style="position:absolute;&#10;margin-left:12.076064pt;&#10;margin-top:14.761732pt;&#10;width:2.5496848pt;&#10;height:1.7674015pt;&#10;z-index:742;&#10;mso-position-horizontal:absolute;&#10;mso-position-horizontal-relative:char;&#10;mso-position-vertical:absolute;&#10;mso-position-vertical-relative:line;&#10;mso-wrap-distance-left:6.7498426pt;&#10;mso-wrap-distance-right:6.7498426pt;">
                <v:stroke color="#000000"/>
                <v:imagedata r:id="rId537"/>
                <o:lock selection="t"/>
              </v:shape>
            </w:pict>
          </mc:Fallback>
        </mc:AlternateContent>
      </w:r>
      <w:r>
        <mc:AlternateContent>
          <mc:Choice Requires="wps">
            <w:drawing>
              <wp:anchor distT="0" distB="0" distL="85723" distR="85723" simplePos="0" relativeHeight="743" behindDoc="0" locked="0" layoutInCell="1" hidden="0" allowOverlap="1">
                <wp:simplePos x="0" y="0"/>
                <wp:positionH relativeFrom="character">
                  <wp:posOffset>-369907</wp:posOffset>
                </wp:positionH>
                <wp:positionV relativeFrom="line">
                  <wp:posOffset>180366</wp:posOffset>
                </wp:positionV>
                <wp:extent cx="66981" cy="63416"/>
                <wp:effectExtent l="0" t="0" r="0" b="0"/>
                <wp:wrapNone/>
                <wp:docPr id="805" name="对象 805"/>
                <wp:cNvGraphicFramePr>
                  <a:graphicFrameLocks noChangeAspect="0" noSelect="1"/>
                </wp:cNvGraphicFramePr>
                <a:graphic>
                  <a:graphicData uri="http://schemas.microsoft.com/office/word/2010/wordprocessingInk">
                    <w14:contentPart bwMode="auto" r:id="rId538">
                      <w14:nvContentPartPr>
                        <w14:cNvContentPartPr/>
                      </w14:nvContentPartPr>
                      <w14:xfrm>
                        <a:off x="0" y="0"/>
                        <a:ext cx="66981" cy="63416"/>
                      </w14:xfrm>
                    </w14:contentPart>
                  </a:graphicData>
                </a:graphic>
              </wp:anchor>
            </w:drawing>
          </mc:Choice>
          <mc:Fallback>
            <w:pict>
              <v:shape type="#_x0000_t75" id="对象 806" o:spid="_x0000_s806" fillcolor="#FFFFFF" stroked="t" strokeweight="1.0pt" style="position:absolute;&#10;margin-left:-29.126535pt;&#10;margin-top:14.202047pt;&#10;width:5.2740955pt;&#10;height:4.9933863pt;&#10;z-index:743;&#10;mso-position-horizontal:absolute;&#10;mso-position-horizontal-relative:char;&#10;mso-position-vertical:absolute;&#10;mso-position-vertical-relative:line;&#10;mso-wrap-distance-left:6.7498426pt;&#10;mso-wrap-distance-right:6.7498426pt;">
                <v:stroke color="#000000"/>
                <v:imagedata r:id="rId539"/>
                <o:lock selection="t"/>
              </v:shape>
            </w:pict>
          </mc:Fallback>
        </mc:AlternateContent>
      </w:r>
      <w:r>
        <mc:AlternateContent>
          <mc:Choice Requires="wps">
            <w:drawing>
              <wp:anchor distT="0" distB="0" distL="85723" distR="85723" simplePos="0" relativeHeight="744" behindDoc="0" locked="0" layoutInCell="1" hidden="0" allowOverlap="1">
                <wp:simplePos x="0" y="0"/>
                <wp:positionH relativeFrom="character">
                  <wp:posOffset>-6650</wp:posOffset>
                </wp:positionH>
                <wp:positionV relativeFrom="line">
                  <wp:posOffset>174003</wp:posOffset>
                </wp:positionV>
                <wp:extent cx="108569" cy="83794"/>
                <wp:effectExtent l="0" t="0" r="0" b="0"/>
                <wp:wrapNone/>
                <wp:docPr id="808" name="对象 808"/>
                <wp:cNvGraphicFramePr>
                  <a:graphicFrameLocks noChangeAspect="0" noSelect="1"/>
                </wp:cNvGraphicFramePr>
                <a:graphic>
                  <a:graphicData uri="http://schemas.microsoft.com/office/word/2010/wordprocessingInk">
                    <w14:contentPart bwMode="auto" r:id="rId540">
                      <w14:nvContentPartPr>
                        <w14:cNvContentPartPr/>
                      </w14:nvContentPartPr>
                      <w14:xfrm>
                        <a:off x="0" y="0"/>
                        <a:ext cx="108569" cy="83794"/>
                      </w14:xfrm>
                    </w14:contentPart>
                  </a:graphicData>
                </a:graphic>
              </wp:anchor>
            </w:drawing>
          </mc:Choice>
          <mc:Fallback>
            <w:pict>
              <v:shape type="#_x0000_t75" id="对象 809" o:spid="_x0000_s809" fillcolor="#FFFFFF" stroked="t" strokeweight="1.0pt" style="position:absolute;&#10;margin-left:-0.52362204pt;&#10;margin-top:13.701024pt;&#10;width:8.54874pt;&#10;height:6.5979533pt;&#10;z-index:744;&#10;mso-position-horizontal:absolute;&#10;mso-position-horizontal-relative:char;&#10;mso-position-vertical:absolute;&#10;mso-position-vertical-relative:line;&#10;mso-wrap-distance-left:6.7498426pt;&#10;mso-wrap-distance-right:6.7498426pt;">
                <v:stroke color="#000000"/>
                <v:imagedata r:id="rId541"/>
                <o:lock selection="t"/>
              </v:shape>
            </w:pict>
          </mc:Fallback>
        </mc:AlternateContent>
      </w:r>
      <w:r>
        <mc:AlternateContent>
          <mc:Choice Requires="wps">
            <w:drawing>
              <wp:anchor distT="0" distB="0" distL="85723" distR="85723" simplePos="0" relativeHeight="745" behindDoc="0" locked="0" layoutInCell="1" hidden="0" allowOverlap="1">
                <wp:simplePos x="0" y="0"/>
                <wp:positionH relativeFrom="character">
                  <wp:posOffset>155058</wp:posOffset>
                </wp:positionH>
                <wp:positionV relativeFrom="line">
                  <wp:posOffset>161567</wp:posOffset>
                </wp:positionV>
                <wp:extent cx="44325" cy="24274"/>
                <wp:effectExtent l="0" t="0" r="0" b="0"/>
                <wp:wrapNone/>
                <wp:docPr id="811" name="对象 811"/>
                <wp:cNvGraphicFramePr>
                  <a:graphicFrameLocks noChangeAspect="0" noSelect="1"/>
                </wp:cNvGraphicFramePr>
                <a:graphic>
                  <a:graphicData uri="http://schemas.microsoft.com/office/word/2010/wordprocessingInk">
                    <w14:contentPart bwMode="auto" r:id="rId542">
                      <w14:nvContentPartPr>
                        <w14:cNvContentPartPr/>
                      </w14:nvContentPartPr>
                      <w14:xfrm>
                        <a:off x="0" y="0"/>
                        <a:ext cx="44325" cy="24274"/>
                      </w14:xfrm>
                    </w14:contentPart>
                  </a:graphicData>
                </a:graphic>
              </wp:anchor>
            </w:drawing>
          </mc:Choice>
          <mc:Fallback>
            <w:pict>
              <v:shape type="#_x0000_t75" id="对象 812" o:spid="_x0000_s812" fillcolor="#FFFFFF" stroked="t" strokeweight="1.0pt" style="position:absolute;&#10;margin-left:12.209291pt;&#10;margin-top:12.721811pt;&#10;width:3.4901574pt;&#10;height:1.9113388pt;&#10;z-index:745;&#10;mso-position-horizontal:absolute;&#10;mso-position-horizontal-relative:char;&#10;mso-position-vertical:absolute;&#10;mso-position-vertical-relative:line;&#10;mso-wrap-distance-left:6.7498426pt;&#10;mso-wrap-distance-right:6.7498426pt;">
                <v:stroke color="#000000"/>
                <v:imagedata r:id="rId543"/>
                <o:lock selection="t"/>
              </v:shape>
            </w:pict>
          </mc:Fallback>
        </mc:AlternateContent>
      </w:r>
      <w:r>
        <mc:AlternateContent>
          <mc:Choice Requires="wps">
            <w:drawing>
              <wp:anchor distT="0" distB="0" distL="85723" distR="85723" simplePos="0" relativeHeight="746" behindDoc="0" locked="0" layoutInCell="1" hidden="0" allowOverlap="1">
                <wp:simplePos x="0" y="0"/>
                <wp:positionH relativeFrom="character">
                  <wp:posOffset>121517</wp:posOffset>
                </wp:positionH>
                <wp:positionV relativeFrom="line">
                  <wp:posOffset>131177</wp:posOffset>
                </wp:positionV>
                <wp:extent cx="35535" cy="116188"/>
                <wp:effectExtent l="0" t="0" r="0" b="0"/>
                <wp:wrapNone/>
                <wp:docPr id="814" name="对象 814"/>
                <wp:cNvGraphicFramePr>
                  <a:graphicFrameLocks noChangeAspect="0" noSelect="1"/>
                </wp:cNvGraphicFramePr>
                <a:graphic>
                  <a:graphicData uri="http://schemas.microsoft.com/office/word/2010/wordprocessingInk">
                    <w14:contentPart bwMode="auto" r:id="rId544">
                      <w14:nvContentPartPr>
                        <w14:cNvContentPartPr/>
                      </w14:nvContentPartPr>
                      <w14:xfrm>
                        <a:off x="0" y="0"/>
                        <a:ext cx="35535" cy="116188"/>
                      </w14:xfrm>
                    </w14:contentPart>
                  </a:graphicData>
                </a:graphic>
              </wp:anchor>
            </w:drawing>
          </mc:Choice>
          <mc:Fallback>
            <w:pict>
              <v:shape type="#_x0000_t75" id="对象 815" o:spid="_x0000_s815" fillcolor="#FFFFFF" stroked="t" strokeweight="1.0pt" style="position:absolute;&#10;margin-left:9.568268pt;&#10;margin-top:10.328897pt;&#10;width:2.798032pt;&#10;height:9.148662pt;&#10;z-index:746;&#10;mso-position-horizontal:absolute;&#10;mso-position-horizontal-relative:char;&#10;mso-position-vertical:absolute;&#10;mso-position-vertical-relative:line;&#10;mso-wrap-distance-left:6.7498426pt;&#10;mso-wrap-distance-right:6.7498426pt;">
                <v:stroke color="#000000"/>
                <v:imagedata r:id="rId545"/>
                <o:lock selection="t"/>
              </v:shape>
            </w:pict>
          </mc:Fallback>
        </mc:AlternateContent>
      </w:r>
      <w:r>
        <mc:AlternateContent>
          <mc:Choice Requires="wps">
            <w:drawing>
              <wp:anchor distT="0" distB="0" distL="85723" distR="85723" simplePos="0" relativeHeight="747" behindDoc="0" locked="0" layoutInCell="1" hidden="0" allowOverlap="1">
                <wp:simplePos x="0" y="0"/>
                <wp:positionH relativeFrom="character">
                  <wp:posOffset>142358</wp:posOffset>
                </wp:positionH>
                <wp:positionV relativeFrom="line">
                  <wp:posOffset>122758</wp:posOffset>
                </wp:positionV>
                <wp:extent cx="113974" cy="91138"/>
                <wp:effectExtent l="0" t="0" r="0" b="0"/>
                <wp:wrapNone/>
                <wp:docPr id="817" name="对象 817"/>
                <wp:cNvGraphicFramePr>
                  <a:graphicFrameLocks noChangeAspect="0" noSelect="1"/>
                </wp:cNvGraphicFramePr>
                <a:graphic>
                  <a:graphicData uri="http://schemas.microsoft.com/office/word/2010/wordprocessingInk">
                    <w14:contentPart bwMode="auto" r:id="rId546">
                      <w14:nvContentPartPr>
                        <w14:cNvContentPartPr/>
                      </w14:nvContentPartPr>
                      <w14:xfrm>
                        <a:off x="0" y="0"/>
                        <a:ext cx="113974" cy="91138"/>
                      </w14:xfrm>
                    </w14:contentPart>
                  </a:graphicData>
                </a:graphic>
              </wp:anchor>
            </w:drawing>
          </mc:Choice>
          <mc:Fallback>
            <w:pict>
              <v:shape type="#_x0000_t75" id="对象 818" o:spid="_x0000_s818" fillcolor="#FFFFFF" stroked="t" strokeweight="1.0pt" style="position:absolute;&#10;margin-left:11.209291pt;&#10;margin-top:9.665984pt;&#10;width:8.974332pt;&#10;height:7.176221pt;&#10;z-index:747;&#10;mso-position-horizontal:absolute;&#10;mso-position-horizontal-relative:char;&#10;mso-position-vertical:absolute;&#10;mso-position-vertical-relative:line;&#10;mso-wrap-distance-left:6.7498426pt;&#10;mso-wrap-distance-right:6.7498426pt;">
                <v:stroke color="#000000"/>
                <v:imagedata r:id="rId547"/>
                <o:lock selection="t"/>
              </v:shape>
            </w:pict>
          </mc:Fallback>
        </mc:AlternateContent>
      </w:r>
      <w:r>
        <mc:AlternateContent>
          <mc:Choice Requires="wps">
            <w:drawing>
              <wp:anchor distT="0" distB="0" distL="85723" distR="85723" simplePos="0" relativeHeight="748" behindDoc="0" locked="0" layoutInCell="1" hidden="0" allowOverlap="1">
                <wp:simplePos x="0" y="0"/>
                <wp:positionH relativeFrom="character">
                  <wp:posOffset>-72974</wp:posOffset>
                </wp:positionH>
                <wp:positionV relativeFrom="line">
                  <wp:posOffset>115937</wp:posOffset>
                </wp:positionV>
                <wp:extent cx="75211" cy="115772"/>
                <wp:effectExtent l="0" t="0" r="0" b="0"/>
                <wp:wrapNone/>
                <wp:docPr id="820" name="对象 820"/>
                <wp:cNvGraphicFramePr>
                  <a:graphicFrameLocks noChangeAspect="0" noSelect="1"/>
                </wp:cNvGraphicFramePr>
                <a:graphic>
                  <a:graphicData uri="http://schemas.microsoft.com/office/word/2010/wordprocessingInk">
                    <w14:contentPart bwMode="auto" r:id="rId548">
                      <w14:nvContentPartPr>
                        <w14:cNvContentPartPr/>
                      </w14:nvContentPartPr>
                      <w14:xfrm>
                        <a:off x="0" y="0"/>
                        <a:ext cx="75211" cy="115772"/>
                      </w14:xfrm>
                    </w14:contentPart>
                  </a:graphicData>
                </a:graphic>
              </wp:anchor>
            </w:drawing>
          </mc:Choice>
          <mc:Fallback>
            <w:pict>
              <v:shape type="#_x0000_t75" id="对象 821" o:spid="_x0000_s821" fillcolor="#FFFFFF" stroked="t" strokeweight="1.0pt" style="position:absolute;&#10;margin-left:-5.745984pt;&#10;margin-top:9.128898pt;&#10;width:5.922126pt;&#10;height:9.115906pt;&#10;z-index:748;&#10;mso-position-horizontal:absolute;&#10;mso-position-horizontal-relative:char;&#10;mso-position-vertical:absolute;&#10;mso-position-vertical-relative:line;&#10;mso-wrap-distance-left:6.7498426pt;&#10;mso-wrap-distance-right:6.7498426pt;">
                <v:stroke color="#000000"/>
                <v:imagedata r:id="rId549"/>
                <o:lock selection="t"/>
              </v:shape>
            </w:pict>
          </mc:Fallback>
        </mc:AlternateContent>
      </w:r>
      <w:r>
        <mc:AlternateContent>
          <mc:Choice Requires="wps">
            <w:drawing>
              <wp:anchor distT="0" distB="0" distL="85723" distR="85723" simplePos="0" relativeHeight="749" behindDoc="0" locked="0" layoutInCell="1" hidden="0" allowOverlap="1">
                <wp:simplePos x="0" y="0"/>
                <wp:positionH relativeFrom="character">
                  <wp:posOffset>9859</wp:posOffset>
                </wp:positionH>
                <wp:positionV relativeFrom="line">
                  <wp:posOffset>77203</wp:posOffset>
                </wp:positionV>
                <wp:extent cx="72907" cy="63757"/>
                <wp:effectExtent l="0" t="0" r="0" b="0"/>
                <wp:wrapNone/>
                <wp:docPr id="823" name="对象 823"/>
                <wp:cNvGraphicFramePr>
                  <a:graphicFrameLocks noChangeAspect="0" noSelect="1"/>
                </wp:cNvGraphicFramePr>
                <a:graphic>
                  <a:graphicData uri="http://schemas.microsoft.com/office/word/2010/wordprocessingInk">
                    <w14:contentPart bwMode="auto" r:id="rId550">
                      <w14:nvContentPartPr>
                        <w14:cNvContentPartPr/>
                      </w14:nvContentPartPr>
                      <w14:xfrm>
                        <a:off x="0" y="0"/>
                        <a:ext cx="72907" cy="63757"/>
                      </w14:xfrm>
                    </w14:contentPart>
                  </a:graphicData>
                </a:graphic>
              </wp:anchor>
            </w:drawing>
          </mc:Choice>
          <mc:Fallback>
            <w:pict>
              <v:shape type="#_x0000_t75" id="对象 824" o:spid="_x0000_s824" fillcolor="#FFFFFF" stroked="t" strokeweight="1.0pt" style="position:absolute;&#10;margin-left:0.77629924pt;&#10;margin-top:6.078976pt;&#10;width:5.7407084pt;&#10;height:5.0202365pt;&#10;z-index:749;&#10;mso-position-horizontal:absolute;&#10;mso-position-horizontal-relative:char;&#10;mso-position-vertical:absolute;&#10;mso-position-vertical-relative:line;&#10;mso-wrap-distance-left:6.7498426pt;&#10;mso-wrap-distance-right:6.7498426pt;">
                <v:stroke color="#000000"/>
                <v:imagedata r:id="rId551"/>
                <o:lock selection="t"/>
              </v:shape>
            </w:pict>
          </mc:Fallback>
        </mc:AlternateContent>
      </w:r>
      <w:r>
        <mc:AlternateContent>
          <mc:Choice Requires="wps">
            <w:drawing>
              <wp:anchor distT="0" distB="0" distL="85723" distR="85723" simplePos="0" relativeHeight="750" behindDoc="0" locked="0" layoutInCell="1" hidden="0" allowOverlap="1">
                <wp:simplePos x="0" y="0"/>
                <wp:positionH relativeFrom="character">
                  <wp:posOffset>-171911</wp:posOffset>
                </wp:positionH>
                <wp:positionV relativeFrom="line">
                  <wp:posOffset>56613</wp:posOffset>
                </wp:positionV>
                <wp:extent cx="118970" cy="178134"/>
                <wp:effectExtent l="0" t="0" r="0" b="0"/>
                <wp:wrapNone/>
                <wp:docPr id="826" name="对象 826"/>
                <wp:cNvGraphicFramePr>
                  <a:graphicFrameLocks noChangeAspect="0" noSelect="1"/>
                </wp:cNvGraphicFramePr>
                <a:graphic>
                  <a:graphicData uri="http://schemas.microsoft.com/office/word/2010/wordprocessingInk">
                    <w14:contentPart bwMode="auto" r:id="rId552">
                      <w14:nvContentPartPr>
                        <w14:cNvContentPartPr/>
                      </w14:nvContentPartPr>
                      <w14:xfrm>
                        <a:off x="0" y="0"/>
                        <a:ext cx="118970" cy="178134"/>
                      </w14:xfrm>
                    </w14:contentPart>
                  </a:graphicData>
                </a:graphic>
              </wp:anchor>
            </w:drawing>
          </mc:Choice>
          <mc:Fallback>
            <w:pict>
              <v:shape type="#_x0000_t75" id="对象 827" o:spid="_x0000_s827" fillcolor="#FFFFFF" stroked="t" strokeweight="1.0pt" style="position:absolute;&#10;margin-left:-13.536299pt;&#10;margin-top:4.4577165pt;&#10;width:9.367717pt;&#10;height:14.026299pt;&#10;z-index:750;&#10;mso-position-horizontal:absolute;&#10;mso-position-horizontal-relative:char;&#10;mso-position-vertical:absolute;&#10;mso-position-vertical-relative:line;&#10;mso-wrap-distance-left:6.7498426pt;&#10;mso-wrap-distance-right:6.7498426pt;">
                <v:stroke color="#000000"/>
                <v:imagedata r:id="rId553"/>
                <o:lock selection="t"/>
              </v:shape>
            </w:pict>
          </mc:Fallback>
        </mc:AlternateContent>
      </w:r>
      <w:r>
        <mc:AlternateContent>
          <mc:Choice Requires="wps">
            <w:drawing>
              <wp:anchor distT="0" distB="0" distL="85723" distR="85723" simplePos="0" relativeHeight="751" behindDoc="0" locked="0" layoutInCell="1" hidden="0" allowOverlap="1">
                <wp:simplePos x="0" y="0"/>
                <wp:positionH relativeFrom="character">
                  <wp:posOffset>-268849</wp:posOffset>
                </wp:positionH>
                <wp:positionV relativeFrom="line">
                  <wp:posOffset>40795</wp:posOffset>
                </wp:positionV>
                <wp:extent cx="114942" cy="295770"/>
                <wp:effectExtent l="0" t="0" r="0" b="0"/>
                <wp:wrapNone/>
                <wp:docPr id="829" name="对象 829"/>
                <wp:cNvGraphicFramePr>
                  <a:graphicFrameLocks noChangeAspect="0" noSelect="1"/>
                </wp:cNvGraphicFramePr>
                <a:graphic>
                  <a:graphicData uri="http://schemas.microsoft.com/office/word/2010/wordprocessingInk">
                    <w14:contentPart bwMode="auto" r:id="rId554">
                      <w14:nvContentPartPr>
                        <w14:cNvContentPartPr/>
                      </w14:nvContentPartPr>
                      <w14:xfrm>
                        <a:off x="0" y="0"/>
                        <a:ext cx="114942" cy="295770"/>
                      </w14:xfrm>
                    </w14:contentPart>
                  </a:graphicData>
                </a:graphic>
              </wp:anchor>
            </w:drawing>
          </mc:Choice>
          <mc:Fallback>
            <w:pict>
              <v:shape type="#_x0000_t75" id="对象 830" o:spid="_x0000_s830" fillcolor="#FFFFFF" stroked="t" strokeweight="1.0pt" style="position:absolute;&#10;margin-left:-21.169212pt;&#10;margin-top:3.2122047pt;&#10;width:9.050552pt;&#10;height:23.288979pt;&#10;z-index:751;&#10;mso-position-horizontal:absolute;&#10;mso-position-horizontal-relative:char;&#10;mso-position-vertical:absolute;&#10;mso-position-vertical-relative:line;&#10;mso-wrap-distance-left:6.7498426pt;&#10;mso-wrap-distance-right:6.7498426pt;">
                <v:stroke color="#000000"/>
                <v:imagedata r:id="rId555"/>
                <o:lock selection="t"/>
              </v:shape>
            </w:pict>
          </mc:Fallback>
        </mc:AlternateContent>
      </w:r>
      <w:r>
        <mc:AlternateContent>
          <mc:Choice Requires="wps">
            <w:drawing>
              <wp:anchor distT="0" distB="0" distL="85723" distR="85723" simplePos="0" relativeHeight="752" behindDoc="0" locked="0" layoutInCell="1" hidden="0" allowOverlap="1">
                <wp:simplePos x="0" y="0"/>
                <wp:positionH relativeFrom="character">
                  <wp:posOffset>-207326</wp:posOffset>
                </wp:positionH>
                <wp:positionV relativeFrom="line">
                  <wp:posOffset>18994</wp:posOffset>
                </wp:positionV>
                <wp:extent cx="48037" cy="81390"/>
                <wp:effectExtent l="0" t="0" r="0" b="0"/>
                <wp:wrapNone/>
                <wp:docPr id="832" name="对象 832"/>
                <wp:cNvGraphicFramePr>
                  <a:graphicFrameLocks noChangeAspect="0" noSelect="1"/>
                </wp:cNvGraphicFramePr>
                <a:graphic>
                  <a:graphicData uri="http://schemas.microsoft.com/office/word/2010/wordprocessingInk">
                    <w14:contentPart bwMode="auto" r:id="rId556">
                      <w14:nvContentPartPr>
                        <w14:cNvContentPartPr/>
                      </w14:nvContentPartPr>
                      <w14:xfrm>
                        <a:off x="0" y="0"/>
                        <a:ext cx="48037" cy="81390"/>
                      </w14:xfrm>
                    </w14:contentPart>
                  </a:graphicData>
                </a:graphic>
              </wp:anchor>
            </w:drawing>
          </mc:Choice>
          <mc:Fallback>
            <w:pict>
              <v:shape type="#_x0000_t75" id="对象 833" o:spid="_x0000_s833" fillcolor="#FFFFFF" stroked="t" strokeweight="1.0pt" style="position:absolute;&#10;margin-left:-16.324883pt;&#10;margin-top:1.4955906pt;&#10;width:3.7825193pt;&#10;height:6.408661pt;&#10;z-index:752;&#10;mso-position-horizontal:absolute;&#10;mso-position-horizontal-relative:char;&#10;mso-position-vertical:absolute;&#10;mso-position-vertical-relative:line;&#10;mso-wrap-distance-left:6.7498426pt;&#10;mso-wrap-distance-right:6.7498426pt;">
                <v:stroke color="#000000"/>
                <v:imagedata r:id="rId557"/>
                <o:lock selection="t"/>
              </v:shape>
            </w:pict>
          </mc:Fallback>
        </mc:AlternateContent>
      </w:r>
      <w:r>
        <w:rPr>
          <w:rFonts w:hint="eastAsia"/>
        </w:rPr>
        <w:t>__和压缩_</w:t>
      </w:r>
      <w:r>
        <mc:AlternateContent>
          <mc:Choice Requires="wps">
            <w:drawing>
              <wp:anchor distT="0" distB="0" distL="85723" distR="85723" simplePos="0" relativeHeight="730" behindDoc="0" locked="0" layoutInCell="1" hidden="0" allowOverlap="1">
                <wp:simplePos x="0" y="0"/>
                <wp:positionH relativeFrom="character">
                  <wp:posOffset>13818</wp:posOffset>
                </wp:positionH>
                <wp:positionV relativeFrom="line">
                  <wp:posOffset>75086</wp:posOffset>
                </wp:positionV>
                <wp:extent cx="29142" cy="84294"/>
                <wp:effectExtent l="0" t="0" r="0" b="0"/>
                <wp:wrapNone/>
                <wp:docPr id="835" name="对象 835"/>
                <wp:cNvGraphicFramePr>
                  <a:graphicFrameLocks noChangeAspect="0" noSelect="1"/>
                </wp:cNvGraphicFramePr>
                <a:graphic>
                  <a:graphicData uri="http://schemas.microsoft.com/office/word/2010/wordprocessingInk">
                    <w14:contentPart bwMode="auto" r:id="rId558">
                      <w14:nvContentPartPr>
                        <w14:cNvContentPartPr/>
                      </w14:nvContentPartPr>
                      <w14:xfrm>
                        <a:off x="0" y="0"/>
                        <a:ext cx="29142" cy="84294"/>
                      </w14:xfrm>
                    </w14:contentPart>
                  </a:graphicData>
                </a:graphic>
              </wp:anchor>
            </w:drawing>
          </mc:Choice>
          <mc:Fallback>
            <w:pict>
              <v:shape type="#_x0000_t75" id="对象 836" o:spid="_x0000_s836" fillcolor="#FFFFFF" stroked="t" strokeweight="1.0pt" style="position:absolute;&#10;margin-left:1.0880315pt;&#10;margin-top:5.9122834pt;&#10;width:2.294646pt;&#10;height:6.637323pt;&#10;z-index:730;&#10;mso-position-horizontal:absolute;&#10;mso-position-horizontal-relative:char;&#10;mso-position-vertical:absolute;&#10;mso-position-vertical-relative:line;&#10;mso-wrap-distance-left:6.7498426pt;&#10;mso-wrap-distance-right:6.7498426pt;">
                <v:stroke color="#000000"/>
                <v:imagedata r:id="rId559"/>
                <o:lock selection="t"/>
              </v:shape>
            </w:pict>
          </mc:Fallback>
        </mc:AlternateContent>
      </w:r>
      <w:r>
        <mc:AlternateContent>
          <mc:Choice Requires="wps">
            <w:drawing>
              <wp:anchor distT="0" distB="0" distL="85723" distR="85723" simplePos="0" relativeHeight="731" behindDoc="0" locked="0" layoutInCell="1" hidden="0" allowOverlap="1">
                <wp:simplePos x="0" y="0"/>
                <wp:positionH relativeFrom="character">
                  <wp:posOffset>41767</wp:posOffset>
                </wp:positionH>
                <wp:positionV relativeFrom="line">
                  <wp:posOffset>47577</wp:posOffset>
                </wp:positionV>
                <wp:extent cx="111505" cy="109163"/>
                <wp:effectExtent l="0" t="0" r="0" b="0"/>
                <wp:wrapNone/>
                <wp:docPr id="838" name="对象 838"/>
                <wp:cNvGraphicFramePr>
                  <a:graphicFrameLocks noChangeAspect="0" noSelect="1"/>
                </wp:cNvGraphicFramePr>
                <a:graphic>
                  <a:graphicData uri="http://schemas.microsoft.com/office/word/2010/wordprocessingInk">
                    <w14:contentPart bwMode="auto" r:id="rId560">
                      <w14:nvContentPartPr>
                        <w14:cNvContentPartPr/>
                      </w14:nvContentPartPr>
                      <w14:xfrm>
                        <a:off x="0" y="0"/>
                        <a:ext cx="111505" cy="109163"/>
                      </w14:xfrm>
                    </w14:contentPart>
                  </a:graphicData>
                </a:graphic>
              </wp:anchor>
            </w:drawing>
          </mc:Choice>
          <mc:Fallback>
            <w:pict>
              <v:shape type="#_x0000_t75" id="对象 839" o:spid="_x0000_s839" fillcolor="#FFFFFF" stroked="t" strokeweight="1.0pt" style="position:absolute;&#10;margin-left:3.2887402pt;&#10;margin-top:3.7462208pt;&#10;width:8.779921pt;&#10;height:8.595512pt;&#10;z-index:731;&#10;mso-position-horizontal:absolute;&#10;mso-position-horizontal-relative:char;&#10;mso-position-vertical:absolute;&#10;mso-position-vertical-relative:line;&#10;mso-wrap-distance-left:6.7498426pt;&#10;mso-wrap-distance-right:6.7498426pt;">
                <v:stroke color="#000000"/>
                <v:imagedata r:id="rId561"/>
                <o:lock selection="t"/>
              </v:shape>
            </w:pict>
          </mc:Fallback>
        </mc:AlternateContent>
      </w:r>
      <w:r>
        <mc:AlternateContent>
          <mc:Choice Requires="wps">
            <w:drawing>
              <wp:anchor distT="0" distB="0" distL="85723" distR="85723" simplePos="0" relativeHeight="732" behindDoc="0" locked="0" layoutInCell="1" hidden="0" allowOverlap="1">
                <wp:simplePos x="0" y="0"/>
                <wp:positionH relativeFrom="character">
                  <wp:posOffset>-64133</wp:posOffset>
                </wp:positionH>
                <wp:positionV relativeFrom="line">
                  <wp:posOffset>29236</wp:posOffset>
                </wp:positionV>
                <wp:extent cx="90850" cy="146980"/>
                <wp:effectExtent l="0" t="0" r="0" b="0"/>
                <wp:wrapNone/>
                <wp:docPr id="841" name="对象 841"/>
                <wp:cNvGraphicFramePr>
                  <a:graphicFrameLocks noChangeAspect="0" noSelect="1"/>
                </wp:cNvGraphicFramePr>
                <a:graphic>
                  <a:graphicData uri="http://schemas.microsoft.com/office/word/2010/wordprocessingInk">
                    <w14:contentPart bwMode="auto" r:id="rId562">
                      <w14:nvContentPartPr>
                        <w14:cNvContentPartPr/>
                      </w14:nvContentPartPr>
                      <w14:xfrm>
                        <a:off x="0" y="0"/>
                        <a:ext cx="90850" cy="146980"/>
                      </w14:xfrm>
                    </w14:contentPart>
                  </a:graphicData>
                </a:graphic>
              </wp:anchor>
            </w:drawing>
          </mc:Choice>
          <mc:Fallback>
            <w:pict>
              <v:shape type="#_x0000_t75" id="对象 842" o:spid="_x0000_s842" fillcolor="#FFFFFF" stroked="t" strokeweight="1.0pt" style="position:absolute;&#10;margin-left:-5.0498424pt;&#10;margin-top:2.3020473pt;&#10;width:7.1535435pt;&#10;height:11.573228pt;&#10;z-index:732;&#10;mso-position-horizontal:absolute;&#10;mso-position-horizontal-relative:char;&#10;mso-position-vertical:absolute;&#10;mso-position-vertical-relative:line;&#10;mso-wrap-distance-left:6.7498426pt;&#10;mso-wrap-distance-right:6.7498426pt;">
                <v:stroke color="#000000"/>
                <v:imagedata r:id="rId563"/>
                <o:lock selection="t"/>
              </v:shape>
            </w:pict>
          </mc:Fallback>
        </mc:AlternateContent>
      </w:r>
      <w:r>
        <mc:AlternateContent>
          <mc:Choice Requires="wps">
            <w:drawing>
              <wp:anchor distT="0" distB="0" distL="85723" distR="85723" simplePos="0" relativeHeight="733" behindDoc="0" locked="0" layoutInCell="1" hidden="0" allowOverlap="1">
                <wp:simplePos x="0" y="0"/>
                <wp:positionH relativeFrom="character">
                  <wp:posOffset>-31466</wp:posOffset>
                </wp:positionH>
                <wp:positionV relativeFrom="line">
                  <wp:posOffset>-17544</wp:posOffset>
                </wp:positionV>
                <wp:extent cx="47477" cy="66385"/>
                <wp:effectExtent l="0" t="0" r="0" b="0"/>
                <wp:wrapNone/>
                <wp:docPr id="844" name="对象 844"/>
                <wp:cNvGraphicFramePr>
                  <a:graphicFrameLocks noChangeAspect="0" noSelect="1"/>
                </wp:cNvGraphicFramePr>
                <a:graphic>
                  <a:graphicData uri="http://schemas.microsoft.com/office/word/2010/wordprocessingInk">
                    <w14:contentPart bwMode="auto" r:id="rId564">
                      <w14:nvContentPartPr>
                        <w14:cNvContentPartPr/>
                      </w14:nvContentPartPr>
                      <w14:xfrm>
                        <a:off x="0" y="0"/>
                        <a:ext cx="47477" cy="66385"/>
                      </w14:xfrm>
                    </w14:contentPart>
                  </a:graphicData>
                </a:graphic>
              </wp:anchor>
            </w:drawing>
          </mc:Choice>
          <mc:Fallback>
            <w:pict>
              <v:shape type="#_x0000_t75" id="对象 845" o:spid="_x0000_s845" fillcolor="#FFFFFF" stroked="t" strokeweight="1.0pt" style="position:absolute;&#10;margin-left:-2.4776378pt;&#10;margin-top:-1.3814173pt;&#10;width:3.7383463pt;&#10;height:5.227165pt;&#10;z-index:733;&#10;mso-position-horizontal:absolute;&#10;mso-position-horizontal-relative:char;&#10;mso-position-vertical:absolute;&#10;mso-position-vertical-relative:line;&#10;mso-wrap-distance-left:6.7498426pt;&#10;mso-wrap-distance-right:6.7498426pt;">
                <v:stroke color="#000000"/>
                <v:imagedata r:id="rId565"/>
                <o:lock selection="t"/>
              </v:shape>
            </w:pict>
          </mc:Fallback>
        </mc:AlternateContent>
      </w:r>
      <w:r>
        <w:rPr>
          <w:rFonts w:hint="eastAsia"/>
        </w:rPr>
        <w:t>___</w:t>
      </w:r>
      <w:r>
        <mc:AlternateContent>
          <mc:Choice Requires="wps">
            <w:drawing>
              <wp:anchor distT="0" distB="0" distL="85723" distR="85723" simplePos="0" relativeHeight="708" behindDoc="0" locked="0" layoutInCell="1" hidden="0" allowOverlap="1">
                <wp:simplePos x="0" y="0"/>
                <wp:positionH relativeFrom="character">
                  <wp:posOffset>16220</wp:posOffset>
                </wp:positionH>
                <wp:positionV relativeFrom="line">
                  <wp:posOffset>99427</wp:posOffset>
                </wp:positionV>
                <wp:extent cx="97850" cy="79942"/>
                <wp:effectExtent l="0" t="0" r="0" b="0"/>
                <wp:wrapNone/>
                <wp:docPr id="847" name="对象 847"/>
                <wp:cNvGraphicFramePr>
                  <a:graphicFrameLocks noChangeAspect="0" noSelect="1"/>
                </wp:cNvGraphicFramePr>
                <a:graphic>
                  <a:graphicData uri="http://schemas.microsoft.com/office/word/2010/wordprocessingInk">
                    <w14:contentPart bwMode="auto" r:id="rId566">
                      <w14:nvContentPartPr>
                        <w14:cNvContentPartPr/>
                      </w14:nvContentPartPr>
                      <w14:xfrm>
                        <a:off x="0" y="0"/>
                        <a:ext cx="97850" cy="79942"/>
                      </w14:xfrm>
                    </w14:contentPart>
                  </a:graphicData>
                </a:graphic>
              </wp:anchor>
            </w:drawing>
          </mc:Choice>
          <mc:Fallback>
            <w:pict>
              <v:shape type="#_x0000_t75" id="对象 848" o:spid="_x0000_s848" fillcolor="#FFFFFF" stroked="t" strokeweight="1.0pt" style="position:absolute;&#10;margin-left:1.2771654pt;&#10;margin-top:7.8288975pt;&#10;width:7.704724pt;&#10;height:6.294646pt;&#10;z-index:708;&#10;mso-position-horizontal:absolute;&#10;mso-position-horizontal-relative:char;&#10;mso-position-vertical:absolute;&#10;mso-position-vertical-relative:line;&#10;mso-wrap-distance-left:6.7498426pt;&#10;mso-wrap-distance-right:6.7498426pt;">
                <v:stroke color="#000000"/>
                <v:imagedata r:id="rId567"/>
                <o:lock selection="t"/>
              </v:shape>
            </w:pict>
          </mc:Fallback>
        </mc:AlternateContent>
      </w:r>
      <w:r>
        <mc:AlternateContent>
          <mc:Choice Requires="wps">
            <w:drawing>
              <wp:anchor distT="0" distB="0" distL="85723" distR="85723" simplePos="0" relativeHeight="709" behindDoc="0" locked="0" layoutInCell="1" hidden="0" allowOverlap="1">
                <wp:simplePos x="0" y="0"/>
                <wp:positionH relativeFrom="character">
                  <wp:posOffset>-40165</wp:posOffset>
                </wp:positionH>
                <wp:positionV relativeFrom="line">
                  <wp:posOffset>91174</wp:posOffset>
                </wp:positionV>
                <wp:extent cx="30977" cy="104393"/>
                <wp:effectExtent l="0" t="0" r="0" b="0"/>
                <wp:wrapNone/>
                <wp:docPr id="850" name="对象 850"/>
                <wp:cNvGraphicFramePr>
                  <a:graphicFrameLocks noChangeAspect="0" noSelect="1"/>
                </wp:cNvGraphicFramePr>
                <a:graphic>
                  <a:graphicData uri="http://schemas.microsoft.com/office/word/2010/wordprocessingInk">
                    <w14:contentPart bwMode="auto" r:id="rId568">
                      <w14:nvContentPartPr>
                        <w14:cNvContentPartPr/>
                      </w14:nvContentPartPr>
                      <w14:xfrm>
                        <a:off x="0" y="0"/>
                        <a:ext cx="30977" cy="104393"/>
                      </w14:xfrm>
                    </w14:contentPart>
                  </a:graphicData>
                </a:graphic>
              </wp:anchor>
            </w:drawing>
          </mc:Choice>
          <mc:Fallback>
            <w:pict>
              <v:shape type="#_x0000_t75" id="对象 851" o:spid="_x0000_s851" fillcolor="#FFFFFF" stroked="t" strokeweight="1.0pt" style="position:absolute;&#10;margin-left:-3.1625984pt;&#10;margin-top:7.1790557pt;&#10;width:2.439134pt;&#10;height:8.219921pt;&#10;z-index:709;&#10;mso-position-horizontal:absolute;&#10;mso-position-horizontal-relative:char;&#10;mso-position-vertical:absolute;&#10;mso-position-vertical-relative:line;&#10;mso-wrap-distance-left:6.7498426pt;&#10;mso-wrap-distance-right:6.7498426pt;">
                <v:stroke color="#000000"/>
                <v:imagedata r:id="rId569"/>
                <o:lock selection="t"/>
              </v:shape>
            </w:pict>
          </mc:Fallback>
        </mc:AlternateContent>
      </w:r>
      <w:r>
        <mc:AlternateContent>
          <mc:Choice Requires="wps">
            <w:drawing>
              <wp:anchor distT="0" distB="0" distL="85723" distR="85723" simplePos="0" relativeHeight="710" behindDoc="0" locked="0" layoutInCell="1" hidden="0" allowOverlap="1">
                <wp:simplePos x="0" y="0"/>
                <wp:positionH relativeFrom="character">
                  <wp:posOffset>154158</wp:posOffset>
                </wp:positionH>
                <wp:positionV relativeFrom="line">
                  <wp:posOffset>84909</wp:posOffset>
                </wp:positionV>
                <wp:extent cx="65446" cy="31340"/>
                <wp:effectExtent l="0" t="0" r="0" b="0"/>
                <wp:wrapNone/>
                <wp:docPr id="853" name="对象 853"/>
                <wp:cNvGraphicFramePr>
                  <a:graphicFrameLocks noChangeAspect="0" noSelect="1"/>
                </wp:cNvGraphicFramePr>
                <a:graphic>
                  <a:graphicData uri="http://schemas.microsoft.com/office/word/2010/wordprocessingInk">
                    <w14:contentPart bwMode="auto" r:id="rId570">
                      <w14:nvContentPartPr>
                        <w14:cNvContentPartPr/>
                      </w14:nvContentPartPr>
                      <w14:xfrm>
                        <a:off x="0" y="0"/>
                        <a:ext cx="65446" cy="31340"/>
                      </w14:xfrm>
                    </w14:contentPart>
                  </a:graphicData>
                </a:graphic>
              </wp:anchor>
            </w:drawing>
          </mc:Choice>
          <mc:Fallback>
            <w:pict>
              <v:shape type="#_x0000_t75" id="对象 854" o:spid="_x0000_s854" fillcolor="#FFFFFF" stroked="t" strokeweight="1.0pt" style="position:absolute;&#10;margin-left:12.138425pt;&#10;margin-top:6.685748pt;&#10;width:5.1532288pt;&#10;height:2.467795pt;&#10;z-index:710;&#10;mso-position-horizontal:absolute;&#10;mso-position-horizontal-relative:char;&#10;mso-position-vertical:absolute;&#10;mso-position-vertical-relative:line;&#10;mso-wrap-distance-left:6.7498426pt;&#10;mso-wrap-distance-right:6.7498426pt;">
                <v:stroke color="#000000"/>
                <v:imagedata r:id="rId571"/>
                <o:lock selection="t"/>
              </v:shape>
            </w:pict>
          </mc:Fallback>
        </mc:AlternateContent>
      </w:r>
      <w:r>
        <mc:AlternateContent>
          <mc:Choice Requires="wps">
            <w:drawing>
              <wp:anchor distT="0" distB="0" distL="85723" distR="85723" simplePos="0" relativeHeight="711" behindDoc="0" locked="0" layoutInCell="1" hidden="0" allowOverlap="1">
                <wp:simplePos x="0" y="0"/>
                <wp:positionH relativeFrom="character">
                  <wp:posOffset>48115</wp:posOffset>
                </wp:positionH>
                <wp:positionV relativeFrom="line">
                  <wp:posOffset>83077</wp:posOffset>
                </wp:positionV>
                <wp:extent cx="19049" cy="17885"/>
                <wp:effectExtent l="0" t="0" r="0" b="0"/>
                <wp:wrapNone/>
                <wp:docPr id="856" name="对象 856"/>
                <wp:cNvGraphicFramePr>
                  <a:graphicFrameLocks noChangeAspect="0" noSelect="1"/>
                </wp:cNvGraphicFramePr>
                <a:graphic>
                  <a:graphicData uri="http://schemas.microsoft.com/office/word/2010/wordprocessingInk">
                    <w14:contentPart bwMode="auto" r:id="rId572">
                      <w14:nvContentPartPr>
                        <w14:cNvContentPartPr/>
                      </w14:nvContentPartPr>
                      <w14:xfrm>
                        <a:off x="0" y="0"/>
                        <a:ext cx="19049" cy="17885"/>
                      </w14:xfrm>
                    </w14:contentPart>
                  </a:graphicData>
                </a:graphic>
              </wp:anchor>
            </w:drawing>
          </mc:Choice>
          <mc:Fallback>
            <w:pict>
              <v:shape type="#_x0000_t75" id="对象 857" o:spid="_x0000_s857" fillcolor="#FFFFFF" stroked="t" strokeweight="1.0pt" style="position:absolute;&#10;margin-left:3.7885826pt;&#10;margin-top:6.5414963pt;&#10;width:1.4999213pt;&#10;height:1.4082677pt;&#10;z-index:711;&#10;mso-position-horizontal:absolute;&#10;mso-position-horizontal-relative:char;&#10;mso-position-vertical:absolute;&#10;mso-position-vertical-relative:line;&#10;mso-wrap-distance-left:6.7498426pt;&#10;mso-wrap-distance-right:6.7498426pt;">
                <v:stroke color="#000000"/>
                <v:imagedata r:id="rId573"/>
                <o:lock selection="t"/>
              </v:shape>
            </w:pict>
          </mc:Fallback>
        </mc:AlternateContent>
      </w:r>
      <w:r>
        <mc:AlternateContent>
          <mc:Choice Requires="wps">
            <w:drawing>
              <wp:anchor distT="0" distB="0" distL="85723" distR="85723" simplePos="0" relativeHeight="712" behindDoc="0" locked="0" layoutInCell="1" hidden="0" allowOverlap="1">
                <wp:simplePos x="0" y="0"/>
                <wp:positionH relativeFrom="character">
                  <wp:posOffset>53407</wp:posOffset>
                </wp:positionH>
                <wp:positionV relativeFrom="line">
                  <wp:posOffset>81841</wp:posOffset>
                </wp:positionV>
                <wp:extent cx="38042" cy="32151"/>
                <wp:effectExtent l="0" t="0" r="0" b="0"/>
                <wp:wrapNone/>
                <wp:docPr id="859" name="对象 859"/>
                <wp:cNvGraphicFramePr>
                  <a:graphicFrameLocks noChangeAspect="0" noSelect="1"/>
                </wp:cNvGraphicFramePr>
                <a:graphic>
                  <a:graphicData uri="http://schemas.microsoft.com/office/word/2010/wordprocessingInk">
                    <w14:contentPart bwMode="auto" r:id="rId574">
                      <w14:nvContentPartPr>
                        <w14:cNvContentPartPr/>
                      </w14:nvContentPartPr>
                      <w14:xfrm>
                        <a:off x="0" y="0"/>
                        <a:ext cx="38042" cy="32151"/>
                      </w14:xfrm>
                    </w14:contentPart>
                  </a:graphicData>
                </a:graphic>
              </wp:anchor>
            </w:drawing>
          </mc:Choice>
          <mc:Fallback>
            <w:pict>
              <v:shape type="#_x0000_t75" id="对象 860" o:spid="_x0000_s860" fillcolor="#FFFFFF" stroked="t" strokeweight="1.0pt" style="position:absolute;&#10;margin-left:4.2052755pt;&#10;margin-top:6.444174pt;&#10;width:2.9954333pt;&#10;height:2.5315747pt;&#10;z-index:712;&#10;mso-position-horizontal:absolute;&#10;mso-position-horizontal-relative:char;&#10;mso-position-vertical:absolute;&#10;mso-position-vertical-relative:line;&#10;mso-wrap-distance-left:6.7498426pt;&#10;mso-wrap-distance-right:6.7498426pt;">
                <v:stroke color="#000000"/>
                <v:imagedata r:id="rId575"/>
                <o:lock selection="t"/>
              </v:shape>
            </w:pict>
          </mc:Fallback>
        </mc:AlternateContent>
      </w:r>
      <w:r>
        <mc:AlternateContent>
          <mc:Choice Requires="wps">
            <w:drawing>
              <wp:anchor distT="0" distB="0" distL="85723" distR="85723" simplePos="0" relativeHeight="713" behindDoc="0" locked="0" layoutInCell="1" hidden="0" allowOverlap="1">
                <wp:simplePos x="0" y="0"/>
                <wp:positionH relativeFrom="character">
                  <wp:posOffset>98827</wp:posOffset>
                </wp:positionH>
                <wp:positionV relativeFrom="line">
                  <wp:posOffset>79532</wp:posOffset>
                </wp:positionV>
                <wp:extent cx="31621" cy="37673"/>
                <wp:effectExtent l="0" t="0" r="0" b="0"/>
                <wp:wrapNone/>
                <wp:docPr id="862" name="对象 862"/>
                <wp:cNvGraphicFramePr>
                  <a:graphicFrameLocks noChangeAspect="0" noSelect="1"/>
                </wp:cNvGraphicFramePr>
                <a:graphic>
                  <a:graphicData uri="http://schemas.microsoft.com/office/word/2010/wordprocessingInk">
                    <w14:contentPart bwMode="auto" r:id="rId576">
                      <w14:nvContentPartPr>
                        <w14:cNvContentPartPr/>
                      </w14:nvContentPartPr>
                      <w14:xfrm>
                        <a:off x="0" y="0"/>
                        <a:ext cx="31621" cy="37673"/>
                      </w14:xfrm>
                    </w14:contentPart>
                  </a:graphicData>
                </a:graphic>
              </wp:anchor>
            </w:drawing>
          </mc:Choice>
          <mc:Fallback>
            <w:pict>
              <v:shape type="#_x0000_t75" id="对象 863" o:spid="_x0000_s863" fillcolor="#FFFFFF" stroked="t" strokeweight="1.0pt" style="position:absolute;&#10;margin-left:7.7816534pt;&#10;margin-top:6.262362pt;&#10;width:2.489921pt;&#10;height:2.966378pt;&#10;z-index:713;&#10;mso-position-horizontal:absolute;&#10;mso-position-horizontal-relative:char;&#10;mso-position-vertical:absolute;&#10;mso-position-vertical-relative:line;&#10;mso-wrap-distance-left:6.7498426pt;&#10;mso-wrap-distance-right:6.7498426pt;">
                <v:stroke color="#000000"/>
                <v:imagedata r:id="rId577"/>
                <o:lock selection="t"/>
              </v:shape>
            </w:pict>
          </mc:Fallback>
        </mc:AlternateContent>
      </w:r>
      <w:r>
        <mc:AlternateContent>
          <mc:Choice Requires="wps">
            <w:drawing>
              <wp:anchor distT="0" distB="0" distL="85723" distR="85723" simplePos="0" relativeHeight="714" behindDoc="0" locked="0" layoutInCell="1" hidden="0" allowOverlap="1">
                <wp:simplePos x="0" y="0"/>
                <wp:positionH relativeFrom="character">
                  <wp:posOffset>372026</wp:posOffset>
                </wp:positionH>
                <wp:positionV relativeFrom="line">
                  <wp:posOffset>64740</wp:posOffset>
                </wp:positionV>
                <wp:extent cx="107901" cy="96342"/>
                <wp:effectExtent l="0" t="0" r="0" b="0"/>
                <wp:wrapNone/>
                <wp:docPr id="865" name="对象 865"/>
                <wp:cNvGraphicFramePr>
                  <a:graphicFrameLocks noChangeAspect="0" noSelect="1"/>
                </wp:cNvGraphicFramePr>
                <a:graphic>
                  <a:graphicData uri="http://schemas.microsoft.com/office/word/2010/wordprocessingInk">
                    <w14:contentPart bwMode="auto" r:id="rId578">
                      <w14:nvContentPartPr>
                        <w14:cNvContentPartPr/>
                      </w14:nvContentPartPr>
                      <w14:xfrm>
                        <a:off x="0" y="0"/>
                        <a:ext cx="107901" cy="96342"/>
                      </w14:xfrm>
                    </w14:contentPart>
                  </a:graphicData>
                </a:graphic>
              </wp:anchor>
            </w:drawing>
          </mc:Choice>
          <mc:Fallback>
            <w:pict>
              <v:shape type="#_x0000_t75" id="对象 866" o:spid="_x0000_s866" fillcolor="#FFFFFF" stroked="t" strokeweight="1.0pt" style="position:absolute;&#10;margin-left:29.293388pt;&#10;margin-top:5.0976377pt;&#10;width:8.496141pt;&#10;height:7.585984pt;&#10;z-index:714;&#10;mso-position-horizontal:absolute;&#10;mso-position-horizontal-relative:char;&#10;mso-position-vertical:absolute;&#10;mso-position-vertical-relative:line;&#10;mso-wrap-distance-left:6.7498426pt;&#10;mso-wrap-distance-right:6.7498426pt;">
                <v:stroke color="#000000"/>
                <v:imagedata r:id="rId579"/>
                <o:lock selection="t"/>
              </v:shape>
            </w:pict>
          </mc:Fallback>
        </mc:AlternateContent>
      </w:r>
      <w:r>
        <mc:AlternateContent>
          <mc:Choice Requires="wps">
            <w:drawing>
              <wp:anchor distT="0" distB="0" distL="85723" distR="85723" simplePos="0" relativeHeight="715" behindDoc="0" locked="0" layoutInCell="1" hidden="0" allowOverlap="1">
                <wp:simplePos x="0" y="0"/>
                <wp:positionH relativeFrom="character">
                  <wp:posOffset>156274</wp:posOffset>
                </wp:positionH>
                <wp:positionV relativeFrom="line">
                  <wp:posOffset>44199</wp:posOffset>
                </wp:positionV>
                <wp:extent cx="67442" cy="41983"/>
                <wp:effectExtent l="0" t="0" r="0" b="0"/>
                <wp:wrapNone/>
                <wp:docPr id="868" name="对象 868"/>
                <wp:cNvGraphicFramePr>
                  <a:graphicFrameLocks noChangeAspect="0" noSelect="1"/>
                </wp:cNvGraphicFramePr>
                <a:graphic>
                  <a:graphicData uri="http://schemas.microsoft.com/office/word/2010/wordprocessingInk">
                    <w14:contentPart bwMode="auto" r:id="rId580">
                      <w14:nvContentPartPr>
                        <w14:cNvContentPartPr/>
                      </w14:nvContentPartPr>
                      <w14:xfrm>
                        <a:off x="0" y="0"/>
                        <a:ext cx="67442" cy="41983"/>
                      </w14:xfrm>
                    </w14:contentPart>
                  </a:graphicData>
                </a:graphic>
              </wp:anchor>
            </w:drawing>
          </mc:Choice>
          <mc:Fallback>
            <w:pict>
              <v:shape type="#_x0000_t75" id="对象 869" o:spid="_x0000_s869" fillcolor="#FFFFFF" stroked="t" strokeweight="1.0pt" style="position:absolute;&#10;margin-left:12.305039pt;&#10;margin-top:3.4802363pt;&#10;width:5.310394pt;&#10;height:3.305748pt;&#10;z-index:715;&#10;mso-position-horizontal:absolute;&#10;mso-position-horizontal-relative:char;&#10;mso-position-vertical:absolute;&#10;mso-position-vertical-relative:line;&#10;mso-wrap-distance-left:6.7498426pt;&#10;mso-wrap-distance-right:6.7498426pt;">
                <v:stroke color="#000000"/>
                <v:imagedata r:id="rId581"/>
                <o:lock selection="t"/>
              </v:shape>
            </w:pict>
          </mc:Fallback>
        </mc:AlternateContent>
      </w:r>
      <w:r>
        <mc:AlternateContent>
          <mc:Choice Requires="wps">
            <w:drawing>
              <wp:anchor distT="0" distB="0" distL="85723" distR="85723" simplePos="0" relativeHeight="716" behindDoc="0" locked="0" layoutInCell="1" hidden="0" allowOverlap="1">
                <wp:simplePos x="0" y="0"/>
                <wp:positionH relativeFrom="character">
                  <wp:posOffset>160508</wp:posOffset>
                </wp:positionH>
                <wp:positionV relativeFrom="line">
                  <wp:posOffset>38199</wp:posOffset>
                </wp:positionV>
                <wp:extent cx="129992" cy="140389"/>
                <wp:effectExtent l="0" t="0" r="0" b="0"/>
                <wp:wrapNone/>
                <wp:docPr id="871" name="对象 871"/>
                <wp:cNvGraphicFramePr>
                  <a:graphicFrameLocks noChangeAspect="0" noSelect="1"/>
                </wp:cNvGraphicFramePr>
                <a:graphic>
                  <a:graphicData uri="http://schemas.microsoft.com/office/word/2010/wordprocessingInk">
                    <w14:contentPart bwMode="auto" r:id="rId582">
                      <w14:nvContentPartPr>
                        <w14:cNvContentPartPr/>
                      </w14:nvContentPartPr>
                      <w14:xfrm>
                        <a:off x="0" y="0"/>
                        <a:ext cx="129992" cy="140389"/>
                      </w14:xfrm>
                    </w14:contentPart>
                  </a:graphicData>
                </a:graphic>
              </wp:anchor>
            </w:drawing>
          </mc:Choice>
          <mc:Fallback>
            <w:pict>
              <v:shape type="#_x0000_t75" id="对象 872" o:spid="_x0000_s872" fillcolor="#FFFFFF" stroked="t" strokeweight="1.0pt" style="position:absolute;&#10;margin-left:12.638425pt;&#10;margin-top:3.007795pt;&#10;width:10.235592pt;&#10;height:11.054252pt;&#10;z-index:716;&#10;mso-position-horizontal:absolute;&#10;mso-position-horizontal-relative:char;&#10;mso-position-vertical:absolute;&#10;mso-position-vertical-relative:line;&#10;mso-wrap-distance-left:6.7498426pt;&#10;mso-wrap-distance-right:6.7498426pt;">
                <v:stroke color="#000000"/>
                <v:imagedata r:id="rId583"/>
                <o:lock selection="t"/>
              </v:shape>
            </w:pict>
          </mc:Fallback>
        </mc:AlternateContent>
      </w:r>
      <w:r>
        <mc:AlternateContent>
          <mc:Choice Requires="wps">
            <w:drawing>
              <wp:anchor distT="0" distB="0" distL="85723" distR="85723" simplePos="0" relativeHeight="717" behindDoc="0" locked="0" layoutInCell="1" hidden="0" allowOverlap="1">
                <wp:simplePos x="0" y="0"/>
                <wp:positionH relativeFrom="character">
                  <wp:posOffset>229510</wp:posOffset>
                </wp:positionH>
                <wp:positionV relativeFrom="line">
                  <wp:posOffset>27292</wp:posOffset>
                </wp:positionV>
                <wp:extent cx="80475" cy="67672"/>
                <wp:effectExtent l="0" t="0" r="0" b="0"/>
                <wp:wrapNone/>
                <wp:docPr id="874" name="对象 874"/>
                <wp:cNvGraphicFramePr>
                  <a:graphicFrameLocks noChangeAspect="0" noSelect="1"/>
                </wp:cNvGraphicFramePr>
                <a:graphic>
                  <a:graphicData uri="http://schemas.microsoft.com/office/word/2010/wordprocessingInk">
                    <w14:contentPart bwMode="auto" r:id="rId584">
                      <w14:nvContentPartPr>
                        <w14:cNvContentPartPr/>
                      </w14:nvContentPartPr>
                      <w14:xfrm>
                        <a:off x="0" y="0"/>
                        <a:ext cx="80475" cy="67672"/>
                      </w14:xfrm>
                    </w14:contentPart>
                  </a:graphicData>
                </a:graphic>
              </wp:anchor>
            </w:drawing>
          </mc:Choice>
          <mc:Fallback>
            <w:pict>
              <v:shape type="#_x0000_t75" id="对象 875" o:spid="_x0000_s875" fillcolor="#FFFFFF" stroked="t" strokeweight="1.0pt" style="position:absolute;&#10;margin-left:18.071653pt;&#10;margin-top:2.1489763pt;&#10;width:6.3366146pt;&#10;height:5.3285036pt;&#10;z-index:717;&#10;mso-position-horizontal:absolute;&#10;mso-position-horizontal-relative:char;&#10;mso-position-vertical:absolute;&#10;mso-position-vertical-relative:line;&#10;mso-wrap-distance-left:6.7498426pt;&#10;mso-wrap-distance-right:6.7498426pt;">
                <v:stroke color="#000000"/>
                <v:imagedata r:id="rId585"/>
                <o:lock selection="t"/>
              </v:shape>
            </w:pict>
          </mc:Fallback>
        </mc:AlternateContent>
      </w:r>
      <w:r>
        <mc:AlternateContent>
          <mc:Choice Requires="wps">
            <w:drawing>
              <wp:anchor distT="0" distB="0" distL="85723" distR="85723" simplePos="0" relativeHeight="718" behindDoc="0" locked="0" layoutInCell="1" hidden="0" allowOverlap="1">
                <wp:simplePos x="0" y="0"/>
                <wp:positionH relativeFrom="character">
                  <wp:posOffset>30970</wp:posOffset>
                </wp:positionH>
                <wp:positionV relativeFrom="line">
                  <wp:posOffset>26429</wp:posOffset>
                </wp:positionV>
                <wp:extent cx="51370" cy="31967"/>
                <wp:effectExtent l="0" t="0" r="0" b="0"/>
                <wp:wrapNone/>
                <wp:docPr id="877" name="对象 877"/>
                <wp:cNvGraphicFramePr>
                  <a:graphicFrameLocks noChangeAspect="0" noSelect="1"/>
                </wp:cNvGraphicFramePr>
                <a:graphic>
                  <a:graphicData uri="http://schemas.microsoft.com/office/word/2010/wordprocessingInk">
                    <w14:contentPart bwMode="auto" r:id="rId586">
                      <w14:nvContentPartPr>
                        <w14:cNvContentPartPr/>
                      </w14:nvContentPartPr>
                      <w14:xfrm>
                        <a:off x="0" y="0"/>
                        <a:ext cx="51370" cy="31967"/>
                      </w14:xfrm>
                    </w14:contentPart>
                  </a:graphicData>
                </a:graphic>
              </wp:anchor>
            </w:drawing>
          </mc:Choice>
          <mc:Fallback>
            <w:pict>
              <v:shape type="#_x0000_t75" id="对象 878" o:spid="_x0000_s878" fillcolor="#FFFFFF" stroked="t" strokeweight="1.0pt" style="position:absolute;&#10;margin-left:2.4385827pt;&#10;margin-top:2.0810237pt;&#10;width:4.044882pt;&#10;height:2.5170865pt;&#10;z-index:718;&#10;mso-position-horizontal:absolute;&#10;mso-position-horizontal-relative:char;&#10;mso-position-vertical:absolute;&#10;mso-position-vertical-relative:line;&#10;mso-wrap-distance-left:6.7498426pt;&#10;mso-wrap-distance-right:6.7498426pt;">
                <v:stroke color="#000000"/>
                <v:imagedata r:id="rId587"/>
                <o:lock selection="t"/>
              </v:shape>
            </w:pict>
          </mc:Fallback>
        </mc:AlternateContent>
      </w:r>
      <w:r>
        <mc:AlternateContent>
          <mc:Choice Requires="wps">
            <w:drawing>
              <wp:anchor distT="0" distB="0" distL="85723" distR="85723" simplePos="0" relativeHeight="719" behindDoc="0" locked="0" layoutInCell="1" hidden="0" allowOverlap="1">
                <wp:simplePos x="0" y="0"/>
                <wp:positionH relativeFrom="character">
                  <wp:posOffset>370478</wp:posOffset>
                </wp:positionH>
                <wp:positionV relativeFrom="line">
                  <wp:posOffset>26311</wp:posOffset>
                </wp:positionV>
                <wp:extent cx="102969" cy="38917"/>
                <wp:effectExtent l="0" t="0" r="0" b="0"/>
                <wp:wrapNone/>
                <wp:docPr id="880" name="对象 880"/>
                <wp:cNvGraphicFramePr>
                  <a:graphicFrameLocks noChangeAspect="0" noSelect="1"/>
                </wp:cNvGraphicFramePr>
                <a:graphic>
                  <a:graphicData uri="http://schemas.microsoft.com/office/word/2010/wordprocessingInk">
                    <w14:contentPart bwMode="auto" r:id="rId588">
                      <w14:nvContentPartPr>
                        <w14:cNvContentPartPr/>
                      </w14:nvContentPartPr>
                      <w14:xfrm>
                        <a:off x="0" y="0"/>
                        <a:ext cx="102969" cy="38917"/>
                      </w14:xfrm>
                    </w14:contentPart>
                  </a:graphicData>
                </a:graphic>
              </wp:anchor>
            </w:drawing>
          </mc:Choice>
          <mc:Fallback>
            <w:pict>
              <v:shape type="#_x0000_t75" id="对象 881" o:spid="_x0000_s881" fillcolor="#FFFFFF" stroked="t" strokeweight="1.0pt" style="position:absolute;&#10;margin-left:29.171495pt;&#10;margin-top:2.0717323pt;&#10;width:8.107796pt;&#10;height:3.0643306pt;&#10;z-index:719;&#10;mso-position-horizontal:absolute;&#10;mso-position-horizontal-relative:char;&#10;mso-position-vertical:absolute;&#10;mso-position-vertical-relative:line;&#10;mso-wrap-distance-left:6.7498426pt;&#10;mso-wrap-distance-right:6.7498426pt;">
                <v:stroke color="#000000"/>
                <v:imagedata r:id="rId589"/>
                <o:lock selection="t"/>
              </v:shape>
            </w:pict>
          </mc:Fallback>
        </mc:AlternateContent>
      </w:r>
      <w:r>
        <mc:AlternateContent>
          <mc:Choice Requires="wps">
            <w:drawing>
              <wp:anchor distT="0" distB="0" distL="85723" distR="85723" simplePos="0" relativeHeight="720" behindDoc="0" locked="0" layoutInCell="1" hidden="0" allowOverlap="1">
                <wp:simplePos x="0" y="0"/>
                <wp:positionH relativeFrom="character">
                  <wp:posOffset>-151576</wp:posOffset>
                </wp:positionH>
                <wp:positionV relativeFrom="line">
                  <wp:posOffset>23018</wp:posOffset>
                </wp:positionV>
                <wp:extent cx="61251" cy="166703"/>
                <wp:effectExtent l="0" t="0" r="0" b="0"/>
                <wp:wrapNone/>
                <wp:docPr id="883" name="对象 883"/>
                <wp:cNvGraphicFramePr>
                  <a:graphicFrameLocks noChangeAspect="0" noSelect="1"/>
                </wp:cNvGraphicFramePr>
                <a:graphic>
                  <a:graphicData uri="http://schemas.microsoft.com/office/word/2010/wordprocessingInk">
                    <w14:contentPart bwMode="auto" r:id="rId590">
                      <w14:nvContentPartPr>
                        <w14:cNvContentPartPr/>
                      </w14:nvContentPartPr>
                      <w14:xfrm>
                        <a:off x="0" y="0"/>
                        <a:ext cx="61251" cy="166703"/>
                      </w14:xfrm>
                    </w14:contentPart>
                  </a:graphicData>
                </a:graphic>
              </wp:anchor>
            </w:drawing>
          </mc:Choice>
          <mc:Fallback>
            <w:pict>
              <v:shape type="#_x0000_t75" id="对象 884" o:spid="_x0000_s884" fillcolor="#FFFFFF" stroked="t" strokeweight="1.0pt" style="position:absolute;&#10;margin-left:-11.935118pt;&#10;margin-top:1.812441pt;&#10;width:4.822913pt;&#10;height:13.126221pt;&#10;z-index:720;&#10;mso-position-horizontal:absolute;&#10;mso-position-horizontal-relative:char;&#10;mso-position-vertical:absolute;&#10;mso-position-vertical-relative:line;&#10;mso-wrap-distance-left:6.7498426pt;&#10;mso-wrap-distance-right:6.7498426pt;">
                <v:stroke color="#000000"/>
                <v:imagedata r:id="rId591"/>
                <o:lock selection="t"/>
              </v:shape>
            </w:pict>
          </mc:Fallback>
        </mc:AlternateContent>
      </w:r>
      <w:r>
        <mc:AlternateContent>
          <mc:Choice Requires="wps">
            <w:drawing>
              <wp:anchor distT="0" distB="0" distL="85723" distR="85723" simplePos="0" relativeHeight="721" behindDoc="0" locked="0" layoutInCell="1" hidden="0" allowOverlap="1">
                <wp:simplePos x="0" y="0"/>
                <wp:positionH relativeFrom="character">
                  <wp:posOffset>219693</wp:posOffset>
                </wp:positionH>
                <wp:positionV relativeFrom="line">
                  <wp:posOffset>8057</wp:posOffset>
                </wp:positionV>
                <wp:extent cx="130212" cy="209072"/>
                <wp:effectExtent l="0" t="0" r="0" b="0"/>
                <wp:wrapNone/>
                <wp:docPr id="886" name="对象 886"/>
                <wp:cNvGraphicFramePr>
                  <a:graphicFrameLocks noChangeAspect="0" noSelect="1"/>
                </wp:cNvGraphicFramePr>
                <a:graphic>
                  <a:graphicData uri="http://schemas.microsoft.com/office/word/2010/wordprocessingInk">
                    <w14:contentPart bwMode="auto" r:id="rId592">
                      <w14:nvContentPartPr>
                        <w14:cNvContentPartPr/>
                      </w14:nvContentPartPr>
                      <w14:xfrm>
                        <a:off x="0" y="0"/>
                        <a:ext cx="130212" cy="209072"/>
                      </w14:xfrm>
                    </w14:contentPart>
                  </a:graphicData>
                </a:graphic>
              </wp:anchor>
            </w:drawing>
          </mc:Choice>
          <mc:Fallback>
            <w:pict>
              <v:shape type="#_x0000_t75" id="对象 887" o:spid="_x0000_s887" fillcolor="#FFFFFF" stroked="t" strokeweight="1.0pt" style="position:absolute;&#10;margin-left:17.298662pt;&#10;margin-top:0.6344094pt;&#10;width:10.252913pt;&#10;height:16.462362pt;&#10;z-index:721;&#10;mso-position-horizontal:absolute;&#10;mso-position-horizontal-relative:char;&#10;mso-position-vertical:absolute;&#10;mso-position-vertical-relative:line;&#10;mso-wrap-distance-left:6.7498426pt;&#10;mso-wrap-distance-right:6.7498426pt;">
                <v:stroke color="#000000"/>
                <v:imagedata r:id="rId593"/>
                <o:lock selection="t"/>
              </v:shape>
            </w:pict>
          </mc:Fallback>
        </mc:AlternateContent>
      </w:r>
      <w:r>
        <mc:AlternateContent>
          <mc:Choice Requires="wps">
            <w:drawing>
              <wp:anchor distT="0" distB="0" distL="85723" distR="85723" simplePos="0" relativeHeight="722" behindDoc="0" locked="0" layoutInCell="1" hidden="0" allowOverlap="1">
                <wp:simplePos x="0" y="0"/>
                <wp:positionH relativeFrom="character">
                  <wp:posOffset>362826</wp:posOffset>
                </wp:positionH>
                <wp:positionV relativeFrom="line">
                  <wp:posOffset>-4073</wp:posOffset>
                </wp:positionV>
                <wp:extent cx="129992" cy="202050"/>
                <wp:effectExtent l="0" t="0" r="0" b="0"/>
                <wp:wrapNone/>
                <wp:docPr id="889" name="对象 889"/>
                <wp:cNvGraphicFramePr>
                  <a:graphicFrameLocks noChangeAspect="0" noSelect="1"/>
                </wp:cNvGraphicFramePr>
                <a:graphic>
                  <a:graphicData uri="http://schemas.microsoft.com/office/word/2010/wordprocessingInk">
                    <w14:contentPart bwMode="auto" r:id="rId594">
                      <w14:nvContentPartPr>
                        <w14:cNvContentPartPr/>
                      </w14:nvContentPartPr>
                      <w14:xfrm>
                        <a:off x="0" y="0"/>
                        <a:ext cx="129992" cy="202050"/>
                      </w14:xfrm>
                    </w14:contentPart>
                  </a:graphicData>
                </a:graphic>
              </wp:anchor>
            </w:drawing>
          </mc:Choice>
          <mc:Fallback>
            <w:pict>
              <v:shape type="#_x0000_t75" id="对象 890" o:spid="_x0000_s890" fillcolor="#FFFFFF" stroked="t" strokeweight="1.0pt" style="position:absolute;&#10;margin-left:28.568975pt;&#10;margin-top:-0.32070866pt;&#10;width:10.235592pt;&#10;height:15.909449pt;&#10;z-index:722;&#10;mso-position-horizontal:absolute;&#10;mso-position-horizontal-relative:char;&#10;mso-position-vertical:absolute;&#10;mso-position-vertical-relative:line;&#10;mso-wrap-distance-left:6.7498426pt;&#10;mso-wrap-distance-right:6.7498426pt;">
                <v:stroke color="#000000"/>
                <v:imagedata r:id="rId595"/>
                <o:lock selection="t"/>
              </v:shape>
            </w:pict>
          </mc:Fallback>
        </mc:AlternateContent>
      </w:r>
      <w:r>
        <mc:AlternateContent>
          <mc:Choice Requires="wps">
            <w:drawing>
              <wp:anchor distT="0" distB="0" distL="85723" distR="85723" simplePos="0" relativeHeight="723" behindDoc="0" locked="0" layoutInCell="1" hidden="0" allowOverlap="1">
                <wp:simplePos x="0" y="0"/>
                <wp:positionH relativeFrom="character">
                  <wp:posOffset>27583</wp:posOffset>
                </wp:positionH>
                <wp:positionV relativeFrom="line">
                  <wp:posOffset>-14885</wp:posOffset>
                </wp:positionV>
                <wp:extent cx="80746" cy="32656"/>
                <wp:effectExtent l="0" t="0" r="0" b="0"/>
                <wp:wrapNone/>
                <wp:docPr id="892" name="对象 892"/>
                <wp:cNvGraphicFramePr>
                  <a:graphicFrameLocks noChangeAspect="0" noSelect="1"/>
                </wp:cNvGraphicFramePr>
                <a:graphic>
                  <a:graphicData uri="http://schemas.microsoft.com/office/word/2010/wordprocessingInk">
                    <w14:contentPart bwMode="auto" r:id="rId596">
                      <w14:nvContentPartPr>
                        <w14:cNvContentPartPr/>
                      </w14:nvContentPartPr>
                      <w14:xfrm>
                        <a:off x="0" y="0"/>
                        <a:ext cx="80746" cy="32656"/>
                      </w14:xfrm>
                    </w14:contentPart>
                  </a:graphicData>
                </a:graphic>
              </wp:anchor>
            </w:drawing>
          </mc:Choice>
          <mc:Fallback>
            <w:pict>
              <v:shape type="#_x0000_t75" id="对象 893" o:spid="_x0000_s893" fillcolor="#FFFFFF" stroked="t" strokeweight="1.0pt" style="position:absolute;&#10;margin-left:2.1718898pt;&#10;margin-top:-1.1720473pt;&#10;width:6.357952pt;&#10;height:2.5713387pt;&#10;z-index:723;&#10;mso-position-horizontal:absolute;&#10;mso-position-horizontal-relative:char;&#10;mso-position-vertical:absolute;&#10;mso-position-vertical-relative:line;&#10;mso-wrap-distance-left:6.7498426pt;&#10;mso-wrap-distance-right:6.7498426pt;">
                <v:stroke color="#000000"/>
                <v:imagedata r:id="rId597"/>
                <o:lock selection="t"/>
              </v:shape>
            </w:pict>
          </mc:Fallback>
        </mc:AlternateContent>
      </w:r>
      <w:r>
        <mc:AlternateContent>
          <mc:Choice Requires="wps">
            <w:drawing>
              <wp:anchor distT="0" distB="0" distL="85723" distR="85723" simplePos="0" relativeHeight="724" behindDoc="0" locked="0" layoutInCell="1" hidden="0" allowOverlap="1">
                <wp:simplePos x="0" y="0"/>
                <wp:positionH relativeFrom="character">
                  <wp:posOffset>179981</wp:posOffset>
                </wp:positionH>
                <wp:positionV relativeFrom="line">
                  <wp:posOffset>-45194</wp:posOffset>
                </wp:positionV>
                <wp:extent cx="109837" cy="39557"/>
                <wp:effectExtent l="0" t="0" r="0" b="0"/>
                <wp:wrapNone/>
                <wp:docPr id="895" name="对象 895"/>
                <wp:cNvGraphicFramePr>
                  <a:graphicFrameLocks noChangeAspect="0" noSelect="1"/>
                </wp:cNvGraphicFramePr>
                <a:graphic>
                  <a:graphicData uri="http://schemas.microsoft.com/office/word/2010/wordprocessingInk">
                    <w14:contentPart bwMode="auto" r:id="rId598">
                      <w14:nvContentPartPr>
                        <w14:cNvContentPartPr/>
                      </w14:nvContentPartPr>
                      <w14:xfrm>
                        <a:off x="0" y="0"/>
                        <a:ext cx="109837" cy="39557"/>
                      </w14:xfrm>
                    </w14:contentPart>
                  </a:graphicData>
                </a:graphic>
              </wp:anchor>
            </w:drawing>
          </mc:Choice>
          <mc:Fallback>
            <w:pict>
              <v:shape type="#_x0000_t75" id="对象 896" o:spid="_x0000_s896" fillcolor="#FFFFFF" stroked="t" strokeweight="1.0pt" style="position:absolute;&#10;margin-left:14.171733pt;&#10;margin-top:-3.5585828pt;&#10;width:8.648583pt;&#10;height:3.1147244pt;&#10;z-index:724;&#10;mso-position-horizontal:absolute;&#10;mso-position-horizontal-relative:char;&#10;mso-position-vertical:absolute;&#10;mso-position-vertical-relative:line;&#10;mso-wrap-distance-left:6.7498426pt;&#10;mso-wrap-distance-right:6.7498426pt;">
                <v:stroke color="#000000"/>
                <v:imagedata r:id="rId599"/>
                <o:lock selection="t"/>
              </v:shape>
            </w:pict>
          </mc:Fallback>
        </mc:AlternateContent>
      </w:r>
      <w:r>
        <mc:AlternateContent>
          <mc:Choice Requires="wps">
            <w:drawing>
              <wp:anchor distT="0" distB="0" distL="85723" distR="85723" simplePos="0" relativeHeight="725" behindDoc="0" locked="0" layoutInCell="1" hidden="0" allowOverlap="1">
                <wp:simplePos x="0" y="0"/>
                <wp:positionH relativeFrom="character">
                  <wp:posOffset>195510</wp:posOffset>
                </wp:positionH>
                <wp:positionV relativeFrom="line">
                  <wp:posOffset>-52122</wp:posOffset>
                </wp:positionV>
                <wp:extent cx="70956" cy="126630"/>
                <wp:effectExtent l="0" t="0" r="0" b="0"/>
                <wp:wrapNone/>
                <wp:docPr id="898" name="对象 898"/>
                <wp:cNvGraphicFramePr>
                  <a:graphicFrameLocks noChangeAspect="0" noSelect="1"/>
                </wp:cNvGraphicFramePr>
                <a:graphic>
                  <a:graphicData uri="http://schemas.microsoft.com/office/word/2010/wordprocessingInk">
                    <w14:contentPart bwMode="auto" r:id="rId600">
                      <w14:nvContentPartPr>
                        <w14:cNvContentPartPr/>
                      </w14:nvContentPartPr>
                      <w14:xfrm>
                        <a:off x="0" y="0"/>
                        <a:ext cx="70956" cy="126630"/>
                      </w14:xfrm>
                    </w14:contentPart>
                  </a:graphicData>
                </a:graphic>
              </wp:anchor>
            </w:drawing>
          </mc:Choice>
          <mc:Fallback>
            <w:pict>
              <v:shape type="#_x0000_t75" id="对象 899" o:spid="_x0000_s899" fillcolor="#FFFFFF" stroked="t" strokeweight="1.0pt" style="position:absolute;&#10;margin-left:15.394488pt;&#10;margin-top:-4.1040945pt;&#10;width:5.5870867pt;&#10;height:9.970866pt;&#10;z-index:725;&#10;mso-position-horizontal:absolute;&#10;mso-position-horizontal-relative:char;&#10;mso-position-vertical:absolute;&#10;mso-position-vertical-relative:line;&#10;mso-wrap-distance-left:6.7498426pt;&#10;mso-wrap-distance-right:6.7498426pt;">
                <v:stroke color="#000000"/>
                <v:imagedata r:id="rId601"/>
                <o:lock selection="t"/>
              </v:shape>
            </w:pict>
          </mc:Fallback>
        </mc:AlternateContent>
      </w:r>
      <w:r>
        <mc:AlternateContent>
          <mc:Choice Requires="wps">
            <w:drawing>
              <wp:anchor distT="0" distB="0" distL="85723" distR="85723" simplePos="0" relativeHeight="726" behindDoc="0" locked="0" layoutInCell="1" hidden="0" allowOverlap="1">
                <wp:simplePos x="0" y="0"/>
                <wp:positionH relativeFrom="character">
                  <wp:posOffset>318841</wp:posOffset>
                </wp:positionH>
                <wp:positionV relativeFrom="line">
                  <wp:posOffset>-56843</wp:posOffset>
                </wp:positionV>
                <wp:extent cx="221538" cy="260287"/>
                <wp:effectExtent l="0" t="0" r="0" b="0"/>
                <wp:wrapNone/>
                <wp:docPr id="901" name="对象 901"/>
                <wp:cNvGraphicFramePr>
                  <a:graphicFrameLocks noChangeAspect="0" noSelect="1"/>
                </wp:cNvGraphicFramePr>
                <a:graphic>
                  <a:graphicData uri="http://schemas.microsoft.com/office/word/2010/wordprocessingInk">
                    <w14:contentPart bwMode="auto" r:id="rId602">
                      <w14:nvContentPartPr>
                        <w14:cNvContentPartPr/>
                      </w14:nvContentPartPr>
                      <w14:xfrm>
                        <a:off x="0" y="0"/>
                        <a:ext cx="221538" cy="260287"/>
                      </w14:xfrm>
                    </w14:contentPart>
                  </a:graphicData>
                </a:graphic>
              </wp:anchor>
            </w:drawing>
          </mc:Choice>
          <mc:Fallback>
            <w:pict>
              <v:shape type="#_x0000_t75" id="对象 902" o:spid="_x0000_s902" fillcolor="#FFFFFF" stroked="t" strokeweight="1.0pt" style="position:absolute;&#10;margin-left:25.105593pt;&#10;margin-top:-4.4758267pt;&#10;width:17.443937pt;&#10;height:20.495039pt;&#10;z-index:726;&#10;mso-position-horizontal:absolute;&#10;mso-position-horizontal-relative:char;&#10;mso-position-vertical:absolute;&#10;mso-position-vertical-relative:line;&#10;mso-wrap-distance-left:6.7498426pt;&#10;mso-wrap-distance-right:6.7498426pt;">
                <v:stroke color="#000000"/>
                <v:imagedata r:id="rId603"/>
                <o:lock selection="t"/>
              </v:shape>
            </w:pict>
          </mc:Fallback>
        </mc:AlternateContent>
      </w:r>
      <w:r>
        <mc:AlternateContent>
          <mc:Choice Requires="wps">
            <w:drawing>
              <wp:anchor distT="0" distB="0" distL="85723" distR="85723" simplePos="0" relativeHeight="727" behindDoc="0" locked="0" layoutInCell="1" hidden="0" allowOverlap="1">
                <wp:simplePos x="0" y="0"/>
                <wp:positionH relativeFrom="character">
                  <wp:posOffset>203819</wp:posOffset>
                </wp:positionH>
                <wp:positionV relativeFrom="line">
                  <wp:posOffset>-58261</wp:posOffset>
                </wp:positionV>
                <wp:extent cx="28573" cy="89111"/>
                <wp:effectExtent l="0" t="0" r="0" b="0"/>
                <wp:wrapNone/>
                <wp:docPr id="904" name="对象 904"/>
                <wp:cNvGraphicFramePr>
                  <a:graphicFrameLocks noChangeAspect="0" noSelect="1"/>
                </wp:cNvGraphicFramePr>
                <a:graphic>
                  <a:graphicData uri="http://schemas.microsoft.com/office/word/2010/wordprocessingInk">
                    <w14:contentPart bwMode="auto" r:id="rId604">
                      <w14:nvContentPartPr>
                        <w14:cNvContentPartPr/>
                      </w14:nvContentPartPr>
                      <w14:xfrm>
                        <a:off x="0" y="0"/>
                        <a:ext cx="28573" cy="89111"/>
                      </w14:xfrm>
                    </w14:contentPart>
                  </a:graphicData>
                </a:graphic>
              </wp:anchor>
            </w:drawing>
          </mc:Choice>
          <mc:Fallback>
            <w:pict>
              <v:shape type="#_x0000_t75" id="对象 905" o:spid="_x0000_s905" fillcolor="#FFFFFF" stroked="t" strokeweight="1.0pt" style="position:absolute;&#10;margin-left:16.04874pt;&#10;margin-top:-4.5874805pt;&#10;width:2.2498426pt;&#10;height:7.016614pt;&#10;z-index:727;&#10;mso-position-horizontal:absolute;&#10;mso-position-horizontal-relative:char;&#10;mso-position-vertical:absolute;&#10;mso-position-vertical-relative:line;&#10;mso-wrap-distance-left:6.7498426pt;&#10;mso-wrap-distance-right:6.7498426pt;">
                <v:stroke color="#000000"/>
                <v:imagedata r:id="rId605"/>
                <o:lock selection="t"/>
              </v:shape>
            </w:pict>
          </mc:Fallback>
        </mc:AlternateContent>
      </w:r>
      <w:r>
        <mc:AlternateContent>
          <mc:Choice Requires="wps">
            <w:drawing>
              <wp:anchor distT="0" distB="0" distL="85723" distR="85723" simplePos="0" relativeHeight="728" behindDoc="0" locked="0" layoutInCell="1" hidden="0" allowOverlap="1">
                <wp:simplePos x="0" y="0"/>
                <wp:positionH relativeFrom="character">
                  <wp:posOffset>-19826</wp:posOffset>
                </wp:positionH>
                <wp:positionV relativeFrom="line">
                  <wp:posOffset>-65529</wp:posOffset>
                </wp:positionV>
                <wp:extent cx="112885" cy="49204"/>
                <wp:effectExtent l="0" t="0" r="0" b="0"/>
                <wp:wrapNone/>
                <wp:docPr id="907" name="对象 907"/>
                <wp:cNvGraphicFramePr>
                  <a:graphicFrameLocks noChangeAspect="0" noSelect="1"/>
                </wp:cNvGraphicFramePr>
                <a:graphic>
                  <a:graphicData uri="http://schemas.microsoft.com/office/word/2010/wordprocessingInk">
                    <w14:contentPart bwMode="auto" r:id="rId606">
                      <w14:nvContentPartPr>
                        <w14:cNvContentPartPr/>
                      </w14:nvContentPartPr>
                      <w14:xfrm>
                        <a:off x="0" y="0"/>
                        <a:ext cx="112885" cy="49204"/>
                      </w14:xfrm>
                    </w14:contentPart>
                  </a:graphicData>
                </a:graphic>
              </wp:anchor>
            </w:drawing>
          </mc:Choice>
          <mc:Fallback>
            <w:pict>
              <v:shape type="#_x0000_t75" id="对象 908" o:spid="_x0000_s908" fillcolor="#FFFFFF" stroked="t" strokeweight="1.0pt" style="position:absolute;&#10;margin-left:-1.5611024pt;&#10;margin-top:-5.159764pt;&#10;width:8.888582pt;&#10;height:3.8743308pt;&#10;z-index:728;&#10;mso-position-horizontal:absolute;&#10;mso-position-horizontal-relative:char;&#10;mso-position-vertical:absolute;&#10;mso-position-vertical-relative:line;&#10;mso-wrap-distance-left:6.7498426pt;&#10;mso-wrap-distance-right:6.7498426pt;">
                <v:stroke color="#000000"/>
                <v:imagedata r:id="rId607"/>
                <o:lock selection="t"/>
              </v:shape>
            </w:pict>
          </mc:Fallback>
        </mc:AlternateContent>
      </w:r>
      <w:r>
        <mc:AlternateContent>
          <mc:Choice Requires="wps">
            <w:drawing>
              <wp:anchor distT="0" distB="0" distL="85723" distR="85723" simplePos="0" relativeHeight="729" behindDoc="0" locked="0" layoutInCell="1" hidden="0" allowOverlap="1">
                <wp:simplePos x="0" y="0"/>
                <wp:positionH relativeFrom="character">
                  <wp:posOffset>-64015</wp:posOffset>
                </wp:positionH>
                <wp:positionV relativeFrom="line">
                  <wp:posOffset>-86201</wp:posOffset>
                </wp:positionV>
                <wp:extent cx="125203" cy="212598"/>
                <wp:effectExtent l="0" t="0" r="0" b="0"/>
                <wp:wrapNone/>
                <wp:docPr id="910" name="对象 910"/>
                <wp:cNvGraphicFramePr>
                  <a:graphicFrameLocks noChangeAspect="0" noSelect="1"/>
                </wp:cNvGraphicFramePr>
                <a:graphic>
                  <a:graphicData uri="http://schemas.microsoft.com/office/word/2010/wordprocessingInk">
                    <w14:contentPart bwMode="auto" r:id="rId608">
                      <w14:nvContentPartPr>
                        <w14:cNvContentPartPr/>
                      </w14:nvContentPartPr>
                      <w14:xfrm>
                        <a:off x="0" y="0"/>
                        <a:ext cx="125203" cy="212598"/>
                      </w14:xfrm>
                    </w14:contentPart>
                  </a:graphicData>
                </a:graphic>
              </wp:anchor>
            </w:drawing>
          </mc:Choice>
          <mc:Fallback>
            <w:pict>
              <v:shape type="#_x0000_t75" id="对象 911" o:spid="_x0000_s911" fillcolor="#FFFFFF" stroked="t" strokeweight="1.0pt" style="position:absolute;&#10;margin-left:-5.040551pt;&#10;margin-top:-6.7874804pt;&#10;width:9.858504pt;&#10;height:16.74pt;&#10;z-index:729;&#10;mso-position-horizontal:absolute;&#10;mso-position-horizontal-relative:char;&#10;mso-position-vertical:absolute;&#10;mso-position-vertical-relative:line;&#10;mso-wrap-distance-left:6.7498426pt;&#10;mso-wrap-distance-right:6.7498426pt;">
                <v:stroke color="#000000"/>
                <v:imagedata r:id="rId609"/>
                <o:lock selection="t"/>
              </v:shape>
            </w:pict>
          </mc:Fallback>
        </mc:AlternateContent>
      </w:r>
      <w:r>
        <w:rPr>
          <w:rFonts w:hint="eastAsia"/>
        </w:rPr>
        <w:t>____。</w:t>
      </w:r>
    </w:p>
    <w:p>
      <w:pPr>
        <w:rPr>
          <w:rFonts w:hint="eastAsia"/>
        </w:rPr>
      </w:pPr>
    </w:p>
    <w:p>
      <w:pPr>
        <w:rPr>
          <w:rFonts w:hint="eastAsia"/>
        </w:rPr>
      </w:pPr>
      <w:r>
        <w:rPr>
          <w:rFonts w:hint="eastAsia"/>
        </w:rPr>
        <w:t>## 二、选择题 (10×2分)</w:t>
      </w:r>
    </w:p>
    <w:p>
      <w:pPr>
        <w:rPr>
          <w:rFonts w:hint="eastAsia"/>
        </w:rPr>
      </w:pPr>
    </w:p>
    <w:p>
      <w:pPr>
        <w:rPr>
          <w:rFonts w:hint="eastAsia"/>
        </w:rPr>
      </w:pPr>
      <w:r>
        <w:rPr>
          <w:rFonts w:hint="eastAsia"/>
        </w:rPr>
        <w:t>1. 下列哪种变换可以将空域卷积转换为频域乘积？</w:t>
      </w:r>
    </w:p>
    <w:p>
      <w:pPr>
        <w:rPr>
          <w:rFonts w:hint="eastAsia"/>
        </w:rPr>
      </w:pPr>
      <w:r>
        <w:rPr>
          <w:rFonts w:hint="eastAsia"/>
        </w:rPr>
        <w:t xml:space="preserve">   A. 小波变换</w:t>
      </w:r>
    </w:p>
    <w:p>
      <w:pPr>
        <w:rPr>
          <w:rFonts w:hint="eastAsia"/>
        </w:rPr>
      </w:pPr>
      <w:r>
        <w:rPr>
          <w:rFonts w:hint="eastAsia"/>
        </w:rPr>
        <w:t xml:space="preserve">   B</w:t>
      </w:r>
      <w:r>
        <mc:AlternateContent>
          <mc:Choice Requires="wps">
            <w:drawing>
              <wp:anchor distT="0" distB="0" distL="85723" distR="85723" simplePos="0" relativeHeight="707" behindDoc="0" locked="0" layoutInCell="1" hidden="0" allowOverlap="1">
                <wp:simplePos x="0" y="0"/>
                <wp:positionH relativeFrom="character">
                  <wp:posOffset>-127994</wp:posOffset>
                </wp:positionH>
                <wp:positionV relativeFrom="line">
                  <wp:posOffset>-19504</wp:posOffset>
                </wp:positionV>
                <wp:extent cx="224940" cy="205666"/>
                <wp:effectExtent l="0" t="0" r="0" b="0"/>
                <wp:wrapNone/>
                <wp:docPr id="913" name="对象 913"/>
                <wp:cNvGraphicFramePr>
                  <a:graphicFrameLocks noChangeAspect="0" noSelect="1"/>
                </wp:cNvGraphicFramePr>
                <a:graphic>
                  <a:graphicData uri="http://schemas.microsoft.com/office/word/2010/wordprocessingInk">
                    <w14:contentPart bwMode="auto" r:id="rId610">
                      <w14:nvContentPartPr>
                        <w14:cNvContentPartPr/>
                      </w14:nvContentPartPr>
                      <w14:xfrm>
                        <a:off x="0" y="0"/>
                        <a:ext cx="224940" cy="205666"/>
                      </w14:xfrm>
                    </w14:contentPart>
                  </a:graphicData>
                </a:graphic>
              </wp:anchor>
            </w:drawing>
          </mc:Choice>
          <mc:Fallback>
            <w:pict>
              <v:shape type="#_x0000_t75" id="对象 914" o:spid="_x0000_s914" fillcolor="#FFFFFF" stroked="t" strokeweight="1.0pt" style="position:absolute;&#10;margin-left:-10.078268pt;&#10;margin-top:-1.535748pt;&#10;width:17.711811pt;&#10;height:16.194174pt;&#10;z-index:707;&#10;mso-position-horizontal:absolute;&#10;mso-position-horizontal-relative:char;&#10;mso-position-vertical:absolute;&#10;mso-position-vertical-relative:line;&#10;mso-wrap-distance-left:6.7498426pt;&#10;mso-wrap-distance-right:6.7498426pt;">
                <v:stroke color="#000000"/>
                <v:imagedata r:id="rId611"/>
                <o:lock selection="t"/>
              </v:shape>
            </w:pict>
          </mc:Fallback>
        </mc:AlternateContent>
      </w:r>
      <w:r>
        <w:rPr>
          <w:rFonts w:hint="eastAsia"/>
        </w:rPr>
        <w:t>. 傅里叶变换</w:t>
      </w:r>
    </w:p>
    <w:p>
      <w:pPr>
        <w:rPr>
          <w:rFonts w:hint="eastAsia"/>
        </w:rPr>
      </w:pPr>
      <w:r>
        <w:rPr>
          <w:rFonts w:hint="eastAsia"/>
        </w:rPr>
        <w:t xml:space="preserve">   C. 余弦变换</w:t>
      </w:r>
    </w:p>
    <w:p>
      <w:pPr>
        <w:rPr>
          <w:rFonts w:hint="eastAsia"/>
        </w:rPr>
      </w:pPr>
      <w:r>
        <w:rPr>
          <w:rFonts w:hint="eastAsia"/>
        </w:rPr>
        <w:t xml:space="preserve">   D. 哈达玛变换</w:t>
      </w:r>
    </w:p>
    <w:p>
      <w:pPr>
        <w:rPr>
          <w:rFonts w:hint="eastAsia"/>
        </w:rPr>
      </w:pPr>
    </w:p>
    <w:p>
      <w:pPr>
        <w:rPr>
          <w:rFonts w:hint="eastAsia"/>
        </w:rPr>
      </w:pPr>
      <w:r>
        <w:rPr>
          <w:rFonts w:hint="eastAsia"/>
        </w:rPr>
        <w:t>2. 关于JPEG压缩，错误的是：</w:t>
      </w:r>
    </w:p>
    <w:p>
      <w:pPr>
        <w:rPr>
          <w:rFonts w:hint="eastAsia"/>
        </w:rPr>
      </w:pPr>
      <w:r>
        <w:rPr>
          <w:rFonts w:hint="eastAsia"/>
        </w:rPr>
        <w:t xml:space="preserve">   A. 采用DCT变换</w:t>
      </w:r>
    </w:p>
    <w:p>
      <w:pPr>
        <w:rPr>
          <w:rFonts w:hint="eastAsia"/>
        </w:rPr>
      </w:pPr>
      <w:r>
        <w:rPr>
          <w:rFonts w:hint="eastAsia"/>
        </w:rPr>
        <w:t xml:space="preserve">   B. 对高频分量进行更多压缩</w:t>
      </w:r>
    </w:p>
    <w:p>
      <w:pPr>
        <w:rPr>
          <w:rFonts w:hint="eastAsia"/>
        </w:rPr>
      </w:pPr>
      <w:r>
        <w:rPr>
          <w:rFonts w:hint="eastAsia"/>
        </w:rPr>
        <w:t xml:space="preserve">   C. 是有损压缩</w:t>
      </w:r>
    </w:p>
    <w:p>
      <w:pPr>
        <w:rPr>
          <w:rFonts w:hint="eastAsia"/>
        </w:rPr>
      </w:pPr>
      <w:r>
        <w:rPr>
          <w:rFonts w:hint="eastAsia"/>
        </w:rPr>
        <w:t xml:space="preserve">   D</w:t>
      </w:r>
      <w:r>
        <mc:AlternateContent>
          <mc:Choice Requires="wps">
            <w:drawing>
              <wp:anchor distT="0" distB="0" distL="85723" distR="85723" simplePos="0" relativeHeight="706" behindDoc="0" locked="0" layoutInCell="1" hidden="0" allowOverlap="1">
                <wp:simplePos x="0" y="0"/>
                <wp:positionH relativeFrom="character">
                  <wp:posOffset>-155171</wp:posOffset>
                </wp:positionH>
                <wp:positionV relativeFrom="line">
                  <wp:posOffset>-36771</wp:posOffset>
                </wp:positionV>
                <wp:extent cx="295973" cy="258382"/>
                <wp:effectExtent l="0" t="0" r="0" b="0"/>
                <wp:wrapNone/>
                <wp:docPr id="916" name="对象 916"/>
                <wp:cNvGraphicFramePr>
                  <a:graphicFrameLocks noChangeAspect="0" noSelect="1"/>
                </wp:cNvGraphicFramePr>
                <a:graphic>
                  <a:graphicData uri="http://schemas.microsoft.com/office/word/2010/wordprocessingInk">
                    <w14:contentPart bwMode="auto" r:id="rId612">
                      <w14:nvContentPartPr>
                        <w14:cNvContentPartPr/>
                      </w14:nvContentPartPr>
                      <w14:xfrm>
                        <a:off x="0" y="0"/>
                        <a:ext cx="295973" cy="258382"/>
                      </w14:xfrm>
                    </w14:contentPart>
                  </a:graphicData>
                </a:graphic>
              </wp:anchor>
            </w:drawing>
          </mc:Choice>
          <mc:Fallback>
            <w:pict>
              <v:shape type="#_x0000_t75" id="对象 917" o:spid="_x0000_s917" fillcolor="#FFFFFF" stroked="t" strokeweight="1.0pt" style="position:absolute;&#10;margin-left:-12.218188pt;&#10;margin-top:-2.8953543pt;&#10;width:23.30496pt;&#10;height:20.34504pt;&#10;z-index:706;&#10;mso-position-horizontal:absolute;&#10;mso-position-horizontal-relative:char;&#10;mso-position-vertical:absolute;&#10;mso-position-vertical-relative:line;&#10;mso-wrap-distance-left:6.7498426pt;&#10;mso-wrap-distance-right:6.7498426pt;">
                <v:stroke color="#000000"/>
                <v:imagedata r:id="rId613"/>
                <o:lock selection="t"/>
              </v:shape>
            </w:pict>
          </mc:Fallback>
        </mc:AlternateContent>
      </w:r>
      <w:r>
        <w:rPr>
          <w:rFonts w:hint="eastAsia"/>
        </w:rPr>
        <w:t>. 使用算术编码</w:t>
      </w:r>
    </w:p>
    <w:p>
      <w:pPr>
        <w:rPr>
          <w:rFonts w:hint="eastAsia"/>
        </w:rPr>
      </w:pPr>
    </w:p>
    <w:p>
      <w:pPr>
        <w:rPr>
          <w:rFonts w:hint="eastAsia"/>
        </w:rPr>
      </w:pPr>
      <w:r>
        <w:rPr>
          <w:rFonts w:hint="eastAsia"/>
        </w:rPr>
        <w:t>3. 最适合去除高斯噪声的滤波器是：</w:t>
      </w:r>
    </w:p>
    <w:p>
      <w:pPr>
        <w:rPr>
          <w:rFonts w:hint="eastAsia"/>
        </w:rPr>
      </w:pPr>
      <w:r>
        <w:rPr>
          <w:rFonts w:hint="eastAsia"/>
        </w:rPr>
        <w:t xml:space="preserve">   A. 中值滤波器</w:t>
      </w:r>
    </w:p>
    <w:p>
      <w:pPr>
        <w:rPr>
          <w:rFonts w:hint="eastAsia"/>
        </w:rPr>
      </w:pPr>
      <w:r>
        <w:rPr>
          <w:rFonts w:hint="eastAsia"/>
        </w:rPr>
        <w:t xml:space="preserve">   B</w:t>
      </w:r>
      <w:r>
        <mc:AlternateContent>
          <mc:Choice Requires="wps">
            <w:drawing>
              <wp:anchor distT="0" distB="0" distL="85723" distR="85723" simplePos="0" relativeHeight="705" behindDoc="0" locked="0" layoutInCell="1" hidden="0" allowOverlap="1">
                <wp:simplePos x="0" y="0"/>
                <wp:positionH relativeFrom="character">
                  <wp:posOffset>-136650</wp:posOffset>
                </wp:positionH>
                <wp:positionV relativeFrom="line">
                  <wp:posOffset>-21198</wp:posOffset>
                </wp:positionV>
                <wp:extent cx="247543" cy="192660"/>
                <wp:effectExtent l="0" t="0" r="0" b="0"/>
                <wp:wrapNone/>
                <wp:docPr id="919" name="对象 919"/>
                <wp:cNvGraphicFramePr>
                  <a:graphicFrameLocks noChangeAspect="0" noSelect="1"/>
                </wp:cNvGraphicFramePr>
                <a:graphic>
                  <a:graphicData uri="http://schemas.microsoft.com/office/word/2010/wordprocessingInk">
                    <w14:contentPart bwMode="auto" r:id="rId614">
                      <w14:nvContentPartPr>
                        <w14:cNvContentPartPr/>
                      </w14:nvContentPartPr>
                      <w14:xfrm>
                        <a:off x="0" y="0"/>
                        <a:ext cx="247543" cy="192660"/>
                      </w14:xfrm>
                    </w14:contentPart>
                  </a:graphicData>
                </a:graphic>
              </wp:anchor>
            </w:drawing>
          </mc:Choice>
          <mc:Fallback>
            <w:pict>
              <v:shape type="#_x0000_t75" id="对象 920" o:spid="_x0000_s920" fillcolor="#FFFFFF" stroked="t" strokeweight="1.0pt" style="position:absolute;&#10;margin-left:-10.759843pt;&#10;margin-top:-1.6691338pt;&#10;width:19.491575pt;&#10;height:15.170078pt;&#10;z-index:705;&#10;mso-position-horizontal:absolute;&#10;mso-position-horizontal-relative:char;&#10;mso-position-vertical:absolute;&#10;mso-position-vertical-relative:line;&#10;mso-wrap-distance-left:6.7498426pt;&#10;mso-wrap-distance-right:6.7498426pt;">
                <v:stroke color="#000000"/>
                <v:imagedata r:id="rId615"/>
                <o:lock selection="t"/>
              </v:shape>
            </w:pict>
          </mc:Fallback>
        </mc:AlternateContent>
      </w:r>
      <w:r>
        <w:rPr>
          <w:rFonts w:hint="eastAsia"/>
        </w:rPr>
        <w:t>. 均值滤波器</w:t>
      </w:r>
    </w:p>
    <w:p>
      <w:pPr>
        <w:rPr>
          <w:rFonts w:hint="eastAsia"/>
        </w:rPr>
      </w:pPr>
      <w:r>
        <w:rPr>
          <w:rFonts w:hint="eastAsia"/>
        </w:rPr>
        <w:t xml:space="preserve">   C. 最大值滤波器</w:t>
      </w:r>
    </w:p>
    <w:p>
      <w:pPr>
        <w:rPr>
          <w:rFonts w:hint="eastAsia"/>
        </w:rPr>
      </w:pPr>
      <w:r>
        <w:rPr>
          <w:rFonts w:hint="eastAsia"/>
        </w:rPr>
        <w:t xml:space="preserve">   D. 最小值滤波器</w:t>
      </w:r>
    </w:p>
    <w:p>
      <w:pPr>
        <w:rPr>
          <w:rFonts w:hint="eastAsia"/>
        </w:rPr>
      </w:pPr>
    </w:p>
    <w:p>
      <w:pPr>
        <w:rPr>
          <w:rFonts w:hint="eastAsia"/>
        </w:rPr>
      </w:pPr>
      <w:r>
        <w:rPr>
          <w:rFonts w:hint="eastAsia"/>
        </w:rPr>
        <w:t>4. 关于腐蚀运算，正确的是：</w:t>
      </w:r>
    </w:p>
    <w:p>
      <w:pPr>
        <w:rPr>
          <w:rFonts w:hint="eastAsia"/>
        </w:rPr>
      </w:pPr>
      <w:r>
        <w:rPr>
          <w:rFonts w:hint="eastAsia"/>
        </w:rPr>
        <w:t xml:space="preserve">   A. 使目标区域扩大</w:t>
      </w:r>
    </w:p>
    <w:p>
      <w:pPr>
        <w:rPr>
          <w:rFonts w:hint="eastAsia"/>
        </w:rPr>
      </w:pPr>
      <w:r>
        <w:rPr>
          <w:rFonts w:hint="eastAsia"/>
        </w:rPr>
        <w:t xml:space="preserve">   B</w:t>
      </w:r>
      <w:r>
        <mc:AlternateContent>
          <mc:Choice Requires="wps">
            <w:drawing>
              <wp:anchor distT="0" distB="0" distL="85723" distR="85723" simplePos="0" relativeHeight="704" behindDoc="0" locked="0" layoutInCell="1" hidden="0" allowOverlap="1">
                <wp:simplePos x="0" y="0"/>
                <wp:positionH relativeFrom="character">
                  <wp:posOffset>-162071</wp:posOffset>
                </wp:positionH>
                <wp:positionV relativeFrom="line">
                  <wp:posOffset>-42532</wp:posOffset>
                </wp:positionV>
                <wp:extent cx="283945" cy="220488"/>
                <wp:effectExtent l="0" t="0" r="0" b="0"/>
                <wp:wrapNone/>
                <wp:docPr id="922" name="对象 922"/>
                <wp:cNvGraphicFramePr>
                  <a:graphicFrameLocks noChangeAspect="0" noSelect="1"/>
                </wp:cNvGraphicFramePr>
                <a:graphic>
                  <a:graphicData uri="http://schemas.microsoft.com/office/word/2010/wordprocessingInk">
                    <w14:contentPart bwMode="auto" r:id="rId616">
                      <w14:nvContentPartPr>
                        <w14:cNvContentPartPr/>
                      </w14:nvContentPartPr>
                      <w14:xfrm>
                        <a:off x="0" y="0"/>
                        <a:ext cx="283945" cy="220488"/>
                      </w14:xfrm>
                    </w14:contentPart>
                  </a:graphicData>
                </a:graphic>
              </wp:anchor>
            </w:drawing>
          </mc:Choice>
          <mc:Fallback>
            <w:pict>
              <v:shape type="#_x0000_t75" id="对象 923" o:spid="_x0000_s923" fillcolor="#FFFFFF" stroked="t" strokeweight="1.0pt" style="position:absolute;&#10;margin-left:-12.761496pt;&#10;margin-top:-3.3489764pt;&#10;width:22.357874pt;&#10;height:17.36126pt;&#10;z-index:704;&#10;mso-position-horizontal:absolute;&#10;mso-position-horizontal-relative:char;&#10;mso-position-vertical:absolute;&#10;mso-position-vertical-relative:line;&#10;mso-wrap-distance-left:6.7498426pt;&#10;mso-wrap-distance-right:6.7498426pt;">
                <v:stroke color="#000000"/>
                <v:imagedata r:id="rId617"/>
                <o:lock selection="t"/>
              </v:shape>
            </w:pict>
          </mc:Fallback>
        </mc:AlternateContent>
      </w:r>
      <w:r>
        <w:rPr>
          <w:rFonts w:hint="eastAsia"/>
        </w:rPr>
        <w:t>. 消除孤立点</w:t>
      </w:r>
    </w:p>
    <w:p>
      <w:pPr>
        <w:rPr>
          <w:rFonts w:hint="eastAsia"/>
        </w:rPr>
      </w:pPr>
      <w:r>
        <w:rPr>
          <w:rFonts w:hint="eastAsia"/>
        </w:rPr>
        <w:t xml:space="preserve">   C. 填充小孔</w:t>
      </w:r>
    </w:p>
    <w:p>
      <w:pPr>
        <w:rPr>
          <w:rFonts w:hint="eastAsia"/>
        </w:rPr>
      </w:pPr>
      <w:r>
        <w:rPr>
          <w:rFonts w:hint="eastAsia"/>
        </w:rPr>
        <w:t xml:space="preserve">   D. 平滑边界</w:t>
      </w:r>
    </w:p>
    <w:p>
      <w:pPr>
        <w:rPr>
          <w:rFonts w:hint="eastAsia"/>
        </w:rPr>
      </w:pPr>
    </w:p>
    <w:p>
      <w:pPr>
        <w:rPr>
          <w:rFonts w:hint="eastAsia"/>
        </w:rPr>
      </w:pPr>
      <w:r>
        <w:rPr>
          <w:rFonts w:hint="eastAsia"/>
        </w:rPr>
        <w:t>5. 下列哪种边缘检测算子对噪声最不敏感？</w:t>
      </w:r>
    </w:p>
    <w:p>
      <w:pPr>
        <w:rPr>
          <w:rFonts w:hint="eastAsia"/>
        </w:rPr>
      </w:pPr>
      <w:r>
        <w:rPr>
          <w:rFonts w:hint="eastAsia"/>
        </w:rPr>
        <w:t xml:space="preserve">   A. Roberts</w:t>
      </w:r>
    </w:p>
    <w:p>
      <w:pPr>
        <w:rPr>
          <w:rFonts w:hint="eastAsia"/>
        </w:rPr>
      </w:pPr>
      <w:r>
        <w:rPr>
          <w:rFonts w:hint="eastAsia"/>
        </w:rPr>
        <w:t xml:space="preserve">   B. Prewitt</w:t>
      </w:r>
    </w:p>
    <w:p>
      <w:pPr>
        <w:rPr>
          <w:rFonts w:hint="eastAsia"/>
        </w:rPr>
      </w:pPr>
      <w:r>
        <w:rPr>
          <w:rFonts w:hint="eastAsia"/>
        </w:rPr>
        <w:t xml:space="preserve">   C</w:t>
      </w:r>
      <w:r>
        <mc:AlternateContent>
          <mc:Choice Requires="wps">
            <w:drawing>
              <wp:anchor distT="0" distB="0" distL="85723" distR="85723" simplePos="0" relativeHeight="703" behindDoc="0" locked="0" layoutInCell="1" hidden="0" allowOverlap="1">
                <wp:simplePos x="0" y="0"/>
                <wp:positionH relativeFrom="character">
                  <wp:posOffset>-185861</wp:posOffset>
                </wp:positionH>
                <wp:positionV relativeFrom="line">
                  <wp:posOffset>-108862</wp:posOffset>
                </wp:positionV>
                <wp:extent cx="366329" cy="290222"/>
                <wp:effectExtent l="0" t="0" r="0" b="0"/>
                <wp:wrapNone/>
                <wp:docPr id="925" name="对象 925"/>
                <wp:cNvGraphicFramePr>
                  <a:graphicFrameLocks noChangeAspect="0" noSelect="1"/>
                </wp:cNvGraphicFramePr>
                <a:graphic>
                  <a:graphicData uri="http://schemas.microsoft.com/office/word/2010/wordprocessingInk">
                    <w14:contentPart bwMode="auto" r:id="rId618">
                      <w14:nvContentPartPr>
                        <w14:cNvContentPartPr/>
                      </w14:nvContentPartPr>
                      <w14:xfrm>
                        <a:off x="0" y="0"/>
                        <a:ext cx="366329" cy="290222"/>
                      </w14:xfrm>
                    </w14:contentPart>
                  </a:graphicData>
                </a:graphic>
              </wp:anchor>
            </w:drawing>
          </mc:Choice>
          <mc:Fallback>
            <w:pict>
              <v:shape type="#_x0000_t75" id="对象 926" o:spid="_x0000_s926" fillcolor="#FFFFFF" stroked="t" strokeweight="1.0pt" style="position:absolute;&#10;margin-left:-14.634725pt;&#10;margin-top:-8.571811pt;&#10;width:28.844803pt;&#10;height:22.852127pt;&#10;z-index:703;&#10;mso-position-horizontal:absolute;&#10;mso-position-horizontal-relative:char;&#10;mso-position-vertical:absolute;&#10;mso-position-vertical-relative:line;&#10;mso-wrap-distance-left:6.7498426pt;&#10;mso-wrap-distance-right:6.7498426pt;">
                <v:stroke color="#000000"/>
                <v:imagedata r:id="rId619"/>
                <o:lock selection="t"/>
              </v:shape>
            </w:pict>
          </mc:Fallback>
        </mc:AlternateContent>
      </w:r>
      <w:r>
        <w:rPr>
          <w:rFonts w:hint="eastAsia"/>
        </w:rPr>
        <w:t>. Sobel</w:t>
      </w:r>
    </w:p>
    <w:p>
      <w:pPr>
        <w:rPr>
          <w:rFonts w:hint="eastAsia"/>
        </w:rPr>
      </w:pPr>
      <w:r>
        <w:rPr>
          <w:rFonts w:hint="eastAsia"/>
        </w:rPr>
        <w:t xml:space="preserve">   D. Laplacian</w:t>
      </w:r>
    </w:p>
    <w:p>
      <w:pPr>
        <w:rPr>
          <w:rFonts w:hint="eastAsia"/>
        </w:rPr>
      </w:pPr>
    </w:p>
    <w:p>
      <w:pPr>
        <w:rPr>
          <w:rFonts w:hint="eastAsia"/>
        </w:rPr>
      </w:pPr>
      <w:r>
        <w:rPr>
          <w:rFonts w:hint="eastAsia"/>
        </w:rPr>
        <w:t>6. 图像金字塔的主要作用是：</w:t>
      </w:r>
    </w:p>
    <w:p>
      <w:pPr>
        <w:rPr>
          <w:rFonts w:hint="eastAsia"/>
        </w:rPr>
      </w:pPr>
      <w:r>
        <w:rPr>
          <w:rFonts w:hint="eastAsia"/>
        </w:rPr>
        <w:t xml:space="preserve">   A. 增强对比度</w:t>
      </w:r>
    </w:p>
    <w:p>
      <w:pPr>
        <w:rPr>
          <w:rFonts w:hint="eastAsia"/>
        </w:rPr>
      </w:pPr>
      <w:r>
        <w:rPr>
          <w:rFonts w:hint="eastAsia"/>
        </w:rPr>
        <w:t xml:space="preserve">   B</w:t>
      </w:r>
      <w:r>
        <mc:AlternateContent>
          <mc:Choice Requires="wps">
            <w:drawing>
              <wp:anchor distT="0" distB="0" distL="85723" distR="85723" simplePos="0" relativeHeight="702" behindDoc="0" locked="0" layoutInCell="1" hidden="0" allowOverlap="1">
                <wp:simplePos x="0" y="0"/>
                <wp:positionH relativeFrom="character">
                  <wp:posOffset>-163553</wp:posOffset>
                </wp:positionH>
                <wp:positionV relativeFrom="line">
                  <wp:posOffset>-81197</wp:posOffset>
                </wp:positionV>
                <wp:extent cx="331253" cy="248145"/>
                <wp:effectExtent l="0" t="0" r="0" b="0"/>
                <wp:wrapNone/>
                <wp:docPr id="928" name="对象 928"/>
                <wp:cNvGraphicFramePr>
                  <a:graphicFrameLocks noChangeAspect="0" noSelect="1"/>
                </wp:cNvGraphicFramePr>
                <a:graphic>
                  <a:graphicData uri="http://schemas.microsoft.com/office/word/2010/wordprocessingInk">
                    <w14:contentPart bwMode="auto" r:id="rId620">
                      <w14:nvContentPartPr>
                        <w14:cNvContentPartPr/>
                      </w14:nvContentPartPr>
                      <w14:xfrm>
                        <a:off x="0" y="0"/>
                        <a:ext cx="331253" cy="248145"/>
                      </w14:xfrm>
                    </w14:contentPart>
                  </a:graphicData>
                </a:graphic>
              </wp:anchor>
            </w:drawing>
          </mc:Choice>
          <mc:Fallback>
            <w:pict>
              <v:shape type="#_x0000_t75" id="对象 929" o:spid="_x0000_s929" fillcolor="#FFFFFF" stroked="t" strokeweight="1.0pt" style="position:absolute;&#10;margin-left:-12.878189pt;&#10;margin-top:-6.393464pt;&#10;width:26.082914pt;&#10;height:19.538979pt;&#10;z-index:702;&#10;mso-position-horizontal:absolute;&#10;mso-position-horizontal-relative:char;&#10;mso-position-vertical:absolute;&#10;mso-position-vertical-relative:line;&#10;mso-wrap-distance-left:6.7498426pt;&#10;mso-wrap-distance-right:6.7498426pt;">
                <v:stroke color="#000000"/>
                <v:imagedata r:id="rId621"/>
                <o:lock selection="t"/>
              </v:shape>
            </w:pict>
          </mc:Fallback>
        </mc:AlternateContent>
      </w:r>
      <w:r>
        <w:rPr>
          <w:rFonts w:hint="eastAsia"/>
        </w:rPr>
        <w:t>. 多分辨率分析</w:t>
      </w:r>
    </w:p>
    <w:p>
      <w:pPr>
        <w:rPr>
          <w:rFonts w:hint="eastAsia"/>
        </w:rPr>
      </w:pPr>
      <w:r>
        <w:rPr>
          <w:rFonts w:hint="eastAsia"/>
        </w:rPr>
        <w:t xml:space="preserve">   C. 去除噪声</w:t>
      </w:r>
    </w:p>
    <w:p>
      <w:pPr>
        <w:rPr>
          <w:rFonts w:hint="eastAsia"/>
        </w:rPr>
      </w:pPr>
      <w:r>
        <w:rPr>
          <w:rFonts w:hint="eastAsia"/>
        </w:rPr>
        <w:t xml:space="preserve">   D. 边缘检测</w:t>
      </w:r>
    </w:p>
    <w:p>
      <w:pPr>
        <w:rPr>
          <w:rFonts w:hint="eastAsia"/>
        </w:rPr>
      </w:pPr>
    </w:p>
    <w:p>
      <w:pPr>
        <w:rPr>
          <w:rFonts w:hint="eastAsia"/>
        </w:rPr>
      </w:pPr>
      <w:r>
        <w:rPr>
          <w:rFonts w:hint="eastAsia"/>
        </w:rPr>
        <w:t>7. 下列哪种分割方法需要种子点？</w:t>
      </w:r>
    </w:p>
    <w:p>
      <w:pPr>
        <w:rPr>
          <w:rFonts w:hint="eastAsia"/>
        </w:rPr>
      </w:pPr>
      <w:r>
        <w:rPr>
          <w:rFonts w:hint="eastAsia"/>
        </w:rPr>
        <w:t xml:space="preserve">   A. 阈值法</w:t>
      </w:r>
    </w:p>
    <w:p>
      <w:pPr>
        <w:rPr>
          <w:rFonts w:hint="eastAsia"/>
        </w:rPr>
      </w:pPr>
      <w:r>
        <w:rPr>
          <w:rFonts w:hint="eastAsia"/>
        </w:rPr>
        <w:t xml:space="preserve">   B</w:t>
      </w:r>
      <w:r>
        <mc:AlternateContent>
          <mc:Choice Requires="wps">
            <w:drawing>
              <wp:anchor distT="0" distB="0" distL="85723" distR="85723" simplePos="0" relativeHeight="701" behindDoc="0" locked="0" layoutInCell="1" hidden="0" allowOverlap="1">
                <wp:simplePos x="0" y="0"/>
                <wp:positionH relativeFrom="character">
                  <wp:posOffset>-167997</wp:posOffset>
                </wp:positionH>
                <wp:positionV relativeFrom="line">
                  <wp:posOffset>-80473</wp:posOffset>
                </wp:positionV>
                <wp:extent cx="351646" cy="263304"/>
                <wp:effectExtent l="0" t="0" r="0" b="0"/>
                <wp:wrapNone/>
                <wp:docPr id="931" name="对象 931"/>
                <wp:cNvGraphicFramePr>
                  <a:graphicFrameLocks noChangeAspect="0" noSelect="1"/>
                </wp:cNvGraphicFramePr>
                <a:graphic>
                  <a:graphicData uri="http://schemas.microsoft.com/office/word/2010/wordprocessingInk">
                    <w14:contentPart bwMode="auto" r:id="rId622">
                      <w14:nvContentPartPr>
                        <w14:cNvContentPartPr/>
                      </w14:nvContentPartPr>
                      <w14:xfrm>
                        <a:off x="0" y="0"/>
                        <a:ext cx="351646" cy="263304"/>
                      </w14:xfrm>
                    </w14:contentPart>
                  </a:graphicData>
                </a:graphic>
              </wp:anchor>
            </w:drawing>
          </mc:Choice>
          <mc:Fallback>
            <w:pict>
              <v:shape type="#_x0000_t75" id="对象 932" o:spid="_x0000_s932" fillcolor="#FFFFFF" stroked="t" strokeweight="1.0pt" style="position:absolute;&#10;margin-left:-13.22811pt;&#10;margin-top:-6.3364573pt;&#10;width:27.688662pt;&#10;height:20.7326pt;&#10;z-index:701;&#10;mso-position-horizontal:absolute;&#10;mso-position-horizontal-relative:char;&#10;mso-position-vertical:absolute;&#10;mso-position-vertical-relative:line;&#10;mso-wrap-distance-left:6.7498426pt;&#10;mso-wrap-distance-right:6.7498426pt;">
                <v:stroke color="#000000"/>
                <v:imagedata r:id="rId623"/>
                <o:lock selection="t"/>
              </v:shape>
            </w:pict>
          </mc:Fallback>
        </mc:AlternateContent>
      </w:r>
      <w:r>
        <w:rPr>
          <w:rFonts w:hint="eastAsia"/>
        </w:rPr>
        <w:t>. 区域生长法</w:t>
      </w:r>
    </w:p>
    <w:p>
      <w:pPr>
        <w:rPr>
          <w:rFonts w:hint="eastAsia"/>
        </w:rPr>
      </w:pPr>
      <w:r>
        <w:rPr>
          <w:rFonts w:hint="eastAsia"/>
        </w:rPr>
        <w:t xml:space="preserve">   C. 边缘检测法</w:t>
      </w:r>
    </w:p>
    <w:p>
      <w:pPr>
        <w:rPr>
          <w:rFonts w:hint="eastAsia"/>
        </w:rPr>
      </w:pPr>
      <w:r>
        <w:rPr>
          <w:rFonts w:hint="eastAsia"/>
        </w:rPr>
        <w:t xml:space="preserve">   D. 聚类法</w:t>
      </w:r>
    </w:p>
    <w:p>
      <w:pPr>
        <w:rPr>
          <w:rFonts w:hint="eastAsia"/>
        </w:rPr>
      </w:pPr>
    </w:p>
    <w:p>
      <w:pPr>
        <w:rPr>
          <w:rFonts w:hint="eastAsia"/>
        </w:rPr>
      </w:pPr>
      <w:r>
        <w:rPr>
          <w:rFonts w:hint="eastAsia"/>
        </w:rPr>
        <w:t>8. 关于小波变换，错误的是：</w:t>
      </w:r>
    </w:p>
    <w:p>
      <w:pPr>
        <w:rPr>
          <w:rFonts w:hint="eastAsia"/>
        </w:rPr>
      </w:pPr>
      <w:r>
        <w:rPr>
          <w:rFonts w:hint="eastAsia"/>
        </w:rPr>
        <w:t xml:space="preserve">   A. 具有时频局部性</w:t>
      </w:r>
    </w:p>
    <w:p>
      <w:pPr>
        <w:rPr>
          <w:rFonts w:hint="eastAsia"/>
        </w:rPr>
      </w:pPr>
      <w:r>
        <w:rPr>
          <w:rFonts w:hint="eastAsia"/>
        </w:rPr>
        <w:t xml:space="preserve">   B. 可用于图像压缩</w:t>
      </w:r>
    </w:p>
    <w:p>
      <w:pPr>
        <w:rPr>
          <w:rFonts w:hint="eastAsia"/>
        </w:rPr>
      </w:pPr>
      <w:r>
        <w:rPr>
          <w:rFonts w:hint="eastAsia"/>
        </w:rPr>
        <w:t xml:space="preserve">   C</w:t>
      </w:r>
      <w:r>
        <mc:AlternateContent>
          <mc:Choice Requires="wps">
            <w:drawing>
              <wp:anchor distT="0" distB="0" distL="85723" distR="85723" simplePos="0" relativeHeight="700" behindDoc="0" locked="0" layoutInCell="1" hidden="0" allowOverlap="1">
                <wp:simplePos x="0" y="0"/>
                <wp:positionH relativeFrom="character">
                  <wp:posOffset>-161097</wp:posOffset>
                </wp:positionH>
                <wp:positionV relativeFrom="line">
                  <wp:posOffset>-109934</wp:posOffset>
                </wp:positionV>
                <wp:extent cx="325967" cy="271120"/>
                <wp:effectExtent l="0" t="0" r="0" b="0"/>
                <wp:wrapNone/>
                <wp:docPr id="934" name="对象 934"/>
                <wp:cNvGraphicFramePr>
                  <a:graphicFrameLocks noChangeAspect="0" noSelect="1"/>
                </wp:cNvGraphicFramePr>
                <a:graphic>
                  <a:graphicData uri="http://schemas.microsoft.com/office/word/2010/wordprocessingInk">
                    <w14:contentPart bwMode="auto" r:id="rId624">
                      <w14:nvContentPartPr>
                        <w14:cNvContentPartPr/>
                      </w14:nvContentPartPr>
                      <w14:xfrm>
                        <a:off x="0" y="0"/>
                        <a:ext cx="325967" cy="271120"/>
                      </w14:xfrm>
                    </w14:contentPart>
                  </a:graphicData>
                </a:graphic>
              </wp:anchor>
            </w:drawing>
          </mc:Choice>
          <mc:Fallback>
            <w:pict>
              <v:shape type="#_x0000_t75" id="对象 935" o:spid="_x0000_s935" fillcolor="#FFFFFF" stroked="t" strokeweight="1.0pt" style="position:absolute;&#10;margin-left:-12.684803pt;&#10;margin-top:-8.65622pt;&#10;width:25.666693pt;&#10;height:21.348032pt;&#10;z-index:700;&#10;mso-position-horizontal:absolute;&#10;mso-position-horizontal-relative:char;&#10;mso-position-vertical:absolute;&#10;mso-position-vertical-relative:line;&#10;mso-wrap-distance-left:6.7498426pt;&#10;mso-wrap-distance-right:6.7498426pt;">
                <v:stroke color="#000000"/>
                <v:imagedata r:id="rId625"/>
                <o:lock selection="t"/>
              </v:shape>
            </w:pict>
          </mc:Fallback>
        </mc:AlternateContent>
      </w:r>
      <w:r>
        <w:rPr>
          <w:rFonts w:hint="eastAsia"/>
        </w:rPr>
        <w:t>. 基函数唯一</w:t>
      </w:r>
    </w:p>
    <w:p>
      <w:pPr>
        <w:rPr>
          <w:rFonts w:hint="eastAsia"/>
        </w:rPr>
      </w:pPr>
      <w:r>
        <w:rPr>
          <w:rFonts w:hint="eastAsia"/>
        </w:rPr>
        <w:t xml:space="preserve">   D. 有多分辨率特性</w:t>
      </w:r>
    </w:p>
    <w:p>
      <w:pPr>
        <w:rPr>
          <w:rFonts w:hint="eastAsia"/>
        </w:rPr>
      </w:pPr>
    </w:p>
    <w:p>
      <w:pPr>
        <w:rPr>
          <w:rFonts w:hint="eastAsia"/>
        </w:rPr>
      </w:pPr>
      <w:r>
        <w:rPr>
          <w:rFonts w:hint="eastAsia"/>
        </w:rPr>
        <w:t>9. 下列哪种噪声的PDF服从瑞利分布？</w:t>
      </w:r>
    </w:p>
    <w:p>
      <w:pPr>
        <w:rPr>
          <w:rFonts w:hint="eastAsia"/>
        </w:rPr>
      </w:pPr>
      <w:r>
        <w:rPr>
          <w:rFonts w:hint="eastAsia"/>
        </w:rPr>
        <w:t xml:space="preserve">   A. 高斯噪声</w:t>
      </w:r>
    </w:p>
    <w:p>
      <w:pPr>
        <w:rPr>
          <w:rFonts w:hint="eastAsia"/>
        </w:rPr>
      </w:pPr>
      <w:r>
        <w:rPr>
          <w:rFonts w:hint="eastAsia"/>
        </w:rPr>
        <w:t xml:space="preserve">   B. 均匀噪声</w:t>
      </w:r>
    </w:p>
    <w:p>
      <w:pPr>
        <w:rPr>
          <w:rFonts w:hint="eastAsia"/>
        </w:rPr>
      </w:pPr>
      <w:r>
        <w:rPr>
          <w:rFonts w:hint="eastAsia"/>
        </w:rPr>
        <w:t xml:space="preserve">   C</w:t>
      </w:r>
      <w:r>
        <mc:AlternateContent>
          <mc:Choice Requires="wps">
            <w:drawing>
              <wp:anchor distT="0" distB="0" distL="85723" distR="85723" simplePos="0" relativeHeight="699" behindDoc="0" locked="0" layoutInCell="1" hidden="0" allowOverlap="1">
                <wp:simplePos x="0" y="0"/>
                <wp:positionH relativeFrom="character">
                  <wp:posOffset>-180147</wp:posOffset>
                </wp:positionH>
                <wp:positionV relativeFrom="line">
                  <wp:posOffset>-70736</wp:posOffset>
                </wp:positionV>
                <wp:extent cx="347375" cy="255443"/>
                <wp:effectExtent l="0" t="0" r="0" b="0"/>
                <wp:wrapNone/>
                <wp:docPr id="937" name="对象 937"/>
                <wp:cNvGraphicFramePr>
                  <a:graphicFrameLocks noChangeAspect="0" noSelect="1"/>
                </wp:cNvGraphicFramePr>
                <a:graphic>
                  <a:graphicData uri="http://schemas.microsoft.com/office/word/2010/wordprocessingInk">
                    <w14:contentPart bwMode="auto" r:id="rId626">
                      <w14:nvContentPartPr>
                        <w14:cNvContentPartPr/>
                      </w14:nvContentPartPr>
                      <w14:xfrm>
                        <a:off x="0" y="0"/>
                        <a:ext cx="347375" cy="255443"/>
                      </w14:xfrm>
                    </w14:contentPart>
                  </a:graphicData>
                </a:graphic>
              </wp:anchor>
            </w:drawing>
          </mc:Choice>
          <mc:Fallback>
            <w:pict>
              <v:shape type="#_x0000_t75" id="对象 938" o:spid="_x0000_s938" fillcolor="#FFFFFF" stroked="t" strokeweight="1.0pt" style="position:absolute;&#10;margin-left:-14.184803pt;&#10;margin-top:-5.5697637pt;&#10;width:27.352362pt;&#10;height:20.113623pt;&#10;z-index:699;&#10;mso-position-horizontal:absolute;&#10;mso-position-horizontal-relative:char;&#10;mso-position-vertical:absolute;&#10;mso-position-vertical-relative:line;&#10;mso-wrap-distance-left:6.7498426pt;&#10;mso-wrap-distance-right:6.7498426pt;">
                <v:stroke color="#000000"/>
                <v:imagedata r:id="rId627"/>
                <o:lock selection="t"/>
              </v:shape>
            </w:pict>
          </mc:Fallback>
        </mc:AlternateContent>
      </w:r>
      <w:r>
        <w:rPr>
          <w:rFonts w:hint="eastAsia"/>
        </w:rPr>
        <w:t>. 指数噪声</w:t>
      </w:r>
    </w:p>
    <w:p>
      <w:pPr>
        <w:rPr>
          <w:rFonts w:hint="eastAsia"/>
        </w:rPr>
      </w:pPr>
      <w:r>
        <w:rPr>
          <w:rFonts w:hint="eastAsia"/>
        </w:rPr>
        <w:t xml:space="preserve">   D. 椒盐噪声</w:t>
      </w:r>
      <w:r>
        <mc:AlternateContent>
          <mc:Choice Requires="wps">
            <w:drawing>
              <wp:anchor distT="0" distB="0" distL="85723" distR="85723" simplePos="0" relativeHeight="1025" behindDoc="0" locked="0" layoutInCell="1" hidden="0" allowOverlap="1">
                <wp:simplePos x="0" y="0"/>
                <wp:positionH relativeFrom="character">
                  <wp:posOffset>-492852</wp:posOffset>
                </wp:positionH>
                <wp:positionV relativeFrom="line">
                  <wp:posOffset>165478</wp:posOffset>
                </wp:positionV>
                <wp:extent cx="437942" cy="61415"/>
                <wp:effectExtent l="0" t="0" r="0" b="0"/>
                <wp:wrapNone/>
                <wp:docPr id="940" name="对象 940"/>
                <wp:cNvGraphicFramePr>
                  <a:graphicFrameLocks noChangeAspect="0" noSelect="1"/>
                </wp:cNvGraphicFramePr>
                <a:graphic>
                  <a:graphicData uri="http://schemas.microsoft.com/office/word/2010/wordprocessingInk">
                    <w14:contentPart bwMode="auto" r:id="rId628">
                      <w14:nvContentPartPr>
                        <w14:cNvContentPartPr/>
                      </w14:nvContentPartPr>
                      <w14:xfrm>
                        <a:off x="0" y="0"/>
                        <a:ext cx="437942" cy="61415"/>
                      </w14:xfrm>
                    </w14:contentPart>
                  </a:graphicData>
                </a:graphic>
              </wp:anchor>
            </w:drawing>
          </mc:Choice>
          <mc:Fallback>
            <w:pict>
              <v:shape type="#_x0000_t75" id="对象 941" o:spid="_x0000_s941" fillcolor="#FFFFFF" stroked="t" strokeweight="1.0pt" style="position:absolute;&#10;margin-left:-38.807323pt;&#10;margin-top:13.029764pt;&#10;width:34.483624pt;&#10;height:4.835828pt;&#10;z-index:1025;&#10;mso-position-horizontal:absolute;&#10;mso-position-horizontal-relative:char;&#10;mso-position-vertical:absolute;&#10;mso-position-vertical-relative:line;&#10;mso-wrap-distance-left:6.7498426pt;&#10;mso-wrap-distance-right:6.7498426pt;">
                <v:stroke color="#000000"/>
                <v:imagedata r:id="rId629"/>
                <o:lock selection="t"/>
              </v:shape>
            </w:pict>
          </mc:Fallback>
        </mc:AlternateContent>
      </w:r>
      <w:r>
        <mc:AlternateContent>
          <mc:Choice Requires="wps">
            <w:drawing>
              <wp:anchor distT="0" distB="0" distL="85723" distR="85723" simplePos="0" relativeHeight="1026" behindDoc="0" locked="0" layoutInCell="1" hidden="0" allowOverlap="1">
                <wp:simplePos x="0" y="0"/>
                <wp:positionH relativeFrom="character">
                  <wp:posOffset>329240</wp:posOffset>
                </wp:positionH>
                <wp:positionV relativeFrom="line">
                  <wp:posOffset>149914</wp:posOffset>
                </wp:positionV>
                <wp:extent cx="31656" cy="67872"/>
                <wp:effectExtent l="0" t="0" r="0" b="0"/>
                <wp:wrapNone/>
                <wp:docPr id="943" name="对象 943"/>
                <wp:cNvGraphicFramePr>
                  <a:graphicFrameLocks noChangeAspect="0" noSelect="1"/>
                </wp:cNvGraphicFramePr>
                <a:graphic>
                  <a:graphicData uri="http://schemas.microsoft.com/office/word/2010/wordprocessingInk">
                    <w14:contentPart bwMode="auto" r:id="rId630">
                      <w14:nvContentPartPr>
                        <w14:cNvContentPartPr/>
                      </w14:nvContentPartPr>
                      <w14:xfrm>
                        <a:off x="0" y="0"/>
                        <a:ext cx="31656" cy="67872"/>
                      </w14:xfrm>
                    </w14:contentPart>
                  </a:graphicData>
                </a:graphic>
              </wp:anchor>
            </w:drawing>
          </mc:Choice>
          <mc:Fallback>
            <w:pict>
              <v:shape type="#_x0000_t75" id="对象 944" o:spid="_x0000_s944" fillcolor="#FFFFFF" stroked="t" strokeweight="1.0pt" style="position:absolute;&#10;margin-left:25.92441pt;&#10;margin-top:11.804252pt;&#10;width:2.4925997pt;&#10;height:5.3443303pt;&#10;z-index:1026;&#10;mso-position-horizontal:absolute;&#10;mso-position-horizontal-relative:char;&#10;mso-position-vertical:absolute;&#10;mso-position-vertical-relative:line;&#10;mso-wrap-distance-left:6.7498426pt;&#10;mso-wrap-distance-right:6.7498426pt;">
                <v:stroke color="#000000"/>
                <v:imagedata r:id="rId631"/>
                <o:lock selection="t"/>
              </v:shape>
            </w:pict>
          </mc:Fallback>
        </mc:AlternateContent>
      </w:r>
      <w:r>
        <mc:AlternateContent>
          <mc:Choice Requires="wps">
            <w:drawing>
              <wp:anchor distT="0" distB="0" distL="85723" distR="85723" simplePos="0" relativeHeight="1027" behindDoc="0" locked="0" layoutInCell="1" hidden="0" allowOverlap="1">
                <wp:simplePos x="0" y="0"/>
                <wp:positionH relativeFrom="character">
                  <wp:posOffset>191305</wp:posOffset>
                </wp:positionH>
                <wp:positionV relativeFrom="line">
                  <wp:posOffset>121038</wp:posOffset>
                </wp:positionV>
                <wp:extent cx="96563" cy="90014"/>
                <wp:effectExtent l="0" t="0" r="0" b="0"/>
                <wp:wrapNone/>
                <wp:docPr id="946" name="对象 946"/>
                <wp:cNvGraphicFramePr>
                  <a:graphicFrameLocks noChangeAspect="0" noSelect="1"/>
                </wp:cNvGraphicFramePr>
                <a:graphic>
                  <a:graphicData uri="http://schemas.microsoft.com/office/word/2010/wordprocessingInk">
                    <w14:contentPart bwMode="auto" r:id="rId632">
                      <w14:nvContentPartPr>
                        <w14:cNvContentPartPr/>
                      </w14:nvContentPartPr>
                      <w14:xfrm>
                        <a:off x="0" y="0"/>
                        <a:ext cx="96563" cy="90014"/>
                      </w14:xfrm>
                    </w14:contentPart>
                  </a:graphicData>
                </a:graphic>
              </wp:anchor>
            </w:drawing>
          </mc:Choice>
          <mc:Fallback>
            <w:pict>
              <v:shape type="#_x0000_t75" id="对象 947" o:spid="_x0000_s947" fillcolor="#FFFFFF" stroked="t" strokeweight="1.0pt" style="position:absolute;&#10;margin-left:15.063385pt;&#10;margin-top:9.530551pt;&#10;width:7.603386pt;&#10;height:7.0877166pt;&#10;z-index:1027;&#10;mso-position-horizontal:absolute;&#10;mso-position-horizontal-relative:char;&#10;mso-position-vertical:absolute;&#10;mso-position-vertical-relative:line;&#10;mso-wrap-distance-left:6.7498426pt;&#10;mso-wrap-distance-right:6.7498426pt;">
                <v:stroke color="#000000"/>
                <v:imagedata r:id="rId633"/>
                <o:lock selection="t"/>
              </v:shape>
            </w:pict>
          </mc:Fallback>
        </mc:AlternateContent>
      </w:r>
      <w:r>
        <mc:AlternateContent>
          <mc:Choice Requires="wps">
            <w:drawing>
              <wp:anchor distT="0" distB="0" distL="85723" distR="85723" simplePos="0" relativeHeight="1028" behindDoc="0" locked="0" layoutInCell="1" hidden="0" allowOverlap="1">
                <wp:simplePos x="0" y="0"/>
                <wp:positionH relativeFrom="character">
                  <wp:posOffset>-1226</wp:posOffset>
                </wp:positionH>
                <wp:positionV relativeFrom="line">
                  <wp:posOffset>117109</wp:posOffset>
                </wp:positionV>
                <wp:extent cx="82947" cy="59853"/>
                <wp:effectExtent l="0" t="0" r="0" b="0"/>
                <wp:wrapNone/>
                <wp:docPr id="949" name="对象 949"/>
                <wp:cNvGraphicFramePr>
                  <a:graphicFrameLocks noChangeAspect="0" noSelect="1"/>
                </wp:cNvGraphicFramePr>
                <a:graphic>
                  <a:graphicData uri="http://schemas.microsoft.com/office/word/2010/wordprocessingInk">
                    <w14:contentPart bwMode="auto" r:id="rId634">
                      <w14:nvContentPartPr>
                        <w14:cNvContentPartPr/>
                      </w14:nvContentPartPr>
                      <w14:xfrm>
                        <a:off x="0" y="0"/>
                        <a:ext cx="82947" cy="59853"/>
                      </w14:xfrm>
                    </w14:contentPart>
                  </a:graphicData>
                </a:graphic>
              </wp:anchor>
            </w:drawing>
          </mc:Choice>
          <mc:Fallback>
            <w:pict>
              <v:shape type="#_x0000_t75" id="对象 950" o:spid="_x0000_s950" fillcolor="#FFFFFF" stroked="t" strokeweight="1.0pt" style="position:absolute;&#10;margin-left:-0.09653544pt;&#10;margin-top:9.221181pt;&#10;width:6.5312595pt;&#10;height:4.7129126pt;&#10;z-index:1028;&#10;mso-position-horizontal:absolute;&#10;mso-position-horizontal-relative:char;&#10;mso-position-vertical:absolute;&#10;mso-position-vertical-relative:line;&#10;mso-wrap-distance-left:6.7498426pt;&#10;mso-wrap-distance-right:6.7498426pt;">
                <v:stroke color="#000000"/>
                <v:imagedata r:id="rId635"/>
                <o:lock selection="t"/>
              </v:shape>
            </w:pict>
          </mc:Fallback>
        </mc:AlternateContent>
      </w:r>
      <w:r>
        <mc:AlternateContent>
          <mc:Choice Requires="wps">
            <w:drawing>
              <wp:anchor distT="0" distB="0" distL="85723" distR="85723" simplePos="0" relativeHeight="1029" behindDoc="0" locked="0" layoutInCell="1" hidden="0" allowOverlap="1">
                <wp:simplePos x="0" y="0"/>
                <wp:positionH relativeFrom="character">
                  <wp:posOffset>12272</wp:posOffset>
                </wp:positionH>
                <wp:positionV relativeFrom="line">
                  <wp:posOffset>78875</wp:posOffset>
                </wp:positionV>
                <wp:extent cx="85604" cy="190252"/>
                <wp:effectExtent l="0" t="0" r="0" b="0"/>
                <wp:wrapNone/>
                <wp:docPr id="952" name="对象 952"/>
                <wp:cNvGraphicFramePr>
                  <a:graphicFrameLocks noChangeAspect="0" noSelect="1"/>
                </wp:cNvGraphicFramePr>
                <a:graphic>
                  <a:graphicData uri="http://schemas.microsoft.com/office/word/2010/wordprocessingInk">
                    <w14:contentPart bwMode="auto" r:id="rId636">
                      <w14:nvContentPartPr>
                        <w14:cNvContentPartPr/>
                      </w14:nvContentPartPr>
                      <w14:xfrm>
                        <a:off x="0" y="0"/>
                        <a:ext cx="85604" cy="190252"/>
                      </w14:xfrm>
                    </w14:contentPart>
                  </a:graphicData>
                </a:graphic>
              </wp:anchor>
            </w:drawing>
          </mc:Choice>
          <mc:Fallback>
            <w:pict>
              <v:shape type="#_x0000_t75" id="对象 953" o:spid="_x0000_s953" fillcolor="#FFFFFF" stroked="t" strokeweight="1.0pt" style="position:absolute;&#10;margin-left:0.9662993pt;&#10;margin-top:6.21063pt;&#10;width:6.7404723pt;&#10;height:14.980473pt;&#10;z-index:1029;&#10;mso-position-horizontal:absolute;&#10;mso-position-horizontal-relative:char;&#10;mso-position-vertical:absolute;&#10;mso-position-vertical-relative:line;&#10;mso-wrap-distance-left:6.7498426pt;&#10;mso-wrap-distance-right:6.7498426pt;">
                <v:stroke color="#000000"/>
                <v:imagedata r:id="rId637"/>
                <o:lock selection="t"/>
              </v:shape>
            </w:pict>
          </mc:Fallback>
        </mc:AlternateContent>
      </w:r>
      <w:r>
        <mc:AlternateContent>
          <mc:Choice Requires="wps">
            <w:drawing>
              <wp:anchor distT="0" distB="0" distL="85723" distR="85723" simplePos="0" relativeHeight="1030" behindDoc="0" locked="0" layoutInCell="1" hidden="0" allowOverlap="1">
                <wp:simplePos x="0" y="0"/>
                <wp:positionH relativeFrom="character">
                  <wp:posOffset>96510</wp:posOffset>
                </wp:positionH>
                <wp:positionV relativeFrom="line">
                  <wp:posOffset>63114</wp:posOffset>
                </wp:positionV>
                <wp:extent cx="99058" cy="163073"/>
                <wp:effectExtent l="0" t="0" r="0" b="0"/>
                <wp:wrapNone/>
                <wp:docPr id="955" name="对象 955"/>
                <wp:cNvGraphicFramePr>
                  <a:graphicFrameLocks noChangeAspect="0" noSelect="1"/>
                </wp:cNvGraphicFramePr>
                <a:graphic>
                  <a:graphicData uri="http://schemas.microsoft.com/office/word/2010/wordprocessingInk">
                    <w14:contentPart bwMode="auto" r:id="rId638">
                      <w14:nvContentPartPr>
                        <w14:cNvContentPartPr/>
                      </w14:nvContentPartPr>
                      <w14:xfrm>
                        <a:off x="0" y="0"/>
                        <a:ext cx="99058" cy="163073"/>
                      </w14:xfrm>
                    </w14:contentPart>
                  </a:graphicData>
                </a:graphic>
              </wp:anchor>
            </w:drawing>
          </mc:Choice>
          <mc:Fallback>
            <w:pict>
              <v:shape type="#_x0000_t75" id="对象 956" o:spid="_x0000_s956" fillcolor="#FFFFFF" stroked="t" strokeweight="1.0pt" style="position:absolute;&#10;margin-left:7.5992126pt;&#10;margin-top:4.9696064pt;&#10;width:7.79992pt;&#10;height:12.840393pt;&#10;z-index:1030;&#10;mso-position-horizontal:absolute;&#10;mso-position-horizontal-relative:char;&#10;mso-position-vertical:absolute;&#10;mso-position-vertical-relative:line;&#10;mso-wrap-distance-left:6.7498426pt;&#10;mso-wrap-distance-right:6.7498426pt;">
                <v:stroke color="#000000"/>
                <v:imagedata r:id="rId639"/>
                <o:lock selection="t"/>
              </v:shape>
            </w:pict>
          </mc:Fallback>
        </mc:AlternateContent>
      </w:r>
      <w:r>
        <mc:AlternateContent>
          <mc:Choice Requires="wps">
            <w:drawing>
              <wp:anchor distT="0" distB="0" distL="85723" distR="85723" simplePos="0" relativeHeight="1031" behindDoc="0" locked="0" layoutInCell="1" hidden="0" allowOverlap="1">
                <wp:simplePos x="0" y="0"/>
                <wp:positionH relativeFrom="character">
                  <wp:posOffset>482901</wp:posOffset>
                </wp:positionH>
                <wp:positionV relativeFrom="line">
                  <wp:posOffset>61001</wp:posOffset>
                </wp:positionV>
                <wp:extent cx="74526" cy="315210"/>
                <wp:effectExtent l="0" t="0" r="0" b="0"/>
                <wp:wrapNone/>
                <wp:docPr id="958" name="对象 958"/>
                <wp:cNvGraphicFramePr>
                  <a:graphicFrameLocks noChangeAspect="0" noSelect="1"/>
                </wp:cNvGraphicFramePr>
                <a:graphic>
                  <a:graphicData uri="http://schemas.microsoft.com/office/word/2010/wordprocessingInk">
                    <w14:contentPart bwMode="auto" r:id="rId640">
                      <w14:nvContentPartPr>
                        <w14:cNvContentPartPr/>
                      </w14:nvContentPartPr>
                      <w14:xfrm>
                        <a:off x="0" y="0"/>
                        <a:ext cx="74526" cy="315210"/>
                      </w14:xfrm>
                    </w14:contentPart>
                  </a:graphicData>
                </a:graphic>
              </wp:anchor>
            </w:drawing>
          </mc:Choice>
          <mc:Fallback>
            <w:pict>
              <v:shape type="#_x0000_t75" id="对象 959" o:spid="_x0000_s959" fillcolor="#FFFFFF" stroked="t" strokeweight="1.0pt" style="position:absolute;&#10;margin-left:38.0237pt;&#10;margin-top:4.8032284pt;&#10;width:5.8682666pt;&#10;height:24.819685pt;&#10;z-index:1031;&#10;mso-position-horizontal:absolute;&#10;mso-position-horizontal-relative:char;&#10;mso-position-vertical:absolute;&#10;mso-position-vertical-relative:line;&#10;mso-wrap-distance-left:6.7498426pt;&#10;mso-wrap-distance-right:6.7498426pt;">
                <v:stroke color="#000000"/>
                <v:imagedata r:id="rId641"/>
                <o:lock selection="t"/>
              </v:shape>
            </w:pict>
          </mc:Fallback>
        </mc:AlternateContent>
      </w:r>
      <w:r>
        <mc:AlternateContent>
          <mc:Choice Requires="wps">
            <w:drawing>
              <wp:anchor distT="0" distB="0" distL="85723" distR="85723" simplePos="0" relativeHeight="1032" behindDoc="0" locked="0" layoutInCell="1" hidden="0" allowOverlap="1">
                <wp:simplePos x="0" y="0"/>
                <wp:positionH relativeFrom="character">
                  <wp:posOffset>284886</wp:posOffset>
                </wp:positionH>
                <wp:positionV relativeFrom="line">
                  <wp:posOffset>60323</wp:posOffset>
                </wp:positionV>
                <wp:extent cx="31352" cy="123167"/>
                <wp:effectExtent l="0" t="0" r="0" b="0"/>
                <wp:wrapNone/>
                <wp:docPr id="961" name="对象 961"/>
                <wp:cNvGraphicFramePr>
                  <a:graphicFrameLocks noChangeAspect="0" noSelect="1"/>
                </wp:cNvGraphicFramePr>
                <a:graphic>
                  <a:graphicData uri="http://schemas.microsoft.com/office/word/2010/wordprocessingInk">
                    <w14:contentPart bwMode="auto" r:id="rId642">
                      <w14:nvContentPartPr>
                        <w14:cNvContentPartPr/>
                      </w14:nvContentPartPr>
                      <w14:xfrm>
                        <a:off x="0" y="0"/>
                        <a:ext cx="31352" cy="123167"/>
                      </w14:xfrm>
                    </w14:contentPart>
                  </a:graphicData>
                </a:graphic>
              </wp:anchor>
            </w:drawing>
          </mc:Choice>
          <mc:Fallback>
            <w:pict>
              <v:shape type="#_x0000_t75" id="对象 962" o:spid="_x0000_s962" fillcolor="#FFFFFF" stroked="t" strokeweight="1.0pt" style="position:absolute;&#10;margin-left:22.432047pt;&#10;margin-top:4.7498426pt;&#10;width:2.4686618pt;&#10;height:9.69819pt;&#10;z-index:1032;&#10;mso-position-horizontal:absolute;&#10;mso-position-horizontal-relative:char;&#10;mso-position-vertical:absolute;&#10;mso-position-vertical-relative:line;&#10;mso-wrap-distance-left:6.7498426pt;&#10;mso-wrap-distance-right:6.7498426pt;">
                <v:stroke color="#000000"/>
                <v:imagedata r:id="rId643"/>
                <o:lock selection="t"/>
              </v:shape>
            </w:pict>
          </mc:Fallback>
        </mc:AlternateContent>
      </w:r>
      <w:r>
        <mc:AlternateContent>
          <mc:Choice Requires="wps">
            <w:drawing>
              <wp:anchor distT="0" distB="0" distL="85723" distR="85723" simplePos="0" relativeHeight="1033" behindDoc="0" locked="0" layoutInCell="1" hidden="0" allowOverlap="1">
                <wp:simplePos x="0" y="0"/>
                <wp:positionH relativeFrom="character">
                  <wp:posOffset>80324</wp:posOffset>
                </wp:positionH>
                <wp:positionV relativeFrom="line">
                  <wp:posOffset>56023</wp:posOffset>
                </wp:positionV>
                <wp:extent cx="106698" cy="190112"/>
                <wp:effectExtent l="0" t="0" r="0" b="0"/>
                <wp:wrapNone/>
                <wp:docPr id="964" name="对象 964"/>
                <wp:cNvGraphicFramePr>
                  <a:graphicFrameLocks noChangeAspect="0" noSelect="1"/>
                </wp:cNvGraphicFramePr>
                <a:graphic>
                  <a:graphicData uri="http://schemas.microsoft.com/office/word/2010/wordprocessingInk">
                    <w14:contentPart bwMode="auto" r:id="rId644">
                      <w14:nvContentPartPr>
                        <w14:cNvContentPartPr/>
                      </w14:nvContentPartPr>
                      <w14:xfrm>
                        <a:off x="0" y="0"/>
                        <a:ext cx="106698" cy="190112"/>
                      </w14:xfrm>
                    </w14:contentPart>
                  </a:graphicData>
                </a:graphic>
              </wp:anchor>
            </w:drawing>
          </mc:Choice>
          <mc:Fallback>
            <w:pict>
              <v:shape type="#_x0000_t75" id="对象 965" o:spid="_x0000_s965" fillcolor="#FFFFFF" stroked="t" strokeweight="1.0pt" style="position:absolute;&#10;margin-left:6.324724pt;&#10;margin-top:4.4112597pt;&#10;width:8.401418pt;&#10;height:14.969449pt;&#10;z-index:1033;&#10;mso-position-horizontal:absolute;&#10;mso-position-horizontal-relative:char;&#10;mso-position-vertical:absolute;&#10;mso-position-vertical-relative:line;&#10;mso-wrap-distance-left:6.7498426pt;&#10;mso-wrap-distance-right:6.7498426pt;">
                <v:stroke color="#000000"/>
                <v:imagedata r:id="rId645"/>
                <o:lock selection="t"/>
              </v:shape>
            </w:pict>
          </mc:Fallback>
        </mc:AlternateContent>
      </w:r>
      <w:r>
        <mc:AlternateContent>
          <mc:Choice Requires="wps">
            <w:drawing>
              <wp:anchor distT="0" distB="0" distL="85723" distR="85723" simplePos="0" relativeHeight="1034" behindDoc="0" locked="0" layoutInCell="1" hidden="0" allowOverlap="1">
                <wp:simplePos x="0" y="0"/>
                <wp:positionH relativeFrom="character">
                  <wp:posOffset>162824</wp:posOffset>
                </wp:positionH>
                <wp:positionV relativeFrom="line">
                  <wp:posOffset>54666</wp:posOffset>
                </wp:positionV>
                <wp:extent cx="121548" cy="187704"/>
                <wp:effectExtent l="0" t="0" r="0" b="0"/>
                <wp:wrapNone/>
                <wp:docPr id="967" name="对象 967"/>
                <wp:cNvGraphicFramePr>
                  <a:graphicFrameLocks noChangeAspect="0" noSelect="1"/>
                </wp:cNvGraphicFramePr>
                <a:graphic>
                  <a:graphicData uri="http://schemas.microsoft.com/office/word/2010/wordprocessingInk">
                    <w14:contentPart bwMode="auto" r:id="rId646">
                      <w14:nvContentPartPr>
                        <w14:cNvContentPartPr/>
                      </w14:nvContentPartPr>
                      <w14:xfrm>
                        <a:off x="0" y="0"/>
                        <a:ext cx="121548" cy="187704"/>
                      </w14:xfrm>
                    </w14:contentPart>
                  </a:graphicData>
                </a:graphic>
              </wp:anchor>
            </w:drawing>
          </mc:Choice>
          <mc:Fallback>
            <w:pict>
              <v:shape type="#_x0000_t75" id="对象 968" o:spid="_x0000_s968" fillcolor="#FFFFFF" stroked="t" strokeweight="1.0pt" style="position:absolute;&#10;margin-left:12.820786pt;&#10;margin-top:4.3044095pt;&#10;width:9.570708pt;&#10;height:14.779842pt;&#10;z-index:1034;&#10;mso-position-horizontal:absolute;&#10;mso-position-horizontal-relative:char;&#10;mso-position-vertical:absolute;&#10;mso-position-vertical-relative:line;&#10;mso-wrap-distance-left:6.7498426pt;&#10;mso-wrap-distance-right:6.7498426pt;">
                <v:stroke color="#000000"/>
                <v:imagedata r:id="rId647"/>
                <o:lock selection="t"/>
              </v:shape>
            </w:pict>
          </mc:Fallback>
        </mc:AlternateContent>
      </w:r>
      <w:r>
        <mc:AlternateContent>
          <mc:Choice Requires="wps">
            <w:drawing>
              <wp:anchor distT="0" distB="0" distL="85723" distR="85723" simplePos="0" relativeHeight="1035" behindDoc="0" locked="0" layoutInCell="1" hidden="0" allowOverlap="1">
                <wp:simplePos x="0" y="0"/>
                <wp:positionH relativeFrom="character">
                  <wp:posOffset>448282</wp:posOffset>
                </wp:positionH>
                <wp:positionV relativeFrom="line">
                  <wp:posOffset>52721</wp:posOffset>
                </wp:positionV>
                <wp:extent cx="110057" cy="107053"/>
                <wp:effectExtent l="0" t="0" r="0" b="0"/>
                <wp:wrapNone/>
                <wp:docPr id="970" name="对象 970"/>
                <wp:cNvGraphicFramePr>
                  <a:graphicFrameLocks noChangeAspect="0" noSelect="1"/>
                </wp:cNvGraphicFramePr>
                <a:graphic>
                  <a:graphicData uri="http://schemas.microsoft.com/office/word/2010/wordprocessingInk">
                    <w14:contentPart bwMode="auto" r:id="rId648">
                      <w14:nvContentPartPr>
                        <w14:cNvContentPartPr/>
                      </w14:nvContentPartPr>
                      <w14:xfrm>
                        <a:off x="0" y="0"/>
                        <a:ext cx="110057" cy="107053"/>
                      </w14:xfrm>
                    </w14:contentPart>
                  </a:graphicData>
                </a:graphic>
              </wp:anchor>
            </w:drawing>
          </mc:Choice>
          <mc:Fallback>
            <w:pict>
              <v:shape type="#_x0000_t75" id="对象 971" o:spid="_x0000_s971" fillcolor="#FFFFFF" stroked="t" strokeweight="1.0pt" style="position:absolute;&#10;margin-left:35.297794pt;&#10;margin-top:4.15126pt;&#10;width:8.665907pt;&#10;height:8.429371pt;&#10;z-index:1035;&#10;mso-position-horizontal:absolute;&#10;mso-position-horizontal-relative:char;&#10;mso-position-vertical:absolute;&#10;mso-position-vertical-relative:line;&#10;mso-wrap-distance-left:6.7498426pt;&#10;mso-wrap-distance-right:6.7498426pt;">
                <v:stroke color="#000000"/>
                <v:imagedata r:id="rId649"/>
                <o:lock selection="t"/>
              </v:shape>
            </w:pict>
          </mc:Fallback>
        </mc:AlternateContent>
      </w:r>
      <w:r>
        <mc:AlternateContent>
          <mc:Choice Requires="wps">
            <w:drawing>
              <wp:anchor distT="0" distB="0" distL="85723" distR="85723" simplePos="0" relativeHeight="1036" behindDoc="0" locked="0" layoutInCell="1" hidden="0" allowOverlap="1">
                <wp:simplePos x="0" y="0"/>
                <wp:positionH relativeFrom="character">
                  <wp:posOffset>314381</wp:posOffset>
                </wp:positionH>
                <wp:positionV relativeFrom="line">
                  <wp:posOffset>51769</wp:posOffset>
                </wp:positionV>
                <wp:extent cx="123206" cy="135668"/>
                <wp:effectExtent l="0" t="0" r="0" b="0"/>
                <wp:wrapNone/>
                <wp:docPr id="973" name="对象 973"/>
                <wp:cNvGraphicFramePr>
                  <a:graphicFrameLocks noChangeAspect="0" noSelect="1"/>
                </wp:cNvGraphicFramePr>
                <a:graphic>
                  <a:graphicData uri="http://schemas.microsoft.com/office/word/2010/wordprocessingInk">
                    <w14:contentPart bwMode="auto" r:id="rId650">
                      <w14:nvContentPartPr>
                        <w14:cNvContentPartPr/>
                      </w14:nvContentPartPr>
                      <w14:xfrm>
                        <a:off x="0" y="0"/>
                        <a:ext cx="123206" cy="135668"/>
                      </w14:xfrm>
                    </w14:contentPart>
                  </a:graphicData>
                </a:graphic>
              </wp:anchor>
            </w:drawing>
          </mc:Choice>
          <mc:Fallback>
            <w:pict>
              <v:shape type="#_x0000_t75" id="对象 974" o:spid="_x0000_s974" fillcolor="#FFFFFF" stroked="t" strokeweight="1.0pt" style="position:absolute;&#10;margin-left:24.754486pt;&#10;margin-top:4.076299pt;&#10;width:9.701261pt;&#10;height:10.682521pt;&#10;z-index:1036;&#10;mso-position-horizontal:absolute;&#10;mso-position-horizontal-relative:char;&#10;mso-position-vertical:absolute;&#10;mso-position-vertical-relative:line;&#10;mso-wrap-distance-left:6.7498426pt;&#10;mso-wrap-distance-right:6.7498426pt;">
                <v:stroke color="#000000"/>
                <v:imagedata r:id="rId651"/>
                <o:lock selection="t"/>
              </v:shape>
            </w:pict>
          </mc:Fallback>
        </mc:AlternateContent>
      </w:r>
      <w:r>
        <mc:AlternateContent>
          <mc:Choice Requires="wps">
            <w:drawing>
              <wp:anchor distT="0" distB="0" distL="85723" distR="85723" simplePos="0" relativeHeight="1037" behindDoc="0" locked="0" layoutInCell="1" hidden="0" allowOverlap="1">
                <wp:simplePos x="0" y="0"/>
                <wp:positionH relativeFrom="character">
                  <wp:posOffset>423884</wp:posOffset>
                </wp:positionH>
                <wp:positionV relativeFrom="line">
                  <wp:posOffset>-24379</wp:posOffset>
                </wp:positionV>
                <wp:extent cx="115993" cy="77009"/>
                <wp:effectExtent l="0" t="0" r="0" b="0"/>
                <wp:wrapNone/>
                <wp:docPr id="976" name="对象 976"/>
                <wp:cNvGraphicFramePr>
                  <a:graphicFrameLocks noChangeAspect="0" noSelect="1"/>
                </wp:cNvGraphicFramePr>
                <a:graphic>
                  <a:graphicData uri="http://schemas.microsoft.com/office/word/2010/wordprocessingInk">
                    <w14:contentPart bwMode="auto" r:id="rId652">
                      <w14:nvContentPartPr>
                        <w14:cNvContentPartPr/>
                      </w14:nvContentPartPr>
                      <w14:xfrm>
                        <a:off x="0" y="0"/>
                        <a:ext cx="115993" cy="77009"/>
                      </w14:xfrm>
                    </w14:contentPart>
                  </a:graphicData>
                </a:graphic>
              </wp:anchor>
            </w:drawing>
          </mc:Choice>
          <mc:Fallback>
            <w:pict>
              <v:shape type="#_x0000_t75" id="对象 977" o:spid="_x0000_s977" fillcolor="#FFFFFF" stroked="t" strokeweight="1.0pt" style="position:absolute;&#10;margin-left:33.37677pt;&#10;margin-top:-1.9196063pt;&#10;width:9.133385pt;&#10;height:6.0637007pt;&#10;z-index:1037;&#10;mso-position-horizontal:absolute;&#10;mso-position-horizontal-relative:char;&#10;mso-position-vertical:absolute;&#10;mso-position-vertical-relative:line;&#10;mso-wrap-distance-left:6.7498426pt;&#10;mso-wrap-distance-right:6.7498426pt;">
                <v:stroke color="#000000"/>
                <v:imagedata r:id="rId653"/>
                <o:lock selection="t"/>
              </v:shape>
            </w:pict>
          </mc:Fallback>
        </mc:AlternateContent>
      </w:r>
      <w:r>
        <mc:AlternateContent>
          <mc:Choice Requires="wps">
            <w:drawing>
              <wp:anchor distT="0" distB="0" distL="85723" distR="85723" simplePos="0" relativeHeight="1038" behindDoc="0" locked="0" layoutInCell="1" hidden="0" allowOverlap="1">
                <wp:simplePos x="0" y="0"/>
                <wp:positionH relativeFrom="character">
                  <wp:posOffset>412651</wp:posOffset>
                </wp:positionH>
                <wp:positionV relativeFrom="line">
                  <wp:posOffset>-34927</wp:posOffset>
                </wp:positionV>
                <wp:extent cx="72434" cy="195700"/>
                <wp:effectExtent l="0" t="0" r="0" b="0"/>
                <wp:wrapNone/>
                <wp:docPr id="979" name="对象 979"/>
                <wp:cNvGraphicFramePr>
                  <a:graphicFrameLocks noChangeAspect="0" noSelect="1"/>
                </wp:cNvGraphicFramePr>
                <a:graphic>
                  <a:graphicData uri="http://schemas.microsoft.com/office/word/2010/wordprocessingInk">
                    <w14:contentPart bwMode="auto" r:id="rId654">
                      <w14:nvContentPartPr>
                        <w14:cNvContentPartPr/>
                      </w14:nvContentPartPr>
                      <w14:xfrm>
                        <a:off x="0" y="0"/>
                        <a:ext cx="72434" cy="195700"/>
                      </w14:xfrm>
                    </w14:contentPart>
                  </a:graphicData>
                </a:graphic>
              </wp:anchor>
            </w:drawing>
          </mc:Choice>
          <mc:Fallback>
            <w:pict>
              <v:shape type="#_x0000_t75" id="对象 980" o:spid="_x0000_s980" fillcolor="#FFFFFF" stroked="t" strokeweight="1.0pt" style="position:absolute;&#10;margin-left:32.492207pt;&#10;margin-top:-2.7501576pt;&#10;width:5.7034655pt;&#10;height:15.409448pt;&#10;z-index:1038;&#10;mso-position-horizontal:absolute;&#10;mso-position-horizontal-relative:char;&#10;mso-position-vertical:absolute;&#10;mso-position-vertical-relative:line;&#10;mso-wrap-distance-left:6.7498426pt;&#10;mso-wrap-distance-right:6.7498426pt;">
                <v:stroke color="#000000"/>
                <v:imagedata r:id="rId655"/>
                <o:lock selection="t"/>
              </v:shape>
            </w:pict>
          </mc:Fallback>
        </mc:AlternateContent>
      </w:r>
    </w:p>
    <w:p>
      <w:pPr>
        <w:rPr>
          <w:rFonts w:hint="eastAsia"/>
        </w:rPr>
      </w:pPr>
    </w:p>
    <w:p>
      <w:pPr>
        <w:rPr>
          <w:rFonts w:hint="eastAsia"/>
        </w:rPr>
      </w:pPr>
      <w:r>
        <w:rPr>
          <w:rFonts w:hint="eastAsia"/>
        </w:rPr>
        <w:t>10. 图像旋转会导致：</w:t>
      </w:r>
    </w:p>
    <w:p>
      <w:pPr>
        <w:rPr>
          <w:rFonts w:hint="eastAsia"/>
        </w:rPr>
      </w:pPr>
      <w:r>
        <w:rPr>
          <w:rFonts w:hint="eastAsia"/>
        </w:rPr>
        <w:t xml:space="preserve">    A. 灰度变化</w:t>
      </w:r>
    </w:p>
    <w:p>
      <w:pPr>
        <w:rPr>
          <w:rFonts w:hint="eastAsia"/>
        </w:rPr>
      </w:pPr>
      <w:r>
        <w:rPr>
          <w:rFonts w:hint="eastAsia"/>
        </w:rPr>
        <w:t xml:space="preserve">    B. 几何畸变</w:t>
      </w:r>
    </w:p>
    <w:p>
      <w:pPr>
        <w:rPr>
          <w:rFonts w:hint="eastAsia"/>
        </w:rPr>
      </w:pPr>
      <w:r>
        <w:rPr>
          <w:rFonts w:hint="eastAsia"/>
        </w:rPr>
        <w:t xml:space="preserve">    C. 分辨率变化</w:t>
      </w:r>
    </w:p>
    <w:p>
      <w:pPr>
        <w:rPr>
          <w:rFonts w:hint="eastAsia"/>
        </w:rPr>
      </w:pPr>
      <w:r>
        <w:rPr>
          <w:rFonts w:hint="eastAsia"/>
        </w:rPr>
        <w:t xml:space="preserve">    D</w:t>
      </w:r>
      <w:r>
        <mc:AlternateContent>
          <mc:Choice Requires="wps">
            <w:drawing>
              <wp:anchor distT="0" distB="0" distL="85723" distR="85723" simplePos="0" relativeHeight="698" behindDoc="0" locked="0" layoutInCell="1" hidden="0" allowOverlap="1">
                <wp:simplePos x="0" y="0"/>
                <wp:positionH relativeFrom="character">
                  <wp:posOffset>-215283</wp:posOffset>
                </wp:positionH>
                <wp:positionV relativeFrom="line">
                  <wp:posOffset>-97630</wp:posOffset>
                </wp:positionV>
                <wp:extent cx="348820" cy="321347"/>
                <wp:effectExtent l="0" t="0" r="0" b="0"/>
                <wp:wrapNone/>
                <wp:docPr id="982" name="对象 982"/>
                <wp:cNvGraphicFramePr>
                  <a:graphicFrameLocks noChangeAspect="0" noSelect="1"/>
                </wp:cNvGraphicFramePr>
                <a:graphic>
                  <a:graphicData uri="http://schemas.microsoft.com/office/word/2010/wordprocessingInk">
                    <w14:contentPart bwMode="auto" r:id="rId656">
                      <w14:nvContentPartPr>
                        <w14:cNvContentPartPr/>
                      </w14:nvContentPartPr>
                      <w14:xfrm>
                        <a:off x="0" y="0"/>
                        <a:ext cx="348820" cy="321347"/>
                      </w14:xfrm>
                    </w14:contentPart>
                  </a:graphicData>
                </a:graphic>
              </wp:anchor>
            </w:drawing>
          </mc:Choice>
          <mc:Fallback>
            <w:pict>
              <v:shape type="#_x0000_t75" id="对象 983" o:spid="_x0000_s983" fillcolor="#FFFFFF" stroked="t" strokeweight="1.0pt" style="position:absolute;&#10;margin-left:-16.951418pt;&#10;margin-top:-7.6874013pt;&#10;width:27.466143pt;&#10;height:25.302914pt;&#10;z-index:698;&#10;mso-position-horizontal:absolute;&#10;mso-position-horizontal-relative:char;&#10;mso-position-vertical:absolute;&#10;mso-position-vertical-relative:line;&#10;mso-wrap-distance-left:6.7498426pt;&#10;mso-wrap-distance-right:6.7498426pt;">
                <v:stroke color="#000000"/>
                <v:imagedata r:id="rId657"/>
                <o:lock selection="t"/>
              </v:shape>
            </w:pict>
          </mc:Fallback>
        </mc:AlternateContent>
      </w:r>
      <w:r>
        <w:rPr>
          <w:rFonts w:hint="eastAsia"/>
        </w:rPr>
        <w:t>. 需要插值处理</w:t>
      </w:r>
    </w:p>
    <w:p>
      <w:pPr>
        <w:rPr>
          <w:rFonts w:hint="eastAsia"/>
        </w:rPr>
      </w:pPr>
    </w:p>
    <w:p>
      <w:pPr>
        <w:rPr>
          <w:rFonts w:hint="eastAsia"/>
        </w:rPr>
      </w:pPr>
      <w:r>
        <w:rPr>
          <w:rFonts w:hint="eastAsia"/>
        </w:rPr>
        <w:t>## 三、判断题 (10×2分)</w:t>
      </w:r>
    </w:p>
    <w:p>
      <w:pPr>
        <w:rPr>
          <w:rFonts w:hint="eastAsia"/>
        </w:rPr>
      </w:pPr>
    </w:p>
    <w:p>
      <w:pPr>
        <w:rPr>
          <w:rFonts w:hint="eastAsia"/>
        </w:rPr>
      </w:pPr>
      <w:r>
        <w:rPr>
          <w:rFonts w:hint="eastAsia"/>
        </w:rPr>
        <w:t>1. 离散余弦变换(DCT)是傅里叶变换的特例。 ( )</w:t>
      </w:r>
    </w:p>
    <w:p>
      <w:pPr>
        <w:rPr>
          <w:rFonts w:hint="eastAsia"/>
        </w:rPr>
      </w:pPr>
      <w:r>
        <w:rPr>
          <w:rFonts w:hint="eastAsia"/>
        </w:rPr>
        <w:t>2. 霍夫变换可以检测任意形状的曲线。 (</w:t>
      </w:r>
      <w:r>
        <mc:AlternateContent>
          <mc:Choice Requires="wps">
            <w:drawing>
              <wp:anchor distT="0" distB="0" distL="85723" distR="85723" simplePos="0" relativeHeight="694" behindDoc="0" locked="0" layoutInCell="1" hidden="0" allowOverlap="1">
                <wp:simplePos x="0" y="0"/>
                <wp:positionH relativeFrom="character">
                  <wp:posOffset>-336769</wp:posOffset>
                </wp:positionH>
                <wp:positionV relativeFrom="line">
                  <wp:posOffset>256039</wp:posOffset>
                </wp:positionV>
                <wp:extent cx="159517" cy="129484"/>
                <wp:effectExtent l="0" t="0" r="0" b="0"/>
                <wp:wrapNone/>
                <wp:docPr id="985" name="对象 985"/>
                <wp:cNvGraphicFramePr>
                  <a:graphicFrameLocks noChangeAspect="0" noSelect="1"/>
                </wp:cNvGraphicFramePr>
                <a:graphic>
                  <a:graphicData uri="http://schemas.microsoft.com/office/word/2010/wordprocessingInk">
                    <w14:contentPart bwMode="auto" r:id="rId658">
                      <w14:nvContentPartPr>
                        <w14:cNvContentPartPr/>
                      </w14:nvContentPartPr>
                      <w14:xfrm>
                        <a:off x="0" y="0"/>
                        <a:ext cx="159517" cy="129484"/>
                      </w14:xfrm>
                    </w14:contentPart>
                  </a:graphicData>
                </a:graphic>
              </wp:anchor>
            </w:drawing>
          </mc:Choice>
          <mc:Fallback>
            <w:pict>
              <v:shape type="#_x0000_t75" id="对象 986" o:spid="_x0000_s986" fillcolor="#FFFFFF" stroked="t" strokeweight="1.0pt" style="position:absolute;&#10;margin-left:-26.517244pt;&#10;margin-top:20.160551pt;&#10;width:12.560393pt;&#10;height:10.195591pt;&#10;z-index:694;&#10;mso-position-horizontal:absolute;&#10;mso-position-horizontal-relative:char;&#10;mso-position-vertical:absolute;&#10;mso-position-vertical-relative:line;&#10;mso-wrap-distance-left:6.7498426pt;&#10;mso-wrap-distance-right:6.7498426pt;">
                <v:stroke color="#000000"/>
                <v:imagedata r:id="rId659"/>
                <o:lock selection="t"/>
              </v:shape>
            </w:pict>
          </mc:Fallback>
        </mc:AlternateContent>
      </w:r>
      <w:r>
        <mc:AlternateContent>
          <mc:Choice Requires="wps">
            <w:drawing>
              <wp:anchor distT="0" distB="0" distL="85723" distR="85723" simplePos="0" relativeHeight="695" behindDoc="0" locked="0" layoutInCell="1" hidden="0" allowOverlap="1">
                <wp:simplePos x="0" y="0"/>
                <wp:positionH relativeFrom="character">
                  <wp:posOffset>-299938</wp:posOffset>
                </wp:positionH>
                <wp:positionV relativeFrom="line">
                  <wp:posOffset>203335</wp:posOffset>
                </wp:positionV>
                <wp:extent cx="88293" cy="153879"/>
                <wp:effectExtent l="0" t="0" r="0" b="0"/>
                <wp:wrapNone/>
                <wp:docPr id="988" name="对象 988"/>
                <wp:cNvGraphicFramePr>
                  <a:graphicFrameLocks noChangeAspect="0" noSelect="1"/>
                </wp:cNvGraphicFramePr>
                <a:graphic>
                  <a:graphicData uri="http://schemas.microsoft.com/office/word/2010/wordprocessingInk">
                    <w14:contentPart bwMode="auto" r:id="rId660">
                      <w14:nvContentPartPr>
                        <w14:cNvContentPartPr/>
                      </w14:nvContentPartPr>
                      <w14:xfrm>
                        <a:off x="0" y="0"/>
                        <a:ext cx="88293" cy="153879"/>
                      </w14:xfrm>
                    </w14:contentPart>
                  </a:graphicData>
                </a:graphic>
              </wp:anchor>
            </w:drawing>
          </mc:Choice>
          <mc:Fallback>
            <w:pict>
              <v:shape type="#_x0000_t75" id="对象 989" o:spid="_x0000_s989" fillcolor="#FFFFFF" stroked="t" strokeweight="1.0pt" style="position:absolute;&#10;margin-left:-23.617165pt;&#10;margin-top:16.01063pt;&#10;width:6.9522057pt;&#10;height:12.116457pt;&#10;z-index:695;&#10;mso-position-horizontal:absolute;&#10;mso-position-horizontal-relative:char;&#10;mso-position-vertical:absolute;&#10;mso-position-vertical-relative:line;&#10;mso-wrap-distance-left:6.7498426pt;&#10;mso-wrap-distance-right:6.7498426pt;">
                <v:stroke color="#000000"/>
                <v:imagedata r:id="rId661"/>
                <o:lock selection="t"/>
              </v:shape>
            </w:pict>
          </mc:Fallback>
        </mc:AlternateContent>
      </w:r>
      <w:r>
        <mc:AlternateContent>
          <mc:Choice Requires="wps">
            <w:drawing>
              <wp:anchor distT="0" distB="0" distL="85723" distR="85723" simplePos="0" relativeHeight="696" behindDoc="0" locked="0" layoutInCell="1" hidden="0" allowOverlap="1">
                <wp:simplePos x="0" y="0"/>
                <wp:positionH relativeFrom="character">
                  <wp:posOffset>-85524</wp:posOffset>
                </wp:positionH>
                <wp:positionV relativeFrom="line">
                  <wp:posOffset>-75848</wp:posOffset>
                </wp:positionV>
                <wp:extent cx="201857" cy="242840"/>
                <wp:effectExtent l="0" t="0" r="0" b="0"/>
                <wp:wrapNone/>
                <wp:docPr id="991" name="对象 991"/>
                <wp:cNvGraphicFramePr>
                  <a:graphicFrameLocks noChangeAspect="0" noSelect="1"/>
                </wp:cNvGraphicFramePr>
                <a:graphic>
                  <a:graphicData uri="http://schemas.microsoft.com/office/word/2010/wordprocessingInk">
                    <w14:contentPart bwMode="auto" r:id="rId662">
                      <w14:nvContentPartPr>
                        <w14:cNvContentPartPr/>
                      </w14:nvContentPartPr>
                      <w14:xfrm>
                        <a:off x="0" y="0"/>
                        <a:ext cx="201857" cy="242840"/>
                      </w14:xfrm>
                    </w14:contentPart>
                  </a:graphicData>
                </a:graphic>
              </wp:anchor>
            </w:drawing>
          </mc:Choice>
          <mc:Fallback>
            <w:pict>
              <v:shape type="#_x0000_t75" id="对象 992" o:spid="_x0000_s992" fillcolor="#FFFFFF" stroked="t" strokeweight="1.0pt" style="position:absolute;&#10;margin-left:-6.7341733pt;&#10;margin-top:-5.9722834pt;&#10;width:15.894253pt;&#10;height:19.12126pt;&#10;z-index:696;&#10;mso-position-horizontal:absolute;&#10;mso-position-horizontal-relative:char;&#10;mso-position-vertical:absolute;&#10;mso-position-vertical-relative:line;&#10;mso-wrap-distance-left:6.7498426pt;&#10;mso-wrap-distance-right:6.7498426pt;">
                <v:stroke color="#000000"/>
                <v:imagedata r:id="rId663"/>
                <o:lock selection="t"/>
              </v:shape>
            </w:pict>
          </mc:Fallback>
        </mc:AlternateContent>
      </w:r>
      <w:r>
        <mc:AlternateContent>
          <mc:Choice Requires="wps">
            <w:drawing>
              <wp:anchor distT="0" distB="0" distL="85723" distR="85723" simplePos="0" relativeHeight="697" behindDoc="0" locked="0" layoutInCell="1" hidden="0" allowOverlap="1">
                <wp:simplePos x="0" y="0"/>
                <wp:positionH relativeFrom="character">
                  <wp:posOffset>205865</wp:posOffset>
                </wp:positionH>
                <wp:positionV relativeFrom="line">
                  <wp:posOffset>-283158</wp:posOffset>
                </wp:positionV>
                <wp:extent cx="203329" cy="235750"/>
                <wp:effectExtent l="0" t="0" r="0" b="0"/>
                <wp:wrapNone/>
                <wp:docPr id="994" name="对象 994"/>
                <wp:cNvGraphicFramePr>
                  <a:graphicFrameLocks noChangeAspect="0" noSelect="1"/>
                </wp:cNvGraphicFramePr>
                <a:graphic>
                  <a:graphicData uri="http://schemas.microsoft.com/office/word/2010/wordprocessingInk">
                    <w14:contentPart bwMode="auto" r:id="rId664">
                      <w14:nvContentPartPr>
                        <w14:cNvContentPartPr/>
                      </w14:nvContentPartPr>
                      <w14:xfrm>
                        <a:off x="0" y="0"/>
                        <a:ext cx="203329" cy="235750"/>
                      </w14:xfrm>
                    </w14:contentPart>
                  </a:graphicData>
                </a:graphic>
              </wp:anchor>
            </w:drawing>
          </mc:Choice>
          <mc:Fallback>
            <w:pict>
              <v:shape type="#_x0000_t75" id="对象 995" o:spid="_x0000_s995" fillcolor="#FFFFFF" stroked="t" strokeweight="1.0pt" style="position:absolute;&#10;margin-left:16.209843pt;&#10;margin-top:-22.295906pt;&#10;width:16.010159pt;&#10;height:18.562992pt;&#10;z-index:697;&#10;mso-position-horizontal:absolute;&#10;mso-position-horizontal-relative:char;&#10;mso-position-vertical:absolute;&#10;mso-position-vertical-relative:line;&#10;mso-wrap-distance-left:6.7498426pt;&#10;mso-wrap-distance-right:6.7498426pt;">
                <v:stroke color="#000000"/>
                <v:imagedata r:id="rId665"/>
                <o:lock selection="t"/>
              </v:shape>
            </w:pict>
          </mc:Fallback>
        </mc:AlternateContent>
      </w:r>
      <w:r>
        <w:rPr>
          <w:rFonts w:hint="eastAsia"/>
        </w:rPr>
        <w:t xml:space="preserve"> )</w:t>
      </w:r>
    </w:p>
    <w:p>
      <w:pPr>
        <w:rPr>
          <w:rFonts w:hint="eastAsia"/>
        </w:rPr>
      </w:pPr>
      <w:r>
        <w:rPr>
          <w:rFonts w:hint="eastAsia"/>
        </w:rPr>
        <w:t>3. 拉普拉斯算子是一</w:t>
      </w:r>
      <w:r>
        <mc:AlternateContent>
          <mc:Choice Requires="wps">
            <w:drawing>
              <wp:anchor distT="0" distB="0" distL="85723" distR="85723" simplePos="0" relativeHeight="1023" behindDoc="0" locked="0" layoutInCell="1" hidden="0" allowOverlap="1">
                <wp:simplePos x="0" y="0"/>
                <wp:positionH relativeFrom="character">
                  <wp:posOffset>-156622</wp:posOffset>
                </wp:positionH>
                <wp:positionV relativeFrom="line">
                  <wp:posOffset>126445</wp:posOffset>
                </wp:positionV>
                <wp:extent cx="219146" cy="46396"/>
                <wp:effectExtent l="0" t="0" r="0" b="0"/>
                <wp:wrapNone/>
                <wp:docPr id="997" name="对象 997"/>
                <wp:cNvGraphicFramePr>
                  <a:graphicFrameLocks noChangeAspect="0" noSelect="1"/>
                </wp:cNvGraphicFramePr>
                <a:graphic>
                  <a:graphicData uri="http://schemas.microsoft.com/office/word/2010/wordprocessingInk">
                    <w14:contentPart bwMode="auto" r:id="rId666">
                      <w14:nvContentPartPr>
                        <w14:cNvContentPartPr/>
                      </w14:nvContentPartPr>
                      <w14:xfrm>
                        <a:off x="0" y="0"/>
                        <a:ext cx="219146" cy="46396"/>
                      </w14:xfrm>
                    </w14:contentPart>
                  </a:graphicData>
                </a:graphic>
              </wp:anchor>
            </w:drawing>
          </mc:Choice>
          <mc:Fallback>
            <w:pict>
              <v:shape type="#_x0000_t75" id="对象 998" o:spid="_x0000_s998" fillcolor="#FFFFFF" stroked="t" strokeweight="1.0pt" style="position:absolute;&#10;margin-left:-12.332442pt;&#10;margin-top:9.956299pt;&#10;width:17.25559pt;&#10;height:3.653307pt;&#10;z-index:1023;&#10;mso-position-horizontal:absolute;&#10;mso-position-horizontal-relative:char;&#10;mso-position-vertical:absolute;&#10;mso-position-vertical-relative:line;&#10;mso-wrap-distance-left:6.7498426pt;&#10;mso-wrap-distance-right:6.7498426pt;">
                <v:stroke color="#000000"/>
                <v:imagedata r:id="rId667"/>
                <o:lock selection="t"/>
              </v:shape>
            </w:pict>
          </mc:Fallback>
        </mc:AlternateContent>
      </w:r>
      <w:r>
        <mc:AlternateContent>
          <mc:Choice Requires="wps">
            <w:drawing>
              <wp:anchor distT="0" distB="0" distL="85723" distR="85723" simplePos="0" relativeHeight="1024" behindDoc="0" locked="0" layoutInCell="1" hidden="0" allowOverlap="1">
                <wp:simplePos x="0" y="0"/>
                <wp:positionH relativeFrom="character">
                  <wp:posOffset>-156622</wp:posOffset>
                </wp:positionH>
                <wp:positionV relativeFrom="line">
                  <wp:posOffset>12287</wp:posOffset>
                </wp:positionV>
                <wp:extent cx="119217" cy="83257"/>
                <wp:effectExtent l="0" t="0" r="0" b="0"/>
                <wp:wrapNone/>
                <wp:docPr id="1000" name="对象 1000"/>
                <wp:cNvGraphicFramePr>
                  <a:graphicFrameLocks noChangeAspect="0" noSelect="1"/>
                </wp:cNvGraphicFramePr>
                <a:graphic>
                  <a:graphicData uri="http://schemas.microsoft.com/office/word/2010/wordprocessingInk">
                    <w14:contentPart bwMode="auto" r:id="rId668">
                      <w14:nvContentPartPr>
                        <w14:cNvContentPartPr/>
                      </w14:nvContentPartPr>
                      <w14:xfrm>
                        <a:off x="0" y="0"/>
                        <a:ext cx="119217" cy="83257"/>
                      </w14:xfrm>
                    </w14:contentPart>
                  </a:graphicData>
                </a:graphic>
              </wp:anchor>
            </w:drawing>
          </mc:Choice>
          <mc:Fallback>
            <w:pict>
              <v:shape type="#_x0000_t75" id="对象 1001" o:spid="_x0000_s1001" fillcolor="#FFFFFF" stroked="t" strokeweight="1.0pt" style="position:absolute;&#10;margin-left:-12.332442pt;&#10;margin-top:0.967559pt;&#10;width:9.387165pt;&#10;height:6.55567pt;&#10;z-index:1024;&#10;mso-position-horizontal:absolute;&#10;mso-position-horizontal-relative:char;&#10;mso-position-vertical:absolute;&#10;mso-position-vertical-relative:line;&#10;mso-wrap-distance-left:6.7498426pt;&#10;mso-wrap-distance-right:6.7498426pt;">
                <v:stroke color="#000000"/>
                <v:imagedata r:id="rId669"/>
                <o:lock selection="t"/>
              </v:shape>
            </w:pict>
          </mc:Fallback>
        </mc:AlternateContent>
      </w:r>
      <w:r>
        <w:rPr>
          <w:rFonts w:hint="eastAsia"/>
        </w:rPr>
        <w:t xml:space="preserve">阶微分算子。 </w:t>
      </w:r>
      <w:r>
        <mc:AlternateContent>
          <mc:Choice Requires="wps">
            <w:drawing>
              <wp:anchor distT="0" distB="0" distL="85723" distR="85723" simplePos="0" relativeHeight="693" behindDoc="0" locked="0" layoutInCell="1" hidden="0" allowOverlap="1">
                <wp:simplePos x="0" y="0"/>
                <wp:positionH relativeFrom="character">
                  <wp:posOffset>-11618</wp:posOffset>
                </wp:positionH>
                <wp:positionV relativeFrom="line">
                  <wp:posOffset>96865</wp:posOffset>
                </wp:positionV>
                <wp:extent cx="55452" cy="88264"/>
                <wp:effectExtent l="0" t="0" r="0" b="0"/>
                <wp:wrapNone/>
                <wp:docPr id="1003" name="对象 1003"/>
                <wp:cNvGraphicFramePr>
                  <a:graphicFrameLocks noChangeAspect="0" noSelect="1"/>
                </wp:cNvGraphicFramePr>
                <a:graphic>
                  <a:graphicData uri="http://schemas.microsoft.com/office/word/2010/wordprocessingInk">
                    <w14:contentPart bwMode="auto" r:id="rId670">
                      <w14:nvContentPartPr>
                        <w14:cNvContentPartPr/>
                      </w14:nvContentPartPr>
                      <w14:xfrm>
                        <a:off x="0" y="0"/>
                        <a:ext cx="55452" cy="88264"/>
                      </w14:xfrm>
                    </w14:contentPart>
                  </a:graphicData>
                </a:graphic>
              </wp:anchor>
            </w:drawing>
          </mc:Choice>
          <mc:Fallback>
            <w:pict>
              <v:shape type="#_x0000_t75" id="对象 1004" o:spid="_x0000_s1004" fillcolor="#FFFFFF" stroked="t" strokeweight="1.0pt" style="position:absolute;&#10;margin-left:-0.91480315pt;&#10;margin-top:7.627165pt;&#10;width:4.366299pt;&#10;height:6.949921pt;&#10;z-index:693;&#10;mso-position-horizontal:absolute;&#10;mso-position-horizontal-relative:char;&#10;mso-position-vertical:absolute;&#10;mso-position-vertical-relative:line;&#10;mso-wrap-distance-left:6.7498426pt;&#10;mso-wrap-distance-right:6.7498426pt;">
                <v:stroke color="#000000"/>
                <v:imagedata r:id="rId671"/>
                <o:lock selection="t"/>
              </v:shape>
            </w:pict>
          </mc:Fallback>
        </mc:AlternateContent>
      </w:r>
      <w:r>
        <w:rPr>
          <w:rFonts w:hint="eastAsia"/>
        </w:rPr>
        <w:t>( )</w:t>
      </w:r>
    </w:p>
    <w:p>
      <w:pPr>
        <w:rPr>
          <w:rFonts w:hint="eastAsia"/>
        </w:rPr>
      </w:pPr>
      <w:r>
        <w:rPr>
          <w:rFonts w:hint="eastAsia"/>
        </w:rPr>
        <w:t>4. 形态学梯度可以用于边缘检测。 ( )</w:t>
      </w:r>
    </w:p>
    <w:p>
      <w:pPr>
        <w:rPr>
          <w:rFonts w:hint="eastAsia"/>
        </w:rPr>
      </w:pPr>
      <w:r>
        <w:rPr>
          <w:rFonts w:hint="eastAsia"/>
        </w:rPr>
        <w:t>5. 逆滤波对噪声非常敏感。 ( )</w:t>
      </w:r>
    </w:p>
    <w:p>
      <w:pPr>
        <w:rPr>
          <w:rFonts w:hint="eastAsia"/>
        </w:rPr>
      </w:pPr>
      <w:r>
        <w:rPr>
          <w:rFonts w:hint="eastAsia"/>
        </w:rPr>
        <w:t>6. 灰度共生矩阵描述的是像素间的空间关系。 ( )</w:t>
      </w:r>
    </w:p>
    <w:p>
      <w:pPr>
        <w:rPr>
          <w:rFonts w:hint="eastAsia"/>
        </w:rPr>
      </w:pPr>
      <w:r>
        <w:rPr>
          <w:rFonts w:hint="eastAsia"/>
        </w:rPr>
        <w:t>7. 区域分裂合并法是一种自下</w:t>
      </w:r>
      <w:r>
        <mc:AlternateContent>
          <mc:Choice Requires="wps">
            <w:drawing>
              <wp:anchor distT="0" distB="0" distL="85723" distR="85723" simplePos="0" relativeHeight="1022" behindDoc="0" locked="0" layoutInCell="1" hidden="0" allowOverlap="1">
                <wp:simplePos x="0" y="0"/>
                <wp:positionH relativeFrom="character">
                  <wp:posOffset>-247052</wp:posOffset>
                </wp:positionH>
                <wp:positionV relativeFrom="line">
                  <wp:posOffset>157054</wp:posOffset>
                </wp:positionV>
                <wp:extent cx="507238" cy="59584"/>
                <wp:effectExtent l="0" t="0" r="0" b="0"/>
                <wp:wrapNone/>
                <wp:docPr id="1006" name="对象 1006"/>
                <wp:cNvGraphicFramePr>
                  <a:graphicFrameLocks noChangeAspect="0" noSelect="1"/>
                </wp:cNvGraphicFramePr>
                <a:graphic>
                  <a:graphicData uri="http://schemas.microsoft.com/office/word/2010/wordprocessingInk">
                    <w14:contentPart bwMode="auto" r:id="rId672">
                      <w14:nvContentPartPr>
                        <w14:cNvContentPartPr/>
                      </w14:nvContentPartPr>
                      <w14:xfrm>
                        <a:off x="0" y="0"/>
                        <a:ext cx="507238" cy="59584"/>
                      </w14:xfrm>
                    </w14:contentPart>
                  </a:graphicData>
                </a:graphic>
              </wp:anchor>
            </w:drawing>
          </mc:Choice>
          <mc:Fallback>
            <w:pict>
              <v:shape type="#_x0000_t75" id="对象 1007" o:spid="_x0000_s1007" fillcolor="#FFFFFF" stroked="t" strokeweight="1.0pt" style="position:absolute;&#10;margin-left:-19.452913pt;&#10;margin-top:12.366458pt;&#10;width:39.94pt;&#10;height:4.6917315pt;&#10;z-index:1022;&#10;mso-position-horizontal:absolute;&#10;mso-position-horizontal-relative:char;&#10;mso-position-vertical:absolute;&#10;mso-position-vertical-relative:line;&#10;mso-wrap-distance-left:6.7498426pt;&#10;mso-wrap-distance-right:6.7498426pt;">
                <v:stroke color="#000000"/>
                <v:imagedata r:id="rId673"/>
                <o:lock selection="t"/>
              </v:shape>
            </w:pict>
          </mc:Fallback>
        </mc:AlternateContent>
      </w:r>
      <w:r>
        <w:rPr>
          <w:rFonts w:hint="eastAsia"/>
        </w:rPr>
        <w:t>而上的分</w:t>
      </w:r>
      <w:r>
        <mc:AlternateContent>
          <mc:Choice Requires="wps">
            <w:drawing>
              <wp:anchor distT="0" distB="0" distL="85723" distR="85723" simplePos="0" relativeHeight="687" behindDoc="0" locked="0" layoutInCell="1" hidden="0" allowOverlap="1">
                <wp:simplePos x="0" y="0"/>
                <wp:positionH relativeFrom="character">
                  <wp:posOffset>73224</wp:posOffset>
                </wp:positionH>
                <wp:positionV relativeFrom="line">
                  <wp:posOffset>364187</wp:posOffset>
                </wp:positionV>
                <wp:extent cx="198337" cy="230854"/>
                <wp:effectExtent l="0" t="0" r="0" b="0"/>
                <wp:wrapNone/>
                <wp:docPr id="1009" name="对象 1009"/>
                <wp:cNvGraphicFramePr>
                  <a:graphicFrameLocks noChangeAspect="0" noSelect="1"/>
                </wp:cNvGraphicFramePr>
                <a:graphic>
                  <a:graphicData uri="http://schemas.microsoft.com/office/word/2010/wordprocessingInk">
                    <w14:contentPart bwMode="auto" r:id="rId674">
                      <w14:nvContentPartPr>
                        <w14:cNvContentPartPr/>
                      </w14:nvContentPartPr>
                      <w14:xfrm>
                        <a:off x="0" y="0"/>
                        <a:ext cx="198337" cy="230854"/>
                      </w14:xfrm>
                    </w14:contentPart>
                  </a:graphicData>
                </a:graphic>
              </wp:anchor>
            </w:drawing>
          </mc:Choice>
          <mc:Fallback>
            <w:pict>
              <v:shape type="#_x0000_t75" id="对象 1010" o:spid="_x0000_s1010" fillcolor="#FFFFFF" stroked="t" strokeweight="1.0pt" style="position:absolute;&#10;margin-left:5.7656693pt;&#10;margin-top:28.676144pt;&#10;width:15.617088pt;&#10;height:18.17748pt;&#10;z-index:687;&#10;mso-position-horizontal:absolute;&#10;mso-position-horizontal-relative:char;&#10;mso-position-vertical:absolute;&#10;mso-position-vertical-relative:line;&#10;mso-wrap-distance-left:6.7498426pt;&#10;mso-wrap-distance-right:6.7498426pt;">
                <v:stroke color="#000000"/>
                <v:imagedata r:id="rId675"/>
                <o:lock selection="t"/>
              </v:shape>
            </w:pict>
          </mc:Fallback>
        </mc:AlternateContent>
      </w:r>
      <w:r>
        <mc:AlternateContent>
          <mc:Choice Requires="wps">
            <w:drawing>
              <wp:anchor distT="0" distB="0" distL="85723" distR="85723" simplePos="0" relativeHeight="688" behindDoc="0" locked="0" layoutInCell="1" hidden="0" allowOverlap="1">
                <wp:simplePos x="0" y="0"/>
                <wp:positionH relativeFrom="character">
                  <wp:posOffset>404690</wp:posOffset>
                </wp:positionH>
                <wp:positionV relativeFrom="line">
                  <wp:posOffset>219407</wp:posOffset>
                </wp:positionV>
                <wp:extent cx="170398" cy="160130"/>
                <wp:effectExtent l="0" t="0" r="0" b="0"/>
                <wp:wrapNone/>
                <wp:docPr id="1012" name="对象 1012"/>
                <wp:cNvGraphicFramePr>
                  <a:graphicFrameLocks noChangeAspect="0" noSelect="1"/>
                </wp:cNvGraphicFramePr>
                <a:graphic>
                  <a:graphicData uri="http://schemas.microsoft.com/office/word/2010/wordprocessingInk">
                    <w14:contentPart bwMode="auto" r:id="rId676">
                      <w14:nvContentPartPr>
                        <w14:cNvContentPartPr/>
                      </w14:nvContentPartPr>
                      <w14:xfrm>
                        <a:off x="0" y="0"/>
                        <a:ext cx="170398" cy="160130"/>
                      </w14:xfrm>
                    </w14:contentPart>
                  </a:graphicData>
                </a:graphic>
              </wp:anchor>
            </w:drawing>
          </mc:Choice>
          <mc:Fallback>
            <w:pict>
              <v:shape type="#_x0000_t75" id="对象 1013" o:spid="_x0000_s1013" fillcolor="#FFFFFF" stroked="t" strokeweight="1.0pt" style="position:absolute;&#10;margin-left:31.865355pt;&#10;margin-top:17.276142pt;&#10;width:13.417167pt;&#10;height:12.608664pt;&#10;z-index:688;&#10;mso-position-horizontal:absolute;&#10;mso-position-horizontal-relative:char;&#10;mso-position-vertical:absolute;&#10;mso-position-vertical-relative:line;&#10;mso-wrap-distance-left:6.7498426pt;&#10;mso-wrap-distance-right:6.7498426pt;">
                <v:stroke color="#000000"/>
                <v:imagedata r:id="rId677"/>
                <o:lock selection="t"/>
              </v:shape>
            </w:pict>
          </mc:Fallback>
        </mc:AlternateContent>
      </w:r>
      <w:r>
        <mc:AlternateContent>
          <mc:Choice Requires="wps">
            <w:drawing>
              <wp:anchor distT="0" distB="0" distL="85723" distR="85723" simplePos="0" relativeHeight="689" behindDoc="0" locked="0" layoutInCell="1" hidden="0" allowOverlap="1">
                <wp:simplePos x="0" y="0"/>
                <wp:positionH relativeFrom="character">
                  <wp:posOffset>520258</wp:posOffset>
                </wp:positionH>
                <wp:positionV relativeFrom="line">
                  <wp:posOffset>46056</wp:posOffset>
                </wp:positionV>
                <wp:extent cx="120437" cy="111672"/>
                <wp:effectExtent l="0" t="0" r="0" b="0"/>
                <wp:wrapNone/>
                <wp:docPr id="1015" name="对象 1015"/>
                <wp:cNvGraphicFramePr>
                  <a:graphicFrameLocks noChangeAspect="0" noSelect="1"/>
                </wp:cNvGraphicFramePr>
                <a:graphic>
                  <a:graphicData uri="http://schemas.microsoft.com/office/word/2010/wordprocessingInk">
                    <w14:contentPart bwMode="auto" r:id="rId678">
                      <w14:nvContentPartPr>
                        <w14:cNvContentPartPr/>
                      </w14:nvContentPartPr>
                      <w14:xfrm>
                        <a:off x="0" y="0"/>
                        <a:ext cx="120437" cy="111672"/>
                      </w14:xfrm>
                    </w14:contentPart>
                  </a:graphicData>
                </a:graphic>
              </wp:anchor>
            </w:drawing>
          </mc:Choice>
          <mc:Fallback>
            <w:pict>
              <v:shape type="#_x0000_t75" id="对象 1016" o:spid="_x0000_s1016" fillcolor="#FFFFFF" stroked="t" strokeweight="1.0pt" style="position:absolute;&#10;margin-left:40.9652pt;&#10;margin-top:3.6264565pt;&#10;width:9.483229pt;&#10;height:8.793071pt;&#10;z-index:689;&#10;mso-position-horizontal:absolute;&#10;mso-position-horizontal-relative:char;&#10;mso-position-vertical:absolute;&#10;mso-position-vertical-relative:line;&#10;mso-wrap-distance-left:6.7498426pt;&#10;mso-wrap-distance-right:6.7498426pt;">
                <v:stroke color="#000000"/>
                <v:imagedata r:id="rId679"/>
                <o:lock selection="t"/>
              </v:shape>
            </w:pict>
          </mc:Fallback>
        </mc:AlternateContent>
      </w:r>
      <w:r>
        <mc:AlternateContent>
          <mc:Choice Requires="wps">
            <w:drawing>
              <wp:anchor distT="0" distB="0" distL="85723" distR="85723" simplePos="0" relativeHeight="690" behindDoc="0" locked="0" layoutInCell="1" hidden="0" allowOverlap="1">
                <wp:simplePos x="0" y="0"/>
                <wp:positionH relativeFrom="character">
                  <wp:posOffset>395166</wp:posOffset>
                </wp:positionH>
                <wp:positionV relativeFrom="line">
                  <wp:posOffset>-241881</wp:posOffset>
                </wp:positionV>
                <wp:extent cx="216648" cy="194674"/>
                <wp:effectExtent l="0" t="0" r="0" b="0"/>
                <wp:wrapNone/>
                <wp:docPr id="1018" name="对象 1018"/>
                <wp:cNvGraphicFramePr>
                  <a:graphicFrameLocks noChangeAspect="0" noSelect="1"/>
                </wp:cNvGraphicFramePr>
                <a:graphic>
                  <a:graphicData uri="http://schemas.microsoft.com/office/word/2010/wordprocessingInk">
                    <w14:contentPart bwMode="auto" r:id="rId680">
                      <w14:nvContentPartPr>
                        <w14:cNvContentPartPr/>
                      </w14:nvContentPartPr>
                      <w14:xfrm>
                        <a:off x="0" y="0"/>
                        <a:ext cx="216648" cy="194674"/>
                      </w14:xfrm>
                    </w14:contentPart>
                  </a:graphicData>
                </a:graphic>
              </wp:anchor>
            </w:drawing>
          </mc:Choice>
          <mc:Fallback>
            <w:pict>
              <v:shape type="#_x0000_t75" id="对象 1019" o:spid="_x0000_s1019" fillcolor="#FFFFFF" stroked="t" strokeweight="1.0pt" style="position:absolute;&#10;margin-left:31.115435pt;&#10;margin-top:-19.045748pt;&#10;width:17.058899pt;&#10;height:15.328661pt;&#10;z-index:690;&#10;mso-position-horizontal:absolute;&#10;mso-position-horizontal-relative:char;&#10;mso-position-vertical:absolute;&#10;mso-position-vertical-relative:line;&#10;mso-wrap-distance-left:6.7498426pt;&#10;mso-wrap-distance-right:6.7498426pt;">
                <v:stroke color="#000000"/>
                <v:imagedata r:id="rId681"/>
                <o:lock selection="t"/>
              </v:shape>
            </w:pict>
          </mc:Fallback>
        </mc:AlternateContent>
      </w:r>
      <w:r>
        <mc:AlternateContent>
          <mc:Choice Requires="wps">
            <w:drawing>
              <wp:anchor distT="0" distB="0" distL="85723" distR="85723" simplePos="0" relativeHeight="691" behindDoc="0" locked="0" layoutInCell="1" hidden="0" allowOverlap="1">
                <wp:simplePos x="0" y="0"/>
                <wp:positionH relativeFrom="character">
                  <wp:posOffset>-567478</wp:posOffset>
                </wp:positionH>
                <wp:positionV relativeFrom="line">
                  <wp:posOffset>-424472</wp:posOffset>
                </wp:positionV>
                <wp:extent cx="232392" cy="205404"/>
                <wp:effectExtent l="0" t="0" r="0" b="0"/>
                <wp:wrapNone/>
                <wp:docPr id="1021" name="对象 1021"/>
                <wp:cNvGraphicFramePr>
                  <a:graphicFrameLocks noChangeAspect="0" noSelect="1"/>
                </wp:cNvGraphicFramePr>
                <a:graphic>
                  <a:graphicData uri="http://schemas.microsoft.com/office/word/2010/wordprocessingInk">
                    <w14:contentPart bwMode="auto" r:id="rId682">
                      <w14:nvContentPartPr>
                        <w14:cNvContentPartPr/>
                      </w14:nvContentPartPr>
                      <w14:xfrm>
                        <a:off x="0" y="0"/>
                        <a:ext cx="232392" cy="205404"/>
                      </w14:xfrm>
                    </w14:contentPart>
                  </a:graphicData>
                </a:graphic>
              </wp:anchor>
            </w:drawing>
          </mc:Choice>
          <mc:Fallback>
            <w:pict>
              <v:shape type="#_x0000_t75" id="对象 1022" o:spid="_x0000_s1022" fillcolor="#FFFFFF" stroked="t" strokeweight="1.0pt" style="position:absolute;&#10;margin-left:-44.683308pt;&#10;margin-top:-33.422993pt;&#10;width:18.298584pt;&#10;height:16.173544pt;&#10;z-index:691;&#10;mso-position-horizontal:absolute;&#10;mso-position-horizontal-relative:char;&#10;mso-position-vertical:absolute;&#10;mso-position-vertical-relative:line;&#10;mso-wrap-distance-left:6.7498426pt;&#10;mso-wrap-distance-right:6.7498426pt;">
                <v:stroke color="#000000"/>
                <v:imagedata r:id="rId683"/>
                <o:lock selection="t"/>
              </v:shape>
            </w:pict>
          </mc:Fallback>
        </mc:AlternateContent>
      </w:r>
      <w:r>
        <mc:AlternateContent>
          <mc:Choice Requires="wps">
            <w:drawing>
              <wp:anchor distT="0" distB="0" distL="85723" distR="85723" simplePos="0" relativeHeight="692" behindDoc="0" locked="0" layoutInCell="1" hidden="0" allowOverlap="1">
                <wp:simplePos x="0" y="0"/>
                <wp:positionH relativeFrom="character">
                  <wp:posOffset>-165124</wp:posOffset>
                </wp:positionH>
                <wp:positionV relativeFrom="line">
                  <wp:posOffset>-584278</wp:posOffset>
                </wp:positionV>
                <wp:extent cx="202295" cy="175126"/>
                <wp:effectExtent l="0" t="0" r="0" b="0"/>
                <wp:wrapNone/>
                <wp:docPr id="1024" name="对象 1024"/>
                <wp:cNvGraphicFramePr>
                  <a:graphicFrameLocks noChangeAspect="0" noSelect="1"/>
                </wp:cNvGraphicFramePr>
                <a:graphic>
                  <a:graphicData uri="http://schemas.microsoft.com/office/word/2010/wordprocessingInk">
                    <w14:contentPart bwMode="auto" r:id="rId684">
                      <w14:nvContentPartPr>
                        <w14:cNvContentPartPr/>
                      </w14:nvContentPartPr>
                      <w14:xfrm>
                        <a:off x="0" y="0"/>
                        <a:ext cx="202295" cy="175126"/>
                      </w14:xfrm>
                    </w14:contentPart>
                  </a:graphicData>
                </a:graphic>
              </wp:anchor>
            </w:drawing>
          </mc:Choice>
          <mc:Fallback>
            <w:pict>
              <v:shape type="#_x0000_t75" id="对象 1025" o:spid="_x0000_s1025" fillcolor="#FFFFFF" stroked="t" strokeweight="1.0pt" style="position:absolute;&#10;margin-left:-13.001889pt;&#10;margin-top:-46.00614pt;&#10;width:15.9287405pt;&#10;height:13.789449pt;&#10;z-index:692;&#10;mso-position-horizontal:absolute;&#10;mso-position-horizontal-relative:char;&#10;mso-position-vertical:absolute;&#10;mso-position-vertical-relative:line;&#10;mso-wrap-distance-left:6.7498426pt;&#10;mso-wrap-distance-right:6.7498426pt;">
                <v:stroke color="#000000"/>
                <v:imagedata r:id="rId685"/>
                <o:lock selection="t"/>
              </v:shape>
            </w:pict>
          </mc:Fallback>
        </mc:AlternateContent>
      </w:r>
      <w:r>
        <w:rPr>
          <w:rFonts w:hint="eastAsia"/>
        </w:rPr>
        <w:t>割方法。 ( )</w:t>
      </w:r>
    </w:p>
    <w:p>
      <w:pPr>
        <w:rPr>
          <w:rFonts w:hint="eastAsia"/>
        </w:rPr>
      </w:pPr>
      <w:r>
        <w:rPr>
          <w:rFonts w:hint="eastAsia"/>
        </w:rPr>
        <w:t>8. JPEG2000采用小波变换作为其变换方法。 ( )</w:t>
      </w:r>
    </w:p>
    <w:p>
      <w:pPr>
        <w:rPr>
          <w:rFonts w:hint="eastAsia"/>
        </w:rPr>
      </w:pPr>
      <w:r>
        <w:rPr>
          <w:rFonts w:hint="eastAsia"/>
        </w:rPr>
        <w:t>9. 同态滤波可以增强图像的细节信息。 ( )</w:t>
      </w:r>
    </w:p>
    <w:p>
      <w:pPr>
        <w:rPr>
          <w:rFonts w:hint="eastAsia"/>
        </w:rPr>
      </w:pPr>
      <w:r>
        <w:rPr>
          <w:rFonts w:hint="eastAsia"/>
        </w:rPr>
        <w:t>10. 算术编码属于</w:t>
      </w:r>
      <w:r>
        <mc:AlternateContent>
          <mc:Choice Requires="wps">
            <w:drawing>
              <wp:anchor distT="0" distB="0" distL="85723" distR="85723" simplePos="0" relativeHeight="1020" behindDoc="0" locked="0" layoutInCell="1" hidden="0" allowOverlap="1">
                <wp:simplePos x="0" y="0"/>
                <wp:positionH relativeFrom="character">
                  <wp:posOffset>-63429</wp:posOffset>
                </wp:positionH>
                <wp:positionV relativeFrom="line">
                  <wp:posOffset>71175</wp:posOffset>
                </wp:positionV>
                <wp:extent cx="196739" cy="283196"/>
                <wp:effectExtent l="0" t="0" r="0" b="0"/>
                <wp:wrapNone/>
                <wp:docPr id="1027" name="对象 1027"/>
                <wp:cNvGraphicFramePr>
                  <a:graphicFrameLocks noChangeAspect="0" noSelect="1"/>
                </wp:cNvGraphicFramePr>
                <a:graphic>
                  <a:graphicData uri="http://schemas.microsoft.com/office/word/2010/wordprocessingInk">
                    <w14:contentPart bwMode="auto" r:id="rId686">
                      <w14:nvContentPartPr>
                        <w14:cNvContentPartPr/>
                      </w14:nvContentPartPr>
                      <w14:xfrm>
                        <a:off x="0" y="0"/>
                        <a:ext cx="196739" cy="283196"/>
                      </w14:xfrm>
                    </w14:contentPart>
                  </a:graphicData>
                </a:graphic>
              </wp:anchor>
            </w:drawing>
          </mc:Choice>
          <mc:Fallback>
            <w:pict>
              <v:shape type="#_x0000_t75" id="对象 1028" o:spid="_x0000_s1028" fillcolor="#FFFFFF" stroked="t" strokeweight="1.0pt" style="position:absolute;&#10;margin-left:-4.9944096pt;&#10;margin-top:5.6043305pt;&#10;width:15.49126pt;&#10;height:22.298975pt;&#10;z-index:1020;&#10;mso-position-horizontal:absolute;&#10;mso-position-horizontal-relative:char;&#10;mso-position-vertical:absolute;&#10;mso-position-vertical-relative:line;&#10;mso-wrap-distance-left:6.7498426pt;&#10;mso-wrap-distance-right:6.7498426pt;">
                <v:stroke color="#000000"/>
                <v:imagedata r:id="rId687"/>
                <o:lock selection="t"/>
              </v:shape>
            </w:pict>
          </mc:Fallback>
        </mc:AlternateContent>
      </w:r>
      <w:r>
        <mc:AlternateContent>
          <mc:Choice Requires="wps">
            <w:drawing>
              <wp:anchor distT="0" distB="0" distL="85723" distR="85723" simplePos="0" relativeHeight="1021" behindDoc="0" locked="0" layoutInCell="1" hidden="0" allowOverlap="1">
                <wp:simplePos x="0" y="0"/>
                <wp:positionH relativeFrom="character">
                  <wp:posOffset>-77033</wp:posOffset>
                </wp:positionH>
                <wp:positionV relativeFrom="line">
                  <wp:posOffset>-54388</wp:posOffset>
                </wp:positionV>
                <wp:extent cx="179208" cy="257492"/>
                <wp:effectExtent l="0" t="0" r="0" b="0"/>
                <wp:wrapNone/>
                <wp:docPr id="1030" name="对象 1030"/>
                <wp:cNvGraphicFramePr>
                  <a:graphicFrameLocks noChangeAspect="0" noSelect="1"/>
                </wp:cNvGraphicFramePr>
                <a:graphic>
                  <a:graphicData uri="http://schemas.microsoft.com/office/word/2010/wordprocessingInk">
                    <w14:contentPart bwMode="auto" r:id="rId688">
                      <w14:nvContentPartPr>
                        <w14:cNvContentPartPr/>
                      </w14:nvContentPartPr>
                      <w14:xfrm>
                        <a:off x="0" y="0"/>
                        <a:ext cx="179208" cy="257492"/>
                      </w14:xfrm>
                    </w14:contentPart>
                  </a:graphicData>
                </a:graphic>
              </wp:anchor>
            </w:drawing>
          </mc:Choice>
          <mc:Fallback>
            <w:pict>
              <v:shape type="#_x0000_t75" id="对象 1031" o:spid="_x0000_s1031" fillcolor="#FFFFFF" stroked="t" strokeweight="1.0pt" style="position:absolute;&#10;margin-left:-6.065669pt;&#10;margin-top:-4.28252pt;&#10;width:14.110867pt;&#10;height:20.274961pt;&#10;z-index:1021;&#10;mso-position-horizontal:absolute;&#10;mso-position-horizontal-relative:char;&#10;mso-position-vertical:absolute;&#10;mso-position-vertical-relative:line;&#10;mso-wrap-distance-left:6.7498426pt;&#10;mso-wrap-distance-right:6.7498426pt;">
                <v:stroke color="#000000"/>
                <v:imagedata r:id="rId689"/>
                <o:lock selection="t"/>
              </v:shape>
            </w:pict>
          </mc:Fallback>
        </mc:AlternateContent>
      </w:r>
      <w:r>
        <w:rPr>
          <w:rFonts w:hint="eastAsia"/>
        </w:rPr>
        <w:t>有损压缩方法。 (</w:t>
      </w:r>
      <w:r>
        <mc:AlternateContent>
          <mc:Choice Requires="wps">
            <w:drawing>
              <wp:anchor distT="0" distB="0" distL="85723" distR="85723" simplePos="0" relativeHeight="685" behindDoc="0" locked="0" layoutInCell="1" hidden="0" allowOverlap="1">
                <wp:simplePos x="0" y="0"/>
                <wp:positionH relativeFrom="character">
                  <wp:posOffset>-77599</wp:posOffset>
                </wp:positionH>
                <wp:positionV relativeFrom="line">
                  <wp:posOffset>33950</wp:posOffset>
                </wp:positionV>
                <wp:extent cx="165944" cy="225244"/>
                <wp:effectExtent l="0" t="0" r="0" b="0"/>
                <wp:wrapNone/>
                <wp:docPr id="1033" name="对象 1033"/>
                <wp:cNvGraphicFramePr>
                  <a:graphicFrameLocks noChangeAspect="0" noSelect="1"/>
                </wp:cNvGraphicFramePr>
                <a:graphic>
                  <a:graphicData uri="http://schemas.microsoft.com/office/word/2010/wordprocessingInk">
                    <w14:contentPart bwMode="auto" r:id="rId690">
                      <w14:nvContentPartPr>
                        <w14:cNvContentPartPr/>
                      </w14:nvContentPartPr>
                      <w14:xfrm>
                        <a:off x="0" y="0"/>
                        <a:ext cx="165944" cy="225244"/>
                      </w14:xfrm>
                    </w14:contentPart>
                  </a:graphicData>
                </a:graphic>
              </wp:anchor>
            </w:drawing>
          </mc:Choice>
          <mc:Fallback>
            <w:pict>
              <v:shape type="#_x0000_t75" id="对象 1034" o:spid="_x0000_s1034" fillcolor="#FFFFFF" stroked="t" strokeweight="1.0pt" style="position:absolute;&#10;margin-left:-6.110157pt;&#10;margin-top:2.6732283pt;&#10;width:13.066456pt;&#10;height:17.735748pt;&#10;z-index:685;&#10;mso-position-horizontal:absolute;&#10;mso-position-horizontal-relative:char;&#10;mso-position-vertical:absolute;&#10;mso-position-vertical-relative:line;&#10;mso-wrap-distance-left:6.7498426pt;&#10;mso-wrap-distance-right:6.7498426pt;">
                <v:stroke color="#000000"/>
                <v:imagedata r:id="rId691"/>
                <o:lock selection="t"/>
              </v:shape>
            </w:pict>
          </mc:Fallback>
        </mc:AlternateContent>
      </w:r>
      <w:r>
        <mc:AlternateContent>
          <mc:Choice Requires="wps">
            <w:drawing>
              <wp:anchor distT="0" distB="0" distL="85723" distR="85723" simplePos="0" relativeHeight="686" behindDoc="0" locked="0" layoutInCell="1" hidden="0" allowOverlap="1">
                <wp:simplePos x="0" y="0"/>
                <wp:positionH relativeFrom="character">
                  <wp:posOffset>-112201</wp:posOffset>
                </wp:positionH>
                <wp:positionV relativeFrom="line">
                  <wp:posOffset>-5206</wp:posOffset>
                </wp:positionV>
                <wp:extent cx="204564" cy="259041"/>
                <wp:effectExtent l="0" t="0" r="0" b="0"/>
                <wp:wrapNone/>
                <wp:docPr id="1036" name="对象 1036"/>
                <wp:cNvGraphicFramePr>
                  <a:graphicFrameLocks noChangeAspect="0" noSelect="1"/>
                </wp:cNvGraphicFramePr>
                <a:graphic>
                  <a:graphicData uri="http://schemas.microsoft.com/office/word/2010/wordprocessingInk">
                    <w14:contentPart bwMode="auto" r:id="rId692">
                      <w14:nvContentPartPr>
                        <w14:cNvContentPartPr/>
                      </w14:nvContentPartPr>
                      <w14:xfrm>
                        <a:off x="0" y="0"/>
                        <a:ext cx="204564" cy="259041"/>
                      </w14:xfrm>
                    </w14:contentPart>
                  </a:graphicData>
                </a:graphic>
              </wp:anchor>
            </w:drawing>
          </mc:Choice>
          <mc:Fallback>
            <w:pict>
              <v:shape type="#_x0000_t75" id="对象 1037" o:spid="_x0000_s1037" fillcolor="#FFFFFF" stroked="t" strokeweight="1.0pt" style="position:absolute;&#10;margin-left:-8.834724pt;&#10;margin-top:-0.40992126pt;&#10;width:16.1074pt;&#10;height:20.396929pt;&#10;z-index:686;&#10;mso-position-horizontal:absolute;&#10;mso-position-horizontal-relative:char;&#10;mso-position-vertical:absolute;&#10;mso-position-vertical-relative:line;&#10;mso-wrap-distance-left:6.7498426pt;&#10;mso-wrap-distance-right:6.7498426pt;">
                <v:stroke color="#000000"/>
                <v:imagedata r:id="rId693"/>
                <o:lock selection="t"/>
              </v:shape>
            </w:pict>
          </mc:Fallback>
        </mc:AlternateContent>
      </w:r>
      <w:r>
        <w:rPr>
          <w:rFonts w:hint="eastAsia"/>
        </w:rPr>
        <w:t xml:space="preserve"> )</w:t>
      </w:r>
    </w:p>
    <w:p>
      <w:pPr>
        <w:rPr>
          <w:rFonts w:hint="eastAsia"/>
        </w:rPr>
      </w:pPr>
    </w:p>
    <w:p>
      <w:pPr>
        <w:rPr>
          <w:rFonts w:hint="eastAsia"/>
        </w:rPr>
      </w:pPr>
      <w:r>
        <w:rPr>
          <w:rFonts w:hint="eastAsia"/>
        </w:rPr>
        <w:t>---</w:t>
      </w:r>
    </w:p>
    <w:p>
      <w:pPr>
        <w:rPr>
          <w:rFonts w:hint="eastAsia"/>
        </w:rPr>
      </w:pPr>
    </w:p>
    <w:p>
      <w:pPr>
        <w:rPr>
          <w:rFonts w:hint="eastAsia"/>
        </w:rPr>
      </w:pPr>
      <w:r>
        <w:rPr>
          <w:rFonts w:hint="eastAsia"/>
        </w:rPr>
        <w:t># 数字图像处理模拟试卷（第三套）</w:t>
      </w:r>
    </w:p>
    <w:p>
      <w:pPr>
        <w:rPr>
          <w:rFonts w:hint="eastAsia"/>
        </w:rPr>
      </w:pPr>
    </w:p>
    <w:p>
      <w:pPr>
        <w:rPr>
          <w:rFonts w:hint="eastAsia"/>
        </w:rPr>
      </w:pPr>
      <w:r>
        <w:rPr>
          <w:rFonts w:hint="eastAsia"/>
        </w:rPr>
        <w:t>## 一、填空题 (10×2分)</w:t>
      </w:r>
    </w:p>
    <w:p>
      <w:pPr>
        <w:rPr>
          <w:rFonts w:hint="eastAsia"/>
        </w:rPr>
      </w:pPr>
      <w:r>
        <mc:AlternateContent>
          <mc:Choice Requires="wps">
            <w:drawing>
              <wp:anchor distT="0" distB="0" distL="85723" distR="85723" simplePos="0" relativeHeight="669" behindDoc="0" locked="0" layoutInCell="1" hidden="0" allowOverlap="1">
                <wp:simplePos x="0" y="0"/>
                <wp:positionH relativeFrom="character">
                  <wp:posOffset>1928236</wp:posOffset>
                </wp:positionH>
                <wp:positionV relativeFrom="line">
                  <wp:posOffset>304633</wp:posOffset>
                </wp:positionV>
                <wp:extent cx="89801" cy="52282"/>
                <wp:effectExtent l="0" t="0" r="0" b="0"/>
                <wp:wrapNone/>
                <wp:docPr id="1039" name="对象 1039"/>
                <wp:cNvGraphicFramePr>
                  <a:graphicFrameLocks noChangeAspect="0" noSelect="1"/>
                </wp:cNvGraphicFramePr>
                <a:graphic>
                  <a:graphicData uri="http://schemas.microsoft.com/office/word/2010/wordprocessingInk">
                    <w14:contentPart bwMode="auto" r:id="rId694">
                      <w14:nvContentPartPr>
                        <w14:cNvContentPartPr/>
                      </w14:nvContentPartPr>
                      <w14:xfrm>
                        <a:off x="0" y="0"/>
                        <a:ext cx="89801" cy="52282"/>
                      </w14:xfrm>
                    </w14:contentPart>
                  </a:graphicData>
                </a:graphic>
              </wp:anchor>
            </w:drawing>
          </mc:Choice>
          <mc:Fallback>
            <w:pict>
              <v:shape type="#_x0000_t75" id="对象 1040" o:spid="_x0000_s1040" fillcolor="#FFFFFF" stroked="t" strokeweight="1.0pt" style="position:absolute;&#10;margin-left:151.8296pt;&#10;margin-top:23.98685pt;&#10;width:7.070945pt;&#10;height:4.1166935pt;&#10;z-index:669;&#10;mso-position-horizontal:absolute;&#10;mso-position-horizontal-relative:char;&#10;mso-position-vertical:absolute;&#10;mso-position-vertical-relative:line;&#10;mso-wrap-distance-left:6.7498426pt;&#10;mso-wrap-distance-right:6.7498426pt;">
                <v:stroke color="#000000"/>
                <v:imagedata r:id="rId695"/>
                <o:lock selection="t"/>
              </v:shape>
            </w:pict>
          </mc:Fallback>
        </mc:AlternateContent>
      </w:r>
      <w:r>
        <mc:AlternateContent>
          <mc:Choice Requires="wps">
            <w:drawing>
              <wp:anchor distT="0" distB="0" distL="85723" distR="85723" simplePos="0" relativeHeight="670" behindDoc="0" locked="0" layoutInCell="1" hidden="0" allowOverlap="1">
                <wp:simplePos x="0" y="0"/>
                <wp:positionH relativeFrom="character">
                  <wp:posOffset>1819361</wp:posOffset>
                </wp:positionH>
                <wp:positionV relativeFrom="line">
                  <wp:posOffset>266759</wp:posOffset>
                </wp:positionV>
                <wp:extent cx="80196" cy="130999"/>
                <wp:effectExtent l="0" t="0" r="0" b="0"/>
                <wp:wrapNone/>
                <wp:docPr id="1042" name="对象 1042"/>
                <wp:cNvGraphicFramePr>
                  <a:graphicFrameLocks noChangeAspect="0" noSelect="1"/>
                </wp:cNvGraphicFramePr>
                <a:graphic>
                  <a:graphicData uri="http://schemas.microsoft.com/office/word/2010/wordprocessingInk">
                    <w14:contentPart bwMode="auto" r:id="rId696">
                      <w14:nvContentPartPr>
                        <w14:cNvContentPartPr/>
                      </w14:nvContentPartPr>
                      <w14:xfrm>
                        <a:off x="0" y="0"/>
                        <a:ext cx="80196" cy="130999"/>
                      </w14:xfrm>
                    </w14:contentPart>
                  </a:graphicData>
                </a:graphic>
              </wp:anchor>
            </w:drawing>
          </mc:Choice>
          <mc:Fallback>
            <w:pict>
              <v:shape type="#_x0000_t75" id="对象 1043" o:spid="_x0000_s1043" fillcolor="#FFFFFF" stroked="t" strokeweight="1.0pt" style="position:absolute;&#10;margin-left:143.25677pt;&#10;margin-top:21.004646pt;&#10;width:6.3146505pt;&#10;height:10.314883pt;&#10;z-index:670;&#10;mso-position-horizontal:absolute;&#10;mso-position-horizontal-relative:char;&#10;mso-position-vertical:absolute;&#10;mso-position-vertical-relative:line;&#10;mso-wrap-distance-left:6.7498426pt;&#10;mso-wrap-distance-right:6.7498426pt;">
                <v:stroke color="#000000"/>
                <v:imagedata r:id="rId697"/>
                <o:lock selection="t"/>
              </v:shape>
            </w:pict>
          </mc:Fallback>
        </mc:AlternateContent>
      </w:r>
      <w:r>
        <mc:AlternateContent>
          <mc:Choice Requires="wps">
            <w:drawing>
              <wp:anchor distT="0" distB="0" distL="85723" distR="85723" simplePos="0" relativeHeight="671" behindDoc="0" locked="0" layoutInCell="1" hidden="0" allowOverlap="1">
                <wp:simplePos x="0" y="0"/>
                <wp:positionH relativeFrom="character">
                  <wp:posOffset>2023068</wp:posOffset>
                </wp:positionH>
                <wp:positionV relativeFrom="line">
                  <wp:posOffset>227810</wp:posOffset>
                </wp:positionV>
                <wp:extent cx="65967" cy="183088"/>
                <wp:effectExtent l="0" t="0" r="0" b="0"/>
                <wp:wrapNone/>
                <wp:docPr id="1045" name="对象 1045"/>
                <wp:cNvGraphicFramePr>
                  <a:graphicFrameLocks noChangeAspect="0" noSelect="1"/>
                </wp:cNvGraphicFramePr>
                <a:graphic>
                  <a:graphicData uri="http://schemas.microsoft.com/office/word/2010/wordprocessingInk">
                    <w14:contentPart bwMode="auto" r:id="rId698">
                      <w14:nvContentPartPr>
                        <w14:cNvContentPartPr/>
                      </w14:nvContentPartPr>
                      <w14:xfrm>
                        <a:off x="0" y="0"/>
                        <a:ext cx="65967" cy="183088"/>
                      </w14:xfrm>
                    </w14:contentPart>
                  </a:graphicData>
                </a:graphic>
              </wp:anchor>
            </w:drawing>
          </mc:Choice>
          <mc:Fallback>
            <w:pict>
              <v:shape type="#_x0000_t75" id="对象 1046" o:spid="_x0000_s1046" fillcolor="#FFFFFF" stroked="t" strokeweight="1.0pt" style="position:absolute;&#10;margin-left:159.29669pt;&#10;margin-top:17.937796pt;&#10;width:5.194257pt;&#10;height:14.416379pt;&#10;z-index:671;&#10;mso-position-horizontal:absolute;&#10;mso-position-horizontal-relative:char;&#10;mso-position-vertical:absolute;&#10;mso-position-vertical-relative:line;&#10;mso-wrap-distance-left:6.7498426pt;&#10;mso-wrap-distance-right:6.7498426pt;">
                <v:stroke color="#000000"/>
                <v:imagedata r:id="rId699"/>
                <o:lock selection="t"/>
              </v:shape>
            </w:pict>
          </mc:Fallback>
        </mc:AlternateContent>
      </w:r>
      <w:r>
        <mc:AlternateContent>
          <mc:Choice Requires="wps">
            <w:drawing>
              <wp:anchor distT="0" distB="0" distL="85723" distR="85723" simplePos="0" relativeHeight="672" behindDoc="0" locked="0" layoutInCell="1" hidden="0" allowOverlap="1">
                <wp:simplePos x="0" y="0"/>
                <wp:positionH relativeFrom="character">
                  <wp:posOffset>1807377</wp:posOffset>
                </wp:positionH>
                <wp:positionV relativeFrom="line">
                  <wp:posOffset>211823</wp:posOffset>
                </wp:positionV>
                <wp:extent cx="176241" cy="108061"/>
                <wp:effectExtent l="0" t="0" r="0" b="0"/>
                <wp:wrapNone/>
                <wp:docPr id="1048" name="对象 1048"/>
                <wp:cNvGraphicFramePr>
                  <a:graphicFrameLocks noChangeAspect="0" noSelect="1"/>
                </wp:cNvGraphicFramePr>
                <a:graphic>
                  <a:graphicData uri="http://schemas.microsoft.com/office/word/2010/wordprocessingInk">
                    <w14:contentPart bwMode="auto" r:id="rId700">
                      <w14:nvContentPartPr>
                        <w14:cNvContentPartPr/>
                      </w14:nvContentPartPr>
                      <w14:xfrm>
                        <a:off x="0" y="0"/>
                        <a:ext cx="176241" cy="108061"/>
                      </w14:xfrm>
                    </w14:contentPart>
                  </a:graphicData>
                </a:graphic>
              </wp:anchor>
            </w:drawing>
          </mc:Choice>
          <mc:Fallback>
            <w:pict>
              <v:shape type="#_x0000_t75" id="对象 1049" o:spid="_x0000_s1049" fillcolor="#FFFFFF" stroked="t" strokeweight="1.0pt" style="position:absolute;&#10;margin-left:142.31316pt;&#10;margin-top:16.678976pt;&#10;width:13.877317pt;&#10;height:8.50874pt;&#10;z-index:672;&#10;mso-position-horizontal:absolute;&#10;mso-position-horizontal-relative:char;&#10;mso-position-vertical:absolute;&#10;mso-position-vertical-relative:line;&#10;mso-wrap-distance-left:6.7498426pt;&#10;mso-wrap-distance-right:6.7498426pt;">
                <v:stroke color="#000000"/>
                <v:imagedata r:id="rId701"/>
                <o:lock selection="t"/>
              </v:shape>
            </w:pict>
          </mc:Fallback>
        </mc:AlternateContent>
      </w:r>
      <w:r>
        <mc:AlternateContent>
          <mc:Choice Requires="wps">
            <w:drawing>
              <wp:anchor distT="0" distB="0" distL="85723" distR="85723" simplePos="0" relativeHeight="673" behindDoc="0" locked="0" layoutInCell="1" hidden="0" allowOverlap="1">
                <wp:simplePos x="0" y="0"/>
                <wp:positionH relativeFrom="character">
                  <wp:posOffset>2086991</wp:posOffset>
                </wp:positionH>
                <wp:positionV relativeFrom="line">
                  <wp:posOffset>202412</wp:posOffset>
                </wp:positionV>
                <wp:extent cx="77617" cy="76606"/>
                <wp:effectExtent l="0" t="0" r="0" b="0"/>
                <wp:wrapNone/>
                <wp:docPr id="1051" name="对象 1051"/>
                <wp:cNvGraphicFramePr>
                  <a:graphicFrameLocks noChangeAspect="0" noSelect="1"/>
                </wp:cNvGraphicFramePr>
                <a:graphic>
                  <a:graphicData uri="http://schemas.microsoft.com/office/word/2010/wordprocessingInk">
                    <w14:contentPart bwMode="auto" r:id="rId702">
                      <w14:nvContentPartPr>
                        <w14:cNvContentPartPr/>
                      </w14:nvContentPartPr>
                      <w14:xfrm>
                        <a:off x="0" y="0"/>
                        <a:ext cx="77617" cy="76606"/>
                      </w14:xfrm>
                    </w14:contentPart>
                  </a:graphicData>
                </a:graphic>
              </wp:anchor>
            </w:drawing>
          </mc:Choice>
          <mc:Fallback>
            <w:pict>
              <v:shape type="#_x0000_t75" id="对象 1052" o:spid="_x0000_s1052" fillcolor="#FFFFFF" stroked="t" strokeweight="1.0pt" style="position:absolute;&#10;margin-left:164.33pt;&#10;margin-top:15.937952pt;&#10;width:6.1115785pt;&#10;height:6.0319686pt;&#10;z-index:673;&#10;mso-position-horizontal:absolute;&#10;mso-position-horizontal-relative:char;&#10;mso-position-vertical:absolute;&#10;mso-position-vertical-relative:line;&#10;mso-wrap-distance-left:6.7498426pt;&#10;mso-wrap-distance-right:6.7498426pt;">
                <v:stroke color="#000000"/>
                <v:imagedata r:id="rId703"/>
                <o:lock selection="t"/>
              </v:shape>
            </w:pict>
          </mc:Fallback>
        </mc:AlternateContent>
      </w:r>
      <w:r>
        <mc:AlternateContent>
          <mc:Choice Requires="wps">
            <w:drawing>
              <wp:anchor distT="0" distB="0" distL="85723" distR="85723" simplePos="0" relativeHeight="674" behindDoc="0" locked="0" layoutInCell="1" hidden="0" allowOverlap="1">
                <wp:simplePos x="0" y="0"/>
                <wp:positionH relativeFrom="character">
                  <wp:posOffset>1710263</wp:posOffset>
                </wp:positionH>
                <wp:positionV relativeFrom="line">
                  <wp:posOffset>198177</wp:posOffset>
                </wp:positionV>
                <wp:extent cx="34870" cy="111202"/>
                <wp:effectExtent l="0" t="0" r="0" b="0"/>
                <wp:wrapNone/>
                <wp:docPr id="1054" name="对象 1054"/>
                <wp:cNvGraphicFramePr>
                  <a:graphicFrameLocks noChangeAspect="0" noSelect="1"/>
                </wp:cNvGraphicFramePr>
                <a:graphic>
                  <a:graphicData uri="http://schemas.microsoft.com/office/word/2010/wordprocessingInk">
                    <w14:contentPart bwMode="auto" r:id="rId704">
                      <w14:nvContentPartPr>
                        <w14:cNvContentPartPr/>
                      </w14:nvContentPartPr>
                      <w14:xfrm>
                        <a:off x="0" y="0"/>
                        <a:ext cx="34870" cy="111202"/>
                      </w14:xfrm>
                    </w14:contentPart>
                  </a:graphicData>
                </a:graphic>
              </wp:anchor>
            </w:drawing>
          </mc:Choice>
          <mc:Fallback>
            <w:pict>
              <v:shape type="#_x0000_t75" id="对象 1055" o:spid="_x0000_s1055" fillcolor="#FFFFFF" stroked="t" strokeweight="1.0pt" style="position:absolute;&#10;margin-left:134.66638pt;&#10;margin-top:15.604488pt;&#10;width:2.7456706pt;&#10;height:8.756064pt;&#10;z-index:674;&#10;mso-position-horizontal:absolute;&#10;mso-position-horizontal-relative:char;&#10;mso-position-vertical:absolute;&#10;mso-position-vertical-relative:line;&#10;mso-wrap-distance-left:6.7498426pt;&#10;mso-wrap-distance-right:6.7498426pt;">
                <v:stroke color="#000000"/>
                <v:imagedata r:id="rId705"/>
                <o:lock selection="t"/>
              </v:shape>
            </w:pict>
          </mc:Fallback>
        </mc:AlternateContent>
      </w:r>
      <w:r>
        <mc:AlternateContent>
          <mc:Choice Requires="wps">
            <w:drawing>
              <wp:anchor distT="0" distB="0" distL="85723" distR="85723" simplePos="0" relativeHeight="675" behindDoc="0" locked="0" layoutInCell="1" hidden="0" allowOverlap="1">
                <wp:simplePos x="0" y="0"/>
                <wp:positionH relativeFrom="character">
                  <wp:posOffset>1895714</wp:posOffset>
                </wp:positionH>
                <wp:positionV relativeFrom="line">
                  <wp:posOffset>190983</wp:posOffset>
                </wp:positionV>
                <wp:extent cx="41828" cy="278438"/>
                <wp:effectExtent l="0" t="0" r="0" b="0"/>
                <wp:wrapNone/>
                <wp:docPr id="1057" name="对象 1057"/>
                <wp:cNvGraphicFramePr>
                  <a:graphicFrameLocks noChangeAspect="0" noSelect="1"/>
                </wp:cNvGraphicFramePr>
                <a:graphic>
                  <a:graphicData uri="http://schemas.microsoft.com/office/word/2010/wordprocessingInk">
                    <w14:contentPart bwMode="auto" r:id="rId706">
                      <w14:nvContentPartPr>
                        <w14:cNvContentPartPr/>
                      </w14:nvContentPartPr>
                      <w14:xfrm>
                        <a:off x="0" y="0"/>
                        <a:ext cx="41828" cy="278438"/>
                      </w14:xfrm>
                    </w14:contentPart>
                  </a:graphicData>
                </a:graphic>
              </wp:anchor>
            </w:drawing>
          </mc:Choice>
          <mc:Fallback>
            <w:pict>
              <v:shape type="#_x0000_t75" id="对象 1058" o:spid="_x0000_s1058" fillcolor="#FFFFFF" stroked="t" strokeweight="1.0pt" style="position:absolute;&#10;margin-left:149.26881pt;&#10;margin-top:15.038032pt;&#10;width:3.293548pt;&#10;height:21.924252pt;&#10;z-index:675;&#10;mso-position-horizontal:absolute;&#10;mso-position-horizontal-relative:char;&#10;mso-position-vertical:absolute;&#10;mso-position-vertical-relative:line;&#10;mso-wrap-distance-left:6.7498426pt;&#10;mso-wrap-distance-right:6.7498426pt;">
                <v:stroke color="#000000"/>
                <v:imagedata r:id="rId707"/>
                <o:lock selection="t"/>
              </v:shape>
            </w:pict>
          </mc:Fallback>
        </mc:AlternateContent>
      </w:r>
      <w:r>
        <mc:AlternateContent>
          <mc:Choice Requires="wps">
            <w:drawing>
              <wp:anchor distT="0" distB="0" distL="85723" distR="85723" simplePos="0" relativeHeight="676" behindDoc="0" locked="0" layoutInCell="1" hidden="0" allowOverlap="1">
                <wp:simplePos x="0" y="0"/>
                <wp:positionH relativeFrom="character">
                  <wp:posOffset>1731323</wp:posOffset>
                </wp:positionH>
                <wp:positionV relativeFrom="line">
                  <wp:posOffset>182005</wp:posOffset>
                </wp:positionV>
                <wp:extent cx="62929" cy="134075"/>
                <wp:effectExtent l="0" t="0" r="0" b="0"/>
                <wp:wrapNone/>
                <wp:docPr id="1060" name="对象 1060"/>
                <wp:cNvGraphicFramePr>
                  <a:graphicFrameLocks noChangeAspect="0" noSelect="1"/>
                </wp:cNvGraphicFramePr>
                <a:graphic>
                  <a:graphicData uri="http://schemas.microsoft.com/office/word/2010/wordprocessingInk">
                    <w14:contentPart bwMode="auto" r:id="rId708">
                      <w14:nvContentPartPr>
                        <w14:cNvContentPartPr/>
                      </w14:nvContentPartPr>
                      <w14:xfrm>
                        <a:off x="0" y="0"/>
                        <a:ext cx="62929" cy="134075"/>
                      </w14:xfrm>
                    </w14:contentPart>
                  </a:graphicData>
                </a:graphic>
              </wp:anchor>
            </w:drawing>
          </mc:Choice>
          <mc:Fallback>
            <w:pict>
              <v:shape type="#_x0000_t75" id="对象 1061" o:spid="_x0000_s1061" fillcolor="#FFFFFF" stroked="t" strokeweight="1.0pt" style="position:absolute;&#10;margin-left:136.32465pt;&#10;margin-top:14.331102pt;&#10;width:4.9550447pt;&#10;height:10.557087pt;&#10;z-index:676;&#10;mso-position-horizontal:absolute;&#10;mso-position-horizontal-relative:char;&#10;mso-position-vertical:absolute;&#10;mso-position-vertical-relative:line;&#10;mso-wrap-distance-left:6.7498426pt;&#10;mso-wrap-distance-right:6.7498426pt;">
                <v:stroke color="#000000"/>
                <v:imagedata r:id="rId709"/>
                <o:lock selection="t"/>
              </v:shape>
            </w:pict>
          </mc:Fallback>
        </mc:AlternateContent>
      </w:r>
      <w:r>
        <mc:AlternateContent>
          <mc:Choice Requires="wps">
            <w:drawing>
              <wp:anchor distT="0" distB="0" distL="85723" distR="85723" simplePos="0" relativeHeight="677" behindDoc="0" locked="0" layoutInCell="1" hidden="0" allowOverlap="1">
                <wp:simplePos x="0" y="0"/>
                <wp:positionH relativeFrom="character">
                  <wp:posOffset>1784352</wp:posOffset>
                </wp:positionH>
                <wp:positionV relativeFrom="line">
                  <wp:posOffset>160504</wp:posOffset>
                </wp:positionV>
                <wp:extent cx="41393" cy="92136"/>
                <wp:effectExtent l="0" t="0" r="0" b="0"/>
                <wp:wrapNone/>
                <wp:docPr id="1063" name="对象 1063"/>
                <wp:cNvGraphicFramePr>
                  <a:graphicFrameLocks noChangeAspect="0" noSelect="1"/>
                </wp:cNvGraphicFramePr>
                <a:graphic>
                  <a:graphicData uri="http://schemas.microsoft.com/office/word/2010/wordprocessingInk">
                    <w14:contentPart bwMode="auto" r:id="rId710">
                      <w14:nvContentPartPr>
                        <w14:cNvContentPartPr/>
                      </w14:nvContentPartPr>
                      <w14:xfrm>
                        <a:off x="0" y="0"/>
                        <a:ext cx="41393" cy="92136"/>
                      </w14:xfrm>
                    </w14:contentPart>
                  </a:graphicData>
                </a:graphic>
              </wp:anchor>
            </w:drawing>
          </mc:Choice>
          <mc:Fallback>
            <w:pict>
              <v:shape type="#_x0000_t75" id="对象 1064" o:spid="_x0000_s1064" fillcolor="#FFFFFF" stroked="t" strokeweight="1.0pt" style="position:absolute;&#10;margin-left:140.50015pt;&#10;margin-top:12.63811pt;&#10;width:3.2592964pt;&#10;height:7.2548027pt;&#10;z-index:677;&#10;mso-position-horizontal:absolute;&#10;mso-position-horizontal-relative:char;&#10;mso-position-vertical:absolute;&#10;mso-position-vertical-relative:line;&#10;mso-wrap-distance-left:6.7498426pt;&#10;mso-wrap-distance-right:6.7498426pt;">
                <v:stroke color="#000000"/>
                <v:imagedata r:id="rId711"/>
                <o:lock selection="t"/>
              </v:shape>
            </w:pict>
          </mc:Fallback>
        </mc:AlternateContent>
      </w:r>
      <w:r>
        <mc:AlternateContent>
          <mc:Choice Requires="wps">
            <w:drawing>
              <wp:anchor distT="0" distB="0" distL="85723" distR="85723" simplePos="0" relativeHeight="678" behindDoc="0" locked="0" layoutInCell="1" hidden="0" allowOverlap="1">
                <wp:simplePos x="0" y="0"/>
                <wp:positionH relativeFrom="character">
                  <wp:posOffset>1813303</wp:posOffset>
                </wp:positionH>
                <wp:positionV relativeFrom="line">
                  <wp:posOffset>151956</wp:posOffset>
                </wp:positionV>
                <wp:extent cx="75174" cy="100955"/>
                <wp:effectExtent l="0" t="0" r="0" b="0"/>
                <wp:wrapNone/>
                <wp:docPr id="1066" name="对象 1066"/>
                <wp:cNvGraphicFramePr>
                  <a:graphicFrameLocks noChangeAspect="0" noSelect="1"/>
                </wp:cNvGraphicFramePr>
                <a:graphic>
                  <a:graphicData uri="http://schemas.microsoft.com/office/word/2010/wordprocessingInk">
                    <w14:contentPart bwMode="auto" r:id="rId712">
                      <w14:nvContentPartPr>
                        <w14:cNvContentPartPr/>
                      </w14:nvContentPartPr>
                      <w14:xfrm>
                        <a:off x="0" y="0"/>
                        <a:ext cx="75174" cy="100955"/>
                      </w14:xfrm>
                    </w14:contentPart>
                  </a:graphicData>
                </a:graphic>
              </wp:anchor>
            </w:drawing>
          </mc:Choice>
          <mc:Fallback>
            <w:pict>
              <v:shape type="#_x0000_t75" id="对象 1067" o:spid="_x0000_s1067" fillcolor="#FFFFFF" stroked="t" strokeweight="1.0pt" style="position:absolute;&#10;margin-left:142.77977pt;&#10;margin-top:11.965039pt;&#10;width:5.9192176pt;&#10;height:7.9492126pt;&#10;z-index:678;&#10;mso-position-horizontal:absolute;&#10;mso-position-horizontal-relative:char;&#10;mso-position-vertical:absolute;&#10;mso-position-vertical-relative:line;&#10;mso-wrap-distance-left:6.7498426pt;&#10;mso-wrap-distance-right:6.7498426pt;">
                <v:stroke color="#000000"/>
                <v:imagedata r:id="rId713"/>
                <o:lock selection="t"/>
              </v:shape>
            </w:pict>
          </mc:Fallback>
        </mc:AlternateContent>
      </w:r>
      <w:r>
        <mc:AlternateContent>
          <mc:Choice Requires="wps">
            <w:drawing>
              <wp:anchor distT="0" distB="0" distL="85723" distR="85723" simplePos="0" relativeHeight="679" behindDoc="0" locked="0" layoutInCell="1" hidden="0" allowOverlap="1">
                <wp:simplePos x="0" y="0"/>
                <wp:positionH relativeFrom="character">
                  <wp:posOffset>1899514</wp:posOffset>
                </wp:positionH>
                <wp:positionV relativeFrom="line">
                  <wp:posOffset>111185</wp:posOffset>
                </wp:positionV>
                <wp:extent cx="31207" cy="83620"/>
                <wp:effectExtent l="0" t="0" r="0" b="0"/>
                <wp:wrapNone/>
                <wp:docPr id="1069" name="对象 1069"/>
                <wp:cNvGraphicFramePr>
                  <a:graphicFrameLocks noChangeAspect="0" noSelect="1"/>
                </wp:cNvGraphicFramePr>
                <a:graphic>
                  <a:graphicData uri="http://schemas.microsoft.com/office/word/2010/wordprocessingInk">
                    <w14:contentPart bwMode="auto" r:id="rId714">
                      <w14:nvContentPartPr>
                        <w14:cNvContentPartPr/>
                      </w14:nvContentPartPr>
                      <w14:xfrm>
                        <a:off x="0" y="0"/>
                        <a:ext cx="31207" cy="83620"/>
                      </w14:xfrm>
                    </w14:contentPart>
                  </a:graphicData>
                </a:graphic>
              </wp:anchor>
            </w:drawing>
          </mc:Choice>
          <mc:Fallback>
            <w:pict>
              <v:shape type="#_x0000_t75" id="对象 1070" o:spid="_x0000_s1070" fillcolor="#FFFFFF" stroked="t" strokeweight="1.0pt" style="position:absolute;&#10;margin-left:149.56804pt;&#10;margin-top:8.7547245pt;&#10;width:2.4572494pt;&#10;height:6.5842524pt;&#10;z-index:679;&#10;mso-position-horizontal:absolute;&#10;mso-position-horizontal-relative:char;&#10;mso-position-vertical:absolute;&#10;mso-position-vertical-relative:line;&#10;mso-wrap-distance-left:6.7498426pt;&#10;mso-wrap-distance-right:6.7498426pt;">
                <v:stroke color="#000000"/>
                <v:imagedata r:id="rId715"/>
                <o:lock selection="t"/>
              </v:shape>
            </w:pict>
          </mc:Fallback>
        </mc:AlternateContent>
      </w:r>
      <w:r>
        <mc:AlternateContent>
          <mc:Choice Requires="wps">
            <w:drawing>
              <wp:anchor distT="0" distB="0" distL="85723" distR="85723" simplePos="0" relativeHeight="680" behindDoc="0" locked="0" layoutInCell="1" hidden="0" allowOverlap="1">
                <wp:simplePos x="0" y="0"/>
                <wp:positionH relativeFrom="character">
                  <wp:posOffset>1918051</wp:posOffset>
                </wp:positionH>
                <wp:positionV relativeFrom="line">
                  <wp:posOffset>87017</wp:posOffset>
                </wp:positionV>
                <wp:extent cx="64390" cy="106836"/>
                <wp:effectExtent l="0" t="0" r="0" b="0"/>
                <wp:wrapNone/>
                <wp:docPr id="1072" name="对象 1072"/>
                <wp:cNvGraphicFramePr>
                  <a:graphicFrameLocks noChangeAspect="0" noSelect="1"/>
                </wp:cNvGraphicFramePr>
                <a:graphic>
                  <a:graphicData uri="http://schemas.microsoft.com/office/word/2010/wordprocessingInk">
                    <w14:contentPart bwMode="auto" r:id="rId716">
                      <w14:nvContentPartPr>
                        <w14:cNvContentPartPr/>
                      </w14:nvContentPartPr>
                      <w14:xfrm>
                        <a:off x="0" y="0"/>
                        <a:ext cx="64390" cy="106836"/>
                      </w14:xfrm>
                    </w14:contentPart>
                  </a:graphicData>
                </a:graphic>
              </wp:anchor>
            </w:drawing>
          </mc:Choice>
          <mc:Fallback>
            <w:pict>
              <v:shape type="#_x0000_t75" id="对象 1073" o:spid="_x0000_s1073" fillcolor="#FFFFFF" stroked="t" strokeweight="1.0pt" style="position:absolute;&#10;margin-left:151.02763pt;&#10;margin-top:6.8517323pt;&#10;width:5.070079pt;&#10;height:8.412284pt;&#10;z-index:680;&#10;mso-position-horizontal:absolute;&#10;mso-position-horizontal-relative:char;&#10;mso-position-vertical:absolute;&#10;mso-position-vertical-relative:line;&#10;mso-wrap-distance-left:6.7498426pt;&#10;mso-wrap-distance-right:6.7498426pt;">
                <v:stroke color="#000000"/>
                <v:imagedata r:id="rId717"/>
                <o:lock selection="t"/>
              </v:shape>
            </w:pict>
          </mc:Fallback>
        </mc:AlternateContent>
      </w:r>
      <w:r>
        <mc:AlternateContent>
          <mc:Choice Requires="wps">
            <w:drawing>
              <wp:anchor distT="0" distB="0" distL="85723" distR="85723" simplePos="0" relativeHeight="681" behindDoc="0" locked="0" layoutInCell="1" hidden="0" allowOverlap="1">
                <wp:simplePos x="0" y="0"/>
                <wp:positionH relativeFrom="character">
                  <wp:posOffset>2025601</wp:posOffset>
                </wp:positionH>
                <wp:positionV relativeFrom="line">
                  <wp:posOffset>42192</wp:posOffset>
                </wp:positionV>
                <wp:extent cx="157367" cy="85212"/>
                <wp:effectExtent l="0" t="0" r="0" b="0"/>
                <wp:wrapNone/>
                <wp:docPr id="1075" name="对象 1075"/>
                <wp:cNvGraphicFramePr>
                  <a:graphicFrameLocks noChangeAspect="0" noSelect="1"/>
                </wp:cNvGraphicFramePr>
                <a:graphic>
                  <a:graphicData uri="http://schemas.microsoft.com/office/word/2010/wordprocessingInk">
                    <w14:contentPart bwMode="auto" r:id="rId718">
                      <w14:nvContentPartPr>
                        <w14:cNvContentPartPr/>
                      </w14:nvContentPartPr>
                      <w14:xfrm>
                        <a:off x="0" y="0"/>
                        <a:ext cx="157367" cy="85212"/>
                      </w14:xfrm>
                    </w14:contentPart>
                  </a:graphicData>
                </a:graphic>
              </wp:anchor>
            </w:drawing>
          </mc:Choice>
          <mc:Fallback>
            <w:pict>
              <v:shape type="#_x0000_t75" id="对象 1076" o:spid="_x0000_s1076" fillcolor="#FFFFFF" stroked="t" strokeweight="1.0pt" style="position:absolute;&#10;margin-left:159.49614pt;&#10;margin-top:3.3222046pt;&#10;width:12.391108pt;&#10;height:6.709606pt;&#10;z-index:681;&#10;mso-position-horizontal:absolute;&#10;mso-position-horizontal-relative:char;&#10;mso-position-vertical:absolute;&#10;mso-position-vertical-relative:line;&#10;mso-wrap-distance-left:6.7498426pt;&#10;mso-wrap-distance-right:6.7498426pt;">
                <v:stroke color="#000000"/>
                <v:imagedata r:id="rId719"/>
                <o:lock selection="t"/>
              </v:shape>
            </w:pict>
          </mc:Fallback>
        </mc:AlternateContent>
      </w:r>
      <w:r>
        <mc:AlternateContent>
          <mc:Choice Requires="wps">
            <w:drawing>
              <wp:anchor distT="0" distB="0" distL="85723" distR="85723" simplePos="0" relativeHeight="682" behindDoc="0" locked="0" layoutInCell="1" hidden="0" allowOverlap="1">
                <wp:simplePos x="0" y="0"/>
                <wp:positionH relativeFrom="character">
                  <wp:posOffset>2045134</wp:posOffset>
                </wp:positionH>
                <wp:positionV relativeFrom="line">
                  <wp:posOffset>32235</wp:posOffset>
                </wp:positionV>
                <wp:extent cx="150528" cy="215523"/>
                <wp:effectExtent l="0" t="0" r="0" b="0"/>
                <wp:wrapNone/>
                <wp:docPr id="1078" name="对象 1078"/>
                <wp:cNvGraphicFramePr>
                  <a:graphicFrameLocks noChangeAspect="0" noSelect="1"/>
                </wp:cNvGraphicFramePr>
                <a:graphic>
                  <a:graphicData uri="http://schemas.microsoft.com/office/word/2010/wordprocessingInk">
                    <w14:contentPart bwMode="auto" r:id="rId720">
                      <w14:nvContentPartPr>
                        <w14:cNvContentPartPr/>
                      </w14:nvContentPartPr>
                      <w14:xfrm>
                        <a:off x="0" y="0"/>
                        <a:ext cx="150528" cy="215523"/>
                      </w14:xfrm>
                    </w14:contentPart>
                  </a:graphicData>
                </a:graphic>
              </wp:anchor>
            </w:drawing>
          </mc:Choice>
          <mc:Fallback>
            <w:pict>
              <v:shape type="#_x0000_t75" id="对象 1079" o:spid="_x0000_s1079" fillcolor="#FFFFFF" stroked="t" strokeweight="1.0pt" style="position:absolute;&#10;margin-left:161.03418pt;&#10;margin-top:2.538189pt;&#10;width:11.852603pt;&#10;height:16.970314pt;&#10;z-index:682;&#10;mso-position-horizontal:absolute;&#10;mso-position-horizontal-relative:char;&#10;mso-position-vertical:absolute;&#10;mso-position-vertical-relative:line;&#10;mso-wrap-distance-left:6.7498426pt;&#10;mso-wrap-distance-right:6.7498426pt;">
                <v:stroke color="#000000"/>
                <v:imagedata r:id="rId721"/>
                <o:lock selection="t"/>
              </v:shape>
            </w:pict>
          </mc:Fallback>
        </mc:AlternateContent>
      </w:r>
      <w:r>
        <mc:AlternateContent>
          <mc:Choice Requires="wps">
            <w:drawing>
              <wp:anchor distT="0" distB="0" distL="85723" distR="85723" simplePos="0" relativeHeight="683" behindDoc="0" locked="0" layoutInCell="1" hidden="0" allowOverlap="1">
                <wp:simplePos x="0" y="0"/>
                <wp:positionH relativeFrom="character">
                  <wp:posOffset>1845408</wp:posOffset>
                </wp:positionH>
                <wp:positionV relativeFrom="line">
                  <wp:posOffset>16782</wp:posOffset>
                </wp:positionV>
                <wp:extent cx="32898" cy="118518"/>
                <wp:effectExtent l="0" t="0" r="0" b="0"/>
                <wp:wrapNone/>
                <wp:docPr id="1081" name="对象 1081"/>
                <wp:cNvGraphicFramePr>
                  <a:graphicFrameLocks noChangeAspect="0" noSelect="1"/>
                </wp:cNvGraphicFramePr>
                <a:graphic>
                  <a:graphicData uri="http://schemas.microsoft.com/office/word/2010/wordprocessingInk">
                    <w14:contentPart bwMode="auto" r:id="rId722">
                      <w14:nvContentPartPr>
                        <w14:cNvContentPartPr/>
                      </w14:nvContentPartPr>
                      <w14:xfrm>
                        <a:off x="0" y="0"/>
                        <a:ext cx="32898" cy="118518"/>
                      </w14:xfrm>
                    </w14:contentPart>
                  </a:graphicData>
                </a:graphic>
              </wp:anchor>
            </w:drawing>
          </mc:Choice>
          <mc:Fallback>
            <w:pict>
              <v:shape type="#_x0000_t75" id="对象 1082" o:spid="_x0000_s1082" fillcolor="#FFFFFF" stroked="t" strokeweight="1.0pt" style="position:absolute;&#10;margin-left:145.30772pt;&#10;margin-top:1.3214173pt;&#10;width:2.5904682pt;&#10;height:9.332126pt;&#10;z-index:683;&#10;mso-position-horizontal:absolute;&#10;mso-position-horizontal-relative:char;&#10;mso-position-vertical:absolute;&#10;mso-position-vertical-relative:line;&#10;mso-wrap-distance-left:6.7498426pt;&#10;mso-wrap-distance-right:6.7498426pt;">
                <v:stroke color="#000000"/>
                <v:imagedata r:id="rId723"/>
                <o:lock selection="t"/>
              </v:shape>
            </w:pict>
          </mc:Fallback>
        </mc:AlternateContent>
      </w:r>
      <w:r>
        <mc:AlternateContent>
          <mc:Choice Requires="wps">
            <w:drawing>
              <wp:anchor distT="0" distB="0" distL="85723" distR="85723" simplePos="0" relativeHeight="684" behindDoc="0" locked="0" layoutInCell="1" hidden="0" allowOverlap="1">
                <wp:simplePos x="0" y="0"/>
                <wp:positionH relativeFrom="character">
                  <wp:posOffset>1858783</wp:posOffset>
                </wp:positionH>
                <wp:positionV relativeFrom="line">
                  <wp:posOffset>2332</wp:posOffset>
                </wp:positionV>
                <wp:extent cx="61138" cy="121554"/>
                <wp:effectExtent l="0" t="0" r="0" b="0"/>
                <wp:wrapNone/>
                <wp:docPr id="1084" name="对象 1084"/>
                <wp:cNvGraphicFramePr>
                  <a:graphicFrameLocks noChangeAspect="0" noSelect="1"/>
                </wp:cNvGraphicFramePr>
                <a:graphic>
                  <a:graphicData uri="http://schemas.microsoft.com/office/word/2010/wordprocessingInk">
                    <w14:contentPart bwMode="auto" r:id="rId724">
                      <w14:nvContentPartPr>
                        <w14:cNvContentPartPr/>
                      </w14:nvContentPartPr>
                      <w14:xfrm>
                        <a:off x="0" y="0"/>
                        <a:ext cx="61138" cy="121554"/>
                      </w14:xfrm>
                    </w14:contentPart>
                  </a:graphicData>
                </a:graphic>
              </wp:anchor>
            </w:drawing>
          </mc:Choice>
          <mc:Fallback>
            <w:pict>
              <v:shape type="#_x0000_t75" id="对象 1085" o:spid="_x0000_s1085" fillcolor="#FFFFFF" stroked="t" strokeweight="1.0pt" style="position:absolute;&#10;margin-left:146.36087pt;&#10;margin-top:0.18362205pt;&#10;width:4.814021pt;&#10;height:9.571181pt;&#10;z-index:684;&#10;mso-position-horizontal:absolute;&#10;mso-position-horizontal-relative:char;&#10;mso-position-vertical:absolute;&#10;mso-position-vertical-relative:line;&#10;mso-wrap-distance-left:6.7498426pt;&#10;mso-wrap-distance-right:6.7498426pt;">
                <v:stroke color="#000000"/>
                <v:imagedata r:id="rId725"/>
                <o:lock selection="t"/>
              </v:shape>
            </w:pict>
          </mc:Fallback>
        </mc:AlternateContent>
      </w:r>
    </w:p>
    <w:p>
      <w:pPr>
        <w:rPr>
          <w:rFonts w:hint="eastAsia"/>
        </w:rPr>
      </w:pPr>
      <w:r>
        <w:rPr>
          <w:rFonts w:hint="eastAsia"/>
        </w:rPr>
        <w:t>1. 图像平滑的主要目的是抑制________。</w:t>
      </w:r>
      <w:r>
        <mc:AlternateContent>
          <mc:Choice Requires="wps">
            <w:drawing>
              <wp:anchor distT="0" distB="0" distL="85723" distR="85723" simplePos="0" relativeHeight="667" behindDoc="0" locked="0" layoutInCell="1" hidden="0" allowOverlap="1">
                <wp:simplePos x="0" y="0"/>
                <wp:positionH relativeFrom="character">
                  <wp:posOffset>443389</wp:posOffset>
                </wp:positionH>
                <wp:positionV relativeFrom="line">
                  <wp:posOffset>179128</wp:posOffset>
                </wp:positionV>
                <wp:extent cx="35830" cy="95251"/>
                <wp:effectExtent l="0" t="0" r="0" b="0"/>
                <wp:wrapNone/>
                <wp:docPr id="1087" name="对象 1087"/>
                <wp:cNvGraphicFramePr>
                  <a:graphicFrameLocks noChangeAspect="0" noSelect="1"/>
                </wp:cNvGraphicFramePr>
                <a:graphic>
                  <a:graphicData uri="http://schemas.microsoft.com/office/word/2010/wordprocessingInk">
                    <w14:contentPart bwMode="auto" r:id="rId726">
                      <w14:nvContentPartPr>
                        <w14:cNvContentPartPr/>
                      </w14:nvContentPartPr>
                      <w14:xfrm>
                        <a:off x="0" y="0"/>
                        <a:ext cx="35830" cy="95251"/>
                      </w14:xfrm>
                    </w14:contentPart>
                  </a:graphicData>
                </a:graphic>
              </wp:anchor>
            </w:drawing>
          </mc:Choice>
          <mc:Fallback>
            <w:pict>
              <v:shape type="#_x0000_t75" id="对象 1088" o:spid="_x0000_s1088" fillcolor="#FFFFFF" stroked="t" strokeweight="1.0pt" style="position:absolute;&#10;margin-left:34.91252pt;&#10;margin-top:14.104567pt;&#10;width:2.8212605pt;&#10;height:7.5000787pt;&#10;z-index:667;&#10;mso-position-horizontal:absolute;&#10;mso-position-horizontal-relative:char;&#10;mso-position-vertical:absolute;&#10;mso-position-vertical-relative:line;&#10;mso-wrap-distance-left:6.7498426pt;&#10;mso-wrap-distance-right:6.7498426pt;">
                <v:stroke color="#000000"/>
                <v:imagedata r:id="rId727"/>
                <o:lock selection="t"/>
              </v:shape>
            </w:pict>
          </mc:Fallback>
        </mc:AlternateContent>
      </w:r>
      <w:r>
        <mc:AlternateContent>
          <mc:Choice Requires="wps">
            <w:drawing>
              <wp:anchor distT="0" distB="0" distL="85723" distR="85723" simplePos="0" relativeHeight="668" behindDoc="0" locked="0" layoutInCell="1" hidden="0" allowOverlap="1">
                <wp:simplePos x="0" y="0"/>
                <wp:positionH relativeFrom="character">
                  <wp:posOffset>446471</wp:posOffset>
                </wp:positionH>
                <wp:positionV relativeFrom="line">
                  <wp:posOffset>109061</wp:posOffset>
                </wp:positionV>
                <wp:extent cx="103854" cy="50741"/>
                <wp:effectExtent l="0" t="0" r="0" b="0"/>
                <wp:wrapNone/>
                <wp:docPr id="1090" name="对象 1090"/>
                <wp:cNvGraphicFramePr>
                  <a:graphicFrameLocks noChangeAspect="0" noSelect="1"/>
                </wp:cNvGraphicFramePr>
                <a:graphic>
                  <a:graphicData uri="http://schemas.microsoft.com/office/word/2010/wordprocessingInk">
                    <w14:contentPart bwMode="auto" r:id="rId728">
                      <w14:nvContentPartPr>
                        <w14:cNvContentPartPr/>
                      </w14:nvContentPartPr>
                      <w14:xfrm>
                        <a:off x="0" y="0"/>
                        <a:ext cx="103854" cy="50741"/>
                      </w14:xfrm>
                    </w14:contentPart>
                  </a:graphicData>
                </a:graphic>
              </wp:anchor>
            </w:drawing>
          </mc:Choice>
          <mc:Fallback>
            <w:pict>
              <v:shape type="#_x0000_t75" id="对象 1091" o:spid="_x0000_s1091" fillcolor="#FFFFFF" stroked="t" strokeweight="1.0pt" style="position:absolute;&#10;margin-left:35.155197pt;&#10;margin-top:8.587481pt;&#10;width:8.17748pt;&#10;height:3.9954329pt;&#10;z-index:668;&#10;mso-position-horizontal:absolute;&#10;mso-position-horizontal-relative:char;&#10;mso-position-vertical:absolute;&#10;mso-position-vertical-relative:line;&#10;mso-wrap-distance-left:6.7498426pt;&#10;mso-wrap-distance-right:6.7498426pt;">
                <v:stroke color="#000000"/>
                <v:imagedata r:id="rId729"/>
                <o:lock selection="t"/>
              </v:shape>
            </w:pict>
          </mc:Fallback>
        </mc:AlternateContent>
      </w:r>
    </w:p>
    <w:p>
      <w:pPr>
        <w:rPr>
          <w:rFonts w:hint="eastAsia"/>
        </w:rPr>
      </w:pPr>
      <w:r>
        <w:rPr>
          <w:rFonts w:hint="eastAsia"/>
        </w:rPr>
        <w:t>2. 离散傅里叶变换的直流分量F(0,0)等于图像的________。</w:t>
      </w:r>
      <w:r>
        <mc:AlternateContent>
          <mc:Choice Requires="wps">
            <w:drawing>
              <wp:anchor distT="0" distB="0" distL="85723" distR="85723" simplePos="0" relativeHeight="637" behindDoc="0" locked="0" layoutInCell="1" hidden="0" allowOverlap="1">
                <wp:simplePos x="0" y="0"/>
                <wp:positionH relativeFrom="character">
                  <wp:posOffset>41510</wp:posOffset>
                </wp:positionH>
                <wp:positionV relativeFrom="line">
                  <wp:posOffset>149881</wp:posOffset>
                </wp:positionV>
                <wp:extent cx="222299" cy="42707"/>
                <wp:effectExtent l="0" t="0" r="0" b="0"/>
                <wp:wrapNone/>
                <wp:docPr id="1093" name="对象 1093"/>
                <wp:cNvGraphicFramePr>
                  <a:graphicFrameLocks noChangeAspect="0" noSelect="1"/>
                </wp:cNvGraphicFramePr>
                <a:graphic>
                  <a:graphicData uri="http://schemas.microsoft.com/office/word/2010/wordprocessingInk">
                    <w14:contentPart bwMode="auto" r:id="rId730">
                      <w14:nvContentPartPr>
                        <w14:cNvContentPartPr/>
                      </w14:nvContentPartPr>
                      <w14:xfrm>
                        <a:off x="0" y="0"/>
                        <a:ext cx="222299" cy="42707"/>
                      </w14:xfrm>
                    </w14:contentPart>
                  </a:graphicData>
                </a:graphic>
              </wp:anchor>
            </w:drawing>
          </mc:Choice>
          <mc:Fallback>
            <w:pict>
              <v:shape type="#_x0000_t75" id="对象 1094" o:spid="_x0000_s1094" fillcolor="#FFFFFF" stroked="t" strokeweight="1.0pt" style="position:absolute;&#10;margin-left:3.2685041pt;&#10;margin-top:11.801654pt;&#10;width:17.503859pt;&#10;height:3.3627558pt;&#10;z-index:637;&#10;mso-position-horizontal:absolute;&#10;mso-position-horizontal-relative:char;&#10;mso-position-vertical:absolute;&#10;mso-position-vertical-relative:line;&#10;mso-wrap-distance-left:6.7498426pt;&#10;mso-wrap-distance-right:6.7498426pt;">
                <v:stroke color="#000000"/>
                <v:imagedata r:id="rId731"/>
                <o:lock selection="t"/>
              </v:shape>
            </w:pict>
          </mc:Fallback>
        </mc:AlternateContent>
      </w:r>
      <w:r>
        <mc:AlternateContent>
          <mc:Choice Requires="wps">
            <w:drawing>
              <wp:anchor distT="0" distB="0" distL="85723" distR="85723" simplePos="0" relativeHeight="638" behindDoc="0" locked="0" layoutInCell="1" hidden="0" allowOverlap="1">
                <wp:simplePos x="0" y="0"/>
                <wp:positionH relativeFrom="character">
                  <wp:posOffset>-232169</wp:posOffset>
                </wp:positionH>
                <wp:positionV relativeFrom="line">
                  <wp:posOffset>126787</wp:posOffset>
                </wp:positionV>
                <wp:extent cx="79584" cy="72653"/>
                <wp:effectExtent l="0" t="0" r="0" b="0"/>
                <wp:wrapNone/>
                <wp:docPr id="1096" name="对象 1096"/>
                <wp:cNvGraphicFramePr>
                  <a:graphicFrameLocks noChangeAspect="0" noSelect="1"/>
                </wp:cNvGraphicFramePr>
                <a:graphic>
                  <a:graphicData uri="http://schemas.microsoft.com/office/word/2010/wordprocessingInk">
                    <w14:contentPart bwMode="auto" r:id="rId732">
                      <w14:nvContentPartPr>
                        <w14:cNvContentPartPr/>
                      </w14:nvContentPartPr>
                      <w14:xfrm>
                        <a:off x="0" y="0"/>
                        <a:ext cx="79584" cy="72653"/>
                      </w14:xfrm>
                    </w14:contentPart>
                  </a:graphicData>
                </a:graphic>
              </wp:anchor>
            </w:drawing>
          </mc:Choice>
          <mc:Fallback>
            <w:pict>
              <v:shape type="#_x0000_t75" id="对象 1097" o:spid="_x0000_s1097" fillcolor="#FFFFFF" stroked="t" strokeweight="1.0pt" style="position:absolute;&#10;margin-left:-18.281023pt;&#10;margin-top:9.983229pt;&#10;width:6.2664576pt;&#10;height:5.7207084pt;&#10;z-index:638;&#10;mso-position-horizontal:absolute;&#10;mso-position-horizontal-relative:char;&#10;mso-position-vertical:absolute;&#10;mso-position-vertical-relative:line;&#10;mso-wrap-distance-left:6.7498426pt;&#10;mso-wrap-distance-right:6.7498426pt;">
                <v:stroke color="#000000"/>
                <v:imagedata r:id="rId733"/>
                <o:lock selection="t"/>
              </v:shape>
            </w:pict>
          </mc:Fallback>
        </mc:AlternateContent>
      </w:r>
      <w:r>
        <mc:AlternateContent>
          <mc:Choice Requires="wps">
            <w:drawing>
              <wp:anchor distT="0" distB="0" distL="85723" distR="85723" simplePos="0" relativeHeight="639" behindDoc="0" locked="0" layoutInCell="1" hidden="0" allowOverlap="1">
                <wp:simplePos x="0" y="0"/>
                <wp:positionH relativeFrom="character">
                  <wp:posOffset>-109617</wp:posOffset>
                </wp:positionH>
                <wp:positionV relativeFrom="line">
                  <wp:posOffset>115323</wp:posOffset>
                </wp:positionV>
                <wp:extent cx="120437" cy="82821"/>
                <wp:effectExtent l="0" t="0" r="0" b="0"/>
                <wp:wrapNone/>
                <wp:docPr id="1099" name="对象 1099"/>
                <wp:cNvGraphicFramePr>
                  <a:graphicFrameLocks noChangeAspect="0" noSelect="1"/>
                </wp:cNvGraphicFramePr>
                <a:graphic>
                  <a:graphicData uri="http://schemas.microsoft.com/office/word/2010/wordprocessingInk">
                    <w14:contentPart bwMode="auto" r:id="rId734">
                      <w14:nvContentPartPr>
                        <w14:cNvContentPartPr/>
                      </w14:nvContentPartPr>
                      <w14:xfrm>
                        <a:off x="0" y="0"/>
                        <a:ext cx="120437" cy="82821"/>
                      </w14:xfrm>
                    </w14:contentPart>
                  </a:graphicData>
                </a:graphic>
              </wp:anchor>
            </w:drawing>
          </mc:Choice>
          <mc:Fallback>
            <w:pict>
              <v:shape type="#_x0000_t75" id="对象 1100" o:spid="_x0000_s1100" fillcolor="#FFFFFF" stroked="t" strokeweight="1.0pt" style="position:absolute;&#10;margin-left:-8.63126pt;&#10;margin-top:9.080551pt;&#10;width:9.483229pt;&#10;height:6.5213394pt;&#10;z-index:639;&#10;mso-position-horizontal:absolute;&#10;mso-position-horizontal-relative:char;&#10;mso-position-vertical:absolute;&#10;mso-position-vertical-relative:line;&#10;mso-wrap-distance-left:6.7498426pt;&#10;mso-wrap-distance-right:6.7498426pt;">
                <v:stroke color="#000000"/>
                <v:imagedata r:id="rId735"/>
                <o:lock selection="t"/>
              </v:shape>
            </w:pict>
          </mc:Fallback>
        </mc:AlternateContent>
      </w:r>
      <w:r>
        <mc:AlternateContent>
          <mc:Choice Requires="wps">
            <w:drawing>
              <wp:anchor distT="0" distB="0" distL="85723" distR="85723" simplePos="0" relativeHeight="640" behindDoc="0" locked="0" layoutInCell="1" hidden="0" allowOverlap="1">
                <wp:simplePos x="0" y="0"/>
                <wp:positionH relativeFrom="character">
                  <wp:posOffset>82150</wp:posOffset>
                </wp:positionH>
                <wp:positionV relativeFrom="line">
                  <wp:posOffset>110135</wp:posOffset>
                </wp:positionV>
                <wp:extent cx="62223" cy="24480"/>
                <wp:effectExtent l="0" t="0" r="0" b="0"/>
                <wp:wrapNone/>
                <wp:docPr id="1102" name="对象 1102"/>
                <wp:cNvGraphicFramePr>
                  <a:graphicFrameLocks noChangeAspect="0" noSelect="1"/>
                </wp:cNvGraphicFramePr>
                <a:graphic>
                  <a:graphicData uri="http://schemas.microsoft.com/office/word/2010/wordprocessingInk">
                    <w14:contentPart bwMode="auto" r:id="rId736">
                      <w14:nvContentPartPr>
                        <w14:cNvContentPartPr/>
                      </w14:nvContentPartPr>
                      <w14:xfrm>
                        <a:off x="0" y="0"/>
                        <a:ext cx="62223" cy="24480"/>
                      </w14:xfrm>
                    </w14:contentPart>
                  </a:graphicData>
                </a:graphic>
              </wp:anchor>
            </w:drawing>
          </mc:Choice>
          <mc:Fallback>
            <w:pict>
              <v:shape type="#_x0000_t75" id="对象 1103" o:spid="_x0000_s1103" fillcolor="#FFFFFF" stroked="t" strokeweight="1.0pt" style="position:absolute;&#10;margin-left:6.468504pt;&#10;margin-top:8.672048pt;&#10;width:4.8995275pt;&#10;height:1.9275591pt;&#10;z-index:640;&#10;mso-position-horizontal:absolute;&#10;mso-position-horizontal-relative:char;&#10;mso-position-vertical:absolute;&#10;mso-position-vertical-relative:line;&#10;mso-wrap-distance-left:6.7498426pt;&#10;mso-wrap-distance-right:6.7498426pt;">
                <v:stroke color="#000000"/>
                <v:imagedata r:id="rId737"/>
                <o:lock selection="t"/>
              </v:shape>
            </w:pict>
          </mc:Fallback>
        </mc:AlternateContent>
      </w:r>
      <w:r>
        <mc:AlternateContent>
          <mc:Choice Requires="wps">
            <w:drawing>
              <wp:anchor distT="0" distB="0" distL="85723" distR="85723" simplePos="0" relativeHeight="641" behindDoc="0" locked="0" layoutInCell="1" hidden="0" allowOverlap="1">
                <wp:simplePos x="0" y="0"/>
                <wp:positionH relativeFrom="character">
                  <wp:posOffset>85960</wp:posOffset>
                </wp:positionH>
                <wp:positionV relativeFrom="line">
                  <wp:posOffset>89030</wp:posOffset>
                </wp:positionV>
                <wp:extent cx="42882" cy="22286"/>
                <wp:effectExtent l="0" t="0" r="0" b="0"/>
                <wp:wrapNone/>
                <wp:docPr id="1105" name="对象 1105"/>
                <wp:cNvGraphicFramePr>
                  <a:graphicFrameLocks noChangeAspect="0" noSelect="1"/>
                </wp:cNvGraphicFramePr>
                <a:graphic>
                  <a:graphicData uri="http://schemas.microsoft.com/office/word/2010/wordprocessingInk">
                    <w14:contentPart bwMode="auto" r:id="rId738">
                      <w14:nvContentPartPr>
                        <w14:cNvContentPartPr/>
                      </w14:nvContentPartPr>
                      <w14:xfrm>
                        <a:off x="0" y="0"/>
                        <a:ext cx="42882" cy="22286"/>
                      </w14:xfrm>
                    </w14:contentPart>
                  </a:graphicData>
                </a:graphic>
              </wp:anchor>
            </w:drawing>
          </mc:Choice>
          <mc:Fallback>
            <w:pict>
              <v:shape type="#_x0000_t75" id="对象 1106" o:spid="_x0000_s1106" fillcolor="#FFFFFF" stroked="t" strokeweight="1.0pt" style="position:absolute;&#10;margin-left:6.768504pt;&#10;margin-top:7.0102363pt;&#10;width:3.3765357pt;&#10;height:1.7548032pt;&#10;z-index:641;&#10;mso-position-horizontal:absolute;&#10;mso-position-horizontal-relative:char;&#10;mso-position-vertical:absolute;&#10;mso-position-vertical-relative:line;&#10;mso-wrap-distance-left:6.7498426pt;&#10;mso-wrap-distance-right:6.7498426pt;">
                <v:stroke color="#000000"/>
                <v:imagedata r:id="rId739"/>
                <o:lock selection="t"/>
              </v:shape>
            </w:pict>
          </mc:Fallback>
        </mc:AlternateContent>
      </w:r>
      <w:r>
        <mc:AlternateContent>
          <mc:Choice Requires="wps">
            <w:drawing>
              <wp:anchor distT="0" distB="0" distL="85723" distR="85723" simplePos="0" relativeHeight="642" behindDoc="0" locked="0" layoutInCell="1" hidden="0" allowOverlap="1">
                <wp:simplePos x="0" y="0"/>
                <wp:positionH relativeFrom="character">
                  <wp:posOffset>-123799</wp:posOffset>
                </wp:positionH>
                <wp:positionV relativeFrom="line">
                  <wp:posOffset>69350</wp:posOffset>
                </wp:positionV>
                <wp:extent cx="118669" cy="103502"/>
                <wp:effectExtent l="0" t="0" r="0" b="0"/>
                <wp:wrapNone/>
                <wp:docPr id="1108" name="对象 1108"/>
                <wp:cNvGraphicFramePr>
                  <a:graphicFrameLocks noChangeAspect="0" noSelect="1"/>
                </wp:cNvGraphicFramePr>
                <a:graphic>
                  <a:graphicData uri="http://schemas.microsoft.com/office/word/2010/wordprocessingInk">
                    <w14:contentPart bwMode="auto" r:id="rId740">
                      <w14:nvContentPartPr>
                        <w14:cNvContentPartPr/>
                      </w14:nvContentPartPr>
                      <w14:xfrm>
                        <a:off x="0" y="0"/>
                        <a:ext cx="118669" cy="103502"/>
                      </w14:xfrm>
                    </w14:contentPart>
                  </a:graphicData>
                </a:graphic>
              </wp:anchor>
            </w:drawing>
          </mc:Choice>
          <mc:Fallback>
            <w:pict>
              <v:shape type="#_x0000_t75" id="对象 1109" o:spid="_x0000_s1109" fillcolor="#FFFFFF" stroked="t" strokeweight="1.0pt" style="position:absolute;&#10;margin-left:-9.747952pt;&#10;margin-top:5.46063pt;&#10;width:9.344016pt;&#10;height:8.149764pt;&#10;z-index:642;&#10;mso-position-horizontal:absolute;&#10;mso-position-horizontal-relative:char;&#10;mso-position-vertical:absolute;&#10;mso-position-vertical-relative:line;&#10;mso-wrap-distance-left:6.7498426pt;&#10;mso-wrap-distance-right:6.7498426pt;">
                <v:stroke color="#000000"/>
                <v:imagedata r:id="rId741"/>
                <o:lock selection="t"/>
              </v:shape>
            </w:pict>
          </mc:Fallback>
        </mc:AlternateContent>
      </w:r>
      <w:r>
        <mc:AlternateContent>
          <mc:Choice Requires="wps">
            <w:drawing>
              <wp:anchor distT="0" distB="0" distL="85723" distR="85723" simplePos="0" relativeHeight="643" behindDoc="0" locked="0" layoutInCell="1" hidden="0" allowOverlap="1">
                <wp:simplePos x="0" y="0"/>
                <wp:positionH relativeFrom="character">
                  <wp:posOffset>82361</wp:posOffset>
                </wp:positionH>
                <wp:positionV relativeFrom="line">
                  <wp:posOffset>55874</wp:posOffset>
                </wp:positionV>
                <wp:extent cx="74505" cy="28653"/>
                <wp:effectExtent l="0" t="0" r="0" b="0"/>
                <wp:wrapNone/>
                <wp:docPr id="1111" name="对象 1111"/>
                <wp:cNvGraphicFramePr>
                  <a:graphicFrameLocks noChangeAspect="0" noSelect="1"/>
                </wp:cNvGraphicFramePr>
                <a:graphic>
                  <a:graphicData uri="http://schemas.microsoft.com/office/word/2010/wordprocessingInk">
                    <w14:contentPart bwMode="auto" r:id="rId742">
                      <w14:nvContentPartPr>
                        <w14:cNvContentPartPr/>
                      </w14:nvContentPartPr>
                      <w14:xfrm>
                        <a:off x="0" y="0"/>
                        <a:ext cx="74505" cy="28653"/>
                      </w14:xfrm>
                    </w14:contentPart>
                  </a:graphicData>
                </a:graphic>
              </wp:anchor>
            </w:drawing>
          </mc:Choice>
          <mc:Fallback>
            <w:pict>
              <v:shape type="#_x0000_t75" id="对象 1112" o:spid="_x0000_s1112" fillcolor="#FFFFFF" stroked="t" strokeweight="1.0pt" style="position:absolute;&#10;margin-left:6.485118pt;&#10;margin-top:4.3995275pt;&#10;width:5.8665357pt;&#10;height:2.256142pt;&#10;z-index:643;&#10;mso-position-horizontal:absolute;&#10;mso-position-horizontal-relative:char;&#10;mso-position-vertical:absolute;&#10;mso-position-vertical-relative:line;&#10;mso-wrap-distance-left:6.7498426pt;&#10;mso-wrap-distance-right:6.7498426pt;">
                <v:stroke color="#000000"/>
                <v:imagedata r:id="rId743"/>
                <o:lock selection="t"/>
              </v:shape>
            </w:pict>
          </mc:Fallback>
        </mc:AlternateContent>
      </w:r>
      <w:r>
        <mc:AlternateContent>
          <mc:Choice Requires="wps">
            <w:drawing>
              <wp:anchor distT="0" distB="0" distL="85723" distR="85723" simplePos="0" relativeHeight="644" behindDoc="0" locked="0" layoutInCell="1" hidden="0" allowOverlap="1">
                <wp:simplePos x="0" y="0"/>
                <wp:positionH relativeFrom="character">
                  <wp:posOffset>-87604</wp:posOffset>
                </wp:positionH>
                <wp:positionV relativeFrom="line">
                  <wp:posOffset>52637</wp:posOffset>
                </wp:positionV>
                <wp:extent cx="43390" cy="32295"/>
                <wp:effectExtent l="0" t="0" r="0" b="0"/>
                <wp:wrapNone/>
                <wp:docPr id="1114" name="对象 1114"/>
                <wp:cNvGraphicFramePr>
                  <a:graphicFrameLocks noChangeAspect="0" noSelect="1"/>
                </wp:cNvGraphicFramePr>
                <a:graphic>
                  <a:graphicData uri="http://schemas.microsoft.com/office/word/2010/wordprocessingInk">
                    <w14:contentPart bwMode="auto" r:id="rId744">
                      <w14:nvContentPartPr>
                        <w14:cNvContentPartPr/>
                      </w14:nvContentPartPr>
                      <w14:xfrm>
                        <a:off x="0" y="0"/>
                        <a:ext cx="43390" cy="32295"/>
                      </w14:xfrm>
                    </w14:contentPart>
                  </a:graphicData>
                </a:graphic>
              </wp:anchor>
            </w:drawing>
          </mc:Choice>
          <mc:Fallback>
            <w:pict>
              <v:shape type="#_x0000_t75" id="对象 1115" o:spid="_x0000_s1115" fillcolor="#FFFFFF" stroked="t" strokeweight="1.0pt" style="position:absolute;&#10;margin-left:-6.897953pt;&#10;margin-top:4.1446457pt;&#10;width:3.4165354pt;&#10;height:2.5429137pt;&#10;z-index:644;&#10;mso-position-horizontal:absolute;&#10;mso-position-horizontal-relative:char;&#10;mso-position-vertical:absolute;&#10;mso-position-vertical-relative:line;&#10;mso-wrap-distance-left:6.7498426pt;&#10;mso-wrap-distance-right:6.7498426pt;">
                <v:stroke color="#000000"/>
                <v:imagedata r:id="rId745"/>
                <o:lock selection="t"/>
              </v:shape>
            </w:pict>
          </mc:Fallback>
        </mc:AlternateContent>
      </w:r>
      <w:r>
        <mc:AlternateContent>
          <mc:Choice Requires="wps">
            <w:drawing>
              <wp:anchor distT="0" distB="0" distL="85723" distR="85723" simplePos="0" relativeHeight="645" behindDoc="0" locked="0" layoutInCell="1" hidden="0" allowOverlap="1">
                <wp:simplePos x="0" y="0"/>
                <wp:positionH relativeFrom="character">
                  <wp:posOffset>-445268</wp:posOffset>
                </wp:positionH>
                <wp:positionV relativeFrom="line">
                  <wp:posOffset>49255</wp:posOffset>
                </wp:positionV>
                <wp:extent cx="89063" cy="98197"/>
                <wp:effectExtent l="0" t="0" r="0" b="0"/>
                <wp:wrapNone/>
                <wp:docPr id="1117" name="对象 1117"/>
                <wp:cNvGraphicFramePr>
                  <a:graphicFrameLocks noChangeAspect="0" noSelect="1"/>
                </wp:cNvGraphicFramePr>
                <a:graphic>
                  <a:graphicData uri="http://schemas.microsoft.com/office/word/2010/wordprocessingInk">
                    <w14:contentPart bwMode="auto" r:id="rId746">
                      <w14:nvContentPartPr>
                        <w14:cNvContentPartPr/>
                      </w14:nvContentPartPr>
                      <w14:xfrm>
                        <a:off x="0" y="0"/>
                        <a:ext cx="89063" cy="98197"/>
                      </w14:xfrm>
                    </w14:contentPart>
                  </a:graphicData>
                </a:graphic>
              </wp:anchor>
            </w:drawing>
          </mc:Choice>
          <mc:Fallback>
            <w:pict>
              <v:shape type="#_x0000_t75" id="对象 1118" o:spid="_x0000_s1118" fillcolor="#FFFFFF" stroked="t" strokeweight="1.0pt" style="position:absolute;&#10;margin-left:-35.06047pt;&#10;margin-top:3.8783464pt;&#10;width:7.0128355pt;&#10;height:7.732047pt;&#10;z-index:645;&#10;mso-position-horizontal:absolute;&#10;mso-position-horizontal-relative:char;&#10;mso-position-vertical:absolute;&#10;mso-position-vertical-relative:line;&#10;mso-wrap-distance-left:6.7498426pt;&#10;mso-wrap-distance-right:6.7498426pt;">
                <v:stroke color="#000000"/>
                <v:imagedata r:id="rId747"/>
                <o:lock selection="t"/>
              </v:shape>
            </w:pict>
          </mc:Fallback>
        </mc:AlternateContent>
      </w:r>
      <w:r>
        <mc:AlternateContent>
          <mc:Choice Requires="wps">
            <w:drawing>
              <wp:anchor distT="0" distB="0" distL="85723" distR="85723" simplePos="0" relativeHeight="646" behindDoc="0" locked="0" layoutInCell="1" hidden="0" allowOverlap="1">
                <wp:simplePos x="0" y="0"/>
                <wp:positionH relativeFrom="character">
                  <wp:posOffset>-259117</wp:posOffset>
                </wp:positionH>
                <wp:positionV relativeFrom="line">
                  <wp:posOffset>26937</wp:posOffset>
                </wp:positionV>
                <wp:extent cx="24809" cy="104314"/>
                <wp:effectExtent l="0" t="0" r="0" b="0"/>
                <wp:wrapNone/>
                <wp:docPr id="1120" name="对象 1120"/>
                <wp:cNvGraphicFramePr>
                  <a:graphicFrameLocks noChangeAspect="0" noSelect="1"/>
                </wp:cNvGraphicFramePr>
                <a:graphic>
                  <a:graphicData uri="http://schemas.microsoft.com/office/word/2010/wordprocessingInk">
                    <w14:contentPart bwMode="auto" r:id="rId748">
                      <w14:nvContentPartPr>
                        <w14:cNvContentPartPr/>
                      </w14:nvContentPartPr>
                      <w14:xfrm>
                        <a:off x="0" y="0"/>
                        <a:ext cx="24809" cy="104314"/>
                      </w14:xfrm>
                    </w14:contentPart>
                  </a:graphicData>
                </a:graphic>
              </wp:anchor>
            </w:drawing>
          </mc:Choice>
          <mc:Fallback>
            <w:pict>
              <v:shape type="#_x0000_t75" id="对象 1121" o:spid="_x0000_s1121" fillcolor="#FFFFFF" stroked="t" strokeweight="1.0pt" style="position:absolute;&#10;margin-left:-20.402914pt;&#10;margin-top:2.1210237pt;&#10;width:1.9534652pt;&#10;height:8.213701pt;&#10;z-index:646;&#10;mso-position-horizontal:absolute;&#10;mso-position-horizontal-relative:char;&#10;mso-position-vertical:absolute;&#10;mso-position-vertical-relative:line;&#10;mso-wrap-distance-left:6.7498426pt;&#10;mso-wrap-distance-right:6.7498426pt;">
                <v:stroke color="#000000"/>
                <v:imagedata r:id="rId749"/>
                <o:lock selection="t"/>
              </v:shape>
            </w:pict>
          </mc:Fallback>
        </mc:AlternateContent>
      </w:r>
      <w:r>
        <mc:AlternateContent>
          <mc:Choice Requires="wps">
            <w:drawing>
              <wp:anchor distT="0" distB="0" distL="85723" distR="85723" simplePos="0" relativeHeight="647" behindDoc="0" locked="0" layoutInCell="1" hidden="0" allowOverlap="1">
                <wp:simplePos x="0" y="0"/>
                <wp:positionH relativeFrom="character">
                  <wp:posOffset>-224134</wp:posOffset>
                </wp:positionH>
                <wp:positionV relativeFrom="line">
                  <wp:posOffset>24186</wp:posOffset>
                </wp:positionV>
                <wp:extent cx="53070" cy="104654"/>
                <wp:effectExtent l="0" t="0" r="0" b="0"/>
                <wp:wrapNone/>
                <wp:docPr id="1123" name="对象 1123"/>
                <wp:cNvGraphicFramePr>
                  <a:graphicFrameLocks noChangeAspect="0" noSelect="1"/>
                </wp:cNvGraphicFramePr>
                <a:graphic>
                  <a:graphicData uri="http://schemas.microsoft.com/office/word/2010/wordprocessingInk">
                    <w14:contentPart bwMode="auto" r:id="rId750">
                      <w14:nvContentPartPr>
                        <w14:cNvContentPartPr/>
                      </w14:nvContentPartPr>
                      <w14:xfrm>
                        <a:off x="0" y="0"/>
                        <a:ext cx="53070" cy="104654"/>
                      </w14:xfrm>
                    </w14:contentPart>
                  </a:graphicData>
                </a:graphic>
              </wp:anchor>
            </w:drawing>
          </mc:Choice>
          <mc:Fallback>
            <w:pict>
              <v:shape type="#_x0000_t75" id="对象 1124" o:spid="_x0000_s1124" fillcolor="#FFFFFF" stroked="t" strokeweight="1.0pt" style="position:absolute;&#10;margin-left:-17.648346pt;&#10;margin-top:1.9044095pt;&#10;width:4.178741pt;&#10;height:8.240473pt;&#10;z-index:647;&#10;mso-position-horizontal:absolute;&#10;mso-position-horizontal-relative:char;&#10;mso-position-vertical:absolute;&#10;mso-position-vertical-relative:line;&#10;mso-wrap-distance-left:6.7498426pt;&#10;mso-wrap-distance-right:6.7498426pt;">
                <v:stroke color="#000000"/>
                <v:imagedata r:id="rId751"/>
                <o:lock selection="t"/>
              </v:shape>
            </w:pict>
          </mc:Fallback>
        </mc:AlternateContent>
      </w:r>
      <w:r>
        <mc:AlternateContent>
          <mc:Choice Requires="wps">
            <w:drawing>
              <wp:anchor distT="0" distB="0" distL="85723" distR="85723" simplePos="0" relativeHeight="648" behindDoc="0" locked="0" layoutInCell="1" hidden="0" allowOverlap="1">
                <wp:simplePos x="0" y="0"/>
                <wp:positionH relativeFrom="character">
                  <wp:posOffset>-282166</wp:posOffset>
                </wp:positionH>
                <wp:positionV relativeFrom="line">
                  <wp:posOffset>13814</wp:posOffset>
                </wp:positionV>
                <wp:extent cx="65923" cy="196785"/>
                <wp:effectExtent l="0" t="0" r="0" b="0"/>
                <wp:wrapNone/>
                <wp:docPr id="1126" name="对象 1126"/>
                <wp:cNvGraphicFramePr>
                  <a:graphicFrameLocks noChangeAspect="0" noSelect="1"/>
                </wp:cNvGraphicFramePr>
                <a:graphic>
                  <a:graphicData uri="http://schemas.microsoft.com/office/word/2010/wordprocessingInk">
                    <w14:contentPart bwMode="auto" r:id="rId752">
                      <w14:nvContentPartPr>
                        <w14:cNvContentPartPr/>
                      </w14:nvContentPartPr>
                      <w14:xfrm>
                        <a:off x="0" y="0"/>
                        <a:ext cx="65923" cy="196785"/>
                      </w14:xfrm>
                    </w14:contentPart>
                  </a:graphicData>
                </a:graphic>
              </wp:anchor>
            </w:drawing>
          </mc:Choice>
          <mc:Fallback>
            <w:pict>
              <v:shape type="#_x0000_t75" id="对象 1127" o:spid="_x0000_s1127" fillcolor="#FFFFFF" stroked="t" strokeweight="1.0pt" style="position:absolute;&#10;margin-left:-22.217794pt;&#10;margin-top:1.0877166pt;&#10;width:5.190788pt;&#10;height:15.494882pt;&#10;z-index:648;&#10;mso-position-horizontal:absolute;&#10;mso-position-horizontal-relative:char;&#10;mso-position-vertical:absolute;&#10;mso-position-vertical-relative:line;&#10;mso-wrap-distance-left:6.7498426pt;&#10;mso-wrap-distance-right:6.7498426pt;">
                <v:stroke color="#000000"/>
                <v:imagedata r:id="rId753"/>
                <o:lock selection="t"/>
              </v:shape>
            </w:pict>
          </mc:Fallback>
        </mc:AlternateContent>
      </w:r>
      <w:r>
        <mc:AlternateContent>
          <mc:Choice Requires="wps">
            <w:drawing>
              <wp:anchor distT="0" distB="0" distL="85723" distR="85723" simplePos="0" relativeHeight="649" behindDoc="0" locked="0" layoutInCell="1" hidden="0" allowOverlap="1">
                <wp:simplePos x="0" y="0"/>
                <wp:positionH relativeFrom="character">
                  <wp:posOffset>64267</wp:posOffset>
                </wp:positionH>
                <wp:positionV relativeFrom="line">
                  <wp:posOffset>12968</wp:posOffset>
                </wp:positionV>
                <wp:extent cx="31499" cy="174549"/>
                <wp:effectExtent l="0" t="0" r="0" b="0"/>
                <wp:wrapNone/>
                <wp:docPr id="1129" name="对象 1129"/>
                <wp:cNvGraphicFramePr>
                  <a:graphicFrameLocks noChangeAspect="0" noSelect="1"/>
                </wp:cNvGraphicFramePr>
                <a:graphic>
                  <a:graphicData uri="http://schemas.microsoft.com/office/word/2010/wordprocessingInk">
                    <w14:contentPart bwMode="auto" r:id="rId754">
                      <w14:nvContentPartPr>
                        <w14:cNvContentPartPr/>
                      </w14:nvContentPartPr>
                      <w14:xfrm>
                        <a:off x="0" y="0"/>
                        <a:ext cx="31499" cy="174549"/>
                      </w14:xfrm>
                    </w14:contentPart>
                  </a:graphicData>
                </a:graphic>
              </wp:anchor>
            </w:drawing>
          </mc:Choice>
          <mc:Fallback>
            <w:pict>
              <v:shape type="#_x0000_t75" id="对象 1130" o:spid="_x0000_s1130" fillcolor="#FFFFFF" stroked="t" strokeweight="1.0pt" style="position:absolute;&#10;margin-left:5.060394pt;&#10;margin-top:1.0211023pt;&#10;width:2.4802368pt;&#10;height:13.744017pt;&#10;z-index:649;&#10;mso-position-horizontal:absolute;&#10;mso-position-horizontal-relative:char;&#10;mso-position-vertical:absolute;&#10;mso-position-vertical-relative:line;&#10;mso-wrap-distance-left:6.7498426pt;&#10;mso-wrap-distance-right:6.7498426pt;">
                <v:stroke color="#000000"/>
                <v:imagedata r:id="rId755"/>
                <o:lock selection="t"/>
              </v:shape>
            </w:pict>
          </mc:Fallback>
        </mc:AlternateContent>
      </w:r>
      <w:r>
        <mc:AlternateContent>
          <mc:Choice Requires="wps">
            <w:drawing>
              <wp:anchor distT="0" distB="0" distL="85723" distR="85723" simplePos="0" relativeHeight="650" behindDoc="0" locked="0" layoutInCell="1" hidden="0" allowOverlap="1">
                <wp:simplePos x="0" y="0"/>
                <wp:positionH relativeFrom="character">
                  <wp:posOffset>-516857</wp:posOffset>
                </wp:positionH>
                <wp:positionV relativeFrom="line">
                  <wp:posOffset>1751</wp:posOffset>
                </wp:positionV>
                <wp:extent cx="61319" cy="49740"/>
                <wp:effectExtent l="0" t="0" r="0" b="0"/>
                <wp:wrapNone/>
                <wp:docPr id="1132" name="对象 1132"/>
                <wp:cNvGraphicFramePr>
                  <a:graphicFrameLocks noChangeAspect="0" noSelect="1"/>
                </wp:cNvGraphicFramePr>
                <a:graphic>
                  <a:graphicData uri="http://schemas.microsoft.com/office/word/2010/wordprocessingInk">
                    <w14:contentPart bwMode="auto" r:id="rId756">
                      <w14:nvContentPartPr>
                        <w14:cNvContentPartPr/>
                      </w14:nvContentPartPr>
                      <w14:xfrm>
                        <a:off x="0" y="0"/>
                        <a:ext cx="61319" cy="49740"/>
                      </w14:xfrm>
                    </w14:contentPart>
                  </a:graphicData>
                </a:graphic>
              </wp:anchor>
            </w:drawing>
          </mc:Choice>
          <mc:Fallback>
            <w:pict>
              <v:shape type="#_x0000_t75" id="对象 1133" o:spid="_x0000_s1133" fillcolor="#FFFFFF" stroked="t" strokeweight="1.0pt" style="position:absolute;&#10;margin-left:-40.697403pt;&#10;margin-top:0.13787402pt;&#10;width:4.828269pt;&#10;height:3.9165351pt;&#10;z-index:650;&#10;mso-position-horizontal:absolute;&#10;mso-position-horizontal-relative:char;&#10;mso-position-vertical:absolute;&#10;mso-position-vertical-relative:line;&#10;mso-wrap-distance-left:6.7498426pt;&#10;mso-wrap-distance-right:6.7498426pt;">
                <v:stroke color="#000000"/>
                <v:imagedata r:id="rId757"/>
                <o:lock selection="t"/>
              </v:shape>
            </w:pict>
          </mc:Fallback>
        </mc:AlternateContent>
      </w:r>
      <w:r>
        <mc:AlternateContent>
          <mc:Choice Requires="wps">
            <w:drawing>
              <wp:anchor distT="0" distB="0" distL="85723" distR="85723" simplePos="0" relativeHeight="651" behindDoc="0" locked="0" layoutInCell="1" hidden="0" allowOverlap="1">
                <wp:simplePos x="0" y="0"/>
                <wp:positionH relativeFrom="character">
                  <wp:posOffset>-679618</wp:posOffset>
                </wp:positionH>
                <wp:positionV relativeFrom="line">
                  <wp:posOffset>-6715</wp:posOffset>
                </wp:positionV>
                <wp:extent cx="162215" cy="141826"/>
                <wp:effectExtent l="0" t="0" r="0" b="0"/>
                <wp:wrapNone/>
                <wp:docPr id="1135" name="对象 1135"/>
                <wp:cNvGraphicFramePr>
                  <a:graphicFrameLocks noChangeAspect="0" noSelect="1"/>
                </wp:cNvGraphicFramePr>
                <a:graphic>
                  <a:graphicData uri="http://schemas.microsoft.com/office/word/2010/wordprocessingInk">
                    <w14:contentPart bwMode="auto" r:id="rId758">
                      <w14:nvContentPartPr>
                        <w14:cNvContentPartPr/>
                      </w14:nvContentPartPr>
                      <w14:xfrm>
                        <a:off x="0" y="0"/>
                        <a:ext cx="162215" cy="141826"/>
                      </w14:xfrm>
                    </w14:contentPart>
                  </a:graphicData>
                </a:graphic>
              </wp:anchor>
            </w:drawing>
          </mc:Choice>
          <mc:Fallback>
            <w:pict>
              <v:shape type="#_x0000_t75" id="对象 1136" o:spid="_x0000_s1136" fillcolor="#FFFFFF" stroked="t" strokeweight="1.0pt" style="position:absolute;&#10;margin-left:-53.51323pt;&#10;margin-top:-0.52874017pt;&#10;width:12.772837pt;&#10;height:11.167401pt;&#10;z-index:651;&#10;mso-position-horizontal:absolute;&#10;mso-position-horizontal-relative:char;&#10;mso-position-vertical:absolute;&#10;mso-position-vertical-relative:line;&#10;mso-wrap-distance-left:6.7498426pt;&#10;mso-wrap-distance-right:6.7498426pt;">
                <v:stroke color="#000000"/>
                <v:imagedata r:id="rId759"/>
                <o:lock selection="t"/>
              </v:shape>
            </w:pict>
          </mc:Fallback>
        </mc:AlternateContent>
      </w:r>
      <w:r>
        <mc:AlternateContent>
          <mc:Choice Requires="wps">
            <w:drawing>
              <wp:anchor distT="0" distB="0" distL="85723" distR="85723" simplePos="0" relativeHeight="652" behindDoc="0" locked="0" layoutInCell="1" hidden="0" allowOverlap="1">
                <wp:simplePos x="0" y="0"/>
                <wp:positionH relativeFrom="character">
                  <wp:posOffset>25723</wp:posOffset>
                </wp:positionH>
                <wp:positionV relativeFrom="line">
                  <wp:posOffset>-7773</wp:posOffset>
                </wp:positionV>
                <wp:extent cx="36383" cy="193882"/>
                <wp:effectExtent l="0" t="0" r="0" b="0"/>
                <wp:wrapNone/>
                <wp:docPr id="1138" name="对象 1138"/>
                <wp:cNvGraphicFramePr>
                  <a:graphicFrameLocks noChangeAspect="0" noSelect="1"/>
                </wp:cNvGraphicFramePr>
                <a:graphic>
                  <a:graphicData uri="http://schemas.microsoft.com/office/word/2010/wordprocessingInk">
                    <w14:contentPart bwMode="auto" r:id="rId760">
                      <w14:nvContentPartPr>
                        <w14:cNvContentPartPr/>
                      </w14:nvContentPartPr>
                      <w14:xfrm>
                        <a:off x="0" y="0"/>
                        <a:ext cx="36383" cy="193882"/>
                      </w14:xfrm>
                    </w14:contentPart>
                  </a:graphicData>
                </a:graphic>
              </wp:anchor>
            </w:drawing>
          </mc:Choice>
          <mc:Fallback>
            <w:pict>
              <v:shape type="#_x0000_t75" id="对象 1139" o:spid="_x0000_s1139" fillcolor="#FFFFFF" stroked="t" strokeweight="1.0pt" style="position:absolute;&#10;margin-left:2.025433pt;&#10;margin-top:-0.61204726pt;&#10;width:2.8648033pt;&#10;height:15.266299pt;&#10;z-index:652;&#10;mso-position-horizontal:absolute;&#10;mso-position-horizontal-relative:char;&#10;mso-position-vertical:absolute;&#10;mso-position-vertical-relative:line;&#10;mso-wrap-distance-left:6.7498426pt;&#10;mso-wrap-distance-right:6.7498426pt;">
                <v:stroke color="#000000"/>
                <v:imagedata r:id="rId761"/>
                <o:lock selection="t"/>
              </v:shape>
            </w:pict>
          </mc:Fallback>
        </mc:AlternateContent>
      </w:r>
      <w:r>
        <mc:AlternateContent>
          <mc:Choice Requires="wps">
            <w:drawing>
              <wp:anchor distT="0" distB="0" distL="85723" distR="85723" simplePos="0" relativeHeight="653" behindDoc="0" locked="0" layoutInCell="1" hidden="0" allowOverlap="1">
                <wp:simplePos x="0" y="0"/>
                <wp:positionH relativeFrom="character">
                  <wp:posOffset>96965</wp:posOffset>
                </wp:positionH>
                <wp:positionV relativeFrom="line">
                  <wp:posOffset>-10964</wp:posOffset>
                </wp:positionV>
                <wp:extent cx="89638" cy="199515"/>
                <wp:effectExtent l="0" t="0" r="0" b="0"/>
                <wp:wrapNone/>
                <wp:docPr id="1141" name="对象 1141"/>
                <wp:cNvGraphicFramePr>
                  <a:graphicFrameLocks noChangeAspect="0" noSelect="1"/>
                </wp:cNvGraphicFramePr>
                <a:graphic>
                  <a:graphicData uri="http://schemas.microsoft.com/office/word/2010/wordprocessingInk">
                    <w14:contentPart bwMode="auto" r:id="rId762">
                      <w14:nvContentPartPr>
                        <w14:cNvContentPartPr/>
                      </w14:nvContentPartPr>
                      <w14:xfrm>
                        <a:off x="0" y="0"/>
                        <a:ext cx="89638" cy="199515"/>
                      </w14:xfrm>
                    </w14:contentPart>
                  </a:graphicData>
                </a:graphic>
              </wp:anchor>
            </w:drawing>
          </mc:Choice>
          <mc:Fallback>
            <w:pict>
              <v:shape type="#_x0000_t75" id="对象 1142" o:spid="_x0000_s1142" fillcolor="#FFFFFF" stroked="t" strokeweight="1.0pt" style="position:absolute;&#10;margin-left:7.6350393pt;&#10;margin-top:-0.86330706pt;&#10;width:7.0581098pt;&#10;height:15.709843pt;&#10;z-index:653;&#10;mso-position-horizontal:absolute;&#10;mso-position-horizontal-relative:char;&#10;mso-position-vertical:absolute;&#10;mso-position-vertical-relative:line;&#10;mso-wrap-distance-left:6.7498426pt;&#10;mso-wrap-distance-right:6.7498426pt;">
                <v:stroke color="#000000"/>
                <v:imagedata r:id="rId763"/>
                <o:lock selection="t"/>
              </v:shape>
            </w:pict>
          </mc:Fallback>
        </mc:AlternateContent>
      </w:r>
      <w:r>
        <mc:AlternateContent>
          <mc:Choice Requires="wps">
            <w:drawing>
              <wp:anchor distT="0" distB="0" distL="85723" distR="85723" simplePos="0" relativeHeight="654" behindDoc="0" locked="0" layoutInCell="1" hidden="0" allowOverlap="1">
                <wp:simplePos x="0" y="0"/>
                <wp:positionH relativeFrom="character">
                  <wp:posOffset>-107288</wp:posOffset>
                </wp:positionH>
                <wp:positionV relativeFrom="line">
                  <wp:posOffset>-17926</wp:posOffset>
                </wp:positionV>
                <wp:extent cx="113584" cy="46651"/>
                <wp:effectExtent l="0" t="0" r="0" b="0"/>
                <wp:wrapNone/>
                <wp:docPr id="1144" name="对象 1144"/>
                <wp:cNvGraphicFramePr>
                  <a:graphicFrameLocks noChangeAspect="0" noSelect="1"/>
                </wp:cNvGraphicFramePr>
                <a:graphic>
                  <a:graphicData uri="http://schemas.microsoft.com/office/word/2010/wordprocessingInk">
                    <w14:contentPart bwMode="auto" r:id="rId764">
                      <w14:nvContentPartPr>
                        <w14:cNvContentPartPr/>
                      </w14:nvContentPartPr>
                      <w14:xfrm>
                        <a:off x="0" y="0"/>
                        <a:ext cx="113584" cy="46651"/>
                      </w14:xfrm>
                    </w14:contentPart>
                  </a:graphicData>
                </a:graphic>
              </wp:anchor>
            </w:drawing>
          </mc:Choice>
          <mc:Fallback>
            <w:pict>
              <v:shape type="#_x0000_t75" id="对象 1145" o:spid="_x0000_s1145" fillcolor="#FFFFFF" stroked="t" strokeweight="1.0pt" style="position:absolute;&#10;margin-left:-8.447874pt;&#10;margin-top:-1.411496pt;&#10;width:8.943622pt;&#10;height:3.6733072pt;&#10;z-index:654;&#10;mso-position-horizontal:absolute;&#10;mso-position-horizontal-relative:char;&#10;mso-position-vertical:absolute;&#10;mso-position-vertical-relative:line;&#10;mso-wrap-distance-left:6.7498426pt;&#10;mso-wrap-distance-right:6.7498426pt;">
                <v:stroke color="#000000"/>
                <v:imagedata r:id="rId765"/>
                <o:lock selection="t"/>
              </v:shape>
            </w:pict>
          </mc:Fallback>
        </mc:AlternateContent>
      </w:r>
      <w:r>
        <mc:AlternateContent>
          <mc:Choice Requires="wps">
            <w:drawing>
              <wp:anchor distT="0" distB="0" distL="85723" distR="85723" simplePos="0" relativeHeight="655" behindDoc="0" locked="0" layoutInCell="1" hidden="0" allowOverlap="1">
                <wp:simplePos x="0" y="0"/>
                <wp:positionH relativeFrom="character">
                  <wp:posOffset>-197695</wp:posOffset>
                </wp:positionH>
                <wp:positionV relativeFrom="line">
                  <wp:posOffset>-20474</wp:posOffset>
                </wp:positionV>
                <wp:extent cx="82946" cy="235921"/>
                <wp:effectExtent l="0" t="0" r="0" b="0"/>
                <wp:wrapNone/>
                <wp:docPr id="1147" name="对象 1147"/>
                <wp:cNvGraphicFramePr>
                  <a:graphicFrameLocks noChangeAspect="0" noSelect="1"/>
                </wp:cNvGraphicFramePr>
                <a:graphic>
                  <a:graphicData uri="http://schemas.microsoft.com/office/word/2010/wordprocessingInk">
                    <w14:contentPart bwMode="auto" r:id="rId766">
                      <w14:nvContentPartPr>
                        <w14:cNvContentPartPr/>
                      </w14:nvContentPartPr>
                      <w14:xfrm>
                        <a:off x="0" y="0"/>
                        <a:ext cx="82946" cy="235921"/>
                      </w14:xfrm>
                    </w14:contentPart>
                  </a:graphicData>
                </a:graphic>
              </wp:anchor>
            </w:drawing>
          </mc:Choice>
          <mc:Fallback>
            <w:pict>
              <v:shape type="#_x0000_t75" id="对象 1148" o:spid="_x0000_s1148" fillcolor="#FFFFFF" stroked="t" strokeweight="1.0pt" style="position:absolute;&#10;margin-left:-15.566534pt;&#10;margin-top:-1.612126pt;&#10;width:6.531181pt;&#10;height:18.576456pt;&#10;z-index:655;&#10;mso-position-horizontal:absolute;&#10;mso-position-horizontal-relative:char;&#10;mso-position-vertical:absolute;&#10;mso-position-vertical-relative:line;&#10;mso-wrap-distance-left:6.7498426pt;&#10;mso-wrap-distance-right:6.7498426pt;">
                <v:stroke color="#000000"/>
                <v:imagedata r:id="rId767"/>
                <o:lock selection="t"/>
              </v:shape>
            </w:pict>
          </mc:Fallback>
        </mc:AlternateContent>
      </w:r>
      <w:r>
        <mc:AlternateContent>
          <mc:Choice Requires="wps">
            <w:drawing>
              <wp:anchor distT="0" distB="0" distL="85723" distR="85723" simplePos="0" relativeHeight="656" behindDoc="0" locked="0" layoutInCell="1" hidden="0" allowOverlap="1">
                <wp:simplePos x="0" y="0"/>
                <wp:positionH relativeFrom="character">
                  <wp:posOffset>-94136</wp:posOffset>
                </wp:positionH>
                <wp:positionV relativeFrom="line">
                  <wp:posOffset>-25979</wp:posOffset>
                </wp:positionV>
                <wp:extent cx="29208" cy="117048"/>
                <wp:effectExtent l="0" t="0" r="0" b="0"/>
                <wp:wrapNone/>
                <wp:docPr id="1150" name="对象 1150"/>
                <wp:cNvGraphicFramePr>
                  <a:graphicFrameLocks noChangeAspect="0" noSelect="1"/>
                </wp:cNvGraphicFramePr>
                <a:graphic>
                  <a:graphicData uri="http://schemas.microsoft.com/office/word/2010/wordprocessingInk">
                    <w14:contentPart bwMode="auto" r:id="rId768">
                      <w14:nvContentPartPr>
                        <w14:cNvContentPartPr/>
                      </w14:nvContentPartPr>
                      <w14:xfrm>
                        <a:off x="0" y="0"/>
                        <a:ext cx="29208" cy="117048"/>
                      </w14:xfrm>
                    </w14:contentPart>
                  </a:graphicData>
                </a:graphic>
              </wp:anchor>
            </w:drawing>
          </mc:Choice>
          <mc:Fallback>
            <w:pict>
              <v:shape type="#_x0000_t75" id="对象 1151" o:spid="_x0000_s1151" fillcolor="#FFFFFF" stroked="t" strokeweight="1.0pt" style="position:absolute;&#10;margin-left:-7.4122834pt;&#10;margin-top:-2.0455906pt;&#10;width:2.2998426pt;&#10;height:9.216377pt;&#10;z-index:656;&#10;mso-position-horizontal:absolute;&#10;mso-position-horizontal-relative:char;&#10;mso-position-vertical:absolute;&#10;mso-position-vertical-relative:line;&#10;mso-wrap-distance-left:6.7498426pt;&#10;mso-wrap-distance-right:6.7498426pt;">
                <v:stroke color="#000000"/>
                <v:imagedata r:id="rId769"/>
                <o:lock selection="t"/>
              </v:shape>
            </w:pict>
          </mc:Fallback>
        </mc:AlternateContent>
      </w:r>
      <w:r>
        <mc:AlternateContent>
          <mc:Choice Requires="wps">
            <w:drawing>
              <wp:anchor distT="0" distB="0" distL="85723" distR="85723" simplePos="0" relativeHeight="657" behindDoc="0" locked="0" layoutInCell="1" hidden="0" allowOverlap="1">
                <wp:simplePos x="0" y="0"/>
                <wp:positionH relativeFrom="character">
                  <wp:posOffset>-54067</wp:posOffset>
                </wp:positionH>
                <wp:positionV relativeFrom="line">
                  <wp:posOffset>-26612</wp:posOffset>
                </wp:positionV>
                <wp:extent cx="29141" cy="91228"/>
                <wp:effectExtent l="0" t="0" r="0" b="0"/>
                <wp:wrapNone/>
                <wp:docPr id="1153" name="对象 1153"/>
                <wp:cNvGraphicFramePr>
                  <a:graphicFrameLocks noChangeAspect="0" noSelect="1"/>
                </wp:cNvGraphicFramePr>
                <a:graphic>
                  <a:graphicData uri="http://schemas.microsoft.com/office/word/2010/wordprocessingInk">
                    <w14:contentPart bwMode="auto" r:id="rId770">
                      <w14:nvContentPartPr>
                        <w14:cNvContentPartPr/>
                      </w14:nvContentPartPr>
                      <w14:xfrm>
                        <a:off x="0" y="0"/>
                        <a:ext cx="29141" cy="91228"/>
                      </w14:xfrm>
                    </w14:contentPart>
                  </a:graphicData>
                </a:graphic>
              </wp:anchor>
            </w:drawing>
          </mc:Choice>
          <mc:Fallback>
            <w:pict>
              <v:shape type="#_x0000_t75" id="对象 1154" o:spid="_x0000_s1154" fillcolor="#FFFFFF" stroked="t" strokeweight="1.0pt" style="position:absolute;&#10;margin-left:-4.257244pt;&#10;margin-top:-2.095433pt;&#10;width:2.2945669pt;&#10;height:7.183307pt;&#10;z-index:657;&#10;mso-position-horizontal:absolute;&#10;mso-position-horizontal-relative:char;&#10;mso-position-vertical:absolute;&#10;mso-position-vertical-relative:line;&#10;mso-wrap-distance-left:6.7498426pt;&#10;mso-wrap-distance-right:6.7498426pt;">
                <v:stroke color="#000000"/>
                <v:imagedata r:id="rId771"/>
                <o:lock selection="t"/>
              </v:shape>
            </w:pict>
          </mc:Fallback>
        </mc:AlternateContent>
      </w:r>
      <w:r>
        <mc:AlternateContent>
          <mc:Choice Requires="wps">
            <w:drawing>
              <wp:anchor distT="0" distB="0" distL="85723" distR="85723" simplePos="0" relativeHeight="658" behindDoc="0" locked="0" layoutInCell="1" hidden="0" allowOverlap="1">
                <wp:simplePos x="0" y="0"/>
                <wp:positionH relativeFrom="character">
                  <wp:posOffset>-603227</wp:posOffset>
                </wp:positionH>
                <wp:positionV relativeFrom="line">
                  <wp:posOffset>-28730</wp:posOffset>
                </wp:positionV>
                <wp:extent cx="28950" cy="277491"/>
                <wp:effectExtent l="0" t="0" r="0" b="0"/>
                <wp:wrapNone/>
                <wp:docPr id="1156" name="对象 1156"/>
                <wp:cNvGraphicFramePr>
                  <a:graphicFrameLocks noChangeAspect="0" noSelect="1"/>
                </wp:cNvGraphicFramePr>
                <a:graphic>
                  <a:graphicData uri="http://schemas.microsoft.com/office/word/2010/wordprocessingInk">
                    <w14:contentPart bwMode="auto" r:id="rId772">
                      <w14:nvContentPartPr>
                        <w14:cNvContentPartPr/>
                      </w14:nvContentPartPr>
                      <w14:xfrm>
                        <a:off x="0" y="0"/>
                        <a:ext cx="28950" cy="277491"/>
                      </w14:xfrm>
                    </w14:contentPart>
                  </a:graphicData>
                </a:graphic>
              </wp:anchor>
            </w:drawing>
          </mc:Choice>
          <mc:Fallback>
            <w:pict>
              <v:shape type="#_x0000_t75" id="对象 1157" o:spid="_x0000_s1157" fillcolor="#FFFFFF" stroked="t" strokeweight="1.0pt" style="position:absolute;&#10;margin-left:-47.498188pt;&#10;margin-top:-2.2622046pt;&#10;width:2.2795281pt;&#10;height:21.849686pt;&#10;z-index:658;&#10;mso-position-horizontal:absolute;&#10;mso-position-horizontal-relative:char;&#10;mso-position-vertical:absolute;&#10;mso-position-vertical-relative:line;&#10;mso-wrap-distance-left:6.7498426pt;&#10;mso-wrap-distance-right:6.7498426pt;">
                <v:stroke color="#000000"/>
                <v:imagedata r:id="rId773"/>
                <o:lock selection="t"/>
              </v:shape>
            </w:pict>
          </mc:Fallback>
        </mc:AlternateContent>
      </w:r>
      <w:r>
        <mc:AlternateContent>
          <mc:Choice Requires="wps">
            <w:drawing>
              <wp:anchor distT="0" distB="0" distL="85723" distR="85723" simplePos="0" relativeHeight="659" behindDoc="0" locked="0" layoutInCell="1" hidden="0" allowOverlap="1">
                <wp:simplePos x="0" y="0"/>
                <wp:positionH relativeFrom="character">
                  <wp:posOffset>-297150</wp:posOffset>
                </wp:positionH>
                <wp:positionV relativeFrom="line">
                  <wp:posOffset>-46138</wp:posOffset>
                </wp:positionV>
                <wp:extent cx="103080" cy="52967"/>
                <wp:effectExtent l="0" t="0" r="0" b="0"/>
                <wp:wrapNone/>
                <wp:docPr id="1159" name="对象 1159"/>
                <wp:cNvGraphicFramePr>
                  <a:graphicFrameLocks noChangeAspect="0" noSelect="1"/>
                </wp:cNvGraphicFramePr>
                <a:graphic>
                  <a:graphicData uri="http://schemas.microsoft.com/office/word/2010/wordprocessingInk">
                    <w14:contentPart bwMode="auto" r:id="rId774">
                      <w14:nvContentPartPr>
                        <w14:cNvContentPartPr/>
                      </w14:nvContentPartPr>
                      <w14:xfrm>
                        <a:off x="0" y="0"/>
                        <a:ext cx="103080" cy="52967"/>
                      </w14:xfrm>
                    </w14:contentPart>
                  </a:graphicData>
                </a:graphic>
              </wp:anchor>
            </w:drawing>
          </mc:Choice>
          <mc:Fallback>
            <w:pict>
              <v:shape type="#_x0000_t75" id="对象 1160" o:spid="_x0000_s1160" fillcolor="#FFFFFF" stroked="t" strokeweight="1.0pt" style="position:absolute;&#10;margin-left:-23.397638pt;&#10;margin-top:-3.6329134pt;&#10;width:8.116535pt;&#10;height:4.17063pt;&#10;z-index:659;&#10;mso-position-horizontal:absolute;&#10;mso-position-horizontal-relative:char;&#10;mso-position-vertical:absolute;&#10;mso-position-vertical-relative:line;&#10;mso-wrap-distance-left:6.7498426pt;&#10;mso-wrap-distance-right:6.7498426pt;">
                <v:stroke color="#000000"/>
                <v:imagedata r:id="rId775"/>
                <o:lock selection="t"/>
              </v:shape>
            </w:pict>
          </mc:Fallback>
        </mc:AlternateContent>
      </w:r>
      <w:r>
        <mc:AlternateContent>
          <mc:Choice Requires="wps">
            <w:drawing>
              <wp:anchor distT="0" distB="0" distL="85723" distR="85723" simplePos="0" relativeHeight="660" behindDoc="0" locked="0" layoutInCell="1" hidden="0" allowOverlap="1">
                <wp:simplePos x="0" y="0"/>
                <wp:positionH relativeFrom="character">
                  <wp:posOffset>-505349</wp:posOffset>
                </wp:positionH>
                <wp:positionV relativeFrom="line">
                  <wp:posOffset>-48270</wp:posOffset>
                </wp:positionV>
                <wp:extent cx="185911" cy="260481"/>
                <wp:effectExtent l="0" t="0" r="0" b="0"/>
                <wp:wrapNone/>
                <wp:docPr id="1162" name="对象 1162"/>
                <wp:cNvGraphicFramePr>
                  <a:graphicFrameLocks noChangeAspect="0" noSelect="1"/>
                </wp:cNvGraphicFramePr>
                <a:graphic>
                  <a:graphicData uri="http://schemas.microsoft.com/office/word/2010/wordprocessingInk">
                    <w14:contentPart bwMode="auto" r:id="rId776">
                      <w14:nvContentPartPr>
                        <w14:cNvContentPartPr/>
                      </w14:nvContentPartPr>
                      <w14:xfrm>
                        <a:off x="0" y="0"/>
                        <a:ext cx="185911" cy="260481"/>
                      </w14:xfrm>
                    </w14:contentPart>
                  </a:graphicData>
                </a:graphic>
              </wp:anchor>
            </w:drawing>
          </mc:Choice>
          <mc:Fallback>
            <w:pict>
              <v:shape type="#_x0000_t75" id="对象 1163" o:spid="_x0000_s1163" fillcolor="#FFFFFF" stroked="t" strokeweight="1.0pt" style="position:absolute;&#10;margin-left:-39.79126pt;&#10;margin-top:-3.8007874pt;&#10;width:14.638661pt;&#10;height:20.510315pt;&#10;z-index:660;&#10;mso-position-horizontal:absolute;&#10;mso-position-horizontal-relative:char;&#10;mso-position-vertical:absolute;&#10;mso-position-vertical-relative:line;&#10;mso-wrap-distance-left:6.7498426pt;&#10;mso-wrap-distance-right:6.7498426pt;">
                <v:stroke color="#000000"/>
                <v:imagedata r:id="rId777"/>
                <o:lock selection="t"/>
              </v:shape>
            </w:pict>
          </mc:Fallback>
        </mc:AlternateContent>
      </w:r>
      <w:r>
        <mc:AlternateContent>
          <mc:Choice Requires="wps">
            <w:drawing>
              <wp:anchor distT="0" distB="0" distL="85723" distR="85723" simplePos="0" relativeHeight="661" behindDoc="0" locked="0" layoutInCell="1" hidden="0" allowOverlap="1">
                <wp:simplePos x="0" y="0"/>
                <wp:positionH relativeFrom="character">
                  <wp:posOffset>67544</wp:posOffset>
                </wp:positionH>
                <wp:positionV relativeFrom="line">
                  <wp:posOffset>-59042</wp:posOffset>
                </wp:positionV>
                <wp:extent cx="109071" cy="43859"/>
                <wp:effectExtent l="0" t="0" r="0" b="0"/>
                <wp:wrapNone/>
                <wp:docPr id="1165" name="对象 1165"/>
                <wp:cNvGraphicFramePr>
                  <a:graphicFrameLocks noChangeAspect="0" noSelect="1"/>
                </wp:cNvGraphicFramePr>
                <a:graphic>
                  <a:graphicData uri="http://schemas.microsoft.com/office/word/2010/wordprocessingInk">
                    <w14:contentPart bwMode="auto" r:id="rId778">
                      <w14:nvContentPartPr>
                        <w14:cNvContentPartPr/>
                      </w14:nvContentPartPr>
                      <w14:xfrm>
                        <a:off x="0" y="0"/>
                        <a:ext cx="109071" cy="43859"/>
                      </w14:xfrm>
                    </w14:contentPart>
                  </a:graphicData>
                </a:graphic>
              </wp:anchor>
            </w:drawing>
          </mc:Choice>
          <mc:Fallback>
            <w:pict>
              <v:shape type="#_x0000_t75" id="对象 1166" o:spid="_x0000_s1166" fillcolor="#FFFFFF" stroked="t" strokeweight="1.0pt" style="position:absolute;&#10;margin-left:5.318425pt;&#10;margin-top:-4.6489763pt;&#10;width:8.588268pt;&#10;height:3.4534645pt;&#10;z-index:661;&#10;mso-position-horizontal:absolute;&#10;mso-position-horizontal-relative:char;&#10;mso-position-vertical:absolute;&#10;mso-position-vertical-relative:line;&#10;mso-wrap-distance-left:6.7498426pt;&#10;mso-wrap-distance-right:6.7498426pt;">
                <v:stroke color="#000000"/>
                <v:imagedata r:id="rId779"/>
                <o:lock selection="t"/>
              </v:shape>
            </w:pict>
          </mc:Fallback>
        </mc:AlternateContent>
      </w:r>
      <w:r>
        <mc:AlternateContent>
          <mc:Choice Requires="wps">
            <w:drawing>
              <wp:anchor distT="0" distB="0" distL="85723" distR="85723" simplePos="0" relativeHeight="662" behindDoc="0" locked="0" layoutInCell="1" hidden="0" allowOverlap="1">
                <wp:simplePos x="0" y="0"/>
                <wp:positionH relativeFrom="character">
                  <wp:posOffset>-142849</wp:posOffset>
                </wp:positionH>
                <wp:positionV relativeFrom="line">
                  <wp:posOffset>-65636</wp:posOffset>
                </wp:positionV>
                <wp:extent cx="111879" cy="38343"/>
                <wp:effectExtent l="0" t="0" r="0" b="0"/>
                <wp:wrapNone/>
                <wp:docPr id="1168" name="对象 1168"/>
                <wp:cNvGraphicFramePr>
                  <a:graphicFrameLocks noChangeAspect="0" noSelect="1"/>
                </wp:cNvGraphicFramePr>
                <a:graphic>
                  <a:graphicData uri="http://schemas.microsoft.com/office/word/2010/wordprocessingInk">
                    <w14:contentPart bwMode="auto" r:id="rId780">
                      <w14:nvContentPartPr>
                        <w14:cNvContentPartPr/>
                      </w14:nvContentPartPr>
                      <w14:xfrm>
                        <a:off x="0" y="0"/>
                        <a:ext cx="111879" cy="38343"/>
                      </w14:xfrm>
                    </w14:contentPart>
                  </a:graphicData>
                </a:graphic>
              </wp:anchor>
            </w:drawing>
          </mc:Choice>
          <mc:Fallback>
            <w:pict>
              <v:shape type="#_x0000_t75" id="对象 1169" o:spid="_x0000_s1169" fillcolor="#FFFFFF" stroked="t" strokeweight="1.0pt" style="position:absolute;&#10;margin-left:-11.247952pt;&#10;margin-top:-5.168189pt;&#10;width:8.80937pt;&#10;height:3.019134pt;&#10;z-index:662;&#10;mso-position-horizontal:absolute;&#10;mso-position-horizontal-relative:char;&#10;mso-position-vertical:absolute;&#10;mso-position-vertical-relative:line;&#10;mso-wrap-distance-left:6.7498426pt;&#10;mso-wrap-distance-right:6.7498426pt;">
                <v:stroke color="#000000"/>
                <v:imagedata r:id="rId781"/>
                <o:lock selection="t"/>
              </v:shape>
            </w:pict>
          </mc:Fallback>
        </mc:AlternateContent>
      </w:r>
      <w:r>
        <mc:AlternateContent>
          <mc:Choice Requires="wps">
            <w:drawing>
              <wp:anchor distT="0" distB="0" distL="85723" distR="85723" simplePos="0" relativeHeight="663" behindDoc="0" locked="0" layoutInCell="1" hidden="0" allowOverlap="1">
                <wp:simplePos x="0" y="0"/>
                <wp:positionH relativeFrom="character">
                  <wp:posOffset>-8230</wp:posOffset>
                </wp:positionH>
                <wp:positionV relativeFrom="line">
                  <wp:posOffset>-73603</wp:posOffset>
                </wp:positionV>
                <wp:extent cx="87840" cy="87205"/>
                <wp:effectExtent l="0" t="0" r="0" b="0"/>
                <wp:wrapNone/>
                <wp:docPr id="1171" name="对象 1171"/>
                <wp:cNvGraphicFramePr>
                  <a:graphicFrameLocks noChangeAspect="0" noSelect="1"/>
                </wp:cNvGraphicFramePr>
                <a:graphic>
                  <a:graphicData uri="http://schemas.microsoft.com/office/word/2010/wordprocessingInk">
                    <w14:contentPart bwMode="auto" r:id="rId782">
                      <w14:nvContentPartPr>
                        <w14:cNvContentPartPr/>
                      </w14:nvContentPartPr>
                      <w14:xfrm>
                        <a:off x="0" y="0"/>
                        <a:ext cx="87840" cy="87205"/>
                      </w14:xfrm>
                    </w14:contentPart>
                  </a:graphicData>
                </a:graphic>
              </wp:anchor>
            </w:drawing>
          </mc:Choice>
          <mc:Fallback>
            <w:pict>
              <v:shape type="#_x0000_t75" id="对象 1172" o:spid="_x0000_s1172" fillcolor="#FFFFFF" stroked="t" strokeweight="1.0pt" style="position:absolute;&#10;margin-left:-0.6480315pt;&#10;margin-top:-5.7955117pt;&#10;width:6.916536pt;&#10;height:6.8665357pt;&#10;z-index:663;&#10;mso-position-horizontal:absolute;&#10;mso-position-horizontal-relative:char;&#10;mso-position-vertical:absolute;&#10;mso-position-vertical-relative:line;&#10;mso-wrap-distance-left:6.7498426pt;&#10;mso-wrap-distance-right:6.7498426pt;">
                <v:stroke color="#000000"/>
                <v:imagedata r:id="rId783"/>
                <o:lock selection="t"/>
              </v:shape>
            </w:pict>
          </mc:Fallback>
        </mc:AlternateContent>
      </w:r>
      <w:r>
        <mc:AlternateContent>
          <mc:Choice Requires="wps">
            <w:drawing>
              <wp:anchor distT="0" distB="0" distL="85723" distR="85723" simplePos="0" relativeHeight="664" behindDoc="0" locked="0" layoutInCell="1" hidden="0" allowOverlap="1">
                <wp:simplePos x="0" y="0"/>
                <wp:positionH relativeFrom="character">
                  <wp:posOffset>87662</wp:posOffset>
                </wp:positionH>
                <wp:positionV relativeFrom="line">
                  <wp:posOffset>-82914</wp:posOffset>
                </wp:positionV>
                <wp:extent cx="50665" cy="117048"/>
                <wp:effectExtent l="0" t="0" r="0" b="0"/>
                <wp:wrapNone/>
                <wp:docPr id="1174" name="对象 1174"/>
                <wp:cNvGraphicFramePr>
                  <a:graphicFrameLocks noChangeAspect="0" noSelect="1"/>
                </wp:cNvGraphicFramePr>
                <a:graphic>
                  <a:graphicData uri="http://schemas.microsoft.com/office/word/2010/wordprocessingInk">
                    <w14:contentPart bwMode="auto" r:id="rId784">
                      <w14:nvContentPartPr>
                        <w14:cNvContentPartPr/>
                      </w14:nvContentPartPr>
                      <w14:xfrm>
                        <a:off x="0" y="0"/>
                        <a:ext cx="50665" cy="117048"/>
                      </w14:xfrm>
                    </w14:contentPart>
                  </a:graphicData>
                </a:graphic>
              </wp:anchor>
            </w:drawing>
          </mc:Choice>
          <mc:Fallback>
            <w:pict>
              <v:shape type="#_x0000_t75" id="对象 1175" o:spid="_x0000_s1175" fillcolor="#FFFFFF" stroked="t" strokeweight="1.0pt" style="position:absolute;&#10;margin-left:6.9025197pt;&#10;margin-top:-6.5286613pt;&#10;width:3.9893703pt;&#10;height:9.216378pt;&#10;z-index:664;&#10;mso-position-horizontal:absolute;&#10;mso-position-horizontal-relative:char;&#10;mso-position-vertical:absolute;&#10;mso-position-vertical-relative:line;&#10;mso-wrap-distance-left:6.7498426pt;&#10;mso-wrap-distance-right:6.7498426pt;">
                <v:stroke color="#000000"/>
                <v:imagedata r:id="rId785"/>
                <o:lock selection="t"/>
              </v:shape>
            </w:pict>
          </mc:Fallback>
        </mc:AlternateContent>
      </w:r>
      <w:r>
        <mc:AlternateContent>
          <mc:Choice Requires="wps">
            <w:drawing>
              <wp:anchor distT="0" distB="0" distL="85723" distR="85723" simplePos="0" relativeHeight="665" behindDoc="0" locked="0" layoutInCell="1" hidden="0" allowOverlap="1">
                <wp:simplePos x="0" y="0"/>
                <wp:positionH relativeFrom="character">
                  <wp:posOffset>-337723</wp:posOffset>
                </wp:positionH>
                <wp:positionV relativeFrom="line">
                  <wp:posOffset>-92439</wp:posOffset>
                </wp:positionV>
                <wp:extent cx="100284" cy="298039"/>
                <wp:effectExtent l="0" t="0" r="0" b="0"/>
                <wp:wrapNone/>
                <wp:docPr id="1177" name="对象 1177"/>
                <wp:cNvGraphicFramePr>
                  <a:graphicFrameLocks noChangeAspect="0" noSelect="1"/>
                </wp:cNvGraphicFramePr>
                <a:graphic>
                  <a:graphicData uri="http://schemas.microsoft.com/office/word/2010/wordprocessingInk">
                    <w14:contentPart bwMode="auto" r:id="rId786">
                      <w14:nvContentPartPr>
                        <w14:cNvContentPartPr/>
                      </w14:nvContentPartPr>
                      <w14:xfrm>
                        <a:off x="0" y="0"/>
                        <a:ext cx="100284" cy="298039"/>
                      </w14:xfrm>
                    </w14:contentPart>
                  </a:graphicData>
                </a:graphic>
              </wp:anchor>
            </w:drawing>
          </mc:Choice>
          <mc:Fallback>
            <w:pict>
              <v:shape type="#_x0000_t75" id="对象 1178" o:spid="_x0000_s1178" fillcolor="#FFFFFF" stroked="t" strokeweight="1.0pt" style="position:absolute;&#10;margin-left:-26.592363pt;&#10;margin-top:-7.2786613pt;&#10;width:7.8963776pt;&#10;height:23.467638pt;&#10;z-index:665;&#10;mso-position-horizontal:absolute;&#10;mso-position-horizontal-relative:char;&#10;mso-position-vertical:absolute;&#10;mso-position-vertical-relative:line;&#10;mso-wrap-distance-left:6.7498426pt;&#10;mso-wrap-distance-right:6.7498426pt;">
                <v:stroke color="#000000"/>
                <v:imagedata r:id="rId787"/>
                <o:lock selection="t"/>
              </v:shape>
            </w:pict>
          </mc:Fallback>
        </mc:AlternateContent>
      </w:r>
      <w:r>
        <mc:AlternateContent>
          <mc:Choice Requires="wps">
            <w:drawing>
              <wp:anchor distT="0" distB="0" distL="85723" distR="85723" simplePos="0" relativeHeight="666" behindDoc="0" locked="0" layoutInCell="1" hidden="0" allowOverlap="1">
                <wp:simplePos x="0" y="0"/>
                <wp:positionH relativeFrom="character">
                  <wp:posOffset>-107924</wp:posOffset>
                </wp:positionH>
                <wp:positionV relativeFrom="line">
                  <wp:posOffset>-109663</wp:posOffset>
                </wp:positionV>
                <wp:extent cx="34970" cy="47913"/>
                <wp:effectExtent l="0" t="0" r="0" b="0"/>
                <wp:wrapNone/>
                <wp:docPr id="1180" name="对象 1180"/>
                <wp:cNvGraphicFramePr>
                  <a:graphicFrameLocks noChangeAspect="0" noSelect="1"/>
                </wp:cNvGraphicFramePr>
                <a:graphic>
                  <a:graphicData uri="http://schemas.microsoft.com/office/word/2010/wordprocessingInk">
                    <w14:contentPart bwMode="auto" r:id="rId788">
                      <w14:nvContentPartPr>
                        <w14:cNvContentPartPr/>
                      </w14:nvContentPartPr>
                      <w14:xfrm>
                        <a:off x="0" y="0"/>
                        <a:ext cx="34970" cy="47913"/>
                      </w14:xfrm>
                    </w14:contentPart>
                  </a:graphicData>
                </a:graphic>
              </wp:anchor>
            </w:drawing>
          </mc:Choice>
          <mc:Fallback>
            <w:pict>
              <v:shape type="#_x0000_t75" id="对象 1181" o:spid="_x0000_s1181" fillcolor="#FFFFFF" stroked="t" strokeweight="1.0pt" style="position:absolute;&#10;margin-left:-8.497952pt;&#10;margin-top:-8.634882pt;&#10;width:2.7535431pt;&#10;height:3.7726774pt;&#10;z-index:666;&#10;mso-position-horizontal:absolute;&#10;mso-position-horizontal-relative:char;&#10;mso-position-vertical:absolute;&#10;mso-position-vertical-relative:line;&#10;mso-wrap-distance-left:6.7498426pt;&#10;mso-wrap-distance-right:6.7498426pt;">
                <v:stroke color="#000000"/>
                <v:imagedata r:id="rId789"/>
                <o:lock selection="t"/>
              </v:shape>
            </w:pict>
          </mc:Fallback>
        </mc:AlternateContent>
      </w:r>
    </w:p>
    <w:p>
      <w:pPr>
        <w:rPr>
          <w:rFonts w:hint="eastAsia"/>
        </w:rPr>
      </w:pPr>
      <w:r>
        <w:rPr>
          <w:rFonts w:hint="eastAsia"/>
        </w:rPr>
        <w:t>3. 预测编码利用的是像素间的_</w:t>
      </w:r>
      <w:r>
        <mc:AlternateContent>
          <mc:Choice Requires="wps">
            <w:drawing>
              <wp:anchor distT="0" distB="0" distL="85723" distR="85723" simplePos="0" relativeHeight="634" behindDoc="0" locked="0" layoutInCell="1" hidden="0" allowOverlap="1">
                <wp:simplePos x="0" y="0"/>
                <wp:positionH relativeFrom="character">
                  <wp:posOffset>-32166</wp:posOffset>
                </wp:positionH>
                <wp:positionV relativeFrom="line">
                  <wp:posOffset>-18573</wp:posOffset>
                </wp:positionV>
                <wp:extent cx="30825" cy="129348"/>
                <wp:effectExtent l="0" t="0" r="0" b="0"/>
                <wp:wrapNone/>
                <wp:docPr id="1183" name="对象 1183"/>
                <wp:cNvGraphicFramePr>
                  <a:graphicFrameLocks noChangeAspect="0" noSelect="1"/>
                </wp:cNvGraphicFramePr>
                <a:graphic>
                  <a:graphicData uri="http://schemas.microsoft.com/office/word/2010/wordprocessingInk">
                    <w14:contentPart bwMode="auto" r:id="rId790">
                      <w14:nvContentPartPr>
                        <w14:cNvContentPartPr/>
                      </w14:nvContentPartPr>
                      <w14:xfrm>
                        <a:off x="0" y="0"/>
                        <a:ext cx="30825" cy="129348"/>
                      </w14:xfrm>
                    </w14:contentPart>
                  </a:graphicData>
                </a:graphic>
              </wp:anchor>
            </w:drawing>
          </mc:Choice>
          <mc:Fallback>
            <w:pict>
              <v:shape type="#_x0000_t75" id="对象 1184" o:spid="_x0000_s1184" fillcolor="#FFFFFF" stroked="t" strokeweight="1.0pt" style="position:absolute;&#10;margin-left:-2.5327559pt;&#10;margin-top:-1.462441pt;&#10;width:2.4271653pt;&#10;height:10.184882pt;&#10;z-index:634;&#10;mso-position-horizontal:absolute;&#10;mso-position-horizontal-relative:char;&#10;mso-position-vertical:absolute;&#10;mso-position-vertical-relative:line;&#10;mso-wrap-distance-left:6.7498426pt;&#10;mso-wrap-distance-right:6.7498426pt;">
                <v:stroke color="#000000"/>
                <v:imagedata r:id="rId791"/>
                <o:lock selection="t"/>
              </v:shape>
            </w:pict>
          </mc:Fallback>
        </mc:AlternateContent>
      </w:r>
      <w:r>
        <mc:AlternateContent>
          <mc:Choice Requires="wps">
            <w:drawing>
              <wp:anchor distT="0" distB="0" distL="85723" distR="85723" simplePos="0" relativeHeight="635" behindDoc="0" locked="0" layoutInCell="1" hidden="0" allowOverlap="1">
                <wp:simplePos x="0" y="0"/>
                <wp:positionH relativeFrom="character">
                  <wp:posOffset>1477</wp:posOffset>
                </wp:positionH>
                <wp:positionV relativeFrom="line">
                  <wp:posOffset>-30133</wp:posOffset>
                </wp:positionV>
                <wp:extent cx="92817" cy="70403"/>
                <wp:effectExtent l="0" t="0" r="0" b="0"/>
                <wp:wrapNone/>
                <wp:docPr id="1186" name="对象 1186"/>
                <wp:cNvGraphicFramePr>
                  <a:graphicFrameLocks noChangeAspect="0" noSelect="1"/>
                </wp:cNvGraphicFramePr>
                <a:graphic>
                  <a:graphicData uri="http://schemas.microsoft.com/office/word/2010/wordprocessingInk">
                    <w14:contentPart bwMode="auto" r:id="rId792">
                      <w14:nvContentPartPr>
                        <w14:cNvContentPartPr/>
                      </w14:nvContentPartPr>
                      <w14:xfrm>
                        <a:off x="0" y="0"/>
                        <a:ext cx="92817" cy="70403"/>
                      </w14:xfrm>
                    </w14:contentPart>
                  </a:graphicData>
                </a:graphic>
              </wp:anchor>
            </w:drawing>
          </mc:Choice>
          <mc:Fallback>
            <w:pict>
              <v:shape type="#_x0000_t75" id="对象 1187" o:spid="_x0000_s1187" fillcolor="#FFFFFF" stroked="t" strokeweight="1.0pt" style="position:absolute;&#10;margin-left:0.11629921pt;&#10;margin-top:-2.372677pt;&#10;width:7.3084254pt;&#10;height:5.5435433pt;&#10;z-index:635;&#10;mso-position-horizontal:absolute;&#10;mso-position-horizontal-relative:char;&#10;mso-position-vertical:absolute;&#10;mso-position-vertical-relative:line;&#10;mso-wrap-distance-left:6.7498426pt;&#10;mso-wrap-distance-right:6.7498426pt;">
                <v:stroke color="#000000"/>
                <v:imagedata r:id="rId793"/>
                <o:lock selection="t"/>
              </v:shape>
            </w:pict>
          </mc:Fallback>
        </mc:AlternateContent>
      </w:r>
      <w:r>
        <mc:AlternateContent>
          <mc:Choice Requires="wps">
            <w:drawing>
              <wp:anchor distT="0" distB="0" distL="85723" distR="85723" simplePos="0" relativeHeight="636" behindDoc="0" locked="0" layoutInCell="1" hidden="0" allowOverlap="1">
                <wp:simplePos x="0" y="0"/>
                <wp:positionH relativeFrom="character">
                  <wp:posOffset>20156</wp:posOffset>
                </wp:positionH>
                <wp:positionV relativeFrom="line">
                  <wp:posOffset>-64928</wp:posOffset>
                </wp:positionV>
                <wp:extent cx="31166" cy="42842"/>
                <wp:effectExtent l="0" t="0" r="0" b="0"/>
                <wp:wrapNone/>
                <wp:docPr id="1189" name="对象 1189"/>
                <wp:cNvGraphicFramePr>
                  <a:graphicFrameLocks noChangeAspect="0" noSelect="1"/>
                </wp:cNvGraphicFramePr>
                <a:graphic>
                  <a:graphicData uri="http://schemas.microsoft.com/office/word/2010/wordprocessingInk">
                    <w14:contentPart bwMode="auto" r:id="rId794">
                      <w14:nvContentPartPr>
                        <w14:cNvContentPartPr/>
                      </w14:nvContentPartPr>
                      <w14:xfrm>
                        <a:off x="0" y="0"/>
                        <a:ext cx="31166" cy="42842"/>
                      </w14:xfrm>
                    </w14:contentPart>
                  </a:graphicData>
                </a:graphic>
              </wp:anchor>
            </w:drawing>
          </mc:Choice>
          <mc:Fallback>
            <w:pict>
              <v:shape type="#_x0000_t75" id="对象 1190" o:spid="_x0000_s1190" fillcolor="#FFFFFF" stroked="t" strokeweight="1.0pt" style="position:absolute;&#10;margin-left:1.5870867pt;&#10;margin-top:-5.112441pt;&#10;width:2.454016pt;&#10;height:3.373386pt;&#10;z-index:636;&#10;mso-position-horizontal:absolute;&#10;mso-position-horizontal-relative:char;&#10;mso-position-vertical:absolute;&#10;mso-position-vertical-relative:line;&#10;mso-wrap-distance-left:6.7498426pt;&#10;mso-wrap-distance-right:6.7498426pt;">
                <v:stroke color="#000000"/>
                <v:imagedata r:id="rId795"/>
                <o:lock selection="t"/>
              </v:shape>
            </w:pict>
          </mc:Fallback>
        </mc:AlternateContent>
      </w:r>
      <w:r>
        <w:rPr>
          <w:rFonts w:hint="eastAsia"/>
        </w:rPr>
        <w:t>____</w:t>
      </w:r>
      <w:r>
        <mc:AlternateContent>
          <mc:Choice Requires="wps">
            <w:drawing>
              <wp:anchor distT="0" distB="0" distL="85723" distR="85723" simplePos="0" relativeHeight="624" behindDoc="0" locked="0" layoutInCell="1" hidden="0" allowOverlap="1">
                <wp:simplePos x="0" y="0"/>
                <wp:positionH relativeFrom="character">
                  <wp:posOffset>-53981</wp:posOffset>
                </wp:positionH>
                <wp:positionV relativeFrom="line">
                  <wp:posOffset>125171</wp:posOffset>
                </wp:positionV>
                <wp:extent cx="73658" cy="33605"/>
                <wp:effectExtent l="0" t="0" r="0" b="0"/>
                <wp:wrapNone/>
                <wp:docPr id="1192" name="对象 1192"/>
                <wp:cNvGraphicFramePr>
                  <a:graphicFrameLocks noChangeAspect="0" noSelect="1"/>
                </wp:cNvGraphicFramePr>
                <a:graphic>
                  <a:graphicData uri="http://schemas.microsoft.com/office/word/2010/wordprocessingInk">
                    <w14:contentPart bwMode="auto" r:id="rId796">
                      <w14:nvContentPartPr>
                        <w14:cNvContentPartPr/>
                      </w14:nvContentPartPr>
                      <w14:xfrm>
                        <a:off x="0" y="0"/>
                        <a:ext cx="73658" cy="33605"/>
                      </w14:xfrm>
                    </w14:contentPart>
                  </a:graphicData>
                </a:graphic>
              </wp:anchor>
            </w:drawing>
          </mc:Choice>
          <mc:Fallback>
            <w:pict>
              <v:shape type="#_x0000_t75" id="对象 1193" o:spid="_x0000_s1193" fillcolor="#FFFFFF" stroked="t" strokeweight="1.0pt" style="position:absolute;&#10;margin-left:-4.2504725pt;&#10;margin-top:9.855985pt;&#10;width:5.7998424pt;&#10;height:2.6460633pt;&#10;z-index:624;&#10;mso-position-horizontal:absolute;&#10;mso-position-horizontal-relative:char;&#10;mso-position-vertical:absolute;&#10;mso-position-vertical-relative:line;&#10;mso-wrap-distance-left:6.7498426pt;&#10;mso-wrap-distance-right:6.7498426pt;">
                <v:stroke color="#000000"/>
                <v:imagedata r:id="rId797"/>
                <o:lock selection="t"/>
              </v:shape>
            </w:pict>
          </mc:Fallback>
        </mc:AlternateContent>
      </w:r>
      <w:r>
        <mc:AlternateContent>
          <mc:Choice Requires="wps">
            <w:drawing>
              <wp:anchor distT="0" distB="0" distL="85723" distR="85723" simplePos="0" relativeHeight="625" behindDoc="0" locked="0" layoutInCell="1" hidden="0" allowOverlap="1">
                <wp:simplePos x="0" y="0"/>
                <wp:positionH relativeFrom="character">
                  <wp:posOffset>-51017</wp:posOffset>
                </wp:positionH>
                <wp:positionV relativeFrom="line">
                  <wp:posOffset>81623</wp:posOffset>
                </wp:positionV>
                <wp:extent cx="61481" cy="35218"/>
                <wp:effectExtent l="0" t="0" r="0" b="0"/>
                <wp:wrapNone/>
                <wp:docPr id="1195" name="对象 1195"/>
                <wp:cNvGraphicFramePr>
                  <a:graphicFrameLocks noChangeAspect="0" noSelect="1"/>
                </wp:cNvGraphicFramePr>
                <a:graphic>
                  <a:graphicData uri="http://schemas.microsoft.com/office/word/2010/wordprocessingInk">
                    <w14:contentPart bwMode="auto" r:id="rId798">
                      <w14:nvContentPartPr>
                        <w14:cNvContentPartPr/>
                      </w14:nvContentPartPr>
                      <w14:xfrm>
                        <a:off x="0" y="0"/>
                        <a:ext cx="61481" cy="35218"/>
                      </w14:xfrm>
                    </w14:contentPart>
                  </a:graphicData>
                </a:graphic>
              </wp:anchor>
            </w:drawing>
          </mc:Choice>
          <mc:Fallback>
            <w:pict>
              <v:shape type="#_x0000_t75" id="对象 1196" o:spid="_x0000_s1196" fillcolor="#FFFFFF" stroked="t" strokeweight="1.0pt" style="position:absolute;&#10;margin-left:-4.0170865pt;&#10;margin-top:6.4270077pt;&#10;width:4.8410234pt;&#10;height:2.7730708pt;&#10;z-index:625;&#10;mso-position-horizontal:absolute;&#10;mso-position-horizontal-relative:char;&#10;mso-position-vertical:absolute;&#10;mso-position-vertical-relative:line;&#10;mso-wrap-distance-left:6.7498426pt;&#10;mso-wrap-distance-right:6.7498426pt;">
                <v:stroke color="#000000"/>
                <v:imagedata r:id="rId799"/>
                <o:lock selection="t"/>
              </v:shape>
            </w:pict>
          </mc:Fallback>
        </mc:AlternateContent>
      </w:r>
      <w:r>
        <mc:AlternateContent>
          <mc:Choice Requires="wps">
            <w:drawing>
              <wp:anchor distT="0" distB="0" distL="85723" distR="85723" simplePos="0" relativeHeight="626" behindDoc="0" locked="0" layoutInCell="1" hidden="0" allowOverlap="1">
                <wp:simplePos x="0" y="0"/>
                <wp:positionH relativeFrom="character">
                  <wp:posOffset>-265855</wp:posOffset>
                </wp:positionH>
                <wp:positionV relativeFrom="line">
                  <wp:posOffset>73991</wp:posOffset>
                </wp:positionV>
                <wp:extent cx="157195" cy="137131"/>
                <wp:effectExtent l="0" t="0" r="0" b="0"/>
                <wp:wrapNone/>
                <wp:docPr id="1198" name="对象 1198"/>
                <wp:cNvGraphicFramePr>
                  <a:graphicFrameLocks noChangeAspect="0" noSelect="1"/>
                </wp:cNvGraphicFramePr>
                <a:graphic>
                  <a:graphicData uri="http://schemas.microsoft.com/office/word/2010/wordprocessingInk">
                    <w14:contentPart bwMode="auto" r:id="rId800">
                      <w14:nvContentPartPr>
                        <w14:cNvContentPartPr/>
                      </w14:nvContentPartPr>
                      <w14:xfrm>
                        <a:off x="0" y="0"/>
                        <a:ext cx="157195" cy="137131"/>
                      </w14:xfrm>
                    </w14:contentPart>
                  </a:graphicData>
                </a:graphic>
              </wp:anchor>
            </w:drawing>
          </mc:Choice>
          <mc:Fallback>
            <w:pict>
              <v:shape type="#_x0000_t75" id="对象 1199" o:spid="_x0000_s1199" fillcolor="#FFFFFF" stroked="t" strokeweight="1.0pt" style="position:absolute;&#10;margin-left:-20.933464pt;&#10;margin-top:5.826063pt;&#10;width:12.377558pt;&#10;height:10.797717pt;&#10;z-index:626;&#10;mso-position-horizontal:absolute;&#10;mso-position-horizontal-relative:char;&#10;mso-position-vertical:absolute;&#10;mso-position-vertical-relative:line;&#10;mso-wrap-distance-left:6.7498426pt;&#10;mso-wrap-distance-right:6.7498426pt;">
                <v:stroke color="#000000"/>
                <v:imagedata r:id="rId801"/>
                <o:lock selection="t"/>
              </v:shape>
            </w:pict>
          </mc:Fallback>
        </mc:AlternateContent>
      </w:r>
      <w:r>
        <mc:AlternateContent>
          <mc:Choice Requires="wps">
            <w:drawing>
              <wp:anchor distT="0" distB="0" distL="85723" distR="85723" simplePos="0" relativeHeight="627" behindDoc="0" locked="0" layoutInCell="1" hidden="0" allowOverlap="1">
                <wp:simplePos x="0" y="0"/>
                <wp:positionH relativeFrom="character">
                  <wp:posOffset>-75637</wp:posOffset>
                </wp:positionH>
                <wp:positionV relativeFrom="line">
                  <wp:posOffset>64187</wp:posOffset>
                </wp:positionV>
                <wp:extent cx="27593" cy="103290"/>
                <wp:effectExtent l="0" t="0" r="0" b="0"/>
                <wp:wrapNone/>
                <wp:docPr id="1201" name="对象 1201"/>
                <wp:cNvGraphicFramePr>
                  <a:graphicFrameLocks noChangeAspect="0" noSelect="1"/>
                </wp:cNvGraphicFramePr>
                <a:graphic>
                  <a:graphicData uri="http://schemas.microsoft.com/office/word/2010/wordprocessingInk">
                    <w14:contentPart bwMode="auto" r:id="rId802">
                      <w14:nvContentPartPr>
                        <w14:cNvContentPartPr/>
                      </w14:nvContentPartPr>
                      <w14:xfrm>
                        <a:off x="0" y="0"/>
                        <a:ext cx="27593" cy="103290"/>
                      </w14:xfrm>
                    </w14:contentPart>
                  </a:graphicData>
                </a:graphic>
              </wp:anchor>
            </w:drawing>
          </mc:Choice>
          <mc:Fallback>
            <w:pict>
              <v:shape type="#_x0000_t75" id="对象 1202" o:spid="_x0000_s1202" fillcolor="#FFFFFF" stroked="t" strokeweight="1.0pt" style="position:absolute;&#10;margin-left:-5.9556694pt;&#10;margin-top:5.0540943pt;&#10;width:2.172677pt;&#10;height:8.133071pt;&#10;z-index:627;&#10;mso-position-horizontal:absolute;&#10;mso-position-horizontal-relative:char;&#10;mso-position-vertical:absolute;&#10;mso-position-vertical-relative:line;&#10;mso-wrap-distance-left:6.7498426pt;&#10;mso-wrap-distance-right:6.7498426pt;">
                <v:stroke color="#000000"/>
                <v:imagedata r:id="rId803"/>
                <o:lock selection="t"/>
              </v:shape>
            </w:pict>
          </mc:Fallback>
        </mc:AlternateContent>
      </w:r>
      <w:r>
        <mc:AlternateContent>
          <mc:Choice Requires="wps">
            <w:drawing>
              <wp:anchor distT="0" distB="0" distL="85723" distR="85723" simplePos="0" relativeHeight="628" behindDoc="0" locked="0" layoutInCell="1" hidden="0" allowOverlap="1">
                <wp:simplePos x="0" y="0"/>
                <wp:positionH relativeFrom="character">
                  <wp:posOffset>-294112</wp:posOffset>
                </wp:positionH>
                <wp:positionV relativeFrom="line">
                  <wp:posOffset>38575</wp:posOffset>
                </wp:positionV>
                <wp:extent cx="44861" cy="91814"/>
                <wp:effectExtent l="0" t="0" r="0" b="0"/>
                <wp:wrapNone/>
                <wp:docPr id="1204" name="对象 1204"/>
                <wp:cNvGraphicFramePr>
                  <a:graphicFrameLocks noChangeAspect="0" noSelect="1"/>
                </wp:cNvGraphicFramePr>
                <a:graphic>
                  <a:graphicData uri="http://schemas.microsoft.com/office/word/2010/wordprocessingInk">
                    <w14:contentPart bwMode="auto" r:id="rId804">
                      <w14:nvContentPartPr>
                        <w14:cNvContentPartPr/>
                      </w14:nvContentPartPr>
                      <w14:xfrm>
                        <a:off x="0" y="0"/>
                        <a:ext cx="44861" cy="91814"/>
                      </w14:xfrm>
                    </w14:contentPart>
                  </a:graphicData>
                </a:graphic>
              </wp:anchor>
            </w:drawing>
          </mc:Choice>
          <mc:Fallback>
            <w:pict>
              <v:shape type="#_x0000_t75" id="对象 1205" o:spid="_x0000_s1205" fillcolor="#FFFFFF" stroked="t" strokeweight="1.0pt" style="position:absolute;&#10;margin-left:-23.158424pt;&#10;margin-top:3.0374017pt;&#10;width:3.5323625pt;&#10;height:7.229449pt;&#10;z-index:628;&#10;mso-position-horizontal:absolute;&#10;mso-position-horizontal-relative:char;&#10;mso-position-vertical:absolute;&#10;mso-position-vertical-relative:line;&#10;mso-wrap-distance-left:6.7498426pt;&#10;mso-wrap-distance-right:6.7498426pt;">
                <v:stroke color="#000000"/>
                <v:imagedata r:id="rId805"/>
                <o:lock selection="t"/>
              </v:shape>
            </w:pict>
          </mc:Fallback>
        </mc:AlternateContent>
      </w:r>
      <w:r>
        <mc:AlternateContent>
          <mc:Choice Requires="wps">
            <w:drawing>
              <wp:anchor distT="0" distB="0" distL="85723" distR="85723" simplePos="0" relativeHeight="629" behindDoc="0" locked="0" layoutInCell="1" hidden="0" allowOverlap="1">
                <wp:simplePos x="0" y="0"/>
                <wp:positionH relativeFrom="character">
                  <wp:posOffset>-221899</wp:posOffset>
                </wp:positionH>
                <wp:positionV relativeFrom="line">
                  <wp:posOffset>29209</wp:posOffset>
                </wp:positionV>
                <wp:extent cx="45616" cy="61224"/>
                <wp:effectExtent l="0" t="0" r="0" b="0"/>
                <wp:wrapNone/>
                <wp:docPr id="1207" name="对象 1207"/>
                <wp:cNvGraphicFramePr>
                  <a:graphicFrameLocks noChangeAspect="0" noSelect="1"/>
                </wp:cNvGraphicFramePr>
                <a:graphic>
                  <a:graphicData uri="http://schemas.microsoft.com/office/word/2010/wordprocessingInk">
                    <w14:contentPart bwMode="auto" r:id="rId806">
                      <w14:nvContentPartPr>
                        <w14:cNvContentPartPr/>
                      </w14:nvContentPartPr>
                      <w14:xfrm>
                        <a:off x="0" y="0"/>
                        <a:ext cx="45616" cy="61224"/>
                      </w14:xfrm>
                    </w14:contentPart>
                  </a:graphicData>
                </a:graphic>
              </wp:anchor>
            </w:drawing>
          </mc:Choice>
          <mc:Fallback>
            <w:pict>
              <v:shape type="#_x0000_t75" id="对象 1208" o:spid="_x0000_s1208" fillcolor="#FFFFFF" stroked="t" strokeweight="1.0pt" style="position:absolute;&#10;margin-left:-17.472363pt;&#10;margin-top:2.2999213pt;&#10;width:3.591811pt;&#10;height:4.8207874pt;&#10;z-index:629;&#10;mso-position-horizontal:absolute;&#10;mso-position-horizontal-relative:char;&#10;mso-position-vertical:absolute;&#10;mso-position-vertical-relative:line;&#10;mso-wrap-distance-left:6.7498426pt;&#10;mso-wrap-distance-right:6.7498426pt;">
                <v:stroke color="#000000"/>
                <v:imagedata r:id="rId807"/>
                <o:lock selection="t"/>
              </v:shape>
            </w:pict>
          </mc:Fallback>
        </mc:AlternateContent>
      </w:r>
      <w:r>
        <mc:AlternateContent>
          <mc:Choice Requires="wps">
            <w:drawing>
              <wp:anchor distT="0" distB="0" distL="85723" distR="85723" simplePos="0" relativeHeight="630" behindDoc="0" locked="0" layoutInCell="1" hidden="0" allowOverlap="1">
                <wp:simplePos x="0" y="0"/>
                <wp:positionH relativeFrom="character">
                  <wp:posOffset>-142349</wp:posOffset>
                </wp:positionH>
                <wp:positionV relativeFrom="line">
                  <wp:posOffset>26511</wp:posOffset>
                </wp:positionV>
                <wp:extent cx="29454" cy="175137"/>
                <wp:effectExtent l="0" t="0" r="0" b="0"/>
                <wp:wrapNone/>
                <wp:docPr id="1210" name="对象 1210"/>
                <wp:cNvGraphicFramePr>
                  <a:graphicFrameLocks noChangeAspect="0" noSelect="1"/>
                </wp:cNvGraphicFramePr>
                <a:graphic>
                  <a:graphicData uri="http://schemas.microsoft.com/office/word/2010/wordprocessingInk">
                    <w14:contentPart bwMode="auto" r:id="rId808">
                      <w14:nvContentPartPr>
                        <w14:cNvContentPartPr/>
                      </w14:nvContentPartPr>
                      <w14:xfrm>
                        <a:off x="0" y="0"/>
                        <a:ext cx="29454" cy="175137"/>
                      </w14:xfrm>
                    </w14:contentPart>
                  </a:graphicData>
                </a:graphic>
              </wp:anchor>
            </w:drawing>
          </mc:Choice>
          <mc:Fallback>
            <w:pict>
              <v:shape type="#_x0000_t75" id="对象 1211" o:spid="_x0000_s1211" fillcolor="#FFFFFF" stroked="t" strokeweight="1.0pt" style="position:absolute;&#10;margin-left:-11.208583pt;&#10;margin-top:2.0874803pt;&#10;width:2.319213pt;&#10;height:13.790314pt;&#10;z-index:630;&#10;mso-position-horizontal:absolute;&#10;mso-position-horizontal-relative:char;&#10;mso-position-vertical:absolute;&#10;mso-position-vertical-relative:line;&#10;mso-wrap-distance-left:6.7498426pt;&#10;mso-wrap-distance-right:6.7498426pt;">
                <v:stroke color="#000000"/>
                <v:imagedata r:id="rId809"/>
                <o:lock selection="t"/>
              </v:shape>
            </w:pict>
          </mc:Fallback>
        </mc:AlternateContent>
      </w:r>
      <w:r>
        <mc:AlternateContent>
          <mc:Choice Requires="wps">
            <w:drawing>
              <wp:anchor distT="0" distB="0" distL="85723" distR="85723" simplePos="0" relativeHeight="631" behindDoc="0" locked="0" layoutInCell="1" hidden="0" allowOverlap="1">
                <wp:simplePos x="0" y="0"/>
                <wp:positionH relativeFrom="character">
                  <wp:posOffset>-48055</wp:posOffset>
                </wp:positionH>
                <wp:positionV relativeFrom="line">
                  <wp:posOffset>12005</wp:posOffset>
                </wp:positionV>
                <wp:extent cx="79005" cy="154437"/>
                <wp:effectExtent l="0" t="0" r="0" b="0"/>
                <wp:wrapNone/>
                <wp:docPr id="1213" name="对象 1213"/>
                <wp:cNvGraphicFramePr>
                  <a:graphicFrameLocks noChangeAspect="0" noSelect="1"/>
                </wp:cNvGraphicFramePr>
                <a:graphic>
                  <a:graphicData uri="http://schemas.microsoft.com/office/word/2010/wordprocessingInk">
                    <w14:contentPart bwMode="auto" r:id="rId810">
                      <w14:nvContentPartPr>
                        <w14:cNvContentPartPr/>
                      </w14:nvContentPartPr>
                      <w14:xfrm>
                        <a:off x="0" y="0"/>
                        <a:ext cx="79005" cy="154437"/>
                      </w14:xfrm>
                    </w14:contentPart>
                  </a:graphicData>
                </a:graphic>
              </wp:anchor>
            </w:drawing>
          </mc:Choice>
          <mc:Fallback>
            <w:pict>
              <v:shape type="#_x0000_t75" id="对象 1214" o:spid="_x0000_s1214" fillcolor="#FFFFFF" stroked="t" strokeweight="1.0pt" style="position:absolute;&#10;margin-left:-3.7838583pt;&#10;margin-top:0.9452756pt;&#10;width:6.220866pt;&#10;height:12.160394pt;&#10;z-index:631;&#10;mso-position-horizontal:absolute;&#10;mso-position-horizontal-relative:char;&#10;mso-position-vertical:absolute;&#10;mso-position-vertical-relative:line;&#10;mso-wrap-distance-left:6.7498426pt;&#10;mso-wrap-distance-right:6.7498426pt;">
                <v:stroke color="#000000"/>
                <v:imagedata r:id="rId811"/>
                <o:lock selection="t"/>
              </v:shape>
            </w:pict>
          </mc:Fallback>
        </mc:AlternateContent>
      </w:r>
      <w:r>
        <mc:AlternateContent>
          <mc:Choice Requires="wps">
            <w:drawing>
              <wp:anchor distT="0" distB="0" distL="85723" distR="85723" simplePos="0" relativeHeight="632" behindDoc="0" locked="0" layoutInCell="1" hidden="0" allowOverlap="1">
                <wp:simplePos x="0" y="0"/>
                <wp:positionH relativeFrom="character">
                  <wp:posOffset>-111339</wp:posOffset>
                </wp:positionH>
                <wp:positionV relativeFrom="line">
                  <wp:posOffset>-40325</wp:posOffset>
                </wp:positionV>
                <wp:extent cx="33114" cy="26832"/>
                <wp:effectExtent l="0" t="0" r="0" b="0"/>
                <wp:wrapNone/>
                <wp:docPr id="1216" name="对象 1216"/>
                <wp:cNvGraphicFramePr>
                  <a:graphicFrameLocks noChangeAspect="0" noSelect="1"/>
                </wp:cNvGraphicFramePr>
                <a:graphic>
                  <a:graphicData uri="http://schemas.microsoft.com/office/word/2010/wordprocessingInk">
                    <w14:contentPart bwMode="auto" r:id="rId812">
                      <w14:nvContentPartPr>
                        <w14:cNvContentPartPr/>
                      </w14:nvContentPartPr>
                      <w14:xfrm>
                        <a:off x="0" y="0"/>
                        <a:ext cx="33114" cy="26832"/>
                      </w14:xfrm>
                    </w14:contentPart>
                  </a:graphicData>
                </a:graphic>
              </wp:anchor>
            </w:drawing>
          </mc:Choice>
          <mc:Fallback>
            <w:pict>
              <v:shape type="#_x0000_t75" id="对象 1217" o:spid="_x0000_s1217" fillcolor="#FFFFFF" stroked="t" strokeweight="1.0pt" style="position:absolute;&#10;margin-left:-8.76685pt;&#10;margin-top:-3.175197pt;&#10;width:2.6074014pt;&#10;height:2.112756pt;&#10;z-index:632;&#10;mso-position-horizontal:absolute;&#10;mso-position-horizontal-relative:char;&#10;mso-position-vertical:absolute;&#10;mso-position-vertical-relative:line;&#10;mso-wrap-distance-left:6.7498426pt;&#10;mso-wrap-distance-right:6.7498426pt;">
                <v:stroke color="#000000"/>
                <v:imagedata r:id="rId813"/>
                <o:lock selection="t"/>
              </v:shape>
            </w:pict>
          </mc:Fallback>
        </mc:AlternateContent>
      </w:r>
      <w:r>
        <mc:AlternateContent>
          <mc:Choice Requires="wps">
            <w:drawing>
              <wp:anchor distT="0" distB="0" distL="85723" distR="85723" simplePos="0" relativeHeight="633" behindDoc="0" locked="0" layoutInCell="1" hidden="0" allowOverlap="1">
                <wp:simplePos x="0" y="0"/>
                <wp:positionH relativeFrom="character">
                  <wp:posOffset>-47842</wp:posOffset>
                </wp:positionH>
                <wp:positionV relativeFrom="line">
                  <wp:posOffset>-46473</wp:posOffset>
                </wp:positionV>
                <wp:extent cx="134199" cy="256865"/>
                <wp:effectExtent l="0" t="0" r="0" b="0"/>
                <wp:wrapNone/>
                <wp:docPr id="1219" name="对象 1219"/>
                <wp:cNvGraphicFramePr>
                  <a:graphicFrameLocks noChangeAspect="0" noSelect="1"/>
                </wp:cNvGraphicFramePr>
                <a:graphic>
                  <a:graphicData uri="http://schemas.microsoft.com/office/word/2010/wordprocessingInk">
                    <w14:contentPart bwMode="auto" r:id="rId814">
                      <w14:nvContentPartPr>
                        <w14:cNvContentPartPr/>
                      </w14:nvContentPartPr>
                      <w14:xfrm>
                        <a:off x="0" y="0"/>
                        <a:ext cx="134199" cy="256865"/>
                      </w14:xfrm>
                    </w14:contentPart>
                  </a:graphicData>
                </a:graphic>
              </wp:anchor>
            </w:drawing>
          </mc:Choice>
          <mc:Fallback>
            <w:pict>
              <v:shape type="#_x0000_t75" id="对象 1220" o:spid="_x0000_s1220" fillcolor="#FFFFFF" stroked="t" strokeweight="1.0pt" style="position:absolute;&#10;margin-left:-3.7670865pt;&#10;margin-top:-3.6592913pt;&#10;width:10.566851pt;&#10;height:20.22559pt;&#10;z-index:633;&#10;mso-position-horizontal:absolute;&#10;mso-position-horizontal-relative:char;&#10;mso-position-vertical:absolute;&#10;mso-position-vertical-relative:line;&#10;mso-wrap-distance-left:6.7498426pt;&#10;mso-wrap-distance-right:6.7498426pt;">
                <v:stroke color="#000000"/>
                <v:imagedata r:id="rId815"/>
                <o:lock selection="t"/>
              </v:shape>
            </w:pict>
          </mc:Fallback>
        </mc:AlternateContent>
      </w:r>
      <w:r>
        <w:rPr>
          <w:rFonts w:hint="eastAsia"/>
        </w:rPr>
        <w:t>___相关性。</w:t>
      </w:r>
    </w:p>
    <w:p>
      <w:pPr>
        <w:rPr>
          <w:rFonts w:hint="eastAsia"/>
        </w:rPr>
      </w:pPr>
      <w:r>
        <w:rPr>
          <w:rFonts w:hint="eastAsia"/>
        </w:rPr>
        <w:t>4</w:t>
      </w:r>
      <w:r>
        <mc:AlternateContent>
          <mc:Choice Requires="wps">
            <w:drawing>
              <wp:anchor distT="0" distB="0" distL="85723" distR="85723" simplePos="0" relativeHeight="1019" behindDoc="0" locked="0" layoutInCell="1" hidden="0" allowOverlap="1">
                <wp:simplePos x="0" y="0"/>
                <wp:positionH relativeFrom="character">
                  <wp:posOffset>-136288</wp:posOffset>
                </wp:positionH>
                <wp:positionV relativeFrom="line">
                  <wp:posOffset>-57110</wp:posOffset>
                </wp:positionV>
                <wp:extent cx="193685" cy="284999"/>
                <wp:effectExtent l="0" t="0" r="0" b="0"/>
                <wp:wrapNone/>
                <wp:docPr id="1222" name="对象 1222"/>
                <wp:cNvGraphicFramePr>
                  <a:graphicFrameLocks noChangeAspect="0" noSelect="1"/>
                </wp:cNvGraphicFramePr>
                <a:graphic>
                  <a:graphicData uri="http://schemas.microsoft.com/office/word/2010/wordprocessingInk">
                    <w14:contentPart bwMode="auto" r:id="rId816">
                      <w14:nvContentPartPr>
                        <w14:cNvContentPartPr/>
                      </w14:nvContentPartPr>
                      <w14:xfrm>
                        <a:off x="0" y="0"/>
                        <a:ext cx="193685" cy="284999"/>
                      </w14:xfrm>
                    </w14:contentPart>
                  </a:graphicData>
                </a:graphic>
              </wp:anchor>
            </w:drawing>
          </mc:Choice>
          <mc:Fallback>
            <w:pict>
              <v:shape type="#_x0000_t75" id="对象 1223" o:spid="_x0000_s1223" fillcolor="#FFFFFF" stroked="t" strokeweight="1.0pt" style="position:absolute;&#10;margin-left:-10.7313385pt;&#10;margin-top:-4.4968505pt;&#10;width:15.250788pt;&#10;height:22.440866pt;&#10;z-index:1019;&#10;mso-position-horizontal:absolute;&#10;mso-position-horizontal-relative:char;&#10;mso-position-vertical:absolute;&#10;mso-position-vertical-relative:line;&#10;mso-wrap-distance-left:6.7498426pt;&#10;mso-wrap-distance-right:6.7498426pt;">
                <v:stroke color="#000000"/>
                <v:imagedata r:id="rId817"/>
                <o:lock selection="t"/>
              </v:shape>
            </w:pict>
          </mc:Fallback>
        </mc:AlternateContent>
      </w:r>
      <w:r>
        <w:rPr>
          <w:rFonts w:hint="eastAsia"/>
        </w:rPr>
        <w:t>. 维纳滤波是_</w:t>
      </w:r>
      <w:r>
        <mc:AlternateContent>
          <mc:Choice Requires="wps">
            <w:drawing>
              <wp:anchor distT="0" distB="0" distL="85723" distR="85723" simplePos="0" relativeHeight="612" behindDoc="0" locked="0" layoutInCell="1" hidden="0" allowOverlap="1">
                <wp:simplePos x="0" y="0"/>
                <wp:positionH relativeFrom="character">
                  <wp:posOffset>-4858</wp:posOffset>
                </wp:positionH>
                <wp:positionV relativeFrom="line">
                  <wp:posOffset>138949</wp:posOffset>
                </wp:positionV>
                <wp:extent cx="53974" cy="46628"/>
                <wp:effectExtent l="0" t="0" r="0" b="0"/>
                <wp:wrapNone/>
                <wp:docPr id="1225" name="对象 1225"/>
                <wp:cNvGraphicFramePr>
                  <a:graphicFrameLocks noChangeAspect="0" noSelect="1"/>
                </wp:cNvGraphicFramePr>
                <a:graphic>
                  <a:graphicData uri="http://schemas.microsoft.com/office/word/2010/wordprocessingInk">
                    <w14:contentPart bwMode="auto" r:id="rId818">
                      <w14:nvContentPartPr>
                        <w14:cNvContentPartPr/>
                      </w14:nvContentPartPr>
                      <w14:xfrm>
                        <a:off x="0" y="0"/>
                        <a:ext cx="53974" cy="46628"/>
                      </w14:xfrm>
                    </w14:contentPart>
                  </a:graphicData>
                </a:graphic>
              </wp:anchor>
            </w:drawing>
          </mc:Choice>
          <mc:Fallback>
            <w:pict>
              <v:shape type="#_x0000_t75" id="对象 1226" o:spid="_x0000_s1226" fillcolor="#FFFFFF" stroked="t" strokeweight="1.0pt" style="position:absolute;&#10;margin-left:-0.3825197pt;&#10;margin-top:10.940866pt;&#10;width:4.2499213pt;&#10;height:3.6714969pt;&#10;z-index:612;&#10;mso-position-horizontal:absolute;&#10;mso-position-horizontal-relative:char;&#10;mso-position-vertical:absolute;&#10;mso-position-vertical-relative:line;&#10;mso-wrap-distance-left:6.7498426pt;&#10;mso-wrap-distance-right:6.7498426pt;">
                <v:stroke color="#000000"/>
                <v:imagedata r:id="rId819"/>
                <o:lock selection="t"/>
              </v:shape>
            </w:pict>
          </mc:Fallback>
        </mc:AlternateContent>
      </w:r>
      <w:r>
        <mc:AlternateContent>
          <mc:Choice Requires="wps">
            <w:drawing>
              <wp:anchor distT="0" distB="0" distL="85723" distR="85723" simplePos="0" relativeHeight="613" behindDoc="0" locked="0" layoutInCell="1" hidden="0" allowOverlap="1">
                <wp:simplePos x="0" y="0"/>
                <wp:positionH relativeFrom="character">
                  <wp:posOffset>146269</wp:posOffset>
                </wp:positionH>
                <wp:positionV relativeFrom="line">
                  <wp:posOffset>117102</wp:posOffset>
                </wp:positionV>
                <wp:extent cx="42042" cy="38310"/>
                <wp:effectExtent l="0" t="0" r="0" b="0"/>
                <wp:wrapNone/>
                <wp:docPr id="1228" name="对象 1228"/>
                <wp:cNvGraphicFramePr>
                  <a:graphicFrameLocks noChangeAspect="0" noSelect="1"/>
                </wp:cNvGraphicFramePr>
                <a:graphic>
                  <a:graphicData uri="http://schemas.microsoft.com/office/word/2010/wordprocessingInk">
                    <w14:contentPart bwMode="auto" r:id="rId820">
                      <w14:nvContentPartPr>
                        <w14:cNvContentPartPr/>
                      </w14:nvContentPartPr>
                      <w14:xfrm>
                        <a:off x="0" y="0"/>
                        <a:ext cx="42042" cy="38310"/>
                      </w14:xfrm>
                    </w14:contentPart>
                  </a:graphicData>
                </a:graphic>
              </wp:anchor>
            </w:drawing>
          </mc:Choice>
          <mc:Fallback>
            <w:pict>
              <v:shape type="#_x0000_t75" id="对象 1229" o:spid="_x0000_s1229" fillcolor="#FFFFFF" stroked="t" strokeweight="1.0pt" style="position:absolute;&#10;margin-left:11.517244pt;&#10;margin-top:9.22063pt;&#10;width:3.3103936pt;&#10;height:3.0165358pt;&#10;z-index:613;&#10;mso-position-horizontal:absolute;&#10;mso-position-horizontal-relative:char;&#10;mso-position-vertical:absolute;&#10;mso-position-vertical-relative:line;&#10;mso-wrap-distance-left:6.7498426pt;&#10;mso-wrap-distance-right:6.7498426pt;">
                <v:stroke color="#000000"/>
                <v:imagedata r:id="rId821"/>
                <o:lock selection="t"/>
              </v:shape>
            </w:pict>
          </mc:Fallback>
        </mc:AlternateContent>
      </w:r>
      <w:r>
        <mc:AlternateContent>
          <mc:Choice Requires="wps">
            <w:drawing>
              <wp:anchor distT="0" distB="0" distL="85723" distR="85723" simplePos="0" relativeHeight="614" behindDoc="0" locked="0" layoutInCell="1" hidden="0" allowOverlap="1">
                <wp:simplePos x="0" y="0"/>
                <wp:positionH relativeFrom="character">
                  <wp:posOffset>-109219</wp:posOffset>
                </wp:positionH>
                <wp:positionV relativeFrom="line">
                  <wp:posOffset>89159</wp:posOffset>
                </wp:positionV>
                <wp:extent cx="30955" cy="111404"/>
                <wp:effectExtent l="0" t="0" r="0" b="0"/>
                <wp:wrapNone/>
                <wp:docPr id="1231" name="对象 1231"/>
                <wp:cNvGraphicFramePr>
                  <a:graphicFrameLocks noChangeAspect="0" noSelect="1"/>
                </wp:cNvGraphicFramePr>
                <a:graphic>
                  <a:graphicData uri="http://schemas.microsoft.com/office/word/2010/wordprocessingInk">
                    <w14:contentPart bwMode="auto" r:id="rId822">
                      <w14:nvContentPartPr>
                        <w14:cNvContentPartPr/>
                      </w14:nvContentPartPr>
                      <w14:xfrm>
                        <a:off x="0" y="0"/>
                        <a:ext cx="30955" cy="111404"/>
                      </w14:xfrm>
                    </w14:contentPart>
                  </a:graphicData>
                </a:graphic>
              </wp:anchor>
            </w:drawing>
          </mc:Choice>
          <mc:Fallback>
            <w:pict>
              <v:shape type="#_x0000_t75" id="对象 1232" o:spid="_x0000_s1232" fillcolor="#FFFFFF" stroked="t" strokeweight="1.0pt" style="position:absolute;&#10;margin-left:-8.599921pt;&#10;margin-top:7.0203934pt;&#10;width:2.43748pt;&#10;height:8.77197pt;&#10;z-index:614;&#10;mso-position-horizontal:absolute;&#10;mso-position-horizontal-relative:char;&#10;mso-position-vertical:absolute;&#10;mso-position-vertical-relative:line;&#10;mso-wrap-distance-left:6.7498426pt;&#10;mso-wrap-distance-right:6.7498426pt;">
                <v:stroke color="#000000"/>
                <v:imagedata r:id="rId823"/>
                <o:lock selection="t"/>
              </v:shape>
            </w:pict>
          </mc:Fallback>
        </mc:AlternateContent>
      </w:r>
      <w:r>
        <mc:AlternateContent>
          <mc:Choice Requires="wps">
            <w:drawing>
              <wp:anchor distT="0" distB="0" distL="85723" distR="85723" simplePos="0" relativeHeight="615" behindDoc="0" locked="0" layoutInCell="1" hidden="0" allowOverlap="1">
                <wp:simplePos x="0" y="0"/>
                <wp:positionH relativeFrom="character">
                  <wp:posOffset>-52206</wp:posOffset>
                </wp:positionH>
                <wp:positionV relativeFrom="line">
                  <wp:posOffset>80269</wp:posOffset>
                </wp:positionV>
                <wp:extent cx="29077" cy="153665"/>
                <wp:effectExtent l="0" t="0" r="0" b="0"/>
                <wp:wrapNone/>
                <wp:docPr id="1234" name="对象 1234"/>
                <wp:cNvGraphicFramePr>
                  <a:graphicFrameLocks noChangeAspect="0" noSelect="1"/>
                </wp:cNvGraphicFramePr>
                <a:graphic>
                  <a:graphicData uri="http://schemas.microsoft.com/office/word/2010/wordprocessingInk">
                    <w14:contentPart bwMode="auto" r:id="rId824">
                      <w14:nvContentPartPr>
                        <w14:cNvContentPartPr/>
                      </w14:nvContentPartPr>
                      <w14:xfrm>
                        <a:off x="0" y="0"/>
                        <a:ext cx="29077" cy="153665"/>
                      </w14:xfrm>
                    </w14:contentPart>
                  </a:graphicData>
                </a:graphic>
              </wp:anchor>
            </w:drawing>
          </mc:Choice>
          <mc:Fallback>
            <w:pict>
              <v:shape type="#_x0000_t75" id="对象 1235" o:spid="_x0000_s1235" fillcolor="#FFFFFF" stroked="t" strokeweight="1.0pt" style="position:absolute;&#10;margin-left:-4.1107087pt;&#10;margin-top:6.3203936pt;&#10;width:2.2895277pt;&#10;height:12.099608pt;&#10;z-index:615;&#10;mso-position-horizontal:absolute;&#10;mso-position-horizontal-relative:char;&#10;mso-position-vertical:absolute;&#10;mso-position-vertical-relative:line;&#10;mso-wrap-distance-left:6.7498426pt;&#10;mso-wrap-distance-right:6.7498426pt;">
                <v:stroke color="#000000"/>
                <v:imagedata r:id="rId825"/>
                <o:lock selection="t"/>
              </v:shape>
            </w:pict>
          </mc:Fallback>
        </mc:AlternateContent>
      </w:r>
      <w:r>
        <mc:AlternateContent>
          <mc:Choice Requires="wps">
            <w:drawing>
              <wp:anchor distT="0" distB="0" distL="85723" distR="85723" simplePos="0" relativeHeight="616" behindDoc="0" locked="0" layoutInCell="1" hidden="0" allowOverlap="1">
                <wp:simplePos x="0" y="0"/>
                <wp:positionH relativeFrom="character">
                  <wp:posOffset>-109672</wp:posOffset>
                </wp:positionH>
                <wp:positionV relativeFrom="line">
                  <wp:posOffset>75523</wp:posOffset>
                </wp:positionV>
                <wp:extent cx="171416" cy="150674"/>
                <wp:effectExtent l="0" t="0" r="0" b="0"/>
                <wp:wrapNone/>
                <wp:docPr id="1237" name="对象 1237"/>
                <wp:cNvGraphicFramePr>
                  <a:graphicFrameLocks noChangeAspect="0" noSelect="1"/>
                </wp:cNvGraphicFramePr>
                <a:graphic>
                  <a:graphicData uri="http://schemas.microsoft.com/office/word/2010/wordprocessingInk">
                    <w14:contentPart bwMode="auto" r:id="rId826">
                      <w14:nvContentPartPr>
                        <w14:cNvContentPartPr/>
                      </w14:nvContentPartPr>
                      <w14:xfrm>
                        <a:off x="0" y="0"/>
                        <a:ext cx="171416" cy="150674"/>
                      </w14:xfrm>
                    </w14:contentPart>
                  </a:graphicData>
                </a:graphic>
              </wp:anchor>
            </w:drawing>
          </mc:Choice>
          <mc:Fallback>
            <w:pict>
              <v:shape type="#_x0000_t75" id="对象 1238" o:spid="_x0000_s1238" fillcolor="#FFFFFF" stroked="t" strokeweight="1.0pt" style="position:absolute;&#10;margin-left:-8.635591pt;&#10;margin-top:5.946693pt;&#10;width:13.497322pt;&#10;height:11.864094pt;&#10;z-index:616;&#10;mso-position-horizontal:absolute;&#10;mso-position-horizontal-relative:char;&#10;mso-position-vertical:absolute;&#10;mso-position-vertical-relative:line;&#10;mso-wrap-distance-left:6.7498426pt;&#10;mso-wrap-distance-right:6.7498426pt;">
                <v:stroke color="#000000"/>
                <v:imagedata r:id="rId827"/>
                <o:lock selection="t"/>
              </v:shape>
            </w:pict>
          </mc:Fallback>
        </mc:AlternateContent>
      </w:r>
      <w:r>
        <mc:AlternateContent>
          <mc:Choice Requires="wps">
            <w:drawing>
              <wp:anchor distT="0" distB="0" distL="85723" distR="85723" simplePos="0" relativeHeight="617" behindDoc="0" locked="0" layoutInCell="1" hidden="0" allowOverlap="1">
                <wp:simplePos x="0" y="0"/>
                <wp:positionH relativeFrom="character">
                  <wp:posOffset>-133336</wp:posOffset>
                </wp:positionH>
                <wp:positionV relativeFrom="line">
                  <wp:posOffset>33724</wp:posOffset>
                </wp:positionV>
                <wp:extent cx="165750" cy="85067"/>
                <wp:effectExtent l="0" t="0" r="0" b="0"/>
                <wp:wrapNone/>
                <wp:docPr id="1240" name="对象 1240"/>
                <wp:cNvGraphicFramePr>
                  <a:graphicFrameLocks noChangeAspect="0" noSelect="1"/>
                </wp:cNvGraphicFramePr>
                <a:graphic>
                  <a:graphicData uri="http://schemas.microsoft.com/office/word/2010/wordprocessingInk">
                    <w14:contentPart bwMode="auto" r:id="rId828">
                      <w14:nvContentPartPr>
                        <w14:cNvContentPartPr/>
                      </w14:nvContentPartPr>
                      <w14:xfrm>
                        <a:off x="0" y="0"/>
                        <a:ext cx="165750" cy="85067"/>
                      </w14:xfrm>
                    </w14:contentPart>
                  </a:graphicData>
                </a:graphic>
              </wp:anchor>
            </w:drawing>
          </mc:Choice>
          <mc:Fallback>
            <w:pict>
              <v:shape type="#_x0000_t75" id="对象 1241" o:spid="_x0000_s1241" fillcolor="#FFFFFF" stroked="t" strokeweight="1.0pt" style="position:absolute;&#10;margin-left:-10.498898pt;&#10;margin-top:2.6554332pt;&#10;width:13.051182pt;&#10;height:6.698189pt;&#10;z-index:617;&#10;mso-position-horizontal:absolute;&#10;mso-position-horizontal-relative:char;&#10;mso-position-vertical:absolute;&#10;mso-position-vertical-relative:line;&#10;mso-wrap-distance-left:6.7498426pt;&#10;mso-wrap-distance-right:6.7498426pt;">
                <v:stroke color="#000000"/>
                <v:imagedata r:id="rId829"/>
                <o:lock selection="t"/>
              </v:shape>
            </w:pict>
          </mc:Fallback>
        </mc:AlternateContent>
      </w:r>
      <w:r>
        <mc:AlternateContent>
          <mc:Choice Requires="wps">
            <w:drawing>
              <wp:anchor distT="0" distB="0" distL="85723" distR="85723" simplePos="0" relativeHeight="618" behindDoc="0" locked="0" layoutInCell="1" hidden="0" allowOverlap="1">
                <wp:simplePos x="0" y="0"/>
                <wp:positionH relativeFrom="character">
                  <wp:posOffset>-61370</wp:posOffset>
                </wp:positionH>
                <wp:positionV relativeFrom="line">
                  <wp:posOffset>23618</wp:posOffset>
                </wp:positionV>
                <wp:extent cx="48393" cy="27364"/>
                <wp:effectExtent l="0" t="0" r="0" b="0"/>
                <wp:wrapNone/>
                <wp:docPr id="1243" name="对象 1243"/>
                <wp:cNvGraphicFramePr>
                  <a:graphicFrameLocks noChangeAspect="0" noSelect="1"/>
                </wp:cNvGraphicFramePr>
                <a:graphic>
                  <a:graphicData uri="http://schemas.microsoft.com/office/word/2010/wordprocessingInk">
                    <w14:contentPart bwMode="auto" r:id="rId830">
                      <w14:nvContentPartPr>
                        <w14:cNvContentPartPr/>
                      </w14:nvContentPartPr>
                      <w14:xfrm>
                        <a:off x="0" y="0"/>
                        <a:ext cx="48393" cy="27364"/>
                      </w14:xfrm>
                    </w14:contentPart>
                  </a:graphicData>
                </a:graphic>
              </wp:anchor>
            </w:drawing>
          </mc:Choice>
          <mc:Fallback>
            <w:pict>
              <v:shape type="#_x0000_t75" id="对象 1244" o:spid="_x0000_s1244" fillcolor="#FFFFFF" stroked="t" strokeweight="1.0pt" style="position:absolute;&#10;margin-left:-4.8322835pt;&#10;margin-top:1.8596851pt;&#10;width:3.8104727pt;&#10;height:2.154646pt;&#10;z-index:618;&#10;mso-position-horizontal:absolute;&#10;mso-position-horizontal-relative:char;&#10;mso-position-vertical:absolute;&#10;mso-position-vertical-relative:line;&#10;mso-wrap-distance-left:6.7498426pt;&#10;mso-wrap-distance-right:6.7498426pt;">
                <v:stroke color="#000000"/>
                <v:imagedata r:id="rId831"/>
                <o:lock selection="t"/>
              </v:shape>
            </w:pict>
          </mc:Fallback>
        </mc:AlternateContent>
      </w:r>
      <w:r>
        <mc:AlternateContent>
          <mc:Choice Requires="wps">
            <w:drawing>
              <wp:anchor distT="0" distB="0" distL="85723" distR="85723" simplePos="0" relativeHeight="619" behindDoc="0" locked="0" layoutInCell="1" hidden="0" allowOverlap="1">
                <wp:simplePos x="0" y="0"/>
                <wp:positionH relativeFrom="character">
                  <wp:posOffset>-79997</wp:posOffset>
                </wp:positionH>
                <wp:positionV relativeFrom="line">
                  <wp:posOffset>4281</wp:posOffset>
                </wp:positionV>
                <wp:extent cx="41024" cy="41023"/>
                <wp:effectExtent l="0" t="0" r="0" b="0"/>
                <wp:wrapNone/>
                <wp:docPr id="1246" name="对象 1246"/>
                <wp:cNvGraphicFramePr>
                  <a:graphicFrameLocks noChangeAspect="0" noSelect="1"/>
                </wp:cNvGraphicFramePr>
                <a:graphic>
                  <a:graphicData uri="http://schemas.microsoft.com/office/word/2010/wordprocessingInk">
                    <w14:contentPart bwMode="auto" r:id="rId832">
                      <w14:nvContentPartPr>
                        <w14:cNvContentPartPr/>
                      </w14:nvContentPartPr>
                      <w14:xfrm>
                        <a:off x="0" y="0"/>
                        <a:ext cx="41024" cy="41023"/>
                      </w14:xfrm>
                    </w14:contentPart>
                  </a:graphicData>
                </a:graphic>
              </wp:anchor>
            </w:drawing>
          </mc:Choice>
          <mc:Fallback>
            <w:pict>
              <v:shape type="#_x0000_t75" id="对象 1247" o:spid="_x0000_s1247" fillcolor="#FFFFFF" stroked="t" strokeweight="1.0pt" style="position:absolute;&#10;margin-left:-6.298976pt;&#10;margin-top:0.33708662pt;&#10;width:3.2302363pt;&#10;height:3.2301574pt;&#10;z-index:619;&#10;mso-position-horizontal:absolute;&#10;mso-position-horizontal-relative:char;&#10;mso-position-vertical:absolute;&#10;mso-position-vertical-relative:line;&#10;mso-wrap-distance-left:6.7498426pt;&#10;mso-wrap-distance-right:6.7498426pt;">
                <v:stroke color="#000000"/>
                <v:imagedata r:id="rId833"/>
                <o:lock selection="t"/>
              </v:shape>
            </w:pict>
          </mc:Fallback>
        </mc:AlternateContent>
      </w:r>
      <w:r>
        <mc:AlternateContent>
          <mc:Choice Requires="wps">
            <w:drawing>
              <wp:anchor distT="0" distB="0" distL="85723" distR="85723" simplePos="0" relativeHeight="620" behindDoc="0" locked="0" layoutInCell="1" hidden="0" allowOverlap="1">
                <wp:simplePos x="0" y="0"/>
                <wp:positionH relativeFrom="character">
                  <wp:posOffset>43238</wp:posOffset>
                </wp:positionH>
                <wp:positionV relativeFrom="line">
                  <wp:posOffset>-13284</wp:posOffset>
                </wp:positionV>
                <wp:extent cx="92384" cy="228705"/>
                <wp:effectExtent l="0" t="0" r="0" b="0"/>
                <wp:wrapNone/>
                <wp:docPr id="1249" name="对象 1249"/>
                <wp:cNvGraphicFramePr>
                  <a:graphicFrameLocks noChangeAspect="0" noSelect="1"/>
                </wp:cNvGraphicFramePr>
                <a:graphic>
                  <a:graphicData uri="http://schemas.microsoft.com/office/word/2010/wordprocessingInk">
                    <w14:contentPart bwMode="auto" r:id="rId834">
                      <w14:nvContentPartPr>
                        <w14:cNvContentPartPr/>
                      </w14:nvContentPartPr>
                      <w14:xfrm>
                        <a:off x="0" y="0"/>
                        <a:ext cx="92384" cy="228705"/>
                      </w14:xfrm>
                    </w14:contentPart>
                  </a:graphicData>
                </a:graphic>
              </wp:anchor>
            </w:drawing>
          </mc:Choice>
          <mc:Fallback>
            <w:pict>
              <v:shape type="#_x0000_t75" id="对象 1250" o:spid="_x0000_s1250" fillcolor="#FFFFFF" stroked="t" strokeweight="1.0pt" style="position:absolute;&#10;margin-left:3.404567pt;&#10;margin-top:-1.0459843pt;&#10;width:7.2743306pt;&#10;height:18.008268pt;&#10;z-index:620;&#10;mso-position-horizontal:absolute;&#10;mso-position-horizontal-relative:char;&#10;mso-position-vertical:absolute;&#10;mso-position-vertical-relative:line;&#10;mso-wrap-distance-left:6.7498426pt;&#10;mso-wrap-distance-right:6.7498426pt;">
                <v:stroke color="#000000"/>
                <v:imagedata r:id="rId835"/>
                <o:lock selection="t"/>
              </v:shape>
            </w:pict>
          </mc:Fallback>
        </mc:AlternateContent>
      </w:r>
      <w:r>
        <mc:AlternateContent>
          <mc:Choice Requires="wps">
            <w:drawing>
              <wp:anchor distT="0" distB="0" distL="85723" distR="85723" simplePos="0" relativeHeight="621" behindDoc="0" locked="0" layoutInCell="1" hidden="0" allowOverlap="1">
                <wp:simplePos x="0" y="0"/>
                <wp:positionH relativeFrom="character">
                  <wp:posOffset>-68567</wp:posOffset>
                </wp:positionH>
                <wp:positionV relativeFrom="line">
                  <wp:posOffset>-17473</wp:posOffset>
                </wp:positionV>
                <wp:extent cx="75715" cy="41442"/>
                <wp:effectExtent l="0" t="0" r="0" b="0"/>
                <wp:wrapNone/>
                <wp:docPr id="1252" name="对象 1252"/>
                <wp:cNvGraphicFramePr>
                  <a:graphicFrameLocks noChangeAspect="0" noSelect="1"/>
                </wp:cNvGraphicFramePr>
                <a:graphic>
                  <a:graphicData uri="http://schemas.microsoft.com/office/word/2010/wordprocessingInk">
                    <w14:contentPart bwMode="auto" r:id="rId836">
                      <w14:nvContentPartPr>
                        <w14:cNvContentPartPr/>
                      </w14:nvContentPartPr>
                      <w14:xfrm>
                        <a:off x="0" y="0"/>
                        <a:ext cx="75715" cy="41442"/>
                      </w14:xfrm>
                    </w14:contentPart>
                  </a:graphicData>
                </a:graphic>
              </wp:anchor>
            </w:drawing>
          </mc:Choice>
          <mc:Fallback>
            <w:pict>
              <v:shape type="#_x0000_t75" id="对象 1253" o:spid="_x0000_s1253" fillcolor="#FFFFFF" stroked="t" strokeweight="1.0pt" style="position:absolute;&#10;margin-left:-5.3989763pt;&#10;margin-top:-1.3758267pt;&#10;width:5.961811pt;&#10;height:3.2631495pt;&#10;z-index:621;&#10;mso-position-horizontal:absolute;&#10;mso-position-horizontal-relative:char;&#10;mso-position-vertical:absolute;&#10;mso-position-vertical-relative:line;&#10;mso-wrap-distance-left:6.7498426pt;&#10;mso-wrap-distance-right:6.7498426pt;">
                <v:stroke color="#000000"/>
                <v:imagedata r:id="rId837"/>
                <o:lock selection="t"/>
              </v:shape>
            </w:pict>
          </mc:Fallback>
        </mc:AlternateContent>
      </w:r>
      <w:r>
        <mc:AlternateContent>
          <mc:Choice Requires="wps">
            <w:drawing>
              <wp:anchor distT="0" distB="0" distL="85723" distR="85723" simplePos="0" relativeHeight="622" behindDoc="0" locked="0" layoutInCell="1" hidden="0" allowOverlap="1">
                <wp:simplePos x="0" y="0"/>
                <wp:positionH relativeFrom="character">
                  <wp:posOffset>-91320</wp:posOffset>
                </wp:positionH>
                <wp:positionV relativeFrom="line">
                  <wp:posOffset>-21538</wp:posOffset>
                </wp:positionV>
                <wp:extent cx="38175" cy="97770"/>
                <wp:effectExtent l="0" t="0" r="0" b="0"/>
                <wp:wrapNone/>
                <wp:docPr id="1255" name="对象 1255"/>
                <wp:cNvGraphicFramePr>
                  <a:graphicFrameLocks noChangeAspect="0" noSelect="1"/>
                </wp:cNvGraphicFramePr>
                <a:graphic>
                  <a:graphicData uri="http://schemas.microsoft.com/office/word/2010/wordprocessingInk">
                    <w14:contentPart bwMode="auto" r:id="rId838">
                      <w14:nvContentPartPr>
                        <w14:cNvContentPartPr/>
                      </w14:nvContentPartPr>
                      <w14:xfrm>
                        <a:off x="0" y="0"/>
                        <a:ext cx="38175" cy="97770"/>
                      </w14:xfrm>
                    </w14:contentPart>
                  </a:graphicData>
                </a:graphic>
              </wp:anchor>
            </w:drawing>
          </mc:Choice>
          <mc:Fallback>
            <w:pict>
              <v:shape type="#_x0000_t75" id="对象 1256" o:spid="_x0000_s1256" fillcolor="#FFFFFF" stroked="t" strokeweight="1.0pt" style="position:absolute;&#10;margin-left:-7.190551pt;&#10;margin-top:-1.6959056pt;&#10;width:3.0059054pt;&#10;height:7.698426pt;&#10;z-index:622;&#10;mso-position-horizontal:absolute;&#10;mso-position-horizontal-relative:char;&#10;mso-position-vertical:absolute;&#10;mso-position-vertical-relative:line;&#10;mso-wrap-distance-left:6.7498426pt;&#10;mso-wrap-distance-right:6.7498426pt;">
                <v:stroke color="#000000"/>
                <v:imagedata r:id="rId839"/>
                <o:lock selection="t"/>
              </v:shape>
            </w:pict>
          </mc:Fallback>
        </mc:AlternateContent>
      </w:r>
      <w:r>
        <mc:AlternateContent>
          <mc:Choice Requires="wps">
            <w:drawing>
              <wp:anchor distT="0" distB="0" distL="85723" distR="85723" simplePos="0" relativeHeight="623" behindDoc="0" locked="0" layoutInCell="1" hidden="0" allowOverlap="1">
                <wp:simplePos x="0" y="0"/>
                <wp:positionH relativeFrom="character">
                  <wp:posOffset>-58195</wp:posOffset>
                </wp:positionH>
                <wp:positionV relativeFrom="line">
                  <wp:posOffset>-50295</wp:posOffset>
                </wp:positionV>
                <wp:extent cx="86119" cy="93211"/>
                <wp:effectExtent l="0" t="0" r="0" b="0"/>
                <wp:wrapNone/>
                <wp:docPr id="1258" name="对象 1258"/>
                <wp:cNvGraphicFramePr>
                  <a:graphicFrameLocks noChangeAspect="0" noSelect="1"/>
                </wp:cNvGraphicFramePr>
                <a:graphic>
                  <a:graphicData uri="http://schemas.microsoft.com/office/word/2010/wordprocessingInk">
                    <w14:contentPart bwMode="auto" r:id="rId840">
                      <w14:nvContentPartPr>
                        <w14:cNvContentPartPr/>
                      </w14:nvContentPartPr>
                      <w14:xfrm>
                        <a:off x="0" y="0"/>
                        <a:ext cx="86119" cy="93211"/>
                      </w14:xfrm>
                    </w14:contentPart>
                  </a:graphicData>
                </a:graphic>
              </wp:anchor>
            </w:drawing>
          </mc:Choice>
          <mc:Fallback>
            <w:pict>
              <v:shape type="#_x0000_t75" id="对象 1259" o:spid="_x0000_s1259" fillcolor="#FFFFFF" stroked="t" strokeweight="1.0pt" style="position:absolute;&#10;margin-left:-4.5822835pt;&#10;margin-top:-3.9602363pt;&#10;width:6.781023pt;&#10;height:7.3394494pt;&#10;z-index:623;&#10;mso-position-horizontal:absolute;&#10;mso-position-horizontal-relative:char;&#10;mso-position-vertical:absolute;&#10;mso-position-vertical-relative:line;&#10;mso-wrap-distance-left:6.7498426pt;&#10;mso-wrap-distance-right:6.7498426pt;">
                <v:stroke color="#000000"/>
                <v:imagedata r:id="rId841"/>
                <o:lock selection="t"/>
              </v:shape>
            </w:pict>
          </mc:Fallback>
        </mc:AlternateContent>
      </w:r>
      <w:r>
        <w:rPr>
          <w:rFonts w:hint="eastAsia"/>
        </w:rPr>
        <w:t>_______</w:t>
      </w:r>
      <w:r>
        <mc:AlternateContent>
          <mc:Choice Requires="wps">
            <w:drawing>
              <wp:anchor distT="0" distB="0" distL="85723" distR="85723" simplePos="0" relativeHeight="591" behindDoc="0" locked="0" layoutInCell="1" hidden="0" allowOverlap="1">
                <wp:simplePos x="0" y="0"/>
                <wp:positionH relativeFrom="character">
                  <wp:posOffset>-183720</wp:posOffset>
                </wp:positionH>
                <wp:positionV relativeFrom="line">
                  <wp:posOffset>114169</wp:posOffset>
                </wp:positionV>
                <wp:extent cx="66039" cy="35593"/>
                <wp:effectExtent l="0" t="0" r="0" b="0"/>
                <wp:wrapNone/>
                <wp:docPr id="1261" name="对象 1261"/>
                <wp:cNvGraphicFramePr>
                  <a:graphicFrameLocks noChangeAspect="0" noSelect="1"/>
                </wp:cNvGraphicFramePr>
                <a:graphic>
                  <a:graphicData uri="http://schemas.microsoft.com/office/word/2010/wordprocessingInk">
                    <w14:contentPart bwMode="auto" r:id="rId842">
                      <w14:nvContentPartPr>
                        <w14:cNvContentPartPr/>
                      </w14:nvContentPartPr>
                      <w14:xfrm>
                        <a:off x="0" y="0"/>
                        <a:ext cx="66039" cy="35593"/>
                      </w14:xfrm>
                    </w14:contentPart>
                  </a:graphicData>
                </a:graphic>
              </wp:anchor>
            </w:drawing>
          </mc:Choice>
          <mc:Fallback>
            <w:pict>
              <v:shape type="#_x0000_t75" id="对象 1262" o:spid="_x0000_s1262" fillcolor="#FFFFFF" stroked="t" strokeweight="1.0pt" style="position:absolute;&#10;margin-left:-14.466142pt;&#10;margin-top:8.989685pt;&#10;width:5.1999216pt;&#10;height:2.8025982pt;&#10;z-index:591;&#10;mso-position-horizontal:absolute;&#10;mso-position-horizontal-relative:char;&#10;mso-position-vertical:absolute;&#10;mso-position-vertical-relative:line;&#10;mso-wrap-distance-left:6.7498426pt;&#10;mso-wrap-distance-right:6.7498426pt;">
                <v:stroke color="#000000"/>
                <v:imagedata r:id="rId843"/>
                <o:lock selection="t"/>
              </v:shape>
            </w:pict>
          </mc:Fallback>
        </mc:AlternateContent>
      </w:r>
      <w:r>
        <mc:AlternateContent>
          <mc:Choice Requires="wps">
            <w:drawing>
              <wp:anchor distT="0" distB="0" distL="85723" distR="85723" simplePos="0" relativeHeight="592" behindDoc="0" locked="0" layoutInCell="1" hidden="0" allowOverlap="1">
                <wp:simplePos x="0" y="0"/>
                <wp:positionH relativeFrom="character">
                  <wp:posOffset>143088</wp:posOffset>
                </wp:positionH>
                <wp:positionV relativeFrom="line">
                  <wp:posOffset>97838</wp:posOffset>
                </wp:positionV>
                <wp:extent cx="64133" cy="52112"/>
                <wp:effectExtent l="0" t="0" r="0" b="0"/>
                <wp:wrapNone/>
                <wp:docPr id="1264" name="对象 1264"/>
                <wp:cNvGraphicFramePr>
                  <a:graphicFrameLocks noChangeAspect="0" noSelect="1"/>
                </wp:cNvGraphicFramePr>
                <a:graphic>
                  <a:graphicData uri="http://schemas.microsoft.com/office/word/2010/wordprocessingInk">
                    <w14:contentPart bwMode="auto" r:id="rId844">
                      <w14:nvContentPartPr>
                        <w14:cNvContentPartPr/>
                      </w14:nvContentPartPr>
                      <w14:xfrm>
                        <a:off x="0" y="0"/>
                        <a:ext cx="64133" cy="52112"/>
                      </w14:xfrm>
                    </w14:contentPart>
                  </a:graphicData>
                </a:graphic>
              </wp:anchor>
            </w:drawing>
          </mc:Choice>
          <mc:Fallback>
            <w:pict>
              <v:shape type="#_x0000_t75" id="对象 1265" o:spid="_x0000_s1265" fillcolor="#FFFFFF" stroked="t" strokeweight="1.0pt" style="position:absolute;&#10;margin-left:11.266771pt;&#10;margin-top:7.7037797pt;&#10;width:5.0498433pt;&#10;height:4.1033072pt;&#10;z-index:592;&#10;mso-position-horizontal:absolute;&#10;mso-position-horizontal-relative:char;&#10;mso-position-vertical:absolute;&#10;mso-position-vertical-relative:line;&#10;mso-wrap-distance-left:6.7498426pt;&#10;mso-wrap-distance-right:6.7498426pt;">
                <v:stroke color="#000000"/>
                <v:imagedata r:id="rId845"/>
                <o:lock selection="t"/>
              </v:shape>
            </w:pict>
          </mc:Fallback>
        </mc:AlternateContent>
      </w:r>
      <w:r>
        <mc:AlternateContent>
          <mc:Choice Requires="wps">
            <w:drawing>
              <wp:anchor distT="0" distB="0" distL="85723" distR="85723" simplePos="0" relativeHeight="593" behindDoc="0" locked="0" layoutInCell="1" hidden="0" allowOverlap="1">
                <wp:simplePos x="0" y="0"/>
                <wp:positionH relativeFrom="character">
                  <wp:posOffset>239182</wp:posOffset>
                </wp:positionH>
                <wp:positionV relativeFrom="line">
                  <wp:posOffset>75840</wp:posOffset>
                </wp:positionV>
                <wp:extent cx="124114" cy="119979"/>
                <wp:effectExtent l="0" t="0" r="0" b="0"/>
                <wp:wrapNone/>
                <wp:docPr id="1267" name="对象 1267"/>
                <wp:cNvGraphicFramePr>
                  <a:graphicFrameLocks noChangeAspect="0" noSelect="1"/>
                </wp:cNvGraphicFramePr>
                <a:graphic>
                  <a:graphicData uri="http://schemas.microsoft.com/office/word/2010/wordprocessingInk">
                    <w14:contentPart bwMode="auto" r:id="rId846">
                      <w14:nvContentPartPr>
                        <w14:cNvContentPartPr/>
                      </w14:nvContentPartPr>
                      <w14:xfrm>
                        <a:off x="0" y="0"/>
                        <a:ext cx="124114" cy="119979"/>
                      </w14:xfrm>
                    </w14:contentPart>
                  </a:graphicData>
                </a:graphic>
              </wp:anchor>
            </w:drawing>
          </mc:Choice>
          <mc:Fallback>
            <w:pict>
              <v:shape type="#_x0000_t75" id="对象 1268" o:spid="_x0000_s1268" fillcolor="#FFFFFF" stroked="t" strokeweight="1.0pt" style="position:absolute;&#10;margin-left:18.83323pt;&#10;margin-top:5.9716535pt;&#10;width:9.772757pt;&#10;height:9.4471655pt;&#10;z-index:593;&#10;mso-position-horizontal:absolute;&#10;mso-position-horizontal-relative:char;&#10;mso-position-vertical:absolute;&#10;mso-position-vertical-relative:line;&#10;mso-wrap-distance-left:6.7498426pt;&#10;mso-wrap-distance-right:6.7498426pt;">
                <v:stroke color="#000000"/>
                <v:imagedata r:id="rId847"/>
                <o:lock selection="t"/>
              </v:shape>
            </w:pict>
          </mc:Fallback>
        </mc:AlternateContent>
      </w:r>
      <w:r>
        <mc:AlternateContent>
          <mc:Choice Requires="wps">
            <w:drawing>
              <wp:anchor distT="0" distB="0" distL="85723" distR="85723" simplePos="0" relativeHeight="594" behindDoc="0" locked="0" layoutInCell="1" hidden="0" allowOverlap="1">
                <wp:simplePos x="0" y="0"/>
                <wp:positionH relativeFrom="character">
                  <wp:posOffset>-171442</wp:posOffset>
                </wp:positionH>
                <wp:positionV relativeFrom="line">
                  <wp:posOffset>62966</wp:posOffset>
                </wp:positionV>
                <wp:extent cx="36493" cy="23179"/>
                <wp:effectExtent l="0" t="0" r="0" b="0"/>
                <wp:wrapNone/>
                <wp:docPr id="1270" name="对象 1270"/>
                <wp:cNvGraphicFramePr>
                  <a:graphicFrameLocks noChangeAspect="0" noSelect="1"/>
                </wp:cNvGraphicFramePr>
                <a:graphic>
                  <a:graphicData uri="http://schemas.microsoft.com/office/word/2010/wordprocessingInk">
                    <w14:contentPart bwMode="auto" r:id="rId848">
                      <w14:nvContentPartPr>
                        <w14:cNvContentPartPr/>
                      </w14:nvContentPartPr>
                      <w14:xfrm>
                        <a:off x="0" y="0"/>
                        <a:ext cx="36493" cy="23179"/>
                      </w14:xfrm>
                    </w14:contentPart>
                  </a:graphicData>
                </a:graphic>
              </wp:anchor>
            </w:drawing>
          </mc:Choice>
          <mc:Fallback>
            <w:pict>
              <v:shape type="#_x0000_t75" id="对象 1271" o:spid="_x0000_s1271" fillcolor="#FFFFFF" stroked="t" strokeweight="1.0pt" style="position:absolute;&#10;margin-left:-13.49937pt;&#10;margin-top:4.957953pt;&#10;width:2.8734646pt;&#10;height:1.8251182pt;&#10;z-index:594;&#10;mso-position-horizontal:absolute;&#10;mso-position-horizontal-relative:char;&#10;mso-position-vertical:absolute;&#10;mso-position-vertical-relative:line;&#10;mso-wrap-distance-left:6.7498426pt;&#10;mso-wrap-distance-right:6.7498426pt;">
                <v:stroke color="#000000"/>
                <v:imagedata r:id="rId849"/>
                <o:lock selection="t"/>
              </v:shape>
            </w:pict>
          </mc:Fallback>
        </mc:AlternateContent>
      </w:r>
      <w:r>
        <mc:AlternateContent>
          <mc:Choice Requires="wps">
            <w:drawing>
              <wp:anchor distT="0" distB="0" distL="85723" distR="85723" simplePos="0" relativeHeight="595" behindDoc="0" locked="0" layoutInCell="1" hidden="0" allowOverlap="1">
                <wp:simplePos x="0" y="0"/>
                <wp:positionH relativeFrom="character">
                  <wp:posOffset>113244</wp:posOffset>
                </wp:positionH>
                <wp:positionV relativeFrom="line">
                  <wp:posOffset>38866</wp:posOffset>
                </wp:positionV>
                <wp:extent cx="80045" cy="37064"/>
                <wp:effectExtent l="0" t="0" r="0" b="0"/>
                <wp:wrapNone/>
                <wp:docPr id="1273" name="对象 1273"/>
                <wp:cNvGraphicFramePr>
                  <a:graphicFrameLocks noChangeAspect="0" noSelect="1"/>
                </wp:cNvGraphicFramePr>
                <a:graphic>
                  <a:graphicData uri="http://schemas.microsoft.com/office/word/2010/wordprocessingInk">
                    <w14:contentPart bwMode="auto" r:id="rId850">
                      <w14:nvContentPartPr>
                        <w14:cNvContentPartPr/>
                      </w14:nvContentPartPr>
                      <w14:xfrm>
                        <a:off x="0" y="0"/>
                        <a:ext cx="80045" cy="37064"/>
                      </w14:xfrm>
                    </w14:contentPart>
                  </a:graphicData>
                </a:graphic>
              </wp:anchor>
            </w:drawing>
          </mc:Choice>
          <mc:Fallback>
            <w:pict>
              <v:shape type="#_x0000_t75" id="对象 1274" o:spid="_x0000_s1274" fillcolor="#FFFFFF" stroked="t" strokeweight="1.0pt" style="position:absolute;&#10;margin-left:8.91685pt;&#10;margin-top:3.060315pt;&#10;width:6.3027563pt;&#10;height:2.9184253pt;&#10;z-index:595;&#10;mso-position-horizontal:absolute;&#10;mso-position-horizontal-relative:char;&#10;mso-position-vertical:absolute;&#10;mso-position-vertical-relative:line;&#10;mso-wrap-distance-left:6.7498426pt;&#10;mso-wrap-distance-right:6.7498426pt;">
                <v:stroke color="#000000"/>
                <v:imagedata r:id="rId851"/>
                <o:lock selection="t"/>
              </v:shape>
            </w:pict>
          </mc:Fallback>
        </mc:AlternateContent>
      </w:r>
      <w:r>
        <mc:AlternateContent>
          <mc:Choice Requires="wps">
            <w:drawing>
              <wp:anchor distT="0" distB="0" distL="85723" distR="85723" simplePos="0" relativeHeight="596" behindDoc="0" locked="0" layoutInCell="1" hidden="0" allowOverlap="1">
                <wp:simplePos x="0" y="0"/>
                <wp:positionH relativeFrom="character">
                  <wp:posOffset>-284048</wp:posOffset>
                </wp:positionH>
                <wp:positionV relativeFrom="line">
                  <wp:posOffset>37454</wp:posOffset>
                </wp:positionV>
                <wp:extent cx="63499" cy="28003"/>
                <wp:effectExtent l="0" t="0" r="0" b="0"/>
                <wp:wrapNone/>
                <wp:docPr id="1276" name="对象 1276"/>
                <wp:cNvGraphicFramePr>
                  <a:graphicFrameLocks noChangeAspect="0" noSelect="1"/>
                </wp:cNvGraphicFramePr>
                <a:graphic>
                  <a:graphicData uri="http://schemas.microsoft.com/office/word/2010/wordprocessingInk">
                    <w14:contentPart bwMode="auto" r:id="rId852">
                      <w14:nvContentPartPr>
                        <w14:cNvContentPartPr/>
                      </w14:nvContentPartPr>
                      <w14:xfrm>
                        <a:off x="0" y="0"/>
                        <a:ext cx="63499" cy="28003"/>
                      </w14:xfrm>
                    </w14:contentPart>
                  </a:graphicData>
                </a:graphic>
              </wp:anchor>
            </w:drawing>
          </mc:Choice>
          <mc:Fallback>
            <w:pict>
              <v:shape type="#_x0000_t75" id="对象 1277" o:spid="_x0000_s1277" fillcolor="#FFFFFF" stroked="t" strokeweight="1.0pt" style="position:absolute;&#10;margin-left:-22.365984pt;&#10;margin-top:2.9491339pt;&#10;width:4.999922pt;&#10;height:2.2049606pt;&#10;z-index:596;&#10;mso-position-horizontal:absolute;&#10;mso-position-horizontal-relative:char;&#10;mso-position-vertical:absolute;&#10;mso-position-vertical-relative:line;&#10;mso-wrap-distance-left:6.7498426pt;&#10;mso-wrap-distance-right:6.7498426pt;">
                <v:stroke color="#000000"/>
                <v:imagedata r:id="rId853"/>
                <o:lock selection="t"/>
              </v:shape>
            </w:pict>
          </mc:Fallback>
        </mc:AlternateContent>
      </w:r>
      <w:r>
        <mc:AlternateContent>
          <mc:Choice Requires="wps">
            <w:drawing>
              <wp:anchor distT="0" distB="0" distL="85723" distR="85723" simplePos="0" relativeHeight="597" behindDoc="0" locked="0" layoutInCell="1" hidden="0" allowOverlap="1">
                <wp:simplePos x="0" y="0"/>
                <wp:positionH relativeFrom="character">
                  <wp:posOffset>95674</wp:posOffset>
                </wp:positionH>
                <wp:positionV relativeFrom="line">
                  <wp:posOffset>36668</wp:posOffset>
                </wp:positionV>
                <wp:extent cx="60538" cy="120930"/>
                <wp:effectExtent l="0" t="0" r="0" b="0"/>
                <wp:wrapNone/>
                <wp:docPr id="1279" name="对象 1279"/>
                <wp:cNvGraphicFramePr>
                  <a:graphicFrameLocks noChangeAspect="0" noSelect="1"/>
                </wp:cNvGraphicFramePr>
                <a:graphic>
                  <a:graphicData uri="http://schemas.microsoft.com/office/word/2010/wordprocessingInk">
                    <w14:contentPart bwMode="auto" r:id="rId854">
                      <w14:nvContentPartPr>
                        <w14:cNvContentPartPr/>
                      </w14:nvContentPartPr>
                      <w14:xfrm>
                        <a:off x="0" y="0"/>
                        <a:ext cx="60538" cy="120930"/>
                      </w14:xfrm>
                    </w14:contentPart>
                  </a:graphicData>
                </a:graphic>
              </wp:anchor>
            </w:drawing>
          </mc:Choice>
          <mc:Fallback>
            <w:pict>
              <v:shape type="#_x0000_t75" id="对象 1280" o:spid="_x0000_s1280" fillcolor="#FFFFFF" stroked="t" strokeweight="1.0pt" style="position:absolute;&#10;margin-left:7.5333858pt;&#10;margin-top:2.887244pt;&#10;width:4.7667713pt;&#10;height:9.522047pt;&#10;z-index:597;&#10;mso-position-horizontal:absolute;&#10;mso-position-horizontal-relative:char;&#10;mso-position-vertical:absolute;&#10;mso-position-vertical-relative:line;&#10;mso-wrap-distance-left:6.7498426pt;&#10;mso-wrap-distance-right:6.7498426pt;">
                <v:stroke color="#000000"/>
                <v:imagedata r:id="rId855"/>
                <o:lock selection="t"/>
              </v:shape>
            </w:pict>
          </mc:Fallback>
        </mc:AlternateContent>
      </w:r>
      <w:r>
        <mc:AlternateContent>
          <mc:Choice Requires="wps">
            <w:drawing>
              <wp:anchor distT="0" distB="0" distL="85723" distR="85723" simplePos="0" relativeHeight="598" behindDoc="0" locked="0" layoutInCell="1" hidden="0" allowOverlap="1">
                <wp:simplePos x="0" y="0"/>
                <wp:positionH relativeFrom="character">
                  <wp:posOffset>-253780</wp:posOffset>
                </wp:positionH>
                <wp:positionV relativeFrom="line">
                  <wp:posOffset>35838</wp:posOffset>
                </wp:positionV>
                <wp:extent cx="53704" cy="33111"/>
                <wp:effectExtent l="0" t="0" r="0" b="0"/>
                <wp:wrapNone/>
                <wp:docPr id="1282" name="对象 1282"/>
                <wp:cNvGraphicFramePr>
                  <a:graphicFrameLocks noChangeAspect="0" noSelect="1"/>
                </wp:cNvGraphicFramePr>
                <a:graphic>
                  <a:graphicData uri="http://schemas.microsoft.com/office/word/2010/wordprocessingInk">
                    <w14:contentPart bwMode="auto" r:id="rId856">
                      <w14:nvContentPartPr>
                        <w14:cNvContentPartPr/>
                      </w14:nvContentPartPr>
                      <w14:xfrm>
                        <a:off x="0" y="0"/>
                        <a:ext cx="53704" cy="33111"/>
                      </w14:xfrm>
                    </w14:contentPart>
                  </a:graphicData>
                </a:graphic>
              </wp:anchor>
            </w:drawing>
          </mc:Choice>
          <mc:Fallback>
            <w:pict>
              <v:shape type="#_x0000_t75" id="对象 1283" o:spid="_x0000_s1283" fillcolor="#FFFFFF" stroked="t" strokeweight="1.0pt" style="position:absolute;&#10;margin-left:-19.982677pt;&#10;margin-top:2.8218899pt;&#10;width:4.228662pt;&#10;height:2.6071653pt;&#10;z-index:598;&#10;mso-position-horizontal:absolute;&#10;mso-position-horizontal-relative:char;&#10;mso-position-vertical:absolute;&#10;mso-position-vertical-relative:line;&#10;mso-wrap-distance-left:6.7498426pt;&#10;mso-wrap-distance-right:6.7498426pt;">
                <v:stroke color="#000000"/>
                <v:imagedata r:id="rId857"/>
                <o:lock selection="t"/>
              </v:shape>
            </w:pict>
          </mc:Fallback>
        </mc:AlternateContent>
      </w:r>
      <w:r>
        <mc:AlternateContent>
          <mc:Choice Requires="wps">
            <w:drawing>
              <wp:anchor distT="0" distB="0" distL="85723" distR="85723" simplePos="0" relativeHeight="599" behindDoc="0" locked="0" layoutInCell="1" hidden="0" allowOverlap="1">
                <wp:simplePos x="0" y="0"/>
                <wp:positionH relativeFrom="character">
                  <wp:posOffset>184170</wp:posOffset>
                </wp:positionH>
                <wp:positionV relativeFrom="line">
                  <wp:posOffset>26719</wp:posOffset>
                </wp:positionV>
                <wp:extent cx="73409" cy="163630"/>
                <wp:effectExtent l="0" t="0" r="0" b="0"/>
                <wp:wrapNone/>
                <wp:docPr id="1285" name="对象 1285"/>
                <wp:cNvGraphicFramePr>
                  <a:graphicFrameLocks noChangeAspect="0" noSelect="1"/>
                </wp:cNvGraphicFramePr>
                <a:graphic>
                  <a:graphicData uri="http://schemas.microsoft.com/office/word/2010/wordprocessingInk">
                    <w14:contentPart bwMode="auto" r:id="rId858">
                      <w14:nvContentPartPr>
                        <w14:cNvContentPartPr/>
                      </w14:nvContentPartPr>
                      <w14:xfrm>
                        <a:off x="0" y="0"/>
                        <a:ext cx="73409" cy="163630"/>
                      </w14:xfrm>
                    </w14:contentPart>
                  </a:graphicData>
                </a:graphic>
              </wp:anchor>
            </w:drawing>
          </mc:Choice>
          <mc:Fallback>
            <w:pict>
              <v:shape type="#_x0000_t75" id="对象 1286" o:spid="_x0000_s1286" fillcolor="#FFFFFF" stroked="t" strokeweight="1.0pt" style="position:absolute;&#10;margin-left:14.5015745pt;&#10;margin-top:2.1038582pt;&#10;width:5.7802367pt;&#10;height:12.884252pt;&#10;z-index:599;&#10;mso-position-horizontal:absolute;&#10;mso-position-horizontal-relative:char;&#10;mso-position-vertical:absolute;&#10;mso-position-vertical-relative:line;&#10;mso-wrap-distance-left:6.7498426pt;&#10;mso-wrap-distance-right:6.7498426pt;">
                <v:stroke color="#000000"/>
                <v:imagedata r:id="rId859"/>
                <o:lock selection="t"/>
              </v:shape>
            </w:pict>
          </mc:Fallback>
        </mc:AlternateContent>
      </w:r>
      <w:r>
        <mc:AlternateContent>
          <mc:Choice Requires="wps">
            <w:drawing>
              <wp:anchor distT="0" distB="0" distL="85723" distR="85723" simplePos="0" relativeHeight="600" behindDoc="0" locked="0" layoutInCell="1" hidden="0" allowOverlap="1">
                <wp:simplePos x="0" y="0"/>
                <wp:positionH relativeFrom="character">
                  <wp:posOffset>-54896</wp:posOffset>
                </wp:positionH>
                <wp:positionV relativeFrom="line">
                  <wp:posOffset>9803</wp:posOffset>
                </wp:positionV>
                <wp:extent cx="87334" cy="152841"/>
                <wp:effectExtent l="0" t="0" r="0" b="0"/>
                <wp:wrapNone/>
                <wp:docPr id="1288" name="对象 1288"/>
                <wp:cNvGraphicFramePr>
                  <a:graphicFrameLocks noChangeAspect="0" noSelect="1"/>
                </wp:cNvGraphicFramePr>
                <a:graphic>
                  <a:graphicData uri="http://schemas.microsoft.com/office/word/2010/wordprocessingInk">
                    <w14:contentPart bwMode="auto" r:id="rId860">
                      <w14:nvContentPartPr>
                        <w14:cNvContentPartPr/>
                      </w14:nvContentPartPr>
                      <w14:xfrm>
                        <a:off x="0" y="0"/>
                        <a:ext cx="87334" cy="152841"/>
                      </w14:xfrm>
                    </w14:contentPart>
                  </a:graphicData>
                </a:graphic>
              </wp:anchor>
            </w:drawing>
          </mc:Choice>
          <mc:Fallback>
            <w:pict>
              <v:shape type="#_x0000_t75" id="对象 1289" o:spid="_x0000_s1289" fillcolor="#FFFFFF" stroked="t" strokeweight="1.0pt" style="position:absolute;&#10;margin-left:-4.32252pt;&#10;margin-top:0.77188975pt;&#10;width:6.876693pt;&#10;height:12.034724pt;&#10;z-index:600;&#10;mso-position-horizontal:absolute;&#10;mso-position-horizontal-relative:char;&#10;mso-position-vertical:absolute;&#10;mso-position-vertical-relative:line;&#10;mso-wrap-distance-left:6.7498426pt;&#10;mso-wrap-distance-right:6.7498426pt;">
                <v:stroke color="#000000"/>
                <v:imagedata r:id="rId861"/>
                <o:lock selection="t"/>
              </v:shape>
            </w:pict>
          </mc:Fallback>
        </mc:AlternateContent>
      </w:r>
      <w:r>
        <mc:AlternateContent>
          <mc:Choice Requires="wps">
            <w:drawing>
              <wp:anchor distT="0" distB="0" distL="85723" distR="85723" simplePos="0" relativeHeight="601" behindDoc="0" locked="0" layoutInCell="1" hidden="0" allowOverlap="1">
                <wp:simplePos x="0" y="0"/>
                <wp:positionH relativeFrom="character">
                  <wp:posOffset>-259447</wp:posOffset>
                </wp:positionH>
                <wp:positionV relativeFrom="line">
                  <wp:posOffset>9787</wp:posOffset>
                </wp:positionV>
                <wp:extent cx="82838" cy="167234"/>
                <wp:effectExtent l="0" t="0" r="0" b="0"/>
                <wp:wrapNone/>
                <wp:docPr id="1291" name="对象 1291"/>
                <wp:cNvGraphicFramePr>
                  <a:graphicFrameLocks noChangeAspect="0" noSelect="1"/>
                </wp:cNvGraphicFramePr>
                <a:graphic>
                  <a:graphicData uri="http://schemas.microsoft.com/office/word/2010/wordprocessingInk">
                    <w14:contentPart bwMode="auto" r:id="rId862">
                      <w14:nvContentPartPr>
                        <w14:cNvContentPartPr/>
                      </w14:nvContentPartPr>
                      <w14:xfrm>
                        <a:off x="0" y="0"/>
                        <a:ext cx="82838" cy="167234"/>
                      </w14:xfrm>
                    </w14:contentPart>
                  </a:graphicData>
                </a:graphic>
              </wp:anchor>
            </w:drawing>
          </mc:Choice>
          <mc:Fallback>
            <w:pict>
              <v:shape type="#_x0000_t75" id="对象 1292" o:spid="_x0000_s1292" fillcolor="#FFFFFF" stroked="t" strokeweight="1.0pt" style="position:absolute;&#10;margin-left:-20.428898pt;&#10;margin-top:0.77062994pt;&#10;width:6.522677pt;&#10;height:13.168033pt;&#10;z-index:601;&#10;mso-position-horizontal:absolute;&#10;mso-position-horizontal-relative:char;&#10;mso-position-vertical:absolute;&#10;mso-position-vertical-relative:line;&#10;mso-wrap-distance-left:6.7498426pt;&#10;mso-wrap-distance-right:6.7498426pt;">
                <v:stroke color="#000000"/>
                <v:imagedata r:id="rId863"/>
                <o:lock selection="t"/>
              </v:shape>
            </w:pict>
          </mc:Fallback>
        </mc:AlternateContent>
      </w:r>
      <w:r>
        <mc:AlternateContent>
          <mc:Choice Requires="wps">
            <w:drawing>
              <wp:anchor distT="0" distB="0" distL="85723" distR="85723" simplePos="0" relativeHeight="602" behindDoc="0" locked="0" layoutInCell="1" hidden="0" allowOverlap="1">
                <wp:simplePos x="0" y="0"/>
                <wp:positionH relativeFrom="character">
                  <wp:posOffset>126365</wp:posOffset>
                </wp:positionH>
                <wp:positionV relativeFrom="line">
                  <wp:posOffset>4540</wp:posOffset>
                </wp:positionV>
                <wp:extent cx="66433" cy="37558"/>
                <wp:effectExtent l="0" t="0" r="0" b="0"/>
                <wp:wrapNone/>
                <wp:docPr id="1294" name="对象 1294"/>
                <wp:cNvGraphicFramePr>
                  <a:graphicFrameLocks noChangeAspect="0" noSelect="1"/>
                </wp:cNvGraphicFramePr>
                <a:graphic>
                  <a:graphicData uri="http://schemas.microsoft.com/office/word/2010/wordprocessingInk">
                    <w14:contentPart bwMode="auto" r:id="rId864">
                      <w14:nvContentPartPr>
                        <w14:cNvContentPartPr/>
                      </w14:nvContentPartPr>
                      <w14:xfrm>
                        <a:off x="0" y="0"/>
                        <a:ext cx="66433" cy="37558"/>
                      </w14:xfrm>
                    </w14:contentPart>
                  </a:graphicData>
                </a:graphic>
              </wp:anchor>
            </w:drawing>
          </mc:Choice>
          <mc:Fallback>
            <w:pict>
              <v:shape type="#_x0000_t75" id="对象 1295" o:spid="_x0000_s1295" fillcolor="#FFFFFF" stroked="t" strokeweight="1.0pt" style="position:absolute;&#10;margin-left:9.95pt;&#10;margin-top:0.35748032pt;&#10;width:5.2309446pt;&#10;height:2.957323pt;&#10;z-index:602;&#10;mso-position-horizontal:absolute;&#10;mso-position-horizontal-relative:char;&#10;mso-position-vertical:absolute;&#10;mso-position-vertical-relative:line;&#10;mso-wrap-distance-left:6.7498426pt;&#10;mso-wrap-distance-right:6.7498426pt;">
                <v:stroke color="#000000"/>
                <v:imagedata r:id="rId865"/>
                <o:lock selection="t"/>
              </v:shape>
            </w:pict>
          </mc:Fallback>
        </mc:AlternateContent>
      </w:r>
      <w:r>
        <mc:AlternateContent>
          <mc:Choice Requires="wps">
            <w:drawing>
              <wp:anchor distT="0" distB="0" distL="85723" distR="85723" simplePos="0" relativeHeight="603" behindDoc="0" locked="0" layoutInCell="1" hidden="0" allowOverlap="1">
                <wp:simplePos x="0" y="0"/>
                <wp:positionH relativeFrom="character">
                  <wp:posOffset>35140</wp:posOffset>
                </wp:positionH>
                <wp:positionV relativeFrom="line">
                  <wp:posOffset>-1430</wp:posOffset>
                </wp:positionV>
                <wp:extent cx="120013" cy="137626"/>
                <wp:effectExtent l="0" t="0" r="0" b="0"/>
                <wp:wrapNone/>
                <wp:docPr id="1297" name="对象 1297"/>
                <wp:cNvGraphicFramePr>
                  <a:graphicFrameLocks noChangeAspect="0" noSelect="1"/>
                </wp:cNvGraphicFramePr>
                <a:graphic>
                  <a:graphicData uri="http://schemas.microsoft.com/office/word/2010/wordprocessingInk">
                    <w14:contentPart bwMode="auto" r:id="rId866">
                      <w14:nvContentPartPr>
                        <w14:cNvContentPartPr/>
                      </w14:nvContentPartPr>
                      <w14:xfrm>
                        <a:off x="0" y="0"/>
                        <a:ext cx="120013" cy="137626"/>
                      </w14:xfrm>
                    </w14:contentPart>
                  </a:graphicData>
                </a:graphic>
              </wp:anchor>
            </w:drawing>
          </mc:Choice>
          <mc:Fallback>
            <w:pict>
              <v:shape type="#_x0000_t75" id="对象 1298" o:spid="_x0000_s1298" fillcolor="#FFFFFF" stroked="t" strokeweight="1.0pt" style="position:absolute;&#10;margin-left:2.7669291pt;&#10;margin-top:-0.11259843pt;&#10;width:9.449843pt;&#10;height:10.836693pt;&#10;z-index:603;&#10;mso-position-horizontal:absolute;&#10;mso-position-horizontal-relative:char;&#10;mso-position-vertical:absolute;&#10;mso-position-vertical-relative:line;&#10;mso-wrap-distance-left:6.7498426pt;&#10;mso-wrap-distance-right:6.7498426pt;">
                <v:stroke color="#000000"/>
                <v:imagedata r:id="rId867"/>
                <o:lock selection="t"/>
              </v:shape>
            </w:pict>
          </mc:Fallback>
        </mc:AlternateContent>
      </w:r>
      <w:r>
        <mc:AlternateContent>
          <mc:Choice Requires="wps">
            <w:drawing>
              <wp:anchor distT="0" distB="0" distL="85723" distR="85723" simplePos="0" relativeHeight="604" behindDoc="0" locked="0" layoutInCell="1" hidden="0" allowOverlap="1">
                <wp:simplePos x="0" y="0"/>
                <wp:positionH relativeFrom="character">
                  <wp:posOffset>-202993</wp:posOffset>
                </wp:positionH>
                <wp:positionV relativeFrom="line">
                  <wp:posOffset>-12860</wp:posOffset>
                </wp:positionV>
                <wp:extent cx="111714" cy="219079"/>
                <wp:effectExtent l="0" t="0" r="0" b="0"/>
                <wp:wrapNone/>
                <wp:docPr id="1300" name="对象 1300"/>
                <wp:cNvGraphicFramePr>
                  <a:graphicFrameLocks noChangeAspect="0" noSelect="1"/>
                </wp:cNvGraphicFramePr>
                <a:graphic>
                  <a:graphicData uri="http://schemas.microsoft.com/office/word/2010/wordprocessingInk">
                    <w14:contentPart bwMode="auto" r:id="rId868">
                      <w14:nvContentPartPr>
                        <w14:cNvContentPartPr/>
                      </w14:nvContentPartPr>
                      <w14:xfrm>
                        <a:off x="0" y="0"/>
                        <a:ext cx="111714" cy="219079"/>
                      </w14:xfrm>
                    </w14:contentPart>
                  </a:graphicData>
                </a:graphic>
              </wp:anchor>
            </w:drawing>
          </mc:Choice>
          <mc:Fallback>
            <w:pict>
              <v:shape type="#_x0000_t75" id="对象 1301" o:spid="_x0000_s1301" fillcolor="#FFFFFF" stroked="t" strokeweight="1.0pt" style="position:absolute;&#10;margin-left:-15.983701pt;&#10;margin-top:-1.0125984pt;&#10;width:8.796378pt;&#10;height:17.250315pt;&#10;z-index:604;&#10;mso-position-horizontal:absolute;&#10;mso-position-horizontal-relative:char;&#10;mso-position-vertical:absolute;&#10;mso-position-vertical-relative:line;&#10;mso-wrap-distance-left:6.7498426pt;&#10;mso-wrap-distance-right:6.7498426pt;">
                <v:stroke color="#000000"/>
                <v:imagedata r:id="rId869"/>
                <o:lock selection="t"/>
              </v:shape>
            </w:pict>
          </mc:Fallback>
        </mc:AlternateContent>
      </w:r>
      <w:r>
        <mc:AlternateContent>
          <mc:Choice Requires="wps">
            <w:drawing>
              <wp:anchor distT="0" distB="0" distL="85723" distR="85723" simplePos="0" relativeHeight="605" behindDoc="0" locked="0" layoutInCell="1" hidden="0" allowOverlap="1">
                <wp:simplePos x="0" y="0"/>
                <wp:positionH relativeFrom="character">
                  <wp:posOffset>-77165</wp:posOffset>
                </wp:positionH>
                <wp:positionV relativeFrom="line">
                  <wp:posOffset>-35846</wp:posOffset>
                </wp:positionV>
                <wp:extent cx="97401" cy="142787"/>
                <wp:effectExtent l="0" t="0" r="0" b="0"/>
                <wp:wrapNone/>
                <wp:docPr id="1303" name="对象 1303"/>
                <wp:cNvGraphicFramePr>
                  <a:graphicFrameLocks noChangeAspect="0" noSelect="1"/>
                </wp:cNvGraphicFramePr>
                <a:graphic>
                  <a:graphicData uri="http://schemas.microsoft.com/office/word/2010/wordprocessingInk">
                    <w14:contentPart bwMode="auto" r:id="rId870">
                      <w14:nvContentPartPr>
                        <w14:cNvContentPartPr/>
                      </w14:nvContentPartPr>
                      <w14:xfrm>
                        <a:off x="0" y="0"/>
                        <a:ext cx="97401" cy="142787"/>
                      </w14:xfrm>
                    </w14:contentPart>
                  </a:graphicData>
                </a:graphic>
              </wp:anchor>
            </w:drawing>
          </mc:Choice>
          <mc:Fallback>
            <w:pict>
              <v:shape type="#_x0000_t75" id="对象 1304" o:spid="_x0000_s1304" fillcolor="#FFFFFF" stroked="t" strokeweight="1.0pt" style="position:absolute;&#10;margin-left:-6.075984pt;&#10;margin-top:-2.8225198pt;&#10;width:7.66937pt;&#10;height:11.243071pt;&#10;z-index:605;&#10;mso-position-horizontal:absolute;&#10;mso-position-horizontal-relative:char;&#10;mso-position-vertical:absolute;&#10;mso-position-vertical-relative:line;&#10;mso-wrap-distance-left:6.7498426pt;&#10;mso-wrap-distance-right:6.7498426pt;">
                <v:stroke color="#000000"/>
                <v:imagedata r:id="rId871"/>
                <o:lock selection="t"/>
              </v:shape>
            </w:pict>
          </mc:Fallback>
        </mc:AlternateContent>
      </w:r>
      <w:r>
        <mc:AlternateContent>
          <mc:Choice Requires="wps">
            <w:drawing>
              <wp:anchor distT="0" distB="0" distL="85723" distR="85723" simplePos="0" relativeHeight="606" behindDoc="0" locked="0" layoutInCell="1" hidden="0" allowOverlap="1">
                <wp:simplePos x="0" y="0"/>
                <wp:positionH relativeFrom="character">
                  <wp:posOffset>51862</wp:posOffset>
                </wp:positionH>
                <wp:positionV relativeFrom="line">
                  <wp:posOffset>-45685</wp:posOffset>
                </wp:positionV>
                <wp:extent cx="69721" cy="40022"/>
                <wp:effectExtent l="0" t="0" r="0" b="0"/>
                <wp:wrapNone/>
                <wp:docPr id="1306" name="对象 1306"/>
                <wp:cNvGraphicFramePr>
                  <a:graphicFrameLocks noChangeAspect="0" noSelect="1"/>
                </wp:cNvGraphicFramePr>
                <a:graphic>
                  <a:graphicData uri="http://schemas.microsoft.com/office/word/2010/wordprocessingInk">
                    <w14:contentPart bwMode="auto" r:id="rId872">
                      <w14:nvContentPartPr>
                        <w14:cNvContentPartPr/>
                      </w14:nvContentPartPr>
                      <w14:xfrm>
                        <a:off x="0" y="0"/>
                        <a:ext cx="69721" cy="40022"/>
                      </w14:xfrm>
                    </w14:contentPart>
                  </a:graphicData>
                </a:graphic>
              </wp:anchor>
            </w:drawing>
          </mc:Choice>
          <mc:Fallback>
            <w:pict>
              <v:shape type="#_x0000_t75" id="对象 1307" o:spid="_x0000_s1307" fillcolor="#FFFFFF" stroked="t" strokeweight="1.0pt" style="position:absolute;&#10;margin-left:4.083622pt;&#10;margin-top:-3.5972443pt;&#10;width:5.489843pt;&#10;height:3.1513388pt;&#10;z-index:606;&#10;mso-position-horizontal:absolute;&#10;mso-position-horizontal-relative:char;&#10;mso-position-vertical:absolute;&#10;mso-position-vertical-relative:line;&#10;mso-wrap-distance-left:6.7498426pt;&#10;mso-wrap-distance-right:6.7498426pt;">
                <v:stroke color="#000000"/>
                <v:imagedata r:id="rId873"/>
                <o:lock selection="t"/>
              </v:shape>
            </w:pict>
          </mc:Fallback>
        </mc:AlternateContent>
      </w:r>
      <w:r>
        <mc:AlternateContent>
          <mc:Choice Requires="wps">
            <w:drawing>
              <wp:anchor distT="0" distB="0" distL="85723" distR="85723" simplePos="0" relativeHeight="607" behindDoc="0" locked="0" layoutInCell="1" hidden="0" allowOverlap="1">
                <wp:simplePos x="0" y="0"/>
                <wp:positionH relativeFrom="character">
                  <wp:posOffset>126520</wp:posOffset>
                </wp:positionH>
                <wp:positionV relativeFrom="line">
                  <wp:posOffset>-49692</wp:posOffset>
                </wp:positionV>
                <wp:extent cx="52305" cy="70211"/>
                <wp:effectExtent l="0" t="0" r="0" b="0"/>
                <wp:wrapNone/>
                <wp:docPr id="1309" name="对象 1309"/>
                <wp:cNvGraphicFramePr>
                  <a:graphicFrameLocks noChangeAspect="0" noSelect="1"/>
                </wp:cNvGraphicFramePr>
                <a:graphic>
                  <a:graphicData uri="http://schemas.microsoft.com/office/word/2010/wordprocessingInk">
                    <w14:contentPart bwMode="auto" r:id="rId874">
                      <w14:nvContentPartPr>
                        <w14:cNvContentPartPr/>
                      </w14:nvContentPartPr>
                      <w14:xfrm>
                        <a:off x="0" y="0"/>
                        <a:ext cx="52305" cy="70211"/>
                      </w14:xfrm>
                    </w14:contentPart>
                  </a:graphicData>
                </a:graphic>
              </wp:anchor>
            </w:drawing>
          </mc:Choice>
          <mc:Fallback>
            <w:pict>
              <v:shape type="#_x0000_t75" id="对象 1310" o:spid="_x0000_s1310" fillcolor="#FFFFFF" stroked="t" strokeweight="1.0pt" style="position:absolute;&#10;margin-left:9.962205pt;&#10;margin-top:-3.912756pt;&#10;width:4.118504pt;&#10;height:5.528425pt;&#10;z-index:607;&#10;mso-position-horizontal:absolute;&#10;mso-position-horizontal-relative:char;&#10;mso-position-vertical:absolute;&#10;mso-position-vertical-relative:line;&#10;mso-wrap-distance-left:6.7498426pt;&#10;mso-wrap-distance-right:6.7498426pt;">
                <v:stroke color="#000000"/>
                <v:imagedata r:id="rId875"/>
                <o:lock selection="t"/>
              </v:shape>
            </w:pict>
          </mc:Fallback>
        </mc:AlternateContent>
      </w:r>
      <w:r>
        <mc:AlternateContent>
          <mc:Choice Requires="wps">
            <w:drawing>
              <wp:anchor distT="0" distB="0" distL="85723" distR="85723" simplePos="0" relativeHeight="608" behindDoc="0" locked="0" layoutInCell="1" hidden="0" allowOverlap="1">
                <wp:simplePos x="0" y="0"/>
                <wp:positionH relativeFrom="character">
                  <wp:posOffset>184277</wp:posOffset>
                </wp:positionH>
                <wp:positionV relativeFrom="line">
                  <wp:posOffset>-58364</wp:posOffset>
                </wp:positionV>
                <wp:extent cx="114298" cy="156332"/>
                <wp:effectExtent l="0" t="0" r="0" b="0"/>
                <wp:wrapNone/>
                <wp:docPr id="1312" name="对象 1312"/>
                <wp:cNvGraphicFramePr>
                  <a:graphicFrameLocks noChangeAspect="0" noSelect="1"/>
                </wp:cNvGraphicFramePr>
                <a:graphic>
                  <a:graphicData uri="http://schemas.microsoft.com/office/word/2010/wordprocessingInk">
                    <w14:contentPart bwMode="auto" r:id="rId876">
                      <w14:nvContentPartPr>
                        <w14:cNvContentPartPr/>
                      </w14:nvContentPartPr>
                      <w14:xfrm>
                        <a:off x="0" y="0"/>
                        <a:ext cx="114298" cy="156332"/>
                      </w14:xfrm>
                    </w14:contentPart>
                  </a:graphicData>
                </a:graphic>
              </wp:anchor>
            </w:drawing>
          </mc:Choice>
          <mc:Fallback>
            <w:pict>
              <v:shape type="#_x0000_t75" id="对象 1313" o:spid="_x0000_s1313" fillcolor="#FFFFFF" stroked="t" strokeweight="1.0pt" style="position:absolute;&#10;margin-left:14.51pt;&#10;margin-top:-4.5956693pt;&#10;width:8.999843pt;&#10;height:12.309607pt;&#10;z-index:608;&#10;mso-position-horizontal:absolute;&#10;mso-position-horizontal-relative:char;&#10;mso-position-vertical:absolute;&#10;mso-position-vertical-relative:line;&#10;mso-wrap-distance-left:6.7498426pt;&#10;mso-wrap-distance-right:6.7498426pt;">
                <v:stroke color="#000000"/>
                <v:imagedata r:id="rId877"/>
                <o:lock selection="t"/>
              </v:shape>
            </w:pict>
          </mc:Fallback>
        </mc:AlternateContent>
      </w:r>
      <w:r>
        <mc:AlternateContent>
          <mc:Choice Requires="wps">
            <w:drawing>
              <wp:anchor distT="0" distB="0" distL="85723" distR="85723" simplePos="0" relativeHeight="609" behindDoc="0" locked="0" layoutInCell="1" hidden="0" allowOverlap="1">
                <wp:simplePos x="0" y="0"/>
                <wp:positionH relativeFrom="character">
                  <wp:posOffset>-48889</wp:posOffset>
                </wp:positionH>
                <wp:positionV relativeFrom="line">
                  <wp:posOffset>-60380</wp:posOffset>
                </wp:positionV>
                <wp:extent cx="44980" cy="27412"/>
                <wp:effectExtent l="0" t="0" r="0" b="0"/>
                <wp:wrapNone/>
                <wp:docPr id="1315" name="对象 1315"/>
                <wp:cNvGraphicFramePr>
                  <a:graphicFrameLocks noChangeAspect="0" noSelect="1"/>
                </wp:cNvGraphicFramePr>
                <a:graphic>
                  <a:graphicData uri="http://schemas.microsoft.com/office/word/2010/wordprocessingInk">
                    <w14:contentPart bwMode="auto" r:id="rId878">
                      <w14:nvContentPartPr>
                        <w14:cNvContentPartPr/>
                      </w14:nvContentPartPr>
                      <w14:xfrm>
                        <a:off x="0" y="0"/>
                        <a:ext cx="44980" cy="27412"/>
                      </w14:xfrm>
                    </w14:contentPart>
                  </a:graphicData>
                </a:graphic>
              </wp:anchor>
            </w:drawing>
          </mc:Choice>
          <mc:Fallback>
            <w:pict>
              <v:shape type="#_x0000_t75" id="对象 1316" o:spid="_x0000_s1316" fillcolor="#FFFFFF" stroked="t" strokeweight="1.0pt" style="position:absolute;&#10;margin-left:-3.8495276pt;&#10;margin-top:-4.7543306pt;&#10;width:3.5417323pt;&#10;height:2.158425pt;&#10;z-index:609;&#10;mso-position-horizontal:absolute;&#10;mso-position-horizontal-relative:char;&#10;mso-position-vertical:absolute;&#10;mso-position-vertical-relative:line;&#10;mso-wrap-distance-left:6.7498426pt;&#10;mso-wrap-distance-right:6.7498426pt;">
                <v:stroke color="#000000"/>
                <v:imagedata r:id="rId879"/>
                <o:lock selection="t"/>
              </v:shape>
            </w:pict>
          </mc:Fallback>
        </mc:AlternateContent>
      </w:r>
      <w:r>
        <mc:AlternateContent>
          <mc:Choice Requires="wps">
            <w:drawing>
              <wp:anchor distT="0" distB="0" distL="85723" distR="85723" simplePos="0" relativeHeight="610" behindDoc="0" locked="0" layoutInCell="1" hidden="0" allowOverlap="1">
                <wp:simplePos x="0" y="0"/>
                <wp:positionH relativeFrom="character">
                  <wp:posOffset>126407</wp:posOffset>
                </wp:positionH>
                <wp:positionV relativeFrom="line">
                  <wp:posOffset>-65988</wp:posOffset>
                </wp:positionV>
                <wp:extent cx="26562" cy="100325"/>
                <wp:effectExtent l="0" t="0" r="0" b="0"/>
                <wp:wrapNone/>
                <wp:docPr id="1318" name="对象 1318"/>
                <wp:cNvGraphicFramePr>
                  <a:graphicFrameLocks noChangeAspect="0" noSelect="1"/>
                </wp:cNvGraphicFramePr>
                <a:graphic>
                  <a:graphicData uri="http://schemas.microsoft.com/office/word/2010/wordprocessingInk">
                    <w14:contentPart bwMode="auto" r:id="rId880">
                      <w14:nvContentPartPr>
                        <w14:cNvContentPartPr/>
                      </w14:nvContentPartPr>
                      <w14:xfrm>
                        <a:off x="0" y="0"/>
                        <a:ext cx="26562" cy="100325"/>
                      </w14:xfrm>
                    </w14:contentPart>
                  </a:graphicData>
                </a:graphic>
              </wp:anchor>
            </w:drawing>
          </mc:Choice>
          <mc:Fallback>
            <w:pict>
              <v:shape type="#_x0000_t75" id="对象 1319" o:spid="_x0000_s1319" fillcolor="#FFFFFF" stroked="t" strokeweight="1.0pt" style="position:absolute;&#10;margin-left:9.953307pt;&#10;margin-top:-5.1959057pt;&#10;width:2.091496pt;&#10;height:7.899606pt;&#10;z-index:610;&#10;mso-position-horizontal:absolute;&#10;mso-position-horizontal-relative:char;&#10;mso-position-vertical:absolute;&#10;mso-position-vertical-relative:line;&#10;mso-wrap-distance-left:6.7498426pt;&#10;mso-wrap-distance-right:6.7498426pt;">
                <v:stroke color="#000000"/>
                <v:imagedata r:id="rId881"/>
                <o:lock selection="t"/>
              </v:shape>
            </w:pict>
          </mc:Fallback>
        </mc:AlternateContent>
      </w:r>
      <w:r>
        <mc:AlternateContent>
          <mc:Choice Requires="wps">
            <w:drawing>
              <wp:anchor distT="0" distB="0" distL="85723" distR="85723" simplePos="0" relativeHeight="611" behindDoc="0" locked="0" layoutInCell="1" hidden="0" allowOverlap="1">
                <wp:simplePos x="0" y="0"/>
                <wp:positionH relativeFrom="character">
                  <wp:posOffset>221089</wp:posOffset>
                </wp:positionH>
                <wp:positionV relativeFrom="line">
                  <wp:posOffset>-66411</wp:posOffset>
                </wp:positionV>
                <wp:extent cx="26279" cy="77628"/>
                <wp:effectExtent l="0" t="0" r="0" b="0"/>
                <wp:wrapNone/>
                <wp:docPr id="1321" name="对象 1321"/>
                <wp:cNvGraphicFramePr>
                  <a:graphicFrameLocks noChangeAspect="0" noSelect="1"/>
                </wp:cNvGraphicFramePr>
                <a:graphic>
                  <a:graphicData uri="http://schemas.microsoft.com/office/word/2010/wordprocessingInk">
                    <w14:contentPart bwMode="auto" r:id="rId882">
                      <w14:nvContentPartPr>
                        <w14:cNvContentPartPr/>
                      </w14:nvContentPartPr>
                      <w14:xfrm>
                        <a:off x="0" y="0"/>
                        <a:ext cx="26279" cy="77628"/>
                      </w14:xfrm>
                    </w14:contentPart>
                  </a:graphicData>
                </a:graphic>
              </wp:anchor>
            </w:drawing>
          </mc:Choice>
          <mc:Fallback>
            <w:pict>
              <v:shape type="#_x0000_t75" id="对象 1322" o:spid="_x0000_s1322" fillcolor="#FFFFFF" stroked="t" strokeweight="1.0pt" style="position:absolute;&#10;margin-left:17.408583pt;&#10;margin-top:-5.2292128pt;&#10;width:2.0692134pt;&#10;height:6.112441pt;&#10;z-index:611;&#10;mso-position-horizontal:absolute;&#10;mso-position-horizontal-relative:char;&#10;mso-position-vertical:absolute;&#10;mso-position-vertical-relative:line;&#10;mso-wrap-distance-left:6.7498426pt;&#10;mso-wrap-distance-right:6.7498426pt;">
                <v:stroke color="#000000"/>
                <v:imagedata r:id="rId883"/>
                <o:lock selection="t"/>
              </v:shape>
            </w:pict>
          </mc:Fallback>
        </mc:AlternateContent>
      </w:r>
      <w:r>
        <w:rPr>
          <w:rFonts w:hint="eastAsia"/>
        </w:rPr>
        <w:t>意义下的最优滤波器。</w:t>
      </w:r>
    </w:p>
    <w:p>
      <w:pPr>
        <w:rPr>
          <w:rFonts w:hint="eastAsia"/>
        </w:rPr>
      </w:pPr>
      <w:r>
        <w:rPr>
          <w:rFonts w:hint="eastAsia"/>
        </w:rPr>
        <w:t>5</w:t>
      </w:r>
      <w:r>
        <mc:AlternateContent>
          <mc:Choice Requires="wps">
            <w:drawing>
              <wp:anchor distT="0" distB="0" distL="85723" distR="85723" simplePos="0" relativeHeight="1018" behindDoc="0" locked="0" layoutInCell="1" hidden="0" allowOverlap="1">
                <wp:simplePos x="0" y="0"/>
                <wp:positionH relativeFrom="character">
                  <wp:posOffset>-114687</wp:posOffset>
                </wp:positionH>
                <wp:positionV relativeFrom="line">
                  <wp:posOffset>-68025</wp:posOffset>
                </wp:positionV>
                <wp:extent cx="176338" cy="297777"/>
                <wp:effectExtent l="0" t="0" r="0" b="0"/>
                <wp:wrapNone/>
                <wp:docPr id="1324" name="对象 1324"/>
                <wp:cNvGraphicFramePr>
                  <a:graphicFrameLocks noChangeAspect="0" noSelect="1"/>
                </wp:cNvGraphicFramePr>
                <a:graphic>
                  <a:graphicData uri="http://schemas.microsoft.com/office/word/2010/wordprocessingInk">
                    <w14:contentPart bwMode="auto" r:id="rId884">
                      <w14:nvContentPartPr>
                        <w14:cNvContentPartPr/>
                      </w14:nvContentPartPr>
                      <w14:xfrm>
                        <a:off x="0" y="0"/>
                        <a:ext cx="176338" cy="297777"/>
                      </w14:xfrm>
                    </w14:contentPart>
                  </a:graphicData>
                </a:graphic>
              </wp:anchor>
            </w:drawing>
          </mc:Choice>
          <mc:Fallback>
            <w:pict>
              <v:shape type="#_x0000_t75" id="对象 1325" o:spid="_x0000_s1325" fillcolor="#FFFFFF" stroked="t" strokeweight="1.0pt" style="position:absolute;&#10;margin-left:-9.030473pt;&#10;margin-top:-5.3562994pt;&#10;width:13.884882pt;&#10;height:23.447008pt;&#10;z-index:1018;&#10;mso-position-horizontal:absolute;&#10;mso-position-horizontal-relative:char;&#10;mso-position-vertical:absolute;&#10;mso-position-vertical-relative:line;&#10;mso-wrap-distance-left:6.7498426pt;&#10;mso-wrap-distance-right:6.7498426pt;">
                <v:stroke color="#000000"/>
                <v:imagedata r:id="rId885"/>
                <o:lock selection="t"/>
              </v:shape>
            </w:pict>
          </mc:Fallback>
        </mc:AlternateContent>
      </w:r>
      <w:r>
        <w:rPr>
          <w:rFonts w:hint="eastAsia"/>
        </w:rPr>
        <w:t>. 开运算可以消除___</w:t>
      </w:r>
      <w:r>
        <w:rPr>
          <w:rFonts w:hint="eastAsia"/>
        </w:rPr>
        <w:t>__</w:t>
      </w:r>
      <w:r>
        <w:rPr>
          <w:rFonts w:hint="eastAsia"/>
        </w:rPr>
        <w:t>_</w:t>
      </w:r>
      <w:r>
        <mc:AlternateContent>
          <mc:Choice Requires="wps">
            <w:drawing>
              <wp:anchor distT="0" distB="0" distL="85723" distR="85723" simplePos="0" relativeHeight="1146" behindDoc="0" locked="0" layoutInCell="1" hidden="0" allowOverlap="1">
                <wp:simplePos x="0" y="0"/>
                <wp:positionH relativeFrom="character">
                  <wp:posOffset>-76509</wp:posOffset>
                </wp:positionH>
                <wp:positionV relativeFrom="line">
                  <wp:posOffset>66814</wp:posOffset>
                </wp:positionV>
                <wp:extent cx="119980" cy="108079"/>
                <wp:effectExtent l="0" t="0" r="0" b="0"/>
                <wp:wrapNone/>
                <wp:docPr id="1327" name="平板用户 1327"/>
                <wp:cNvGraphicFramePr>
                  <a:graphicFrameLocks noChangeAspect="0" noSelect="1"/>
                </wp:cNvGraphicFramePr>
                <a:graphic>
                  <a:graphicData uri="http://schemas.microsoft.com/office/word/2010/wordprocessingInk">
                    <w14:contentPart bwMode="auto" r:id="rId886">
                      <w14:nvContentPartPr>
                        <w14:cNvContentPartPr/>
                      </w14:nvContentPartPr>
                      <w14:xfrm>
                        <a:off x="0" y="0"/>
                        <a:ext cx="119980" cy="108079"/>
                      </w14:xfrm>
                    </w14:contentPart>
                  </a:graphicData>
                </a:graphic>
              </wp:anchor>
            </w:drawing>
          </mc:Choice>
          <mc:Fallback>
            <w:pict>
              <v:shape type="#_x0000_t75" id="平板用户 1328" o:spid="_x0000_s1328" filled="f" stroked="f" strokeweight="1.0pt" style="position:absolute;&#10;margin-left:-6.024353pt;&#10;margin-top:5.2610207pt;&#10;width:9.447297pt;&#10;height:8.5102005pt;&#10;z-index:1146;&#10;mso-position-horizontal:absolute;&#10;mso-position-horizontal-relative:char;&#10;mso-position-vertical:absolute;&#10;mso-position-vertical-relative:line;&#10;mso-wrap-distance-left:6.749897pt;&#10;mso-wrap-distance-right:6.749897pt;">
                <v:stroke color="#000000"/>
                <v:imagedata r:id="rId887"/>
                <o:lock selection="t"/>
              </v:shape>
            </w:pict>
          </mc:Fallback>
        </mc:AlternateContent>
      </w:r>
      <w:r>
        <mc:AlternateContent>
          <mc:Choice Requires="wps">
            <w:drawing>
              <wp:anchor distT="0" distB="0" distL="85723" distR="85723" simplePos="0" relativeHeight="1147" behindDoc="0" locked="0" layoutInCell="1" hidden="0" allowOverlap="1">
                <wp:simplePos x="0" y="0"/>
                <wp:positionH relativeFrom="character">
                  <wp:posOffset>-338890</wp:posOffset>
                </wp:positionH>
                <wp:positionV relativeFrom="line">
                  <wp:posOffset>59185</wp:posOffset>
                </wp:positionV>
                <wp:extent cx="112068" cy="96421"/>
                <wp:effectExtent l="0" t="0" r="0" b="0"/>
                <wp:wrapNone/>
                <wp:docPr id="1330" name="平板用户 1330"/>
                <wp:cNvGraphicFramePr>
                  <a:graphicFrameLocks noChangeAspect="0" noSelect="1"/>
                </wp:cNvGraphicFramePr>
                <a:graphic>
                  <a:graphicData uri="http://schemas.microsoft.com/office/word/2010/wordprocessingInk">
                    <w14:contentPart bwMode="auto" r:id="rId888">
                      <w14:nvContentPartPr>
                        <w14:cNvContentPartPr/>
                      </w14:nvContentPartPr>
                      <w14:xfrm>
                        <a:off x="0" y="0"/>
                        <a:ext cx="112068" cy="96421"/>
                      </w14:xfrm>
                    </w14:contentPart>
                  </a:graphicData>
                </a:graphic>
              </wp:anchor>
            </w:drawing>
          </mc:Choice>
          <mc:Fallback>
            <w:pict>
              <v:shape type="#_x0000_t75" id="平板用户 1331" o:spid="_x0000_s1331" filled="f" stroked="f" strokeweight="1.0pt" style="position:absolute;&#10;margin-left:-26.684286pt;&#10;margin-top:4.6602607pt;&#10;width:8.824267pt;&#10;height:7.5922613pt;&#10;z-index:1147;&#10;mso-position-horizontal:absolute;&#10;mso-position-horizontal-relative:char;&#10;mso-position-vertical:absolute;&#10;mso-position-vertical-relative:line;&#10;mso-wrap-distance-left:6.749897pt;&#10;mso-wrap-distance-right:6.749897pt;">
                <v:stroke color="#000000"/>
                <v:imagedata r:id="rId889"/>
                <o:lock selection="t"/>
              </v:shape>
            </w:pict>
          </mc:Fallback>
        </mc:AlternateContent>
      </w:r>
      <w:r>
        <mc:AlternateContent>
          <mc:Choice Requires="wps">
            <w:drawing>
              <wp:anchor distT="0" distB="0" distL="85723" distR="85723" simplePos="0" relativeHeight="1148" behindDoc="0" locked="0" layoutInCell="1" hidden="0" allowOverlap="1">
                <wp:simplePos x="0" y="0"/>
                <wp:positionH relativeFrom="character">
                  <wp:posOffset>-222338</wp:posOffset>
                </wp:positionH>
                <wp:positionV relativeFrom="line">
                  <wp:posOffset>42365</wp:posOffset>
                </wp:positionV>
                <wp:extent cx="57516" cy="129763"/>
                <wp:effectExtent l="0" t="0" r="0" b="0"/>
                <wp:wrapNone/>
                <wp:docPr id="1333" name="平板用户 1333"/>
                <wp:cNvGraphicFramePr>
                  <a:graphicFrameLocks noChangeAspect="0" noSelect="1"/>
                </wp:cNvGraphicFramePr>
                <a:graphic>
                  <a:graphicData uri="http://schemas.microsoft.com/office/word/2010/wordprocessingInk">
                    <w14:contentPart bwMode="auto" r:id="rId890">
                      <w14:nvContentPartPr>
                        <w14:cNvContentPartPr/>
                      </w14:nvContentPartPr>
                      <w14:xfrm>
                        <a:off x="0" y="0"/>
                        <a:ext cx="57516" cy="129763"/>
                      </w14:xfrm>
                    </w14:contentPart>
                  </a:graphicData>
                </a:graphic>
              </wp:anchor>
            </w:drawing>
          </mc:Choice>
          <mc:Fallback>
            <w:pict>
              <v:shape type="#_x0000_t75" id="平板用户 1334" o:spid="_x0000_s1334" filled="f" stroked="f" strokeweight="1.0pt" style="position:absolute;&#10;margin-left:-17.506985pt;&#10;margin-top:3.335879pt;&#10;width:4.528873pt;&#10;height:10.217633pt;&#10;z-index:1148;&#10;mso-position-horizontal:absolute;&#10;mso-position-horizontal-relative:char;&#10;mso-position-vertical:absolute;&#10;mso-position-vertical-relative:line;&#10;mso-wrap-distance-left:6.749897pt;&#10;mso-wrap-distance-right:6.749897pt;">
                <v:stroke color="#000000"/>
                <v:imagedata r:id="rId891"/>
                <o:lock selection="t"/>
              </v:shape>
            </w:pict>
          </mc:Fallback>
        </mc:AlternateContent>
      </w:r>
      <w:r>
        <mc:AlternateContent>
          <mc:Choice Requires="wps">
            <w:drawing>
              <wp:anchor distT="0" distB="0" distL="85723" distR="85723" simplePos="0" relativeHeight="1149" behindDoc="0" locked="0" layoutInCell="1" hidden="0" allowOverlap="1">
                <wp:simplePos x="0" y="0"/>
                <wp:positionH relativeFrom="character">
                  <wp:posOffset>-192986</wp:posOffset>
                </wp:positionH>
                <wp:positionV relativeFrom="line">
                  <wp:posOffset>42365</wp:posOffset>
                </wp:positionV>
                <wp:extent cx="112459" cy="138355"/>
                <wp:effectExtent l="0" t="0" r="0" b="0"/>
                <wp:wrapNone/>
                <wp:docPr id="1336" name="平板用户 1336"/>
                <wp:cNvGraphicFramePr>
                  <a:graphicFrameLocks noChangeAspect="0" noSelect="1"/>
                </wp:cNvGraphicFramePr>
                <a:graphic>
                  <a:graphicData uri="http://schemas.microsoft.com/office/word/2010/wordprocessingInk">
                    <w14:contentPart bwMode="auto" r:id="rId892">
                      <w14:nvContentPartPr>
                        <w14:cNvContentPartPr/>
                      </w14:nvContentPartPr>
                      <w14:xfrm>
                        <a:off x="0" y="0"/>
                        <a:ext cx="112459" cy="138355"/>
                      </w14:xfrm>
                    </w14:contentPart>
                  </a:graphicData>
                </a:graphic>
              </wp:anchor>
            </w:drawing>
          </mc:Choice>
          <mc:Fallback>
            <w:pict>
              <v:shape type="#_x0000_t75" id="平板用户 1337" o:spid="_x0000_s1337" filled="f" stroked="f" strokeweight="1.0pt" style="position:absolute;&#10;margin-left:-15.195806pt;&#10;margin-top:3.335879pt;&#10;width:8.855098pt;&#10;height:10.894129pt;&#10;z-index:1149;&#10;mso-position-horizontal:absolute;&#10;mso-position-horizontal-relative:char;&#10;mso-position-vertical:absolute;&#10;mso-position-vertical-relative:line;&#10;mso-wrap-distance-left:6.749897pt;&#10;mso-wrap-distance-right:6.749897pt;">
                <v:stroke color="#000000"/>
                <v:imagedata r:id="rId893"/>
                <o:lock selection="t"/>
              </v:shape>
            </w:pict>
          </mc:Fallback>
        </mc:AlternateContent>
      </w:r>
      <w:r>
        <mc:AlternateContent>
          <mc:Choice Requires="wps">
            <w:drawing>
              <wp:anchor distT="0" distB="0" distL="85723" distR="85723" simplePos="0" relativeHeight="1150" behindDoc="0" locked="0" layoutInCell="1" hidden="0" allowOverlap="1">
                <wp:simplePos x="0" y="0"/>
                <wp:positionH relativeFrom="character">
                  <wp:posOffset>-66419</wp:posOffset>
                </wp:positionH>
                <wp:positionV relativeFrom="line">
                  <wp:posOffset>37084</wp:posOffset>
                </wp:positionV>
                <wp:extent cx="19082" cy="105012"/>
                <wp:effectExtent l="0" t="0" r="0" b="0"/>
                <wp:wrapNone/>
                <wp:docPr id="1339" name="平板用户 1339"/>
                <wp:cNvGraphicFramePr>
                  <a:graphicFrameLocks noChangeAspect="0" noSelect="1"/>
                </wp:cNvGraphicFramePr>
                <a:graphic>
                  <a:graphicData uri="http://schemas.microsoft.com/office/word/2010/wordprocessingInk">
                    <w14:contentPart bwMode="auto" r:id="rId894">
                      <w14:nvContentPartPr>
                        <w14:cNvContentPartPr/>
                      </w14:nvContentPartPr>
                      <w14:xfrm>
                        <a:off x="0" y="0"/>
                        <a:ext cx="19082" cy="105012"/>
                      </w14:xfrm>
                    </w14:contentPart>
                  </a:graphicData>
                </a:graphic>
              </wp:anchor>
            </w:drawing>
          </mc:Choice>
          <mc:Fallback>
            <w:pict>
              <v:shape type="#_x0000_t75" id="平板用户 1340" o:spid="_x0000_s1340" filled="f" stroked="f" strokeweight="1.0pt" style="position:absolute;&#10;margin-left:-5.2298474pt;&#10;margin-top:2.9200528pt;&#10;width:1.5025406pt;&#10;height:8.268734pt;&#10;z-index:1150;&#10;mso-position-horizontal:absolute;&#10;mso-position-horizontal-relative:char;&#10;mso-position-vertical:absolute;&#10;mso-position-vertical-relative:line;&#10;mso-wrap-distance-left:6.749897pt;&#10;mso-wrap-distance-right:6.749897pt;">
                <v:stroke color="#000000"/>
                <v:imagedata r:id="rId895"/>
                <o:lock selection="t"/>
              </v:shape>
            </w:pict>
          </mc:Fallback>
        </mc:AlternateContent>
      </w:r>
      <w:r>
        <mc:AlternateContent>
          <mc:Choice Requires="wps">
            <w:drawing>
              <wp:anchor distT="0" distB="0" distL="85723" distR="85723" simplePos="0" relativeHeight="1151" behindDoc="0" locked="0" layoutInCell="1" hidden="0" allowOverlap="1">
                <wp:simplePos x="0" y="0"/>
                <wp:positionH relativeFrom="character">
                  <wp:posOffset>-251379</wp:posOffset>
                </wp:positionH>
                <wp:positionV relativeFrom="line">
                  <wp:posOffset>7161</wp:posOffset>
                </wp:positionV>
                <wp:extent cx="25885" cy="180913"/>
                <wp:effectExtent l="0" t="0" r="0" b="0"/>
                <wp:wrapNone/>
                <wp:docPr id="1342" name="平板用户 1342"/>
                <wp:cNvGraphicFramePr>
                  <a:graphicFrameLocks noChangeAspect="0" noSelect="1"/>
                </wp:cNvGraphicFramePr>
                <a:graphic>
                  <a:graphicData uri="http://schemas.microsoft.com/office/word/2010/wordprocessingInk">
                    <w14:contentPart bwMode="auto" r:id="rId896">
                      <w14:nvContentPartPr>
                        <w14:cNvContentPartPr/>
                      </w14:nvContentPartPr>
                      <w14:xfrm>
                        <a:off x="0" y="0"/>
                        <a:ext cx="25885" cy="180913"/>
                      </w14:xfrm>
                    </w14:contentPart>
                  </a:graphicData>
                </a:graphic>
              </wp:anchor>
            </w:drawing>
          </mc:Choice>
          <mc:Fallback>
            <w:pict>
              <v:shape type="#_x0000_t75" id="平板用户 1343" o:spid="_x0000_s1343" filled="f" stroked="f" strokeweight="1.0pt" style="position:absolute;&#10;margin-left:-19.793629pt;&#10;margin-top:0.5638876pt;&#10;width:2.0382648pt;&#10;height:14.24516pt;&#10;z-index:1151;&#10;mso-position-horizontal:absolute;&#10;mso-position-horizontal-relative:char;&#10;mso-position-vertical:absolute;&#10;mso-position-vertical-relative:line;&#10;mso-wrap-distance-left:6.749897pt;&#10;mso-wrap-distance-right:6.749897pt;">
                <v:stroke color="#000000"/>
                <v:imagedata r:id="rId897"/>
                <o:lock selection="t"/>
              </v:shape>
            </w:pict>
          </mc:Fallback>
        </mc:AlternateContent>
      </w:r>
      <w:r>
        <mc:AlternateContent>
          <mc:Choice Requires="wps">
            <w:drawing>
              <wp:anchor distT="0" distB="0" distL="85723" distR="85723" simplePos="0" relativeHeight="1152" behindDoc="0" locked="0" layoutInCell="1" hidden="0" allowOverlap="1">
                <wp:simplePos x="0" y="0"/>
                <wp:positionH relativeFrom="character">
                  <wp:posOffset>-316008</wp:posOffset>
                </wp:positionH>
                <wp:positionV relativeFrom="line">
                  <wp:posOffset>-4965</wp:posOffset>
                </wp:positionV>
                <wp:extent cx="50871" cy="188042"/>
                <wp:effectExtent l="0" t="0" r="0" b="0"/>
                <wp:wrapNone/>
                <wp:docPr id="1345" name="平板用户 1345"/>
                <wp:cNvGraphicFramePr>
                  <a:graphicFrameLocks noChangeAspect="0" noSelect="1"/>
                </wp:cNvGraphicFramePr>
                <a:graphic>
                  <a:graphicData uri="http://schemas.microsoft.com/office/word/2010/wordprocessingInk">
                    <w14:contentPart bwMode="auto" r:id="rId898">
                      <w14:nvContentPartPr>
                        <w14:cNvContentPartPr/>
                      </w14:nvContentPartPr>
                      <w14:xfrm>
                        <a:off x="0" y="0"/>
                        <a:ext cx="50871" cy="188042"/>
                      </w14:xfrm>
                    </w14:contentPart>
                  </a:graphicData>
                </a:graphic>
              </wp:anchor>
            </w:drawing>
          </mc:Choice>
          <mc:Fallback>
            <w:pict>
              <v:shape type="#_x0000_t75" id="平板用户 1346" o:spid="_x0000_s1346" filled="f" stroked="f" strokeweight="1.0pt" style="position:absolute;&#10;margin-left:-24.882578pt;&#10;margin-top:-0.39099288pt;&#10;width:4.0056458pt;&#10;height:14.80653pt;&#10;z-index:1152;&#10;mso-position-horizontal:absolute;&#10;mso-position-horizontal-relative:char;&#10;mso-position-vertical:absolute;&#10;mso-position-vertical-relative:line;&#10;mso-wrap-distance-left:6.749897pt;&#10;mso-wrap-distance-right:6.749897pt;">
                <v:stroke color="#000000"/>
                <v:imagedata r:id="rId899"/>
                <o:lock selection="t"/>
              </v:shape>
            </w:pict>
          </mc:Fallback>
        </mc:AlternateContent>
      </w:r>
      <w:r>
        <mc:AlternateContent>
          <mc:Choice Requires="wps">
            <w:drawing>
              <wp:anchor distT="0" distB="0" distL="85723" distR="85723" simplePos="0" relativeHeight="1153" behindDoc="0" locked="0" layoutInCell="1" hidden="0" allowOverlap="1">
                <wp:simplePos x="0" y="0"/>
                <wp:positionH relativeFrom="character">
                  <wp:posOffset>-261446</wp:posOffset>
                </wp:positionH>
                <wp:positionV relativeFrom="line">
                  <wp:posOffset>-11223</wp:posOffset>
                </wp:positionV>
                <wp:extent cx="69242" cy="49852"/>
                <wp:effectExtent l="0" t="0" r="0" b="0"/>
                <wp:wrapNone/>
                <wp:docPr id="1348" name="平板用户 1348"/>
                <wp:cNvGraphicFramePr>
                  <a:graphicFrameLocks noChangeAspect="0" noSelect="1"/>
                </wp:cNvGraphicFramePr>
                <a:graphic>
                  <a:graphicData uri="http://schemas.microsoft.com/office/word/2010/wordprocessingInk">
                    <w14:contentPart bwMode="auto" r:id="rId900">
                      <w14:nvContentPartPr>
                        <w14:cNvContentPartPr/>
                      </w14:nvContentPartPr>
                      <w14:xfrm>
                        <a:off x="0" y="0"/>
                        <a:ext cx="69242" cy="49852"/>
                      </w14:xfrm>
                    </w14:contentPart>
                  </a:graphicData>
                </a:graphic>
              </wp:anchor>
            </w:drawing>
          </mc:Choice>
          <mc:Fallback>
            <w:pict>
              <v:shape type="#_x0000_t75" id="平板用户 1349" o:spid="_x0000_s1349" filled="f" stroked="f" strokeweight="1.0pt" style="position:absolute;&#10;margin-left:-20.58635pt;&#10;margin-top:-0.8837222pt;&#10;width:5.452203pt;&#10;height:3.925378pt;&#10;z-index:1153;&#10;mso-position-horizontal:absolute;&#10;mso-position-horizontal-relative:char;&#10;mso-position-vertical:absolute;&#10;mso-position-vertical-relative:line;&#10;mso-wrap-distance-left:6.749897pt;&#10;mso-wrap-distance-right:6.749897pt;">
                <v:stroke color="#000000"/>
                <v:imagedata r:id="rId901"/>
                <o:lock selection="t"/>
              </v:shape>
            </w:pict>
          </mc:Fallback>
        </mc:AlternateContent>
      </w:r>
      <w:r>
        <mc:AlternateContent>
          <mc:Choice Requires="wps">
            <w:drawing>
              <wp:anchor distT="0" distB="0" distL="85723" distR="85723" simplePos="0" relativeHeight="1154" behindDoc="0" locked="0" layoutInCell="1" hidden="0" allowOverlap="1">
                <wp:simplePos x="0" y="0"/>
                <wp:positionH relativeFrom="character">
                  <wp:posOffset>-99318</wp:posOffset>
                </wp:positionH>
                <wp:positionV relativeFrom="line">
                  <wp:posOffset>-28468</wp:posOffset>
                </wp:positionV>
                <wp:extent cx="93016" cy="74345"/>
                <wp:effectExtent l="0" t="0" r="0" b="0"/>
                <wp:wrapNone/>
                <wp:docPr id="1351" name="平板用户 1351"/>
                <wp:cNvGraphicFramePr>
                  <a:graphicFrameLocks noChangeAspect="0" noSelect="1"/>
                </wp:cNvGraphicFramePr>
                <a:graphic>
                  <a:graphicData uri="http://schemas.microsoft.com/office/word/2010/wordprocessingInk">
                    <w14:contentPart bwMode="auto" r:id="rId902">
                      <w14:nvContentPartPr>
                        <w14:cNvContentPartPr/>
                      </w14:nvContentPartPr>
                      <w14:xfrm>
                        <a:off x="0" y="0"/>
                        <a:ext cx="93016" cy="74345"/>
                      </w14:xfrm>
                    </w14:contentPart>
                  </a:graphicData>
                </a:graphic>
              </wp:anchor>
            </w:drawing>
          </mc:Choice>
          <mc:Fallback>
            <w:pict>
              <v:shape type="#_x0000_t75" id="平板用户 1352" o:spid="_x0000_s1352" filled="f" stroked="f" strokeweight="1.0pt" style="position:absolute;&#10;margin-left:-7.8203154pt;&#10;margin-top:-2.2416117pt;&#10;width:7.32413pt;&#10;height:5.853976pt;&#10;z-index:1154;&#10;mso-position-horizontal:absolute;&#10;mso-position-horizontal-relative:char;&#10;mso-position-vertical:absolute;&#10;mso-position-vertical-relative:line;&#10;mso-wrap-distance-left:6.749897pt;&#10;mso-wrap-distance-right:6.749897pt;">
                <v:stroke color="#000000"/>
                <v:imagedata r:id="rId903"/>
                <o:lock selection="t"/>
              </v:shape>
            </w:pict>
          </mc:Fallback>
        </mc:AlternateContent>
      </w:r>
      <w:r>
        <w:rPr>
          <w:rFonts w:hint="eastAsia"/>
        </w:rPr>
        <w:t>__的细节。</w:t>
      </w:r>
    </w:p>
    <w:p>
      <w:pPr>
        <w:rPr>
          <w:rFonts w:hint="eastAsia"/>
        </w:rPr>
      </w:pPr>
      <w:r>
        <w:rPr>
          <w:rFonts w:hint="eastAsia"/>
        </w:rPr>
        <w:t>6</w:t>
      </w:r>
      <w:r>
        <mc:AlternateContent>
          <mc:Choice Requires="wps">
            <w:drawing>
              <wp:anchor distT="0" distB="0" distL="85723" distR="85723" simplePos="0" relativeHeight="1143" behindDoc="0" locked="0" layoutInCell="1" hidden="0" allowOverlap="1">
                <wp:simplePos x="0" y="0"/>
                <wp:positionH relativeFrom="character">
                  <wp:posOffset>-96204</wp:posOffset>
                </wp:positionH>
                <wp:positionV relativeFrom="line">
                  <wp:posOffset>-49935</wp:posOffset>
                </wp:positionV>
                <wp:extent cx="155281" cy="259808"/>
                <wp:effectExtent l="0" t="0" r="0" b="0"/>
                <wp:wrapNone/>
                <wp:docPr id="1354" name="对象 1354"/>
                <wp:cNvGraphicFramePr>
                  <a:graphicFrameLocks noChangeAspect="0" noSelect="1"/>
                </wp:cNvGraphicFramePr>
                <a:graphic>
                  <a:graphicData uri="http://schemas.microsoft.com/office/word/2010/wordprocessingInk">
                    <w14:contentPart bwMode="auto" r:id="rId904">
                      <w14:nvContentPartPr>
                        <w14:cNvContentPartPr/>
                      </w14:nvContentPartPr>
                      <w14:xfrm>
                        <a:off x="0" y="0"/>
                        <a:ext cx="155281" cy="259808"/>
                      </w14:xfrm>
                    </w14:contentPart>
                  </a:graphicData>
                </a:graphic>
              </wp:anchor>
            </w:drawing>
          </mc:Choice>
          <mc:Fallback>
            <w:pict>
              <v:shape type="#_x0000_t75" id="对象 1355" o:spid="_x0000_s1355" fillcolor="#FFFFFF" stroked="t" strokeweight="1.0pt" style="position:absolute;&#10;margin-left:-7.575118pt;&#10;margin-top:-3.9318898pt;&#10;width:12.2268505pt;&#10;height:20.457323pt;&#10;z-index:1143;&#10;mso-position-horizontal:absolute;&#10;mso-position-horizontal-relative:char;&#10;mso-position-vertical:absolute;&#10;mso-position-vertical-relative:line;&#10;mso-wrap-distance-left:6.7498426pt;&#10;mso-wrap-distance-right:6.7498426pt;">
                <v:stroke color="#000000"/>
                <v:imagedata r:id="rId905"/>
                <o:lock selection="t"/>
              </v:shape>
            </w:pict>
          </mc:Fallback>
        </mc:AlternateContent>
      </w:r>
      <w:r>
        <w:rPr>
          <w:rFonts w:hint="eastAsia"/>
        </w:rPr>
        <w:t>. 边缘检测算子通过计算______</w:t>
      </w:r>
      <w:r>
        <mc:AlternateContent>
          <mc:Choice Requires="wps">
            <w:drawing>
              <wp:anchor distT="0" distB="0" distL="85723" distR="85723" simplePos="0" relativeHeight="1141" behindDoc="0" locked="0" layoutInCell="1" hidden="0" allowOverlap="1">
                <wp:simplePos x="0" y="0"/>
                <wp:positionH relativeFrom="character">
                  <wp:posOffset>334</wp:posOffset>
                </wp:positionH>
                <wp:positionV relativeFrom="line">
                  <wp:posOffset>179957</wp:posOffset>
                </wp:positionV>
                <wp:extent cx="50142" cy="45503"/>
                <wp:effectExtent l="0" t="0" r="0" b="0"/>
                <wp:wrapNone/>
                <wp:docPr id="1357" name="对象 1357"/>
                <wp:cNvGraphicFramePr>
                  <a:graphicFrameLocks noChangeAspect="0" noSelect="1"/>
                </wp:cNvGraphicFramePr>
                <a:graphic>
                  <a:graphicData uri="http://schemas.microsoft.com/office/word/2010/wordprocessingInk">
                    <w14:contentPart bwMode="auto" r:id="rId906">
                      <w14:nvContentPartPr>
                        <w14:cNvContentPartPr/>
                      </w14:nvContentPartPr>
                      <w14:xfrm>
                        <a:off x="0" y="0"/>
                        <a:ext cx="50142" cy="45503"/>
                      </w14:xfrm>
                    </w14:contentPart>
                  </a:graphicData>
                </a:graphic>
              </wp:anchor>
            </w:drawing>
          </mc:Choice>
          <mc:Fallback>
            <w:pict>
              <v:shape type="#_x0000_t75" id="对象 1358" o:spid="_x0000_s1358" fillcolor="#FFFFFF" stroked="t" strokeweight="1.0pt" style="position:absolute;&#10;margin-left:0.026299212pt;&#10;margin-top:14.169843pt;&#10;width:3.948189pt;&#10;height:3.5829918pt;&#10;z-index:1141;&#10;mso-position-horizontal:absolute;&#10;mso-position-horizontal-relative:char;&#10;mso-position-vertical:absolute;&#10;mso-position-vertical-relative:line;&#10;mso-wrap-distance-left:6.7498426pt;&#10;mso-wrap-distance-right:6.7498426pt;">
                <v:stroke color="#000000"/>
                <v:imagedata r:id="rId907"/>
                <o:lock selection="t"/>
              </v:shape>
            </w:pict>
          </mc:Fallback>
        </mc:AlternateContent>
      </w:r>
      <w:r>
        <w:rPr>
          <w:rFonts w:hint="eastAsia"/>
        </w:rPr>
        <w:t>_</w:t>
      </w:r>
      <w:r>
        <mc:AlternateContent>
          <mc:Choice Requires="wps">
            <w:drawing>
              <wp:anchor distT="0" distB="0" distL="85723" distR="85723" simplePos="0" relativeHeight="1111" behindDoc="0" locked="0" layoutInCell="1" hidden="0" allowOverlap="1">
                <wp:simplePos x="0" y="0"/>
                <wp:positionH relativeFrom="character">
                  <wp:posOffset>2024</wp:posOffset>
                </wp:positionH>
                <wp:positionV relativeFrom="line">
                  <wp:posOffset>127254</wp:posOffset>
                </wp:positionV>
                <wp:extent cx="80645" cy="57779"/>
                <wp:effectExtent l="0" t="0" r="0" b="0"/>
                <wp:wrapNone/>
                <wp:docPr id="1360" name="对象 1360"/>
                <wp:cNvGraphicFramePr>
                  <a:graphicFrameLocks noChangeAspect="0" noSelect="1"/>
                </wp:cNvGraphicFramePr>
                <a:graphic>
                  <a:graphicData uri="http://schemas.microsoft.com/office/word/2010/wordprocessingInk">
                    <w14:contentPart bwMode="auto" r:id="rId908">
                      <w14:nvContentPartPr>
                        <w14:cNvContentPartPr/>
                      </w14:nvContentPartPr>
                      <w14:xfrm>
                        <a:off x="0" y="0"/>
                        <a:ext cx="80645" cy="57779"/>
                      </w14:xfrm>
                    </w14:contentPart>
                  </a:graphicData>
                </a:graphic>
              </wp:anchor>
            </w:drawing>
          </mc:Choice>
          <mc:Fallback>
            <w:pict>
              <v:shape type="#_x0000_t75" id="对象 1361" o:spid="_x0000_s1361" fillcolor="#FFFFFF" stroked="t" strokeweight="1.0pt" style="position:absolute;&#10;margin-left:0.15937008pt;&#10;margin-top:10.02pt;&#10;width:6.3500004pt;&#10;height:4.549606pt;&#10;z-index:1111;&#10;mso-position-horizontal:absolute;&#10;mso-position-horizontal-relative:char;&#10;mso-position-vertical:absolute;&#10;mso-position-vertical-relative:line;&#10;mso-wrap-distance-left:6.7498426pt;&#10;mso-wrap-distance-right:6.7498426pt;">
                <v:stroke color="#000000"/>
                <v:imagedata r:id="rId909"/>
                <o:lock selection="t"/>
              </v:shape>
            </w:pict>
          </mc:Fallback>
        </mc:AlternateContent>
      </w:r>
      <w:r>
        <mc:AlternateContent>
          <mc:Choice Requires="wps">
            <w:drawing>
              <wp:anchor distT="0" distB="0" distL="85723" distR="85723" simplePos="0" relativeHeight="1112" behindDoc="0" locked="0" layoutInCell="1" hidden="0" allowOverlap="1">
                <wp:simplePos x="0" y="0"/>
                <wp:positionH relativeFrom="character">
                  <wp:posOffset>-421934</wp:posOffset>
                </wp:positionH>
                <wp:positionV relativeFrom="line">
                  <wp:posOffset>126831</wp:posOffset>
                </wp:positionV>
                <wp:extent cx="77541" cy="76856"/>
                <wp:effectExtent l="0" t="0" r="0" b="0"/>
                <wp:wrapNone/>
                <wp:docPr id="1363" name="对象 1363"/>
                <wp:cNvGraphicFramePr>
                  <a:graphicFrameLocks noChangeAspect="0" noSelect="1"/>
                </wp:cNvGraphicFramePr>
                <a:graphic>
                  <a:graphicData uri="http://schemas.microsoft.com/office/word/2010/wordprocessingInk">
                    <w14:contentPart bwMode="auto" r:id="rId910">
                      <w14:nvContentPartPr>
                        <w14:cNvContentPartPr/>
                      </w14:nvContentPartPr>
                      <w14:xfrm>
                        <a:off x="0" y="0"/>
                        <a:ext cx="77541" cy="76856"/>
                      </w14:xfrm>
                    </w14:contentPart>
                  </a:graphicData>
                </a:graphic>
              </wp:anchor>
            </w:drawing>
          </mc:Choice>
          <mc:Fallback>
            <w:pict>
              <v:shape type="#_x0000_t75" id="对象 1364" o:spid="_x0000_s1364" fillcolor="#FFFFFF" stroked="t" strokeweight="1.0pt" style="position:absolute;&#10;margin-left:-33.22315pt;&#10;margin-top:9.986693pt;&#10;width:6.1055903pt;&#10;height:6.051654pt;&#10;z-index:1112;&#10;mso-position-horizontal:absolute;&#10;mso-position-horizontal-relative:char;&#10;mso-position-vertical:absolute;&#10;mso-position-vertical-relative:line;&#10;mso-wrap-distance-left:6.7498426pt;&#10;mso-wrap-distance-right:6.7498426pt;">
                <v:stroke color="#000000"/>
                <v:imagedata r:id="rId911"/>
                <o:lock selection="t"/>
              </v:shape>
            </w:pict>
          </mc:Fallback>
        </mc:AlternateContent>
      </w:r>
      <w:r>
        <mc:AlternateContent>
          <mc:Choice Requires="wps">
            <w:drawing>
              <wp:anchor distT="0" distB="0" distL="85723" distR="85723" simplePos="0" relativeHeight="1113" behindDoc="0" locked="0" layoutInCell="1" hidden="0" allowOverlap="1">
                <wp:simplePos x="0" y="0"/>
                <wp:positionH relativeFrom="character">
                  <wp:posOffset>-314834</wp:posOffset>
                </wp:positionH>
                <wp:positionV relativeFrom="line">
                  <wp:posOffset>108627</wp:posOffset>
                </wp:positionV>
                <wp:extent cx="86916" cy="63637"/>
                <wp:effectExtent l="0" t="0" r="0" b="0"/>
                <wp:wrapNone/>
                <wp:docPr id="1366" name="对象 1366"/>
                <wp:cNvGraphicFramePr>
                  <a:graphicFrameLocks noChangeAspect="0" noSelect="1"/>
                </wp:cNvGraphicFramePr>
                <a:graphic>
                  <a:graphicData uri="http://schemas.microsoft.com/office/word/2010/wordprocessingInk">
                    <w14:contentPart bwMode="auto" r:id="rId912">
                      <w14:nvContentPartPr>
                        <w14:cNvContentPartPr/>
                      </w14:nvContentPartPr>
                      <w14:xfrm>
                        <a:off x="0" y="0"/>
                        <a:ext cx="86916" cy="63637"/>
                      </w14:xfrm>
                    </w14:contentPart>
                  </a:graphicData>
                </a:graphic>
              </wp:anchor>
            </w:drawing>
          </mc:Choice>
          <mc:Fallback>
            <w:pict>
              <v:shape type="#_x0000_t75" id="对象 1367" o:spid="_x0000_s1367" fillcolor="#FFFFFF" stroked="t" strokeweight="1.0pt" style="position:absolute;&#10;margin-left:-24.790081pt;&#10;margin-top:8.553308pt;&#10;width:6.84378pt;&#10;height:5.010787pt;&#10;z-index:1113;&#10;mso-position-horizontal:absolute;&#10;mso-position-horizontal-relative:char;&#10;mso-position-vertical:absolute;&#10;mso-position-vertical-relative:line;&#10;mso-wrap-distance-left:6.7498426pt;&#10;mso-wrap-distance-right:6.7498426pt;">
                <v:stroke color="#000000"/>
                <v:imagedata r:id="rId913"/>
                <o:lock selection="t"/>
              </v:shape>
            </w:pict>
          </mc:Fallback>
        </mc:AlternateContent>
      </w:r>
      <w:r>
        <mc:AlternateContent>
          <mc:Choice Requires="wps">
            <w:drawing>
              <wp:anchor distT="0" distB="0" distL="85723" distR="85723" simplePos="0" relativeHeight="1114" behindDoc="0" locked="0" layoutInCell="1" hidden="0" allowOverlap="1">
                <wp:simplePos x="0" y="0"/>
                <wp:positionH relativeFrom="character">
                  <wp:posOffset>-169046</wp:posOffset>
                </wp:positionH>
                <wp:positionV relativeFrom="line">
                  <wp:posOffset>101642</wp:posOffset>
                </wp:positionV>
                <wp:extent cx="56987" cy="87628"/>
                <wp:effectExtent l="0" t="0" r="0" b="0"/>
                <wp:wrapNone/>
                <wp:docPr id="1369" name="对象 1369"/>
                <wp:cNvGraphicFramePr>
                  <a:graphicFrameLocks noChangeAspect="0" noSelect="1"/>
                </wp:cNvGraphicFramePr>
                <a:graphic>
                  <a:graphicData uri="http://schemas.microsoft.com/office/word/2010/wordprocessingInk">
                    <w14:contentPart bwMode="auto" r:id="rId914">
                      <w14:nvContentPartPr>
                        <w14:cNvContentPartPr/>
                      </w14:nvContentPartPr>
                      <w14:xfrm>
                        <a:off x="0" y="0"/>
                        <a:ext cx="56987" cy="87628"/>
                      </w14:xfrm>
                    </w14:contentPart>
                  </a:graphicData>
                </a:graphic>
              </wp:anchor>
            </w:drawing>
          </mc:Choice>
          <mc:Fallback>
            <w:pict>
              <v:shape type="#_x0000_t75" id="对象 1370" o:spid="_x0000_s1370" fillcolor="#FFFFFF" stroked="t" strokeweight="1.0pt" style="position:absolute;&#10;margin-left:-13.310709pt;&#10;margin-top:8.003307pt;&#10;width:4.487166pt;&#10;height:6.899843pt;&#10;z-index:1114;&#10;mso-position-horizontal:absolute;&#10;mso-position-horizontal-relative:char;&#10;mso-position-vertical:absolute;&#10;mso-position-vertical-relative:line;&#10;mso-wrap-distance-left:6.7498426pt;&#10;mso-wrap-distance-right:6.7498426pt;">
                <v:stroke color="#000000"/>
                <v:imagedata r:id="rId915"/>
                <o:lock selection="t"/>
              </v:shape>
            </w:pict>
          </mc:Fallback>
        </mc:AlternateContent>
      </w:r>
      <w:r>
        <mc:AlternateContent>
          <mc:Choice Requires="wps">
            <w:drawing>
              <wp:anchor distT="0" distB="0" distL="85723" distR="85723" simplePos="0" relativeHeight="1115" behindDoc="0" locked="0" layoutInCell="1" hidden="0" allowOverlap="1">
                <wp:simplePos x="0" y="0"/>
                <wp:positionH relativeFrom="character">
                  <wp:posOffset>-13941</wp:posOffset>
                </wp:positionH>
                <wp:positionV relativeFrom="line">
                  <wp:posOffset>96247</wp:posOffset>
                </wp:positionV>
                <wp:extent cx="93381" cy="88853"/>
                <wp:effectExtent l="0" t="0" r="0" b="0"/>
                <wp:wrapNone/>
                <wp:docPr id="1372" name="对象 1372"/>
                <wp:cNvGraphicFramePr>
                  <a:graphicFrameLocks noChangeAspect="0" noSelect="1"/>
                </wp:cNvGraphicFramePr>
                <a:graphic>
                  <a:graphicData uri="http://schemas.microsoft.com/office/word/2010/wordprocessingInk">
                    <w14:contentPart bwMode="auto" r:id="rId916">
                      <w14:nvContentPartPr>
                        <w14:cNvContentPartPr/>
                      </w14:nvContentPartPr>
                      <w14:xfrm>
                        <a:off x="0" y="0"/>
                        <a:ext cx="93381" cy="88853"/>
                      </w14:xfrm>
                    </w14:contentPart>
                  </a:graphicData>
                </a:graphic>
              </wp:anchor>
            </w:drawing>
          </mc:Choice>
          <mc:Fallback>
            <w:pict>
              <v:shape type="#_x0000_t75" id="对象 1373" o:spid="_x0000_s1373" fillcolor="#FFFFFF" stroked="t" strokeweight="1.0pt" style="position:absolute;&#10;margin-left:-1.0977166pt;&#10;margin-top:7.578504pt;&#10;width:7.352835pt;&#10;height:6.9962993pt;&#10;z-index:1115;&#10;mso-position-horizontal:absolute;&#10;mso-position-horizontal-relative:char;&#10;mso-position-vertical:absolute;&#10;mso-position-vertical-relative:line;&#10;mso-wrap-distance-left:6.7498426pt;&#10;mso-wrap-distance-right:6.7498426pt;">
                <v:stroke color="#000000"/>
                <v:imagedata r:id="rId917"/>
                <o:lock selection="t"/>
              </v:shape>
            </w:pict>
          </mc:Fallback>
        </mc:AlternateContent>
      </w:r>
      <w:r>
        <mc:AlternateContent>
          <mc:Choice Requires="wps">
            <w:drawing>
              <wp:anchor distT="0" distB="0" distL="85723" distR="85723" simplePos="0" relativeHeight="1116" behindDoc="0" locked="0" layoutInCell="1" hidden="0" allowOverlap="1">
                <wp:simplePos x="0" y="0"/>
                <wp:positionH relativeFrom="character">
                  <wp:posOffset>-103514</wp:posOffset>
                </wp:positionH>
                <wp:positionV relativeFrom="line">
                  <wp:posOffset>80476</wp:posOffset>
                </wp:positionV>
                <wp:extent cx="29939" cy="110769"/>
                <wp:effectExtent l="0" t="0" r="0" b="0"/>
                <wp:wrapNone/>
                <wp:docPr id="1375" name="对象 1375"/>
                <wp:cNvGraphicFramePr>
                  <a:graphicFrameLocks noChangeAspect="0" noSelect="1"/>
                </wp:cNvGraphicFramePr>
                <a:graphic>
                  <a:graphicData uri="http://schemas.microsoft.com/office/word/2010/wordprocessingInk">
                    <w14:contentPart bwMode="auto" r:id="rId918">
                      <w14:nvContentPartPr>
                        <w14:cNvContentPartPr/>
                      </w14:nvContentPartPr>
                      <w14:xfrm>
                        <a:off x="0" y="0"/>
                        <a:ext cx="29939" cy="110769"/>
                      </w14:xfrm>
                    </w14:contentPart>
                  </a:graphicData>
                </a:graphic>
              </wp:anchor>
            </w:drawing>
          </mc:Choice>
          <mc:Fallback>
            <w:pict>
              <v:shape type="#_x0000_t75" id="对象 1376" o:spid="_x0000_s1376" fillcolor="#FFFFFF" stroked="t" strokeweight="1.0pt" style="position:absolute;&#10;margin-left:-8.150708pt;&#10;margin-top:6.3366933pt;&#10;width:2.3574016pt;&#10;height:8.721969pt;&#10;z-index:1116;&#10;mso-position-horizontal:absolute;&#10;mso-position-horizontal-relative:char;&#10;mso-position-vertical:absolute;&#10;mso-position-vertical-relative:line;&#10;mso-wrap-distance-left:6.7498426pt;&#10;mso-wrap-distance-right:6.7498426pt;">
                <v:stroke color="#000000"/>
                <v:imagedata r:id="rId919"/>
                <o:lock selection="t"/>
              </v:shape>
            </w:pict>
          </mc:Fallback>
        </mc:AlternateContent>
      </w:r>
      <w:r>
        <mc:AlternateContent>
          <mc:Choice Requires="wps">
            <w:drawing>
              <wp:anchor distT="0" distB="0" distL="85723" distR="85723" simplePos="0" relativeHeight="1117" behindDoc="0" locked="0" layoutInCell="1" hidden="0" allowOverlap="1">
                <wp:simplePos x="0" y="0"/>
                <wp:positionH relativeFrom="character">
                  <wp:posOffset>14091</wp:posOffset>
                </wp:positionH>
                <wp:positionV relativeFrom="line">
                  <wp:posOffset>76620</wp:posOffset>
                </wp:positionV>
                <wp:extent cx="25188" cy="20837"/>
                <wp:effectExtent l="0" t="0" r="0" b="0"/>
                <wp:wrapNone/>
                <wp:docPr id="1378" name="对象 1378"/>
                <wp:cNvGraphicFramePr>
                  <a:graphicFrameLocks noChangeAspect="0" noSelect="1"/>
                </wp:cNvGraphicFramePr>
                <a:graphic>
                  <a:graphicData uri="http://schemas.microsoft.com/office/word/2010/wordprocessingInk">
                    <w14:contentPart bwMode="auto" r:id="rId920">
                      <w14:nvContentPartPr>
                        <w14:cNvContentPartPr/>
                      </w14:nvContentPartPr>
                      <w14:xfrm>
                        <a:off x="0" y="0"/>
                        <a:ext cx="25188" cy="20837"/>
                      </w14:xfrm>
                    </w14:contentPart>
                  </a:graphicData>
                </a:graphic>
              </wp:anchor>
            </w:drawing>
          </mc:Choice>
          <mc:Fallback>
            <w:pict>
              <v:shape type="#_x0000_t75" id="对象 1379" o:spid="_x0000_s1379" fillcolor="#FFFFFF" stroked="t" strokeweight="1.0pt" style="position:absolute;&#10;margin-left:1.1095276pt;&#10;margin-top:6.033071pt;&#10;width:1.9833071pt;&#10;height:1.6407087pt;&#10;z-index:1117;&#10;mso-position-horizontal:absolute;&#10;mso-position-horizontal-relative:char;&#10;mso-position-vertical:absolute;&#10;mso-position-vertical-relative:line;&#10;mso-wrap-distance-left:6.7498426pt;&#10;mso-wrap-distance-right:6.7498426pt;">
                <v:stroke color="#000000"/>
                <v:imagedata r:id="rId921"/>
                <o:lock selection="t"/>
              </v:shape>
            </w:pict>
          </mc:Fallback>
        </mc:AlternateContent>
      </w:r>
      <w:r>
        <mc:AlternateContent>
          <mc:Choice Requires="wps">
            <w:drawing>
              <wp:anchor distT="0" distB="0" distL="85723" distR="85723" simplePos="0" relativeHeight="1118" behindDoc="0" locked="0" layoutInCell="1" hidden="0" allowOverlap="1">
                <wp:simplePos x="0" y="0"/>
                <wp:positionH relativeFrom="character">
                  <wp:posOffset>-336983</wp:posOffset>
                </wp:positionH>
                <wp:positionV relativeFrom="line">
                  <wp:posOffset>70113</wp:posOffset>
                </wp:positionV>
                <wp:extent cx="103203" cy="96177"/>
                <wp:effectExtent l="0" t="0" r="0" b="0"/>
                <wp:wrapNone/>
                <wp:docPr id="1381" name="对象 1381"/>
                <wp:cNvGraphicFramePr>
                  <a:graphicFrameLocks noChangeAspect="0" noSelect="1"/>
                </wp:cNvGraphicFramePr>
                <a:graphic>
                  <a:graphicData uri="http://schemas.microsoft.com/office/word/2010/wordprocessingInk">
                    <w14:contentPart bwMode="auto" r:id="rId922">
                      <w14:nvContentPartPr>
                        <w14:cNvContentPartPr/>
                      </w14:nvContentPartPr>
                      <w14:xfrm>
                        <a:off x="0" y="0"/>
                        <a:ext cx="103203" cy="96177"/>
                      </w14:xfrm>
                    </w14:contentPart>
                  </a:graphicData>
                </a:graphic>
              </wp:anchor>
            </w:drawing>
          </mc:Choice>
          <mc:Fallback>
            <w:pict>
              <v:shape type="#_x0000_t75" id="对象 1382" o:spid="_x0000_s1382" fillcolor="#FFFFFF" stroked="t" strokeweight="1.0pt" style="position:absolute;&#10;margin-left:-26.534094pt;&#10;margin-top:5.5207086pt;&#10;width:8.12622pt;&#10;height:7.5729923pt;&#10;z-index:1118;&#10;mso-position-horizontal:absolute;&#10;mso-position-horizontal-relative:char;&#10;mso-position-vertical:absolute;&#10;mso-position-vertical-relative:line;&#10;mso-wrap-distance-left:6.7498426pt;&#10;mso-wrap-distance-right:6.7498426pt;">
                <v:stroke color="#000000"/>
                <v:imagedata r:id="rId923"/>
                <o:lock selection="t"/>
              </v:shape>
            </w:pict>
          </mc:Fallback>
        </mc:AlternateContent>
      </w:r>
      <w:r>
        <mc:AlternateContent>
          <mc:Choice Requires="wps">
            <w:drawing>
              <wp:anchor distT="0" distB="0" distL="85723" distR="85723" simplePos="0" relativeHeight="1119" behindDoc="0" locked="0" layoutInCell="1" hidden="0" allowOverlap="1">
                <wp:simplePos x="0" y="0"/>
                <wp:positionH relativeFrom="character">
                  <wp:posOffset>-244792</wp:posOffset>
                </wp:positionH>
                <wp:positionV relativeFrom="line">
                  <wp:posOffset>59942</wp:posOffset>
                </wp:positionV>
                <wp:extent cx="54485" cy="94211"/>
                <wp:effectExtent l="0" t="0" r="0" b="0"/>
                <wp:wrapNone/>
                <wp:docPr id="1384" name="对象 1384"/>
                <wp:cNvGraphicFramePr>
                  <a:graphicFrameLocks noChangeAspect="0" noSelect="1"/>
                </wp:cNvGraphicFramePr>
                <a:graphic>
                  <a:graphicData uri="http://schemas.microsoft.com/office/word/2010/wordprocessingInk">
                    <w14:contentPart bwMode="auto" r:id="rId924">
                      <w14:nvContentPartPr>
                        <w14:cNvContentPartPr/>
                      </w14:nvContentPartPr>
                      <w14:xfrm>
                        <a:off x="0" y="0"/>
                        <a:ext cx="54485" cy="94211"/>
                      </w14:xfrm>
                    </w14:contentPart>
                  </a:graphicData>
                </a:graphic>
              </wp:anchor>
            </w:drawing>
          </mc:Choice>
          <mc:Fallback>
            <w:pict>
              <v:shape type="#_x0000_t75" id="对象 1385" o:spid="_x0000_s1385" fillcolor="#FFFFFF" stroked="t" strokeweight="1.0pt" style="position:absolute;&#10;margin-left:-19.274961pt;&#10;margin-top:4.7198424pt;&#10;width:4.2901573pt;&#10;height:7.418189pt;&#10;z-index:1119;&#10;mso-position-horizontal:absolute;&#10;mso-position-horizontal-relative:char;&#10;mso-position-vertical:absolute;&#10;mso-position-vertical-relative:line;&#10;mso-wrap-distance-left:6.7498426pt;&#10;mso-wrap-distance-right:6.7498426pt;">
                <v:stroke color="#000000"/>
                <v:imagedata r:id="rId925"/>
                <o:lock selection="t"/>
              </v:shape>
            </w:pict>
          </mc:Fallback>
        </mc:AlternateContent>
      </w:r>
      <w:r>
        <mc:AlternateContent>
          <mc:Choice Requires="wps">
            <w:drawing>
              <wp:anchor distT="0" distB="0" distL="85723" distR="85723" simplePos="0" relativeHeight="1120" behindDoc="0" locked="0" layoutInCell="1" hidden="0" allowOverlap="1">
                <wp:simplePos x="0" y="0"/>
                <wp:positionH relativeFrom="character">
                  <wp:posOffset>-461020</wp:posOffset>
                </wp:positionH>
                <wp:positionV relativeFrom="line">
                  <wp:posOffset>59733</wp:posOffset>
                </wp:positionV>
                <wp:extent cx="28954" cy="104186"/>
                <wp:effectExtent l="0" t="0" r="0" b="0"/>
                <wp:wrapNone/>
                <wp:docPr id="1387" name="对象 1387"/>
                <wp:cNvGraphicFramePr>
                  <a:graphicFrameLocks noChangeAspect="0" noSelect="1"/>
                </wp:cNvGraphicFramePr>
                <a:graphic>
                  <a:graphicData uri="http://schemas.microsoft.com/office/word/2010/wordprocessingInk">
                    <w14:contentPart bwMode="auto" r:id="rId926">
                      <w14:nvContentPartPr>
                        <w14:cNvContentPartPr/>
                      </w14:nvContentPartPr>
                      <w14:xfrm>
                        <a:off x="0" y="0"/>
                        <a:ext cx="28954" cy="104186"/>
                      </w14:xfrm>
                    </w14:contentPart>
                  </a:graphicData>
                </a:graphic>
              </wp:anchor>
            </w:drawing>
          </mc:Choice>
          <mc:Fallback>
            <w:pict>
              <v:shape type="#_x0000_t75" id="对象 1388" o:spid="_x0000_s1388" fillcolor="#FFFFFF" stroked="t" strokeweight="1.0pt" style="position:absolute;&#10;margin-left:-36.30079pt;&#10;margin-top:4.703386pt;&#10;width:2.2798429pt;&#10;height:8.203622pt;&#10;z-index:1120;&#10;mso-position-horizontal:absolute;&#10;mso-position-horizontal-relative:char;&#10;mso-position-vertical:absolute;&#10;mso-position-vertical-relative:line;&#10;mso-wrap-distance-left:6.7498426pt;&#10;mso-wrap-distance-right:6.7498426pt;">
                <v:stroke color="#000000"/>
                <v:imagedata r:id="rId927"/>
                <o:lock selection="t"/>
              </v:shape>
            </w:pict>
          </mc:Fallback>
        </mc:AlternateContent>
      </w:r>
      <w:r>
        <mc:AlternateContent>
          <mc:Choice Requires="wps">
            <w:drawing>
              <wp:anchor distT="0" distB="0" distL="85723" distR="85723" simplePos="0" relativeHeight="1121" behindDoc="0" locked="0" layoutInCell="1" hidden="0" allowOverlap="1">
                <wp:simplePos x="0" y="0"/>
                <wp:positionH relativeFrom="character">
                  <wp:posOffset>-307212</wp:posOffset>
                </wp:positionH>
                <wp:positionV relativeFrom="line">
                  <wp:posOffset>57847</wp:posOffset>
                </wp:positionV>
                <wp:extent cx="37638" cy="23695"/>
                <wp:effectExtent l="0" t="0" r="0" b="0"/>
                <wp:wrapNone/>
                <wp:docPr id="1390" name="对象 1390"/>
                <wp:cNvGraphicFramePr>
                  <a:graphicFrameLocks noChangeAspect="0" noSelect="1"/>
                </wp:cNvGraphicFramePr>
                <a:graphic>
                  <a:graphicData uri="http://schemas.microsoft.com/office/word/2010/wordprocessingInk">
                    <w14:contentPart bwMode="auto" r:id="rId928">
                      <w14:nvContentPartPr>
                        <w14:cNvContentPartPr/>
                      </w14:nvContentPartPr>
                      <w14:xfrm>
                        <a:off x="0" y="0"/>
                        <a:ext cx="37638" cy="23695"/>
                      </w14:xfrm>
                    </w14:contentPart>
                  </a:graphicData>
                </a:graphic>
              </wp:anchor>
            </w:drawing>
          </mc:Choice>
          <mc:Fallback>
            <w:pict>
              <v:shape type="#_x0000_t75" id="对象 1391" o:spid="_x0000_s1391" fillcolor="#FFFFFF" stroked="t" strokeweight="1.0pt" style="position:absolute;&#10;margin-left:-24.18992pt;&#10;margin-top:4.554882pt;&#10;width:2.9636228pt;&#10;height:1.865748pt;&#10;z-index:1121;&#10;mso-position-horizontal:absolute;&#10;mso-position-horizontal-relative:char;&#10;mso-position-vertical:absolute;&#10;mso-position-vertical-relative:line;&#10;mso-wrap-distance-left:6.7498426pt;&#10;mso-wrap-distance-right:6.7498426pt;">
                <v:stroke color="#000000"/>
                <v:imagedata r:id="rId929"/>
                <o:lock selection="t"/>
              </v:shape>
            </w:pict>
          </mc:Fallback>
        </mc:AlternateContent>
      </w:r>
      <w:r>
        <mc:AlternateContent>
          <mc:Choice Requires="wps">
            <w:drawing>
              <wp:anchor distT="0" distB="0" distL="85723" distR="85723" simplePos="0" relativeHeight="1122" behindDoc="0" locked="0" layoutInCell="1" hidden="0" allowOverlap="1">
                <wp:simplePos x="0" y="0"/>
                <wp:positionH relativeFrom="character">
                  <wp:posOffset>-176405</wp:posOffset>
                </wp:positionH>
                <wp:positionV relativeFrom="line">
                  <wp:posOffset>56982</wp:posOffset>
                </wp:positionV>
                <wp:extent cx="48705" cy="52769"/>
                <wp:effectExtent l="0" t="0" r="0" b="0"/>
                <wp:wrapNone/>
                <wp:docPr id="1393" name="对象 1393"/>
                <wp:cNvGraphicFramePr>
                  <a:graphicFrameLocks noChangeAspect="0" noSelect="1"/>
                </wp:cNvGraphicFramePr>
                <a:graphic>
                  <a:graphicData uri="http://schemas.microsoft.com/office/word/2010/wordprocessingInk">
                    <w14:contentPart bwMode="auto" r:id="rId930">
                      <w14:nvContentPartPr>
                        <w14:cNvContentPartPr/>
                      </w14:nvContentPartPr>
                      <w14:xfrm>
                        <a:off x="0" y="0"/>
                        <a:ext cx="48705" cy="52769"/>
                      </w14:xfrm>
                    </w14:contentPart>
                  </a:graphicData>
                </a:graphic>
              </wp:anchor>
            </w:drawing>
          </mc:Choice>
          <mc:Fallback>
            <w:pict>
              <v:shape type="#_x0000_t75" id="对象 1394" o:spid="_x0000_s1394" fillcolor="#FFFFFF" stroked="t" strokeweight="1.0pt" style="position:absolute;&#10;margin-left:-13.890158pt;&#10;margin-top:4.4867716pt;&#10;width:3.8350399pt;&#10;height:4.15504pt;&#10;z-index:1122;&#10;mso-position-horizontal:absolute;&#10;mso-position-horizontal-relative:char;&#10;mso-position-vertical:absolute;&#10;mso-position-vertical-relative:line;&#10;mso-wrap-distance-left:6.7498426pt;&#10;mso-wrap-distance-right:6.7498426pt;">
                <v:stroke color="#000000"/>
                <v:imagedata r:id="rId931"/>
                <o:lock selection="t"/>
              </v:shape>
            </w:pict>
          </mc:Fallback>
        </mc:AlternateContent>
      </w:r>
      <w:r>
        <mc:AlternateContent>
          <mc:Choice Requires="wps">
            <w:drawing>
              <wp:anchor distT="0" distB="0" distL="85723" distR="85723" simplePos="0" relativeHeight="1123" behindDoc="0" locked="0" layoutInCell="1" hidden="0" allowOverlap="1">
                <wp:simplePos x="0" y="0"/>
                <wp:positionH relativeFrom="character">
                  <wp:posOffset>-445800</wp:posOffset>
                </wp:positionH>
                <wp:positionV relativeFrom="line">
                  <wp:posOffset>45338</wp:posOffset>
                </wp:positionV>
                <wp:extent cx="64596" cy="119259"/>
                <wp:effectExtent l="0" t="0" r="0" b="0"/>
                <wp:wrapNone/>
                <wp:docPr id="1396" name="对象 1396"/>
                <wp:cNvGraphicFramePr>
                  <a:graphicFrameLocks noChangeAspect="0" noSelect="1"/>
                </wp:cNvGraphicFramePr>
                <a:graphic>
                  <a:graphicData uri="http://schemas.microsoft.com/office/word/2010/wordprocessingInk">
                    <w14:contentPart bwMode="auto" r:id="rId932">
                      <w14:nvContentPartPr>
                        <w14:cNvContentPartPr/>
                      </w14:nvContentPartPr>
                      <w14:xfrm>
                        <a:off x="0" y="0"/>
                        <a:ext cx="64596" cy="119259"/>
                      </w14:xfrm>
                    </w14:contentPart>
                  </a:graphicData>
                </a:graphic>
              </wp:anchor>
            </w:drawing>
          </mc:Choice>
          <mc:Fallback>
            <w:pict>
              <v:shape type="#_x0000_t75" id="对象 1397" o:spid="_x0000_s1397" fillcolor="#FFFFFF" stroked="t" strokeweight="1.0pt" style="position:absolute;&#10;margin-left:-35.102364pt;&#10;margin-top:3.569921pt;&#10;width:5.086301pt;&#10;height:9.390472pt;&#10;z-index:1123;&#10;mso-position-horizontal:absolute;&#10;mso-position-horizontal-relative:char;&#10;mso-position-vertical:absolute;&#10;mso-position-vertical-relative:line;&#10;mso-wrap-distance-left:6.7498426pt;&#10;mso-wrap-distance-right:6.7498426pt;">
                <v:stroke color="#000000"/>
                <v:imagedata r:id="rId933"/>
                <o:lock selection="t"/>
              </v:shape>
            </w:pict>
          </mc:Fallback>
        </mc:AlternateContent>
      </w:r>
      <w:r>
        <mc:AlternateContent>
          <mc:Choice Requires="wps">
            <w:drawing>
              <wp:anchor distT="0" distB="0" distL="85723" distR="85723" simplePos="0" relativeHeight="1124" behindDoc="0" locked="0" layoutInCell="1" hidden="0" allowOverlap="1">
                <wp:simplePos x="0" y="0"/>
                <wp:positionH relativeFrom="character">
                  <wp:posOffset>-463430</wp:posOffset>
                </wp:positionH>
                <wp:positionV relativeFrom="line">
                  <wp:posOffset>43646</wp:posOffset>
                </wp:positionV>
                <wp:extent cx="50251" cy="161930"/>
                <wp:effectExtent l="0" t="0" r="0" b="0"/>
                <wp:wrapNone/>
                <wp:docPr id="1399" name="对象 1399"/>
                <wp:cNvGraphicFramePr>
                  <a:graphicFrameLocks noChangeAspect="0" noSelect="1"/>
                </wp:cNvGraphicFramePr>
                <a:graphic>
                  <a:graphicData uri="http://schemas.microsoft.com/office/word/2010/wordprocessingInk">
                    <w14:contentPart bwMode="auto" r:id="rId934">
                      <w14:nvContentPartPr>
                        <w14:cNvContentPartPr/>
                      </w14:nvContentPartPr>
                      <w14:xfrm>
                        <a:off x="0" y="0"/>
                        <a:ext cx="50251" cy="161930"/>
                      </w14:xfrm>
                    </w14:contentPart>
                  </a:graphicData>
                </a:graphic>
              </wp:anchor>
            </w:drawing>
          </mc:Choice>
          <mc:Fallback>
            <w:pict>
              <v:shape type="#_x0000_t75" id="对象 1400" o:spid="_x0000_s1400" fillcolor="#FFFFFF" stroked="t" strokeweight="1.0pt" style="position:absolute;&#10;margin-left:-36.49055pt;&#10;margin-top:3.4366927pt;&#10;width:3.9567716pt;&#10;height:12.750394pt;&#10;z-index:1124;&#10;mso-position-horizontal:absolute;&#10;mso-position-horizontal-relative:char;&#10;mso-position-vertical:absolute;&#10;mso-position-vertical-relative:line;&#10;mso-wrap-distance-left:6.7498426pt;&#10;mso-wrap-distance-right:6.7498426pt;">
                <v:stroke color="#000000"/>
                <v:imagedata r:id="rId935"/>
                <o:lock selection="t"/>
              </v:shape>
            </w:pict>
          </mc:Fallback>
        </mc:AlternateContent>
      </w:r>
      <w:r>
        <mc:AlternateContent>
          <mc:Choice Requires="wps">
            <w:drawing>
              <wp:anchor distT="0" distB="0" distL="85723" distR="85723" simplePos="0" relativeHeight="1125" behindDoc="0" locked="0" layoutInCell="1" hidden="0" allowOverlap="1">
                <wp:simplePos x="0" y="0"/>
                <wp:positionH relativeFrom="character">
                  <wp:posOffset>-10673</wp:posOffset>
                </wp:positionH>
                <wp:positionV relativeFrom="line">
                  <wp:posOffset>23208</wp:posOffset>
                </wp:positionV>
                <wp:extent cx="103457" cy="46260"/>
                <wp:effectExtent l="0" t="0" r="0" b="0"/>
                <wp:wrapNone/>
                <wp:docPr id="1402" name="对象 1402"/>
                <wp:cNvGraphicFramePr>
                  <a:graphicFrameLocks noChangeAspect="0" noSelect="1"/>
                </wp:cNvGraphicFramePr>
                <a:graphic>
                  <a:graphicData uri="http://schemas.microsoft.com/office/word/2010/wordprocessingInk">
                    <w14:contentPart bwMode="auto" r:id="rId936">
                      <w14:nvContentPartPr>
                        <w14:cNvContentPartPr/>
                      </w14:nvContentPartPr>
                      <w14:xfrm>
                        <a:off x="0" y="0"/>
                        <a:ext cx="103457" cy="46260"/>
                      </w14:xfrm>
                    </w14:contentPart>
                  </a:graphicData>
                </a:graphic>
              </wp:anchor>
            </w:drawing>
          </mc:Choice>
          <mc:Fallback>
            <w:pict>
              <v:shape type="#_x0000_t75" id="对象 1403" o:spid="_x0000_s1403" fillcolor="#FFFFFF" stroked="t" strokeweight="1.0pt" style="position:absolute;&#10;margin-left:-0.8403937pt;&#10;margin-top:1.8274016pt;&#10;width:8.146221pt;&#10;height:3.6425195pt;&#10;z-index:1125;&#10;mso-position-horizontal:absolute;&#10;mso-position-horizontal-relative:char;&#10;mso-position-vertical:absolute;&#10;mso-position-vertical-relative:line;&#10;mso-wrap-distance-left:6.7498426pt;&#10;mso-wrap-distance-right:6.7498426pt;">
                <v:stroke color="#000000"/>
                <v:imagedata r:id="rId937"/>
                <o:lock selection="t"/>
              </v:shape>
            </w:pict>
          </mc:Fallback>
        </mc:AlternateContent>
      </w:r>
      <w:r>
        <mc:AlternateContent>
          <mc:Choice Requires="wps">
            <w:drawing>
              <wp:anchor distT="0" distB="0" distL="85723" distR="85723" simplePos="0" relativeHeight="1126" behindDoc="0" locked="0" layoutInCell="1" hidden="0" allowOverlap="1">
                <wp:simplePos x="0" y="0"/>
                <wp:positionH relativeFrom="character">
                  <wp:posOffset>38913</wp:posOffset>
                </wp:positionH>
                <wp:positionV relativeFrom="line">
                  <wp:posOffset>10202</wp:posOffset>
                </wp:positionV>
                <wp:extent cx="25635" cy="70904"/>
                <wp:effectExtent l="0" t="0" r="0" b="0"/>
                <wp:wrapNone/>
                <wp:docPr id="1405" name="对象 1405"/>
                <wp:cNvGraphicFramePr>
                  <a:graphicFrameLocks noChangeAspect="0" noSelect="1"/>
                </wp:cNvGraphicFramePr>
                <a:graphic>
                  <a:graphicData uri="http://schemas.microsoft.com/office/word/2010/wordprocessingInk">
                    <w14:contentPart bwMode="auto" r:id="rId938">
                      <w14:nvContentPartPr>
                        <w14:cNvContentPartPr/>
                      </w14:nvContentPartPr>
                      <w14:xfrm>
                        <a:off x="0" y="0"/>
                        <a:ext cx="25635" cy="70904"/>
                      </w14:xfrm>
                    </w14:contentPart>
                  </a:graphicData>
                </a:graphic>
              </wp:anchor>
            </w:drawing>
          </mc:Choice>
          <mc:Fallback>
            <w:pict>
              <v:shape type="#_x0000_t75" id="对象 1406" o:spid="_x0000_s1406" fillcolor="#FFFFFF" stroked="t" strokeweight="1.0pt" style="position:absolute;&#10;margin-left:3.0640159pt;&#10;margin-top:0.8033071pt;&#10;width:2.018504pt;&#10;height:5.5829916pt;&#10;z-index:1126;&#10;mso-position-horizontal:absolute;&#10;mso-position-horizontal-relative:char;&#10;mso-position-vertical:absolute;&#10;mso-position-vertical-relative:line;&#10;mso-wrap-distance-left:6.7498426pt;&#10;mso-wrap-distance-right:6.7498426pt;">
                <v:stroke color="#000000"/>
                <v:imagedata r:id="rId939"/>
                <o:lock selection="t"/>
              </v:shape>
            </w:pict>
          </mc:Fallback>
        </mc:AlternateContent>
      </w:r>
      <w:r>
        <mc:AlternateContent>
          <mc:Choice Requires="wps">
            <w:drawing>
              <wp:anchor distT="0" distB="0" distL="85723" distR="85723" simplePos="0" relativeHeight="1127" behindDoc="0" locked="0" layoutInCell="1" hidden="0" allowOverlap="1">
                <wp:simplePos x="0" y="0"/>
                <wp:positionH relativeFrom="character">
                  <wp:posOffset>-65361</wp:posOffset>
                </wp:positionH>
                <wp:positionV relativeFrom="line">
                  <wp:posOffset>6393</wp:posOffset>
                </wp:positionV>
                <wp:extent cx="67996" cy="198724"/>
                <wp:effectExtent l="0" t="0" r="0" b="0"/>
                <wp:wrapNone/>
                <wp:docPr id="1408" name="对象 1408"/>
                <wp:cNvGraphicFramePr>
                  <a:graphicFrameLocks noChangeAspect="0" noSelect="1"/>
                </wp:cNvGraphicFramePr>
                <a:graphic>
                  <a:graphicData uri="http://schemas.microsoft.com/office/word/2010/wordprocessingInk">
                    <w14:contentPart bwMode="auto" r:id="rId940">
                      <w14:nvContentPartPr>
                        <w14:cNvContentPartPr/>
                      </w14:nvContentPartPr>
                      <w14:xfrm>
                        <a:off x="0" y="0"/>
                        <a:ext cx="67996" cy="198724"/>
                      </w14:xfrm>
                    </w14:contentPart>
                  </a:graphicData>
                </a:graphic>
              </wp:anchor>
            </w:drawing>
          </mc:Choice>
          <mc:Fallback>
            <w:pict>
              <v:shape type="#_x0000_t75" id="对象 1409" o:spid="_x0000_s1409" fillcolor="#FFFFFF" stroked="t" strokeweight="1.0pt" style="position:absolute;&#10;margin-left:-5.1465354pt;&#10;margin-top:0.50338584pt;&#10;width:5.354016pt;&#10;height:15.647559pt;&#10;z-index:1127;&#10;mso-position-horizontal:absolute;&#10;mso-position-horizontal-relative:char;&#10;mso-position-vertical:absolute;&#10;mso-position-vertical-relative:line;&#10;mso-wrap-distance-left:6.7498426pt;&#10;mso-wrap-distance-right:6.7498426pt;">
                <v:stroke color="#000000"/>
                <v:imagedata r:id="rId941"/>
                <o:lock selection="t"/>
              </v:shape>
            </w:pict>
          </mc:Fallback>
        </mc:AlternateContent>
      </w:r>
      <w:r>
        <mc:AlternateContent>
          <mc:Choice Requires="wps">
            <w:drawing>
              <wp:anchor distT="0" distB="0" distL="85723" distR="85723" simplePos="0" relativeHeight="1128" behindDoc="0" locked="0" layoutInCell="1" hidden="0" allowOverlap="1">
                <wp:simplePos x="0" y="0"/>
                <wp:positionH relativeFrom="character">
                  <wp:posOffset>-394790</wp:posOffset>
                </wp:positionH>
                <wp:positionV relativeFrom="line">
                  <wp:posOffset>5124</wp:posOffset>
                </wp:positionV>
                <wp:extent cx="66811" cy="207740"/>
                <wp:effectExtent l="0" t="0" r="0" b="0"/>
                <wp:wrapNone/>
                <wp:docPr id="1411" name="对象 1411"/>
                <wp:cNvGraphicFramePr>
                  <a:graphicFrameLocks noChangeAspect="0" noSelect="1"/>
                </wp:cNvGraphicFramePr>
                <a:graphic>
                  <a:graphicData uri="http://schemas.microsoft.com/office/word/2010/wordprocessingInk">
                    <w14:contentPart bwMode="auto" r:id="rId942">
                      <w14:nvContentPartPr>
                        <w14:cNvContentPartPr/>
                      </w14:nvContentPartPr>
                      <w14:xfrm>
                        <a:off x="0" y="0"/>
                        <a:ext cx="66811" cy="207740"/>
                      </w14:xfrm>
                    </w14:contentPart>
                  </a:graphicData>
                </a:graphic>
              </wp:anchor>
            </w:drawing>
          </mc:Choice>
          <mc:Fallback>
            <w:pict>
              <v:shape type="#_x0000_t75" id="对象 1412" o:spid="_x0000_s1412" fillcolor="#FFFFFF" stroked="t" strokeweight="1.0pt" style="position:absolute;&#10;margin-left:-31.085825pt;&#10;margin-top:0.40346456pt;&#10;width:5.260709pt;&#10;height:16.357481pt;&#10;z-index:1128;&#10;mso-position-horizontal:absolute;&#10;mso-position-horizontal-relative:char;&#10;mso-position-vertical:absolute;&#10;mso-position-vertical-relative:line;&#10;mso-wrap-distance-left:6.7498426pt;&#10;mso-wrap-distance-right:6.7498426pt;">
                <v:stroke color="#000000"/>
                <v:imagedata r:id="rId943"/>
                <o:lock selection="t"/>
              </v:shape>
            </w:pict>
          </mc:Fallback>
        </mc:AlternateContent>
      </w:r>
      <w:r>
        <mc:AlternateContent>
          <mc:Choice Requires="wps">
            <w:drawing>
              <wp:anchor distT="0" distB="0" distL="85723" distR="85723" simplePos="0" relativeHeight="1129" behindDoc="0" locked="0" layoutInCell="1" hidden="0" allowOverlap="1">
                <wp:simplePos x="0" y="0"/>
                <wp:positionH relativeFrom="character">
                  <wp:posOffset>-338116</wp:posOffset>
                </wp:positionH>
                <wp:positionV relativeFrom="line">
                  <wp:posOffset>4774</wp:posOffset>
                </wp:positionV>
                <wp:extent cx="104520" cy="49877"/>
                <wp:effectExtent l="0" t="0" r="0" b="0"/>
                <wp:wrapNone/>
                <wp:docPr id="1414" name="对象 1414"/>
                <wp:cNvGraphicFramePr>
                  <a:graphicFrameLocks noChangeAspect="0" noSelect="1"/>
                </wp:cNvGraphicFramePr>
                <a:graphic>
                  <a:graphicData uri="http://schemas.microsoft.com/office/word/2010/wordprocessingInk">
                    <w14:contentPart bwMode="auto" r:id="rId944">
                      <w14:nvContentPartPr>
                        <w14:cNvContentPartPr/>
                      </w14:nvContentPartPr>
                      <w14:xfrm>
                        <a:off x="0" y="0"/>
                        <a:ext cx="104520" cy="49877"/>
                      </w14:xfrm>
                    </w14:contentPart>
                  </a:graphicData>
                </a:graphic>
              </wp:anchor>
            </w:drawing>
          </mc:Choice>
          <mc:Fallback>
            <w:pict>
              <v:shape type="#_x0000_t75" id="对象 1415" o:spid="_x0000_s1415" fillcolor="#FFFFFF" stroked="t" strokeweight="1.0pt" style="position:absolute;&#10;margin-left:-26.623306pt;&#10;margin-top:0.3759055pt;&#10;width:8.229922pt;&#10;height:3.9273229pt;&#10;z-index:1129;&#10;mso-position-horizontal:absolute;&#10;mso-position-horizontal-relative:char;&#10;mso-position-vertical:absolute;&#10;mso-position-vertical-relative:line;&#10;mso-wrap-distance-left:6.7498426pt;&#10;mso-wrap-distance-right:6.7498426pt;">
                <v:stroke color="#000000"/>
                <v:imagedata r:id="rId945"/>
                <o:lock selection="t"/>
              </v:shape>
            </w:pict>
          </mc:Fallback>
        </mc:AlternateContent>
      </w:r>
      <w:r>
        <mc:AlternateContent>
          <mc:Choice Requires="wps">
            <w:drawing>
              <wp:anchor distT="0" distB="0" distL="85723" distR="85723" simplePos="0" relativeHeight="1130" behindDoc="0" locked="0" layoutInCell="1" hidden="0" allowOverlap="1">
                <wp:simplePos x="0" y="0"/>
                <wp:positionH relativeFrom="character">
                  <wp:posOffset>3371</wp:posOffset>
                </wp:positionH>
                <wp:positionV relativeFrom="line">
                  <wp:posOffset>3219</wp:posOffset>
                </wp:positionV>
                <wp:extent cx="25895" cy="97365"/>
                <wp:effectExtent l="0" t="0" r="0" b="0"/>
                <wp:wrapNone/>
                <wp:docPr id="1417" name="对象 1417"/>
                <wp:cNvGraphicFramePr>
                  <a:graphicFrameLocks noChangeAspect="0" noSelect="1"/>
                </wp:cNvGraphicFramePr>
                <a:graphic>
                  <a:graphicData uri="http://schemas.microsoft.com/office/word/2010/wordprocessingInk">
                    <w14:contentPart bwMode="auto" r:id="rId946">
                      <w14:nvContentPartPr>
                        <w14:cNvContentPartPr/>
                      </w14:nvContentPartPr>
                      <w14:xfrm>
                        <a:off x="0" y="0"/>
                        <a:ext cx="25895" cy="97365"/>
                      </w14:xfrm>
                    </w14:contentPart>
                  </a:graphicData>
                </a:graphic>
              </wp:anchor>
            </w:drawing>
          </mc:Choice>
          <mc:Fallback>
            <w:pict>
              <v:shape type="#_x0000_t75" id="对象 1418" o:spid="_x0000_s1418" fillcolor="#FFFFFF" stroked="t" strokeweight="1.0pt" style="position:absolute;&#10;margin-left:0.26543307pt;&#10;margin-top:0.25346458pt;&#10;width:2.0389764pt;&#10;height:7.666536pt;&#10;z-index:1130;&#10;mso-position-horizontal:absolute;&#10;mso-position-horizontal-relative:char;&#10;mso-position-vertical:absolute;&#10;mso-position-vertical-relative:line;&#10;mso-wrap-distance-left:6.7498426pt;&#10;mso-wrap-distance-right:6.7498426pt;">
                <v:stroke color="#000000"/>
                <v:imagedata r:id="rId947"/>
                <o:lock selection="t"/>
              </v:shape>
            </w:pict>
          </mc:Fallback>
        </mc:AlternateContent>
      </w:r>
      <w:r>
        <mc:AlternateContent>
          <mc:Choice Requires="wps">
            <w:drawing>
              <wp:anchor distT="0" distB="0" distL="85723" distR="85723" simplePos="0" relativeHeight="1131" behindDoc="0" locked="0" layoutInCell="1" hidden="0" allowOverlap="1">
                <wp:simplePos x="0" y="0"/>
                <wp:positionH relativeFrom="character">
                  <wp:posOffset>-319884</wp:posOffset>
                </wp:positionH>
                <wp:positionV relativeFrom="line">
                  <wp:posOffset>42</wp:posOffset>
                </wp:positionV>
                <wp:extent cx="24822" cy="84454"/>
                <wp:effectExtent l="0" t="0" r="0" b="0"/>
                <wp:wrapNone/>
                <wp:docPr id="1420" name="对象 1420"/>
                <wp:cNvGraphicFramePr>
                  <a:graphicFrameLocks noChangeAspect="0" noSelect="1"/>
                </wp:cNvGraphicFramePr>
                <a:graphic>
                  <a:graphicData uri="http://schemas.microsoft.com/office/word/2010/wordprocessingInk">
                    <w14:contentPart bwMode="auto" r:id="rId948">
                      <w14:nvContentPartPr>
                        <w14:cNvContentPartPr/>
                      </w14:nvContentPartPr>
                      <w14:xfrm>
                        <a:off x="0" y="0"/>
                        <a:ext cx="24822" cy="84454"/>
                      </w14:xfrm>
                    </w14:contentPart>
                  </a:graphicData>
                </a:graphic>
              </wp:anchor>
            </w:drawing>
          </mc:Choice>
          <mc:Fallback>
            <w:pict>
              <v:shape type="#_x0000_t75" id="对象 1421" o:spid="_x0000_s1421" fillcolor="#FFFFFF" stroked="t" strokeweight="1.0pt" style="position:absolute;&#10;margin-left:-25.187716pt;&#10;margin-top:0.0033070869pt;&#10;width:1.954488pt;&#10;height:6.649922pt;&#10;z-index:1131;&#10;mso-position-horizontal:absolute;&#10;mso-position-horizontal-relative:char;&#10;mso-position-vertical:absolute;&#10;mso-position-vertical-relative:line;&#10;mso-wrap-distance-left:6.7498426pt;&#10;mso-wrap-distance-right:6.7498426pt;">
                <v:stroke color="#000000"/>
                <v:imagedata r:id="rId949"/>
                <o:lock selection="t"/>
              </v:shape>
            </w:pict>
          </mc:Fallback>
        </mc:AlternateContent>
      </w:r>
      <w:r>
        <mc:AlternateContent>
          <mc:Choice Requires="wps">
            <w:drawing>
              <wp:anchor distT="0" distB="0" distL="85723" distR="85723" simplePos="0" relativeHeight="1132" behindDoc="0" locked="0" layoutInCell="1" hidden="0" allowOverlap="1">
                <wp:simplePos x="0" y="0"/>
                <wp:positionH relativeFrom="character">
                  <wp:posOffset>-291429</wp:posOffset>
                </wp:positionH>
                <wp:positionV relativeFrom="line">
                  <wp:posOffset>-6730</wp:posOffset>
                </wp:positionV>
                <wp:extent cx="25919" cy="87629"/>
                <wp:effectExtent l="0" t="0" r="0" b="0"/>
                <wp:wrapNone/>
                <wp:docPr id="1423" name="对象 1423"/>
                <wp:cNvGraphicFramePr>
                  <a:graphicFrameLocks noChangeAspect="0" noSelect="1"/>
                </wp:cNvGraphicFramePr>
                <a:graphic>
                  <a:graphicData uri="http://schemas.microsoft.com/office/word/2010/wordprocessingInk">
                    <w14:contentPart bwMode="auto" r:id="rId950">
                      <w14:nvContentPartPr>
                        <w14:cNvContentPartPr/>
                      </w14:nvContentPartPr>
                      <w14:xfrm>
                        <a:off x="0" y="0"/>
                        <a:ext cx="25919" cy="87629"/>
                      </w14:xfrm>
                    </w14:contentPart>
                  </a:graphicData>
                </a:graphic>
              </wp:anchor>
            </w:drawing>
          </mc:Choice>
          <mc:Fallback>
            <w:pict>
              <v:shape type="#_x0000_t75" id="对象 1424" o:spid="_x0000_s1424" fillcolor="#FFFFFF" stroked="t" strokeweight="1.0pt" style="position:absolute;&#10;margin-left:-22.947165pt;&#10;margin-top:-0.52992123pt;&#10;width:2.0408669pt;&#10;height:6.8999214pt;&#10;z-index:1132;&#10;mso-position-horizontal:absolute;&#10;mso-position-horizontal-relative:char;&#10;mso-position-vertical:absolute;&#10;mso-position-vertical-relative:line;&#10;mso-wrap-distance-left:6.7498426pt;&#10;mso-wrap-distance-right:6.7498426pt;">
                <v:stroke color="#000000"/>
                <v:imagedata r:id="rId951"/>
                <o:lock selection="t"/>
              </v:shape>
            </w:pict>
          </mc:Fallback>
        </mc:AlternateContent>
      </w:r>
      <w:r>
        <mc:AlternateContent>
          <mc:Choice Requires="wps">
            <w:drawing>
              <wp:anchor distT="0" distB="0" distL="85723" distR="85723" simplePos="0" relativeHeight="1133" behindDoc="0" locked="0" layoutInCell="1" hidden="0" allowOverlap="1">
                <wp:simplePos x="0" y="0"/>
                <wp:positionH relativeFrom="character">
                  <wp:posOffset>-479507</wp:posOffset>
                </wp:positionH>
                <wp:positionV relativeFrom="line">
                  <wp:posOffset>-12516</wp:posOffset>
                </wp:positionV>
                <wp:extent cx="104106" cy="45133"/>
                <wp:effectExtent l="0" t="0" r="0" b="0"/>
                <wp:wrapNone/>
                <wp:docPr id="1426" name="对象 1426"/>
                <wp:cNvGraphicFramePr>
                  <a:graphicFrameLocks noChangeAspect="0" noSelect="1"/>
                </wp:cNvGraphicFramePr>
                <a:graphic>
                  <a:graphicData uri="http://schemas.microsoft.com/office/word/2010/wordprocessingInk">
                    <w14:contentPart bwMode="auto" r:id="rId952">
                      <w14:nvContentPartPr>
                        <w14:cNvContentPartPr/>
                      </w14:nvContentPartPr>
                      <w14:xfrm>
                        <a:off x="0" y="0"/>
                        <a:ext cx="104106" cy="45133"/>
                      </w14:xfrm>
                    </w14:contentPart>
                  </a:graphicData>
                </a:graphic>
              </wp:anchor>
            </w:drawing>
          </mc:Choice>
          <mc:Fallback>
            <w:pict>
              <v:shape type="#_x0000_t75" id="对象 1427" o:spid="_x0000_s1427" fillcolor="#FFFFFF" stroked="t" strokeweight="1.0pt" style="position:absolute;&#10;margin-left:-37.75646pt;&#10;margin-top:-0.98551184pt;&#10;width:8.197324pt;&#10;height:3.5537796pt;&#10;z-index:1133;&#10;mso-position-horizontal:absolute;&#10;mso-position-horizontal-relative:char;&#10;mso-position-vertical:absolute;&#10;mso-position-vertical-relative:line;&#10;mso-wrap-distance-left:6.7498426pt;&#10;mso-wrap-distance-right:6.7498426pt;">
                <v:stroke color="#000000"/>
                <v:imagedata r:id="rId953"/>
                <o:lock selection="t"/>
              </v:shape>
            </w:pict>
          </mc:Fallback>
        </mc:AlternateContent>
      </w:r>
      <w:r>
        <mc:AlternateContent>
          <mc:Choice Requires="wps">
            <w:drawing>
              <wp:anchor distT="0" distB="0" distL="85723" distR="85723" simplePos="0" relativeHeight="1134" behindDoc="0" locked="0" layoutInCell="1" hidden="0" allowOverlap="1">
                <wp:simplePos x="0" y="0"/>
                <wp:positionH relativeFrom="character">
                  <wp:posOffset>-220219</wp:posOffset>
                </wp:positionH>
                <wp:positionV relativeFrom="line">
                  <wp:posOffset>-17585</wp:posOffset>
                </wp:positionV>
                <wp:extent cx="88582" cy="41760"/>
                <wp:effectExtent l="0" t="0" r="0" b="0"/>
                <wp:wrapNone/>
                <wp:docPr id="1429" name="对象 1429"/>
                <wp:cNvGraphicFramePr>
                  <a:graphicFrameLocks noChangeAspect="0" noSelect="1"/>
                </wp:cNvGraphicFramePr>
                <a:graphic>
                  <a:graphicData uri="http://schemas.microsoft.com/office/word/2010/wordprocessingInk">
                    <w14:contentPart bwMode="auto" r:id="rId954">
                      <w14:nvContentPartPr>
                        <w14:cNvContentPartPr/>
                      </w14:nvContentPartPr>
                      <w14:xfrm>
                        <a:off x="0" y="0"/>
                        <a:ext cx="88582" cy="41760"/>
                      </w14:xfrm>
                    </w14:contentPart>
                  </a:graphicData>
                </a:graphic>
              </wp:anchor>
            </w:drawing>
          </mc:Choice>
          <mc:Fallback>
            <w:pict>
              <v:shape type="#_x0000_t75" id="对象 1430" o:spid="_x0000_s1430" fillcolor="#FFFFFF" stroked="t" strokeweight="1.0pt" style="position:absolute;&#10;margin-left:-17.340078pt;&#10;margin-top:-1.3846457pt;&#10;width:6.9749613pt;&#10;height:3.288189pt;&#10;z-index:1134;&#10;mso-position-horizontal:absolute;&#10;mso-position-horizontal-relative:char;&#10;mso-position-vertical:absolute;&#10;mso-position-vertical-relative:line;&#10;mso-wrap-distance-left:6.7498426pt;&#10;mso-wrap-distance-right:6.7498426pt;">
                <v:stroke color="#000000"/>
                <v:imagedata r:id="rId955"/>
                <o:lock selection="t"/>
              </v:shape>
            </w:pict>
          </mc:Fallback>
        </mc:AlternateContent>
      </w:r>
      <w:r>
        <mc:AlternateContent>
          <mc:Choice Requires="wps">
            <w:drawing>
              <wp:anchor distT="0" distB="0" distL="85723" distR="85723" simplePos="0" relativeHeight="1135" behindDoc="0" locked="0" layoutInCell="1" hidden="0" allowOverlap="1">
                <wp:simplePos x="0" y="0"/>
                <wp:positionH relativeFrom="character">
                  <wp:posOffset>-204830</wp:posOffset>
                </wp:positionH>
                <wp:positionV relativeFrom="line">
                  <wp:posOffset>-40172</wp:posOffset>
                </wp:positionV>
                <wp:extent cx="39933" cy="246782"/>
                <wp:effectExtent l="0" t="0" r="0" b="0"/>
                <wp:wrapNone/>
                <wp:docPr id="1432" name="对象 1432"/>
                <wp:cNvGraphicFramePr>
                  <a:graphicFrameLocks noChangeAspect="0" noSelect="1"/>
                </wp:cNvGraphicFramePr>
                <a:graphic>
                  <a:graphicData uri="http://schemas.microsoft.com/office/word/2010/wordprocessingInk">
                    <w14:contentPart bwMode="auto" r:id="rId956">
                      <w14:nvContentPartPr>
                        <w14:cNvContentPartPr/>
                      </w14:nvContentPartPr>
                      <w14:xfrm>
                        <a:off x="0" y="0"/>
                        <a:ext cx="39933" cy="246782"/>
                      </w14:xfrm>
                    </w14:contentPart>
                  </a:graphicData>
                </a:graphic>
              </wp:anchor>
            </w:drawing>
          </mc:Choice>
          <mc:Fallback>
            <w:pict>
              <v:shape type="#_x0000_t75" id="对象 1433" o:spid="_x0000_s1433" fillcolor="#FFFFFF" stroked="t" strokeweight="1.0pt" style="position:absolute;&#10;margin-left:-16.128347pt;&#10;margin-top:-3.1631496pt;&#10;width:3.1443307pt;&#10;height:19.431654pt;&#10;z-index:1135;&#10;mso-position-horizontal:absolute;&#10;mso-position-horizontal-relative:char;&#10;mso-position-vertical:absolute;&#10;mso-position-vertical-relative:line;&#10;mso-wrap-distance-left:6.7498426pt;&#10;mso-wrap-distance-right:6.7498426pt;">
                <v:stroke color="#000000"/>
                <v:imagedata r:id="rId957"/>
                <o:lock selection="t"/>
              </v:shape>
            </w:pict>
          </mc:Fallback>
        </mc:AlternateContent>
      </w:r>
      <w:r>
        <mc:AlternateContent>
          <mc:Choice Requires="wps">
            <w:drawing>
              <wp:anchor distT="0" distB="0" distL="85723" distR="85723" simplePos="0" relativeHeight="1136" behindDoc="0" locked="0" layoutInCell="1" hidden="0" allowOverlap="1">
                <wp:simplePos x="0" y="0"/>
                <wp:positionH relativeFrom="character">
                  <wp:posOffset>-136508</wp:posOffset>
                </wp:positionH>
                <wp:positionV relativeFrom="line">
                  <wp:posOffset>-41442</wp:posOffset>
                </wp:positionV>
                <wp:extent cx="26761" cy="59476"/>
                <wp:effectExtent l="0" t="0" r="0" b="0"/>
                <wp:wrapNone/>
                <wp:docPr id="1435" name="对象 1435"/>
                <wp:cNvGraphicFramePr>
                  <a:graphicFrameLocks noChangeAspect="0" noSelect="1"/>
                </wp:cNvGraphicFramePr>
                <a:graphic>
                  <a:graphicData uri="http://schemas.microsoft.com/office/word/2010/wordprocessingInk">
                    <w14:contentPart bwMode="auto" r:id="rId958">
                      <w14:nvContentPartPr>
                        <w14:cNvContentPartPr/>
                      </w14:nvContentPartPr>
                      <w14:xfrm>
                        <a:off x="0" y="0"/>
                        <a:ext cx="26761" cy="59476"/>
                      </w14:xfrm>
                    </w14:contentPart>
                  </a:graphicData>
                </a:graphic>
              </wp:anchor>
            </w:drawing>
          </mc:Choice>
          <mc:Fallback>
            <w:pict>
              <v:shape type="#_x0000_t75" id="对象 1436" o:spid="_x0000_s1436" fillcolor="#FFFFFF" stroked="t" strokeweight="1.0pt" style="position:absolute;&#10;margin-left:-10.748661pt;&#10;margin-top:-3.2631495pt;&#10;width:2.1071656pt;&#10;height:4.68315pt;&#10;z-index:1136;&#10;mso-position-horizontal:absolute;&#10;mso-position-horizontal-relative:char;&#10;mso-position-vertical:absolute;&#10;mso-position-vertical-relative:line;&#10;mso-wrap-distance-left:6.7498426pt;&#10;mso-wrap-distance-right:6.7498426pt;">
                <v:stroke color="#000000"/>
                <v:imagedata r:id="rId959"/>
                <o:lock selection="t"/>
              </v:shape>
            </w:pict>
          </mc:Fallback>
        </mc:AlternateContent>
      </w:r>
      <w:r>
        <mc:AlternateContent>
          <mc:Choice Requires="wps">
            <w:drawing>
              <wp:anchor distT="0" distB="0" distL="85723" distR="85723" simplePos="0" relativeHeight="1137" behindDoc="0" locked="0" layoutInCell="1" hidden="0" allowOverlap="1">
                <wp:simplePos x="0" y="0"/>
                <wp:positionH relativeFrom="character">
                  <wp:posOffset>-530094</wp:posOffset>
                </wp:positionH>
                <wp:positionV relativeFrom="line">
                  <wp:posOffset>-42711</wp:posOffset>
                </wp:positionV>
                <wp:extent cx="107470" cy="252726"/>
                <wp:effectExtent l="0" t="0" r="0" b="0"/>
                <wp:wrapNone/>
                <wp:docPr id="1438" name="对象 1438"/>
                <wp:cNvGraphicFramePr>
                  <a:graphicFrameLocks noChangeAspect="0" noSelect="1"/>
                </wp:cNvGraphicFramePr>
                <a:graphic>
                  <a:graphicData uri="http://schemas.microsoft.com/office/word/2010/wordprocessingInk">
                    <w14:contentPart bwMode="auto" r:id="rId960">
                      <w14:nvContentPartPr>
                        <w14:cNvContentPartPr/>
                      </w14:nvContentPartPr>
                      <w14:xfrm>
                        <a:off x="0" y="0"/>
                        <a:ext cx="107470" cy="252726"/>
                      </w14:xfrm>
                    </w14:contentPart>
                  </a:graphicData>
                </a:graphic>
              </wp:anchor>
            </w:drawing>
          </mc:Choice>
          <mc:Fallback>
            <w:pict>
              <v:shape type="#_x0000_t75" id="对象 1439" o:spid="_x0000_s1439" fillcolor="#FFFFFF" stroked="t" strokeweight="1.0pt" style="position:absolute;&#10;margin-left:-41.739685pt;&#10;margin-top:-3.363071pt;&#10;width:8.462205pt;&#10;height:19.899685pt;&#10;z-index:1137;&#10;mso-position-horizontal:absolute;&#10;mso-position-horizontal-relative:char;&#10;mso-position-vertical:absolute;&#10;mso-position-vertical-relative:line;&#10;mso-wrap-distance-left:6.7498426pt;&#10;mso-wrap-distance-right:6.7498426pt;">
                <v:stroke color="#000000"/>
                <v:imagedata r:id="rId961"/>
                <o:lock selection="t"/>
              </v:shape>
            </w:pict>
          </mc:Fallback>
        </mc:AlternateContent>
      </w:r>
      <w:r>
        <mc:AlternateContent>
          <mc:Choice Requires="wps">
            <w:drawing>
              <wp:anchor distT="0" distB="0" distL="85723" distR="85723" simplePos="0" relativeHeight="1138" behindDoc="0" locked="0" layoutInCell="1" hidden="0" allowOverlap="1">
                <wp:simplePos x="0" y="0"/>
                <wp:positionH relativeFrom="character">
                  <wp:posOffset>-344311</wp:posOffset>
                </wp:positionH>
                <wp:positionV relativeFrom="line">
                  <wp:posOffset>-47274</wp:posOffset>
                </wp:positionV>
                <wp:extent cx="89397" cy="47498"/>
                <wp:effectExtent l="0" t="0" r="0" b="0"/>
                <wp:wrapNone/>
                <wp:docPr id="1441" name="对象 1441"/>
                <wp:cNvGraphicFramePr>
                  <a:graphicFrameLocks noChangeAspect="0" noSelect="1"/>
                </wp:cNvGraphicFramePr>
                <a:graphic>
                  <a:graphicData uri="http://schemas.microsoft.com/office/word/2010/wordprocessingInk">
                    <w14:contentPart bwMode="auto" r:id="rId962">
                      <w14:nvContentPartPr>
                        <w14:cNvContentPartPr/>
                      </w14:nvContentPartPr>
                      <w14:xfrm>
                        <a:off x="0" y="0"/>
                        <a:ext cx="89397" cy="47498"/>
                      </w14:xfrm>
                    </w14:contentPart>
                  </a:graphicData>
                </a:graphic>
              </wp:anchor>
            </w:drawing>
          </mc:Choice>
          <mc:Fallback>
            <w:pict>
              <v:shape type="#_x0000_t75" id="对象 1442" o:spid="_x0000_s1442" fillcolor="#FFFFFF" stroked="t" strokeweight="1.0pt" style="position:absolute;&#10;margin-left:-27.111105pt;&#10;margin-top:-3.7223623pt;&#10;width:7.0391335pt;&#10;height:3.74pt;&#10;z-index:1138;&#10;mso-position-horizontal:absolute;&#10;mso-position-horizontal-relative:char;&#10;mso-position-vertical:absolute;&#10;mso-position-vertical-relative:line;&#10;mso-wrap-distance-left:6.7498426pt;&#10;mso-wrap-distance-right:6.7498426pt;">
                <v:stroke color="#000000"/>
                <v:imagedata r:id="rId963"/>
                <o:lock selection="t"/>
              </v:shape>
            </w:pict>
          </mc:Fallback>
        </mc:AlternateContent>
      </w:r>
      <w:r>
        <mc:AlternateContent>
          <mc:Choice Requires="wps">
            <w:drawing>
              <wp:anchor distT="0" distB="0" distL="85723" distR="85723" simplePos="0" relativeHeight="1139" behindDoc="0" locked="0" layoutInCell="1" hidden="0" allowOverlap="1">
                <wp:simplePos x="0" y="0"/>
                <wp:positionH relativeFrom="character">
                  <wp:posOffset>-187197</wp:posOffset>
                </wp:positionH>
                <wp:positionV relativeFrom="line">
                  <wp:posOffset>-47790</wp:posOffset>
                </wp:positionV>
                <wp:extent cx="175304" cy="178554"/>
                <wp:effectExtent l="0" t="0" r="0" b="0"/>
                <wp:wrapNone/>
                <wp:docPr id="1444" name="对象 1444"/>
                <wp:cNvGraphicFramePr>
                  <a:graphicFrameLocks noChangeAspect="0" noSelect="1"/>
                </wp:cNvGraphicFramePr>
                <a:graphic>
                  <a:graphicData uri="http://schemas.microsoft.com/office/word/2010/wordprocessingInk">
                    <w14:contentPart bwMode="auto" r:id="rId964">
                      <w14:nvContentPartPr>
                        <w14:cNvContentPartPr/>
                      </w14:nvContentPartPr>
                      <w14:xfrm>
                        <a:off x="0" y="0"/>
                        <a:ext cx="175304" cy="178554"/>
                      </w14:xfrm>
                    </w14:contentPart>
                  </a:graphicData>
                </a:graphic>
              </wp:anchor>
            </w:drawing>
          </mc:Choice>
          <mc:Fallback>
            <w:pict>
              <v:shape type="#_x0000_t75" id="对象 1445" o:spid="_x0000_s1445" fillcolor="#FFFFFF" stroked="t" strokeweight="1.0pt" style="position:absolute;&#10;margin-left:-14.739922pt;&#10;margin-top:-3.7629921pt;&#10;width:13.803465pt;&#10;height:14.05937pt;&#10;z-index:1139;&#10;mso-position-horizontal:absolute;&#10;mso-position-horizontal-relative:char;&#10;mso-position-vertical:absolute;&#10;mso-position-vertical-relative:line;&#10;mso-wrap-distance-left:6.7498426pt;&#10;mso-wrap-distance-right:6.7498426pt;">
                <v:stroke color="#000000"/>
                <v:imagedata r:id="rId965"/>
                <o:lock selection="t"/>
              </v:shape>
            </w:pict>
          </mc:Fallback>
        </mc:AlternateContent>
      </w:r>
      <w:r>
        <mc:AlternateContent>
          <mc:Choice Requires="wps">
            <w:drawing>
              <wp:anchor distT="0" distB="0" distL="85723" distR="85723" simplePos="0" relativeHeight="1140" behindDoc="0" locked="0" layoutInCell="1" hidden="0" allowOverlap="1">
                <wp:simplePos x="0" y="0"/>
                <wp:positionH relativeFrom="character">
                  <wp:posOffset>-18384</wp:posOffset>
                </wp:positionH>
                <wp:positionV relativeFrom="line">
                  <wp:posOffset>-48076</wp:posOffset>
                </wp:positionV>
                <wp:extent cx="88367" cy="58080"/>
                <wp:effectExtent l="0" t="0" r="0" b="0"/>
                <wp:wrapNone/>
                <wp:docPr id="1447" name="对象 1447"/>
                <wp:cNvGraphicFramePr>
                  <a:graphicFrameLocks noChangeAspect="0" noSelect="1"/>
                </wp:cNvGraphicFramePr>
                <a:graphic>
                  <a:graphicData uri="http://schemas.microsoft.com/office/word/2010/wordprocessingInk">
                    <w14:contentPart bwMode="auto" r:id="rId966">
                      <w14:nvContentPartPr>
                        <w14:cNvContentPartPr/>
                      </w14:nvContentPartPr>
                      <w14:xfrm>
                        <a:off x="0" y="0"/>
                        <a:ext cx="88367" cy="58080"/>
                      </w14:xfrm>
                    </w14:contentPart>
                  </a:graphicData>
                </a:graphic>
              </wp:anchor>
            </w:drawing>
          </mc:Choice>
          <mc:Fallback>
            <w:pict>
              <v:shape type="#_x0000_t75" id="对象 1448" o:spid="_x0000_s1448" fillcolor="#FFFFFF" stroked="t" strokeweight="1.0pt" style="position:absolute;&#10;margin-left:-1.447559pt;&#10;margin-top:-3.7855117pt;&#10;width:6.958031pt;&#10;height:4.5732284pt;&#10;z-index:1140;&#10;mso-position-horizontal:absolute;&#10;mso-position-horizontal-relative:char;&#10;mso-position-vertical:absolute;&#10;mso-position-vertical-relative:line;&#10;mso-wrap-distance-left:6.7498426pt;&#10;mso-wrap-distance-right:6.7498426pt;">
                <v:stroke color="#000000"/>
                <v:imagedata r:id="rId967"/>
                <o:lock selection="t"/>
              </v:shape>
            </w:pict>
          </mc:Fallback>
        </mc:AlternateContent>
      </w:r>
      <w:r>
        <w:rPr>
          <w:rFonts w:hint="eastAsia"/>
        </w:rPr>
        <w:t>_来检测边缘。</w:t>
      </w:r>
    </w:p>
    <w:p>
      <w:pPr>
        <w:rPr>
          <w:rFonts w:hint="eastAsia"/>
        </w:rPr>
      </w:pPr>
      <w:r>
        <w:rPr>
          <w:rFonts w:hint="eastAsia"/>
        </w:rPr>
        <w:t>7</w:t>
      </w:r>
      <w:r>
        <mc:AlternateContent>
          <mc:Choice Requires="wps">
            <w:drawing>
              <wp:anchor distT="0" distB="0" distL="85723" distR="85723" simplePos="0" relativeHeight="1142" behindDoc="0" locked="0" layoutInCell="1" hidden="0" allowOverlap="1">
                <wp:simplePos x="0" y="0"/>
                <wp:positionH relativeFrom="character">
                  <wp:posOffset>-106002</wp:posOffset>
                </wp:positionH>
                <wp:positionV relativeFrom="line">
                  <wp:posOffset>-27422</wp:posOffset>
                </wp:positionV>
                <wp:extent cx="149047" cy="203873"/>
                <wp:effectExtent l="0" t="0" r="0" b="0"/>
                <wp:wrapNone/>
                <wp:docPr id="1450" name="对象 1450"/>
                <wp:cNvGraphicFramePr>
                  <a:graphicFrameLocks noChangeAspect="0" noSelect="1"/>
                </wp:cNvGraphicFramePr>
                <a:graphic>
                  <a:graphicData uri="http://schemas.microsoft.com/office/word/2010/wordprocessingInk">
                    <w14:contentPart bwMode="auto" r:id="rId968">
                      <w14:nvContentPartPr>
                        <w14:cNvContentPartPr/>
                      </w14:nvContentPartPr>
                      <w14:xfrm>
                        <a:off x="0" y="0"/>
                        <a:ext cx="149047" cy="203873"/>
                      </w14:xfrm>
                    </w14:contentPart>
                  </a:graphicData>
                </a:graphic>
              </wp:anchor>
            </w:drawing>
          </mc:Choice>
          <mc:Fallback>
            <w:pict>
              <v:shape type="#_x0000_t75" id="对象 1451" o:spid="_x0000_s1451" fillcolor="#FFFFFF" stroked="t" strokeweight="1.0pt" style="position:absolute;&#10;margin-left:-8.346614pt;&#10;margin-top:-2.1592126pt;&#10;width:11.735984pt;&#10;height:16.052992pt;&#10;z-index:1142;&#10;mso-position-horizontal:absolute;&#10;mso-position-horizontal-relative:char;&#10;mso-position-vertical:absolute;&#10;mso-position-vertical-relative:line;&#10;mso-wrap-distance-left:6.7498426pt;&#10;mso-wrap-distance-right:6.7498426pt;">
                <v:stroke color="#000000"/>
                <v:imagedata r:id="rId969"/>
                <o:lock selection="t"/>
              </v:shape>
            </w:pict>
          </mc:Fallback>
        </mc:AlternateContent>
      </w:r>
      <w:r>
        <w:rPr>
          <w:rFonts w:hint="eastAsia"/>
        </w:rPr>
        <w:t>. 区域生长法的三个关键要素是_</w:t>
      </w:r>
      <w:r>
        <mc:AlternateContent>
          <mc:Choice Requires="wps">
            <w:drawing>
              <wp:anchor distT="0" distB="0" distL="85723" distR="85723" simplePos="0" relativeHeight="1107" behindDoc="0" locked="0" layoutInCell="1" hidden="0" allowOverlap="1">
                <wp:simplePos x="0" y="0"/>
                <wp:positionH relativeFrom="character">
                  <wp:posOffset>-29806</wp:posOffset>
                </wp:positionH>
                <wp:positionV relativeFrom="line">
                  <wp:posOffset>95903</wp:posOffset>
                </wp:positionV>
                <wp:extent cx="27726" cy="22898"/>
                <wp:effectExtent l="0" t="0" r="0" b="0"/>
                <wp:wrapNone/>
                <wp:docPr id="1453" name="对象 1453"/>
                <wp:cNvGraphicFramePr>
                  <a:graphicFrameLocks noChangeAspect="0" noSelect="1"/>
                </wp:cNvGraphicFramePr>
                <a:graphic>
                  <a:graphicData uri="http://schemas.microsoft.com/office/word/2010/wordprocessingInk">
                    <w14:contentPart bwMode="auto" r:id="rId970">
                      <w14:nvContentPartPr>
                        <w14:cNvContentPartPr/>
                      </w14:nvContentPartPr>
                      <w14:xfrm>
                        <a:off x="0" y="0"/>
                        <a:ext cx="27726" cy="22898"/>
                      </w14:xfrm>
                    </w14:contentPart>
                  </a:graphicData>
                </a:graphic>
              </wp:anchor>
            </w:drawing>
          </mc:Choice>
          <mc:Fallback>
            <w:pict>
              <v:shape type="#_x0000_t75" id="对象 1454" o:spid="_x0000_s1454" fillcolor="#FFFFFF" stroked="t" strokeweight="1.0pt" style="position:absolute;&#10;margin-left:-2.346929pt;&#10;margin-top:7.551417pt;&#10;width:2.1831496pt;&#10;height:1.8029921pt;&#10;z-index:1107;&#10;mso-position-horizontal:absolute;&#10;mso-position-horizontal-relative:char;&#10;mso-position-vertical:absolute;&#10;mso-position-vertical-relative:line;&#10;mso-wrap-distance-left:6.7498426pt;&#10;mso-wrap-distance-right:6.7498426pt;">
                <v:stroke color="#000000"/>
                <v:imagedata r:id="rId971"/>
                <o:lock selection="t"/>
              </v:shape>
            </w:pict>
          </mc:Fallback>
        </mc:AlternateContent>
      </w:r>
      <w:r>
        <mc:AlternateContent>
          <mc:Choice Requires="wps">
            <w:drawing>
              <wp:anchor distT="0" distB="0" distL="85723" distR="85723" simplePos="0" relativeHeight="1108" behindDoc="0" locked="0" layoutInCell="1" hidden="0" allowOverlap="1">
                <wp:simplePos x="0" y="0"/>
                <wp:positionH relativeFrom="character">
                  <wp:posOffset>-86876</wp:posOffset>
                </wp:positionH>
                <wp:positionV relativeFrom="line">
                  <wp:posOffset>93807</wp:posOffset>
                </wp:positionV>
                <wp:extent cx="51778" cy="59719"/>
                <wp:effectExtent l="0" t="0" r="0" b="0"/>
                <wp:wrapNone/>
                <wp:docPr id="1456" name="对象 1456"/>
                <wp:cNvGraphicFramePr>
                  <a:graphicFrameLocks noChangeAspect="0" noSelect="1"/>
                </wp:cNvGraphicFramePr>
                <a:graphic>
                  <a:graphicData uri="http://schemas.microsoft.com/office/word/2010/wordprocessingInk">
                    <w14:contentPart bwMode="auto" r:id="rId972">
                      <w14:nvContentPartPr>
                        <w14:cNvContentPartPr/>
                      </w14:nvContentPartPr>
                      <w14:xfrm>
                        <a:off x="0" y="0"/>
                        <a:ext cx="51778" cy="59719"/>
                      </w14:xfrm>
                    </w14:contentPart>
                  </a:graphicData>
                </a:graphic>
              </wp:anchor>
            </w:drawing>
          </mc:Choice>
          <mc:Fallback>
            <w:pict>
              <v:shape type="#_x0000_t75" id="对象 1457" o:spid="_x0000_s1457" fillcolor="#FFFFFF" stroked="t" strokeweight="1.0pt" style="position:absolute;&#10;margin-left:-6.8406305pt;&#10;margin-top:7.386378pt;&#10;width:4.077008pt;&#10;height:4.7022843pt;&#10;z-index:1108;&#10;mso-position-horizontal:absolute;&#10;mso-position-horizontal-relative:char;&#10;mso-position-vertical:absolute;&#10;mso-position-vertical-relative:line;&#10;mso-wrap-distance-left:6.7498426pt;&#10;mso-wrap-distance-right:6.7498426pt;">
                <v:stroke color="#000000"/>
                <v:imagedata r:id="rId973"/>
                <o:lock selection="t"/>
              </v:shape>
            </w:pict>
          </mc:Fallback>
        </mc:AlternateContent>
      </w:r>
      <w:r>
        <mc:AlternateContent>
          <mc:Choice Requires="wps">
            <w:drawing>
              <wp:anchor distT="0" distB="0" distL="85723" distR="85723" simplePos="0" relativeHeight="1109" behindDoc="0" locked="0" layoutInCell="1" hidden="0" allowOverlap="1">
                <wp:simplePos x="0" y="0"/>
                <wp:positionH relativeFrom="character">
                  <wp:posOffset>-79336</wp:posOffset>
                </wp:positionH>
                <wp:positionV relativeFrom="line">
                  <wp:posOffset>43102</wp:posOffset>
                </wp:positionV>
                <wp:extent cx="102247" cy="41990"/>
                <wp:effectExtent l="0" t="0" r="0" b="0"/>
                <wp:wrapNone/>
                <wp:docPr id="1459" name="对象 1459"/>
                <wp:cNvGraphicFramePr>
                  <a:graphicFrameLocks noChangeAspect="0" noSelect="1"/>
                </wp:cNvGraphicFramePr>
                <a:graphic>
                  <a:graphicData uri="http://schemas.microsoft.com/office/word/2010/wordprocessingInk">
                    <w14:contentPart bwMode="auto" r:id="rId974">
                      <w14:nvContentPartPr>
                        <w14:cNvContentPartPr/>
                      </w14:nvContentPartPr>
                      <w14:xfrm>
                        <a:off x="0" y="0"/>
                        <a:ext cx="102247" cy="41990"/>
                      </w14:xfrm>
                    </w14:contentPart>
                  </a:graphicData>
                </a:graphic>
              </wp:anchor>
            </w:drawing>
          </mc:Choice>
          <mc:Fallback>
            <w:pict>
              <v:shape type="#_x0000_t75" id="对象 1460" o:spid="_x0000_s1460" fillcolor="#FFFFFF" stroked="t" strokeweight="1.0pt" style="position:absolute;&#10;margin-left:-6.246929pt;&#10;margin-top:3.3938582pt;&#10;width:8.050945pt;&#10;height:3.3062994pt;&#10;z-index:1109;&#10;mso-position-horizontal:absolute;&#10;mso-position-horizontal-relative:char;&#10;mso-position-vertical:absolute;&#10;mso-position-vertical-relative:line;&#10;mso-wrap-distance-left:6.7498426pt;&#10;mso-wrap-distance-right:6.7498426pt;">
                <v:stroke color="#000000"/>
                <v:imagedata r:id="rId975"/>
                <o:lock selection="t"/>
              </v:shape>
            </w:pict>
          </mc:Fallback>
        </mc:AlternateContent>
      </w:r>
      <w:r>
        <mc:AlternateContent>
          <mc:Choice Requires="wps">
            <w:drawing>
              <wp:anchor distT="0" distB="0" distL="85723" distR="85723" simplePos="0" relativeHeight="1110" behindDoc="0" locked="0" layoutInCell="1" hidden="0" allowOverlap="1">
                <wp:simplePos x="0" y="0"/>
                <wp:positionH relativeFrom="character">
                  <wp:posOffset>-39898</wp:posOffset>
                </wp:positionH>
                <wp:positionV relativeFrom="line">
                  <wp:posOffset>23536</wp:posOffset>
                </wp:positionV>
                <wp:extent cx="32241" cy="188609"/>
                <wp:effectExtent l="0" t="0" r="0" b="0"/>
                <wp:wrapNone/>
                <wp:docPr id="1462" name="对象 1462"/>
                <wp:cNvGraphicFramePr>
                  <a:graphicFrameLocks noChangeAspect="0" noSelect="1"/>
                </wp:cNvGraphicFramePr>
                <a:graphic>
                  <a:graphicData uri="http://schemas.microsoft.com/office/word/2010/wordprocessingInk">
                    <w14:contentPart bwMode="auto" r:id="rId976">
                      <w14:nvContentPartPr>
                        <w14:cNvContentPartPr/>
                      </w14:nvContentPartPr>
                      <w14:xfrm>
                        <a:off x="0" y="0"/>
                        <a:ext cx="32241" cy="188609"/>
                      </w14:xfrm>
                    </w14:contentPart>
                  </a:graphicData>
                </a:graphic>
              </wp:anchor>
            </w:drawing>
          </mc:Choice>
          <mc:Fallback>
            <w:pict>
              <v:shape type="#_x0000_t75" id="对象 1463" o:spid="_x0000_s1463" fillcolor="#FFFFFF" stroked="t" strokeweight="1.0pt" style="position:absolute;&#10;margin-left:-3.1415749pt;&#10;margin-top:1.8532283pt;&#10;width:2.5386615pt;&#10;height:14.851102pt;&#10;z-index:1110;&#10;mso-position-horizontal:absolute;&#10;mso-position-horizontal-relative:char;&#10;mso-position-vertical:absolute;&#10;mso-position-vertical-relative:line;&#10;mso-wrap-distance-left:6.7498426pt;&#10;mso-wrap-distance-right:6.7498426pt;">
                <v:stroke color="#000000"/>
                <v:imagedata r:id="rId977"/>
                <o:lock selection="t"/>
              </v:shape>
            </w:pict>
          </mc:Fallback>
        </mc:AlternateContent>
      </w:r>
      <w:r>
        <w:rPr>
          <w:rFonts w:hint="eastAsia"/>
        </w:rPr>
        <w:t>_</w:t>
      </w:r>
      <w:r>
        <mc:AlternateContent>
          <mc:Choice Requires="wps">
            <w:drawing>
              <wp:anchor distT="0" distB="0" distL="85723" distR="85723" simplePos="0" relativeHeight="1105" behindDoc="0" locked="0" layoutInCell="1" hidden="0" allowOverlap="1">
                <wp:simplePos x="0" y="0"/>
                <wp:positionH relativeFrom="character">
                  <wp:posOffset>-55051</wp:posOffset>
                </wp:positionH>
                <wp:positionV relativeFrom="line">
                  <wp:posOffset>1496</wp:posOffset>
                </wp:positionV>
                <wp:extent cx="99584" cy="99162"/>
                <wp:effectExtent l="0" t="0" r="0" b="0"/>
                <wp:wrapNone/>
                <wp:docPr id="1465" name="对象 1465"/>
                <wp:cNvGraphicFramePr>
                  <a:graphicFrameLocks noChangeAspect="0" noSelect="1"/>
                </wp:cNvGraphicFramePr>
                <a:graphic>
                  <a:graphicData uri="http://schemas.microsoft.com/office/word/2010/wordprocessingInk">
                    <w14:contentPart bwMode="auto" r:id="rId978">
                      <w14:nvContentPartPr>
                        <w14:cNvContentPartPr/>
                      </w14:nvContentPartPr>
                      <w14:xfrm>
                        <a:off x="0" y="0"/>
                        <a:ext cx="99584" cy="99162"/>
                      </w14:xfrm>
                    </w14:contentPart>
                  </a:graphicData>
                </a:graphic>
              </wp:anchor>
            </w:drawing>
          </mc:Choice>
          <mc:Fallback>
            <w:pict>
              <v:shape type="#_x0000_t75" id="对象 1466" o:spid="_x0000_s1466" fillcolor="#FFFFFF" stroked="t" strokeweight="1.0pt" style="position:absolute;&#10;margin-left:-4.3347244pt;&#10;margin-top:0.11779527pt;&#10;width:7.84126pt;&#10;height:7.808032pt;&#10;z-index:1105;&#10;mso-position-horizontal:absolute;&#10;mso-position-horizontal-relative:char;&#10;mso-position-vertical:absolute;&#10;mso-position-vertical-relative:line;&#10;mso-wrap-distance-left:6.7498426pt;&#10;mso-wrap-distance-right:6.7498426pt;">
                <v:stroke color="#000000"/>
                <v:imagedata r:id="rId979"/>
                <o:lock selection="t"/>
              </v:shape>
            </w:pict>
          </mc:Fallback>
        </mc:AlternateContent>
      </w:r>
      <w:r>
        <mc:AlternateContent>
          <mc:Choice Requires="wps">
            <w:drawing>
              <wp:anchor distT="0" distB="0" distL="85723" distR="85723" simplePos="0" relativeHeight="1106" behindDoc="0" locked="0" layoutInCell="1" hidden="0" allowOverlap="1">
                <wp:simplePos x="0" y="0"/>
                <wp:positionH relativeFrom="character">
                  <wp:posOffset>-36173</wp:posOffset>
                </wp:positionH>
                <wp:positionV relativeFrom="line">
                  <wp:posOffset>-25357</wp:posOffset>
                </wp:positionV>
                <wp:extent cx="31324" cy="448428"/>
                <wp:effectExtent l="0" t="0" r="0" b="0"/>
                <wp:wrapNone/>
                <wp:docPr id="1468" name="对象 1468"/>
                <wp:cNvGraphicFramePr>
                  <a:graphicFrameLocks noChangeAspect="0" noSelect="1"/>
                </wp:cNvGraphicFramePr>
                <a:graphic>
                  <a:graphicData uri="http://schemas.microsoft.com/office/word/2010/wordprocessingInk">
                    <w14:contentPart bwMode="auto" r:id="rId980">
                      <w14:nvContentPartPr>
                        <w14:cNvContentPartPr/>
                      </w14:nvContentPartPr>
                      <w14:xfrm>
                        <a:off x="0" y="0"/>
                        <a:ext cx="31324" cy="448428"/>
                      </w14:xfrm>
                    </w14:contentPart>
                  </a:graphicData>
                </a:graphic>
              </wp:anchor>
            </w:drawing>
          </mc:Choice>
          <mc:Fallback>
            <w:pict>
              <v:shape type="#_x0000_t75" id="对象 1469" o:spid="_x0000_s1469" fillcolor="#FFFFFF" stroked="t" strokeweight="1.0pt" style="position:absolute;&#10;margin-left:-2.8482678pt;&#10;margin-top:-1.9966142pt;&#10;width:2.4664567pt;&#10;height:35.30929pt;&#10;z-index:1106;&#10;mso-position-horizontal:absolute;&#10;mso-position-horizontal-relative:char;&#10;mso-position-vertical:absolute;&#10;mso-position-vertical-relative:line;&#10;mso-wrap-distance-left:6.7498426pt;&#10;mso-wrap-distance-right:6.7498426pt;">
                <v:stroke color="#000000"/>
                <v:imagedata r:id="rId981"/>
                <o:lock selection="t"/>
              </v:shape>
            </w:pict>
          </mc:Fallback>
        </mc:AlternateContent>
      </w:r>
      <w:r>
        <w:rPr>
          <w:rFonts w:hint="eastAsia"/>
        </w:rPr>
        <w:t>___</w:t>
      </w:r>
      <w:r>
        <mc:AlternateContent>
          <mc:Choice Requires="wps">
            <w:drawing>
              <wp:anchor distT="0" distB="0" distL="85723" distR="85723" simplePos="0" relativeHeight="1097" behindDoc="0" locked="0" layoutInCell="1" hidden="0" allowOverlap="1">
                <wp:simplePos x="0" y="0"/>
                <wp:positionH relativeFrom="character">
                  <wp:posOffset>-20256</wp:posOffset>
                </wp:positionH>
                <wp:positionV relativeFrom="line">
                  <wp:posOffset>139950</wp:posOffset>
                </wp:positionV>
                <wp:extent cx="38745" cy="65123"/>
                <wp:effectExtent l="0" t="0" r="0" b="0"/>
                <wp:wrapNone/>
                <wp:docPr id="1471" name="对象 1471"/>
                <wp:cNvGraphicFramePr>
                  <a:graphicFrameLocks noChangeAspect="0" noSelect="1"/>
                </wp:cNvGraphicFramePr>
                <a:graphic>
                  <a:graphicData uri="http://schemas.microsoft.com/office/word/2010/wordprocessingInk">
                    <w14:contentPart bwMode="auto" r:id="rId982">
                      <w14:nvContentPartPr>
                        <w14:cNvContentPartPr/>
                      </w14:nvContentPartPr>
                      <w14:xfrm>
                        <a:off x="0" y="0"/>
                        <a:ext cx="38745" cy="65123"/>
                      </w14:xfrm>
                    </w14:contentPart>
                  </a:graphicData>
                </a:graphic>
              </wp:anchor>
            </w:drawing>
          </mc:Choice>
          <mc:Fallback>
            <w:pict>
              <v:shape type="#_x0000_t75" id="对象 1472" o:spid="_x0000_s1472" fillcolor="#FFFFFF" stroked="t" strokeweight="1.0pt" style="position:absolute;&#10;margin-left:-1.5949606pt;&#10;margin-top:11.019685pt;&#10;width:3.0507874pt;&#10;height:5.1277957pt;&#10;z-index:1097;&#10;mso-position-horizontal:absolute;&#10;mso-position-horizontal-relative:char;&#10;mso-position-vertical:absolute;&#10;mso-position-vertical-relative:line;&#10;mso-wrap-distance-left:6.7498426pt;&#10;mso-wrap-distance-right:6.7498426pt;">
                <v:stroke color="#000000"/>
                <v:imagedata r:id="rId983"/>
                <o:lock selection="t"/>
              </v:shape>
            </w:pict>
          </mc:Fallback>
        </mc:AlternateContent>
      </w:r>
      <w:r>
        <mc:AlternateContent>
          <mc:Choice Requires="wps">
            <w:drawing>
              <wp:anchor distT="0" distB="0" distL="85723" distR="85723" simplePos="0" relativeHeight="1098" behindDoc="0" locked="0" layoutInCell="1" hidden="0" allowOverlap="1">
                <wp:simplePos x="0" y="0"/>
                <wp:positionH relativeFrom="character">
                  <wp:posOffset>67214</wp:posOffset>
                </wp:positionH>
                <wp:positionV relativeFrom="line">
                  <wp:posOffset>120054</wp:posOffset>
                </wp:positionV>
                <wp:extent cx="46230" cy="67566"/>
                <wp:effectExtent l="0" t="0" r="0" b="0"/>
                <wp:wrapNone/>
                <wp:docPr id="1474" name="对象 1474"/>
                <wp:cNvGraphicFramePr>
                  <a:graphicFrameLocks noChangeAspect="0" noSelect="1"/>
                </wp:cNvGraphicFramePr>
                <a:graphic>
                  <a:graphicData uri="http://schemas.microsoft.com/office/word/2010/wordprocessingInk">
                    <w14:contentPart bwMode="auto" r:id="rId984">
                      <w14:nvContentPartPr>
                        <w14:cNvContentPartPr/>
                      </w14:nvContentPartPr>
                      <w14:xfrm>
                        <a:off x="0" y="0"/>
                        <a:ext cx="46230" cy="67566"/>
                      </w14:xfrm>
                    </w14:contentPart>
                  </a:graphicData>
                </a:graphic>
              </wp:anchor>
            </w:drawing>
          </mc:Choice>
          <mc:Fallback>
            <w:pict>
              <v:shape type="#_x0000_t75" id="对象 1475" o:spid="_x0000_s1475" fillcolor="#FFFFFF" stroked="t" strokeweight="1.0pt" style="position:absolute;&#10;margin-left:5.292441pt;&#10;margin-top:9.453071pt;&#10;width:3.6401575pt;&#10;height:5.320157pt;&#10;z-index:1098;&#10;mso-position-horizontal:absolute;&#10;mso-position-horizontal-relative:char;&#10;mso-position-vertical:absolute;&#10;mso-position-vertical-relative:line;&#10;mso-wrap-distance-left:6.7498426pt;&#10;mso-wrap-distance-right:6.7498426pt;">
                <v:stroke color="#000000"/>
                <v:imagedata r:id="rId985"/>
                <o:lock selection="t"/>
              </v:shape>
            </w:pict>
          </mc:Fallback>
        </mc:AlternateContent>
      </w:r>
      <w:r>
        <mc:AlternateContent>
          <mc:Choice Requires="wps">
            <w:drawing>
              <wp:anchor distT="0" distB="0" distL="85723" distR="85723" simplePos="0" relativeHeight="1099" behindDoc="0" locked="0" layoutInCell="1" hidden="0" allowOverlap="1">
                <wp:simplePos x="0" y="0"/>
                <wp:positionH relativeFrom="character">
                  <wp:posOffset>32594</wp:posOffset>
                </wp:positionH>
                <wp:positionV relativeFrom="line">
                  <wp:posOffset>118572</wp:posOffset>
                </wp:positionV>
                <wp:extent cx="37030" cy="71531"/>
                <wp:effectExtent l="0" t="0" r="0" b="0"/>
                <wp:wrapNone/>
                <wp:docPr id="1477" name="对象 1477"/>
                <wp:cNvGraphicFramePr>
                  <a:graphicFrameLocks noChangeAspect="0" noSelect="1"/>
                </wp:cNvGraphicFramePr>
                <a:graphic>
                  <a:graphicData uri="http://schemas.microsoft.com/office/word/2010/wordprocessingInk">
                    <w14:contentPart bwMode="auto" r:id="rId986">
                      <w14:nvContentPartPr>
                        <w14:cNvContentPartPr/>
                      </w14:nvContentPartPr>
                      <w14:xfrm>
                        <a:off x="0" y="0"/>
                        <a:ext cx="37030" cy="71531"/>
                      </w14:xfrm>
                    </w14:contentPart>
                  </a:graphicData>
                </a:graphic>
              </wp:anchor>
            </w:drawing>
          </mc:Choice>
          <mc:Fallback>
            <w:pict>
              <v:shape type="#_x0000_t75" id="对象 1478" o:spid="_x0000_s1478" fillcolor="#FFFFFF" stroked="t" strokeweight="1.0pt" style="position:absolute;&#10;margin-left:2.5664568pt;&#10;margin-top:9.336378pt;&#10;width:2.9157484pt;&#10;height:5.6323624pt;&#10;z-index:1099;&#10;mso-position-horizontal:absolute;&#10;mso-position-horizontal-relative:char;&#10;mso-position-vertical:absolute;&#10;mso-position-vertical-relative:line;&#10;mso-wrap-distance-left:6.7498426pt;&#10;mso-wrap-distance-right:6.7498426pt;">
                <v:stroke color="#000000"/>
                <v:imagedata r:id="rId987"/>
                <o:lock selection="t"/>
              </v:shape>
            </w:pict>
          </mc:Fallback>
        </mc:AlternateContent>
      </w:r>
      <w:r>
        <mc:AlternateContent>
          <mc:Choice Requires="wps">
            <w:drawing>
              <wp:anchor distT="0" distB="0" distL="85723" distR="85723" simplePos="0" relativeHeight="1100" behindDoc="0" locked="0" layoutInCell="1" hidden="0" allowOverlap="1">
                <wp:simplePos x="0" y="0"/>
                <wp:positionH relativeFrom="character">
                  <wp:posOffset>114742</wp:posOffset>
                </wp:positionH>
                <wp:positionV relativeFrom="line">
                  <wp:posOffset>118572</wp:posOffset>
                </wp:positionV>
                <wp:extent cx="31759" cy="67942"/>
                <wp:effectExtent l="0" t="0" r="0" b="0"/>
                <wp:wrapNone/>
                <wp:docPr id="1480" name="对象 1480"/>
                <wp:cNvGraphicFramePr>
                  <a:graphicFrameLocks noChangeAspect="0" noSelect="1"/>
                </wp:cNvGraphicFramePr>
                <a:graphic>
                  <a:graphicData uri="http://schemas.microsoft.com/office/word/2010/wordprocessingInk">
                    <w14:contentPart bwMode="auto" r:id="rId988">
                      <w14:nvContentPartPr>
                        <w14:cNvContentPartPr/>
                      </w14:nvContentPartPr>
                      <w14:xfrm>
                        <a:off x="0" y="0"/>
                        <a:ext cx="31759" cy="67942"/>
                      </w14:xfrm>
                    </w14:contentPart>
                  </a:graphicData>
                </a:graphic>
              </wp:anchor>
            </w:drawing>
          </mc:Choice>
          <mc:Fallback>
            <w:pict>
              <v:shape type="#_x0000_t75" id="对象 1481" o:spid="_x0000_s1481" fillcolor="#FFFFFF" stroked="t" strokeweight="1.0pt" style="position:absolute;&#10;margin-left:9.034803pt;&#10;margin-top:9.336378pt;&#10;width:2.500787pt;&#10;height:5.349765pt;&#10;z-index:1100;&#10;mso-position-horizontal:absolute;&#10;mso-position-horizontal-relative:char;&#10;mso-position-vertical:absolute;&#10;mso-position-vertical-relative:line;&#10;mso-wrap-distance-left:6.7498426pt;&#10;mso-wrap-distance-right:6.7498426pt;">
                <v:stroke color="#000000"/>
                <v:imagedata r:id="rId989"/>
                <o:lock selection="t"/>
              </v:shape>
            </w:pict>
          </mc:Fallback>
        </mc:AlternateContent>
      </w:r>
      <w:r>
        <mc:AlternateContent>
          <mc:Choice Requires="wps">
            <w:drawing>
              <wp:anchor distT="0" distB="0" distL="85723" distR="85723" simplePos="0" relativeHeight="1101" behindDoc="0" locked="0" layoutInCell="1" hidden="0" allowOverlap="1">
                <wp:simplePos x="0" y="0"/>
                <wp:positionH relativeFrom="character">
                  <wp:posOffset>5850</wp:posOffset>
                </wp:positionH>
                <wp:positionV relativeFrom="line">
                  <wp:posOffset>21634</wp:posOffset>
                </wp:positionV>
                <wp:extent cx="99190" cy="105456"/>
                <wp:effectExtent l="0" t="0" r="0" b="0"/>
                <wp:wrapNone/>
                <wp:docPr id="1483" name="对象 1483"/>
                <wp:cNvGraphicFramePr>
                  <a:graphicFrameLocks noChangeAspect="0" noSelect="1"/>
                </wp:cNvGraphicFramePr>
                <a:graphic>
                  <a:graphicData uri="http://schemas.microsoft.com/office/word/2010/wordprocessingInk">
                    <w14:contentPart bwMode="auto" r:id="rId990">
                      <w14:nvContentPartPr>
                        <w14:cNvContentPartPr/>
                      </w14:nvContentPartPr>
                      <w14:xfrm>
                        <a:off x="0" y="0"/>
                        <a:ext cx="99190" cy="105456"/>
                      </w14:xfrm>
                    </w14:contentPart>
                  </a:graphicData>
                </a:graphic>
              </wp:anchor>
            </w:drawing>
          </mc:Choice>
          <mc:Fallback>
            <w:pict>
              <v:shape type="#_x0000_t75" id="对象 1484" o:spid="_x0000_s1484" fillcolor="#FFFFFF" stroked="t" strokeweight="1.0pt" style="position:absolute;&#10;margin-left:0.46062994pt;&#10;margin-top:1.7034645pt;&#10;width:7.8102365pt;&#10;height:8.303622pt;&#10;z-index:1101;&#10;mso-position-horizontal:absolute;&#10;mso-position-horizontal-relative:char;&#10;mso-position-vertical:absolute;&#10;mso-position-vertical-relative:line;&#10;mso-wrap-distance-left:6.7498426pt;&#10;mso-wrap-distance-right:6.7498426pt;">
                <v:stroke color="#000000"/>
                <v:imagedata r:id="rId991"/>
                <o:lock selection="t"/>
              </v:shape>
            </w:pict>
          </mc:Fallback>
        </mc:AlternateContent>
      </w:r>
      <w:r>
        <mc:AlternateContent>
          <mc:Choice Requires="wps">
            <w:drawing>
              <wp:anchor distT="0" distB="0" distL="85723" distR="85723" simplePos="0" relativeHeight="1102" behindDoc="0" locked="0" layoutInCell="1" hidden="0" allowOverlap="1">
                <wp:simplePos x="0" y="0"/>
                <wp:positionH relativeFrom="character">
                  <wp:posOffset>55065</wp:posOffset>
                </wp:positionH>
                <wp:positionV relativeFrom="line">
                  <wp:posOffset>-17983</wp:posOffset>
                </wp:positionV>
                <wp:extent cx="35318" cy="27445"/>
                <wp:effectExtent l="0" t="0" r="0" b="0"/>
                <wp:wrapNone/>
                <wp:docPr id="1486" name="对象 1486"/>
                <wp:cNvGraphicFramePr>
                  <a:graphicFrameLocks noChangeAspect="0" noSelect="1"/>
                </wp:cNvGraphicFramePr>
                <a:graphic>
                  <a:graphicData uri="http://schemas.microsoft.com/office/word/2010/wordprocessingInk">
                    <w14:contentPart bwMode="auto" r:id="rId992">
                      <w14:nvContentPartPr>
                        <w14:cNvContentPartPr/>
                      </w14:nvContentPartPr>
                      <w14:xfrm>
                        <a:off x="0" y="0"/>
                        <a:ext cx="35318" cy="27445"/>
                      </w14:xfrm>
                    </w14:contentPart>
                  </a:graphicData>
                </a:graphic>
              </wp:anchor>
            </w:drawing>
          </mc:Choice>
          <mc:Fallback>
            <w:pict>
              <v:shape type="#_x0000_t75" id="对象 1487" o:spid="_x0000_s1487" fillcolor="#FFFFFF" stroked="t" strokeweight="1.0pt" style="position:absolute;&#10;margin-left:4.335827pt;&#10;margin-top:-1.4159843pt;&#10;width:2.7809453pt;&#10;height:2.1610236pt;&#10;z-index:1102;&#10;mso-position-horizontal:absolute;&#10;mso-position-horizontal-relative:char;&#10;mso-position-vertical:absolute;&#10;mso-position-vertical-relative:line;&#10;mso-wrap-distance-left:6.7498426pt;&#10;mso-wrap-distance-right:6.7498426pt;">
                <v:stroke color="#000000"/>
                <v:imagedata r:id="rId993"/>
                <o:lock selection="t"/>
              </v:shape>
            </w:pict>
          </mc:Fallback>
        </mc:AlternateContent>
      </w:r>
      <w:r>
        <mc:AlternateContent>
          <mc:Choice Requires="wps">
            <w:drawing>
              <wp:anchor distT="0" distB="0" distL="85723" distR="85723" simplePos="0" relativeHeight="1103" behindDoc="0" locked="0" layoutInCell="1" hidden="0" allowOverlap="1">
                <wp:simplePos x="0" y="0"/>
                <wp:positionH relativeFrom="character">
                  <wp:posOffset>-155063</wp:posOffset>
                </wp:positionH>
                <wp:positionV relativeFrom="line">
                  <wp:posOffset>-37196</wp:posOffset>
                </wp:positionV>
                <wp:extent cx="165892" cy="256538"/>
                <wp:effectExtent l="0" t="0" r="0" b="0"/>
                <wp:wrapNone/>
                <wp:docPr id="1489" name="对象 1489"/>
                <wp:cNvGraphicFramePr>
                  <a:graphicFrameLocks noChangeAspect="0" noSelect="1"/>
                </wp:cNvGraphicFramePr>
                <a:graphic>
                  <a:graphicData uri="http://schemas.microsoft.com/office/word/2010/wordprocessingInk">
                    <w14:contentPart bwMode="auto" r:id="rId994">
                      <w14:nvContentPartPr>
                        <w14:cNvContentPartPr/>
                      </w14:nvContentPartPr>
                      <w14:xfrm>
                        <a:off x="0" y="0"/>
                        <a:ext cx="165892" cy="256538"/>
                      </w14:xfrm>
                    </w14:contentPart>
                  </a:graphicData>
                </a:graphic>
              </wp:anchor>
            </w:drawing>
          </mc:Choice>
          <mc:Fallback>
            <w:pict>
              <v:shape type="#_x0000_t75" id="对象 1490" o:spid="_x0000_s1490" fillcolor="#FFFFFF" stroked="t" strokeweight="1.0pt" style="position:absolute;&#10;margin-left:-12.209686pt;&#10;margin-top:-2.928819pt;&#10;width:13.062362pt;&#10;height:20.199842pt;&#10;z-index:1103;&#10;mso-position-horizontal:absolute;&#10;mso-position-horizontal-relative:char;&#10;mso-position-vertical:absolute;&#10;mso-position-vertical-relative:line;&#10;mso-wrap-distance-left:6.7498426pt;&#10;mso-wrap-distance-right:6.7498426pt;">
                <v:stroke color="#000000"/>
                <v:imagedata r:id="rId995"/>
                <o:lock selection="t"/>
              </v:shape>
            </w:pict>
          </mc:Fallback>
        </mc:AlternateContent>
      </w:r>
      <w:r>
        <mc:AlternateContent>
          <mc:Choice Requires="wps">
            <w:drawing>
              <wp:anchor distT="0" distB="0" distL="85723" distR="85723" simplePos="0" relativeHeight="1104" behindDoc="0" locked="0" layoutInCell="1" hidden="0" allowOverlap="1">
                <wp:simplePos x="0" y="0"/>
                <wp:positionH relativeFrom="character">
                  <wp:posOffset>28351</wp:posOffset>
                </wp:positionH>
                <wp:positionV relativeFrom="line">
                  <wp:posOffset>-74888</wp:posOffset>
                </wp:positionV>
                <wp:extent cx="29443" cy="126170"/>
                <wp:effectExtent l="0" t="0" r="0" b="0"/>
                <wp:wrapNone/>
                <wp:docPr id="1492" name="对象 1492"/>
                <wp:cNvGraphicFramePr>
                  <a:graphicFrameLocks noChangeAspect="0" noSelect="1"/>
                </wp:cNvGraphicFramePr>
                <a:graphic>
                  <a:graphicData uri="http://schemas.microsoft.com/office/word/2010/wordprocessingInk">
                    <w14:contentPart bwMode="auto" r:id="rId996">
                      <w14:nvContentPartPr>
                        <w14:cNvContentPartPr/>
                      </w14:nvContentPartPr>
                      <w14:xfrm>
                        <a:off x="0" y="0"/>
                        <a:ext cx="29443" cy="126170"/>
                      </w14:xfrm>
                    </w14:contentPart>
                  </a:graphicData>
                </a:graphic>
              </wp:anchor>
            </w:drawing>
          </mc:Choice>
          <mc:Fallback>
            <w:pict>
              <v:shape type="#_x0000_t75" id="对象 1493" o:spid="_x0000_s1493" fillcolor="#FFFFFF" stroked="t" strokeweight="1.0pt" style="position:absolute;&#10;margin-left:2.2323623pt;&#10;margin-top:-5.8966928pt;&#10;width:2.3183465pt;&#10;height:9.934646pt;&#10;z-index:1104;&#10;mso-position-horizontal:absolute;&#10;mso-position-horizontal-relative:char;&#10;mso-position-vertical:absolute;&#10;mso-position-vertical-relative:line;&#10;mso-wrap-distance-left:6.7498426pt;&#10;mso-wrap-distance-right:6.7498426pt;">
                <v:stroke color="#000000"/>
                <v:imagedata r:id="rId997"/>
                <o:lock selection="t"/>
              </v:shape>
            </w:pict>
          </mc:Fallback>
        </mc:AlternateContent>
      </w:r>
      <w:r>
        <w:rPr>
          <w:rFonts w:hint="eastAsia"/>
        </w:rPr>
        <w:t>___、</w:t>
      </w:r>
      <w:r>
        <mc:AlternateContent>
          <mc:Choice Requires="wps">
            <w:drawing>
              <wp:anchor distT="0" distB="0" distL="85723" distR="85723" simplePos="0" relativeHeight="1096" behindDoc="0" locked="0" layoutInCell="1" hidden="0" allowOverlap="1">
                <wp:simplePos x="0" y="0"/>
                <wp:positionH relativeFrom="character">
                  <wp:posOffset>-59733</wp:posOffset>
                </wp:positionH>
                <wp:positionV relativeFrom="line">
                  <wp:posOffset>-72135</wp:posOffset>
                </wp:positionV>
                <wp:extent cx="81228" cy="197905"/>
                <wp:effectExtent l="0" t="0" r="0" b="0"/>
                <wp:wrapNone/>
                <wp:docPr id="1495" name="对象 1495"/>
                <wp:cNvGraphicFramePr>
                  <a:graphicFrameLocks noChangeAspect="0" noSelect="1"/>
                </wp:cNvGraphicFramePr>
                <a:graphic>
                  <a:graphicData uri="http://schemas.microsoft.com/office/word/2010/wordprocessingInk">
                    <w14:contentPart bwMode="auto" r:id="rId998">
                      <w14:nvContentPartPr>
                        <w14:cNvContentPartPr/>
                      </w14:nvContentPartPr>
                      <w14:xfrm>
                        <a:off x="0" y="0"/>
                        <a:ext cx="81228" cy="197905"/>
                      </w14:xfrm>
                    </w14:contentPart>
                  </a:graphicData>
                </a:graphic>
              </wp:anchor>
            </w:drawing>
          </mc:Choice>
          <mc:Fallback>
            <w:pict>
              <v:shape type="#_x0000_t75" id="对象 1496" o:spid="_x0000_s1496" fillcolor="#FFFFFF" stroked="t" strokeweight="1.0pt" style="position:absolute;&#10;margin-left:-4.703386pt;&#10;margin-top:-5.679921pt;&#10;width:6.3959055pt;&#10;height:15.583071pt;&#10;z-index:1096;&#10;mso-position-horizontal:absolute;&#10;mso-position-horizontal-relative:char;&#10;mso-position-vertical:absolute;&#10;mso-position-vertical-relative:line;&#10;mso-wrap-distance-left:6.7498426pt;&#10;mso-wrap-distance-right:6.7498426pt;">
                <v:stroke color="#000000"/>
                <v:imagedata r:id="rId999"/>
                <o:lock selection="t"/>
              </v:shape>
            </w:pict>
          </mc:Fallback>
        </mc:AlternateContent>
      </w:r>
      <w:r>
        <w:rPr>
          <w:rFonts w:hint="eastAsia"/>
        </w:rPr>
        <w:t>________</w:t>
      </w:r>
      <w:r>
        <mc:AlternateContent>
          <mc:Choice Requires="wps">
            <w:drawing>
              <wp:anchor distT="0" distB="0" distL="85723" distR="85723" simplePos="0" relativeHeight="1074" behindDoc="0" locked="0" layoutInCell="1" hidden="0" allowOverlap="1">
                <wp:simplePos x="0" y="0"/>
                <wp:positionH relativeFrom="character">
                  <wp:posOffset>-115336</wp:posOffset>
                </wp:positionH>
                <wp:positionV relativeFrom="line">
                  <wp:posOffset>119242</wp:posOffset>
                </wp:positionV>
                <wp:extent cx="128347" cy="79586"/>
                <wp:effectExtent l="0" t="0" r="0" b="0"/>
                <wp:wrapNone/>
                <wp:docPr id="1498" name="对象 1498"/>
                <wp:cNvGraphicFramePr>
                  <a:graphicFrameLocks noChangeAspect="0" noSelect="1"/>
                </wp:cNvGraphicFramePr>
                <a:graphic>
                  <a:graphicData uri="http://schemas.microsoft.com/office/word/2010/wordprocessingInk">
                    <w14:contentPart bwMode="auto" r:id="rId1000">
                      <w14:nvContentPartPr>
                        <w14:cNvContentPartPr/>
                      </w14:nvContentPartPr>
                      <w14:xfrm>
                        <a:off x="0" y="0"/>
                        <a:ext cx="128347" cy="79586"/>
                      </w14:xfrm>
                    </w14:contentPart>
                  </a:graphicData>
                </a:graphic>
              </wp:anchor>
            </w:drawing>
          </mc:Choice>
          <mc:Fallback>
            <w:pict>
              <v:shape type="#_x0000_t75" id="对象 1499" o:spid="_x0000_s1499" fillcolor="#FFFFFF" stroked="t" strokeweight="1.0pt" style="position:absolute;&#10;margin-left:-9.081574pt;&#10;margin-top:9.389133pt;&#10;width:10.106063pt;&#10;height:6.266615pt;&#10;z-index:1074;&#10;mso-position-horizontal:absolute;&#10;mso-position-horizontal-relative:char;&#10;mso-position-vertical:absolute;&#10;mso-position-vertical-relative:line;&#10;mso-wrap-distance-left:6.7498426pt;&#10;mso-wrap-distance-right:6.7498426pt;">
                <v:stroke color="#000000"/>
                <v:imagedata r:id="rId1001"/>
                <o:lock selection="t"/>
              </v:shape>
            </w:pict>
          </mc:Fallback>
        </mc:AlternateContent>
      </w:r>
      <w:r>
        <mc:AlternateContent>
          <mc:Choice Requires="wps">
            <w:drawing>
              <wp:anchor distT="0" distB="0" distL="85723" distR="85723" simplePos="0" relativeHeight="1075" behindDoc="0" locked="0" layoutInCell="1" hidden="0" allowOverlap="1">
                <wp:simplePos x="0" y="0"/>
                <wp:positionH relativeFrom="character">
                  <wp:posOffset>-148317</wp:posOffset>
                </wp:positionH>
                <wp:positionV relativeFrom="line">
                  <wp:posOffset>76027</wp:posOffset>
                </wp:positionV>
                <wp:extent cx="53352" cy="123494"/>
                <wp:effectExtent l="0" t="0" r="0" b="0"/>
                <wp:wrapNone/>
                <wp:docPr id="1501" name="对象 1501"/>
                <wp:cNvGraphicFramePr>
                  <a:graphicFrameLocks noChangeAspect="0" noSelect="1"/>
                </wp:cNvGraphicFramePr>
                <a:graphic>
                  <a:graphicData uri="http://schemas.microsoft.com/office/word/2010/wordprocessingInk">
                    <w14:contentPart bwMode="auto" r:id="rId1002">
                      <w14:nvContentPartPr>
                        <w14:cNvContentPartPr/>
                      </w14:nvContentPartPr>
                      <w14:xfrm>
                        <a:off x="0" y="0"/>
                        <a:ext cx="53352" cy="123494"/>
                      </w14:xfrm>
                    </w14:contentPart>
                  </a:graphicData>
                </a:graphic>
              </wp:anchor>
            </w:drawing>
          </mc:Choice>
          <mc:Fallback>
            <w:pict>
              <v:shape type="#_x0000_t75" id="对象 1502" o:spid="_x0000_s1502" fillcolor="#FFFFFF" stroked="t" strokeweight="1.0pt" style="position:absolute;&#10;margin-left:-11.678504pt;&#10;margin-top:5.9863777pt;&#10;width:4.200945pt;&#10;height:9.723937pt;&#10;z-index:1075;&#10;mso-position-horizontal:absolute;&#10;mso-position-horizontal-relative:char;&#10;mso-position-vertical:absolute;&#10;mso-position-vertical-relative:line;&#10;mso-wrap-distance-left:6.7498426pt;&#10;mso-wrap-distance-right:6.7498426pt;">
                <v:stroke color="#000000"/>
                <v:imagedata r:id="rId1003"/>
                <o:lock selection="t"/>
              </v:shape>
            </w:pict>
          </mc:Fallback>
        </mc:AlternateContent>
      </w:r>
      <w:r>
        <mc:AlternateContent>
          <mc:Choice Requires="wps">
            <w:drawing>
              <wp:anchor distT="0" distB="0" distL="85723" distR="85723" simplePos="0" relativeHeight="1076" behindDoc="0" locked="0" layoutInCell="1" hidden="0" allowOverlap="1">
                <wp:simplePos x="0" y="0"/>
                <wp:positionH relativeFrom="character">
                  <wp:posOffset>-259691</wp:posOffset>
                </wp:positionH>
                <wp:positionV relativeFrom="line">
                  <wp:posOffset>75392</wp:posOffset>
                </wp:positionV>
                <wp:extent cx="81914" cy="112252"/>
                <wp:effectExtent l="0" t="0" r="0" b="0"/>
                <wp:wrapNone/>
                <wp:docPr id="1504" name="对象 1504"/>
                <wp:cNvGraphicFramePr>
                  <a:graphicFrameLocks noChangeAspect="0" noSelect="1"/>
                </wp:cNvGraphicFramePr>
                <a:graphic>
                  <a:graphicData uri="http://schemas.microsoft.com/office/word/2010/wordprocessingInk">
                    <w14:contentPart bwMode="auto" r:id="rId1004">
                      <w14:nvContentPartPr>
                        <w14:cNvContentPartPr/>
                      </w14:nvContentPartPr>
                      <w14:xfrm>
                        <a:off x="0" y="0"/>
                        <a:ext cx="81914" cy="112252"/>
                      </w14:xfrm>
                    </w14:contentPart>
                  </a:graphicData>
                </a:graphic>
              </wp:anchor>
            </w:drawing>
          </mc:Choice>
          <mc:Fallback>
            <w:pict>
              <v:shape type="#_x0000_t75" id="对象 1505" o:spid="_x0000_s1505" fillcolor="#FFFFFF" stroked="t" strokeweight="1.0pt" style="position:absolute;&#10;margin-left:-20.44811pt;&#10;margin-top:5.936378pt;&#10;width:6.449922pt;&#10;height:8.838741pt;&#10;z-index:1076;&#10;mso-position-horizontal:absolute;&#10;mso-position-horizontal-relative:char;&#10;mso-position-vertical:absolute;&#10;mso-position-vertical-relative:line;&#10;mso-wrap-distance-left:6.7498426pt;&#10;mso-wrap-distance-right:6.7498426pt;">
                <v:stroke color="#000000"/>
                <v:imagedata r:id="rId1005"/>
                <o:lock selection="t"/>
              </v:shape>
            </w:pict>
          </mc:Fallback>
        </mc:AlternateContent>
      </w:r>
      <w:r>
        <mc:AlternateContent>
          <mc:Choice Requires="wps">
            <w:drawing>
              <wp:anchor distT="0" distB="0" distL="85723" distR="85723" simplePos="0" relativeHeight="1077" behindDoc="0" locked="0" layoutInCell="1" hidden="0" allowOverlap="1">
                <wp:simplePos x="0" y="0"/>
                <wp:positionH relativeFrom="character">
                  <wp:posOffset>-551787</wp:posOffset>
                </wp:positionH>
                <wp:positionV relativeFrom="line">
                  <wp:posOffset>44792</wp:posOffset>
                </wp:positionV>
                <wp:extent cx="63438" cy="27566"/>
                <wp:effectExtent l="0" t="0" r="0" b="0"/>
                <wp:wrapNone/>
                <wp:docPr id="1507" name="对象 1507"/>
                <wp:cNvGraphicFramePr>
                  <a:graphicFrameLocks noChangeAspect="0" noSelect="1"/>
                </wp:cNvGraphicFramePr>
                <a:graphic>
                  <a:graphicData uri="http://schemas.microsoft.com/office/word/2010/wordprocessingInk">
                    <w14:contentPart bwMode="auto" r:id="rId1006">
                      <w14:nvContentPartPr>
                        <w14:cNvContentPartPr/>
                      </w14:nvContentPartPr>
                      <w14:xfrm>
                        <a:off x="0" y="0"/>
                        <a:ext cx="63438" cy="27566"/>
                      </w14:xfrm>
                    </w14:contentPart>
                  </a:graphicData>
                </a:graphic>
              </wp:anchor>
            </w:drawing>
          </mc:Choice>
          <mc:Fallback>
            <w:pict>
              <v:shape type="#_x0000_t75" id="对象 1508" o:spid="_x0000_s1508" fillcolor="#FFFFFF" stroked="t" strokeweight="1.0pt" style="position:absolute;&#10;margin-left:-43.447796pt;&#10;margin-top:3.5269291pt;&#10;width:4.995118pt;&#10;height:2.1705513pt;&#10;z-index:1077;&#10;mso-position-horizontal:absolute;&#10;mso-position-horizontal-relative:char;&#10;mso-position-vertical:absolute;&#10;mso-position-vertical-relative:line;&#10;mso-wrap-distance-left:6.7498426pt;&#10;mso-wrap-distance-right:6.7498426pt;">
                <v:stroke color="#000000"/>
                <v:imagedata r:id="rId1007"/>
                <o:lock selection="t"/>
              </v:shape>
            </w:pict>
          </mc:Fallback>
        </mc:AlternateContent>
      </w:r>
      <w:r>
        <mc:AlternateContent>
          <mc:Choice Requires="wps">
            <w:drawing>
              <wp:anchor distT="0" distB="0" distL="85723" distR="85723" simplePos="0" relativeHeight="1078" behindDoc="0" locked="0" layoutInCell="1" hidden="0" allowOverlap="1">
                <wp:simplePos x="0" y="0"/>
                <wp:positionH relativeFrom="character">
                  <wp:posOffset>-394519</wp:posOffset>
                </wp:positionH>
                <wp:positionV relativeFrom="line">
                  <wp:posOffset>36953</wp:posOffset>
                </wp:positionV>
                <wp:extent cx="89101" cy="46266"/>
                <wp:effectExtent l="0" t="0" r="0" b="0"/>
                <wp:wrapNone/>
                <wp:docPr id="1510" name="对象 1510"/>
                <wp:cNvGraphicFramePr>
                  <a:graphicFrameLocks noChangeAspect="0" noSelect="1"/>
                </wp:cNvGraphicFramePr>
                <a:graphic>
                  <a:graphicData uri="http://schemas.microsoft.com/office/word/2010/wordprocessingInk">
                    <w14:contentPart bwMode="auto" r:id="rId1008">
                      <w14:nvContentPartPr>
                        <w14:cNvContentPartPr/>
                      </w14:nvContentPartPr>
                      <w14:xfrm>
                        <a:off x="0" y="0"/>
                        <a:ext cx="89101" cy="46266"/>
                      </w14:xfrm>
                    </w14:contentPart>
                  </a:graphicData>
                </a:graphic>
              </wp:anchor>
            </w:drawing>
          </mc:Choice>
          <mc:Fallback>
            <w:pict>
              <v:shape type="#_x0000_t75" id="对象 1511" o:spid="_x0000_s1511" fillcolor="#FFFFFF" stroked="t" strokeweight="1.0pt" style="position:absolute;&#10;margin-left:-31.064487pt;&#10;margin-top:2.9096851pt;&#10;width:7.015828pt;&#10;height:3.642992pt;&#10;z-index:1078;&#10;mso-position-horizontal:absolute;&#10;mso-position-horizontal-relative:char;&#10;mso-position-vertical:absolute;&#10;mso-position-vertical-relative:line;&#10;mso-wrap-distance-left:6.7498426pt;&#10;mso-wrap-distance-right:6.7498426pt;">
                <v:stroke color="#000000"/>
                <v:imagedata r:id="rId1009"/>
                <o:lock selection="t"/>
              </v:shape>
            </w:pict>
          </mc:Fallback>
        </mc:AlternateContent>
      </w:r>
      <w:r>
        <mc:AlternateContent>
          <mc:Choice Requires="wps">
            <w:drawing>
              <wp:anchor distT="0" distB="0" distL="85723" distR="85723" simplePos="0" relativeHeight="1079" behindDoc="0" locked="0" layoutInCell="1" hidden="0" allowOverlap="1">
                <wp:simplePos x="0" y="0"/>
                <wp:positionH relativeFrom="character">
                  <wp:posOffset>-308082</wp:posOffset>
                </wp:positionH>
                <wp:positionV relativeFrom="line">
                  <wp:posOffset>32849</wp:posOffset>
                </wp:positionV>
                <wp:extent cx="65167" cy="86973"/>
                <wp:effectExtent l="0" t="0" r="0" b="0"/>
                <wp:wrapNone/>
                <wp:docPr id="1513" name="对象 1513"/>
                <wp:cNvGraphicFramePr>
                  <a:graphicFrameLocks noChangeAspect="0" noSelect="1"/>
                </wp:cNvGraphicFramePr>
                <a:graphic>
                  <a:graphicData uri="http://schemas.microsoft.com/office/word/2010/wordprocessingInk">
                    <w14:contentPart bwMode="auto" r:id="rId1010">
                      <w14:nvContentPartPr>
                        <w14:cNvContentPartPr/>
                      </w14:nvContentPartPr>
                      <w14:xfrm>
                        <a:off x="0" y="0"/>
                        <a:ext cx="65167" cy="86973"/>
                      </w14:xfrm>
                    </w14:contentPart>
                  </a:graphicData>
                </a:graphic>
              </wp:anchor>
            </w:drawing>
          </mc:Choice>
          <mc:Fallback>
            <w:pict>
              <v:shape type="#_x0000_t75" id="对象 1514" o:spid="_x0000_s1514" fillcolor="#FFFFFF" stroked="t" strokeweight="1.0pt" style="position:absolute;&#10;margin-left:-24.258425pt;&#10;margin-top:2.5865355pt;&#10;width:5.131338pt;&#10;height:6.8482676pt;&#10;z-index:1079;&#10;mso-position-horizontal:absolute;&#10;mso-position-horizontal-relative:char;&#10;mso-position-vertical:absolute;&#10;mso-position-vertical-relative:line;&#10;mso-wrap-distance-left:6.7498426pt;&#10;mso-wrap-distance-right:6.7498426pt;">
                <v:stroke color="#000000"/>
                <v:imagedata r:id="rId1011"/>
                <o:lock selection="t"/>
              </v:shape>
            </w:pict>
          </mc:Fallback>
        </mc:AlternateContent>
      </w:r>
      <w:r>
        <mc:AlternateContent>
          <mc:Choice Requires="wps">
            <w:drawing>
              <wp:anchor distT="0" distB="0" distL="85723" distR="85723" simplePos="0" relativeHeight="1080" behindDoc="0" locked="0" layoutInCell="1" hidden="0" allowOverlap="1">
                <wp:simplePos x="0" y="0"/>
                <wp:positionH relativeFrom="character">
                  <wp:posOffset>-317718</wp:posOffset>
                </wp:positionH>
                <wp:positionV relativeFrom="line">
                  <wp:posOffset>28617</wp:posOffset>
                </wp:positionV>
                <wp:extent cx="24903" cy="121359"/>
                <wp:effectExtent l="0" t="0" r="0" b="0"/>
                <wp:wrapNone/>
                <wp:docPr id="1516" name="对象 1516"/>
                <wp:cNvGraphicFramePr>
                  <a:graphicFrameLocks noChangeAspect="0" noSelect="1"/>
                </wp:cNvGraphicFramePr>
                <a:graphic>
                  <a:graphicData uri="http://schemas.microsoft.com/office/word/2010/wordprocessingInk">
                    <w14:contentPart bwMode="auto" r:id="rId1012">
                      <w14:nvContentPartPr>
                        <w14:cNvContentPartPr/>
                      </w14:nvContentPartPr>
                      <w14:xfrm>
                        <a:off x="0" y="0"/>
                        <a:ext cx="24903" cy="121359"/>
                      </w14:xfrm>
                    </w14:contentPart>
                  </a:graphicData>
                </a:graphic>
              </wp:anchor>
            </w:drawing>
          </mc:Choice>
          <mc:Fallback>
            <w:pict>
              <v:shape type="#_x0000_t75" id="对象 1517" o:spid="_x0000_s1517" fillcolor="#FFFFFF" stroked="t" strokeweight="1.0pt" style="position:absolute;&#10;margin-left:-25.017164pt;&#10;margin-top:2.253307pt;&#10;width:1.9608666pt;&#10;height:9.555827pt;&#10;z-index:1080;&#10;mso-position-horizontal:absolute;&#10;mso-position-horizontal-relative:char;&#10;mso-position-vertical:absolute;&#10;mso-position-vertical-relative:line;&#10;mso-wrap-distance-left:6.7498426pt;&#10;mso-wrap-distance-right:6.7498426pt;">
                <v:stroke color="#000000"/>
                <v:imagedata r:id="rId1013"/>
                <o:lock selection="t"/>
              </v:shape>
            </w:pict>
          </mc:Fallback>
        </mc:AlternateContent>
      </w:r>
      <w:r>
        <mc:AlternateContent>
          <mc:Choice Requires="wps">
            <w:drawing>
              <wp:anchor distT="0" distB="0" distL="85723" distR="85723" simplePos="0" relativeHeight="1081" behindDoc="0" locked="0" layoutInCell="1" hidden="0" allowOverlap="1">
                <wp:simplePos x="0" y="0"/>
                <wp:positionH relativeFrom="character">
                  <wp:posOffset>-469271</wp:posOffset>
                </wp:positionH>
                <wp:positionV relativeFrom="line">
                  <wp:posOffset>7659</wp:posOffset>
                </wp:positionV>
                <wp:extent cx="37556" cy="221820"/>
                <wp:effectExtent l="0" t="0" r="0" b="0"/>
                <wp:wrapNone/>
                <wp:docPr id="1519" name="对象 1519"/>
                <wp:cNvGraphicFramePr>
                  <a:graphicFrameLocks noChangeAspect="0" noSelect="1"/>
                </wp:cNvGraphicFramePr>
                <a:graphic>
                  <a:graphicData uri="http://schemas.microsoft.com/office/word/2010/wordprocessingInk">
                    <w14:contentPart bwMode="auto" r:id="rId1014">
                      <w14:nvContentPartPr>
                        <w14:cNvContentPartPr/>
                      </w14:nvContentPartPr>
                      <w14:xfrm>
                        <a:off x="0" y="0"/>
                        <a:ext cx="37556" cy="221820"/>
                      </w14:xfrm>
                    </w14:contentPart>
                  </a:graphicData>
                </a:graphic>
              </wp:anchor>
            </w:drawing>
          </mc:Choice>
          <mc:Fallback>
            <w:pict>
              <v:shape type="#_x0000_t75" id="对象 1520" o:spid="_x0000_s1520" fillcolor="#FFFFFF" stroked="t" strokeweight="1.0pt" style="position:absolute;&#10;margin-left:-36.950474pt;&#10;margin-top:0.60307086pt;&#10;width:2.9571655pt;&#10;height:17.466143pt;&#10;z-index:1081;&#10;mso-position-horizontal:absolute;&#10;mso-position-horizontal-relative:char;&#10;mso-position-vertical:absolute;&#10;mso-position-vertical-relative:line;&#10;mso-wrap-distance-left:6.7498426pt;&#10;mso-wrap-distance-right:6.7498426pt;">
                <v:stroke color="#000000"/>
                <v:imagedata r:id="rId1015"/>
                <o:lock selection="t"/>
              </v:shape>
            </w:pict>
          </mc:Fallback>
        </mc:AlternateContent>
      </w:r>
      <w:r>
        <mc:AlternateContent>
          <mc:Choice Requires="wps">
            <w:drawing>
              <wp:anchor distT="0" distB="0" distL="85723" distR="85723" simplePos="0" relativeHeight="1082" behindDoc="0" locked="0" layoutInCell="1" hidden="0" allowOverlap="1">
                <wp:simplePos x="0" y="0"/>
                <wp:positionH relativeFrom="character">
                  <wp:posOffset>-525116</wp:posOffset>
                </wp:positionH>
                <wp:positionV relativeFrom="line">
                  <wp:posOffset>-1650</wp:posOffset>
                </wp:positionV>
                <wp:extent cx="65008" cy="60183"/>
                <wp:effectExtent l="0" t="0" r="0" b="0"/>
                <wp:wrapNone/>
                <wp:docPr id="1522" name="对象 1522"/>
                <wp:cNvGraphicFramePr>
                  <a:graphicFrameLocks noChangeAspect="0" noSelect="1"/>
                </wp:cNvGraphicFramePr>
                <a:graphic>
                  <a:graphicData uri="http://schemas.microsoft.com/office/word/2010/wordprocessingInk">
                    <w14:contentPart bwMode="auto" r:id="rId1016">
                      <w14:nvContentPartPr>
                        <w14:cNvContentPartPr/>
                      </w14:nvContentPartPr>
                      <w14:xfrm>
                        <a:off x="0" y="0"/>
                        <a:ext cx="65008" cy="60183"/>
                      </w14:xfrm>
                    </w14:contentPart>
                  </a:graphicData>
                </a:graphic>
              </wp:anchor>
            </w:drawing>
          </mc:Choice>
          <mc:Fallback>
            <w:pict>
              <v:shape type="#_x0000_t75" id="对象 1523" o:spid="_x0000_s1523" fillcolor="#FFFFFF" stroked="t" strokeweight="1.0pt" style="position:absolute;&#10;margin-left:-41.347717pt;&#10;margin-top:-0.12992126pt;&#10;width:5.1187415pt;&#10;height:4.738819pt;&#10;z-index:1082;&#10;mso-position-horizontal:absolute;&#10;mso-position-horizontal-relative:char;&#10;mso-position-vertical:absolute;&#10;mso-position-vertical-relative:line;&#10;mso-wrap-distance-left:6.7498426pt;&#10;mso-wrap-distance-right:6.7498426pt;">
                <v:stroke color="#000000"/>
                <v:imagedata r:id="rId1017"/>
                <o:lock selection="t"/>
              </v:shape>
            </w:pict>
          </mc:Fallback>
        </mc:AlternateContent>
      </w:r>
      <w:r>
        <mc:AlternateContent>
          <mc:Choice Requires="wps">
            <w:drawing>
              <wp:anchor distT="0" distB="0" distL="85723" distR="85723" simplePos="0" relativeHeight="1083" behindDoc="0" locked="0" layoutInCell="1" hidden="0" allowOverlap="1">
                <wp:simplePos x="0" y="0"/>
                <wp:positionH relativeFrom="character">
                  <wp:posOffset>-372512</wp:posOffset>
                </wp:positionH>
                <wp:positionV relativeFrom="line">
                  <wp:posOffset>-10330</wp:posOffset>
                </wp:positionV>
                <wp:extent cx="87404" cy="200921"/>
                <wp:effectExtent l="0" t="0" r="0" b="0"/>
                <wp:wrapNone/>
                <wp:docPr id="1525" name="对象 1525"/>
                <wp:cNvGraphicFramePr>
                  <a:graphicFrameLocks noChangeAspect="0" noSelect="1"/>
                </wp:cNvGraphicFramePr>
                <a:graphic>
                  <a:graphicData uri="http://schemas.microsoft.com/office/word/2010/wordprocessingInk">
                    <w14:contentPart bwMode="auto" r:id="rId1018">
                      <w14:nvContentPartPr>
                        <w14:cNvContentPartPr/>
                      </w14:nvContentPartPr>
                      <w14:xfrm>
                        <a:off x="0" y="0"/>
                        <a:ext cx="87404" cy="200921"/>
                      </w14:xfrm>
                    </w14:contentPart>
                  </a:graphicData>
                </a:graphic>
              </wp:anchor>
            </w:drawing>
          </mc:Choice>
          <mc:Fallback>
            <w:pict>
              <v:shape type="#_x0000_t75" id="对象 1526" o:spid="_x0000_s1526" fillcolor="#FFFFFF" stroked="t" strokeweight="1.0pt" style="position:absolute;&#10;margin-left:-29.331654pt;&#10;margin-top:-0.81338584pt;&#10;width:6.8822045pt;&#10;height:15.820551pt;&#10;z-index:1083;&#10;mso-position-horizontal:absolute;&#10;mso-position-horizontal-relative:char;&#10;mso-position-vertical:absolute;&#10;mso-position-vertical-relative:line;&#10;mso-wrap-distance-left:6.7498426pt;&#10;mso-wrap-distance-right:6.7498426pt;">
                <v:stroke color="#000000"/>
                <v:imagedata r:id="rId1019"/>
                <o:lock selection="t"/>
              </v:shape>
            </w:pict>
          </mc:Fallback>
        </mc:AlternateContent>
      </w:r>
      <w:r>
        <mc:AlternateContent>
          <mc:Choice Requires="wps">
            <w:drawing>
              <wp:anchor distT="0" distB="0" distL="85723" distR="85723" simplePos="0" relativeHeight="1084" behindDoc="0" locked="0" layoutInCell="1" hidden="0" allowOverlap="1">
                <wp:simplePos x="0" y="0"/>
                <wp:positionH relativeFrom="character">
                  <wp:posOffset>-561522</wp:posOffset>
                </wp:positionH>
                <wp:positionV relativeFrom="line">
                  <wp:posOffset>-19523</wp:posOffset>
                </wp:positionV>
                <wp:extent cx="162032" cy="198657"/>
                <wp:effectExtent l="0" t="0" r="0" b="0"/>
                <wp:wrapNone/>
                <wp:docPr id="1528" name="对象 1528"/>
                <wp:cNvGraphicFramePr>
                  <a:graphicFrameLocks noChangeAspect="0" noSelect="1"/>
                </wp:cNvGraphicFramePr>
                <a:graphic>
                  <a:graphicData uri="http://schemas.microsoft.com/office/word/2010/wordprocessingInk">
                    <w14:contentPart bwMode="auto" r:id="rId1020">
                      <w14:nvContentPartPr>
                        <w14:cNvContentPartPr/>
                      </w14:nvContentPartPr>
                      <w14:xfrm>
                        <a:off x="0" y="0"/>
                        <a:ext cx="162032" cy="198657"/>
                      </w14:xfrm>
                    </w14:contentPart>
                  </a:graphicData>
                </a:graphic>
              </wp:anchor>
            </w:drawing>
          </mc:Choice>
          <mc:Fallback>
            <w:pict>
              <v:shape type="#_x0000_t75" id="对象 1529" o:spid="_x0000_s1529" fillcolor="#FFFFFF" stroked="t" strokeweight="1.0pt" style="position:absolute;&#10;margin-left:-44.214333pt;&#10;margin-top:-1.5372441pt;&#10;width:12.758426pt;&#10;height:15.642283pt;&#10;z-index:1084;&#10;mso-position-horizontal:absolute;&#10;mso-position-horizontal-relative:char;&#10;mso-position-vertical:absolute;&#10;mso-position-vertical-relative:line;&#10;mso-wrap-distance-left:6.7498426pt;&#10;mso-wrap-distance-right:6.7498426pt;">
                <v:stroke color="#000000"/>
                <v:imagedata r:id="rId1021"/>
                <o:lock selection="t"/>
              </v:shape>
            </w:pict>
          </mc:Fallback>
        </mc:AlternateContent>
      </w:r>
      <w:r>
        <mc:AlternateContent>
          <mc:Choice Requires="wps">
            <w:drawing>
              <wp:anchor distT="0" distB="0" distL="85723" distR="85723" simplePos="0" relativeHeight="1085" behindDoc="0" locked="0" layoutInCell="1" hidden="0" allowOverlap="1">
                <wp:simplePos x="0" y="0"/>
                <wp:positionH relativeFrom="character">
                  <wp:posOffset>-158513</wp:posOffset>
                </wp:positionH>
                <wp:positionV relativeFrom="line">
                  <wp:posOffset>-30227</wp:posOffset>
                </wp:positionV>
                <wp:extent cx="28686" cy="177352"/>
                <wp:effectExtent l="0" t="0" r="0" b="0"/>
                <wp:wrapNone/>
                <wp:docPr id="1531" name="对象 1531"/>
                <wp:cNvGraphicFramePr>
                  <a:graphicFrameLocks noChangeAspect="0" noSelect="1"/>
                </wp:cNvGraphicFramePr>
                <a:graphic>
                  <a:graphicData uri="http://schemas.microsoft.com/office/word/2010/wordprocessingInk">
                    <w14:contentPart bwMode="auto" r:id="rId1022">
                      <w14:nvContentPartPr>
                        <w14:cNvContentPartPr/>
                      </w14:nvContentPartPr>
                      <w14:xfrm>
                        <a:off x="0" y="0"/>
                        <a:ext cx="28686" cy="177352"/>
                      </w14:xfrm>
                    </w14:contentPart>
                  </a:graphicData>
                </a:graphic>
              </wp:anchor>
            </w:drawing>
          </mc:Choice>
          <mc:Fallback>
            <w:pict>
              <v:shape type="#_x0000_t75" id="对象 1532" o:spid="_x0000_s1532" fillcolor="#FFFFFF" stroked="t" strokeweight="1.0pt" style="position:absolute;&#10;margin-left:-12.4813385pt;&#10;margin-top:-2.3800788pt;&#10;width:2.2587404pt;&#10;height:13.9647255pt;&#10;z-index:1085;&#10;mso-position-horizontal:absolute;&#10;mso-position-horizontal-relative:char;&#10;mso-position-vertical:absolute;&#10;mso-position-vertical-relative:line;&#10;mso-wrap-distance-left:6.7498426pt;&#10;mso-wrap-distance-right:6.7498426pt;">
                <v:stroke color="#000000"/>
                <v:imagedata r:id="rId1023"/>
                <o:lock selection="t"/>
              </v:shape>
            </w:pict>
          </mc:Fallback>
        </mc:AlternateContent>
      </w:r>
      <w:r>
        <mc:AlternateContent>
          <mc:Choice Requires="wps">
            <w:drawing>
              <wp:anchor distT="0" distB="0" distL="85723" distR="85723" simplePos="0" relativeHeight="1086" behindDoc="0" locked="0" layoutInCell="1" hidden="0" allowOverlap="1">
                <wp:simplePos x="0" y="0"/>
                <wp:positionH relativeFrom="character">
                  <wp:posOffset>-44640</wp:posOffset>
                </wp:positionH>
                <wp:positionV relativeFrom="line">
                  <wp:posOffset>-45388</wp:posOffset>
                </wp:positionV>
                <wp:extent cx="145737" cy="93434"/>
                <wp:effectExtent l="0" t="0" r="0" b="0"/>
                <wp:wrapNone/>
                <wp:docPr id="1534" name="对象 1534"/>
                <wp:cNvGraphicFramePr>
                  <a:graphicFrameLocks noChangeAspect="0" noSelect="1"/>
                </wp:cNvGraphicFramePr>
                <a:graphic>
                  <a:graphicData uri="http://schemas.microsoft.com/office/word/2010/wordprocessingInk">
                    <w14:contentPart bwMode="auto" r:id="rId1024">
                      <w14:nvContentPartPr>
                        <w14:cNvContentPartPr/>
                      </w14:nvContentPartPr>
                      <w14:xfrm>
                        <a:off x="0" y="0"/>
                        <a:ext cx="145737" cy="93434"/>
                      </w14:xfrm>
                    </w14:contentPart>
                  </a:graphicData>
                </a:graphic>
              </wp:anchor>
            </w:drawing>
          </mc:Choice>
          <mc:Fallback>
            <w:pict>
              <v:shape type="#_x0000_t75" id="对象 1535" o:spid="_x0000_s1535" fillcolor="#FFFFFF" stroked="t" strokeweight="1.0pt" style="position:absolute;&#10;margin-left:-3.5149605pt;&#10;margin-top:-3.5738583pt;&#10;width:11.475354pt;&#10;height:7.357008pt;&#10;z-index:1086;&#10;mso-position-horizontal:absolute;&#10;mso-position-horizontal-relative:char;&#10;mso-position-vertical:absolute;&#10;mso-position-vertical-relative:line;&#10;mso-wrap-distance-left:6.7498426pt;&#10;mso-wrap-distance-right:6.7498426pt;">
                <v:stroke color="#000000"/>
                <v:imagedata r:id="rId1025"/>
                <o:lock selection="t"/>
              </v:shape>
            </w:pict>
          </mc:Fallback>
        </mc:AlternateContent>
      </w:r>
      <w:r>
        <mc:AlternateContent>
          <mc:Choice Requires="wps">
            <w:drawing>
              <wp:anchor distT="0" distB="0" distL="85723" distR="85723" simplePos="0" relativeHeight="1087" behindDoc="0" locked="0" layoutInCell="1" hidden="0" allowOverlap="1">
                <wp:simplePos x="0" y="0"/>
                <wp:positionH relativeFrom="character">
                  <wp:posOffset>-461829</wp:posOffset>
                </wp:positionH>
                <wp:positionV relativeFrom="line">
                  <wp:posOffset>-45595</wp:posOffset>
                </wp:positionV>
                <wp:extent cx="86284" cy="106416"/>
                <wp:effectExtent l="0" t="0" r="0" b="0"/>
                <wp:wrapNone/>
                <wp:docPr id="1537" name="对象 1537"/>
                <wp:cNvGraphicFramePr>
                  <a:graphicFrameLocks noChangeAspect="0" noSelect="1"/>
                </wp:cNvGraphicFramePr>
                <a:graphic>
                  <a:graphicData uri="http://schemas.microsoft.com/office/word/2010/wordprocessingInk">
                    <w14:contentPart bwMode="auto" r:id="rId1026">
                      <w14:nvContentPartPr>
                        <w14:cNvContentPartPr/>
                      </w14:nvContentPartPr>
                      <w14:xfrm>
                        <a:off x="0" y="0"/>
                        <a:ext cx="86284" cy="106416"/>
                      </w14:xfrm>
                    </w14:contentPart>
                  </a:graphicData>
                </a:graphic>
              </wp:anchor>
            </w:drawing>
          </mc:Choice>
          <mc:Fallback>
            <w:pict>
              <v:shape type="#_x0000_t75" id="对象 1538" o:spid="_x0000_s1538" fillcolor="#FFFFFF" stroked="t" strokeweight="1.0pt" style="position:absolute;&#10;margin-left:-36.364487pt;&#10;margin-top:-3.5901575pt;&#10;width:6.7940164pt;&#10;height:8.379212pt;&#10;z-index:1087;&#10;mso-position-horizontal:absolute;&#10;mso-position-horizontal-relative:char;&#10;mso-position-vertical:absolute;&#10;mso-position-vertical-relative:line;&#10;mso-wrap-distance-left:6.7498426pt;&#10;mso-wrap-distance-right:6.7498426pt;">
                <v:stroke color="#000000"/>
                <v:imagedata r:id="rId1027"/>
                <o:lock selection="t"/>
              </v:shape>
            </w:pict>
          </mc:Fallback>
        </mc:AlternateContent>
      </w:r>
      <w:r>
        <mc:AlternateContent>
          <mc:Choice Requires="wps">
            <w:drawing>
              <wp:anchor distT="0" distB="0" distL="85723" distR="85723" simplePos="0" relativeHeight="1088" behindDoc="0" locked="0" layoutInCell="1" hidden="0" allowOverlap="1">
                <wp:simplePos x="0" y="0"/>
                <wp:positionH relativeFrom="character">
                  <wp:posOffset>-119117</wp:posOffset>
                </wp:positionH>
                <wp:positionV relativeFrom="line">
                  <wp:posOffset>-51515</wp:posOffset>
                </wp:positionV>
                <wp:extent cx="92130" cy="174984"/>
                <wp:effectExtent l="0" t="0" r="0" b="0"/>
                <wp:wrapNone/>
                <wp:docPr id="1540" name="对象 1540"/>
                <wp:cNvGraphicFramePr>
                  <a:graphicFrameLocks noChangeAspect="0" noSelect="1"/>
                </wp:cNvGraphicFramePr>
                <a:graphic>
                  <a:graphicData uri="http://schemas.microsoft.com/office/word/2010/wordprocessingInk">
                    <w14:contentPart bwMode="auto" r:id="rId1028">
                      <w14:nvContentPartPr>
                        <w14:cNvContentPartPr/>
                      </w14:nvContentPartPr>
                      <w14:xfrm>
                        <a:off x="0" y="0"/>
                        <a:ext cx="92130" cy="174984"/>
                      </w14:xfrm>
                    </w14:contentPart>
                  </a:graphicData>
                </a:graphic>
              </wp:anchor>
            </w:drawing>
          </mc:Choice>
          <mc:Fallback>
            <w:pict>
              <v:shape type="#_x0000_t75" id="对象 1541" o:spid="_x0000_s1541" fillcolor="#FFFFFF" stroked="t" strokeweight="1.0pt" style="position:absolute;&#10;margin-left:-9.379292pt;&#10;margin-top:-4.056299pt;&#10;width:7.2543306pt;&#10;height:13.778268pt;&#10;z-index:1088;&#10;mso-position-horizontal:absolute;&#10;mso-position-horizontal-relative:char;&#10;mso-position-vertical:absolute;&#10;mso-position-vertical-relative:line;&#10;mso-wrap-distance-left:6.7498426pt;&#10;mso-wrap-distance-right:6.7498426pt;">
                <v:stroke color="#000000"/>
                <v:imagedata r:id="rId1029"/>
                <o:lock selection="t"/>
              </v:shape>
            </w:pict>
          </mc:Fallback>
        </mc:AlternateContent>
      </w:r>
      <w:r>
        <mc:AlternateContent>
          <mc:Choice Requires="wps">
            <w:drawing>
              <wp:anchor distT="0" distB="0" distL="85723" distR="85723" simplePos="0" relativeHeight="1089" behindDoc="0" locked="0" layoutInCell="1" hidden="0" allowOverlap="1">
                <wp:simplePos x="0" y="0"/>
                <wp:positionH relativeFrom="character">
                  <wp:posOffset>-295250</wp:posOffset>
                </wp:positionH>
                <wp:positionV relativeFrom="line">
                  <wp:posOffset>-55460</wp:posOffset>
                </wp:positionV>
                <wp:extent cx="94875" cy="40579"/>
                <wp:effectExtent l="0" t="0" r="0" b="0"/>
                <wp:wrapNone/>
                <wp:docPr id="1543" name="对象 1543"/>
                <wp:cNvGraphicFramePr>
                  <a:graphicFrameLocks noChangeAspect="0" noSelect="1"/>
                </wp:cNvGraphicFramePr>
                <a:graphic>
                  <a:graphicData uri="http://schemas.microsoft.com/office/word/2010/wordprocessingInk">
                    <w14:contentPart bwMode="auto" r:id="rId1030">
                      <w14:nvContentPartPr>
                        <w14:cNvContentPartPr/>
                      </w14:nvContentPartPr>
                      <w14:xfrm>
                        <a:off x="0" y="0"/>
                        <a:ext cx="94875" cy="40579"/>
                      </w14:xfrm>
                    </w14:contentPart>
                  </a:graphicData>
                </a:graphic>
              </wp:anchor>
            </w:drawing>
          </mc:Choice>
          <mc:Fallback>
            <w:pict>
              <v:shape type="#_x0000_t75" id="对象 1544" o:spid="_x0000_s1544" fillcolor="#FFFFFF" stroked="t" strokeweight="1.0pt" style="position:absolute;&#10;margin-left:-23.248032pt;&#10;margin-top:-4.366929pt;&#10;width:7.470472pt;&#10;height:3.1951969pt;&#10;z-index:1089;&#10;mso-position-horizontal:absolute;&#10;mso-position-horizontal-relative:char;&#10;mso-position-vertical:absolute;&#10;mso-position-vertical-relative:line;&#10;mso-wrap-distance-left:6.7498426pt;&#10;mso-wrap-distance-right:6.7498426pt;">
                <v:stroke color="#000000"/>
                <v:imagedata r:id="rId1031"/>
                <o:lock selection="t"/>
              </v:shape>
            </w:pict>
          </mc:Fallback>
        </mc:AlternateContent>
      </w:r>
      <w:r>
        <mc:AlternateContent>
          <mc:Choice Requires="wps">
            <w:drawing>
              <wp:anchor distT="0" distB="0" distL="85723" distR="85723" simplePos="0" relativeHeight="1090" behindDoc="0" locked="0" layoutInCell="1" hidden="0" allowOverlap="1">
                <wp:simplePos x="0" y="0"/>
                <wp:positionH relativeFrom="character">
                  <wp:posOffset>-308374</wp:posOffset>
                </wp:positionH>
                <wp:positionV relativeFrom="line">
                  <wp:posOffset>-55869</wp:posOffset>
                </wp:positionV>
                <wp:extent cx="99733" cy="244500"/>
                <wp:effectExtent l="0" t="0" r="0" b="0"/>
                <wp:wrapNone/>
                <wp:docPr id="1546" name="对象 1546"/>
                <wp:cNvGraphicFramePr>
                  <a:graphicFrameLocks noChangeAspect="0" noSelect="1"/>
                </wp:cNvGraphicFramePr>
                <a:graphic>
                  <a:graphicData uri="http://schemas.microsoft.com/office/word/2010/wordprocessingInk">
                    <w14:contentPart bwMode="auto" r:id="rId1032">
                      <w14:nvContentPartPr>
                        <w14:cNvContentPartPr/>
                      </w14:nvContentPartPr>
                      <w14:xfrm>
                        <a:off x="0" y="0"/>
                        <a:ext cx="99733" cy="244500"/>
                      </w14:xfrm>
                    </w14:contentPart>
                  </a:graphicData>
                </a:graphic>
              </wp:anchor>
            </w:drawing>
          </mc:Choice>
          <mc:Fallback>
            <w:pict>
              <v:shape type="#_x0000_t75" id="对象 1547" o:spid="_x0000_s1547" fillcolor="#FFFFFF" stroked="t" strokeweight="1.0pt" style="position:absolute;&#10;margin-left:-24.281418pt;&#10;margin-top:-4.3991337pt;&#10;width:7.852992pt;&#10;height:19.251968pt;&#10;z-index:1090;&#10;mso-position-horizontal:absolute;&#10;mso-position-horizontal-relative:char;&#10;mso-position-vertical:absolute;&#10;mso-position-vertical-relative:line;&#10;mso-wrap-distance-left:6.7498426pt;&#10;mso-wrap-distance-right:6.7498426pt;">
                <v:stroke color="#000000"/>
                <v:imagedata r:id="rId1033"/>
                <o:lock selection="t"/>
              </v:shape>
            </w:pict>
          </mc:Fallback>
        </mc:AlternateContent>
      </w:r>
      <w:r>
        <mc:AlternateContent>
          <mc:Choice Requires="wps">
            <w:drawing>
              <wp:anchor distT="0" distB="0" distL="85723" distR="85723" simplePos="0" relativeHeight="1091" behindDoc="0" locked="0" layoutInCell="1" hidden="0" allowOverlap="1">
                <wp:simplePos x="0" y="0"/>
                <wp:positionH relativeFrom="character">
                  <wp:posOffset>-265413</wp:posOffset>
                </wp:positionH>
                <wp:positionV relativeFrom="line">
                  <wp:posOffset>-77851</wp:posOffset>
                </wp:positionV>
                <wp:extent cx="126113" cy="305691"/>
                <wp:effectExtent l="0" t="0" r="0" b="0"/>
                <wp:wrapNone/>
                <wp:docPr id="1549" name="对象 1549"/>
                <wp:cNvGraphicFramePr>
                  <a:graphicFrameLocks noChangeAspect="0" noSelect="1"/>
                </wp:cNvGraphicFramePr>
                <a:graphic>
                  <a:graphicData uri="http://schemas.microsoft.com/office/word/2010/wordprocessingInk">
                    <w14:contentPart bwMode="auto" r:id="rId1034">
                      <w14:nvContentPartPr>
                        <w14:cNvContentPartPr/>
                      </w14:nvContentPartPr>
                      <w14:xfrm>
                        <a:off x="0" y="0"/>
                        <a:ext cx="126113" cy="305691"/>
                      </w14:xfrm>
                    </w14:contentPart>
                  </a:graphicData>
                </a:graphic>
              </wp:anchor>
            </w:drawing>
          </mc:Choice>
          <mc:Fallback>
            <w:pict>
              <v:shape type="#_x0000_t75" id="对象 1550" o:spid="_x0000_s1550" fillcolor="#FFFFFF" stroked="t" strokeweight="1.0pt" style="position:absolute;&#10;margin-left:-20.89866pt;&#10;margin-top:-6.13pt;&#10;width:9.930158pt;&#10;height:24.070158pt;&#10;z-index:1091;&#10;mso-position-horizontal:absolute;&#10;mso-position-horizontal-relative:char;&#10;mso-position-vertical:absolute;&#10;mso-position-vertical-relative:line;&#10;mso-wrap-distance-left:6.7498426pt;&#10;mso-wrap-distance-right:6.7498426pt;">
                <v:stroke color="#000000"/>
                <v:imagedata r:id="rId1035"/>
                <o:lock selection="t"/>
              </v:shape>
            </w:pict>
          </mc:Fallback>
        </mc:AlternateContent>
      </w:r>
      <w:r>
        <mc:AlternateContent>
          <mc:Choice Requires="wps">
            <w:drawing>
              <wp:anchor distT="0" distB="0" distL="85723" distR="85723" simplePos="0" relativeHeight="1092" behindDoc="0" locked="0" layoutInCell="1" hidden="0" allowOverlap="1">
                <wp:simplePos x="0" y="0"/>
                <wp:positionH relativeFrom="character">
                  <wp:posOffset>-110940</wp:posOffset>
                </wp:positionH>
                <wp:positionV relativeFrom="line">
                  <wp:posOffset>-90761</wp:posOffset>
                </wp:positionV>
                <wp:extent cx="35593" cy="60138"/>
                <wp:effectExtent l="0" t="0" r="0" b="0"/>
                <wp:wrapNone/>
                <wp:docPr id="1552" name="对象 1552"/>
                <wp:cNvGraphicFramePr>
                  <a:graphicFrameLocks noChangeAspect="0" noSelect="1"/>
                </wp:cNvGraphicFramePr>
                <a:graphic>
                  <a:graphicData uri="http://schemas.microsoft.com/office/word/2010/wordprocessingInk">
                    <w14:contentPart bwMode="auto" r:id="rId1036">
                      <w14:nvContentPartPr>
                        <w14:cNvContentPartPr/>
                      </w14:nvContentPartPr>
                      <w14:xfrm>
                        <a:off x="0" y="0"/>
                        <a:ext cx="35593" cy="60138"/>
                      </w14:xfrm>
                    </w14:contentPart>
                  </a:graphicData>
                </a:graphic>
              </wp:anchor>
            </w:drawing>
          </mc:Choice>
          <mc:Fallback>
            <w:pict>
              <v:shape type="#_x0000_t75" id="对象 1553" o:spid="_x0000_s1553" fillcolor="#FFFFFF" stroked="t" strokeweight="1.0pt" style="position:absolute;&#10;margin-left:-8.735433pt;&#10;margin-top:-7.1465354pt;&#10;width:2.8025982pt;&#10;height:4.7352757pt;&#10;z-index:1092;&#10;mso-position-horizontal:absolute;&#10;mso-position-horizontal-relative:char;&#10;mso-position-vertical:absolute;&#10;mso-position-vertical-relative:line;&#10;mso-wrap-distance-left:6.7498426pt;&#10;mso-wrap-distance-right:6.7498426pt;">
                <v:stroke color="#000000"/>
                <v:imagedata r:id="rId1037"/>
                <o:lock selection="t"/>
              </v:shape>
            </w:pict>
          </mc:Fallback>
        </mc:AlternateContent>
      </w:r>
      <w:r>
        <mc:AlternateContent>
          <mc:Choice Requires="wps">
            <w:drawing>
              <wp:anchor distT="0" distB="0" distL="85723" distR="85723" simplePos="0" relativeHeight="1093" behindDoc="0" locked="0" layoutInCell="1" hidden="0" allowOverlap="1">
                <wp:simplePos x="0" y="0"/>
                <wp:positionH relativeFrom="character">
                  <wp:posOffset>-244875</wp:posOffset>
                </wp:positionH>
                <wp:positionV relativeFrom="line">
                  <wp:posOffset>-93512</wp:posOffset>
                </wp:positionV>
                <wp:extent cx="46144" cy="44449"/>
                <wp:effectExtent l="0" t="0" r="0" b="0"/>
                <wp:wrapNone/>
                <wp:docPr id="1555" name="对象 1555"/>
                <wp:cNvGraphicFramePr>
                  <a:graphicFrameLocks noChangeAspect="0" noSelect="1"/>
                </wp:cNvGraphicFramePr>
                <a:graphic>
                  <a:graphicData uri="http://schemas.microsoft.com/office/word/2010/wordprocessingInk">
                    <w14:contentPart bwMode="auto" r:id="rId1038">
                      <w14:nvContentPartPr>
                        <w14:cNvContentPartPr/>
                      </w14:nvContentPartPr>
                      <w14:xfrm>
                        <a:off x="0" y="0"/>
                        <a:ext cx="46144" cy="44449"/>
                      </w14:xfrm>
                    </w14:contentPart>
                  </a:graphicData>
                </a:graphic>
              </wp:anchor>
            </w:drawing>
          </mc:Choice>
          <mc:Fallback>
            <w:pict>
              <v:shape type="#_x0000_t75" id="对象 1556" o:spid="_x0000_s1556" fillcolor="#FFFFFF" stroked="t" strokeweight="1.0pt" style="position:absolute;&#10;margin-left:-19.281496pt;&#10;margin-top:-7.3631496pt;&#10;width:3.6333866pt;&#10;height:3.499921pt;&#10;z-index:1093;&#10;mso-position-horizontal:absolute;&#10;mso-position-horizontal-relative:char;&#10;mso-position-vertical:absolute;&#10;mso-position-vertical-relative:line;&#10;mso-wrap-distance-left:6.7498426pt;&#10;mso-wrap-distance-right:6.7498426pt;">
                <v:stroke color="#000000"/>
                <v:imagedata r:id="rId1039"/>
                <o:lock selection="t"/>
              </v:shape>
            </w:pict>
          </mc:Fallback>
        </mc:AlternateContent>
      </w:r>
      <w:r>
        <mc:AlternateContent>
          <mc:Choice Requires="wps">
            <w:drawing>
              <wp:anchor distT="0" distB="0" distL="85723" distR="85723" simplePos="0" relativeHeight="1094" behindDoc="0" locked="0" layoutInCell="1" hidden="0" allowOverlap="1">
                <wp:simplePos x="0" y="0"/>
                <wp:positionH relativeFrom="character">
                  <wp:posOffset>-25590</wp:posOffset>
                </wp:positionH>
                <wp:positionV relativeFrom="line">
                  <wp:posOffset>-137539</wp:posOffset>
                </wp:positionV>
                <wp:extent cx="108812" cy="187939"/>
                <wp:effectExtent l="0" t="0" r="0" b="0"/>
                <wp:wrapNone/>
                <wp:docPr id="1558" name="对象 1558"/>
                <wp:cNvGraphicFramePr>
                  <a:graphicFrameLocks noChangeAspect="0" noSelect="1"/>
                </wp:cNvGraphicFramePr>
                <a:graphic>
                  <a:graphicData uri="http://schemas.microsoft.com/office/word/2010/wordprocessingInk">
                    <w14:contentPart bwMode="auto" r:id="rId1040">
                      <w14:nvContentPartPr>
                        <w14:cNvContentPartPr/>
                      </w14:nvContentPartPr>
                      <w14:xfrm>
                        <a:off x="0" y="0"/>
                        <a:ext cx="108812" cy="187939"/>
                      </w14:xfrm>
                    </w14:contentPart>
                  </a:graphicData>
                </a:graphic>
              </wp:anchor>
            </w:drawing>
          </mc:Choice>
          <mc:Fallback>
            <w:pict>
              <v:shape type="#_x0000_t75" id="对象 1559" o:spid="_x0000_s1559" fillcolor="#FFFFFF" stroked="t" strokeweight="1.0pt" style="position:absolute;&#10;margin-left:-2.0149605pt;&#10;margin-top:-10.829843pt;&#10;width:8.567874pt;&#10;height:14.798347pt;&#10;z-index:1094;&#10;mso-position-horizontal:absolute;&#10;mso-position-horizontal-relative:char;&#10;mso-position-vertical:absolute;&#10;mso-position-vertical-relative:line;&#10;mso-wrap-distance-left:6.7498426pt;&#10;mso-wrap-distance-right:6.7498426pt;">
                <v:stroke color="#000000"/>
                <v:imagedata r:id="rId1041"/>
                <o:lock selection="t"/>
              </v:shape>
            </w:pict>
          </mc:Fallback>
        </mc:AlternateContent>
      </w:r>
      <w:r>
        <mc:AlternateContent>
          <mc:Choice Requires="wps">
            <w:drawing>
              <wp:anchor distT="0" distB="0" distL="85723" distR="85723" simplePos="0" relativeHeight="1095" behindDoc="0" locked="0" layoutInCell="1" hidden="0" allowOverlap="1">
                <wp:simplePos x="0" y="0"/>
                <wp:positionH relativeFrom="character">
                  <wp:posOffset>14285</wp:posOffset>
                </wp:positionH>
                <wp:positionV relativeFrom="line">
                  <wp:posOffset>-147487</wp:posOffset>
                </wp:positionV>
                <wp:extent cx="31738" cy="71396"/>
                <wp:effectExtent l="0" t="0" r="0" b="0"/>
                <wp:wrapNone/>
                <wp:docPr id="1561" name="对象 1561"/>
                <wp:cNvGraphicFramePr>
                  <a:graphicFrameLocks noChangeAspect="0" noSelect="1"/>
                </wp:cNvGraphicFramePr>
                <a:graphic>
                  <a:graphicData uri="http://schemas.microsoft.com/office/word/2010/wordprocessingInk">
                    <w14:contentPart bwMode="auto" r:id="rId1042">
                      <w14:nvContentPartPr>
                        <w14:cNvContentPartPr/>
                      </w14:nvContentPartPr>
                      <w14:xfrm>
                        <a:off x="0" y="0"/>
                        <a:ext cx="31738" cy="71396"/>
                      </w14:xfrm>
                    </w14:contentPart>
                  </a:graphicData>
                </a:graphic>
              </wp:anchor>
            </w:drawing>
          </mc:Choice>
          <mc:Fallback>
            <w:pict>
              <v:shape type="#_x0000_t75" id="对象 1562" o:spid="_x0000_s1562" fillcolor="#FFFFFF" stroked="t" strokeweight="1.0pt" style="position:absolute;&#10;margin-left:1.1248032pt;&#10;margin-top:-11.61315pt;&#10;width:2.499055pt;&#10;height:5.621732pt;&#10;z-index:1095;&#10;mso-position-horizontal:absolute;&#10;mso-position-horizontal-relative:char;&#10;mso-position-vertical:absolute;&#10;mso-position-vertical-relative:line;&#10;mso-wrap-distance-left:6.7498426pt;&#10;mso-wrap-distance-right:6.7498426pt;">
                <v:stroke color="#000000"/>
                <v:imagedata r:id="rId1043"/>
                <o:lock selection="t"/>
              </v:shape>
            </w:pict>
          </mc:Fallback>
        </mc:AlternateContent>
      </w:r>
      <w:r>
        <w:rPr>
          <w:rFonts w:hint="eastAsia"/>
        </w:rPr>
        <w:t>和生长准则。</w:t>
      </w:r>
    </w:p>
    <w:p>
      <w:pPr>
        <w:rPr>
          <w:rFonts w:hint="eastAsia"/>
        </w:rPr>
      </w:pPr>
      <w:r>
        <w:rPr>
          <w:rFonts w:hint="eastAsia"/>
        </w:rPr>
        <w:t>8. 一幅1024×768的256色图像需要__</w:t>
      </w:r>
      <w:r>
        <mc:AlternateContent>
          <mc:Choice Requires="wps">
            <w:drawing>
              <wp:anchor distT="0" distB="0" distL="85723" distR="85723" simplePos="0" relativeHeight="1071" behindDoc="0" locked="0" layoutInCell="1" hidden="0" allowOverlap="1">
                <wp:simplePos x="0" y="0"/>
                <wp:positionH relativeFrom="character">
                  <wp:posOffset>-95620</wp:posOffset>
                </wp:positionH>
                <wp:positionV relativeFrom="line">
                  <wp:posOffset>12941</wp:posOffset>
                </wp:positionV>
                <wp:extent cx="99659" cy="202621"/>
                <wp:effectExtent l="0" t="0" r="0" b="0"/>
                <wp:wrapNone/>
                <wp:docPr id="1564" name="对象 1564"/>
                <wp:cNvGraphicFramePr>
                  <a:graphicFrameLocks noChangeAspect="0" noSelect="1"/>
                </wp:cNvGraphicFramePr>
                <a:graphic>
                  <a:graphicData uri="http://schemas.microsoft.com/office/word/2010/wordprocessingInk">
                    <w14:contentPart bwMode="auto" r:id="rId1044">
                      <w14:nvContentPartPr>
                        <w14:cNvContentPartPr/>
                      </w14:nvContentPartPr>
                      <w14:xfrm>
                        <a:off x="0" y="0"/>
                        <a:ext cx="99659" cy="202621"/>
                      </w14:xfrm>
                    </w14:contentPart>
                  </a:graphicData>
                </a:graphic>
              </wp:anchor>
            </w:drawing>
          </mc:Choice>
          <mc:Fallback>
            <w:pict>
              <v:shape type="#_x0000_t75" id="对象 1565" o:spid="_x0000_s1565" fillcolor="#FFFFFF" stroked="t" strokeweight="1.0pt" style="position:absolute;&#10;margin-left:-7.529134pt;&#10;margin-top:1.0189763pt;&#10;width:7.8471656pt;&#10;height:15.954411pt;&#10;z-index:1071;&#10;mso-position-horizontal:absolute;&#10;mso-position-horizontal-relative:char;&#10;mso-position-vertical:absolute;&#10;mso-position-vertical-relative:line;&#10;mso-wrap-distance-left:6.7498426pt;&#10;mso-wrap-distance-right:6.7498426pt;">
                <v:stroke color="#000000"/>
                <v:imagedata r:id="rId1045"/>
                <o:lock selection="t"/>
              </v:shape>
            </w:pict>
          </mc:Fallback>
        </mc:AlternateContent>
      </w:r>
      <w:r>
        <mc:AlternateContent>
          <mc:Choice Requires="wps">
            <w:drawing>
              <wp:anchor distT="0" distB="0" distL="85723" distR="85723" simplePos="0" relativeHeight="1072" behindDoc="0" locked="0" layoutInCell="1" hidden="0" allowOverlap="1">
                <wp:simplePos x="0" y="0"/>
                <wp:positionH relativeFrom="character">
                  <wp:posOffset>101162</wp:posOffset>
                </wp:positionH>
                <wp:positionV relativeFrom="line">
                  <wp:posOffset>-1810</wp:posOffset>
                </wp:positionV>
                <wp:extent cx="89403" cy="204003"/>
                <wp:effectExtent l="0" t="0" r="0" b="0"/>
                <wp:wrapNone/>
                <wp:docPr id="1567" name="对象 1567"/>
                <wp:cNvGraphicFramePr>
                  <a:graphicFrameLocks noChangeAspect="0" noSelect="1"/>
                </wp:cNvGraphicFramePr>
                <a:graphic>
                  <a:graphicData uri="http://schemas.microsoft.com/office/word/2010/wordprocessingInk">
                    <w14:contentPart bwMode="auto" r:id="rId1046">
                      <w14:nvContentPartPr>
                        <w14:cNvContentPartPr/>
                      </w14:nvContentPartPr>
                      <w14:xfrm>
                        <a:off x="0" y="0"/>
                        <a:ext cx="89403" cy="204003"/>
                      </w14:xfrm>
                    </w14:contentPart>
                  </a:graphicData>
                </a:graphic>
              </wp:anchor>
            </w:drawing>
          </mc:Choice>
          <mc:Fallback>
            <w:pict>
              <v:shape type="#_x0000_t75" id="对象 1568" o:spid="_x0000_s1568" fillcolor="#FFFFFF" stroked="t" strokeweight="1.0pt" style="position:absolute;&#10;margin-left:7.965512pt;&#10;margin-top:-0.14251968pt;&#10;width:7.039607pt;&#10;height:16.063229pt;&#10;z-index:1072;&#10;mso-position-horizontal:absolute;&#10;mso-position-horizontal-relative:char;&#10;mso-position-vertical:absolute;&#10;mso-position-vertical-relative:line;&#10;mso-wrap-distance-left:6.7498426pt;&#10;mso-wrap-distance-right:6.7498426pt;">
                <v:stroke color="#000000"/>
                <v:imagedata r:id="rId1047"/>
                <o:lock selection="t"/>
              </v:shape>
            </w:pict>
          </mc:Fallback>
        </mc:AlternateContent>
      </w:r>
      <w:r>
        <mc:AlternateContent>
          <mc:Choice Requires="wps">
            <w:drawing>
              <wp:anchor distT="0" distB="0" distL="85723" distR="85723" simplePos="0" relativeHeight="1073" behindDoc="0" locked="0" layoutInCell="1" hidden="0" allowOverlap="1">
                <wp:simplePos x="0" y="0"/>
                <wp:positionH relativeFrom="character">
                  <wp:posOffset>-2528</wp:posOffset>
                </wp:positionH>
                <wp:positionV relativeFrom="line">
                  <wp:posOffset>-15836</wp:posOffset>
                </wp:positionV>
                <wp:extent cx="77841" cy="203400"/>
                <wp:effectExtent l="0" t="0" r="0" b="0"/>
                <wp:wrapNone/>
                <wp:docPr id="1570" name="对象 1570"/>
                <wp:cNvGraphicFramePr>
                  <a:graphicFrameLocks noChangeAspect="0" noSelect="1"/>
                </wp:cNvGraphicFramePr>
                <a:graphic>
                  <a:graphicData uri="http://schemas.microsoft.com/office/word/2010/wordprocessingInk">
                    <w14:contentPart bwMode="auto" r:id="rId1048">
                      <w14:nvContentPartPr>
                        <w14:cNvContentPartPr/>
                      </w14:nvContentPartPr>
                      <w14:xfrm>
                        <a:off x="0" y="0"/>
                        <a:ext cx="77841" cy="203400"/>
                      </w14:xfrm>
                    </w14:contentPart>
                  </a:graphicData>
                </a:graphic>
              </wp:anchor>
            </w:drawing>
          </mc:Choice>
          <mc:Fallback>
            <w:pict>
              <v:shape type="#_x0000_t75" id="对象 1571" o:spid="_x0000_s1571" fillcolor="#FFFFFF" stroked="t" strokeweight="1.0pt" style="position:absolute;&#10;margin-left:-0.19905512pt;&#10;margin-top:-1.2469292pt;&#10;width:6.129213pt;&#10;height:16.015749pt;&#10;z-index:1073;&#10;mso-position-horizontal:absolute;&#10;mso-position-horizontal-relative:char;&#10;mso-position-vertical:absolute;&#10;mso-position-vertical-relative:line;&#10;mso-wrap-distance-left:6.7498426pt;&#10;mso-wrap-distance-right:6.7498426pt;">
                <v:stroke color="#000000"/>
                <v:imagedata r:id="rId1049"/>
                <o:lock selection="t"/>
              </v:shape>
            </w:pict>
          </mc:Fallback>
        </mc:AlternateContent>
      </w:r>
      <w:r>
        <w:rPr>
          <w:rFonts w:hint="eastAsia"/>
        </w:rPr>
        <w:t>______KB存储空间。</w:t>
      </w:r>
    </w:p>
    <w:p>
      <w:pPr>
        <w:rPr>
          <w:rFonts w:hint="eastAsia"/>
        </w:rPr>
      </w:pPr>
      <w:r>
        <w:rPr>
          <w:rFonts w:hint="eastAsia"/>
        </w:rPr>
        <w:t>9. 小波变换具有</w:t>
      </w:r>
      <w:r>
        <mc:AlternateContent>
          <mc:Choice Requires="wps">
            <w:drawing>
              <wp:anchor distT="0" distB="0" distL="85723" distR="85723" simplePos="0" relativeHeight="1070" behindDoc="0" locked="0" layoutInCell="1" hidden="0" allowOverlap="1">
                <wp:simplePos x="0" y="0"/>
                <wp:positionH relativeFrom="character">
                  <wp:posOffset>16537</wp:posOffset>
                </wp:positionH>
                <wp:positionV relativeFrom="line">
                  <wp:posOffset>9136</wp:posOffset>
                </wp:positionV>
                <wp:extent cx="25162" cy="147121"/>
                <wp:effectExtent l="0" t="0" r="0" b="0"/>
                <wp:wrapNone/>
                <wp:docPr id="1573" name="对象 1573"/>
                <wp:cNvGraphicFramePr>
                  <a:graphicFrameLocks noChangeAspect="0" noSelect="1"/>
                </wp:cNvGraphicFramePr>
                <a:graphic>
                  <a:graphicData uri="http://schemas.microsoft.com/office/word/2010/wordprocessingInk">
                    <w14:contentPart bwMode="auto" r:id="rId1050">
                      <w14:nvContentPartPr>
                        <w14:cNvContentPartPr/>
                      </w14:nvContentPartPr>
                      <w14:xfrm>
                        <a:off x="0" y="0"/>
                        <a:ext cx="25162" cy="147121"/>
                      </w14:xfrm>
                    </w14:contentPart>
                  </a:graphicData>
                </a:graphic>
              </wp:anchor>
            </w:drawing>
          </mc:Choice>
          <mc:Fallback>
            <w:pict>
              <v:shape type="#_x0000_t75" id="对象 1574" o:spid="_x0000_s1574" fillcolor="#FFFFFF" stroked="t" strokeweight="1.0pt" style="position:absolute;&#10;margin-left:1.3021259pt;&#10;margin-top:0.71937007pt;&#10;width:1.9812598pt;&#10;height:11.584331pt;&#10;z-index:1070;&#10;mso-position-horizontal:absolute;&#10;mso-position-horizontal-relative:char;&#10;mso-position-vertical:absolute;&#10;mso-position-vertical-relative:line;&#10;mso-wrap-distance-left:6.7498426pt;&#10;mso-wrap-distance-right:6.7498426pt;">
                <v:stroke color="#000000"/>
                <v:imagedata r:id="rId1051"/>
                <o:lock selection="t"/>
              </v:shape>
            </w:pict>
          </mc:Fallback>
        </mc:AlternateContent>
      </w:r>
      <w:r>
        <w:rPr>
          <w:rFonts w:hint="eastAsia"/>
        </w:rPr>
        <w:t>__</w:t>
      </w:r>
      <w:r>
        <mc:AlternateContent>
          <mc:Choice Requires="wps">
            <w:drawing>
              <wp:anchor distT="0" distB="0" distL="85723" distR="85723" simplePos="0" relativeHeight="1066" behindDoc="0" locked="0" layoutInCell="1" hidden="0" allowOverlap="1">
                <wp:simplePos x="0" y="0"/>
                <wp:positionH relativeFrom="character">
                  <wp:posOffset>-97950</wp:posOffset>
                </wp:positionH>
                <wp:positionV relativeFrom="line">
                  <wp:posOffset>50195</wp:posOffset>
                </wp:positionV>
                <wp:extent cx="94504" cy="89958"/>
                <wp:effectExtent l="0" t="0" r="0" b="0"/>
                <wp:wrapNone/>
                <wp:docPr id="1576" name="对象 1576"/>
                <wp:cNvGraphicFramePr>
                  <a:graphicFrameLocks noChangeAspect="0" noSelect="1"/>
                </wp:cNvGraphicFramePr>
                <a:graphic>
                  <a:graphicData uri="http://schemas.microsoft.com/office/word/2010/wordprocessingInk">
                    <w14:contentPart bwMode="auto" r:id="rId1052">
                      <w14:nvContentPartPr>
                        <w14:cNvContentPartPr/>
                      </w14:nvContentPartPr>
                      <w14:xfrm>
                        <a:off x="0" y="0"/>
                        <a:ext cx="94504" cy="89958"/>
                      </w14:xfrm>
                    </w14:contentPart>
                  </a:graphicData>
                </a:graphic>
              </wp:anchor>
            </w:drawing>
          </mc:Choice>
          <mc:Fallback>
            <w:pict>
              <v:shape type="#_x0000_t75" id="对象 1577" o:spid="_x0000_s1577" fillcolor="#FFFFFF" stroked="t" strokeweight="1.0pt" style="position:absolute;&#10;margin-left:-7.7125983pt;&#10;margin-top:3.9523623pt;&#10;width:7.44126pt;&#10;height:7.0833073pt;&#10;z-index:1066;&#10;mso-position-horizontal:absolute;&#10;mso-position-horizontal-relative:char;&#10;mso-position-vertical:absolute;&#10;mso-position-vertical-relative:line;&#10;mso-wrap-distance-left:6.7498426pt;&#10;mso-wrap-distance-right:6.7498426pt;">
                <v:stroke color="#000000"/>
                <v:imagedata r:id="rId1053"/>
                <o:lock selection="t"/>
              </v:shape>
            </w:pict>
          </mc:Fallback>
        </mc:AlternateContent>
      </w:r>
      <w:r>
        <mc:AlternateContent>
          <mc:Choice Requires="wps">
            <w:drawing>
              <wp:anchor distT="0" distB="0" distL="85723" distR="85723" simplePos="0" relativeHeight="1067" behindDoc="0" locked="0" layoutInCell="1" hidden="0" allowOverlap="1">
                <wp:simplePos x="0" y="0"/>
                <wp:positionH relativeFrom="character">
                  <wp:posOffset>-92869</wp:posOffset>
                </wp:positionH>
                <wp:positionV relativeFrom="line">
                  <wp:posOffset>42763</wp:posOffset>
                </wp:positionV>
                <wp:extent cx="48778" cy="46588"/>
                <wp:effectExtent l="0" t="0" r="0" b="0"/>
                <wp:wrapNone/>
                <wp:docPr id="1579" name="对象 1579"/>
                <wp:cNvGraphicFramePr>
                  <a:graphicFrameLocks noChangeAspect="0" noSelect="1"/>
                </wp:cNvGraphicFramePr>
                <a:graphic>
                  <a:graphicData uri="http://schemas.microsoft.com/office/word/2010/wordprocessingInk">
                    <w14:contentPart bwMode="auto" r:id="rId1054">
                      <w14:nvContentPartPr>
                        <w14:cNvContentPartPr/>
                      </w14:nvContentPartPr>
                      <w14:xfrm>
                        <a:off x="0" y="0"/>
                        <a:ext cx="48778" cy="46588"/>
                      </w14:xfrm>
                    </w14:contentPart>
                  </a:graphicData>
                </a:graphic>
              </wp:anchor>
            </w:drawing>
          </mc:Choice>
          <mc:Fallback>
            <w:pict>
              <v:shape type="#_x0000_t75" id="对象 1580" o:spid="_x0000_s1580" fillcolor="#FFFFFF" stroked="t" strokeweight="1.0pt" style="position:absolute;&#10;margin-left:-7.3125196pt;&#10;margin-top:3.3671653pt;&#10;width:3.8407876pt;&#10;height:3.668425pt;&#10;z-index:1067;&#10;mso-position-horizontal:absolute;&#10;mso-position-horizontal-relative:char;&#10;mso-position-vertical:absolute;&#10;mso-position-vertical-relative:line;&#10;mso-wrap-distance-left:6.7498426pt;&#10;mso-wrap-distance-right:6.7498426pt;">
                <v:stroke color="#000000"/>
                <v:imagedata r:id="rId1055"/>
                <o:lock selection="t"/>
              </v:shape>
            </w:pict>
          </mc:Fallback>
        </mc:AlternateContent>
      </w:r>
      <w:r>
        <mc:AlternateContent>
          <mc:Choice Requires="wps">
            <w:drawing>
              <wp:anchor distT="0" distB="0" distL="85723" distR="85723" simplePos="0" relativeHeight="1068" behindDoc="0" locked="0" layoutInCell="1" hidden="0" allowOverlap="1">
                <wp:simplePos x="0" y="0"/>
                <wp:positionH relativeFrom="character">
                  <wp:posOffset>-86730</wp:posOffset>
                </wp:positionH>
                <wp:positionV relativeFrom="line">
                  <wp:posOffset>-11270</wp:posOffset>
                </wp:positionV>
                <wp:extent cx="64904" cy="149082"/>
                <wp:effectExtent l="0" t="0" r="0" b="0"/>
                <wp:wrapNone/>
                <wp:docPr id="1582" name="对象 1582"/>
                <wp:cNvGraphicFramePr>
                  <a:graphicFrameLocks noChangeAspect="0" noSelect="1"/>
                </wp:cNvGraphicFramePr>
                <a:graphic>
                  <a:graphicData uri="http://schemas.microsoft.com/office/word/2010/wordprocessingInk">
                    <w14:contentPart bwMode="auto" r:id="rId1056">
                      <w14:nvContentPartPr>
                        <w14:cNvContentPartPr/>
                      </w14:nvContentPartPr>
                      <w14:xfrm>
                        <a:off x="0" y="0"/>
                        <a:ext cx="64904" cy="149082"/>
                      </w14:xfrm>
                    </w14:contentPart>
                  </a:graphicData>
                </a:graphic>
              </wp:anchor>
            </w:drawing>
          </mc:Choice>
          <mc:Fallback>
            <w:pict>
              <v:shape type="#_x0000_t75" id="对象 1583" o:spid="_x0000_s1583" fillcolor="#FFFFFF" stroked="t" strokeweight="1.0pt" style="position:absolute;&#10;margin-left:-6.829134pt;&#10;margin-top:-0.8874016pt;&#10;width:5.1105514pt;&#10;height:11.73874pt;&#10;z-index:1068;&#10;mso-position-horizontal:absolute;&#10;mso-position-horizontal-relative:char;&#10;mso-position-vertical:absolute;&#10;mso-position-vertical-relative:line;&#10;mso-wrap-distance-left:6.7498426pt;&#10;mso-wrap-distance-right:6.7498426pt;">
                <v:stroke color="#000000"/>
                <v:imagedata r:id="rId1057"/>
                <o:lock selection="t"/>
              </v:shape>
            </w:pict>
          </mc:Fallback>
        </mc:AlternateContent>
      </w:r>
      <w:r>
        <mc:AlternateContent>
          <mc:Choice Requires="wps">
            <w:drawing>
              <wp:anchor distT="0" distB="0" distL="85723" distR="85723" simplePos="0" relativeHeight="1069" behindDoc="0" locked="0" layoutInCell="1" hidden="0" allowOverlap="1">
                <wp:simplePos x="0" y="0"/>
                <wp:positionH relativeFrom="character">
                  <wp:posOffset>-18998</wp:posOffset>
                </wp:positionH>
                <wp:positionV relativeFrom="line">
                  <wp:posOffset>-53339</wp:posOffset>
                </wp:positionV>
                <wp:extent cx="104867" cy="63323"/>
                <wp:effectExtent l="0" t="0" r="0" b="0"/>
                <wp:wrapNone/>
                <wp:docPr id="1585" name="对象 1585"/>
                <wp:cNvGraphicFramePr>
                  <a:graphicFrameLocks noChangeAspect="0" noSelect="1"/>
                </wp:cNvGraphicFramePr>
                <a:graphic>
                  <a:graphicData uri="http://schemas.microsoft.com/office/word/2010/wordprocessingInk">
                    <w14:contentPart bwMode="auto" r:id="rId1058">
                      <w14:nvContentPartPr>
                        <w14:cNvContentPartPr/>
                      </w14:nvContentPartPr>
                      <w14:xfrm>
                        <a:off x="0" y="0"/>
                        <a:ext cx="104867" cy="63323"/>
                      </w14:xfrm>
                    </w14:contentPart>
                  </a:graphicData>
                </a:graphic>
              </wp:anchor>
            </w:drawing>
          </mc:Choice>
          <mc:Fallback>
            <w:pict>
              <v:shape type="#_x0000_t75" id="对象 1586" o:spid="_x0000_s1586" fillcolor="#FFFFFF" stroked="t" strokeweight="1.0pt" style="position:absolute;&#10;margin-left:-1.4959055pt;&#10;margin-top:-4.199921pt;&#10;width:8.257244pt;&#10;height:4.986063pt;&#10;z-index:1069;&#10;mso-position-horizontal:absolute;&#10;mso-position-horizontal-relative:char;&#10;mso-position-vertical:absolute;&#10;mso-position-vertical-relative:line;&#10;mso-wrap-distance-left:6.7498426pt;&#10;mso-wrap-distance-right:6.7498426pt;">
                <v:stroke color="#000000"/>
                <v:imagedata r:id="rId1059"/>
                <o:lock selection="t"/>
              </v:shape>
            </w:pict>
          </mc:Fallback>
        </mc:AlternateContent>
      </w:r>
      <w:r>
        <w:rPr>
          <w:rFonts w:hint="eastAsia"/>
        </w:rPr>
        <w:t>___</w:t>
      </w:r>
      <w:r>
        <mc:AlternateContent>
          <mc:Choice Requires="wps">
            <w:drawing>
              <wp:anchor distT="0" distB="0" distL="85723" distR="85723" simplePos="0" relativeHeight="1060" behindDoc="0" locked="0" layoutInCell="1" hidden="0" allowOverlap="1">
                <wp:simplePos x="0" y="0"/>
                <wp:positionH relativeFrom="character">
                  <wp:posOffset>36665</wp:posOffset>
                </wp:positionH>
                <wp:positionV relativeFrom="line">
                  <wp:posOffset>131194</wp:posOffset>
                </wp:positionV>
                <wp:extent cx="46353" cy="32111"/>
                <wp:effectExtent l="0" t="0" r="0" b="0"/>
                <wp:wrapNone/>
                <wp:docPr id="1588" name="对象 1588"/>
                <wp:cNvGraphicFramePr>
                  <a:graphicFrameLocks noChangeAspect="0" noSelect="1"/>
                </wp:cNvGraphicFramePr>
                <a:graphic>
                  <a:graphicData uri="http://schemas.microsoft.com/office/word/2010/wordprocessingInk">
                    <w14:contentPart bwMode="auto" r:id="rId1060">
                      <w14:nvContentPartPr>
                        <w14:cNvContentPartPr/>
                      </w14:nvContentPartPr>
                      <w14:xfrm>
                        <a:off x="0" y="0"/>
                        <a:ext cx="46353" cy="32111"/>
                      </w14:xfrm>
                    </w14:contentPart>
                  </a:graphicData>
                </a:graphic>
              </wp:anchor>
            </w:drawing>
          </mc:Choice>
          <mc:Fallback>
            <w:pict>
              <v:shape type="#_x0000_t75" id="对象 1589" o:spid="_x0000_s1589" fillcolor="#FFFFFF" stroked="t" strokeweight="1.0pt" style="position:absolute;&#10;margin-left:2.887008pt;&#10;margin-top:10.330236pt;&#10;width:3.649843pt;&#10;height:2.5284255pt;&#10;z-index:1060;&#10;mso-position-horizontal:absolute;&#10;mso-position-horizontal-relative:char;&#10;mso-position-vertical:absolute;&#10;mso-position-vertical-relative:line;&#10;mso-wrap-distance-left:6.7498426pt;&#10;mso-wrap-distance-right:6.7498426pt;">
                <v:stroke color="#000000"/>
                <v:imagedata r:id="rId1061"/>
                <o:lock selection="t"/>
              </v:shape>
            </w:pict>
          </mc:Fallback>
        </mc:AlternateContent>
      </w:r>
      <w:r>
        <mc:AlternateContent>
          <mc:Choice Requires="wps">
            <w:drawing>
              <wp:anchor distT="0" distB="0" distL="85723" distR="85723" simplePos="0" relativeHeight="1061" behindDoc="0" locked="0" layoutInCell="1" hidden="0" allowOverlap="1">
                <wp:simplePos x="0" y="0"/>
                <wp:positionH relativeFrom="character">
                  <wp:posOffset>-13799</wp:posOffset>
                </wp:positionH>
                <wp:positionV relativeFrom="line">
                  <wp:posOffset>79196</wp:posOffset>
                </wp:positionV>
                <wp:extent cx="56453" cy="101509"/>
                <wp:effectExtent l="0" t="0" r="0" b="0"/>
                <wp:wrapNone/>
                <wp:docPr id="1591" name="对象 1591"/>
                <wp:cNvGraphicFramePr>
                  <a:graphicFrameLocks noChangeAspect="0" noSelect="1"/>
                </wp:cNvGraphicFramePr>
                <a:graphic>
                  <a:graphicData uri="http://schemas.microsoft.com/office/word/2010/wordprocessingInk">
                    <w14:contentPart bwMode="auto" r:id="rId1062">
                      <w14:nvContentPartPr>
                        <w14:cNvContentPartPr/>
                      </w14:nvContentPartPr>
                      <w14:xfrm>
                        <a:off x="0" y="0"/>
                        <a:ext cx="56453" cy="101509"/>
                      </w14:xfrm>
                    </w14:contentPart>
                  </a:graphicData>
                </a:graphic>
              </wp:anchor>
            </w:drawing>
          </mc:Choice>
          <mc:Fallback>
            <w:pict>
              <v:shape type="#_x0000_t75" id="对象 1592" o:spid="_x0000_s1592" fillcolor="#FFFFFF" stroked="t" strokeweight="1.0pt" style="position:absolute;&#10;margin-left:-1.0865355pt;&#10;margin-top:6.2359056pt;&#10;width:4.445118pt;&#10;height:7.9928346pt;&#10;z-index:1061;&#10;mso-position-horizontal:absolute;&#10;mso-position-horizontal-relative:char;&#10;mso-position-vertical:absolute;&#10;mso-position-vertical-relative:line;&#10;mso-wrap-distance-left:6.7498426pt;&#10;mso-wrap-distance-right:6.7498426pt;">
                <v:stroke color="#000000"/>
                <v:imagedata r:id="rId1063"/>
                <o:lock selection="t"/>
              </v:shape>
            </w:pict>
          </mc:Fallback>
        </mc:AlternateContent>
      </w:r>
      <w:r>
        <mc:AlternateContent>
          <mc:Choice Requires="wps">
            <w:drawing>
              <wp:anchor distT="0" distB="0" distL="85723" distR="85723" simplePos="0" relativeHeight="1062" behindDoc="0" locked="0" layoutInCell="1" hidden="0" allowOverlap="1">
                <wp:simplePos x="0" y="0"/>
                <wp:positionH relativeFrom="character">
                  <wp:posOffset>-113995</wp:posOffset>
                </wp:positionH>
                <wp:positionV relativeFrom="line">
                  <wp:posOffset>-32773</wp:posOffset>
                </wp:positionV>
                <wp:extent cx="93914" cy="250090"/>
                <wp:effectExtent l="0" t="0" r="0" b="0"/>
                <wp:wrapNone/>
                <wp:docPr id="1594" name="对象 1594"/>
                <wp:cNvGraphicFramePr>
                  <a:graphicFrameLocks noChangeAspect="0" noSelect="1"/>
                </wp:cNvGraphicFramePr>
                <a:graphic>
                  <a:graphicData uri="http://schemas.microsoft.com/office/word/2010/wordprocessingInk">
                    <w14:contentPart bwMode="auto" r:id="rId1064">
                      <w14:nvContentPartPr>
                        <w14:cNvContentPartPr/>
                      </w14:nvContentPartPr>
                      <w14:xfrm>
                        <a:off x="0" y="0"/>
                        <a:ext cx="93914" cy="250090"/>
                      </w14:xfrm>
                    </w14:contentPart>
                  </a:graphicData>
                </a:graphic>
              </wp:anchor>
            </w:drawing>
          </mc:Choice>
          <mc:Fallback>
            <w:pict>
              <v:shape type="#_x0000_t75" id="对象 1595" o:spid="_x0000_s1595" fillcolor="#FFFFFF" stroked="t" strokeweight="1.0pt" style="position:absolute;&#10;margin-left:-8.975985pt;&#10;margin-top:-2.5805511pt;&#10;width:7.3948026pt;&#10;height:19.692127pt;&#10;z-index:1062;&#10;mso-position-horizontal:absolute;&#10;mso-position-horizontal-relative:char;&#10;mso-position-vertical:absolute;&#10;mso-position-vertical-relative:line;&#10;mso-wrap-distance-left:6.7498426pt;&#10;mso-wrap-distance-right:6.7498426pt;">
                <v:stroke color="#000000"/>
                <v:imagedata r:id="rId1065"/>
                <o:lock selection="t"/>
              </v:shape>
            </w:pict>
          </mc:Fallback>
        </mc:AlternateContent>
      </w:r>
      <w:r>
        <mc:AlternateContent>
          <mc:Choice Requires="wps">
            <w:drawing>
              <wp:anchor distT="0" distB="0" distL="85723" distR="85723" simplePos="0" relativeHeight="1063" behindDoc="0" locked="0" layoutInCell="1" hidden="0" allowOverlap="1">
                <wp:simplePos x="0" y="0"/>
                <wp:positionH relativeFrom="character">
                  <wp:posOffset>-17235</wp:posOffset>
                </wp:positionH>
                <wp:positionV relativeFrom="line">
                  <wp:posOffset>-61967</wp:posOffset>
                </wp:positionV>
                <wp:extent cx="110862" cy="188512"/>
                <wp:effectExtent l="0" t="0" r="0" b="0"/>
                <wp:wrapNone/>
                <wp:docPr id="1597" name="对象 1597"/>
                <wp:cNvGraphicFramePr>
                  <a:graphicFrameLocks noChangeAspect="0" noSelect="1"/>
                </wp:cNvGraphicFramePr>
                <a:graphic>
                  <a:graphicData uri="http://schemas.microsoft.com/office/word/2010/wordprocessingInk">
                    <w14:contentPart bwMode="auto" r:id="rId1066">
                      <w14:nvContentPartPr>
                        <w14:cNvContentPartPr/>
                      </w14:nvContentPartPr>
                      <w14:xfrm>
                        <a:off x="0" y="0"/>
                        <a:ext cx="110862" cy="188512"/>
                      </w14:xfrm>
                    </w14:contentPart>
                  </a:graphicData>
                </a:graphic>
              </wp:anchor>
            </w:drawing>
          </mc:Choice>
          <mc:Fallback>
            <w:pict>
              <v:shape type="#_x0000_t75" id="对象 1598" o:spid="_x0000_s1598" fillcolor="#FFFFFF" stroked="t" strokeweight="1.0pt" style="position:absolute;&#10;margin-left:-1.3570867pt;&#10;margin-top:-4.8792915pt;&#10;width:8.729292pt;&#10;height:14.843465pt;&#10;z-index:1063;&#10;mso-position-horizontal:absolute;&#10;mso-position-horizontal-relative:char;&#10;mso-position-vertical:absolute;&#10;mso-position-vertical-relative:line;&#10;mso-wrap-distance-left:6.7498426pt;&#10;mso-wrap-distance-right:6.7498426pt;">
                <v:stroke color="#000000"/>
                <v:imagedata r:id="rId1067"/>
                <o:lock selection="t"/>
              </v:shape>
            </w:pict>
          </mc:Fallback>
        </mc:AlternateContent>
      </w:r>
      <w:r>
        <mc:AlternateContent>
          <mc:Choice Requires="wps">
            <w:drawing>
              <wp:anchor distT="0" distB="0" distL="85723" distR="85723" simplePos="0" relativeHeight="1064" behindDoc="0" locked="0" layoutInCell="1" hidden="0" allowOverlap="1">
                <wp:simplePos x="0" y="0"/>
                <wp:positionH relativeFrom="character">
                  <wp:posOffset>-194000</wp:posOffset>
                </wp:positionH>
                <wp:positionV relativeFrom="line">
                  <wp:posOffset>-70659</wp:posOffset>
                </wp:positionV>
                <wp:extent cx="58963" cy="274215"/>
                <wp:effectExtent l="0" t="0" r="0" b="0"/>
                <wp:wrapNone/>
                <wp:docPr id="1600" name="对象 1600"/>
                <wp:cNvGraphicFramePr>
                  <a:graphicFrameLocks noChangeAspect="0" noSelect="1"/>
                </wp:cNvGraphicFramePr>
                <a:graphic>
                  <a:graphicData uri="http://schemas.microsoft.com/office/word/2010/wordprocessingInk">
                    <w14:contentPart bwMode="auto" r:id="rId1068">
                      <w14:nvContentPartPr>
                        <w14:cNvContentPartPr/>
                      </w14:nvContentPartPr>
                      <w14:xfrm>
                        <a:off x="0" y="0"/>
                        <a:ext cx="58963" cy="274215"/>
                      </w14:xfrm>
                    </w14:contentPart>
                  </a:graphicData>
                </a:graphic>
              </wp:anchor>
            </w:drawing>
          </mc:Choice>
          <mc:Fallback>
            <w:pict>
              <v:shape type="#_x0000_t75" id="对象 1601" o:spid="_x0000_s1601" fillcolor="#FFFFFF" stroked="t" strokeweight="1.0pt" style="position:absolute;&#10;margin-left:-15.275592pt;&#10;margin-top:-5.5637007pt;&#10;width:4.642756pt;&#10;height:21.591732pt;&#10;z-index:1064;&#10;mso-position-horizontal:absolute;&#10;mso-position-horizontal-relative:char;&#10;mso-position-vertical:absolute;&#10;mso-position-vertical-relative:line;&#10;mso-wrap-distance-left:6.7498426pt;&#10;mso-wrap-distance-right:6.7498426pt;">
                <v:stroke color="#000000"/>
                <v:imagedata r:id="rId1069"/>
                <o:lock selection="t"/>
              </v:shape>
            </w:pict>
          </mc:Fallback>
        </mc:AlternateContent>
      </w:r>
      <w:r>
        <mc:AlternateContent>
          <mc:Choice Requires="wps">
            <w:drawing>
              <wp:anchor distT="0" distB="0" distL="85723" distR="85723" simplePos="0" relativeHeight="1065" behindDoc="0" locked="0" layoutInCell="1" hidden="0" allowOverlap="1">
                <wp:simplePos x="0" y="0"/>
                <wp:positionH relativeFrom="character">
                  <wp:posOffset>-68113</wp:posOffset>
                </wp:positionH>
                <wp:positionV relativeFrom="line">
                  <wp:posOffset>-74682</wp:posOffset>
                </wp:positionV>
                <wp:extent cx="55157" cy="101608"/>
                <wp:effectExtent l="0" t="0" r="0" b="0"/>
                <wp:wrapNone/>
                <wp:docPr id="1603" name="对象 1603"/>
                <wp:cNvGraphicFramePr>
                  <a:graphicFrameLocks noChangeAspect="0" noSelect="1"/>
                </wp:cNvGraphicFramePr>
                <a:graphic>
                  <a:graphicData uri="http://schemas.microsoft.com/office/word/2010/wordprocessingInk">
                    <w14:contentPart bwMode="auto" r:id="rId1070">
                      <w14:nvContentPartPr>
                        <w14:cNvContentPartPr/>
                      </w14:nvContentPartPr>
                      <w14:xfrm>
                        <a:off x="0" y="0"/>
                        <a:ext cx="55157" cy="101608"/>
                      </w14:xfrm>
                    </w14:contentPart>
                  </a:graphicData>
                </a:graphic>
              </wp:anchor>
            </w:drawing>
          </mc:Choice>
          <mc:Fallback>
            <w:pict>
              <v:shape type="#_x0000_t75" id="对象 1604" o:spid="_x0000_s1604" fillcolor="#FFFFFF" stroked="t" strokeweight="1.0pt" style="position:absolute;&#10;margin-left:-5.3632283pt;&#10;margin-top:-5.8804727pt;&#10;width:4.343071pt;&#10;height:8.00063pt;&#10;z-index:1065;&#10;mso-position-horizontal:absolute;&#10;mso-position-horizontal-relative:char;&#10;mso-position-vertical:absolute;&#10;mso-position-vertical-relative:line;&#10;mso-wrap-distance-left:6.7498426pt;&#10;mso-wrap-distance-right:6.7498426pt;">
                <v:stroke color="#000000"/>
                <v:imagedata r:id="rId1071"/>
                <o:lock selection="t"/>
              </v:shape>
            </w:pict>
          </mc:Fallback>
        </mc:AlternateContent>
      </w:r>
      <w:r>
        <w:rPr>
          <w:rFonts w:hint="eastAsia"/>
        </w:rPr>
        <w:t>___局部性特性。</w:t>
      </w:r>
      <w:r>
        <mc:AlternateContent>
          <mc:Choice Requires="wps">
            <w:drawing>
              <wp:anchor distT="0" distB="0" distL="85723" distR="85723" simplePos="0" relativeHeight="1059" behindDoc="0" locked="0" layoutInCell="1" hidden="0" allowOverlap="1">
                <wp:simplePos x="0" y="0"/>
                <wp:positionH relativeFrom="character">
                  <wp:posOffset>1374998</wp:posOffset>
                </wp:positionH>
                <wp:positionV relativeFrom="line">
                  <wp:posOffset>115319</wp:posOffset>
                </wp:positionV>
                <wp:extent cx="103171" cy="39052"/>
                <wp:effectExtent l="0" t="0" r="0" b="0"/>
                <wp:wrapNone/>
                <wp:docPr id="1606" name="对象 1606"/>
                <wp:cNvGraphicFramePr>
                  <a:graphicFrameLocks noChangeAspect="0" noSelect="1"/>
                </wp:cNvGraphicFramePr>
                <a:graphic>
                  <a:graphicData uri="http://schemas.microsoft.com/office/word/2010/wordprocessingInk">
                    <w14:contentPart bwMode="auto" r:id="rId1072">
                      <w14:nvContentPartPr>
                        <w14:cNvContentPartPr/>
                      </w14:nvContentPartPr>
                      <w14:xfrm>
                        <a:off x="0" y="0"/>
                        <a:ext cx="103171" cy="39052"/>
                      </w14:xfrm>
                    </w14:contentPart>
                  </a:graphicData>
                </a:graphic>
              </wp:anchor>
            </w:drawing>
          </mc:Choice>
          <mc:Fallback>
            <w:pict>
              <v:shape type="#_x0000_t75" id="对象 1607" o:spid="_x0000_s1607" fillcolor="#FFFFFF" stroked="t" strokeweight="1.0pt" style="position:absolute;&#10;margin-left:108.26756pt;&#10;margin-top:9.080236pt;&#10;width:8.123705pt;&#10;height:3.0749607pt;&#10;z-index:1059;&#10;mso-position-horizontal:absolute;&#10;mso-position-horizontal-relative:char;&#10;mso-position-vertical:absolute;&#10;mso-position-vertical-relative:line;&#10;mso-wrap-distance-left:6.7498426pt;&#10;mso-wrap-distance-right:6.7498426pt;">
                <v:stroke color="#000000"/>
                <v:imagedata r:id="rId1073"/>
                <o:lock selection="t"/>
              </v:shape>
            </w:pict>
          </mc:Fallback>
        </mc:AlternateContent>
      </w:r>
    </w:p>
    <w:p>
      <w:pPr>
        <w:rPr>
          <w:rFonts w:hint="eastAsia"/>
        </w:rPr>
      </w:pPr>
      <w:r>
        <w:rPr>
          <w:rFonts w:hint="eastAsia"/>
        </w:rPr>
        <w:t>10. 同态滤波将图像的照射分量和反射分量分别处理，通常增强_</w:t>
      </w:r>
      <w:r>
        <mc:AlternateContent>
          <mc:Choice Requires="wps">
            <w:drawing>
              <wp:anchor distT="0" distB="0" distL="85723" distR="85723" simplePos="0" relativeHeight="1057" behindDoc="0" locked="0" layoutInCell="1" hidden="0" allowOverlap="1">
                <wp:simplePos x="0" y="0"/>
                <wp:positionH relativeFrom="character">
                  <wp:posOffset>-30596</wp:posOffset>
                </wp:positionH>
                <wp:positionV relativeFrom="line">
                  <wp:posOffset>88951</wp:posOffset>
                </wp:positionV>
                <wp:extent cx="128931" cy="100110"/>
                <wp:effectExtent l="0" t="0" r="0" b="0"/>
                <wp:wrapNone/>
                <wp:docPr id="1609" name="对象 1609"/>
                <wp:cNvGraphicFramePr>
                  <a:graphicFrameLocks noChangeAspect="0" noSelect="1"/>
                </wp:cNvGraphicFramePr>
                <a:graphic>
                  <a:graphicData uri="http://schemas.microsoft.com/office/word/2010/wordprocessingInk">
                    <w14:contentPart bwMode="auto" r:id="rId1074">
                      <w14:nvContentPartPr>
                        <w14:cNvContentPartPr/>
                      </w14:nvContentPartPr>
                      <w14:xfrm>
                        <a:off x="0" y="0"/>
                        <a:ext cx="128931" cy="100110"/>
                      </w14:xfrm>
                    </w14:contentPart>
                  </a:graphicData>
                </a:graphic>
              </wp:anchor>
            </w:drawing>
          </mc:Choice>
          <mc:Fallback>
            <w:pict>
              <v:shape type="#_x0000_t75" id="对象 1610" o:spid="_x0000_s1610" fillcolor="#FFFFFF" stroked="t" strokeweight="1.0pt" style="position:absolute;&#10;margin-left:-2.409134pt;&#10;margin-top:7.004016pt;&#10;width:10.152047pt;&#10;height:7.882677pt;&#10;z-index:1057;&#10;mso-position-horizontal:absolute;&#10;mso-position-horizontal-relative:char;&#10;mso-position-vertical:absolute;&#10;mso-position-vertical-relative:line;&#10;mso-wrap-distance-left:6.7498426pt;&#10;mso-wrap-distance-right:6.7498426pt;">
                <v:stroke color="#000000"/>
                <v:imagedata r:id="rId1075"/>
                <o:lock selection="t"/>
              </v:shape>
            </w:pict>
          </mc:Fallback>
        </mc:AlternateContent>
      </w:r>
      <w:r>
        <mc:AlternateContent>
          <mc:Choice Requires="wps">
            <w:drawing>
              <wp:anchor distT="0" distB="0" distL="85723" distR="85723" simplePos="0" relativeHeight="1058" behindDoc="0" locked="0" layoutInCell="1" hidden="0" allowOverlap="1">
                <wp:simplePos x="0" y="0"/>
                <wp:positionH relativeFrom="character">
                  <wp:posOffset>-100540</wp:posOffset>
                </wp:positionH>
                <wp:positionV relativeFrom="line">
                  <wp:posOffset>-48647</wp:posOffset>
                </wp:positionV>
                <wp:extent cx="155661" cy="248835"/>
                <wp:effectExtent l="0" t="0" r="0" b="0"/>
                <wp:wrapNone/>
                <wp:docPr id="1612" name="对象 1612"/>
                <wp:cNvGraphicFramePr>
                  <a:graphicFrameLocks noChangeAspect="0" noSelect="1"/>
                </wp:cNvGraphicFramePr>
                <a:graphic>
                  <a:graphicData uri="http://schemas.microsoft.com/office/word/2010/wordprocessingInk">
                    <w14:contentPart bwMode="auto" r:id="rId1076">
                      <w14:nvContentPartPr>
                        <w14:cNvContentPartPr/>
                      </w14:nvContentPartPr>
                      <w14:xfrm>
                        <a:off x="0" y="0"/>
                        <a:ext cx="155661" cy="248835"/>
                      </w14:xfrm>
                    </w14:contentPart>
                  </a:graphicData>
                </a:graphic>
              </wp:anchor>
            </w:drawing>
          </mc:Choice>
          <mc:Fallback>
            <w:pict>
              <v:shape type="#_x0000_t75" id="对象 1613" o:spid="_x0000_s1613" fillcolor="#FFFFFF" stroked="t" strokeweight="1.0pt" style="position:absolute;&#10;margin-left:-7.9165354pt;&#10;margin-top:-3.8304722pt;&#10;width:12.256772pt;&#10;height:19.593307pt;&#10;z-index:1058;&#10;mso-position-horizontal:absolute;&#10;mso-position-horizontal-relative:char;&#10;mso-position-vertical:absolute;&#10;mso-position-vertical-relative:line;&#10;mso-wrap-distance-left:6.7498426pt;&#10;mso-wrap-distance-right:6.7498426pt;">
                <v:stroke color="#000000"/>
                <v:imagedata r:id="rId1077"/>
                <o:lock selection="t"/>
              </v:shape>
            </w:pict>
          </mc:Fallback>
        </mc:AlternateContent>
      </w:r>
      <w:r>
        <w:rPr>
          <w:rFonts w:hint="eastAsia"/>
        </w:rPr>
        <w:t>__</w:t>
      </w:r>
      <w:r>
        <mc:AlternateContent>
          <mc:Choice Requires="wps">
            <w:drawing>
              <wp:anchor distT="0" distB="0" distL="85723" distR="85723" simplePos="0" relativeHeight="1049" behindDoc="0" locked="0" layoutInCell="1" hidden="0" allowOverlap="1">
                <wp:simplePos x="0" y="0"/>
                <wp:positionH relativeFrom="character">
                  <wp:posOffset>-83418</wp:posOffset>
                </wp:positionH>
                <wp:positionV relativeFrom="line">
                  <wp:posOffset>58104</wp:posOffset>
                </wp:positionV>
                <wp:extent cx="145070" cy="162618"/>
                <wp:effectExtent l="0" t="0" r="0" b="0"/>
                <wp:wrapNone/>
                <wp:docPr id="1615" name="对象 1615"/>
                <wp:cNvGraphicFramePr>
                  <a:graphicFrameLocks noChangeAspect="0" noSelect="1"/>
                </wp:cNvGraphicFramePr>
                <a:graphic>
                  <a:graphicData uri="http://schemas.microsoft.com/office/word/2010/wordprocessingInk">
                    <w14:contentPart bwMode="auto" r:id="rId1078">
                      <w14:nvContentPartPr>
                        <w14:cNvContentPartPr/>
                      </w14:nvContentPartPr>
                      <w14:xfrm>
                        <a:off x="0" y="0"/>
                        <a:ext cx="145070" cy="162618"/>
                      </w14:xfrm>
                    </w14:contentPart>
                  </a:graphicData>
                </a:graphic>
              </wp:anchor>
            </w:drawing>
          </mc:Choice>
          <mc:Fallback>
            <w:pict>
              <v:shape type="#_x0000_t75" id="对象 1616" o:spid="_x0000_s1616" fillcolor="#FFFFFF" stroked="t" strokeweight="1.0pt" style="position:absolute;&#10;margin-left:-6.5683465pt;&#10;margin-top:4.575118pt;&#10;width:11.422834pt;&#10;height:12.804568pt;&#10;z-index:1049;&#10;mso-position-horizontal:absolute;&#10;mso-position-horizontal-relative:char;&#10;mso-position-vertical:absolute;&#10;mso-position-vertical-relative:line;&#10;mso-wrap-distance-left:6.7498426pt;&#10;mso-wrap-distance-right:6.7498426pt;">
                <v:stroke color="#000000"/>
                <v:imagedata r:id="rId1079"/>
                <o:lock selection="t"/>
              </v:shape>
            </w:pict>
          </mc:Fallback>
        </mc:AlternateContent>
      </w:r>
      <w:r>
        <mc:AlternateContent>
          <mc:Choice Requires="wps">
            <w:drawing>
              <wp:anchor distT="0" distB="0" distL="85723" distR="85723" simplePos="0" relativeHeight="1050" behindDoc="0" locked="0" layoutInCell="1" hidden="0" allowOverlap="1">
                <wp:simplePos x="0" y="0"/>
                <wp:positionH relativeFrom="character">
                  <wp:posOffset>-3505</wp:posOffset>
                </wp:positionH>
                <wp:positionV relativeFrom="line">
                  <wp:posOffset>34883</wp:posOffset>
                </wp:positionV>
                <wp:extent cx="44552" cy="23915"/>
                <wp:effectExtent l="0" t="0" r="0" b="0"/>
                <wp:wrapNone/>
                <wp:docPr id="1618" name="对象 1618"/>
                <wp:cNvGraphicFramePr>
                  <a:graphicFrameLocks noChangeAspect="0" noSelect="1"/>
                </wp:cNvGraphicFramePr>
                <a:graphic>
                  <a:graphicData uri="http://schemas.microsoft.com/office/word/2010/wordprocessingInk">
                    <w14:contentPart bwMode="auto" r:id="rId1080">
                      <w14:nvContentPartPr>
                        <w14:cNvContentPartPr/>
                      </w14:nvContentPartPr>
                      <w14:xfrm>
                        <a:off x="0" y="0"/>
                        <a:ext cx="44552" cy="23915"/>
                      </w14:xfrm>
                    </w14:contentPart>
                  </a:graphicData>
                </a:graphic>
              </wp:anchor>
            </w:drawing>
          </mc:Choice>
          <mc:Fallback>
            <w:pict>
              <v:shape type="#_x0000_t75" id="对象 1619" o:spid="_x0000_s1619" fillcolor="#FFFFFF" stroked="t" strokeweight="1.0pt" style="position:absolute;&#10;margin-left:-0.27598426pt;&#10;margin-top:2.746693pt;&#10;width:3.5080316pt;&#10;height:1.8830708pt;&#10;z-index:1050;&#10;mso-position-horizontal:absolute;&#10;mso-position-horizontal-relative:char;&#10;mso-position-vertical:absolute;&#10;mso-position-vertical-relative:line;&#10;mso-wrap-distance-left:6.7498426pt;&#10;mso-wrap-distance-right:6.7498426pt;">
                <v:stroke color="#000000"/>
                <v:imagedata r:id="rId1081"/>
                <o:lock selection="t"/>
              </v:shape>
            </w:pict>
          </mc:Fallback>
        </mc:AlternateContent>
      </w:r>
      <w:r>
        <mc:AlternateContent>
          <mc:Choice Requires="wps">
            <w:drawing>
              <wp:anchor distT="0" distB="0" distL="85723" distR="85723" simplePos="0" relativeHeight="1051" behindDoc="0" locked="0" layoutInCell="1" hidden="0" allowOverlap="1">
                <wp:simplePos x="0" y="0"/>
                <wp:positionH relativeFrom="character">
                  <wp:posOffset>77560</wp:posOffset>
                </wp:positionH>
                <wp:positionV relativeFrom="line">
                  <wp:posOffset>-19600</wp:posOffset>
                </wp:positionV>
                <wp:extent cx="147668" cy="74664"/>
                <wp:effectExtent l="0" t="0" r="0" b="0"/>
                <wp:wrapNone/>
                <wp:docPr id="1621" name="对象 1621"/>
                <wp:cNvGraphicFramePr>
                  <a:graphicFrameLocks noChangeAspect="0" noSelect="1"/>
                </wp:cNvGraphicFramePr>
                <a:graphic>
                  <a:graphicData uri="http://schemas.microsoft.com/office/word/2010/wordprocessingInk">
                    <w14:contentPart bwMode="auto" r:id="rId1082">
                      <w14:nvContentPartPr>
                        <w14:cNvContentPartPr/>
                      </w14:nvContentPartPr>
                      <w14:xfrm>
                        <a:off x="0" y="0"/>
                        <a:ext cx="147668" cy="74664"/>
                      </w14:xfrm>
                    </w14:contentPart>
                  </a:graphicData>
                </a:graphic>
              </wp:anchor>
            </w:drawing>
          </mc:Choice>
          <mc:Fallback>
            <w:pict>
              <v:shape type="#_x0000_t75" id="对象 1622" o:spid="_x0000_s1622" fillcolor="#FFFFFF" stroked="t" strokeweight="1.0pt" style="position:absolute;&#10;margin-left:6.1070867pt;&#10;margin-top:-1.5433071pt;&#10;width:11.6274pt;&#10;height:5.879055pt;&#10;z-index:1051;&#10;mso-position-horizontal:absolute;&#10;mso-position-horizontal-relative:char;&#10;mso-position-vertical:absolute;&#10;mso-position-vertical-relative:line;&#10;mso-wrap-distance-left:6.7498426pt;&#10;mso-wrap-distance-right:6.7498426pt;">
                <v:stroke color="#000000"/>
                <v:imagedata r:id="rId1083"/>
                <o:lock selection="t"/>
              </v:shape>
            </w:pict>
          </mc:Fallback>
        </mc:AlternateContent>
      </w:r>
      <w:r>
        <mc:AlternateContent>
          <mc:Choice Requires="wps">
            <w:drawing>
              <wp:anchor distT="0" distB="0" distL="85723" distR="85723" simplePos="0" relativeHeight="1052" behindDoc="0" locked="0" layoutInCell="1" hidden="0" allowOverlap="1">
                <wp:simplePos x="0" y="0"/>
                <wp:positionH relativeFrom="character">
                  <wp:posOffset>13851</wp:posOffset>
                </wp:positionH>
                <wp:positionV relativeFrom="line">
                  <wp:posOffset>-22091</wp:posOffset>
                </wp:positionV>
                <wp:extent cx="50906" cy="37153"/>
                <wp:effectExtent l="0" t="0" r="0" b="0"/>
                <wp:wrapNone/>
                <wp:docPr id="1624" name="对象 1624"/>
                <wp:cNvGraphicFramePr>
                  <a:graphicFrameLocks noChangeAspect="0" noSelect="1"/>
                </wp:cNvGraphicFramePr>
                <a:graphic>
                  <a:graphicData uri="http://schemas.microsoft.com/office/word/2010/wordprocessingInk">
                    <w14:contentPart bwMode="auto" r:id="rId1084">
                      <w14:nvContentPartPr>
                        <w14:cNvContentPartPr/>
                      </w14:nvContentPartPr>
                      <w14:xfrm>
                        <a:off x="0" y="0"/>
                        <a:ext cx="50906" cy="37153"/>
                      </w14:xfrm>
                    </w14:contentPart>
                  </a:graphicData>
                </a:graphic>
              </wp:anchor>
            </w:drawing>
          </mc:Choice>
          <mc:Fallback>
            <w:pict>
              <v:shape type="#_x0000_t75" id="对象 1625" o:spid="_x0000_s1625" fillcolor="#FFFFFF" stroked="t" strokeweight="1.0pt" style="position:absolute;&#10;margin-left:1.0906299pt;&#10;margin-top:-1.7394488pt;&#10;width:4.0083466pt;&#10;height:2.9254332pt;&#10;z-index:1052;&#10;mso-position-horizontal:absolute;&#10;mso-position-horizontal-relative:char;&#10;mso-position-vertical:absolute;&#10;mso-position-vertical-relative:line;&#10;mso-wrap-distance-left:6.7498426pt;&#10;mso-wrap-distance-right:6.7498426pt;">
                <v:stroke color="#000000"/>
                <v:imagedata r:id="rId1085"/>
                <o:lock selection="t"/>
              </v:shape>
            </w:pict>
          </mc:Fallback>
        </mc:AlternateContent>
      </w:r>
      <w:r>
        <mc:AlternateContent>
          <mc:Choice Requires="wps">
            <w:drawing>
              <wp:anchor distT="0" distB="0" distL="85723" distR="85723" simplePos="0" relativeHeight="1053" behindDoc="0" locked="0" layoutInCell="1" hidden="0" allowOverlap="1">
                <wp:simplePos x="0" y="0"/>
                <wp:positionH relativeFrom="character">
                  <wp:posOffset>115348</wp:posOffset>
                </wp:positionH>
                <wp:positionV relativeFrom="line">
                  <wp:posOffset>-50342</wp:posOffset>
                </wp:positionV>
                <wp:extent cx="73988" cy="257968"/>
                <wp:effectExtent l="0" t="0" r="0" b="0"/>
                <wp:wrapNone/>
                <wp:docPr id="1627" name="对象 1627"/>
                <wp:cNvGraphicFramePr>
                  <a:graphicFrameLocks noChangeAspect="0" noSelect="1"/>
                </wp:cNvGraphicFramePr>
                <a:graphic>
                  <a:graphicData uri="http://schemas.microsoft.com/office/word/2010/wordprocessingInk">
                    <w14:contentPart bwMode="auto" r:id="rId1086">
                      <w14:nvContentPartPr>
                        <w14:cNvContentPartPr/>
                      </w14:nvContentPartPr>
                      <w14:xfrm>
                        <a:off x="0" y="0"/>
                        <a:ext cx="73988" cy="257968"/>
                      </w14:xfrm>
                    </w14:contentPart>
                  </a:graphicData>
                </a:graphic>
              </wp:anchor>
            </w:drawing>
          </mc:Choice>
          <mc:Fallback>
            <w:pict>
              <v:shape type="#_x0000_t75" id="对象 1628" o:spid="_x0000_s1628" fillcolor="#FFFFFF" stroked="t" strokeweight="1.0pt" style="position:absolute;&#10;margin-left:9.08252pt;&#10;margin-top:-3.963937pt;&#10;width:5.8258266pt;&#10;height:20.31244pt;&#10;z-index:1053;&#10;mso-position-horizontal:absolute;&#10;mso-position-horizontal-relative:char;&#10;mso-position-vertical:absolute;&#10;mso-position-vertical-relative:line;&#10;mso-wrap-distance-left:6.7498426pt;&#10;mso-wrap-distance-right:6.7498426pt;">
                <v:stroke color="#000000"/>
                <v:imagedata r:id="rId1087"/>
                <o:lock selection="t"/>
              </v:shape>
            </w:pict>
          </mc:Fallback>
        </mc:AlternateContent>
      </w:r>
      <w:r>
        <mc:AlternateContent>
          <mc:Choice Requires="wps">
            <w:drawing>
              <wp:anchor distT="0" distB="0" distL="85723" distR="85723" simplePos="0" relativeHeight="1054" behindDoc="0" locked="0" layoutInCell="1" hidden="0" allowOverlap="1">
                <wp:simplePos x="0" y="0"/>
                <wp:positionH relativeFrom="character">
                  <wp:posOffset>14696</wp:posOffset>
                </wp:positionH>
                <wp:positionV relativeFrom="line">
                  <wp:posOffset>-66987</wp:posOffset>
                </wp:positionV>
                <wp:extent cx="70389" cy="316610"/>
                <wp:effectExtent l="0" t="0" r="0" b="0"/>
                <wp:wrapNone/>
                <wp:docPr id="1630" name="对象 1630"/>
                <wp:cNvGraphicFramePr>
                  <a:graphicFrameLocks noChangeAspect="0" noSelect="1"/>
                </wp:cNvGraphicFramePr>
                <a:graphic>
                  <a:graphicData uri="http://schemas.microsoft.com/office/word/2010/wordprocessingInk">
                    <w14:contentPart bwMode="auto" r:id="rId1088">
                      <w14:nvContentPartPr>
                        <w14:cNvContentPartPr/>
                      </w14:nvContentPartPr>
                      <w14:xfrm>
                        <a:off x="0" y="0"/>
                        <a:ext cx="70389" cy="316610"/>
                      </w14:xfrm>
                    </w14:contentPart>
                  </a:graphicData>
                </a:graphic>
              </wp:anchor>
            </w:drawing>
          </mc:Choice>
          <mc:Fallback>
            <w:pict>
              <v:shape type="#_x0000_t75" id="对象 1631" o:spid="_x0000_s1631" fillcolor="#FFFFFF" stroked="t" strokeweight="1.0pt" style="position:absolute;&#10;margin-left:1.1571654pt;&#10;margin-top:-5.274567pt;&#10;width:5.542441pt;&#10;height:24.929922pt;&#10;z-index:1054;&#10;mso-position-horizontal:absolute;&#10;mso-position-horizontal-relative:char;&#10;mso-position-vertical:absolute;&#10;mso-position-vertical-relative:line;&#10;mso-wrap-distance-left:6.7498426pt;&#10;mso-wrap-distance-right:6.7498426pt;">
                <v:stroke color="#000000"/>
                <v:imagedata r:id="rId1089"/>
                <o:lock selection="t"/>
              </v:shape>
            </w:pict>
          </mc:Fallback>
        </mc:AlternateContent>
      </w:r>
      <w:r>
        <mc:AlternateContent>
          <mc:Choice Requires="wps">
            <w:drawing>
              <wp:anchor distT="0" distB="0" distL="85723" distR="85723" simplePos="0" relativeHeight="1055" behindDoc="0" locked="0" layoutInCell="1" hidden="0" allowOverlap="1">
                <wp:simplePos x="0" y="0"/>
                <wp:positionH relativeFrom="character">
                  <wp:posOffset>-17159</wp:posOffset>
                </wp:positionH>
                <wp:positionV relativeFrom="line">
                  <wp:posOffset>-78073</wp:posOffset>
                </wp:positionV>
                <wp:extent cx="32587" cy="166306"/>
                <wp:effectExtent l="0" t="0" r="0" b="0"/>
                <wp:wrapNone/>
                <wp:docPr id="1633" name="对象 1633"/>
                <wp:cNvGraphicFramePr>
                  <a:graphicFrameLocks noChangeAspect="0" noSelect="1"/>
                </wp:cNvGraphicFramePr>
                <a:graphic>
                  <a:graphicData uri="http://schemas.microsoft.com/office/word/2010/wordprocessingInk">
                    <w14:contentPart bwMode="auto" r:id="rId1090">
                      <w14:nvContentPartPr>
                        <w14:cNvContentPartPr/>
                      </w14:nvContentPartPr>
                      <w14:xfrm>
                        <a:off x="0" y="0"/>
                        <a:ext cx="32587" cy="166306"/>
                      </w14:xfrm>
                    </w14:contentPart>
                  </a:graphicData>
                </a:graphic>
              </wp:anchor>
            </w:drawing>
          </mc:Choice>
          <mc:Fallback>
            <w:pict>
              <v:shape type="#_x0000_t75" id="对象 1634" o:spid="_x0000_s1634" fillcolor="#FFFFFF" stroked="t" strokeweight="1.0pt" style="position:absolute;&#10;margin-left:-1.3511024pt;&#10;margin-top:-6.147481pt;&#10;width:2.5659056pt;&#10;height:13.09496pt;&#10;z-index:1055;&#10;mso-position-horizontal:absolute;&#10;mso-position-horizontal-relative:char;&#10;mso-position-vertical:absolute;&#10;mso-position-vertical-relative:line;&#10;mso-wrap-distance-left:6.7498426pt;&#10;mso-wrap-distance-right:6.7498426pt;">
                <v:stroke color="#000000"/>
                <v:imagedata r:id="rId1091"/>
                <o:lock selection="t"/>
              </v:shape>
            </w:pict>
          </mc:Fallback>
        </mc:AlternateContent>
      </w:r>
      <w:r>
        <mc:AlternateContent>
          <mc:Choice Requires="wps">
            <w:drawing>
              <wp:anchor distT="0" distB="0" distL="85723" distR="85723" simplePos="0" relativeHeight="1056" behindDoc="0" locked="0" layoutInCell="1" hidden="0" allowOverlap="1">
                <wp:simplePos x="0" y="0"/>
                <wp:positionH relativeFrom="character">
                  <wp:posOffset>3478</wp:posOffset>
                </wp:positionH>
                <wp:positionV relativeFrom="line">
                  <wp:posOffset>-109820</wp:posOffset>
                </wp:positionV>
                <wp:extent cx="47490" cy="38272"/>
                <wp:effectExtent l="0" t="0" r="0" b="0"/>
                <wp:wrapNone/>
                <wp:docPr id="1636" name="对象 1636"/>
                <wp:cNvGraphicFramePr>
                  <a:graphicFrameLocks noChangeAspect="0" noSelect="1"/>
                </wp:cNvGraphicFramePr>
                <a:graphic>
                  <a:graphicData uri="http://schemas.microsoft.com/office/word/2010/wordprocessingInk">
                    <w14:contentPart bwMode="auto" r:id="rId1092">
                      <w14:nvContentPartPr>
                        <w14:cNvContentPartPr/>
                      </w14:nvContentPartPr>
                      <w14:xfrm>
                        <a:off x="0" y="0"/>
                        <a:ext cx="47490" cy="38272"/>
                      </w14:xfrm>
                    </w14:contentPart>
                  </a:graphicData>
                </a:graphic>
              </wp:anchor>
            </w:drawing>
          </mc:Choice>
          <mc:Fallback>
            <w:pict>
              <v:shape type="#_x0000_t75" id="对象 1637" o:spid="_x0000_s1637" fillcolor="#FFFFFF" stroked="t" strokeweight="1.0pt" style="position:absolute;&#10;margin-left:0.27385828pt;&#10;margin-top:-8.647244pt;&#10;width:3.73937pt;&#10;height:3.0135434pt;&#10;z-index:1056;&#10;mso-position-horizontal:absolute;&#10;mso-position-horizontal-relative:char;&#10;mso-position-vertical:absolute;&#10;mso-position-vertical-relative:line;&#10;mso-wrap-distance-left:6.7498426pt;&#10;mso-wrap-distance-right:6.7498426pt;">
                <v:stroke color="#000000"/>
                <v:imagedata r:id="rId1093"/>
                <o:lock selection="t"/>
              </v:shape>
            </w:pict>
          </mc:Fallback>
        </mc:AlternateContent>
      </w:r>
      <w:r>
        <w:rPr>
          <w:rFonts w:hint="eastAsia"/>
        </w:rPr>
        <w:t>_____分量。</w:t>
      </w:r>
    </w:p>
    <w:p>
      <w:pPr>
        <w:rPr>
          <w:rFonts w:hint="eastAsia"/>
        </w:rPr>
      </w:pPr>
    </w:p>
    <w:p>
      <w:pPr>
        <w:rPr>
          <w:rFonts w:hint="eastAsia"/>
        </w:rPr>
      </w:pPr>
      <w:r>
        <w:rPr>
          <w:rFonts w:hint="eastAsia"/>
        </w:rPr>
        <w:t>## 二、选择题 (10×2分)</w:t>
      </w:r>
    </w:p>
    <w:p>
      <w:pPr>
        <w:rPr>
          <w:rFonts w:hint="eastAsia"/>
        </w:rPr>
      </w:pPr>
    </w:p>
    <w:p>
      <w:pPr>
        <w:rPr>
          <w:rFonts w:hint="eastAsia"/>
        </w:rPr>
      </w:pPr>
      <w:r>
        <w:rPr>
          <w:rFonts w:hint="eastAsia"/>
        </w:rPr>
        <w:t>1. 下列哪种变换具有能量集中特性？</w:t>
      </w:r>
    </w:p>
    <w:p>
      <w:pPr>
        <w:rPr>
          <w:rFonts w:hint="eastAsia"/>
        </w:rPr>
      </w:pPr>
      <w:r>
        <w:rPr>
          <w:rFonts w:hint="eastAsia"/>
        </w:rPr>
        <w:t xml:space="preserve">   A. 傅里叶变换</w:t>
      </w:r>
    </w:p>
    <w:p>
      <w:pPr>
        <w:rPr>
          <w:rFonts w:hint="eastAsia"/>
        </w:rPr>
      </w:pPr>
      <w:r>
        <w:rPr>
          <w:rFonts w:hint="eastAsia"/>
        </w:rPr>
        <w:t xml:space="preserve">   B. 余弦变换</w:t>
      </w:r>
    </w:p>
    <w:p>
      <w:pPr>
        <w:rPr>
          <w:rFonts w:hint="eastAsia"/>
        </w:rPr>
      </w:pPr>
      <w:r>
        <w:rPr>
          <w:rFonts w:hint="eastAsia"/>
        </w:rPr>
        <w:t xml:space="preserve">   C. 小波变换</w:t>
      </w:r>
    </w:p>
    <w:p>
      <w:pPr>
        <w:rPr>
          <w:rFonts w:hint="eastAsia"/>
        </w:rPr>
      </w:pPr>
      <w:r>
        <w:rPr>
          <w:rFonts w:hint="eastAsia"/>
        </w:rPr>
        <w:t xml:space="preserve">   D</w:t>
      </w:r>
      <w:r>
        <mc:AlternateContent>
          <mc:Choice Requires="wps">
            <w:drawing>
              <wp:anchor distT="0" distB="0" distL="85723" distR="85723" simplePos="0" relativeHeight="1048" behindDoc="0" locked="0" layoutInCell="1" hidden="0" allowOverlap="1">
                <wp:simplePos x="0" y="0"/>
                <wp:positionH relativeFrom="character">
                  <wp:posOffset>-150725</wp:posOffset>
                </wp:positionH>
                <wp:positionV relativeFrom="line">
                  <wp:posOffset>-60495</wp:posOffset>
                </wp:positionV>
                <wp:extent cx="288127" cy="241224"/>
                <wp:effectExtent l="0" t="0" r="0" b="0"/>
                <wp:wrapNone/>
                <wp:docPr id="1639" name="对象 1639"/>
                <wp:cNvGraphicFramePr>
                  <a:graphicFrameLocks noChangeAspect="0" noSelect="1"/>
                </wp:cNvGraphicFramePr>
                <a:graphic>
                  <a:graphicData uri="http://schemas.microsoft.com/office/word/2010/wordprocessingInk">
                    <w14:contentPart bwMode="auto" r:id="rId1094">
                      <w14:nvContentPartPr>
                        <w14:cNvContentPartPr/>
                      </w14:nvContentPartPr>
                      <w14:xfrm>
                        <a:off x="0" y="0"/>
                        <a:ext cx="288127" cy="241224"/>
                      </w14:xfrm>
                    </w14:contentPart>
                  </a:graphicData>
                </a:graphic>
              </wp:anchor>
            </w:drawing>
          </mc:Choice>
          <mc:Fallback>
            <w:pict>
              <v:shape type="#_x0000_t75" id="对象 1640" o:spid="_x0000_s1640" fillcolor="#FFFFFF" stroked="t" strokeweight="1.0pt" style="position:absolute;&#10;margin-left:-11.868111pt;&#10;margin-top:-4.763386pt;&#10;width:22.687166pt;&#10;height:18.994017pt;&#10;z-index:1048;&#10;mso-position-horizontal:absolute;&#10;mso-position-horizontal-relative:char;&#10;mso-position-vertical:absolute;&#10;mso-position-vertical-relative:line;&#10;mso-wrap-distance-left:6.7498426pt;&#10;mso-wrap-distance-right:6.7498426pt;">
                <v:stroke color="#000000"/>
                <v:imagedata r:id="rId1095"/>
                <o:lock selection="t"/>
              </v:shape>
            </w:pict>
          </mc:Fallback>
        </mc:AlternateContent>
      </w:r>
      <w:r>
        <w:rPr>
          <w:rFonts w:hint="eastAsia"/>
        </w:rPr>
        <w:t>. 以上都是</w:t>
      </w:r>
    </w:p>
    <w:p>
      <w:pPr>
        <w:rPr>
          <w:rFonts w:hint="eastAsia"/>
        </w:rPr>
      </w:pPr>
    </w:p>
    <w:p>
      <w:pPr>
        <w:rPr>
          <w:rFonts w:hint="eastAsia"/>
        </w:rPr>
      </w:pPr>
      <w:r>
        <w:rPr>
          <w:rFonts w:hint="eastAsia"/>
        </w:rPr>
        <w:t>2. 关于LZW编码，正确的是：</w:t>
      </w:r>
    </w:p>
    <w:p>
      <w:pPr>
        <w:rPr>
          <w:rFonts w:hint="eastAsia"/>
        </w:rPr>
      </w:pPr>
      <w:r>
        <w:rPr>
          <w:rFonts w:hint="eastAsia"/>
        </w:rPr>
        <w:t xml:space="preserve">   A. 需要预先知道符号概率</w:t>
      </w:r>
    </w:p>
    <w:p>
      <w:pPr>
        <w:rPr>
          <w:rFonts w:hint="eastAsia"/>
        </w:rPr>
      </w:pPr>
      <w:r>
        <w:rPr>
          <w:rFonts w:hint="eastAsia"/>
        </w:rPr>
        <w:t xml:space="preserve">   B</w:t>
      </w:r>
      <w:r>
        <mc:AlternateContent>
          <mc:Choice Requires="wps">
            <w:drawing>
              <wp:anchor distT="0" distB="0" distL="85723" distR="85723" simplePos="0" relativeHeight="1047" behindDoc="0" locked="0" layoutInCell="1" hidden="0" allowOverlap="1">
                <wp:simplePos x="0" y="0"/>
                <wp:positionH relativeFrom="character">
                  <wp:posOffset>-193397</wp:posOffset>
                </wp:positionH>
                <wp:positionV relativeFrom="line">
                  <wp:posOffset>-88278</wp:posOffset>
                </wp:positionV>
                <wp:extent cx="332946" cy="241154"/>
                <wp:effectExtent l="0" t="0" r="0" b="0"/>
                <wp:wrapNone/>
                <wp:docPr id="1642" name="对象 1642"/>
                <wp:cNvGraphicFramePr>
                  <a:graphicFrameLocks noChangeAspect="0" noSelect="1"/>
                </wp:cNvGraphicFramePr>
                <a:graphic>
                  <a:graphicData uri="http://schemas.microsoft.com/office/word/2010/wordprocessingInk">
                    <w14:contentPart bwMode="auto" r:id="rId1096">
                      <w14:nvContentPartPr>
                        <w14:cNvContentPartPr/>
                      </w14:nvContentPartPr>
                      <w14:xfrm>
                        <a:off x="0" y="0"/>
                        <a:ext cx="332946" cy="241154"/>
                      </w14:xfrm>
                    </w14:contentPart>
                  </a:graphicData>
                </a:graphic>
              </wp:anchor>
            </w:drawing>
          </mc:Choice>
          <mc:Fallback>
            <w:pict>
              <v:shape type="#_x0000_t75" id="对象 1643" o:spid="_x0000_s1643" fillcolor="#FFFFFF" stroked="t" strokeweight="1.0pt" style="position:absolute;&#10;margin-left:-15.22811pt;&#10;margin-top:-6.9510236pt;&#10;width:26.21622pt;&#10;height:18.988506pt;&#10;z-index:1047;&#10;mso-position-horizontal:absolute;&#10;mso-position-horizontal-relative:char;&#10;mso-position-vertical:absolute;&#10;mso-position-vertical-relative:line;&#10;mso-wrap-distance-left:6.7498426pt;&#10;mso-wrap-distance-right:6.7498426pt;">
                <v:stroke color="#000000"/>
                <v:imagedata r:id="rId1097"/>
                <o:lock selection="t"/>
              </v:shape>
            </w:pict>
          </mc:Fallback>
        </mc:AlternateContent>
      </w:r>
      <w:r>
        <w:rPr>
          <w:rFonts w:hint="eastAsia"/>
        </w:rPr>
        <w:t>. 建立字典表</w:t>
      </w:r>
    </w:p>
    <w:p>
      <w:pPr>
        <w:rPr>
          <w:rFonts w:hint="eastAsia"/>
        </w:rPr>
      </w:pPr>
      <w:r>
        <w:rPr>
          <w:rFonts w:hint="eastAsia"/>
        </w:rPr>
        <w:t xml:space="preserve">   C. 是有损压缩</w:t>
      </w:r>
    </w:p>
    <w:p>
      <w:pPr>
        <w:rPr>
          <w:rFonts w:hint="eastAsia"/>
        </w:rPr>
      </w:pPr>
      <w:r>
        <w:rPr>
          <w:rFonts w:hint="eastAsia"/>
        </w:rPr>
        <w:t xml:space="preserve">   D. 仅适用于二值图像</w:t>
      </w:r>
    </w:p>
    <w:p>
      <w:pPr>
        <w:rPr>
          <w:rFonts w:hint="eastAsia"/>
        </w:rPr>
      </w:pPr>
    </w:p>
    <w:p>
      <w:pPr>
        <w:rPr>
          <w:rFonts w:hint="eastAsia"/>
        </w:rPr>
      </w:pPr>
      <w:r>
        <w:rPr>
          <w:rFonts w:hint="eastAsia"/>
        </w:rPr>
        <w:t>3. 最适合去除椒盐噪声的滤波器是：</w:t>
      </w:r>
    </w:p>
    <w:p>
      <w:pPr>
        <w:rPr>
          <w:rFonts w:hint="eastAsia"/>
        </w:rPr>
      </w:pPr>
      <w:r>
        <w:rPr>
          <w:rFonts w:hint="eastAsia"/>
        </w:rPr>
        <w:t xml:space="preserve">   A. 算术均值滤波器</w:t>
      </w:r>
    </w:p>
    <w:p>
      <w:pPr>
        <w:rPr>
          <w:rFonts w:hint="eastAsia"/>
        </w:rPr>
      </w:pPr>
      <w:r>
        <w:rPr>
          <w:rFonts w:hint="eastAsia"/>
        </w:rPr>
        <w:t xml:space="preserve">   B. 几何均值滤波器</w:t>
      </w:r>
    </w:p>
    <w:p>
      <w:pPr>
        <w:rPr>
          <w:rFonts w:hint="eastAsia"/>
        </w:rPr>
      </w:pPr>
      <w:r>
        <w:rPr>
          <w:rFonts w:hint="eastAsia"/>
        </w:rPr>
        <w:t xml:space="preserve">   C</w:t>
      </w:r>
      <w:r>
        <mc:AlternateContent>
          <mc:Choice Requires="wps">
            <w:drawing>
              <wp:anchor distT="0" distB="0" distL="85723" distR="85723" simplePos="0" relativeHeight="1046" behindDoc="0" locked="0" layoutInCell="1" hidden="0" allowOverlap="1">
                <wp:simplePos x="0" y="0"/>
                <wp:positionH relativeFrom="character">
                  <wp:posOffset>-168929</wp:posOffset>
                </wp:positionH>
                <wp:positionV relativeFrom="line">
                  <wp:posOffset>-122152</wp:posOffset>
                </wp:positionV>
                <wp:extent cx="278681" cy="254145"/>
                <wp:effectExtent l="0" t="0" r="0" b="0"/>
                <wp:wrapNone/>
                <wp:docPr id="1645" name="对象 1645"/>
                <wp:cNvGraphicFramePr>
                  <a:graphicFrameLocks noChangeAspect="0" noSelect="1"/>
                </wp:cNvGraphicFramePr>
                <a:graphic>
                  <a:graphicData uri="http://schemas.microsoft.com/office/word/2010/wordprocessingInk">
                    <w14:contentPart bwMode="auto" r:id="rId1098">
                      <w14:nvContentPartPr>
                        <w14:cNvContentPartPr/>
                      </w14:nvContentPartPr>
                      <w14:xfrm>
                        <a:off x="0" y="0"/>
                        <a:ext cx="278681" cy="254145"/>
                      </w14:xfrm>
                    </w14:contentPart>
                  </a:graphicData>
                </a:graphic>
              </wp:anchor>
            </w:drawing>
          </mc:Choice>
          <mc:Fallback>
            <w:pict>
              <v:shape type="#_x0000_t75" id="对象 1646" o:spid="_x0000_s1646" fillcolor="#FFFFFF" stroked="t" strokeweight="1.0pt" style="position:absolute;&#10;margin-left:-13.301497pt;&#10;margin-top:-9.618268pt;&#10;width:21.943386pt;&#10;height:20.011417pt;&#10;z-index:1046;&#10;mso-position-horizontal:absolute;&#10;mso-position-horizontal-relative:char;&#10;mso-position-vertical:absolute;&#10;mso-position-vertical-relative:line;&#10;mso-wrap-distance-left:6.7498426pt;&#10;mso-wrap-distance-right:6.7498426pt;">
                <v:stroke color="#000000"/>
                <v:imagedata r:id="rId1099"/>
                <o:lock selection="t"/>
              </v:shape>
            </w:pict>
          </mc:Fallback>
        </mc:AlternateContent>
      </w:r>
      <w:r>
        <w:rPr>
          <w:rFonts w:hint="eastAsia"/>
        </w:rPr>
        <w:t>. 中值滤波器</w:t>
      </w:r>
    </w:p>
    <w:p>
      <w:pPr>
        <w:rPr>
          <w:rFonts w:hint="eastAsia"/>
        </w:rPr>
      </w:pPr>
      <w:r>
        <w:rPr>
          <w:rFonts w:hint="eastAsia"/>
        </w:rPr>
        <w:t xml:space="preserve">   D. 谐波均值滤波器</w:t>
      </w:r>
    </w:p>
    <w:p>
      <w:pPr>
        <w:rPr>
          <w:rFonts w:hint="eastAsia"/>
        </w:rPr>
      </w:pPr>
    </w:p>
    <w:p>
      <w:pPr>
        <w:rPr>
          <w:rFonts w:hint="eastAsia"/>
        </w:rPr>
      </w:pPr>
      <w:r>
        <w:rPr>
          <w:rFonts w:hint="eastAsia"/>
        </w:rPr>
        <w:t>4. 关于膨胀运算，错误的是：</w:t>
      </w:r>
    </w:p>
    <w:p>
      <w:pPr>
        <w:rPr>
          <w:rFonts w:hint="eastAsia"/>
        </w:rPr>
      </w:pPr>
      <w:r>
        <w:rPr>
          <w:rFonts w:hint="eastAsia"/>
        </w:rPr>
        <w:t xml:space="preserve">   A. 填补空洞</w:t>
      </w:r>
    </w:p>
    <w:p>
      <w:pPr>
        <w:rPr>
          <w:rFonts w:hint="eastAsia"/>
        </w:rPr>
      </w:pPr>
      <w:r>
        <w:rPr>
          <w:rFonts w:hint="eastAsia"/>
        </w:rPr>
        <w:t xml:space="preserve">   B. 连接断裂</w:t>
      </w:r>
    </w:p>
    <w:p>
      <w:pPr>
        <w:rPr>
          <w:rFonts w:hint="eastAsia"/>
        </w:rPr>
      </w:pPr>
      <w:r>
        <w:rPr>
          <w:rFonts w:hint="eastAsia"/>
        </w:rPr>
        <w:t xml:space="preserve">   C. 平滑边界</w:t>
      </w:r>
    </w:p>
    <w:p>
      <w:pPr>
        <w:rPr>
          <w:rFonts w:hint="eastAsia"/>
        </w:rPr>
      </w:pPr>
      <w:r>
        <w:rPr>
          <w:rFonts w:hint="eastAsia"/>
        </w:rPr>
        <w:t xml:space="preserve">   D</w:t>
      </w:r>
      <w:r>
        <mc:AlternateContent>
          <mc:Choice Requires="wps">
            <w:drawing>
              <wp:anchor distT="0" distB="0" distL="85723" distR="85723" simplePos="0" relativeHeight="1045" behindDoc="0" locked="0" layoutInCell="1" hidden="0" allowOverlap="1">
                <wp:simplePos x="0" y="0"/>
                <wp:positionH relativeFrom="character">
                  <wp:posOffset>-182475</wp:posOffset>
                </wp:positionH>
                <wp:positionV relativeFrom="line">
                  <wp:posOffset>-51105</wp:posOffset>
                </wp:positionV>
                <wp:extent cx="318605" cy="253234"/>
                <wp:effectExtent l="0" t="0" r="0" b="0"/>
                <wp:wrapNone/>
                <wp:docPr id="1648" name="对象 1648"/>
                <wp:cNvGraphicFramePr>
                  <a:graphicFrameLocks noChangeAspect="0" noSelect="1"/>
                </wp:cNvGraphicFramePr>
                <a:graphic>
                  <a:graphicData uri="http://schemas.microsoft.com/office/word/2010/wordprocessingInk">
                    <w14:contentPart bwMode="auto" r:id="rId1100">
                      <w14:nvContentPartPr>
                        <w14:cNvContentPartPr/>
                      </w14:nvContentPartPr>
                      <w14:xfrm>
                        <a:off x="0" y="0"/>
                        <a:ext cx="318605" cy="253234"/>
                      </w14:xfrm>
                    </w14:contentPart>
                  </a:graphicData>
                </a:graphic>
              </wp:anchor>
            </w:drawing>
          </mc:Choice>
          <mc:Fallback>
            <w:pict>
              <v:shape type="#_x0000_t75" id="对象 1649" o:spid="_x0000_s1649" fillcolor="#FFFFFF" stroked="t" strokeweight="1.0pt" style="position:absolute;&#10;margin-left:-14.368111pt;&#10;margin-top:-4.024016pt;&#10;width:25.087008pt;&#10;height:19.939686pt;&#10;z-index:1045;&#10;mso-position-horizontal:absolute;&#10;mso-position-horizontal-relative:char;&#10;mso-position-vertical:absolute;&#10;mso-position-vertical-relative:line;&#10;mso-wrap-distance-left:6.7498426pt;&#10;mso-wrap-distance-right:6.7498426pt;">
                <v:stroke color="#000000"/>
                <v:imagedata r:id="rId1101"/>
                <o:lock selection="t"/>
              </v:shape>
            </w:pict>
          </mc:Fallback>
        </mc:AlternateContent>
      </w:r>
      <w:r>
        <w:rPr>
          <w:rFonts w:hint="eastAsia"/>
        </w:rPr>
        <w:t>. 消除小物体</w:t>
      </w:r>
    </w:p>
    <w:p>
      <w:pPr>
        <w:rPr>
          <w:rFonts w:hint="eastAsia"/>
        </w:rPr>
      </w:pPr>
    </w:p>
    <w:p>
      <w:pPr>
        <w:rPr>
          <w:rFonts w:hint="eastAsia"/>
        </w:rPr>
      </w:pPr>
      <w:r>
        <w:rPr>
          <w:rFonts w:hint="eastAsia"/>
        </w:rPr>
        <w:t>5. 下列哪种算子可以检测二</w:t>
      </w:r>
      <w:r>
        <mc:AlternateContent>
          <mc:Choice Requires="wps">
            <w:drawing>
              <wp:anchor distT="0" distB="0" distL="85723" distR="85723" simplePos="0" relativeHeight="1145" behindDoc="0" locked="0" layoutInCell="1" hidden="0" allowOverlap="1">
                <wp:simplePos x="0" y="0"/>
                <wp:positionH relativeFrom="character">
                  <wp:posOffset>-176460</wp:posOffset>
                </wp:positionH>
                <wp:positionV relativeFrom="line">
                  <wp:posOffset>-94962</wp:posOffset>
                </wp:positionV>
                <wp:extent cx="320570" cy="420113"/>
                <wp:effectExtent l="0" t="0" r="0" b="0"/>
                <wp:wrapNone/>
                <wp:docPr id="1651" name="对象 1651"/>
                <wp:cNvGraphicFramePr>
                  <a:graphicFrameLocks noChangeAspect="0" noSelect="1"/>
                </wp:cNvGraphicFramePr>
                <a:graphic>
                  <a:graphicData uri="http://schemas.microsoft.com/office/word/2010/wordprocessingInk">
                    <w14:contentPart bwMode="auto" r:id="rId1102">
                      <w14:nvContentPartPr>
                        <w14:cNvContentPartPr/>
                      </w14:nvContentPartPr>
                      <w14:xfrm>
                        <a:off x="0" y="0"/>
                        <a:ext cx="320570" cy="420113"/>
                      </w14:xfrm>
                    </w14:contentPart>
                  </a:graphicData>
                </a:graphic>
              </wp:anchor>
            </w:drawing>
          </mc:Choice>
          <mc:Fallback>
            <w:pict>
              <v:shape type="#_x0000_t75" id="对象 1652" o:spid="_x0000_s1652" fillcolor="#FFFFFF" stroked="t" strokeweight="1.0pt" style="position:absolute;&#10;margin-left:-13.894488pt;&#10;margin-top:-7.4773235pt;&#10;width:25.241732pt;&#10;height:33.07984pt;&#10;z-index:1145;&#10;mso-position-horizontal:absolute;&#10;mso-position-horizontal-relative:char;&#10;mso-position-vertical:absolute;&#10;mso-position-vertical-relative:line;&#10;mso-wrap-distance-left:6.7498426pt;&#10;mso-wrap-distance-right:6.7498426pt;">
                <v:stroke color="#000000"/>
                <v:imagedata r:id="rId1103"/>
                <o:lock selection="t"/>
              </v:shape>
            </w:pict>
          </mc:Fallback>
        </mc:AlternateContent>
      </w:r>
      <w:r>
        <w:rPr>
          <w:rFonts w:hint="eastAsia"/>
        </w:rPr>
        <w:t>阶导数过零点？</w:t>
      </w:r>
    </w:p>
    <w:p>
      <w:pPr>
        <w:rPr>
          <w:rFonts w:hint="eastAsia"/>
        </w:rPr>
      </w:pPr>
      <w:r>
        <w:rPr>
          <w:rFonts w:hint="eastAsia"/>
        </w:rPr>
        <w:t xml:space="preserve">   A. Roberts</w:t>
      </w:r>
    </w:p>
    <w:p>
      <w:pPr>
        <w:rPr>
          <w:rFonts w:hint="eastAsia"/>
        </w:rPr>
      </w:pPr>
      <w:r>
        <w:rPr>
          <w:rFonts w:hint="eastAsia"/>
        </w:rPr>
        <w:t xml:space="preserve">   B. Sobel</w:t>
      </w:r>
    </w:p>
    <w:p>
      <w:pPr>
        <w:rPr>
          <w:rFonts w:hint="eastAsia"/>
        </w:rPr>
      </w:pPr>
      <w:r>
        <w:rPr>
          <w:rFonts w:hint="eastAsia"/>
        </w:rPr>
        <w:t xml:space="preserve">   C. Prewitt</w:t>
      </w:r>
    </w:p>
    <w:p>
      <w:pPr>
        <w:rPr>
          <w:rFonts w:hint="eastAsia"/>
        </w:rPr>
      </w:pPr>
      <w:r>
        <w:rPr>
          <w:rFonts w:hint="eastAsia"/>
        </w:rPr>
        <w:t xml:space="preserve">   D</w:t>
      </w:r>
      <w:r>
        <mc:AlternateContent>
          <mc:Choice Requires="wps">
            <w:drawing>
              <wp:anchor distT="0" distB="0" distL="85723" distR="85723" simplePos="0" relativeHeight="1044" behindDoc="0" locked="0" layoutInCell="1" hidden="0" allowOverlap="1">
                <wp:simplePos x="0" y="0"/>
                <wp:positionH relativeFrom="character">
                  <wp:posOffset>-169988</wp:posOffset>
                </wp:positionH>
                <wp:positionV relativeFrom="line">
                  <wp:posOffset>-62005</wp:posOffset>
                </wp:positionV>
                <wp:extent cx="277740" cy="238338"/>
                <wp:effectExtent l="0" t="0" r="0" b="0"/>
                <wp:wrapNone/>
                <wp:docPr id="1654" name="对象 1654"/>
                <wp:cNvGraphicFramePr>
                  <a:graphicFrameLocks noChangeAspect="0" noSelect="1"/>
                </wp:cNvGraphicFramePr>
                <a:graphic>
                  <a:graphicData uri="http://schemas.microsoft.com/office/word/2010/wordprocessingInk">
                    <w14:contentPart bwMode="auto" r:id="rId1104">
                      <w14:nvContentPartPr>
                        <w14:cNvContentPartPr/>
                      </w14:nvContentPartPr>
                      <w14:xfrm>
                        <a:off x="0" y="0"/>
                        <a:ext cx="277740" cy="238338"/>
                      </w14:xfrm>
                    </w14:contentPart>
                  </a:graphicData>
                </a:graphic>
              </wp:anchor>
            </w:drawing>
          </mc:Choice>
          <mc:Fallback>
            <w:pict>
              <v:shape type="#_x0000_t75" id="对象 1655" o:spid="_x0000_s1655" fillcolor="#FFFFFF" stroked="t" strokeweight="1.0pt" style="position:absolute;&#10;margin-left:-13.384882pt;&#10;margin-top:-4.8822837pt;&#10;width:21.869291pt;&#10;height:18.766771pt;&#10;z-index:1044;&#10;mso-position-horizontal:absolute;&#10;mso-position-horizontal-relative:char;&#10;mso-position-vertical:absolute;&#10;mso-position-vertical-relative:line;&#10;mso-wrap-distance-left:6.7498426pt;&#10;mso-wrap-distance-right:6.7498426pt;">
                <v:stroke color="#000000"/>
                <v:imagedata r:id="rId1105"/>
                <o:lock selection="t"/>
              </v:shape>
            </w:pict>
          </mc:Fallback>
        </mc:AlternateContent>
      </w:r>
      <w:r>
        <w:rPr>
          <w:rFonts w:hint="eastAsia"/>
        </w:rPr>
        <w:t>. Laplacian</w:t>
      </w:r>
    </w:p>
    <w:p>
      <w:pPr>
        <w:rPr>
          <w:rFonts w:hint="eastAsia"/>
        </w:rPr>
      </w:pPr>
    </w:p>
    <w:p>
      <w:pPr>
        <w:rPr>
          <w:rFonts w:hint="eastAsia"/>
        </w:rPr>
      </w:pPr>
      <w:r>
        <w:rPr>
          <w:rFonts w:hint="eastAsia"/>
        </w:rPr>
        <w:t>6. 图像压缩中，DCT变换后通常对哪个区域的系数进行更多压缩？</w:t>
      </w:r>
    </w:p>
    <w:p>
      <w:pPr>
        <w:rPr>
          <w:rFonts w:hint="eastAsia"/>
        </w:rPr>
      </w:pPr>
      <w:r>
        <w:rPr>
          <w:rFonts w:hint="eastAsia"/>
        </w:rPr>
        <w:t xml:space="preserve">   A. 低频</w:t>
      </w:r>
    </w:p>
    <w:p>
      <w:pPr>
        <w:rPr>
          <w:rFonts w:hint="eastAsia"/>
        </w:rPr>
      </w:pPr>
      <w:r>
        <w:rPr>
          <w:rFonts w:hint="eastAsia"/>
        </w:rPr>
        <w:t xml:space="preserve">   B. 中频</w:t>
      </w:r>
    </w:p>
    <w:p>
      <w:pPr>
        <w:rPr>
          <w:rFonts w:hint="eastAsia"/>
        </w:rPr>
      </w:pPr>
      <w:r>
        <w:rPr>
          <w:rFonts w:hint="eastAsia"/>
        </w:rPr>
        <w:t xml:space="preserve">   C</w:t>
      </w:r>
      <w:r>
        <mc:AlternateContent>
          <mc:Choice Requires="wps">
            <w:drawing>
              <wp:anchor distT="0" distB="0" distL="85723" distR="85723" simplePos="0" relativeHeight="1043" behindDoc="0" locked="0" layoutInCell="1" hidden="0" allowOverlap="1">
                <wp:simplePos x="0" y="0"/>
                <wp:positionH relativeFrom="character">
                  <wp:posOffset>-163849</wp:posOffset>
                </wp:positionH>
                <wp:positionV relativeFrom="line">
                  <wp:posOffset>-63790</wp:posOffset>
                </wp:positionV>
                <wp:extent cx="316647" cy="271009"/>
                <wp:effectExtent l="0" t="0" r="0" b="0"/>
                <wp:wrapNone/>
                <wp:docPr id="1657" name="对象 1657"/>
                <wp:cNvGraphicFramePr>
                  <a:graphicFrameLocks noChangeAspect="0" noSelect="1"/>
                </wp:cNvGraphicFramePr>
                <a:graphic>
                  <a:graphicData uri="http://schemas.microsoft.com/office/word/2010/wordprocessingInk">
                    <w14:contentPart bwMode="auto" r:id="rId1106">
                      <w14:nvContentPartPr>
                        <w14:cNvContentPartPr/>
                      </w14:nvContentPartPr>
                      <w14:xfrm>
                        <a:off x="0" y="0"/>
                        <a:ext cx="316647" cy="271009"/>
                      </w14:xfrm>
                    </w14:contentPart>
                  </a:graphicData>
                </a:graphic>
              </wp:anchor>
            </w:drawing>
          </mc:Choice>
          <mc:Fallback>
            <w:pict>
              <v:shape type="#_x0000_t75" id="对象 1658" o:spid="_x0000_s1658" fillcolor="#FFFFFF" stroked="t" strokeweight="1.0pt" style="position:absolute;&#10;margin-left:-12.901496pt;&#10;margin-top:-5.022835pt;&#10;width:24.932835pt;&#10;height:21.339293pt;&#10;z-index:1043;&#10;mso-position-horizontal:absolute;&#10;mso-position-horizontal-relative:char;&#10;mso-position-vertical:absolute;&#10;mso-position-vertical-relative:line;&#10;mso-wrap-distance-left:6.7498426pt;&#10;mso-wrap-distance-right:6.7498426pt;">
                <v:stroke color="#000000"/>
                <v:imagedata r:id="rId1107"/>
                <o:lock selection="t"/>
              </v:shape>
            </w:pict>
          </mc:Fallback>
        </mc:AlternateContent>
      </w:r>
      <w:r>
        <w:rPr>
          <w:rFonts w:hint="eastAsia"/>
        </w:rPr>
        <w:t>. 高频</w:t>
      </w:r>
    </w:p>
    <w:p>
      <w:pPr>
        <w:rPr>
          <w:rFonts w:hint="eastAsia"/>
        </w:rPr>
      </w:pPr>
      <w:r>
        <w:rPr>
          <w:rFonts w:hint="eastAsia"/>
        </w:rPr>
        <w:t xml:space="preserve">   D. 所有频率</w:t>
      </w:r>
    </w:p>
    <w:p>
      <w:pPr>
        <w:rPr>
          <w:rFonts w:hint="eastAsia"/>
        </w:rPr>
      </w:pPr>
    </w:p>
    <w:p>
      <w:pPr>
        <w:rPr>
          <w:rFonts w:hint="eastAsia"/>
        </w:rPr>
      </w:pPr>
      <w:r>
        <w:rPr>
          <w:rFonts w:hint="eastAsia"/>
        </w:rPr>
        <w:t>7. 下列哪种分割方法基于灰度不连续性？</w:t>
      </w:r>
    </w:p>
    <w:p>
      <w:pPr>
        <w:rPr>
          <w:rFonts w:hint="eastAsia"/>
        </w:rPr>
      </w:pPr>
      <w:r>
        <w:rPr>
          <w:rFonts w:hint="eastAsia"/>
        </w:rPr>
        <w:t xml:space="preserve">   A. 阈值法</w:t>
      </w:r>
      <w:r>
        <mc:AlternateContent>
          <mc:Choice Requires="wps">
            <w:drawing>
              <wp:anchor distT="0" distB="0" distL="85723" distR="85723" simplePos="0" relativeHeight="1144" behindDoc="0" locked="0" layoutInCell="1" hidden="0" allowOverlap="1">
                <wp:simplePos x="0" y="0"/>
                <wp:positionH relativeFrom="character">
                  <wp:posOffset>622165</wp:posOffset>
                </wp:positionH>
                <wp:positionV relativeFrom="line">
                  <wp:posOffset>-10623</wp:posOffset>
                </wp:positionV>
                <wp:extent cx="763572" cy="52601"/>
                <wp:effectExtent l="0" t="0" r="0" b="0"/>
                <wp:wrapNone/>
                <wp:docPr id="1660" name="对象 1660"/>
                <wp:cNvGraphicFramePr>
                  <a:graphicFrameLocks noChangeAspect="0" noSelect="1"/>
                </wp:cNvGraphicFramePr>
                <a:graphic>
                  <a:graphicData uri="http://schemas.microsoft.com/office/word/2010/wordprocessingInk">
                    <w14:contentPart bwMode="auto" r:id="rId1108">
                      <w14:nvContentPartPr>
                        <w14:cNvContentPartPr/>
                      </w14:nvContentPartPr>
                      <w14:xfrm>
                        <a:off x="0" y="0"/>
                        <a:ext cx="763572" cy="52601"/>
                      </w14:xfrm>
                    </w14:contentPart>
                  </a:graphicData>
                </a:graphic>
              </wp:anchor>
            </w:drawing>
          </mc:Choice>
          <mc:Fallback>
            <w:pict>
              <v:shape type="#_x0000_t75" id="对象 1661" o:spid="_x0000_s1661" fillcolor="#FFFFFF" stroked="t" strokeweight="1.0pt" style="position:absolute;&#10;margin-left:48.98937pt;&#10;margin-top:-0.83645666pt;&#10;width:60.123783pt;&#10;height:4.141811pt;&#10;z-index:1144;&#10;mso-position-horizontal:absolute;&#10;mso-position-horizontal-relative:char;&#10;mso-position-vertical:absolute;&#10;mso-position-vertical-relative:line;&#10;mso-wrap-distance-left:6.7498426pt;&#10;mso-wrap-distance-right:6.7498426pt;">
                <v:stroke color="#000000"/>
                <v:imagedata r:id="rId1109"/>
                <o:lock selection="t"/>
              </v:shape>
            </w:pict>
          </mc:Fallback>
        </mc:AlternateContent>
      </w:r>
    </w:p>
    <w:p>
      <w:pPr>
        <w:rPr>
          <w:rFonts w:hint="eastAsia"/>
        </w:rPr>
      </w:pPr>
      <w:r>
        <w:rPr>
          <w:rFonts w:hint="eastAsia"/>
        </w:rPr>
        <w:t xml:space="preserve">   B. 区域生长法</w:t>
      </w:r>
    </w:p>
    <w:p>
      <w:pPr>
        <w:rPr>
          <w:rFonts w:hint="eastAsia"/>
        </w:rPr>
      </w:pPr>
      <w:r>
        <w:rPr>
          <w:rFonts w:hint="eastAsia"/>
        </w:rPr>
        <w:t xml:space="preserve">   C. 边缘检测法</w:t>
      </w:r>
    </w:p>
    <w:p>
      <w:pPr>
        <w:rPr>
          <w:rFonts w:hint="eastAsia"/>
        </w:rPr>
      </w:pPr>
      <w:r>
        <w:rPr>
          <w:rFonts w:hint="eastAsia"/>
        </w:rPr>
        <w:t xml:space="preserve">   D. 分裂合并法</w:t>
      </w:r>
    </w:p>
    <w:p>
      <w:pPr>
        <w:rPr>
          <w:rFonts w:hint="eastAsia"/>
        </w:rPr>
      </w:pPr>
    </w:p>
    <w:p>
      <w:pPr>
        <w:rPr>
          <w:rFonts w:hint="eastAsia"/>
        </w:rPr>
      </w:pPr>
      <w:r>
        <w:rPr>
          <w:rFonts w:hint="eastAsia"/>
        </w:rPr>
        <w:t>8. 关</w:t>
      </w:r>
      <w:r>
        <mc:AlternateContent>
          <mc:Choice Requires="wps">
            <w:drawing>
              <wp:anchor distT="0" distB="0" distL="85723" distR="85723" simplePos="0" relativeHeight="1041" behindDoc="0" locked="0" layoutInCell="1" hidden="0" allowOverlap="1">
                <wp:simplePos x="0" y="0"/>
                <wp:positionH relativeFrom="character">
                  <wp:posOffset>-161309</wp:posOffset>
                </wp:positionH>
                <wp:positionV relativeFrom="line">
                  <wp:posOffset>496029</wp:posOffset>
                </wp:positionV>
                <wp:extent cx="273998" cy="246840"/>
                <wp:effectExtent l="0" t="0" r="0" b="0"/>
                <wp:wrapNone/>
                <wp:docPr id="1663" name="对象 1663"/>
                <wp:cNvGraphicFramePr>
                  <a:graphicFrameLocks noChangeAspect="0" noSelect="1"/>
                </wp:cNvGraphicFramePr>
                <a:graphic>
                  <a:graphicData uri="http://schemas.microsoft.com/office/word/2010/wordprocessingInk">
                    <w14:contentPart bwMode="auto" r:id="rId1110">
                      <w14:nvContentPartPr>
                        <w14:cNvContentPartPr/>
                      </w14:nvContentPartPr>
                      <w14:xfrm>
                        <a:off x="0" y="0"/>
                        <a:ext cx="273998" cy="246840"/>
                      </w14:xfrm>
                    </w14:contentPart>
                  </a:graphicData>
                </a:graphic>
              </wp:anchor>
            </w:drawing>
          </mc:Choice>
          <mc:Fallback>
            <w:pict>
              <v:shape type="#_x0000_t75" id="对象 1664" o:spid="_x0000_s1664" fillcolor="#FFFFFF" stroked="t" strokeweight="1.0pt" style="position:absolute;&#10;margin-left:-12.701497pt;&#10;margin-top:39.0574pt;&#10;width:21.574646pt;&#10;height:19.43622pt;&#10;z-index:1041;&#10;mso-position-horizontal:absolute;&#10;mso-position-horizontal-relative:char;&#10;mso-position-vertical:absolute;&#10;mso-position-vertical-relative:line;&#10;mso-wrap-distance-left:6.7498426pt;&#10;mso-wrap-distance-right:6.7498426pt;">
                <v:stroke color="#000000"/>
                <v:imagedata r:id="rId1111"/>
                <o:lock selection="t"/>
              </v:shape>
            </w:pict>
          </mc:Fallback>
        </mc:AlternateContent>
      </w:r>
      <w:r>
        <mc:AlternateContent>
          <mc:Choice Requires="wps">
            <w:drawing>
              <wp:anchor distT="0" distB="0" distL="85723" distR="85723" simplePos="0" relativeHeight="1042" behindDoc="0" locked="0" layoutInCell="1" hidden="0" allowOverlap="1">
                <wp:simplePos x="0" y="0"/>
                <wp:positionH relativeFrom="character">
                  <wp:posOffset>-178454</wp:posOffset>
                </wp:positionH>
                <wp:positionV relativeFrom="line">
                  <wp:posOffset>-627449</wp:posOffset>
                </wp:positionV>
                <wp:extent cx="264501" cy="209953"/>
                <wp:effectExtent l="0" t="0" r="0" b="0"/>
                <wp:wrapNone/>
                <wp:docPr id="1666" name="对象 1666"/>
                <wp:cNvGraphicFramePr>
                  <a:graphicFrameLocks noChangeAspect="0" noSelect="1"/>
                </wp:cNvGraphicFramePr>
                <a:graphic>
                  <a:graphicData uri="http://schemas.microsoft.com/office/word/2010/wordprocessingInk">
                    <w14:contentPart bwMode="auto" r:id="rId1112">
                      <w14:nvContentPartPr>
                        <w14:cNvContentPartPr/>
                      </w14:nvContentPartPr>
                      <w14:xfrm>
                        <a:off x="0" y="0"/>
                        <a:ext cx="264501" cy="209953"/>
                      </w14:xfrm>
                    </w14:contentPart>
                  </a:graphicData>
                </a:graphic>
              </wp:anchor>
            </w:drawing>
          </mc:Choice>
          <mc:Fallback>
            <w:pict>
              <v:shape type="#_x0000_t75" id="对象 1667" o:spid="_x0000_s1667" fillcolor="#FFFFFF" stroked="t" strokeweight="1.0pt" style="position:absolute;&#10;margin-left:-14.051497pt;&#10;margin-top:-49.405434pt;&#10;width:20.82685pt;&#10;height:16.531734pt;&#10;z-index:1042;&#10;mso-position-horizontal:absolute;&#10;mso-position-horizontal-relative:char;&#10;mso-position-vertical:absolute;&#10;mso-position-vertical-relative:line;&#10;mso-wrap-distance-left:6.7498426pt;&#10;mso-wrap-distance-right:6.7498426pt;">
                <v:stroke color="#000000"/>
                <v:imagedata r:id="rId1113"/>
                <o:lock selection="t"/>
              </v:shape>
            </w:pict>
          </mc:Fallback>
        </mc:AlternateContent>
      </w:r>
      <w:r>
        <w:rPr>
          <w:rFonts w:hint="eastAsia"/>
        </w:rPr>
        <w:t>于形态学处理，正确的是：</w:t>
      </w:r>
    </w:p>
    <w:p>
      <w:pPr>
        <w:rPr>
          <w:rFonts w:hint="eastAsia"/>
        </w:rPr>
      </w:pPr>
      <w:r>
        <w:rPr>
          <w:rFonts w:hint="eastAsia"/>
        </w:rPr>
        <w:t xml:space="preserve">   A. 仅适用于二值图像</w:t>
      </w:r>
    </w:p>
    <w:p>
      <w:pPr>
        <w:rPr>
          <w:rFonts w:hint="eastAsia"/>
        </w:rPr>
      </w:pPr>
      <w:r>
        <w:rPr>
          <w:rFonts w:hint="eastAsia"/>
        </w:rPr>
        <w:t xml:space="preserve">   B. 结构元素大小不影响结果</w:t>
      </w:r>
    </w:p>
    <w:p>
      <w:pPr>
        <w:rPr>
          <w:rFonts w:hint="eastAsia"/>
        </w:rPr>
      </w:pPr>
      <w:r>
        <w:rPr>
          <w:rFonts w:hint="eastAsia"/>
        </w:rPr>
        <w:t xml:space="preserve">   C. 可以扩展到灰度图像</w:t>
      </w:r>
    </w:p>
    <w:p>
      <w:pPr>
        <w:rPr>
          <w:rFonts w:hint="eastAsia"/>
        </w:rPr>
      </w:pPr>
      <w:r>
        <w:rPr>
          <w:rFonts w:hint="eastAsia"/>
        </w:rPr>
        <w:t xml:space="preserve">   D. 不能用于边缘检测</w:t>
      </w:r>
    </w:p>
    <w:p>
      <w:pPr>
        <w:rPr>
          <w:rFonts w:hint="eastAsia"/>
        </w:rPr>
      </w:pPr>
    </w:p>
    <w:p>
      <w:pPr>
        <w:rPr>
          <w:rFonts w:hint="eastAsia"/>
        </w:rPr>
      </w:pPr>
      <w:r>
        <w:rPr>
          <w:rFonts w:hint="eastAsia"/>
        </w:rPr>
        <w:t>9. 下列哪种噪声的PDF服从指数分布？</w:t>
      </w:r>
    </w:p>
    <w:p>
      <w:pPr>
        <w:rPr>
          <w:rFonts w:hint="eastAsia"/>
        </w:rPr>
      </w:pPr>
      <w:r>
        <w:rPr>
          <w:rFonts w:hint="eastAsia"/>
        </w:rPr>
        <w:t xml:space="preserve">   A. 高斯噪声</w:t>
      </w:r>
    </w:p>
    <w:p>
      <w:pPr>
        <w:rPr>
          <w:rFonts w:hint="eastAsia"/>
        </w:rPr>
      </w:pPr>
      <w:r>
        <w:rPr>
          <w:rFonts w:hint="eastAsia"/>
        </w:rPr>
        <w:t xml:space="preserve">   B</w:t>
      </w:r>
      <w:r>
        <mc:AlternateContent>
          <mc:Choice Requires="wps">
            <w:drawing>
              <wp:anchor distT="0" distB="0" distL="85723" distR="85723" simplePos="0" relativeHeight="1040" behindDoc="0" locked="0" layoutInCell="1" hidden="0" allowOverlap="1">
                <wp:simplePos x="0" y="0"/>
                <wp:positionH relativeFrom="character">
                  <wp:posOffset>-185268</wp:posOffset>
                </wp:positionH>
                <wp:positionV relativeFrom="line">
                  <wp:posOffset>-31692</wp:posOffset>
                </wp:positionV>
                <wp:extent cx="305344" cy="212423"/>
                <wp:effectExtent l="0" t="0" r="0" b="0"/>
                <wp:wrapNone/>
                <wp:docPr id="1669" name="对象 1669"/>
                <wp:cNvGraphicFramePr>
                  <a:graphicFrameLocks noChangeAspect="0" noSelect="1"/>
                </wp:cNvGraphicFramePr>
                <a:graphic>
                  <a:graphicData uri="http://schemas.microsoft.com/office/word/2010/wordprocessingInk">
                    <w14:contentPart bwMode="auto" r:id="rId1114">
                      <w14:nvContentPartPr>
                        <w14:cNvContentPartPr/>
                      </w14:nvContentPartPr>
                      <w14:xfrm>
                        <a:off x="0" y="0"/>
                        <a:ext cx="305344" cy="212423"/>
                      </w14:xfrm>
                    </w14:contentPart>
                  </a:graphicData>
                </a:graphic>
              </wp:anchor>
            </w:drawing>
          </mc:Choice>
          <mc:Fallback>
            <w:pict>
              <v:shape type="#_x0000_t75" id="对象 1670" o:spid="_x0000_s1670" fillcolor="#FFFFFF" stroked="t" strokeweight="1.0pt" style="position:absolute;&#10;margin-left:-14.588033pt;&#10;margin-top:-2.495433pt;&#10;width:24.042835pt;&#10;height:16.726221pt;&#10;z-index:1040;&#10;mso-position-horizontal:absolute;&#10;mso-position-horizontal-relative:char;&#10;mso-position-vertical:absolute;&#10;mso-position-vertical-relative:line;&#10;mso-wrap-distance-left:6.7498426pt;&#10;mso-wrap-distance-right:6.7498426pt;">
                <v:stroke color="#000000"/>
                <v:imagedata r:id="rId1115"/>
                <o:lock selection="t"/>
              </v:shape>
            </w:pict>
          </mc:Fallback>
        </mc:AlternateContent>
      </w:r>
      <w:r>
        <w:rPr>
          <w:rFonts w:hint="eastAsia"/>
        </w:rPr>
        <w:t>. 瑞利噪声</w:t>
      </w:r>
    </w:p>
    <w:p>
      <w:pPr>
        <w:rPr>
          <w:rFonts w:hint="eastAsia"/>
        </w:rPr>
      </w:pPr>
      <w:r>
        <w:rPr>
          <w:rFonts w:hint="eastAsia"/>
        </w:rPr>
        <w:t xml:space="preserve">   C. 均匀噪声</w:t>
      </w:r>
    </w:p>
    <w:p>
      <w:pPr>
        <w:rPr>
          <w:rFonts w:hint="eastAsia"/>
        </w:rPr>
      </w:pPr>
      <w:r>
        <w:rPr>
          <w:rFonts w:hint="eastAsia"/>
        </w:rPr>
        <w:t xml:space="preserve">   D. 椒盐噪声</w:t>
      </w:r>
    </w:p>
    <w:p>
      <w:pPr>
        <w:rPr>
          <w:rFonts w:hint="eastAsia"/>
        </w:rPr>
      </w:pPr>
    </w:p>
    <w:p>
      <w:pPr>
        <w:rPr>
          <w:rFonts w:hint="eastAsia"/>
        </w:rPr>
      </w:pPr>
      <w:r>
        <w:rPr>
          <w:rFonts w:hint="eastAsia"/>
        </w:rPr>
        <w:t>10. 图像缩放会导致：</w:t>
      </w:r>
    </w:p>
    <w:p>
      <w:pPr>
        <w:rPr>
          <w:rFonts w:hint="eastAsia"/>
        </w:rPr>
      </w:pPr>
      <w:r>
        <w:rPr>
          <w:rFonts w:hint="eastAsia"/>
        </w:rPr>
        <w:t xml:space="preserve">    A. 灰度变化</w:t>
      </w:r>
    </w:p>
    <w:p>
      <w:pPr>
        <w:rPr>
          <w:rFonts w:hint="eastAsia"/>
        </w:rPr>
      </w:pPr>
      <w:r>
        <w:rPr>
          <w:rFonts w:hint="eastAsia"/>
        </w:rPr>
        <w:t xml:space="preserve">    B</w:t>
      </w:r>
      <w:r>
        <mc:AlternateContent>
          <mc:Choice Requires="wps">
            <w:drawing>
              <wp:anchor distT="0" distB="0" distL="85723" distR="85723" simplePos="0" relativeHeight="1039" behindDoc="0" locked="0" layoutInCell="1" hidden="0" allowOverlap="1">
                <wp:simplePos x="0" y="0"/>
                <wp:positionH relativeFrom="character">
                  <wp:posOffset>-185566</wp:posOffset>
                </wp:positionH>
                <wp:positionV relativeFrom="line">
                  <wp:posOffset>65690</wp:posOffset>
                </wp:positionV>
                <wp:extent cx="317916" cy="273892"/>
                <wp:effectExtent l="0" t="0" r="0" b="0"/>
                <wp:wrapNone/>
                <wp:docPr id="1672" name="对象 1672"/>
                <wp:cNvGraphicFramePr>
                  <a:graphicFrameLocks noChangeAspect="0" noSelect="1"/>
                </wp:cNvGraphicFramePr>
                <a:graphic>
                  <a:graphicData uri="http://schemas.microsoft.com/office/word/2010/wordprocessingInk">
                    <w14:contentPart bwMode="auto" r:id="rId1116">
                      <w14:nvContentPartPr>
                        <w14:cNvContentPartPr/>
                      </w14:nvContentPartPr>
                      <w14:xfrm>
                        <a:off x="0" y="0"/>
                        <a:ext cx="317916" cy="273892"/>
                      </w14:xfrm>
                    </w14:contentPart>
                  </a:graphicData>
                </a:graphic>
              </wp:anchor>
            </w:drawing>
          </mc:Choice>
          <mc:Fallback>
            <w:pict>
              <v:shape type="#_x0000_t75" id="对象 1673" o:spid="_x0000_s1673" fillcolor="#FFFFFF" stroked="t" strokeweight="1.0pt" style="position:absolute;&#10;margin-left:-14.611497pt;&#10;margin-top:5.172441pt;&#10;width:25.032757pt;&#10;height:21.5663pt;&#10;z-index:1039;&#10;mso-position-horizontal:absolute;&#10;mso-position-horizontal-relative:char;&#10;mso-position-vertical:absolute;&#10;mso-position-vertical-relative:line;&#10;mso-wrap-distance-left:6.7498426pt;&#10;mso-wrap-distance-right:6.7498426pt;">
                <v:stroke color="#000000"/>
                <v:imagedata r:id="rId1117"/>
                <o:lock selection="t"/>
              </v:shape>
            </w:pict>
          </mc:Fallback>
        </mc:AlternateContent>
      </w:r>
      <w:r>
        <w:rPr>
          <w:rFonts w:hint="eastAsia"/>
        </w:rPr>
        <w:t>. 几何畸变</w:t>
      </w:r>
    </w:p>
    <w:p>
      <w:pPr>
        <w:rPr>
          <w:rFonts w:hint="eastAsia"/>
        </w:rPr>
      </w:pPr>
      <w:r>
        <w:rPr>
          <w:rFonts w:hint="eastAsia"/>
        </w:rPr>
        <w:t xml:space="preserve">    C. 需要插值处理</w:t>
      </w:r>
    </w:p>
    <w:p>
      <w:pPr>
        <w:rPr>
          <w:rFonts w:hint="eastAsia"/>
        </w:rPr>
      </w:pPr>
      <w:r>
        <w:rPr>
          <w:rFonts w:hint="eastAsia"/>
        </w:rPr>
        <w:t xml:space="preserve">    D. 噪声增加</w:t>
      </w:r>
    </w:p>
    <w:p>
      <w:pPr>
        <w:bidi w:val="0"/>
        <w:rPr>
          <w:rFonts w:ascii="Calibri" w:eastAsia="宋体" w:cs="Arial" w:hAnsi="Calibri" w:hint="eastAsia"/>
          <w:kern w:val="2"/>
          <w:sz w:val="21"/>
          <w:szCs w:val="24"/>
          <w:lang w:val="en-US" w:eastAsia="zh-CN" w:bidi="ar-SA"/>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jc w:val="left"/>
        <w:rPr>
          <w:rFonts w:hint="eastAsia"/>
          <w:lang w:val="en-US" w:eastAsia="zh-CN"/>
        </w:rPr>
      </w:pPr>
    </w:p>
    <w:p>
      <w:pPr>
        <w:bidi w:val="0"/>
        <w:jc w:val="left"/>
        <w:rPr>
          <w:rFonts w:hint="eastAsia"/>
          <w:lang w:val="en-US" w:eastAsia="zh-CN"/>
        </w:rPr>
      </w:pPr>
      <w:r>
        <w:rPr>
          <w:rFonts w:hint="eastAsia"/>
          <w:lang w:val="en-US" w:eastAsia="zh-CN"/>
        </w:rPr>
        <w:t>答案：</w:t>
      </w:r>
    </w:p>
    <w:p>
      <w:pPr>
        <w:bidi w:val="0"/>
        <w:jc w:val="left"/>
        <w:rPr>
          <w:lang w:val="en-US" w:eastAsia="zh-CN"/>
        </w:rPr>
      </w:pPr>
      <w:r>
        <w:rPr>
          <w:lang w:val="en-US" w:eastAsia="zh-CN"/>
        </w:rPr>
        <w:t>以下是两套模拟试卷的参考答案：</w:t>
      </w:r>
    </w:p>
    <w:p>
      <w:pPr>
        <w:bidi w:val="0"/>
        <w:jc w:val="left"/>
        <w:rPr>
          <w:lang w:val="en-US" w:eastAsia="zh-CN"/>
        </w:rPr>
      </w:pPr>
    </w:p>
    <w:p>
      <w:pPr>
        <w:bidi w:val="0"/>
        <w:jc w:val="left"/>
        <w:rPr>
          <w:lang w:val="en-US" w:eastAsia="zh-CN"/>
        </w:rPr>
      </w:pPr>
      <w:r>
        <w:rPr>
          <w:lang w:val="en-US" w:eastAsia="zh-CN"/>
        </w:rPr>
        <w:t>---</w:t>
      </w:r>
    </w:p>
    <w:p>
      <w:pPr>
        <w:bidi w:val="0"/>
        <w:jc w:val="left"/>
        <w:rPr>
          <w:lang w:val="en-US" w:eastAsia="zh-CN"/>
        </w:rPr>
      </w:pPr>
    </w:p>
    <w:p>
      <w:pPr>
        <w:bidi w:val="0"/>
        <w:jc w:val="left"/>
        <w:rPr>
          <w:lang w:val="en-US" w:eastAsia="zh-CN"/>
        </w:rPr>
      </w:pPr>
      <w:r>
        <w:rPr>
          <w:lang w:val="en-US" w:eastAsia="zh-CN"/>
        </w:rPr>
        <w:t>### 数字图像处理模拟试卷（第二套）答案</w:t>
      </w:r>
    </w:p>
    <w:p>
      <w:pPr>
        <w:bidi w:val="0"/>
        <w:jc w:val="left"/>
        <w:rPr>
          <w:lang w:val="en-US" w:eastAsia="zh-CN"/>
        </w:rPr>
      </w:pPr>
    </w:p>
    <w:p>
      <w:pPr>
        <w:bidi w:val="0"/>
        <w:jc w:val="left"/>
        <w:rPr>
          <w:lang w:val="en-US" w:eastAsia="zh-CN"/>
        </w:rPr>
      </w:pPr>
      <w:r>
        <w:rPr>
          <w:lang w:val="en-US" w:eastAsia="zh-CN"/>
        </w:rPr>
        <w:t>#### 一、填空题答案</w:t>
      </w:r>
    </w:p>
    <w:p>
      <w:pPr>
        <w:bidi w:val="0"/>
        <w:jc w:val="left"/>
        <w:rPr>
          <w:lang w:val="en-US" w:eastAsia="zh-CN"/>
        </w:rPr>
      </w:pPr>
      <w:r>
        <w:rPr>
          <w:lang w:val="en-US" w:eastAsia="zh-CN"/>
        </w:rPr>
        <w:t xml:space="preserve">1. 高频  </w:t>
      </w:r>
    </w:p>
    <w:p>
      <w:pPr>
        <w:bidi w:val="0"/>
        <w:jc w:val="left"/>
        <w:rPr>
          <w:lang w:val="en-US" w:eastAsia="zh-CN"/>
        </w:rPr>
      </w:pPr>
      <w:r>
        <w:rPr>
          <w:lang w:val="en-US" w:eastAsia="zh-CN"/>
        </w:rPr>
        <w:t xml:space="preserve">2. 低频/中心  </w:t>
      </w:r>
    </w:p>
    <w:p>
      <w:pPr>
        <w:bidi w:val="0"/>
        <w:jc w:val="left"/>
        <w:rPr>
          <w:lang w:val="en-US" w:eastAsia="zh-CN"/>
        </w:rPr>
      </w:pPr>
      <w:r>
        <w:rPr>
          <w:lang w:val="en-US" w:eastAsia="zh-CN"/>
        </w:rPr>
        <w:t xml:space="preserve">3. 连续相同像素值  </w:t>
      </w:r>
    </w:p>
    <w:p>
      <w:pPr>
        <w:bidi w:val="0"/>
        <w:jc w:val="left"/>
        <w:rPr>
          <w:lang w:val="en-US" w:eastAsia="zh-CN"/>
        </w:rPr>
      </w:pPr>
      <w:r>
        <w:rPr>
          <w:lang w:val="en-US" w:eastAsia="zh-CN"/>
        </w:rPr>
        <w:t xml:space="preserve">4. 奇  </w:t>
      </w:r>
    </w:p>
    <w:p>
      <w:pPr>
        <w:bidi w:val="0"/>
        <w:jc w:val="left"/>
        <w:rPr>
          <w:lang w:val="en-US" w:eastAsia="zh-CN"/>
        </w:rPr>
      </w:pPr>
      <w:r>
        <w:rPr>
          <w:lang w:val="en-US" w:eastAsia="zh-CN"/>
        </w:rPr>
        <w:t xml:space="preserve">5. 噪声功率谱，原始图像功率谱  </w:t>
      </w:r>
    </w:p>
    <w:p>
      <w:pPr>
        <w:bidi w:val="0"/>
        <w:jc w:val="left"/>
        <w:rPr>
          <w:lang w:val="en-US" w:eastAsia="zh-CN"/>
        </w:rPr>
      </w:pPr>
      <w:r>
        <w:rPr>
          <w:lang w:val="en-US" w:eastAsia="zh-CN"/>
        </w:rPr>
        <w:t xml:space="preserve">6. 扩大  </w:t>
      </w:r>
    </w:p>
    <w:p>
      <w:pPr>
        <w:bidi w:val="0"/>
        <w:jc w:val="left"/>
        <w:rPr>
          <w:lang w:val="en-US" w:eastAsia="zh-CN"/>
        </w:rPr>
      </w:pPr>
      <w:r>
        <w:rPr>
          <w:lang w:val="en-US" w:eastAsia="zh-CN"/>
        </w:rPr>
        <w:t xml:space="preserve">7. 高斯滤波，非极大值抑制  </w:t>
      </w:r>
    </w:p>
    <w:p>
      <w:pPr>
        <w:bidi w:val="0"/>
        <w:jc w:val="left"/>
        <w:rPr>
          <w:lang w:val="en-US" w:eastAsia="zh-CN"/>
        </w:rPr>
      </w:pPr>
      <w:r>
        <w:rPr>
          <w:lang w:val="en-US" w:eastAsia="zh-CN"/>
        </w:rPr>
        <w:t xml:space="preserve">8. 0.75 (512×512×24/8/1024/1024)  </w:t>
      </w:r>
    </w:p>
    <w:p>
      <w:pPr>
        <w:bidi w:val="0"/>
        <w:jc w:val="left"/>
        <w:rPr>
          <w:lang w:val="en-US" w:eastAsia="zh-CN"/>
        </w:rPr>
      </w:pPr>
      <w:r>
        <w:rPr>
          <w:lang w:val="en-US" w:eastAsia="zh-CN"/>
        </w:rPr>
        <w:t xml:space="preserve">9. 种子点  </w:t>
      </w:r>
    </w:p>
    <w:p>
      <w:pPr>
        <w:bidi w:val="0"/>
        <w:jc w:val="left"/>
        <w:rPr>
          <w:lang w:val="en-US" w:eastAsia="zh-CN"/>
        </w:rPr>
      </w:pPr>
      <w:r>
        <w:rPr>
          <w:lang w:val="en-US" w:eastAsia="zh-CN"/>
        </w:rPr>
        <w:t xml:space="preserve">10. 高频分量，动态范围  </w:t>
      </w:r>
    </w:p>
    <w:p>
      <w:pPr>
        <w:bidi w:val="0"/>
        <w:jc w:val="left"/>
        <w:rPr>
          <w:lang w:val="en-US" w:eastAsia="zh-CN"/>
        </w:rPr>
      </w:pPr>
    </w:p>
    <w:p>
      <w:pPr>
        <w:bidi w:val="0"/>
        <w:jc w:val="left"/>
        <w:rPr>
          <w:lang w:val="en-US" w:eastAsia="zh-CN"/>
        </w:rPr>
      </w:pPr>
      <w:r>
        <w:rPr>
          <w:lang w:val="en-US" w:eastAsia="zh-CN"/>
        </w:rPr>
        <w:t>#### 二、选择题答案</w:t>
      </w:r>
    </w:p>
    <w:p>
      <w:pPr>
        <w:bidi w:val="0"/>
        <w:jc w:val="left"/>
        <w:rPr>
          <w:lang w:val="en-US" w:eastAsia="zh-CN"/>
        </w:rPr>
      </w:pPr>
      <w:r>
        <w:rPr>
          <w:lang w:val="en-US" w:eastAsia="zh-CN"/>
        </w:rPr>
        <w:t xml:space="preserve">1. B  </w:t>
      </w:r>
    </w:p>
    <w:p>
      <w:pPr>
        <w:bidi w:val="0"/>
        <w:jc w:val="left"/>
        <w:rPr>
          <w:lang w:val="en-US" w:eastAsia="zh-CN"/>
        </w:rPr>
      </w:pPr>
      <w:r>
        <w:rPr>
          <w:lang w:val="en-US" w:eastAsia="zh-CN"/>
        </w:rPr>
        <w:t xml:space="preserve">2. D  </w:t>
      </w:r>
    </w:p>
    <w:p>
      <w:pPr>
        <w:bidi w:val="0"/>
        <w:jc w:val="left"/>
        <w:rPr>
          <w:lang w:val="en-US" w:eastAsia="zh-CN"/>
        </w:rPr>
      </w:pPr>
      <w:r>
        <w:rPr>
          <w:lang w:val="en-US" w:eastAsia="zh-CN"/>
        </w:rPr>
        <w:t xml:space="preserve">3. B  </w:t>
      </w:r>
    </w:p>
    <w:p>
      <w:pPr>
        <w:bidi w:val="0"/>
        <w:jc w:val="left"/>
        <w:rPr>
          <w:lang w:val="en-US" w:eastAsia="zh-CN"/>
        </w:rPr>
      </w:pPr>
      <w:r>
        <w:rPr>
          <w:lang w:val="en-US" w:eastAsia="zh-CN"/>
        </w:rPr>
        <w:t xml:space="preserve">4. B  </w:t>
      </w:r>
    </w:p>
    <w:p>
      <w:pPr>
        <w:bidi w:val="0"/>
        <w:jc w:val="left"/>
        <w:rPr>
          <w:lang w:val="en-US" w:eastAsia="zh-CN"/>
        </w:rPr>
      </w:pPr>
      <w:r>
        <w:rPr>
          <w:lang w:val="en-US" w:eastAsia="zh-CN"/>
        </w:rPr>
        <w:t xml:space="preserve">5. C  </w:t>
      </w:r>
    </w:p>
    <w:p>
      <w:pPr>
        <w:bidi w:val="0"/>
        <w:jc w:val="left"/>
        <w:rPr>
          <w:lang w:val="en-US" w:eastAsia="zh-CN"/>
        </w:rPr>
      </w:pPr>
      <w:r>
        <w:rPr>
          <w:lang w:val="en-US" w:eastAsia="zh-CN"/>
        </w:rPr>
        <w:t xml:space="preserve">6. B  </w:t>
      </w:r>
    </w:p>
    <w:p>
      <w:pPr>
        <w:bidi w:val="0"/>
        <w:jc w:val="left"/>
        <w:rPr>
          <w:lang w:val="en-US" w:eastAsia="zh-CN"/>
        </w:rPr>
      </w:pPr>
      <w:r>
        <w:rPr>
          <w:lang w:val="en-US" w:eastAsia="zh-CN"/>
        </w:rPr>
        <w:t xml:space="preserve">7. B  </w:t>
      </w:r>
    </w:p>
    <w:p>
      <w:pPr>
        <w:bidi w:val="0"/>
        <w:jc w:val="left"/>
        <w:rPr>
          <w:lang w:val="en-US" w:eastAsia="zh-CN"/>
        </w:rPr>
      </w:pPr>
      <w:r>
        <w:rPr>
          <w:lang w:val="en-US" w:eastAsia="zh-CN"/>
        </w:rPr>
        <w:t xml:space="preserve">8. C  </w:t>
      </w:r>
    </w:p>
    <w:p>
      <w:pPr>
        <w:bidi w:val="0"/>
        <w:jc w:val="left"/>
        <w:rPr>
          <w:lang w:val="en-US" w:eastAsia="zh-CN"/>
        </w:rPr>
      </w:pPr>
      <w:r>
        <w:rPr>
          <w:lang w:val="en-US" w:eastAsia="zh-CN"/>
        </w:rPr>
        <w:t xml:space="preserve">9. C  </w:t>
      </w:r>
    </w:p>
    <w:p>
      <w:pPr>
        <w:bidi w:val="0"/>
        <w:jc w:val="left"/>
        <w:rPr>
          <w:lang w:val="en-US" w:eastAsia="zh-CN"/>
        </w:rPr>
      </w:pPr>
      <w:r>
        <w:rPr>
          <w:lang w:val="en-US" w:eastAsia="zh-CN"/>
        </w:rPr>
        <w:t xml:space="preserve">10. D  </w:t>
      </w:r>
    </w:p>
    <w:p>
      <w:pPr>
        <w:bidi w:val="0"/>
        <w:jc w:val="left"/>
        <w:rPr>
          <w:lang w:val="en-US" w:eastAsia="zh-CN"/>
        </w:rPr>
      </w:pPr>
    </w:p>
    <w:p>
      <w:pPr>
        <w:bidi w:val="0"/>
        <w:jc w:val="left"/>
        <w:rPr>
          <w:lang w:val="en-US" w:eastAsia="zh-CN"/>
        </w:rPr>
      </w:pPr>
      <w:r>
        <w:rPr>
          <w:lang w:val="en-US" w:eastAsia="zh-CN"/>
        </w:rPr>
        <w:t>#### 三、判断题答案</w:t>
      </w:r>
    </w:p>
    <w:p>
      <w:pPr>
        <w:bidi w:val="0"/>
        <w:jc w:val="left"/>
        <w:rPr>
          <w:lang w:val="en-US" w:eastAsia="zh-CN"/>
        </w:rPr>
      </w:pPr>
      <w:r>
        <w:rPr>
          <w:lang w:val="en-US" w:eastAsia="zh-CN"/>
        </w:rPr>
        <w:t xml:space="preserve">1. √  </w:t>
      </w:r>
    </w:p>
    <w:p>
      <w:pPr>
        <w:bidi w:val="0"/>
        <w:jc w:val="left"/>
        <w:rPr>
          <w:lang w:val="en-US" w:eastAsia="zh-CN"/>
        </w:rPr>
      </w:pPr>
      <w:r>
        <w:rPr>
          <w:lang w:val="en-US" w:eastAsia="zh-CN"/>
        </w:rPr>
        <w:t xml:space="preserve">2. √  </w:t>
      </w:r>
    </w:p>
    <w:p>
      <w:pPr>
        <w:bidi w:val="0"/>
        <w:jc w:val="left"/>
        <w:rPr>
          <w:lang w:val="en-US" w:eastAsia="zh-CN"/>
        </w:rPr>
      </w:pPr>
      <w:r>
        <w:rPr>
          <w:lang w:val="en-US" w:eastAsia="zh-CN"/>
        </w:rPr>
        <w:t xml:space="preserve">3. ×（二阶微分）  </w:t>
      </w:r>
    </w:p>
    <w:p>
      <w:pPr>
        <w:bidi w:val="0"/>
        <w:jc w:val="left"/>
        <w:rPr>
          <w:lang w:val="en-US" w:eastAsia="zh-CN"/>
        </w:rPr>
      </w:pPr>
      <w:r>
        <w:rPr>
          <w:lang w:val="en-US" w:eastAsia="zh-CN"/>
        </w:rPr>
        <w:t xml:space="preserve">4. √  </w:t>
      </w:r>
    </w:p>
    <w:p>
      <w:pPr>
        <w:bidi w:val="0"/>
        <w:jc w:val="left"/>
        <w:rPr>
          <w:lang w:val="en-US" w:eastAsia="zh-CN"/>
        </w:rPr>
      </w:pPr>
      <w:r>
        <w:rPr>
          <w:lang w:val="en-US" w:eastAsia="zh-CN"/>
        </w:rPr>
        <w:t xml:space="preserve">5. √  </w:t>
      </w:r>
    </w:p>
    <w:p>
      <w:pPr>
        <w:bidi w:val="0"/>
        <w:jc w:val="left"/>
        <w:rPr>
          <w:lang w:val="en-US" w:eastAsia="zh-CN"/>
        </w:rPr>
      </w:pPr>
      <w:r>
        <w:rPr>
          <w:lang w:val="en-US" w:eastAsia="zh-CN"/>
        </w:rPr>
        <w:t xml:space="preserve">6. √  </w:t>
      </w:r>
    </w:p>
    <w:p>
      <w:pPr>
        <w:bidi w:val="0"/>
        <w:jc w:val="left"/>
        <w:rPr>
          <w:lang w:val="en-US" w:eastAsia="zh-CN"/>
        </w:rPr>
      </w:pPr>
      <w:r>
        <w:rPr>
          <w:lang w:val="en-US" w:eastAsia="zh-CN"/>
        </w:rPr>
        <w:t xml:space="preserve">7. √  </w:t>
      </w:r>
    </w:p>
    <w:p>
      <w:pPr>
        <w:bidi w:val="0"/>
        <w:jc w:val="left"/>
        <w:rPr>
          <w:lang w:val="en-US" w:eastAsia="zh-CN"/>
        </w:rPr>
      </w:pPr>
      <w:r>
        <w:rPr>
          <w:lang w:val="en-US" w:eastAsia="zh-CN"/>
        </w:rPr>
        <w:t xml:space="preserve">8. √  </w:t>
      </w:r>
    </w:p>
    <w:p>
      <w:pPr>
        <w:bidi w:val="0"/>
        <w:jc w:val="left"/>
        <w:rPr>
          <w:lang w:val="en-US" w:eastAsia="zh-CN"/>
        </w:rPr>
      </w:pPr>
      <w:r>
        <w:rPr>
          <w:lang w:val="en-US" w:eastAsia="zh-CN"/>
        </w:rPr>
        <w:t xml:space="preserve">9. √  </w:t>
      </w:r>
    </w:p>
    <w:p>
      <w:pPr>
        <w:bidi w:val="0"/>
        <w:jc w:val="left"/>
        <w:rPr>
          <w:lang w:val="en-US" w:eastAsia="zh-CN"/>
        </w:rPr>
      </w:pPr>
      <w:r>
        <w:rPr>
          <w:lang w:val="en-US" w:eastAsia="zh-CN"/>
        </w:rPr>
        <w:t xml:space="preserve">10. ×（无损压缩）  </w:t>
      </w:r>
    </w:p>
    <w:p>
      <w:pPr>
        <w:bidi w:val="0"/>
        <w:jc w:val="left"/>
        <w:rPr>
          <w:lang w:val="en-US" w:eastAsia="zh-CN"/>
        </w:rPr>
      </w:pPr>
    </w:p>
    <w:p>
      <w:pPr>
        <w:bidi w:val="0"/>
        <w:jc w:val="left"/>
        <w:rPr>
          <w:lang w:val="en-US" w:eastAsia="zh-CN"/>
        </w:rPr>
      </w:pPr>
      <w:r>
        <w:rPr>
          <w:lang w:val="en-US" w:eastAsia="zh-CN"/>
        </w:rPr>
        <w:t>---</w:t>
      </w:r>
    </w:p>
    <w:p>
      <w:pPr>
        <w:bidi w:val="0"/>
        <w:jc w:val="left"/>
        <w:rPr>
          <w:lang w:val="en-US" w:eastAsia="zh-CN"/>
        </w:rPr>
      </w:pPr>
    </w:p>
    <w:p>
      <w:pPr>
        <w:bidi w:val="0"/>
        <w:jc w:val="left"/>
        <w:rPr>
          <w:lang w:val="en-US" w:eastAsia="zh-CN"/>
        </w:rPr>
      </w:pPr>
      <w:r>
        <w:rPr>
          <w:lang w:val="en-US" w:eastAsia="zh-CN"/>
        </w:rPr>
        <w:t>### 数字图像处理模拟试卷（第三套）答案</w:t>
      </w:r>
    </w:p>
    <w:p>
      <w:pPr>
        <w:bidi w:val="0"/>
        <w:jc w:val="left"/>
        <w:rPr>
          <w:lang w:val="en-US" w:eastAsia="zh-CN"/>
        </w:rPr>
      </w:pPr>
    </w:p>
    <w:p>
      <w:pPr>
        <w:bidi w:val="0"/>
        <w:jc w:val="left"/>
        <w:rPr>
          <w:lang w:val="en-US" w:eastAsia="zh-CN"/>
        </w:rPr>
      </w:pPr>
      <w:r>
        <w:rPr>
          <w:lang w:val="en-US" w:eastAsia="zh-CN"/>
        </w:rPr>
        <w:t>#### 一、填空题答案</w:t>
      </w:r>
    </w:p>
    <w:p>
      <w:pPr>
        <w:bidi w:val="0"/>
        <w:jc w:val="left"/>
        <w:rPr>
          <w:lang w:val="en-US" w:eastAsia="zh-CN"/>
        </w:rPr>
      </w:pPr>
      <w:r>
        <w:rPr>
          <w:lang w:val="en-US" w:eastAsia="zh-CN"/>
        </w:rPr>
        <w:t xml:space="preserve">1. 噪声  </w:t>
      </w:r>
    </w:p>
    <w:p>
      <w:pPr>
        <w:bidi w:val="0"/>
        <w:jc w:val="left"/>
        <w:rPr>
          <w:lang w:val="en-US" w:eastAsia="zh-CN"/>
        </w:rPr>
      </w:pPr>
      <w:r>
        <w:rPr>
          <w:lang w:val="en-US" w:eastAsia="zh-CN"/>
        </w:rPr>
        <w:t xml:space="preserve">2. 平均灰度值/总亮度  </w:t>
      </w:r>
    </w:p>
    <w:p>
      <w:pPr>
        <w:bidi w:val="0"/>
        <w:jc w:val="left"/>
        <w:rPr>
          <w:lang w:val="en-US" w:eastAsia="zh-CN"/>
        </w:rPr>
      </w:pPr>
      <w:r>
        <w:rPr>
          <w:lang w:val="en-US" w:eastAsia="zh-CN"/>
        </w:rPr>
        <w:t xml:space="preserve">3. 空间  </w:t>
      </w:r>
    </w:p>
    <w:p>
      <w:pPr>
        <w:bidi w:val="0"/>
        <w:jc w:val="left"/>
        <w:rPr>
          <w:lang w:val="en-US" w:eastAsia="zh-CN"/>
        </w:rPr>
      </w:pPr>
      <w:r>
        <w:rPr>
          <w:lang w:val="en-US" w:eastAsia="zh-CN"/>
        </w:rPr>
        <w:t xml:space="preserve">4. 最小均方误差  </w:t>
      </w:r>
    </w:p>
    <w:p>
      <w:pPr>
        <w:bidi w:val="0"/>
        <w:jc w:val="left"/>
        <w:rPr>
          <w:lang w:val="en-US" w:eastAsia="zh-CN"/>
        </w:rPr>
      </w:pPr>
      <w:r>
        <w:rPr>
          <w:lang w:val="en-US" w:eastAsia="zh-CN"/>
        </w:rPr>
        <w:t xml:space="preserve">5. 细小/孤立  </w:t>
      </w:r>
    </w:p>
    <w:p>
      <w:pPr>
        <w:bidi w:val="0"/>
        <w:jc w:val="left"/>
        <w:rPr>
          <w:lang w:val="en-US" w:eastAsia="zh-CN"/>
        </w:rPr>
      </w:pPr>
      <w:r>
        <w:rPr>
          <w:lang w:val="en-US" w:eastAsia="zh-CN"/>
        </w:rPr>
        <w:t xml:space="preserve">6. 灰度梯度  </w:t>
      </w:r>
    </w:p>
    <w:p>
      <w:pPr>
        <w:bidi w:val="0"/>
        <w:jc w:val="left"/>
        <w:rPr>
          <w:lang w:val="en-US" w:eastAsia="zh-CN"/>
        </w:rPr>
      </w:pPr>
      <w:r>
        <w:rPr>
          <w:lang w:val="en-US" w:eastAsia="zh-CN"/>
        </w:rPr>
        <w:t xml:space="preserve">7. 种子点，邻域定义  </w:t>
      </w:r>
    </w:p>
    <w:p>
      <w:pPr>
        <w:bidi w:val="0"/>
        <w:jc w:val="left"/>
        <w:rPr>
          <w:lang w:val="en-US" w:eastAsia="zh-CN"/>
        </w:rPr>
      </w:pPr>
      <w:r>
        <w:rPr>
          <w:lang w:val="en-US" w:eastAsia="zh-CN"/>
        </w:rPr>
        <w:t xml:space="preserve">8. 768 (1024×768×8/8/1024)  </w:t>
      </w:r>
    </w:p>
    <w:p>
      <w:pPr>
        <w:bidi w:val="0"/>
        <w:jc w:val="left"/>
        <w:rPr>
          <w:lang w:val="en-US" w:eastAsia="zh-CN"/>
        </w:rPr>
      </w:pPr>
      <w:r>
        <w:rPr>
          <w:lang w:val="en-US" w:eastAsia="zh-CN"/>
        </w:rPr>
        <w:t xml:space="preserve">9. 时频  </w:t>
      </w:r>
    </w:p>
    <w:p>
      <w:pPr>
        <w:bidi w:val="0"/>
        <w:jc w:val="left"/>
        <w:rPr>
          <w:lang w:val="en-US" w:eastAsia="zh-CN"/>
        </w:rPr>
      </w:pPr>
      <w:r>
        <w:rPr>
          <w:lang w:val="en-US" w:eastAsia="zh-CN"/>
        </w:rPr>
        <w:t xml:space="preserve">10. 反射  </w:t>
      </w:r>
    </w:p>
    <w:p>
      <w:pPr>
        <w:bidi w:val="0"/>
        <w:jc w:val="left"/>
        <w:rPr>
          <w:lang w:val="en-US" w:eastAsia="zh-CN"/>
        </w:rPr>
      </w:pPr>
    </w:p>
    <w:p>
      <w:pPr>
        <w:bidi w:val="0"/>
        <w:jc w:val="left"/>
        <w:rPr>
          <w:lang w:val="en-US" w:eastAsia="zh-CN"/>
        </w:rPr>
      </w:pPr>
      <w:r>
        <w:rPr>
          <w:lang w:val="en-US" w:eastAsia="zh-CN"/>
        </w:rPr>
        <w:t>#### 二、选择题答案</w:t>
      </w:r>
    </w:p>
    <w:p>
      <w:pPr>
        <w:bidi w:val="0"/>
        <w:jc w:val="left"/>
        <w:rPr>
          <w:lang w:val="en-US" w:eastAsia="zh-CN"/>
        </w:rPr>
      </w:pPr>
      <w:r>
        <w:rPr>
          <w:lang w:val="en-US" w:eastAsia="zh-CN"/>
        </w:rPr>
        <w:t xml:space="preserve">1. D  </w:t>
      </w:r>
    </w:p>
    <w:p>
      <w:pPr>
        <w:bidi w:val="0"/>
        <w:jc w:val="left"/>
        <w:rPr>
          <w:lang w:val="en-US" w:eastAsia="zh-CN"/>
        </w:rPr>
      </w:pPr>
      <w:r>
        <w:rPr>
          <w:lang w:val="en-US" w:eastAsia="zh-CN"/>
        </w:rPr>
        <w:t xml:space="preserve">2. B  </w:t>
      </w:r>
    </w:p>
    <w:p>
      <w:pPr>
        <w:bidi w:val="0"/>
        <w:jc w:val="left"/>
        <w:rPr>
          <w:lang w:val="en-US" w:eastAsia="zh-CN"/>
        </w:rPr>
      </w:pPr>
      <w:r>
        <w:rPr>
          <w:lang w:val="en-US" w:eastAsia="zh-CN"/>
        </w:rPr>
        <w:t xml:space="preserve">3. C  </w:t>
      </w:r>
    </w:p>
    <w:p>
      <w:pPr>
        <w:bidi w:val="0"/>
        <w:jc w:val="left"/>
        <w:rPr>
          <w:lang w:val="en-US" w:eastAsia="zh-CN"/>
        </w:rPr>
      </w:pPr>
      <w:r>
        <w:rPr>
          <w:lang w:val="en-US" w:eastAsia="zh-CN"/>
        </w:rPr>
        <w:t xml:space="preserve">4. D  </w:t>
      </w:r>
    </w:p>
    <w:p>
      <w:pPr>
        <w:bidi w:val="0"/>
        <w:jc w:val="left"/>
        <w:rPr>
          <w:lang w:val="en-US" w:eastAsia="zh-CN"/>
        </w:rPr>
      </w:pPr>
      <w:r>
        <w:rPr>
          <w:lang w:val="en-US" w:eastAsia="zh-CN"/>
        </w:rPr>
        <w:t xml:space="preserve">5. D  </w:t>
      </w:r>
    </w:p>
    <w:p>
      <w:pPr>
        <w:bidi w:val="0"/>
        <w:jc w:val="left"/>
        <w:rPr>
          <w:lang w:val="en-US" w:eastAsia="zh-CN"/>
        </w:rPr>
      </w:pPr>
      <w:r>
        <w:rPr>
          <w:lang w:val="en-US" w:eastAsia="zh-CN"/>
        </w:rPr>
        <w:t xml:space="preserve">6. C  </w:t>
      </w:r>
    </w:p>
    <w:p>
      <w:pPr>
        <w:bidi w:val="0"/>
        <w:jc w:val="left"/>
        <w:rPr>
          <w:lang w:val="en-US" w:eastAsia="zh-CN"/>
        </w:rPr>
      </w:pPr>
      <w:r>
        <w:rPr>
          <w:lang w:val="en-US" w:eastAsia="zh-CN"/>
        </w:rPr>
        <w:t xml:space="preserve">7. C  </w:t>
      </w:r>
    </w:p>
    <w:p>
      <w:pPr>
        <w:bidi w:val="0"/>
        <w:jc w:val="left"/>
        <w:rPr>
          <w:lang w:val="en-US" w:eastAsia="zh-CN"/>
        </w:rPr>
      </w:pPr>
      <w:r>
        <w:rPr>
          <w:lang w:val="en-US" w:eastAsia="zh-CN"/>
        </w:rPr>
        <w:t xml:space="preserve">8. C  </w:t>
      </w:r>
    </w:p>
    <w:p>
      <w:pPr>
        <w:bidi w:val="0"/>
        <w:jc w:val="left"/>
        <w:rPr>
          <w:lang w:val="en-US" w:eastAsia="zh-CN"/>
        </w:rPr>
      </w:pPr>
      <w:r>
        <w:rPr>
          <w:lang w:val="en-US" w:eastAsia="zh-CN"/>
        </w:rPr>
        <w:t xml:space="preserve">9. B  </w:t>
      </w:r>
    </w:p>
    <w:p>
      <w:pPr>
        <w:bidi w:val="0"/>
        <w:jc w:val="left"/>
        <w:rPr>
          <w:lang w:val="en-US" w:eastAsia="zh-CN"/>
        </w:rPr>
      </w:pPr>
      <w:r>
        <w:rPr>
          <w:lang w:val="en-US" w:eastAsia="zh-CN"/>
        </w:rPr>
        <w:t xml:space="preserve">10. C  </w:t>
      </w:r>
    </w:p>
    <w:p>
      <w:pPr>
        <w:bidi w:val="0"/>
        <w:jc w:val="left"/>
        <w:rPr>
          <w:lang w:val="en-US" w:eastAsia="zh-CN"/>
        </w:rPr>
      </w:pPr>
    </w:p>
    <w:p>
      <w:pPr>
        <w:bidi w:val="0"/>
        <w:jc w:val="left"/>
        <w:rPr>
          <w:lang w:val="en-US" w:eastAsia="zh-CN"/>
        </w:rPr>
      </w:pPr>
      <w:r>
        <w:rPr>
          <w:lang w:val="en-US" w:eastAsia="zh-CN"/>
        </w:rPr>
        <w:t>#### 三、判断题答案</w:t>
      </w:r>
    </w:p>
    <w:p>
      <w:pPr>
        <w:bidi w:val="0"/>
        <w:jc w:val="left"/>
        <w:rPr>
          <w:lang w:val="en-US" w:eastAsia="zh-CN"/>
        </w:rPr>
      </w:pPr>
      <w:r>
        <w:rPr>
          <w:lang w:val="en-US" w:eastAsia="zh-CN"/>
        </w:rPr>
        <w:t xml:space="preserve">1. √  </w:t>
      </w:r>
    </w:p>
    <w:p>
      <w:pPr>
        <w:bidi w:val="0"/>
        <w:jc w:val="left"/>
        <w:rPr>
          <w:lang w:val="en-US" w:eastAsia="zh-CN"/>
        </w:rPr>
      </w:pPr>
      <w:r>
        <w:rPr>
          <w:lang w:val="en-US" w:eastAsia="zh-CN"/>
        </w:rPr>
        <w:t xml:space="preserve">2. √  </w:t>
      </w:r>
    </w:p>
    <w:p>
      <w:pPr>
        <w:bidi w:val="0"/>
        <w:jc w:val="left"/>
        <w:rPr>
          <w:lang w:val="en-US" w:eastAsia="zh-CN"/>
        </w:rPr>
      </w:pPr>
      <w:r>
        <w:rPr>
          <w:lang w:val="en-US" w:eastAsia="zh-CN"/>
        </w:rPr>
        <w:t xml:space="preserve">3. ×（二阶微分）  </w:t>
      </w:r>
    </w:p>
    <w:p>
      <w:pPr>
        <w:bidi w:val="0"/>
        <w:jc w:val="left"/>
        <w:rPr>
          <w:lang w:val="en-US" w:eastAsia="zh-CN"/>
        </w:rPr>
      </w:pPr>
      <w:r>
        <w:rPr>
          <w:lang w:val="en-US" w:eastAsia="zh-CN"/>
        </w:rPr>
        <w:t xml:space="preserve">4. √  </w:t>
      </w:r>
    </w:p>
    <w:p>
      <w:pPr>
        <w:bidi w:val="0"/>
        <w:jc w:val="left"/>
        <w:rPr>
          <w:lang w:val="en-US" w:eastAsia="zh-CN"/>
        </w:rPr>
      </w:pPr>
      <w:r>
        <w:rPr>
          <w:lang w:val="en-US" w:eastAsia="zh-CN"/>
        </w:rPr>
        <w:t xml:space="preserve">5. √  </w:t>
      </w:r>
    </w:p>
    <w:p>
      <w:pPr>
        <w:bidi w:val="0"/>
        <w:jc w:val="left"/>
        <w:rPr>
          <w:lang w:val="en-US" w:eastAsia="zh-CN"/>
        </w:rPr>
      </w:pPr>
      <w:r>
        <w:rPr>
          <w:lang w:val="en-US" w:eastAsia="zh-CN"/>
        </w:rPr>
        <w:t xml:space="preserve">6. √  </w:t>
      </w:r>
    </w:p>
    <w:p>
      <w:pPr>
        <w:bidi w:val="0"/>
        <w:jc w:val="left"/>
        <w:rPr>
          <w:lang w:val="en-US" w:eastAsia="zh-CN"/>
        </w:rPr>
      </w:pPr>
      <w:r>
        <w:rPr>
          <w:lang w:val="en-US" w:eastAsia="zh-CN"/>
        </w:rPr>
        <w:t xml:space="preserve">7. √  </w:t>
      </w:r>
    </w:p>
    <w:p>
      <w:pPr>
        <w:bidi w:val="0"/>
        <w:jc w:val="left"/>
        <w:rPr>
          <w:lang w:val="en-US" w:eastAsia="zh-CN"/>
        </w:rPr>
      </w:pPr>
      <w:r>
        <w:rPr>
          <w:lang w:val="en-US" w:eastAsia="zh-CN"/>
        </w:rPr>
        <w:t xml:space="preserve">8. √  </w:t>
      </w:r>
    </w:p>
    <w:p>
      <w:pPr>
        <w:bidi w:val="0"/>
        <w:jc w:val="left"/>
        <w:rPr>
          <w:lang w:val="en-US" w:eastAsia="zh-CN"/>
        </w:rPr>
      </w:pPr>
      <w:r>
        <w:rPr>
          <w:lang w:val="en-US" w:eastAsia="zh-CN"/>
        </w:rPr>
        <w:t xml:space="preserve">9. √  </w:t>
      </w:r>
    </w:p>
    <w:p>
      <w:pPr>
        <w:bidi w:val="0"/>
        <w:jc w:val="left"/>
        <w:rPr>
          <w:lang w:val="en-US" w:eastAsia="zh-CN"/>
        </w:rPr>
      </w:pPr>
      <w:r>
        <w:rPr>
          <w:lang w:val="en-US" w:eastAsia="zh-CN"/>
        </w:rPr>
        <w:t xml:space="preserve">10. ×（无损压缩）  </w:t>
      </w:r>
    </w:p>
    <w:p>
      <w:pPr>
        <w:bidi w:val="0"/>
        <w:jc w:val="left"/>
        <w:rPr>
          <w:lang w:val="en-US" w:eastAsia="zh-CN"/>
        </w:rPr>
      </w:pPr>
    </w:p>
    <w:p>
      <w:pPr>
        <w:bidi w:val="0"/>
        <w:jc w:val="left"/>
        <w:rPr>
          <w:lang w:val="en-US" w:eastAsia="zh-CN"/>
        </w:rPr>
      </w:pPr>
      <w:r>
        <w:rPr>
          <w:lang w:val="en-US" w:eastAsia="zh-CN"/>
        </w:rPr>
        <w:t>---</w:t>
      </w:r>
    </w:p>
    <w:p>
      <w:pPr>
        <w:bidi w:val="0"/>
        <w:jc w:val="left"/>
        <w:rPr>
          <w:lang w:val="en-US" w:eastAsia="zh-CN"/>
        </w:rPr>
      </w:pPr>
    </w:p>
    <w:p>
      <w:pPr>
        <w:bidi w:val="0"/>
        <w:jc w:val="left"/>
        <w:rPr>
          <w:lang w:val="en-US" w:eastAsia="zh-CN"/>
        </w:rPr>
      </w:pPr>
      <w:r>
        <w:rPr>
          <w:lang w:val="en-US" w:eastAsia="zh-CN"/>
        </w:rPr>
        <w:t>### 注意事项：</w:t>
      </w:r>
    </w:p>
    <w:p>
      <w:pPr>
        <w:bidi w:val="0"/>
        <w:jc w:val="left"/>
        <w:rPr>
          <w:lang w:val="en-US" w:eastAsia="zh-CN"/>
        </w:rPr>
      </w:pPr>
      <w:r>
        <w:rPr>
          <w:lang w:val="en-US" w:eastAsia="zh-CN"/>
        </w:rPr>
        <w:t xml:space="preserve">1. 填空题中，划线部分为必答关键词，其他合理表述也可得分  </w:t>
      </w:r>
    </w:p>
    <w:p>
      <w:pPr>
        <w:bidi w:val="0"/>
        <w:jc w:val="left"/>
        <w:rPr>
          <w:lang w:val="en-US" w:eastAsia="zh-CN"/>
        </w:rPr>
      </w:pPr>
      <w:r>
        <w:rPr>
          <w:lang w:val="en-US" w:eastAsia="zh-CN"/>
        </w:rPr>
        <w:t xml:space="preserve">2. 选择题为唯一正确答案  </w:t>
      </w:r>
    </w:p>
    <w:p>
      <w:pPr>
        <w:bidi w:val="0"/>
        <w:jc w:val="left"/>
        <w:rPr>
          <w:lang w:val="en-US" w:eastAsia="zh-CN"/>
        </w:rPr>
      </w:pPr>
      <w:r>
        <w:rPr>
          <w:lang w:val="en-US" w:eastAsia="zh-CN"/>
        </w:rPr>
        <w:t xml:space="preserve">3. 判断题正确记"√"，错误记"×"  </w:t>
      </w:r>
    </w:p>
    <w:p>
      <w:pPr>
        <w:bidi w:val="0"/>
        <w:jc w:val="left"/>
        <w:rPr>
          <w:lang w:val="en-US" w:eastAsia="zh-CN"/>
        </w:rPr>
      </w:pPr>
      <w:r>
        <w:rPr>
          <w:lang w:val="en-US" w:eastAsia="zh-CN"/>
        </w:rPr>
        <w:t xml:space="preserve">4. 计算题评分需分步给分，建议保留关键步骤分  </w:t>
      </w:r>
    </w:p>
    <w:p>
      <w:pPr>
        <w:bidi w:val="0"/>
        <w:jc w:val="left"/>
        <w:rPr>
          <w:lang w:val="en-US" w:eastAsia="zh-CN"/>
        </w:rPr>
      </w:pPr>
    </w:p>
    <w:p>
      <w:pPr>
        <w:bidi w:val="0"/>
        <w:jc w:val="left"/>
        <w:rPr>
          <w:lang w:val="en-US" w:eastAsia="zh-CN"/>
        </w:rPr>
      </w:pPr>
      <w:r>
        <w:rPr>
          <w:lang w:val="en-US" w:eastAsia="zh-CN"/>
        </w:rPr>
        <w:t>需要任何题目的详细解析或扩展说明，可以随时告知。</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200001FF" w:csb1="00000000"/>
  </w:font>
  <w:font w:name="宋体">
    <w:panose1 w:val="02010600030101010101"/>
    <w:charset w:val="86"/>
    <w:family w:val="auto"/>
    <w:pitch w:val="variable"/>
    <w:sig w:usb0="00000203" w:usb1="288F0000" w:usb2="00000006" w:usb3="00000000" w:csb0="00040001" w:csb1="00000000"/>
  </w:font>
  <w:font w:name="Arial">
    <w:panose1 w:val="020B0604020202020204"/>
    <w:charset w:val="01"/>
    <w:family w:val="swiss"/>
    <w:pitch w:val="variable"/>
    <w:sig w:usb0="E0002EFF" w:usb1="C000785B" w:usb2="00000009" w:usb3="00000000" w:csb0="400001FF" w:csb1="FFFF0000"/>
  </w:font>
  <w:font w:name="Times New Roman">
    <w:panose1 w:val="00000000000000000000"/>
    <w:charset w:val="00"/>
    <w:family w:val="auto"/>
    <w:pitch w:val="variable"/>
    <w:sig w:usb0="00000000" w:usb1="00000000" w:usb2="00000000" w:usb3="00000000" w:csb0="00000000" w:csb1="00000000"/>
  </w:font>
  <w:font w:name="Luxi Sans">
    <w:altName w:val="Arial"/>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48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Calibri" w:eastAsia="宋体" w:cs="Arial" w:hAnsi="Calibri"/>
      <w:kern w:val="2"/>
      <w:sz w:val="21"/>
      <w:szCs w:val="24"/>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黑体"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customXml" Target="ink/ink1.xml"/><Relationship Id="rId3" Type="http://schemas.openxmlformats.org/officeDocument/2006/relationships/image" Target="media/3.png"/><Relationship Id="rId4" Type="http://schemas.openxmlformats.org/officeDocument/2006/relationships/customXml" Target="ink/ink2.xml"/><Relationship Id="rId5" Type="http://schemas.openxmlformats.org/officeDocument/2006/relationships/image" Target="media/6.png"/><Relationship Id="rId6" Type="http://schemas.openxmlformats.org/officeDocument/2006/relationships/customXml" Target="ink/ink3.xml"/><Relationship Id="rId7" Type="http://schemas.openxmlformats.org/officeDocument/2006/relationships/image" Target="media/9.png"/><Relationship Id="rId8" Type="http://schemas.openxmlformats.org/officeDocument/2006/relationships/customXml" Target="ink/ink4.xml"/><Relationship Id="rId9" Type="http://schemas.openxmlformats.org/officeDocument/2006/relationships/image" Target="media/12.png"/><Relationship Id="rId10" Type="http://schemas.openxmlformats.org/officeDocument/2006/relationships/customXml" Target="ink/ink5.xml"/><Relationship Id="rId11" Type="http://schemas.openxmlformats.org/officeDocument/2006/relationships/image" Target="media/15.png"/><Relationship Id="rId12" Type="http://schemas.openxmlformats.org/officeDocument/2006/relationships/customXml" Target="ink/ink6.xml"/><Relationship Id="rId13" Type="http://schemas.openxmlformats.org/officeDocument/2006/relationships/image" Target="media/18.png"/><Relationship Id="rId14" Type="http://schemas.openxmlformats.org/officeDocument/2006/relationships/customXml" Target="ink/ink7.xml"/><Relationship Id="rId15" Type="http://schemas.openxmlformats.org/officeDocument/2006/relationships/image" Target="media/21.png"/><Relationship Id="rId16" Type="http://schemas.openxmlformats.org/officeDocument/2006/relationships/customXml" Target="ink/ink8.xml"/><Relationship Id="rId17" Type="http://schemas.openxmlformats.org/officeDocument/2006/relationships/image" Target="media/24.png"/><Relationship Id="rId18" Type="http://schemas.openxmlformats.org/officeDocument/2006/relationships/customXml" Target="ink/ink9.xml"/><Relationship Id="rId19" Type="http://schemas.openxmlformats.org/officeDocument/2006/relationships/image" Target="media/27.png"/><Relationship Id="rId20" Type="http://schemas.openxmlformats.org/officeDocument/2006/relationships/customXml" Target="ink/ink10.xml"/><Relationship Id="rId21" Type="http://schemas.openxmlformats.org/officeDocument/2006/relationships/image" Target="media/30.png"/><Relationship Id="rId22" Type="http://schemas.openxmlformats.org/officeDocument/2006/relationships/customXml" Target="ink/ink11.xml"/><Relationship Id="rId23" Type="http://schemas.openxmlformats.org/officeDocument/2006/relationships/image" Target="media/33.png"/><Relationship Id="rId24" Type="http://schemas.openxmlformats.org/officeDocument/2006/relationships/customXml" Target="ink/ink12.xml"/><Relationship Id="rId25" Type="http://schemas.openxmlformats.org/officeDocument/2006/relationships/image" Target="media/36.png"/><Relationship Id="rId26" Type="http://schemas.openxmlformats.org/officeDocument/2006/relationships/customXml" Target="ink/ink13.xml"/><Relationship Id="rId27" Type="http://schemas.openxmlformats.org/officeDocument/2006/relationships/image" Target="media/39.png"/><Relationship Id="rId28" Type="http://schemas.openxmlformats.org/officeDocument/2006/relationships/customXml" Target="ink/ink14.xml"/><Relationship Id="rId29" Type="http://schemas.openxmlformats.org/officeDocument/2006/relationships/image" Target="media/42.png"/><Relationship Id="rId30" Type="http://schemas.openxmlformats.org/officeDocument/2006/relationships/customXml" Target="ink/ink15.xml"/><Relationship Id="rId31" Type="http://schemas.openxmlformats.org/officeDocument/2006/relationships/image" Target="media/45.png"/><Relationship Id="rId32" Type="http://schemas.openxmlformats.org/officeDocument/2006/relationships/customXml" Target="ink/ink16.xml"/><Relationship Id="rId33" Type="http://schemas.openxmlformats.org/officeDocument/2006/relationships/image" Target="media/48.png"/><Relationship Id="rId34" Type="http://schemas.openxmlformats.org/officeDocument/2006/relationships/customXml" Target="ink/ink17.xml"/><Relationship Id="rId35" Type="http://schemas.openxmlformats.org/officeDocument/2006/relationships/image" Target="media/51.png"/><Relationship Id="rId36" Type="http://schemas.openxmlformats.org/officeDocument/2006/relationships/customXml" Target="ink/ink18.xml"/><Relationship Id="rId37" Type="http://schemas.openxmlformats.org/officeDocument/2006/relationships/image" Target="media/54.png"/><Relationship Id="rId38" Type="http://schemas.openxmlformats.org/officeDocument/2006/relationships/customXml" Target="ink/ink19.xml"/><Relationship Id="rId39" Type="http://schemas.openxmlformats.org/officeDocument/2006/relationships/image" Target="media/57.png"/><Relationship Id="rId40" Type="http://schemas.openxmlformats.org/officeDocument/2006/relationships/customXml" Target="ink/ink20.xml"/><Relationship Id="rId41" Type="http://schemas.openxmlformats.org/officeDocument/2006/relationships/image" Target="media/60.png"/><Relationship Id="rId42" Type="http://schemas.openxmlformats.org/officeDocument/2006/relationships/customXml" Target="ink/ink21.xml"/><Relationship Id="rId43" Type="http://schemas.openxmlformats.org/officeDocument/2006/relationships/image" Target="media/63.png"/><Relationship Id="rId44" Type="http://schemas.openxmlformats.org/officeDocument/2006/relationships/customXml" Target="ink/ink22.xml"/><Relationship Id="rId45" Type="http://schemas.openxmlformats.org/officeDocument/2006/relationships/image" Target="media/66.png"/><Relationship Id="rId46" Type="http://schemas.openxmlformats.org/officeDocument/2006/relationships/customXml" Target="ink/ink23.xml"/><Relationship Id="rId47" Type="http://schemas.openxmlformats.org/officeDocument/2006/relationships/image" Target="media/69.png"/><Relationship Id="rId48" Type="http://schemas.openxmlformats.org/officeDocument/2006/relationships/customXml" Target="ink/ink24.xml"/><Relationship Id="rId49" Type="http://schemas.openxmlformats.org/officeDocument/2006/relationships/image" Target="media/72.png"/><Relationship Id="rId50" Type="http://schemas.openxmlformats.org/officeDocument/2006/relationships/customXml" Target="ink/ink25.xml"/><Relationship Id="rId51" Type="http://schemas.openxmlformats.org/officeDocument/2006/relationships/image" Target="media/75.png"/><Relationship Id="rId52" Type="http://schemas.openxmlformats.org/officeDocument/2006/relationships/customXml" Target="ink/ink26.xml"/><Relationship Id="rId53" Type="http://schemas.openxmlformats.org/officeDocument/2006/relationships/image" Target="media/78.png"/><Relationship Id="rId54" Type="http://schemas.openxmlformats.org/officeDocument/2006/relationships/customXml" Target="ink/ink27.xml"/><Relationship Id="rId55" Type="http://schemas.openxmlformats.org/officeDocument/2006/relationships/image" Target="media/81.png"/><Relationship Id="rId56" Type="http://schemas.openxmlformats.org/officeDocument/2006/relationships/customXml" Target="ink/ink28.xml"/><Relationship Id="rId57" Type="http://schemas.openxmlformats.org/officeDocument/2006/relationships/image" Target="media/84.png"/><Relationship Id="rId58" Type="http://schemas.openxmlformats.org/officeDocument/2006/relationships/customXml" Target="ink/ink29.xml"/><Relationship Id="rId59" Type="http://schemas.openxmlformats.org/officeDocument/2006/relationships/image" Target="media/87.png"/><Relationship Id="rId60" Type="http://schemas.openxmlformats.org/officeDocument/2006/relationships/customXml" Target="ink/ink30.xml"/><Relationship Id="rId61" Type="http://schemas.openxmlformats.org/officeDocument/2006/relationships/image" Target="media/90.png"/><Relationship Id="rId62" Type="http://schemas.openxmlformats.org/officeDocument/2006/relationships/customXml" Target="ink/ink31.xml"/><Relationship Id="rId63" Type="http://schemas.openxmlformats.org/officeDocument/2006/relationships/image" Target="media/93.png"/><Relationship Id="rId64" Type="http://schemas.openxmlformats.org/officeDocument/2006/relationships/customXml" Target="ink/ink32.xml"/><Relationship Id="rId65" Type="http://schemas.openxmlformats.org/officeDocument/2006/relationships/image" Target="media/96.png"/><Relationship Id="rId66" Type="http://schemas.openxmlformats.org/officeDocument/2006/relationships/customXml" Target="ink/ink33.xml"/><Relationship Id="rId67" Type="http://schemas.openxmlformats.org/officeDocument/2006/relationships/image" Target="media/99.png"/><Relationship Id="rId68" Type="http://schemas.openxmlformats.org/officeDocument/2006/relationships/customXml" Target="ink/ink34.xml"/><Relationship Id="rId69" Type="http://schemas.openxmlformats.org/officeDocument/2006/relationships/image" Target="media/102.png"/><Relationship Id="rId70" Type="http://schemas.openxmlformats.org/officeDocument/2006/relationships/customXml" Target="ink/ink35.xml"/><Relationship Id="rId71" Type="http://schemas.openxmlformats.org/officeDocument/2006/relationships/image" Target="media/105.png"/><Relationship Id="rId72" Type="http://schemas.openxmlformats.org/officeDocument/2006/relationships/customXml" Target="ink/ink36.xml"/><Relationship Id="rId73" Type="http://schemas.openxmlformats.org/officeDocument/2006/relationships/image" Target="media/108.png"/><Relationship Id="rId74" Type="http://schemas.openxmlformats.org/officeDocument/2006/relationships/customXml" Target="ink/ink37.xml"/><Relationship Id="rId75" Type="http://schemas.openxmlformats.org/officeDocument/2006/relationships/image" Target="media/111.png"/><Relationship Id="rId76" Type="http://schemas.openxmlformats.org/officeDocument/2006/relationships/customXml" Target="ink/ink38.xml"/><Relationship Id="rId77" Type="http://schemas.openxmlformats.org/officeDocument/2006/relationships/image" Target="media/114.png"/><Relationship Id="rId78" Type="http://schemas.openxmlformats.org/officeDocument/2006/relationships/customXml" Target="ink/ink39.xml"/><Relationship Id="rId79" Type="http://schemas.openxmlformats.org/officeDocument/2006/relationships/image" Target="media/117.png"/><Relationship Id="rId80" Type="http://schemas.openxmlformats.org/officeDocument/2006/relationships/customXml" Target="ink/ink40.xml"/><Relationship Id="rId81" Type="http://schemas.openxmlformats.org/officeDocument/2006/relationships/image" Target="media/120.png"/><Relationship Id="rId82" Type="http://schemas.openxmlformats.org/officeDocument/2006/relationships/customXml" Target="ink/ink41.xml"/><Relationship Id="rId83" Type="http://schemas.openxmlformats.org/officeDocument/2006/relationships/image" Target="media/123.png"/><Relationship Id="rId84" Type="http://schemas.openxmlformats.org/officeDocument/2006/relationships/customXml" Target="ink/ink42.xml"/><Relationship Id="rId85" Type="http://schemas.openxmlformats.org/officeDocument/2006/relationships/image" Target="media/126.png"/><Relationship Id="rId86" Type="http://schemas.openxmlformats.org/officeDocument/2006/relationships/customXml" Target="ink/ink43.xml"/><Relationship Id="rId87" Type="http://schemas.openxmlformats.org/officeDocument/2006/relationships/image" Target="media/129.png"/><Relationship Id="rId88" Type="http://schemas.openxmlformats.org/officeDocument/2006/relationships/customXml" Target="ink/ink44.xml"/><Relationship Id="rId89" Type="http://schemas.openxmlformats.org/officeDocument/2006/relationships/image" Target="media/132.png"/><Relationship Id="rId90" Type="http://schemas.openxmlformats.org/officeDocument/2006/relationships/customXml" Target="ink/ink45.xml"/><Relationship Id="rId91" Type="http://schemas.openxmlformats.org/officeDocument/2006/relationships/image" Target="media/135.png"/><Relationship Id="rId92" Type="http://schemas.openxmlformats.org/officeDocument/2006/relationships/customXml" Target="ink/ink46.xml"/><Relationship Id="rId93" Type="http://schemas.openxmlformats.org/officeDocument/2006/relationships/image" Target="media/138.png"/><Relationship Id="rId94" Type="http://schemas.openxmlformats.org/officeDocument/2006/relationships/customXml" Target="ink/ink47.xml"/><Relationship Id="rId95" Type="http://schemas.openxmlformats.org/officeDocument/2006/relationships/image" Target="media/141.png"/><Relationship Id="rId96" Type="http://schemas.openxmlformats.org/officeDocument/2006/relationships/customXml" Target="ink/ink48.xml"/><Relationship Id="rId97" Type="http://schemas.openxmlformats.org/officeDocument/2006/relationships/image" Target="media/144.png"/><Relationship Id="rId98" Type="http://schemas.openxmlformats.org/officeDocument/2006/relationships/customXml" Target="ink/ink49.xml"/><Relationship Id="rId99" Type="http://schemas.openxmlformats.org/officeDocument/2006/relationships/image" Target="media/147.png"/><Relationship Id="rId100" Type="http://schemas.openxmlformats.org/officeDocument/2006/relationships/customXml" Target="ink/ink50.xml"/><Relationship Id="rId101" Type="http://schemas.openxmlformats.org/officeDocument/2006/relationships/image" Target="media/150.png"/><Relationship Id="rId102" Type="http://schemas.openxmlformats.org/officeDocument/2006/relationships/customXml" Target="ink/ink51.xml"/><Relationship Id="rId103" Type="http://schemas.openxmlformats.org/officeDocument/2006/relationships/image" Target="media/153.png"/><Relationship Id="rId104" Type="http://schemas.openxmlformats.org/officeDocument/2006/relationships/customXml" Target="ink/ink52.xml"/><Relationship Id="rId105" Type="http://schemas.openxmlformats.org/officeDocument/2006/relationships/image" Target="media/156.png"/><Relationship Id="rId106" Type="http://schemas.openxmlformats.org/officeDocument/2006/relationships/customXml" Target="ink/ink53.xml"/><Relationship Id="rId107" Type="http://schemas.openxmlformats.org/officeDocument/2006/relationships/image" Target="media/159.png"/><Relationship Id="rId108" Type="http://schemas.openxmlformats.org/officeDocument/2006/relationships/customXml" Target="ink/ink54.xml"/><Relationship Id="rId109" Type="http://schemas.openxmlformats.org/officeDocument/2006/relationships/image" Target="media/162.png"/><Relationship Id="rId110" Type="http://schemas.openxmlformats.org/officeDocument/2006/relationships/customXml" Target="ink/ink55.xml"/><Relationship Id="rId111" Type="http://schemas.openxmlformats.org/officeDocument/2006/relationships/image" Target="media/165.png"/><Relationship Id="rId112" Type="http://schemas.openxmlformats.org/officeDocument/2006/relationships/customXml" Target="ink/ink56.xml"/><Relationship Id="rId113" Type="http://schemas.openxmlformats.org/officeDocument/2006/relationships/image" Target="media/168.png"/><Relationship Id="rId114" Type="http://schemas.openxmlformats.org/officeDocument/2006/relationships/customXml" Target="ink/ink57.xml"/><Relationship Id="rId115" Type="http://schemas.openxmlformats.org/officeDocument/2006/relationships/image" Target="media/171.png"/><Relationship Id="rId116" Type="http://schemas.openxmlformats.org/officeDocument/2006/relationships/customXml" Target="ink/ink58.xml"/><Relationship Id="rId117" Type="http://schemas.openxmlformats.org/officeDocument/2006/relationships/image" Target="media/174.png"/><Relationship Id="rId118" Type="http://schemas.openxmlformats.org/officeDocument/2006/relationships/customXml" Target="ink/ink59.xml"/><Relationship Id="rId119" Type="http://schemas.openxmlformats.org/officeDocument/2006/relationships/image" Target="media/177.png"/><Relationship Id="rId120" Type="http://schemas.openxmlformats.org/officeDocument/2006/relationships/customXml" Target="ink/ink60.xml"/><Relationship Id="rId121" Type="http://schemas.openxmlformats.org/officeDocument/2006/relationships/image" Target="media/180.png"/><Relationship Id="rId122" Type="http://schemas.openxmlformats.org/officeDocument/2006/relationships/customXml" Target="ink/ink61.xml"/><Relationship Id="rId123" Type="http://schemas.openxmlformats.org/officeDocument/2006/relationships/image" Target="media/183.png"/><Relationship Id="rId124" Type="http://schemas.openxmlformats.org/officeDocument/2006/relationships/customXml" Target="ink/ink62.xml"/><Relationship Id="rId125" Type="http://schemas.openxmlformats.org/officeDocument/2006/relationships/image" Target="media/186.png"/><Relationship Id="rId126" Type="http://schemas.openxmlformats.org/officeDocument/2006/relationships/customXml" Target="ink/ink63.xml"/><Relationship Id="rId127" Type="http://schemas.openxmlformats.org/officeDocument/2006/relationships/image" Target="media/189.png"/><Relationship Id="rId128" Type="http://schemas.openxmlformats.org/officeDocument/2006/relationships/customXml" Target="ink/ink64.xml"/><Relationship Id="rId129" Type="http://schemas.openxmlformats.org/officeDocument/2006/relationships/image" Target="media/192.png"/><Relationship Id="rId130" Type="http://schemas.openxmlformats.org/officeDocument/2006/relationships/customXml" Target="ink/ink65.xml"/><Relationship Id="rId131" Type="http://schemas.openxmlformats.org/officeDocument/2006/relationships/image" Target="media/195.png"/><Relationship Id="rId132" Type="http://schemas.openxmlformats.org/officeDocument/2006/relationships/customXml" Target="ink/ink66.xml"/><Relationship Id="rId133" Type="http://schemas.openxmlformats.org/officeDocument/2006/relationships/image" Target="media/198.png"/><Relationship Id="rId134" Type="http://schemas.openxmlformats.org/officeDocument/2006/relationships/customXml" Target="ink/ink67.xml"/><Relationship Id="rId135" Type="http://schemas.openxmlformats.org/officeDocument/2006/relationships/image" Target="media/201.png"/><Relationship Id="rId136" Type="http://schemas.openxmlformats.org/officeDocument/2006/relationships/customXml" Target="ink/ink68.xml"/><Relationship Id="rId137" Type="http://schemas.openxmlformats.org/officeDocument/2006/relationships/image" Target="media/204.png"/><Relationship Id="rId138" Type="http://schemas.openxmlformats.org/officeDocument/2006/relationships/customXml" Target="ink/ink69.xml"/><Relationship Id="rId139" Type="http://schemas.openxmlformats.org/officeDocument/2006/relationships/image" Target="media/207.png"/><Relationship Id="rId140" Type="http://schemas.openxmlformats.org/officeDocument/2006/relationships/customXml" Target="ink/ink70.xml"/><Relationship Id="rId141" Type="http://schemas.openxmlformats.org/officeDocument/2006/relationships/image" Target="media/210.png"/><Relationship Id="rId142" Type="http://schemas.openxmlformats.org/officeDocument/2006/relationships/customXml" Target="ink/ink71.xml"/><Relationship Id="rId143" Type="http://schemas.openxmlformats.org/officeDocument/2006/relationships/image" Target="media/213.png"/><Relationship Id="rId144" Type="http://schemas.openxmlformats.org/officeDocument/2006/relationships/customXml" Target="ink/ink72.xml"/><Relationship Id="rId145" Type="http://schemas.openxmlformats.org/officeDocument/2006/relationships/image" Target="media/216.png"/><Relationship Id="rId146" Type="http://schemas.openxmlformats.org/officeDocument/2006/relationships/customXml" Target="ink/ink73.xml"/><Relationship Id="rId147" Type="http://schemas.openxmlformats.org/officeDocument/2006/relationships/image" Target="media/219.png"/><Relationship Id="rId148" Type="http://schemas.openxmlformats.org/officeDocument/2006/relationships/customXml" Target="ink/ink74.xml"/><Relationship Id="rId149" Type="http://schemas.openxmlformats.org/officeDocument/2006/relationships/image" Target="media/222.png"/><Relationship Id="rId150" Type="http://schemas.openxmlformats.org/officeDocument/2006/relationships/customXml" Target="ink/ink75.xml"/><Relationship Id="rId151" Type="http://schemas.openxmlformats.org/officeDocument/2006/relationships/image" Target="media/225.png"/><Relationship Id="rId152" Type="http://schemas.openxmlformats.org/officeDocument/2006/relationships/customXml" Target="ink/ink76.xml"/><Relationship Id="rId153" Type="http://schemas.openxmlformats.org/officeDocument/2006/relationships/image" Target="media/228.png"/><Relationship Id="rId154" Type="http://schemas.openxmlformats.org/officeDocument/2006/relationships/customXml" Target="ink/ink77.xml"/><Relationship Id="rId155" Type="http://schemas.openxmlformats.org/officeDocument/2006/relationships/image" Target="media/231.png"/><Relationship Id="rId156" Type="http://schemas.openxmlformats.org/officeDocument/2006/relationships/customXml" Target="ink/ink78.xml"/><Relationship Id="rId157" Type="http://schemas.openxmlformats.org/officeDocument/2006/relationships/image" Target="media/234.png"/><Relationship Id="rId158" Type="http://schemas.openxmlformats.org/officeDocument/2006/relationships/customXml" Target="ink/ink79.xml"/><Relationship Id="rId159" Type="http://schemas.openxmlformats.org/officeDocument/2006/relationships/image" Target="media/237.png"/><Relationship Id="rId160" Type="http://schemas.openxmlformats.org/officeDocument/2006/relationships/customXml" Target="ink/ink80.xml"/><Relationship Id="rId161" Type="http://schemas.openxmlformats.org/officeDocument/2006/relationships/image" Target="media/240.png"/><Relationship Id="rId162" Type="http://schemas.openxmlformats.org/officeDocument/2006/relationships/customXml" Target="ink/ink81.xml"/><Relationship Id="rId163" Type="http://schemas.openxmlformats.org/officeDocument/2006/relationships/image" Target="media/243.png"/><Relationship Id="rId164" Type="http://schemas.openxmlformats.org/officeDocument/2006/relationships/customXml" Target="ink/ink82.xml"/><Relationship Id="rId165" Type="http://schemas.openxmlformats.org/officeDocument/2006/relationships/image" Target="media/246.png"/><Relationship Id="rId166" Type="http://schemas.openxmlformats.org/officeDocument/2006/relationships/customXml" Target="ink/ink83.xml"/><Relationship Id="rId167" Type="http://schemas.openxmlformats.org/officeDocument/2006/relationships/image" Target="media/249.png"/><Relationship Id="rId168" Type="http://schemas.openxmlformats.org/officeDocument/2006/relationships/customXml" Target="ink/ink84.xml"/><Relationship Id="rId169" Type="http://schemas.openxmlformats.org/officeDocument/2006/relationships/image" Target="media/252.png"/><Relationship Id="rId170" Type="http://schemas.openxmlformats.org/officeDocument/2006/relationships/customXml" Target="ink/ink85.xml"/><Relationship Id="rId171" Type="http://schemas.openxmlformats.org/officeDocument/2006/relationships/image" Target="media/255.png"/><Relationship Id="rId172" Type="http://schemas.openxmlformats.org/officeDocument/2006/relationships/customXml" Target="ink/ink86.xml"/><Relationship Id="rId173" Type="http://schemas.openxmlformats.org/officeDocument/2006/relationships/image" Target="media/258.png"/><Relationship Id="rId174" Type="http://schemas.openxmlformats.org/officeDocument/2006/relationships/customXml" Target="ink/ink87.xml"/><Relationship Id="rId175" Type="http://schemas.openxmlformats.org/officeDocument/2006/relationships/image" Target="media/261.png"/><Relationship Id="rId176" Type="http://schemas.openxmlformats.org/officeDocument/2006/relationships/customXml" Target="ink/ink88.xml"/><Relationship Id="rId177" Type="http://schemas.openxmlformats.org/officeDocument/2006/relationships/image" Target="media/264.png"/><Relationship Id="rId178" Type="http://schemas.openxmlformats.org/officeDocument/2006/relationships/customXml" Target="ink/ink89.xml"/><Relationship Id="rId179" Type="http://schemas.openxmlformats.org/officeDocument/2006/relationships/image" Target="media/267.png"/><Relationship Id="rId180" Type="http://schemas.openxmlformats.org/officeDocument/2006/relationships/customXml" Target="ink/ink90.xml"/><Relationship Id="rId181" Type="http://schemas.openxmlformats.org/officeDocument/2006/relationships/image" Target="media/270.png"/><Relationship Id="rId182" Type="http://schemas.openxmlformats.org/officeDocument/2006/relationships/customXml" Target="ink/ink91.xml"/><Relationship Id="rId183" Type="http://schemas.openxmlformats.org/officeDocument/2006/relationships/image" Target="media/273.png"/><Relationship Id="rId184" Type="http://schemas.openxmlformats.org/officeDocument/2006/relationships/customXml" Target="ink/ink92.xml"/><Relationship Id="rId185" Type="http://schemas.openxmlformats.org/officeDocument/2006/relationships/image" Target="media/276.png"/><Relationship Id="rId186" Type="http://schemas.openxmlformats.org/officeDocument/2006/relationships/customXml" Target="ink/ink93.xml"/><Relationship Id="rId187" Type="http://schemas.openxmlformats.org/officeDocument/2006/relationships/image" Target="media/279.png"/><Relationship Id="rId188" Type="http://schemas.openxmlformats.org/officeDocument/2006/relationships/customXml" Target="ink/ink94.xml"/><Relationship Id="rId189" Type="http://schemas.openxmlformats.org/officeDocument/2006/relationships/image" Target="media/282.png"/><Relationship Id="rId190" Type="http://schemas.openxmlformats.org/officeDocument/2006/relationships/customXml" Target="ink/ink95.xml"/><Relationship Id="rId191" Type="http://schemas.openxmlformats.org/officeDocument/2006/relationships/image" Target="media/285.png"/><Relationship Id="rId192" Type="http://schemas.openxmlformats.org/officeDocument/2006/relationships/customXml" Target="ink/ink96.xml"/><Relationship Id="rId193" Type="http://schemas.openxmlformats.org/officeDocument/2006/relationships/image" Target="media/288.png"/><Relationship Id="rId194" Type="http://schemas.openxmlformats.org/officeDocument/2006/relationships/customXml" Target="ink/ink97.xml"/><Relationship Id="rId195" Type="http://schemas.openxmlformats.org/officeDocument/2006/relationships/image" Target="media/291.png"/><Relationship Id="rId196" Type="http://schemas.openxmlformats.org/officeDocument/2006/relationships/customXml" Target="ink/ink98.xml"/><Relationship Id="rId197" Type="http://schemas.openxmlformats.org/officeDocument/2006/relationships/image" Target="media/294.png"/><Relationship Id="rId198" Type="http://schemas.openxmlformats.org/officeDocument/2006/relationships/customXml" Target="ink/ink99.xml"/><Relationship Id="rId199" Type="http://schemas.openxmlformats.org/officeDocument/2006/relationships/image" Target="media/297.png"/><Relationship Id="rId200" Type="http://schemas.openxmlformats.org/officeDocument/2006/relationships/customXml" Target="ink/ink100.xml"/><Relationship Id="rId201" Type="http://schemas.openxmlformats.org/officeDocument/2006/relationships/image" Target="media/300.png"/><Relationship Id="rId202" Type="http://schemas.openxmlformats.org/officeDocument/2006/relationships/customXml" Target="ink/ink101.xml"/><Relationship Id="rId203" Type="http://schemas.openxmlformats.org/officeDocument/2006/relationships/image" Target="media/303.png"/><Relationship Id="rId204" Type="http://schemas.openxmlformats.org/officeDocument/2006/relationships/customXml" Target="ink/ink102.xml"/><Relationship Id="rId205" Type="http://schemas.openxmlformats.org/officeDocument/2006/relationships/image" Target="media/306.png"/><Relationship Id="rId206" Type="http://schemas.openxmlformats.org/officeDocument/2006/relationships/customXml" Target="ink/ink103.xml"/><Relationship Id="rId207" Type="http://schemas.openxmlformats.org/officeDocument/2006/relationships/image" Target="media/309.png"/><Relationship Id="rId208" Type="http://schemas.openxmlformats.org/officeDocument/2006/relationships/customXml" Target="ink/ink104.xml"/><Relationship Id="rId209" Type="http://schemas.openxmlformats.org/officeDocument/2006/relationships/image" Target="media/312.png"/><Relationship Id="rId210" Type="http://schemas.openxmlformats.org/officeDocument/2006/relationships/customXml" Target="ink/ink105.xml"/><Relationship Id="rId211" Type="http://schemas.openxmlformats.org/officeDocument/2006/relationships/image" Target="media/315.png"/><Relationship Id="rId212" Type="http://schemas.openxmlformats.org/officeDocument/2006/relationships/customXml" Target="ink/ink106.xml"/><Relationship Id="rId213" Type="http://schemas.openxmlformats.org/officeDocument/2006/relationships/image" Target="media/318.png"/><Relationship Id="rId214" Type="http://schemas.openxmlformats.org/officeDocument/2006/relationships/customXml" Target="ink/ink107.xml"/><Relationship Id="rId215" Type="http://schemas.openxmlformats.org/officeDocument/2006/relationships/image" Target="media/321.png"/><Relationship Id="rId216" Type="http://schemas.openxmlformats.org/officeDocument/2006/relationships/customXml" Target="ink/ink108.xml"/><Relationship Id="rId217" Type="http://schemas.openxmlformats.org/officeDocument/2006/relationships/image" Target="media/324.png"/><Relationship Id="rId218" Type="http://schemas.openxmlformats.org/officeDocument/2006/relationships/customXml" Target="ink/ink109.xml"/><Relationship Id="rId219" Type="http://schemas.openxmlformats.org/officeDocument/2006/relationships/image" Target="media/327.png"/><Relationship Id="rId220" Type="http://schemas.openxmlformats.org/officeDocument/2006/relationships/customXml" Target="ink/ink110.xml"/><Relationship Id="rId221" Type="http://schemas.openxmlformats.org/officeDocument/2006/relationships/image" Target="media/330.png"/><Relationship Id="rId222" Type="http://schemas.openxmlformats.org/officeDocument/2006/relationships/customXml" Target="ink/ink111.xml"/><Relationship Id="rId223" Type="http://schemas.openxmlformats.org/officeDocument/2006/relationships/image" Target="media/333.png"/><Relationship Id="rId224" Type="http://schemas.openxmlformats.org/officeDocument/2006/relationships/customXml" Target="ink/ink112.xml"/><Relationship Id="rId225" Type="http://schemas.openxmlformats.org/officeDocument/2006/relationships/image" Target="media/336.png"/><Relationship Id="rId226" Type="http://schemas.openxmlformats.org/officeDocument/2006/relationships/customXml" Target="ink/ink113.xml"/><Relationship Id="rId227" Type="http://schemas.openxmlformats.org/officeDocument/2006/relationships/image" Target="media/339.png"/><Relationship Id="rId228" Type="http://schemas.openxmlformats.org/officeDocument/2006/relationships/customXml" Target="ink/ink114.xml"/><Relationship Id="rId229" Type="http://schemas.openxmlformats.org/officeDocument/2006/relationships/image" Target="media/342.png"/><Relationship Id="rId230" Type="http://schemas.openxmlformats.org/officeDocument/2006/relationships/customXml" Target="ink/ink115.xml"/><Relationship Id="rId231" Type="http://schemas.openxmlformats.org/officeDocument/2006/relationships/image" Target="media/345.png"/><Relationship Id="rId232" Type="http://schemas.openxmlformats.org/officeDocument/2006/relationships/customXml" Target="ink/ink116.xml"/><Relationship Id="rId233" Type="http://schemas.openxmlformats.org/officeDocument/2006/relationships/image" Target="media/348.png"/><Relationship Id="rId234" Type="http://schemas.openxmlformats.org/officeDocument/2006/relationships/customXml" Target="ink/ink117.xml"/><Relationship Id="rId235" Type="http://schemas.openxmlformats.org/officeDocument/2006/relationships/image" Target="media/351.png"/><Relationship Id="rId236" Type="http://schemas.openxmlformats.org/officeDocument/2006/relationships/customXml" Target="ink/ink118.xml"/><Relationship Id="rId237" Type="http://schemas.openxmlformats.org/officeDocument/2006/relationships/image" Target="media/354.png"/><Relationship Id="rId238" Type="http://schemas.openxmlformats.org/officeDocument/2006/relationships/customXml" Target="ink/ink119.xml"/><Relationship Id="rId239" Type="http://schemas.openxmlformats.org/officeDocument/2006/relationships/image" Target="media/357.png"/><Relationship Id="rId240" Type="http://schemas.openxmlformats.org/officeDocument/2006/relationships/customXml" Target="ink/ink120.xml"/><Relationship Id="rId241" Type="http://schemas.openxmlformats.org/officeDocument/2006/relationships/image" Target="media/360.png"/><Relationship Id="rId242" Type="http://schemas.openxmlformats.org/officeDocument/2006/relationships/customXml" Target="ink/ink121.xml"/><Relationship Id="rId243" Type="http://schemas.openxmlformats.org/officeDocument/2006/relationships/image" Target="media/363.png"/><Relationship Id="rId244" Type="http://schemas.openxmlformats.org/officeDocument/2006/relationships/customXml" Target="ink/ink122.xml"/><Relationship Id="rId245" Type="http://schemas.openxmlformats.org/officeDocument/2006/relationships/image" Target="media/366.png"/><Relationship Id="rId246" Type="http://schemas.openxmlformats.org/officeDocument/2006/relationships/customXml" Target="ink/ink123.xml"/><Relationship Id="rId247" Type="http://schemas.openxmlformats.org/officeDocument/2006/relationships/image" Target="media/369.png"/><Relationship Id="rId248" Type="http://schemas.openxmlformats.org/officeDocument/2006/relationships/customXml" Target="ink/ink124.xml"/><Relationship Id="rId249" Type="http://schemas.openxmlformats.org/officeDocument/2006/relationships/image" Target="media/372.png"/><Relationship Id="rId250" Type="http://schemas.openxmlformats.org/officeDocument/2006/relationships/customXml" Target="ink/ink125.xml"/><Relationship Id="rId251" Type="http://schemas.openxmlformats.org/officeDocument/2006/relationships/image" Target="media/375.png"/><Relationship Id="rId252" Type="http://schemas.openxmlformats.org/officeDocument/2006/relationships/customXml" Target="ink/ink126.xml"/><Relationship Id="rId253" Type="http://schemas.openxmlformats.org/officeDocument/2006/relationships/image" Target="media/378.png"/><Relationship Id="rId254" Type="http://schemas.openxmlformats.org/officeDocument/2006/relationships/customXml" Target="ink/ink127.xml"/><Relationship Id="rId255" Type="http://schemas.openxmlformats.org/officeDocument/2006/relationships/image" Target="media/381.png"/><Relationship Id="rId256" Type="http://schemas.openxmlformats.org/officeDocument/2006/relationships/customXml" Target="ink/ink128.xml"/><Relationship Id="rId257" Type="http://schemas.openxmlformats.org/officeDocument/2006/relationships/image" Target="media/384.png"/><Relationship Id="rId258" Type="http://schemas.openxmlformats.org/officeDocument/2006/relationships/customXml" Target="ink/ink129.xml"/><Relationship Id="rId259" Type="http://schemas.openxmlformats.org/officeDocument/2006/relationships/image" Target="media/387.png"/><Relationship Id="rId260" Type="http://schemas.openxmlformats.org/officeDocument/2006/relationships/customXml" Target="ink/ink130.xml"/><Relationship Id="rId261" Type="http://schemas.openxmlformats.org/officeDocument/2006/relationships/image" Target="media/390.png"/><Relationship Id="rId262" Type="http://schemas.openxmlformats.org/officeDocument/2006/relationships/customXml" Target="ink/ink131.xml"/><Relationship Id="rId263" Type="http://schemas.openxmlformats.org/officeDocument/2006/relationships/image" Target="media/393.png"/><Relationship Id="rId264" Type="http://schemas.openxmlformats.org/officeDocument/2006/relationships/customXml" Target="ink/ink132.xml"/><Relationship Id="rId265" Type="http://schemas.openxmlformats.org/officeDocument/2006/relationships/image" Target="media/396.png"/><Relationship Id="rId266" Type="http://schemas.openxmlformats.org/officeDocument/2006/relationships/customXml" Target="ink/ink133.xml"/><Relationship Id="rId267" Type="http://schemas.openxmlformats.org/officeDocument/2006/relationships/image" Target="media/399.png"/><Relationship Id="rId268" Type="http://schemas.openxmlformats.org/officeDocument/2006/relationships/customXml" Target="ink/ink134.xml"/><Relationship Id="rId269" Type="http://schemas.openxmlformats.org/officeDocument/2006/relationships/image" Target="media/402.png"/><Relationship Id="rId270" Type="http://schemas.openxmlformats.org/officeDocument/2006/relationships/customXml" Target="ink/ink135.xml"/><Relationship Id="rId271" Type="http://schemas.openxmlformats.org/officeDocument/2006/relationships/image" Target="media/405.png"/><Relationship Id="rId272" Type="http://schemas.openxmlformats.org/officeDocument/2006/relationships/customXml" Target="ink/ink136.xml"/><Relationship Id="rId273" Type="http://schemas.openxmlformats.org/officeDocument/2006/relationships/image" Target="media/408.png"/><Relationship Id="rId274" Type="http://schemas.openxmlformats.org/officeDocument/2006/relationships/customXml" Target="ink/ink137.xml"/><Relationship Id="rId275" Type="http://schemas.openxmlformats.org/officeDocument/2006/relationships/image" Target="media/411.png"/><Relationship Id="rId276" Type="http://schemas.openxmlformats.org/officeDocument/2006/relationships/customXml" Target="ink/ink138.xml"/><Relationship Id="rId277" Type="http://schemas.openxmlformats.org/officeDocument/2006/relationships/image" Target="media/414.png"/><Relationship Id="rId278" Type="http://schemas.openxmlformats.org/officeDocument/2006/relationships/customXml" Target="ink/ink139.xml"/><Relationship Id="rId279" Type="http://schemas.openxmlformats.org/officeDocument/2006/relationships/image" Target="media/417.png"/><Relationship Id="rId280" Type="http://schemas.openxmlformats.org/officeDocument/2006/relationships/customXml" Target="ink/ink140.xml"/><Relationship Id="rId281" Type="http://schemas.openxmlformats.org/officeDocument/2006/relationships/image" Target="media/420.png"/><Relationship Id="rId282" Type="http://schemas.openxmlformats.org/officeDocument/2006/relationships/customXml" Target="ink/ink141.xml"/><Relationship Id="rId283" Type="http://schemas.openxmlformats.org/officeDocument/2006/relationships/image" Target="media/423.png"/><Relationship Id="rId284" Type="http://schemas.openxmlformats.org/officeDocument/2006/relationships/customXml" Target="ink/ink142.xml"/><Relationship Id="rId285" Type="http://schemas.openxmlformats.org/officeDocument/2006/relationships/image" Target="media/426.png"/><Relationship Id="rId286" Type="http://schemas.openxmlformats.org/officeDocument/2006/relationships/customXml" Target="ink/ink143.xml"/><Relationship Id="rId287" Type="http://schemas.openxmlformats.org/officeDocument/2006/relationships/image" Target="media/429.png"/><Relationship Id="rId288" Type="http://schemas.openxmlformats.org/officeDocument/2006/relationships/customXml" Target="ink/ink144.xml"/><Relationship Id="rId289" Type="http://schemas.openxmlformats.org/officeDocument/2006/relationships/image" Target="media/432.png"/><Relationship Id="rId290" Type="http://schemas.openxmlformats.org/officeDocument/2006/relationships/customXml" Target="ink/ink145.xml"/><Relationship Id="rId291" Type="http://schemas.openxmlformats.org/officeDocument/2006/relationships/image" Target="media/435.png"/><Relationship Id="rId292" Type="http://schemas.openxmlformats.org/officeDocument/2006/relationships/customXml" Target="ink/ink146.xml"/><Relationship Id="rId293" Type="http://schemas.openxmlformats.org/officeDocument/2006/relationships/image" Target="media/438.png"/><Relationship Id="rId294" Type="http://schemas.openxmlformats.org/officeDocument/2006/relationships/customXml" Target="ink/ink147.xml"/><Relationship Id="rId295" Type="http://schemas.openxmlformats.org/officeDocument/2006/relationships/image" Target="media/441.png"/><Relationship Id="rId296" Type="http://schemas.openxmlformats.org/officeDocument/2006/relationships/customXml" Target="ink/ink148.xml"/><Relationship Id="rId297" Type="http://schemas.openxmlformats.org/officeDocument/2006/relationships/image" Target="media/444.png"/><Relationship Id="rId298" Type="http://schemas.openxmlformats.org/officeDocument/2006/relationships/customXml" Target="ink/ink149.xml"/><Relationship Id="rId299" Type="http://schemas.openxmlformats.org/officeDocument/2006/relationships/image" Target="media/447.png"/><Relationship Id="rId300" Type="http://schemas.openxmlformats.org/officeDocument/2006/relationships/customXml" Target="ink/ink150.xml"/><Relationship Id="rId301" Type="http://schemas.openxmlformats.org/officeDocument/2006/relationships/image" Target="media/450.png"/><Relationship Id="rId302" Type="http://schemas.openxmlformats.org/officeDocument/2006/relationships/customXml" Target="ink/ink151.xml"/><Relationship Id="rId303" Type="http://schemas.openxmlformats.org/officeDocument/2006/relationships/image" Target="media/453.png"/><Relationship Id="rId304" Type="http://schemas.openxmlformats.org/officeDocument/2006/relationships/customXml" Target="ink/ink152.xml"/><Relationship Id="rId305" Type="http://schemas.openxmlformats.org/officeDocument/2006/relationships/image" Target="media/456.png"/><Relationship Id="rId306" Type="http://schemas.openxmlformats.org/officeDocument/2006/relationships/customXml" Target="ink/ink153.xml"/><Relationship Id="rId307" Type="http://schemas.openxmlformats.org/officeDocument/2006/relationships/image" Target="media/459.png"/><Relationship Id="rId308" Type="http://schemas.openxmlformats.org/officeDocument/2006/relationships/customXml" Target="ink/ink154.xml"/><Relationship Id="rId309" Type="http://schemas.openxmlformats.org/officeDocument/2006/relationships/image" Target="media/462.png"/><Relationship Id="rId310" Type="http://schemas.openxmlformats.org/officeDocument/2006/relationships/customXml" Target="ink/ink155.xml"/><Relationship Id="rId311" Type="http://schemas.openxmlformats.org/officeDocument/2006/relationships/image" Target="media/465.png"/><Relationship Id="rId312" Type="http://schemas.openxmlformats.org/officeDocument/2006/relationships/customXml" Target="ink/ink156.xml"/><Relationship Id="rId313" Type="http://schemas.openxmlformats.org/officeDocument/2006/relationships/image" Target="media/468.png"/><Relationship Id="rId314" Type="http://schemas.openxmlformats.org/officeDocument/2006/relationships/customXml" Target="ink/ink157.xml"/><Relationship Id="rId315" Type="http://schemas.openxmlformats.org/officeDocument/2006/relationships/image" Target="media/471.png"/><Relationship Id="rId316" Type="http://schemas.openxmlformats.org/officeDocument/2006/relationships/customXml" Target="ink/ink158.xml"/><Relationship Id="rId317" Type="http://schemas.openxmlformats.org/officeDocument/2006/relationships/image" Target="media/474.png"/><Relationship Id="rId318" Type="http://schemas.openxmlformats.org/officeDocument/2006/relationships/customXml" Target="ink/ink159.xml"/><Relationship Id="rId319" Type="http://schemas.openxmlformats.org/officeDocument/2006/relationships/image" Target="media/477.png"/><Relationship Id="rId320" Type="http://schemas.openxmlformats.org/officeDocument/2006/relationships/customXml" Target="ink/ink160.xml"/><Relationship Id="rId321" Type="http://schemas.openxmlformats.org/officeDocument/2006/relationships/image" Target="media/480.png"/><Relationship Id="rId322" Type="http://schemas.openxmlformats.org/officeDocument/2006/relationships/customXml" Target="ink/ink161.xml"/><Relationship Id="rId323" Type="http://schemas.openxmlformats.org/officeDocument/2006/relationships/image" Target="media/483.png"/><Relationship Id="rId324" Type="http://schemas.openxmlformats.org/officeDocument/2006/relationships/customXml" Target="ink/ink162.xml"/><Relationship Id="rId325" Type="http://schemas.openxmlformats.org/officeDocument/2006/relationships/image" Target="media/486.png"/><Relationship Id="rId326" Type="http://schemas.openxmlformats.org/officeDocument/2006/relationships/customXml" Target="ink/ink163.xml"/><Relationship Id="rId327" Type="http://schemas.openxmlformats.org/officeDocument/2006/relationships/image" Target="media/489.png"/><Relationship Id="rId328" Type="http://schemas.openxmlformats.org/officeDocument/2006/relationships/customXml" Target="ink/ink164.xml"/><Relationship Id="rId329" Type="http://schemas.openxmlformats.org/officeDocument/2006/relationships/image" Target="media/492.png"/><Relationship Id="rId330" Type="http://schemas.openxmlformats.org/officeDocument/2006/relationships/customXml" Target="ink/ink165.xml"/><Relationship Id="rId331" Type="http://schemas.openxmlformats.org/officeDocument/2006/relationships/image" Target="media/495.png"/><Relationship Id="rId332" Type="http://schemas.openxmlformats.org/officeDocument/2006/relationships/customXml" Target="ink/ink166.xml"/><Relationship Id="rId333" Type="http://schemas.openxmlformats.org/officeDocument/2006/relationships/image" Target="media/498.png"/><Relationship Id="rId334" Type="http://schemas.openxmlformats.org/officeDocument/2006/relationships/customXml" Target="ink/ink167.xml"/><Relationship Id="rId335" Type="http://schemas.openxmlformats.org/officeDocument/2006/relationships/image" Target="media/501.png"/><Relationship Id="rId336" Type="http://schemas.openxmlformats.org/officeDocument/2006/relationships/customXml" Target="ink/ink168.xml"/><Relationship Id="rId337" Type="http://schemas.openxmlformats.org/officeDocument/2006/relationships/image" Target="media/504.png"/><Relationship Id="rId338" Type="http://schemas.openxmlformats.org/officeDocument/2006/relationships/customXml" Target="ink/ink169.xml"/><Relationship Id="rId339" Type="http://schemas.openxmlformats.org/officeDocument/2006/relationships/image" Target="media/507.png"/><Relationship Id="rId340" Type="http://schemas.openxmlformats.org/officeDocument/2006/relationships/customXml" Target="ink/ink170.xml"/><Relationship Id="rId341" Type="http://schemas.openxmlformats.org/officeDocument/2006/relationships/image" Target="media/510.png"/><Relationship Id="rId342" Type="http://schemas.openxmlformats.org/officeDocument/2006/relationships/customXml" Target="ink/ink171.xml"/><Relationship Id="rId343" Type="http://schemas.openxmlformats.org/officeDocument/2006/relationships/image" Target="media/513.png"/><Relationship Id="rId344" Type="http://schemas.openxmlformats.org/officeDocument/2006/relationships/customXml" Target="ink/ink172.xml"/><Relationship Id="rId345" Type="http://schemas.openxmlformats.org/officeDocument/2006/relationships/image" Target="media/516.png"/><Relationship Id="rId346" Type="http://schemas.openxmlformats.org/officeDocument/2006/relationships/customXml" Target="ink/ink173.xml"/><Relationship Id="rId347" Type="http://schemas.openxmlformats.org/officeDocument/2006/relationships/image" Target="media/519.png"/><Relationship Id="rId348" Type="http://schemas.openxmlformats.org/officeDocument/2006/relationships/customXml" Target="ink/ink174.xml"/><Relationship Id="rId349" Type="http://schemas.openxmlformats.org/officeDocument/2006/relationships/image" Target="media/522.png"/><Relationship Id="rId350" Type="http://schemas.openxmlformats.org/officeDocument/2006/relationships/customXml" Target="ink/ink175.xml"/><Relationship Id="rId351" Type="http://schemas.openxmlformats.org/officeDocument/2006/relationships/image" Target="media/525.png"/><Relationship Id="rId352" Type="http://schemas.openxmlformats.org/officeDocument/2006/relationships/customXml" Target="ink/ink176.xml"/><Relationship Id="rId353" Type="http://schemas.openxmlformats.org/officeDocument/2006/relationships/image" Target="media/528.png"/><Relationship Id="rId354" Type="http://schemas.openxmlformats.org/officeDocument/2006/relationships/customXml" Target="ink/ink177.xml"/><Relationship Id="rId355" Type="http://schemas.openxmlformats.org/officeDocument/2006/relationships/image" Target="media/531.png"/><Relationship Id="rId356" Type="http://schemas.openxmlformats.org/officeDocument/2006/relationships/customXml" Target="ink/ink178.xml"/><Relationship Id="rId357" Type="http://schemas.openxmlformats.org/officeDocument/2006/relationships/image" Target="media/534.png"/><Relationship Id="rId358" Type="http://schemas.openxmlformats.org/officeDocument/2006/relationships/customXml" Target="ink/ink179.xml"/><Relationship Id="rId359" Type="http://schemas.openxmlformats.org/officeDocument/2006/relationships/image" Target="media/537.png"/><Relationship Id="rId360" Type="http://schemas.openxmlformats.org/officeDocument/2006/relationships/customXml" Target="ink/ink180.xml"/><Relationship Id="rId361" Type="http://schemas.openxmlformats.org/officeDocument/2006/relationships/image" Target="media/540.png"/><Relationship Id="rId362" Type="http://schemas.openxmlformats.org/officeDocument/2006/relationships/customXml" Target="ink/ink181.xml"/><Relationship Id="rId363" Type="http://schemas.openxmlformats.org/officeDocument/2006/relationships/image" Target="media/543.png"/><Relationship Id="rId364" Type="http://schemas.openxmlformats.org/officeDocument/2006/relationships/customXml" Target="ink/ink182.xml"/><Relationship Id="rId365" Type="http://schemas.openxmlformats.org/officeDocument/2006/relationships/image" Target="media/546.png"/><Relationship Id="rId366" Type="http://schemas.openxmlformats.org/officeDocument/2006/relationships/customXml" Target="ink/ink183.xml"/><Relationship Id="rId367" Type="http://schemas.openxmlformats.org/officeDocument/2006/relationships/image" Target="media/549.png"/><Relationship Id="rId368" Type="http://schemas.openxmlformats.org/officeDocument/2006/relationships/customXml" Target="ink/ink184.xml"/><Relationship Id="rId369" Type="http://schemas.openxmlformats.org/officeDocument/2006/relationships/image" Target="media/552.png"/><Relationship Id="rId370" Type="http://schemas.openxmlformats.org/officeDocument/2006/relationships/customXml" Target="ink/ink185.xml"/><Relationship Id="rId371" Type="http://schemas.openxmlformats.org/officeDocument/2006/relationships/image" Target="media/555.png"/><Relationship Id="rId372" Type="http://schemas.openxmlformats.org/officeDocument/2006/relationships/customXml" Target="ink/ink186.xml"/><Relationship Id="rId373" Type="http://schemas.openxmlformats.org/officeDocument/2006/relationships/image" Target="media/558.png"/><Relationship Id="rId374" Type="http://schemas.openxmlformats.org/officeDocument/2006/relationships/customXml" Target="ink/ink187.xml"/><Relationship Id="rId375" Type="http://schemas.openxmlformats.org/officeDocument/2006/relationships/image" Target="media/561.png"/><Relationship Id="rId376" Type="http://schemas.openxmlformats.org/officeDocument/2006/relationships/customXml" Target="ink/ink188.xml"/><Relationship Id="rId377" Type="http://schemas.openxmlformats.org/officeDocument/2006/relationships/image" Target="media/564.png"/><Relationship Id="rId378" Type="http://schemas.openxmlformats.org/officeDocument/2006/relationships/customXml" Target="ink/ink189.xml"/><Relationship Id="rId379" Type="http://schemas.openxmlformats.org/officeDocument/2006/relationships/image" Target="media/567.png"/><Relationship Id="rId380" Type="http://schemas.openxmlformats.org/officeDocument/2006/relationships/customXml" Target="ink/ink190.xml"/><Relationship Id="rId381" Type="http://schemas.openxmlformats.org/officeDocument/2006/relationships/image" Target="media/570.png"/><Relationship Id="rId382" Type="http://schemas.openxmlformats.org/officeDocument/2006/relationships/customXml" Target="ink/ink191.xml"/><Relationship Id="rId383" Type="http://schemas.openxmlformats.org/officeDocument/2006/relationships/image" Target="media/573.png"/><Relationship Id="rId384" Type="http://schemas.openxmlformats.org/officeDocument/2006/relationships/customXml" Target="ink/ink192.xml"/><Relationship Id="rId385" Type="http://schemas.openxmlformats.org/officeDocument/2006/relationships/image" Target="media/576.png"/><Relationship Id="rId386" Type="http://schemas.openxmlformats.org/officeDocument/2006/relationships/customXml" Target="ink/ink193.xml"/><Relationship Id="rId387" Type="http://schemas.openxmlformats.org/officeDocument/2006/relationships/image" Target="media/579.png"/><Relationship Id="rId388" Type="http://schemas.openxmlformats.org/officeDocument/2006/relationships/customXml" Target="ink/ink194.xml"/><Relationship Id="rId389" Type="http://schemas.openxmlformats.org/officeDocument/2006/relationships/image" Target="media/582.png"/><Relationship Id="rId390" Type="http://schemas.openxmlformats.org/officeDocument/2006/relationships/customXml" Target="ink/ink195.xml"/><Relationship Id="rId391" Type="http://schemas.openxmlformats.org/officeDocument/2006/relationships/image" Target="media/585.png"/><Relationship Id="rId392" Type="http://schemas.openxmlformats.org/officeDocument/2006/relationships/customXml" Target="ink/ink196.xml"/><Relationship Id="rId393" Type="http://schemas.openxmlformats.org/officeDocument/2006/relationships/image" Target="media/588.png"/><Relationship Id="rId394" Type="http://schemas.openxmlformats.org/officeDocument/2006/relationships/customXml" Target="ink/ink197.xml"/><Relationship Id="rId395" Type="http://schemas.openxmlformats.org/officeDocument/2006/relationships/image" Target="media/591.png"/><Relationship Id="rId396" Type="http://schemas.openxmlformats.org/officeDocument/2006/relationships/customXml" Target="ink/ink198.xml"/><Relationship Id="rId397" Type="http://schemas.openxmlformats.org/officeDocument/2006/relationships/image" Target="media/594.png"/><Relationship Id="rId398" Type="http://schemas.openxmlformats.org/officeDocument/2006/relationships/customXml" Target="ink/ink199.xml"/><Relationship Id="rId399" Type="http://schemas.openxmlformats.org/officeDocument/2006/relationships/image" Target="media/597.png"/><Relationship Id="rId400" Type="http://schemas.openxmlformats.org/officeDocument/2006/relationships/customXml" Target="ink/ink200.xml"/><Relationship Id="rId401" Type="http://schemas.openxmlformats.org/officeDocument/2006/relationships/image" Target="media/600.png"/><Relationship Id="rId402" Type="http://schemas.openxmlformats.org/officeDocument/2006/relationships/customXml" Target="ink/ink201.xml"/><Relationship Id="rId403" Type="http://schemas.openxmlformats.org/officeDocument/2006/relationships/image" Target="media/603.png"/><Relationship Id="rId404" Type="http://schemas.openxmlformats.org/officeDocument/2006/relationships/customXml" Target="ink/ink202.xml"/><Relationship Id="rId405" Type="http://schemas.openxmlformats.org/officeDocument/2006/relationships/image" Target="media/606.png"/><Relationship Id="rId406" Type="http://schemas.openxmlformats.org/officeDocument/2006/relationships/customXml" Target="ink/ink203.xml"/><Relationship Id="rId407" Type="http://schemas.openxmlformats.org/officeDocument/2006/relationships/image" Target="media/609.png"/><Relationship Id="rId408" Type="http://schemas.openxmlformats.org/officeDocument/2006/relationships/customXml" Target="ink/ink204.xml"/><Relationship Id="rId409" Type="http://schemas.openxmlformats.org/officeDocument/2006/relationships/image" Target="media/612.png"/><Relationship Id="rId410" Type="http://schemas.openxmlformats.org/officeDocument/2006/relationships/customXml" Target="ink/ink205.xml"/><Relationship Id="rId411" Type="http://schemas.openxmlformats.org/officeDocument/2006/relationships/image" Target="media/615.png"/><Relationship Id="rId412" Type="http://schemas.openxmlformats.org/officeDocument/2006/relationships/customXml" Target="ink/ink206.xml"/><Relationship Id="rId413" Type="http://schemas.openxmlformats.org/officeDocument/2006/relationships/image" Target="media/618.png"/><Relationship Id="rId414" Type="http://schemas.openxmlformats.org/officeDocument/2006/relationships/customXml" Target="ink/ink207.xml"/><Relationship Id="rId415" Type="http://schemas.openxmlformats.org/officeDocument/2006/relationships/image" Target="media/621.png"/><Relationship Id="rId416" Type="http://schemas.openxmlformats.org/officeDocument/2006/relationships/customXml" Target="ink/ink208.xml"/><Relationship Id="rId417" Type="http://schemas.openxmlformats.org/officeDocument/2006/relationships/image" Target="media/624.png"/><Relationship Id="rId418" Type="http://schemas.openxmlformats.org/officeDocument/2006/relationships/customXml" Target="ink/ink209.xml"/><Relationship Id="rId419" Type="http://schemas.openxmlformats.org/officeDocument/2006/relationships/image" Target="media/627.png"/><Relationship Id="rId420" Type="http://schemas.openxmlformats.org/officeDocument/2006/relationships/customXml" Target="ink/ink210.xml"/><Relationship Id="rId421" Type="http://schemas.openxmlformats.org/officeDocument/2006/relationships/image" Target="media/630.png"/><Relationship Id="rId422" Type="http://schemas.openxmlformats.org/officeDocument/2006/relationships/customXml" Target="ink/ink211.xml"/><Relationship Id="rId423" Type="http://schemas.openxmlformats.org/officeDocument/2006/relationships/image" Target="media/633.png"/><Relationship Id="rId424" Type="http://schemas.openxmlformats.org/officeDocument/2006/relationships/customXml" Target="ink/ink212.xml"/><Relationship Id="rId425" Type="http://schemas.openxmlformats.org/officeDocument/2006/relationships/image" Target="media/636.png"/><Relationship Id="rId426" Type="http://schemas.openxmlformats.org/officeDocument/2006/relationships/customXml" Target="ink/ink213.xml"/><Relationship Id="rId427" Type="http://schemas.openxmlformats.org/officeDocument/2006/relationships/image" Target="media/639.png"/><Relationship Id="rId428" Type="http://schemas.openxmlformats.org/officeDocument/2006/relationships/customXml" Target="ink/ink214.xml"/><Relationship Id="rId429" Type="http://schemas.openxmlformats.org/officeDocument/2006/relationships/image" Target="media/642.png"/><Relationship Id="rId430" Type="http://schemas.openxmlformats.org/officeDocument/2006/relationships/customXml" Target="ink/ink215.xml"/><Relationship Id="rId431" Type="http://schemas.openxmlformats.org/officeDocument/2006/relationships/image" Target="media/645.png"/><Relationship Id="rId432" Type="http://schemas.openxmlformats.org/officeDocument/2006/relationships/customXml" Target="ink/ink216.xml"/><Relationship Id="rId433" Type="http://schemas.openxmlformats.org/officeDocument/2006/relationships/image" Target="media/648.png"/><Relationship Id="rId434" Type="http://schemas.openxmlformats.org/officeDocument/2006/relationships/customXml" Target="ink/ink217.xml"/><Relationship Id="rId435" Type="http://schemas.openxmlformats.org/officeDocument/2006/relationships/image" Target="media/651.png"/><Relationship Id="rId436" Type="http://schemas.openxmlformats.org/officeDocument/2006/relationships/customXml" Target="ink/ink218.xml"/><Relationship Id="rId437" Type="http://schemas.openxmlformats.org/officeDocument/2006/relationships/image" Target="media/654.png"/><Relationship Id="rId438" Type="http://schemas.openxmlformats.org/officeDocument/2006/relationships/customXml" Target="ink/ink219.xml"/><Relationship Id="rId439" Type="http://schemas.openxmlformats.org/officeDocument/2006/relationships/image" Target="media/657.png"/><Relationship Id="rId440" Type="http://schemas.openxmlformats.org/officeDocument/2006/relationships/customXml" Target="ink/ink220.xml"/><Relationship Id="rId441" Type="http://schemas.openxmlformats.org/officeDocument/2006/relationships/image" Target="media/660.png"/><Relationship Id="rId442" Type="http://schemas.openxmlformats.org/officeDocument/2006/relationships/customXml" Target="ink/ink221.xml"/><Relationship Id="rId443" Type="http://schemas.openxmlformats.org/officeDocument/2006/relationships/image" Target="media/663.png"/><Relationship Id="rId444" Type="http://schemas.openxmlformats.org/officeDocument/2006/relationships/customXml" Target="ink/ink222.xml"/><Relationship Id="rId445" Type="http://schemas.openxmlformats.org/officeDocument/2006/relationships/image" Target="media/666.png"/><Relationship Id="rId446" Type="http://schemas.openxmlformats.org/officeDocument/2006/relationships/customXml" Target="ink/ink223.xml"/><Relationship Id="rId447" Type="http://schemas.openxmlformats.org/officeDocument/2006/relationships/image" Target="media/669.png"/><Relationship Id="rId448" Type="http://schemas.openxmlformats.org/officeDocument/2006/relationships/customXml" Target="ink/ink224.xml"/><Relationship Id="rId449" Type="http://schemas.openxmlformats.org/officeDocument/2006/relationships/image" Target="media/672.png"/><Relationship Id="rId450" Type="http://schemas.openxmlformats.org/officeDocument/2006/relationships/customXml" Target="ink/ink225.xml"/><Relationship Id="rId451" Type="http://schemas.openxmlformats.org/officeDocument/2006/relationships/image" Target="media/675.png"/><Relationship Id="rId452" Type="http://schemas.openxmlformats.org/officeDocument/2006/relationships/customXml" Target="ink/ink226.xml"/><Relationship Id="rId453" Type="http://schemas.openxmlformats.org/officeDocument/2006/relationships/image" Target="media/678.png"/><Relationship Id="rId454" Type="http://schemas.openxmlformats.org/officeDocument/2006/relationships/customXml" Target="ink/ink227.xml"/><Relationship Id="rId455" Type="http://schemas.openxmlformats.org/officeDocument/2006/relationships/image" Target="media/681.png"/><Relationship Id="rId456" Type="http://schemas.openxmlformats.org/officeDocument/2006/relationships/customXml" Target="ink/ink228.xml"/><Relationship Id="rId457" Type="http://schemas.openxmlformats.org/officeDocument/2006/relationships/image" Target="media/684.png"/><Relationship Id="rId458" Type="http://schemas.openxmlformats.org/officeDocument/2006/relationships/customXml" Target="ink/ink229.xml"/><Relationship Id="rId459" Type="http://schemas.openxmlformats.org/officeDocument/2006/relationships/image" Target="media/687.png"/><Relationship Id="rId460" Type="http://schemas.openxmlformats.org/officeDocument/2006/relationships/customXml" Target="ink/ink230.xml"/><Relationship Id="rId461" Type="http://schemas.openxmlformats.org/officeDocument/2006/relationships/image" Target="media/690.png"/><Relationship Id="rId462" Type="http://schemas.openxmlformats.org/officeDocument/2006/relationships/customXml" Target="ink/ink231.xml"/><Relationship Id="rId463" Type="http://schemas.openxmlformats.org/officeDocument/2006/relationships/image" Target="media/693.png"/><Relationship Id="rId464" Type="http://schemas.openxmlformats.org/officeDocument/2006/relationships/customXml" Target="ink/ink232.xml"/><Relationship Id="rId465" Type="http://schemas.openxmlformats.org/officeDocument/2006/relationships/image" Target="media/696.png"/><Relationship Id="rId466" Type="http://schemas.openxmlformats.org/officeDocument/2006/relationships/customXml" Target="ink/ink233.xml"/><Relationship Id="rId467" Type="http://schemas.openxmlformats.org/officeDocument/2006/relationships/image" Target="media/699.png"/><Relationship Id="rId468" Type="http://schemas.openxmlformats.org/officeDocument/2006/relationships/customXml" Target="ink/ink234.xml"/><Relationship Id="rId469" Type="http://schemas.openxmlformats.org/officeDocument/2006/relationships/image" Target="media/702.png"/><Relationship Id="rId470" Type="http://schemas.openxmlformats.org/officeDocument/2006/relationships/customXml" Target="ink/ink235.xml"/><Relationship Id="rId471" Type="http://schemas.openxmlformats.org/officeDocument/2006/relationships/image" Target="media/705.png"/><Relationship Id="rId472" Type="http://schemas.openxmlformats.org/officeDocument/2006/relationships/customXml" Target="ink/ink236.xml"/><Relationship Id="rId473" Type="http://schemas.openxmlformats.org/officeDocument/2006/relationships/image" Target="media/708.png"/><Relationship Id="rId474" Type="http://schemas.openxmlformats.org/officeDocument/2006/relationships/customXml" Target="ink/ink237.xml"/><Relationship Id="rId475" Type="http://schemas.openxmlformats.org/officeDocument/2006/relationships/image" Target="media/711.png"/><Relationship Id="rId476" Type="http://schemas.openxmlformats.org/officeDocument/2006/relationships/customXml" Target="ink/ink238.xml"/><Relationship Id="rId477" Type="http://schemas.openxmlformats.org/officeDocument/2006/relationships/image" Target="media/714.png"/><Relationship Id="rId478" Type="http://schemas.openxmlformats.org/officeDocument/2006/relationships/customXml" Target="ink/ink239.xml"/><Relationship Id="rId479" Type="http://schemas.openxmlformats.org/officeDocument/2006/relationships/image" Target="media/717.png"/><Relationship Id="rId480" Type="http://schemas.openxmlformats.org/officeDocument/2006/relationships/customXml" Target="ink/ink240.xml"/><Relationship Id="rId481" Type="http://schemas.openxmlformats.org/officeDocument/2006/relationships/image" Target="media/720.png"/><Relationship Id="rId482" Type="http://schemas.openxmlformats.org/officeDocument/2006/relationships/customXml" Target="ink/ink241.xml"/><Relationship Id="rId483" Type="http://schemas.openxmlformats.org/officeDocument/2006/relationships/image" Target="media/723.png"/><Relationship Id="rId484" Type="http://schemas.openxmlformats.org/officeDocument/2006/relationships/customXml" Target="ink/ink242.xml"/><Relationship Id="rId485" Type="http://schemas.openxmlformats.org/officeDocument/2006/relationships/image" Target="media/726.png"/><Relationship Id="rId486" Type="http://schemas.openxmlformats.org/officeDocument/2006/relationships/customXml" Target="ink/ink243.xml"/><Relationship Id="rId487" Type="http://schemas.openxmlformats.org/officeDocument/2006/relationships/image" Target="media/729.png"/><Relationship Id="rId488" Type="http://schemas.openxmlformats.org/officeDocument/2006/relationships/customXml" Target="ink/ink244.xml"/><Relationship Id="rId489" Type="http://schemas.openxmlformats.org/officeDocument/2006/relationships/image" Target="media/732.png"/><Relationship Id="rId490" Type="http://schemas.openxmlformats.org/officeDocument/2006/relationships/customXml" Target="ink/ink245.xml"/><Relationship Id="rId491" Type="http://schemas.openxmlformats.org/officeDocument/2006/relationships/image" Target="media/735.png"/><Relationship Id="rId492" Type="http://schemas.openxmlformats.org/officeDocument/2006/relationships/customXml" Target="ink/ink246.xml"/><Relationship Id="rId493" Type="http://schemas.openxmlformats.org/officeDocument/2006/relationships/image" Target="media/738.png"/><Relationship Id="rId494" Type="http://schemas.openxmlformats.org/officeDocument/2006/relationships/customXml" Target="ink/ink247.xml"/><Relationship Id="rId495" Type="http://schemas.openxmlformats.org/officeDocument/2006/relationships/image" Target="media/741.png"/><Relationship Id="rId496" Type="http://schemas.openxmlformats.org/officeDocument/2006/relationships/customXml" Target="ink/ink248.xml"/><Relationship Id="rId497" Type="http://schemas.openxmlformats.org/officeDocument/2006/relationships/image" Target="media/744.png"/><Relationship Id="rId498" Type="http://schemas.openxmlformats.org/officeDocument/2006/relationships/customXml" Target="ink/ink249.xml"/><Relationship Id="rId499" Type="http://schemas.openxmlformats.org/officeDocument/2006/relationships/image" Target="media/747.png"/><Relationship Id="rId500" Type="http://schemas.openxmlformats.org/officeDocument/2006/relationships/customXml" Target="ink/ink250.xml"/><Relationship Id="rId501" Type="http://schemas.openxmlformats.org/officeDocument/2006/relationships/image" Target="media/750.png"/><Relationship Id="rId502" Type="http://schemas.openxmlformats.org/officeDocument/2006/relationships/customXml" Target="ink/ink251.xml"/><Relationship Id="rId503" Type="http://schemas.openxmlformats.org/officeDocument/2006/relationships/image" Target="media/753.png"/><Relationship Id="rId504" Type="http://schemas.openxmlformats.org/officeDocument/2006/relationships/customXml" Target="ink/ink252.xml"/><Relationship Id="rId505" Type="http://schemas.openxmlformats.org/officeDocument/2006/relationships/image" Target="media/756.png"/><Relationship Id="rId506" Type="http://schemas.openxmlformats.org/officeDocument/2006/relationships/customXml" Target="ink/ink253.xml"/><Relationship Id="rId507" Type="http://schemas.openxmlformats.org/officeDocument/2006/relationships/image" Target="media/759.png"/><Relationship Id="rId508" Type="http://schemas.openxmlformats.org/officeDocument/2006/relationships/customXml" Target="ink/ink254.xml"/><Relationship Id="rId509" Type="http://schemas.openxmlformats.org/officeDocument/2006/relationships/image" Target="media/762.png"/><Relationship Id="rId510" Type="http://schemas.openxmlformats.org/officeDocument/2006/relationships/customXml" Target="ink/ink255.xml"/><Relationship Id="rId511" Type="http://schemas.openxmlformats.org/officeDocument/2006/relationships/image" Target="media/765.png"/><Relationship Id="rId512" Type="http://schemas.openxmlformats.org/officeDocument/2006/relationships/customXml" Target="ink/ink256.xml"/><Relationship Id="rId513" Type="http://schemas.openxmlformats.org/officeDocument/2006/relationships/image" Target="media/768.png"/><Relationship Id="rId514" Type="http://schemas.openxmlformats.org/officeDocument/2006/relationships/customXml" Target="ink/ink257.xml"/><Relationship Id="rId515" Type="http://schemas.openxmlformats.org/officeDocument/2006/relationships/image" Target="media/771.png"/><Relationship Id="rId516" Type="http://schemas.openxmlformats.org/officeDocument/2006/relationships/customXml" Target="ink/ink258.xml"/><Relationship Id="rId517" Type="http://schemas.openxmlformats.org/officeDocument/2006/relationships/image" Target="media/774.png"/><Relationship Id="rId518" Type="http://schemas.openxmlformats.org/officeDocument/2006/relationships/customXml" Target="ink/ink259.xml"/><Relationship Id="rId519" Type="http://schemas.openxmlformats.org/officeDocument/2006/relationships/image" Target="media/777.png"/><Relationship Id="rId520" Type="http://schemas.openxmlformats.org/officeDocument/2006/relationships/customXml" Target="ink/ink260.xml"/><Relationship Id="rId521" Type="http://schemas.openxmlformats.org/officeDocument/2006/relationships/image" Target="media/780.png"/><Relationship Id="rId522" Type="http://schemas.openxmlformats.org/officeDocument/2006/relationships/customXml" Target="ink/ink261.xml"/><Relationship Id="rId523" Type="http://schemas.openxmlformats.org/officeDocument/2006/relationships/image" Target="media/783.png"/><Relationship Id="rId524" Type="http://schemas.openxmlformats.org/officeDocument/2006/relationships/customXml" Target="ink/ink262.xml"/><Relationship Id="rId525" Type="http://schemas.openxmlformats.org/officeDocument/2006/relationships/image" Target="media/786.png"/><Relationship Id="rId526" Type="http://schemas.openxmlformats.org/officeDocument/2006/relationships/customXml" Target="ink/ink263.xml"/><Relationship Id="rId527" Type="http://schemas.openxmlformats.org/officeDocument/2006/relationships/image" Target="media/789.png"/><Relationship Id="rId528" Type="http://schemas.openxmlformats.org/officeDocument/2006/relationships/customXml" Target="ink/ink264.xml"/><Relationship Id="rId529" Type="http://schemas.openxmlformats.org/officeDocument/2006/relationships/image" Target="media/792.png"/><Relationship Id="rId530" Type="http://schemas.openxmlformats.org/officeDocument/2006/relationships/customXml" Target="ink/ink265.xml"/><Relationship Id="rId531" Type="http://schemas.openxmlformats.org/officeDocument/2006/relationships/image" Target="media/795.png"/><Relationship Id="rId532" Type="http://schemas.openxmlformats.org/officeDocument/2006/relationships/customXml" Target="ink/ink266.xml"/><Relationship Id="rId533" Type="http://schemas.openxmlformats.org/officeDocument/2006/relationships/image" Target="media/798.png"/><Relationship Id="rId534" Type="http://schemas.openxmlformats.org/officeDocument/2006/relationships/customXml" Target="ink/ink267.xml"/><Relationship Id="rId535" Type="http://schemas.openxmlformats.org/officeDocument/2006/relationships/image" Target="media/801.png"/><Relationship Id="rId536" Type="http://schemas.openxmlformats.org/officeDocument/2006/relationships/customXml" Target="ink/ink268.xml"/><Relationship Id="rId537" Type="http://schemas.openxmlformats.org/officeDocument/2006/relationships/image" Target="media/804.png"/><Relationship Id="rId538" Type="http://schemas.openxmlformats.org/officeDocument/2006/relationships/customXml" Target="ink/ink269.xml"/><Relationship Id="rId539" Type="http://schemas.openxmlformats.org/officeDocument/2006/relationships/image" Target="media/807.png"/><Relationship Id="rId540" Type="http://schemas.openxmlformats.org/officeDocument/2006/relationships/customXml" Target="ink/ink270.xml"/><Relationship Id="rId541" Type="http://schemas.openxmlformats.org/officeDocument/2006/relationships/image" Target="media/810.png"/><Relationship Id="rId542" Type="http://schemas.openxmlformats.org/officeDocument/2006/relationships/customXml" Target="ink/ink271.xml"/><Relationship Id="rId543" Type="http://schemas.openxmlformats.org/officeDocument/2006/relationships/image" Target="media/813.png"/><Relationship Id="rId544" Type="http://schemas.openxmlformats.org/officeDocument/2006/relationships/customXml" Target="ink/ink272.xml"/><Relationship Id="rId545" Type="http://schemas.openxmlformats.org/officeDocument/2006/relationships/image" Target="media/816.png"/><Relationship Id="rId546" Type="http://schemas.openxmlformats.org/officeDocument/2006/relationships/customXml" Target="ink/ink273.xml"/><Relationship Id="rId547" Type="http://schemas.openxmlformats.org/officeDocument/2006/relationships/image" Target="media/819.png"/><Relationship Id="rId548" Type="http://schemas.openxmlformats.org/officeDocument/2006/relationships/customXml" Target="ink/ink274.xml"/><Relationship Id="rId549" Type="http://schemas.openxmlformats.org/officeDocument/2006/relationships/image" Target="media/822.png"/><Relationship Id="rId550" Type="http://schemas.openxmlformats.org/officeDocument/2006/relationships/customXml" Target="ink/ink275.xml"/><Relationship Id="rId551" Type="http://schemas.openxmlformats.org/officeDocument/2006/relationships/image" Target="media/825.png"/><Relationship Id="rId552" Type="http://schemas.openxmlformats.org/officeDocument/2006/relationships/customXml" Target="ink/ink276.xml"/><Relationship Id="rId553" Type="http://schemas.openxmlformats.org/officeDocument/2006/relationships/image" Target="media/828.png"/><Relationship Id="rId554" Type="http://schemas.openxmlformats.org/officeDocument/2006/relationships/customXml" Target="ink/ink277.xml"/><Relationship Id="rId555" Type="http://schemas.openxmlformats.org/officeDocument/2006/relationships/image" Target="media/831.png"/><Relationship Id="rId556" Type="http://schemas.openxmlformats.org/officeDocument/2006/relationships/customXml" Target="ink/ink278.xml"/><Relationship Id="rId557" Type="http://schemas.openxmlformats.org/officeDocument/2006/relationships/image" Target="media/834.png"/><Relationship Id="rId558" Type="http://schemas.openxmlformats.org/officeDocument/2006/relationships/customXml" Target="ink/ink279.xml"/><Relationship Id="rId559" Type="http://schemas.openxmlformats.org/officeDocument/2006/relationships/image" Target="media/837.png"/><Relationship Id="rId560" Type="http://schemas.openxmlformats.org/officeDocument/2006/relationships/customXml" Target="ink/ink280.xml"/><Relationship Id="rId561" Type="http://schemas.openxmlformats.org/officeDocument/2006/relationships/image" Target="media/840.png"/><Relationship Id="rId562" Type="http://schemas.openxmlformats.org/officeDocument/2006/relationships/customXml" Target="ink/ink281.xml"/><Relationship Id="rId563" Type="http://schemas.openxmlformats.org/officeDocument/2006/relationships/image" Target="media/843.png"/><Relationship Id="rId564" Type="http://schemas.openxmlformats.org/officeDocument/2006/relationships/customXml" Target="ink/ink282.xml"/><Relationship Id="rId565" Type="http://schemas.openxmlformats.org/officeDocument/2006/relationships/image" Target="media/846.png"/><Relationship Id="rId566" Type="http://schemas.openxmlformats.org/officeDocument/2006/relationships/customXml" Target="ink/ink283.xml"/><Relationship Id="rId567" Type="http://schemas.openxmlformats.org/officeDocument/2006/relationships/image" Target="media/849.png"/><Relationship Id="rId568" Type="http://schemas.openxmlformats.org/officeDocument/2006/relationships/customXml" Target="ink/ink284.xml"/><Relationship Id="rId569" Type="http://schemas.openxmlformats.org/officeDocument/2006/relationships/image" Target="media/852.png"/><Relationship Id="rId570" Type="http://schemas.openxmlformats.org/officeDocument/2006/relationships/customXml" Target="ink/ink285.xml"/><Relationship Id="rId571" Type="http://schemas.openxmlformats.org/officeDocument/2006/relationships/image" Target="media/855.png"/><Relationship Id="rId572" Type="http://schemas.openxmlformats.org/officeDocument/2006/relationships/customXml" Target="ink/ink286.xml"/><Relationship Id="rId573" Type="http://schemas.openxmlformats.org/officeDocument/2006/relationships/image" Target="media/858.png"/><Relationship Id="rId574" Type="http://schemas.openxmlformats.org/officeDocument/2006/relationships/customXml" Target="ink/ink287.xml"/><Relationship Id="rId575" Type="http://schemas.openxmlformats.org/officeDocument/2006/relationships/image" Target="media/861.png"/><Relationship Id="rId576" Type="http://schemas.openxmlformats.org/officeDocument/2006/relationships/customXml" Target="ink/ink288.xml"/><Relationship Id="rId577" Type="http://schemas.openxmlformats.org/officeDocument/2006/relationships/image" Target="media/864.png"/><Relationship Id="rId578" Type="http://schemas.openxmlformats.org/officeDocument/2006/relationships/customXml" Target="ink/ink289.xml"/><Relationship Id="rId579" Type="http://schemas.openxmlformats.org/officeDocument/2006/relationships/image" Target="media/867.png"/><Relationship Id="rId580" Type="http://schemas.openxmlformats.org/officeDocument/2006/relationships/customXml" Target="ink/ink290.xml"/><Relationship Id="rId581" Type="http://schemas.openxmlformats.org/officeDocument/2006/relationships/image" Target="media/870.png"/><Relationship Id="rId582" Type="http://schemas.openxmlformats.org/officeDocument/2006/relationships/customXml" Target="ink/ink291.xml"/><Relationship Id="rId583" Type="http://schemas.openxmlformats.org/officeDocument/2006/relationships/image" Target="media/873.png"/><Relationship Id="rId584" Type="http://schemas.openxmlformats.org/officeDocument/2006/relationships/customXml" Target="ink/ink292.xml"/><Relationship Id="rId585" Type="http://schemas.openxmlformats.org/officeDocument/2006/relationships/image" Target="media/876.png"/><Relationship Id="rId586" Type="http://schemas.openxmlformats.org/officeDocument/2006/relationships/customXml" Target="ink/ink293.xml"/><Relationship Id="rId587" Type="http://schemas.openxmlformats.org/officeDocument/2006/relationships/image" Target="media/879.png"/><Relationship Id="rId588" Type="http://schemas.openxmlformats.org/officeDocument/2006/relationships/customXml" Target="ink/ink294.xml"/><Relationship Id="rId589" Type="http://schemas.openxmlformats.org/officeDocument/2006/relationships/image" Target="media/882.png"/><Relationship Id="rId590" Type="http://schemas.openxmlformats.org/officeDocument/2006/relationships/customXml" Target="ink/ink295.xml"/><Relationship Id="rId591" Type="http://schemas.openxmlformats.org/officeDocument/2006/relationships/image" Target="media/885.png"/><Relationship Id="rId592" Type="http://schemas.openxmlformats.org/officeDocument/2006/relationships/customXml" Target="ink/ink296.xml"/><Relationship Id="rId593" Type="http://schemas.openxmlformats.org/officeDocument/2006/relationships/image" Target="media/888.png"/><Relationship Id="rId594" Type="http://schemas.openxmlformats.org/officeDocument/2006/relationships/customXml" Target="ink/ink297.xml"/><Relationship Id="rId595" Type="http://schemas.openxmlformats.org/officeDocument/2006/relationships/image" Target="media/891.png"/><Relationship Id="rId596" Type="http://schemas.openxmlformats.org/officeDocument/2006/relationships/customXml" Target="ink/ink298.xml"/><Relationship Id="rId597" Type="http://schemas.openxmlformats.org/officeDocument/2006/relationships/image" Target="media/894.png"/><Relationship Id="rId598" Type="http://schemas.openxmlformats.org/officeDocument/2006/relationships/customXml" Target="ink/ink299.xml"/><Relationship Id="rId599" Type="http://schemas.openxmlformats.org/officeDocument/2006/relationships/image" Target="media/897.png"/><Relationship Id="rId600" Type="http://schemas.openxmlformats.org/officeDocument/2006/relationships/customXml" Target="ink/ink300.xml"/><Relationship Id="rId601" Type="http://schemas.openxmlformats.org/officeDocument/2006/relationships/image" Target="media/900.png"/><Relationship Id="rId602" Type="http://schemas.openxmlformats.org/officeDocument/2006/relationships/customXml" Target="ink/ink301.xml"/><Relationship Id="rId603" Type="http://schemas.openxmlformats.org/officeDocument/2006/relationships/image" Target="media/903.png"/><Relationship Id="rId604" Type="http://schemas.openxmlformats.org/officeDocument/2006/relationships/customXml" Target="ink/ink302.xml"/><Relationship Id="rId605" Type="http://schemas.openxmlformats.org/officeDocument/2006/relationships/image" Target="media/906.png"/><Relationship Id="rId606" Type="http://schemas.openxmlformats.org/officeDocument/2006/relationships/customXml" Target="ink/ink303.xml"/><Relationship Id="rId607" Type="http://schemas.openxmlformats.org/officeDocument/2006/relationships/image" Target="media/909.png"/><Relationship Id="rId608" Type="http://schemas.openxmlformats.org/officeDocument/2006/relationships/customXml" Target="ink/ink304.xml"/><Relationship Id="rId609" Type="http://schemas.openxmlformats.org/officeDocument/2006/relationships/image" Target="media/912.png"/><Relationship Id="rId610" Type="http://schemas.openxmlformats.org/officeDocument/2006/relationships/customXml" Target="ink/ink305.xml"/><Relationship Id="rId611" Type="http://schemas.openxmlformats.org/officeDocument/2006/relationships/image" Target="media/915.png"/><Relationship Id="rId612" Type="http://schemas.openxmlformats.org/officeDocument/2006/relationships/customXml" Target="ink/ink306.xml"/><Relationship Id="rId613" Type="http://schemas.openxmlformats.org/officeDocument/2006/relationships/image" Target="media/918.png"/><Relationship Id="rId614" Type="http://schemas.openxmlformats.org/officeDocument/2006/relationships/customXml" Target="ink/ink307.xml"/><Relationship Id="rId615" Type="http://schemas.openxmlformats.org/officeDocument/2006/relationships/image" Target="media/921.png"/><Relationship Id="rId616" Type="http://schemas.openxmlformats.org/officeDocument/2006/relationships/customXml" Target="ink/ink308.xml"/><Relationship Id="rId617" Type="http://schemas.openxmlformats.org/officeDocument/2006/relationships/image" Target="media/924.png"/><Relationship Id="rId618" Type="http://schemas.openxmlformats.org/officeDocument/2006/relationships/customXml" Target="ink/ink309.xml"/><Relationship Id="rId619" Type="http://schemas.openxmlformats.org/officeDocument/2006/relationships/image" Target="media/927.png"/><Relationship Id="rId620" Type="http://schemas.openxmlformats.org/officeDocument/2006/relationships/customXml" Target="ink/ink310.xml"/><Relationship Id="rId621" Type="http://schemas.openxmlformats.org/officeDocument/2006/relationships/image" Target="media/930.png"/><Relationship Id="rId622" Type="http://schemas.openxmlformats.org/officeDocument/2006/relationships/customXml" Target="ink/ink311.xml"/><Relationship Id="rId623" Type="http://schemas.openxmlformats.org/officeDocument/2006/relationships/image" Target="media/933.png"/><Relationship Id="rId624" Type="http://schemas.openxmlformats.org/officeDocument/2006/relationships/customXml" Target="ink/ink312.xml"/><Relationship Id="rId625" Type="http://schemas.openxmlformats.org/officeDocument/2006/relationships/image" Target="media/936.png"/><Relationship Id="rId626" Type="http://schemas.openxmlformats.org/officeDocument/2006/relationships/customXml" Target="ink/ink313.xml"/><Relationship Id="rId627" Type="http://schemas.openxmlformats.org/officeDocument/2006/relationships/image" Target="media/939.png"/><Relationship Id="rId628" Type="http://schemas.openxmlformats.org/officeDocument/2006/relationships/customXml" Target="ink/ink314.xml"/><Relationship Id="rId629" Type="http://schemas.openxmlformats.org/officeDocument/2006/relationships/image" Target="media/942.png"/><Relationship Id="rId630" Type="http://schemas.openxmlformats.org/officeDocument/2006/relationships/customXml" Target="ink/ink315.xml"/><Relationship Id="rId631" Type="http://schemas.openxmlformats.org/officeDocument/2006/relationships/image" Target="media/945.png"/><Relationship Id="rId632" Type="http://schemas.openxmlformats.org/officeDocument/2006/relationships/customXml" Target="ink/ink316.xml"/><Relationship Id="rId633" Type="http://schemas.openxmlformats.org/officeDocument/2006/relationships/image" Target="media/948.png"/><Relationship Id="rId634" Type="http://schemas.openxmlformats.org/officeDocument/2006/relationships/customXml" Target="ink/ink317.xml"/><Relationship Id="rId635" Type="http://schemas.openxmlformats.org/officeDocument/2006/relationships/image" Target="media/951.png"/><Relationship Id="rId636" Type="http://schemas.openxmlformats.org/officeDocument/2006/relationships/customXml" Target="ink/ink318.xml"/><Relationship Id="rId637" Type="http://schemas.openxmlformats.org/officeDocument/2006/relationships/image" Target="media/954.png"/><Relationship Id="rId638" Type="http://schemas.openxmlformats.org/officeDocument/2006/relationships/customXml" Target="ink/ink319.xml"/><Relationship Id="rId639" Type="http://schemas.openxmlformats.org/officeDocument/2006/relationships/image" Target="media/957.png"/><Relationship Id="rId640" Type="http://schemas.openxmlformats.org/officeDocument/2006/relationships/customXml" Target="ink/ink320.xml"/><Relationship Id="rId641" Type="http://schemas.openxmlformats.org/officeDocument/2006/relationships/image" Target="media/960.png"/><Relationship Id="rId642" Type="http://schemas.openxmlformats.org/officeDocument/2006/relationships/customXml" Target="ink/ink321.xml"/><Relationship Id="rId643" Type="http://schemas.openxmlformats.org/officeDocument/2006/relationships/image" Target="media/963.png"/><Relationship Id="rId644" Type="http://schemas.openxmlformats.org/officeDocument/2006/relationships/customXml" Target="ink/ink322.xml"/><Relationship Id="rId645" Type="http://schemas.openxmlformats.org/officeDocument/2006/relationships/image" Target="media/966.png"/><Relationship Id="rId646" Type="http://schemas.openxmlformats.org/officeDocument/2006/relationships/customXml" Target="ink/ink323.xml"/><Relationship Id="rId647" Type="http://schemas.openxmlformats.org/officeDocument/2006/relationships/image" Target="media/969.png"/><Relationship Id="rId648" Type="http://schemas.openxmlformats.org/officeDocument/2006/relationships/customXml" Target="ink/ink324.xml"/><Relationship Id="rId649" Type="http://schemas.openxmlformats.org/officeDocument/2006/relationships/image" Target="media/972.png"/><Relationship Id="rId650" Type="http://schemas.openxmlformats.org/officeDocument/2006/relationships/customXml" Target="ink/ink325.xml"/><Relationship Id="rId651" Type="http://schemas.openxmlformats.org/officeDocument/2006/relationships/image" Target="media/975.png"/><Relationship Id="rId652" Type="http://schemas.openxmlformats.org/officeDocument/2006/relationships/customXml" Target="ink/ink326.xml"/><Relationship Id="rId653" Type="http://schemas.openxmlformats.org/officeDocument/2006/relationships/image" Target="media/978.png"/><Relationship Id="rId654" Type="http://schemas.openxmlformats.org/officeDocument/2006/relationships/customXml" Target="ink/ink327.xml"/><Relationship Id="rId655" Type="http://schemas.openxmlformats.org/officeDocument/2006/relationships/image" Target="media/981.png"/><Relationship Id="rId656" Type="http://schemas.openxmlformats.org/officeDocument/2006/relationships/customXml" Target="ink/ink328.xml"/><Relationship Id="rId657" Type="http://schemas.openxmlformats.org/officeDocument/2006/relationships/image" Target="media/984.png"/><Relationship Id="rId658" Type="http://schemas.openxmlformats.org/officeDocument/2006/relationships/customXml" Target="ink/ink329.xml"/><Relationship Id="rId659" Type="http://schemas.openxmlformats.org/officeDocument/2006/relationships/image" Target="media/987.png"/><Relationship Id="rId660" Type="http://schemas.openxmlformats.org/officeDocument/2006/relationships/customXml" Target="ink/ink330.xml"/><Relationship Id="rId661" Type="http://schemas.openxmlformats.org/officeDocument/2006/relationships/image" Target="media/990.png"/><Relationship Id="rId662" Type="http://schemas.openxmlformats.org/officeDocument/2006/relationships/customXml" Target="ink/ink331.xml"/><Relationship Id="rId663" Type="http://schemas.openxmlformats.org/officeDocument/2006/relationships/image" Target="media/993.png"/><Relationship Id="rId664" Type="http://schemas.openxmlformats.org/officeDocument/2006/relationships/customXml" Target="ink/ink332.xml"/><Relationship Id="rId665" Type="http://schemas.openxmlformats.org/officeDocument/2006/relationships/image" Target="media/996.png"/><Relationship Id="rId666" Type="http://schemas.openxmlformats.org/officeDocument/2006/relationships/customXml" Target="ink/ink333.xml"/><Relationship Id="rId667" Type="http://schemas.openxmlformats.org/officeDocument/2006/relationships/image" Target="media/999.png"/><Relationship Id="rId668" Type="http://schemas.openxmlformats.org/officeDocument/2006/relationships/customXml" Target="ink/ink334.xml"/><Relationship Id="rId669" Type="http://schemas.openxmlformats.org/officeDocument/2006/relationships/image" Target="media/1002.png"/><Relationship Id="rId670" Type="http://schemas.openxmlformats.org/officeDocument/2006/relationships/customXml" Target="ink/ink335.xml"/><Relationship Id="rId671" Type="http://schemas.openxmlformats.org/officeDocument/2006/relationships/image" Target="media/1005.png"/><Relationship Id="rId672" Type="http://schemas.openxmlformats.org/officeDocument/2006/relationships/customXml" Target="ink/ink336.xml"/><Relationship Id="rId673" Type="http://schemas.openxmlformats.org/officeDocument/2006/relationships/image" Target="media/1008.png"/><Relationship Id="rId674" Type="http://schemas.openxmlformats.org/officeDocument/2006/relationships/customXml" Target="ink/ink337.xml"/><Relationship Id="rId675" Type="http://schemas.openxmlformats.org/officeDocument/2006/relationships/image" Target="media/1011.png"/><Relationship Id="rId676" Type="http://schemas.openxmlformats.org/officeDocument/2006/relationships/customXml" Target="ink/ink338.xml"/><Relationship Id="rId677" Type="http://schemas.openxmlformats.org/officeDocument/2006/relationships/image" Target="media/1014.png"/><Relationship Id="rId678" Type="http://schemas.openxmlformats.org/officeDocument/2006/relationships/customXml" Target="ink/ink339.xml"/><Relationship Id="rId679" Type="http://schemas.openxmlformats.org/officeDocument/2006/relationships/image" Target="media/1017.png"/><Relationship Id="rId680" Type="http://schemas.openxmlformats.org/officeDocument/2006/relationships/customXml" Target="ink/ink340.xml"/><Relationship Id="rId681" Type="http://schemas.openxmlformats.org/officeDocument/2006/relationships/image" Target="media/1020.png"/><Relationship Id="rId682" Type="http://schemas.openxmlformats.org/officeDocument/2006/relationships/customXml" Target="ink/ink341.xml"/><Relationship Id="rId683" Type="http://schemas.openxmlformats.org/officeDocument/2006/relationships/image" Target="media/1023.png"/><Relationship Id="rId684" Type="http://schemas.openxmlformats.org/officeDocument/2006/relationships/customXml" Target="ink/ink342.xml"/><Relationship Id="rId685" Type="http://schemas.openxmlformats.org/officeDocument/2006/relationships/image" Target="media/1026.png"/><Relationship Id="rId686" Type="http://schemas.openxmlformats.org/officeDocument/2006/relationships/customXml" Target="ink/ink343.xml"/><Relationship Id="rId687" Type="http://schemas.openxmlformats.org/officeDocument/2006/relationships/image" Target="media/1029.png"/><Relationship Id="rId688" Type="http://schemas.openxmlformats.org/officeDocument/2006/relationships/customXml" Target="ink/ink344.xml"/><Relationship Id="rId689" Type="http://schemas.openxmlformats.org/officeDocument/2006/relationships/image" Target="media/1032.png"/><Relationship Id="rId690" Type="http://schemas.openxmlformats.org/officeDocument/2006/relationships/customXml" Target="ink/ink345.xml"/><Relationship Id="rId691" Type="http://schemas.openxmlformats.org/officeDocument/2006/relationships/image" Target="media/1035.png"/><Relationship Id="rId692" Type="http://schemas.openxmlformats.org/officeDocument/2006/relationships/customXml" Target="ink/ink346.xml"/><Relationship Id="rId693" Type="http://schemas.openxmlformats.org/officeDocument/2006/relationships/image" Target="media/1038.png"/><Relationship Id="rId694" Type="http://schemas.openxmlformats.org/officeDocument/2006/relationships/customXml" Target="ink/ink347.xml"/><Relationship Id="rId695" Type="http://schemas.openxmlformats.org/officeDocument/2006/relationships/image" Target="media/1041.png"/><Relationship Id="rId696" Type="http://schemas.openxmlformats.org/officeDocument/2006/relationships/customXml" Target="ink/ink348.xml"/><Relationship Id="rId697" Type="http://schemas.openxmlformats.org/officeDocument/2006/relationships/image" Target="media/1044.png"/><Relationship Id="rId698" Type="http://schemas.openxmlformats.org/officeDocument/2006/relationships/customXml" Target="ink/ink349.xml"/><Relationship Id="rId699" Type="http://schemas.openxmlformats.org/officeDocument/2006/relationships/image" Target="media/1047.png"/><Relationship Id="rId700" Type="http://schemas.openxmlformats.org/officeDocument/2006/relationships/customXml" Target="ink/ink350.xml"/><Relationship Id="rId701" Type="http://schemas.openxmlformats.org/officeDocument/2006/relationships/image" Target="media/1050.png"/><Relationship Id="rId702" Type="http://schemas.openxmlformats.org/officeDocument/2006/relationships/customXml" Target="ink/ink351.xml"/><Relationship Id="rId703" Type="http://schemas.openxmlformats.org/officeDocument/2006/relationships/image" Target="media/1053.png"/><Relationship Id="rId704" Type="http://schemas.openxmlformats.org/officeDocument/2006/relationships/customXml" Target="ink/ink352.xml"/><Relationship Id="rId705" Type="http://schemas.openxmlformats.org/officeDocument/2006/relationships/image" Target="media/1056.png"/><Relationship Id="rId706" Type="http://schemas.openxmlformats.org/officeDocument/2006/relationships/customXml" Target="ink/ink353.xml"/><Relationship Id="rId707" Type="http://schemas.openxmlformats.org/officeDocument/2006/relationships/image" Target="media/1059.png"/><Relationship Id="rId708" Type="http://schemas.openxmlformats.org/officeDocument/2006/relationships/customXml" Target="ink/ink354.xml"/><Relationship Id="rId709" Type="http://schemas.openxmlformats.org/officeDocument/2006/relationships/image" Target="media/1062.png"/><Relationship Id="rId710" Type="http://schemas.openxmlformats.org/officeDocument/2006/relationships/customXml" Target="ink/ink355.xml"/><Relationship Id="rId711" Type="http://schemas.openxmlformats.org/officeDocument/2006/relationships/image" Target="media/1065.png"/><Relationship Id="rId712" Type="http://schemas.openxmlformats.org/officeDocument/2006/relationships/customXml" Target="ink/ink356.xml"/><Relationship Id="rId713" Type="http://schemas.openxmlformats.org/officeDocument/2006/relationships/image" Target="media/1068.png"/><Relationship Id="rId714" Type="http://schemas.openxmlformats.org/officeDocument/2006/relationships/customXml" Target="ink/ink357.xml"/><Relationship Id="rId715" Type="http://schemas.openxmlformats.org/officeDocument/2006/relationships/image" Target="media/1071.png"/><Relationship Id="rId716" Type="http://schemas.openxmlformats.org/officeDocument/2006/relationships/customXml" Target="ink/ink358.xml"/><Relationship Id="rId717" Type="http://schemas.openxmlformats.org/officeDocument/2006/relationships/image" Target="media/1074.png"/><Relationship Id="rId718" Type="http://schemas.openxmlformats.org/officeDocument/2006/relationships/customXml" Target="ink/ink359.xml"/><Relationship Id="rId719" Type="http://schemas.openxmlformats.org/officeDocument/2006/relationships/image" Target="media/1077.png"/><Relationship Id="rId720" Type="http://schemas.openxmlformats.org/officeDocument/2006/relationships/customXml" Target="ink/ink360.xml"/><Relationship Id="rId721" Type="http://schemas.openxmlformats.org/officeDocument/2006/relationships/image" Target="media/1080.png"/><Relationship Id="rId722" Type="http://schemas.openxmlformats.org/officeDocument/2006/relationships/customXml" Target="ink/ink361.xml"/><Relationship Id="rId723" Type="http://schemas.openxmlformats.org/officeDocument/2006/relationships/image" Target="media/1083.png"/><Relationship Id="rId724" Type="http://schemas.openxmlformats.org/officeDocument/2006/relationships/customXml" Target="ink/ink362.xml"/><Relationship Id="rId725" Type="http://schemas.openxmlformats.org/officeDocument/2006/relationships/image" Target="media/1086.png"/><Relationship Id="rId726" Type="http://schemas.openxmlformats.org/officeDocument/2006/relationships/customXml" Target="ink/ink363.xml"/><Relationship Id="rId727" Type="http://schemas.openxmlformats.org/officeDocument/2006/relationships/image" Target="media/1089.png"/><Relationship Id="rId728" Type="http://schemas.openxmlformats.org/officeDocument/2006/relationships/customXml" Target="ink/ink364.xml"/><Relationship Id="rId729" Type="http://schemas.openxmlformats.org/officeDocument/2006/relationships/image" Target="media/1092.png"/><Relationship Id="rId730" Type="http://schemas.openxmlformats.org/officeDocument/2006/relationships/customXml" Target="ink/ink365.xml"/><Relationship Id="rId731" Type="http://schemas.openxmlformats.org/officeDocument/2006/relationships/image" Target="media/1095.png"/><Relationship Id="rId732" Type="http://schemas.openxmlformats.org/officeDocument/2006/relationships/customXml" Target="ink/ink366.xml"/><Relationship Id="rId733" Type="http://schemas.openxmlformats.org/officeDocument/2006/relationships/image" Target="media/1098.png"/><Relationship Id="rId734" Type="http://schemas.openxmlformats.org/officeDocument/2006/relationships/customXml" Target="ink/ink367.xml"/><Relationship Id="rId735" Type="http://schemas.openxmlformats.org/officeDocument/2006/relationships/image" Target="media/1101.png"/><Relationship Id="rId736" Type="http://schemas.openxmlformats.org/officeDocument/2006/relationships/customXml" Target="ink/ink368.xml"/><Relationship Id="rId737" Type="http://schemas.openxmlformats.org/officeDocument/2006/relationships/image" Target="media/1104.png"/><Relationship Id="rId738" Type="http://schemas.openxmlformats.org/officeDocument/2006/relationships/customXml" Target="ink/ink369.xml"/><Relationship Id="rId739" Type="http://schemas.openxmlformats.org/officeDocument/2006/relationships/image" Target="media/1107.png"/><Relationship Id="rId740" Type="http://schemas.openxmlformats.org/officeDocument/2006/relationships/customXml" Target="ink/ink370.xml"/><Relationship Id="rId741" Type="http://schemas.openxmlformats.org/officeDocument/2006/relationships/image" Target="media/1110.png"/><Relationship Id="rId742" Type="http://schemas.openxmlformats.org/officeDocument/2006/relationships/customXml" Target="ink/ink371.xml"/><Relationship Id="rId743" Type="http://schemas.openxmlformats.org/officeDocument/2006/relationships/image" Target="media/1113.png"/><Relationship Id="rId744" Type="http://schemas.openxmlformats.org/officeDocument/2006/relationships/customXml" Target="ink/ink372.xml"/><Relationship Id="rId745" Type="http://schemas.openxmlformats.org/officeDocument/2006/relationships/image" Target="media/1116.png"/><Relationship Id="rId746" Type="http://schemas.openxmlformats.org/officeDocument/2006/relationships/customXml" Target="ink/ink373.xml"/><Relationship Id="rId747" Type="http://schemas.openxmlformats.org/officeDocument/2006/relationships/image" Target="media/1119.png"/><Relationship Id="rId748" Type="http://schemas.openxmlformats.org/officeDocument/2006/relationships/customXml" Target="ink/ink374.xml"/><Relationship Id="rId749" Type="http://schemas.openxmlformats.org/officeDocument/2006/relationships/image" Target="media/1122.png"/><Relationship Id="rId750" Type="http://schemas.openxmlformats.org/officeDocument/2006/relationships/customXml" Target="ink/ink375.xml"/><Relationship Id="rId751" Type="http://schemas.openxmlformats.org/officeDocument/2006/relationships/image" Target="media/1125.png"/><Relationship Id="rId752" Type="http://schemas.openxmlformats.org/officeDocument/2006/relationships/customXml" Target="ink/ink376.xml"/><Relationship Id="rId753" Type="http://schemas.openxmlformats.org/officeDocument/2006/relationships/image" Target="media/1128.png"/><Relationship Id="rId754" Type="http://schemas.openxmlformats.org/officeDocument/2006/relationships/customXml" Target="ink/ink377.xml"/><Relationship Id="rId755" Type="http://schemas.openxmlformats.org/officeDocument/2006/relationships/image" Target="media/1131.png"/><Relationship Id="rId756" Type="http://schemas.openxmlformats.org/officeDocument/2006/relationships/customXml" Target="ink/ink378.xml"/><Relationship Id="rId757" Type="http://schemas.openxmlformats.org/officeDocument/2006/relationships/image" Target="media/1134.png"/><Relationship Id="rId758" Type="http://schemas.openxmlformats.org/officeDocument/2006/relationships/customXml" Target="ink/ink379.xml"/><Relationship Id="rId759" Type="http://schemas.openxmlformats.org/officeDocument/2006/relationships/image" Target="media/1137.png"/><Relationship Id="rId760" Type="http://schemas.openxmlformats.org/officeDocument/2006/relationships/customXml" Target="ink/ink380.xml"/><Relationship Id="rId761" Type="http://schemas.openxmlformats.org/officeDocument/2006/relationships/image" Target="media/1140.png"/><Relationship Id="rId762" Type="http://schemas.openxmlformats.org/officeDocument/2006/relationships/customXml" Target="ink/ink381.xml"/><Relationship Id="rId763" Type="http://schemas.openxmlformats.org/officeDocument/2006/relationships/image" Target="media/1143.png"/><Relationship Id="rId764" Type="http://schemas.openxmlformats.org/officeDocument/2006/relationships/customXml" Target="ink/ink382.xml"/><Relationship Id="rId765" Type="http://schemas.openxmlformats.org/officeDocument/2006/relationships/image" Target="media/1146.png"/><Relationship Id="rId766" Type="http://schemas.openxmlformats.org/officeDocument/2006/relationships/customXml" Target="ink/ink383.xml"/><Relationship Id="rId767" Type="http://schemas.openxmlformats.org/officeDocument/2006/relationships/image" Target="media/1149.png"/><Relationship Id="rId768" Type="http://schemas.openxmlformats.org/officeDocument/2006/relationships/customXml" Target="ink/ink384.xml"/><Relationship Id="rId769" Type="http://schemas.openxmlformats.org/officeDocument/2006/relationships/image" Target="media/1152.png"/><Relationship Id="rId770" Type="http://schemas.openxmlformats.org/officeDocument/2006/relationships/customXml" Target="ink/ink385.xml"/><Relationship Id="rId771" Type="http://schemas.openxmlformats.org/officeDocument/2006/relationships/image" Target="media/1155.png"/><Relationship Id="rId772" Type="http://schemas.openxmlformats.org/officeDocument/2006/relationships/customXml" Target="ink/ink386.xml"/><Relationship Id="rId773" Type="http://schemas.openxmlformats.org/officeDocument/2006/relationships/image" Target="media/1158.png"/><Relationship Id="rId774" Type="http://schemas.openxmlformats.org/officeDocument/2006/relationships/customXml" Target="ink/ink387.xml"/><Relationship Id="rId775" Type="http://schemas.openxmlformats.org/officeDocument/2006/relationships/image" Target="media/1161.png"/><Relationship Id="rId776" Type="http://schemas.openxmlformats.org/officeDocument/2006/relationships/customXml" Target="ink/ink388.xml"/><Relationship Id="rId777" Type="http://schemas.openxmlformats.org/officeDocument/2006/relationships/image" Target="media/1164.png"/><Relationship Id="rId778" Type="http://schemas.openxmlformats.org/officeDocument/2006/relationships/customXml" Target="ink/ink389.xml"/><Relationship Id="rId779" Type="http://schemas.openxmlformats.org/officeDocument/2006/relationships/image" Target="media/1167.png"/><Relationship Id="rId780" Type="http://schemas.openxmlformats.org/officeDocument/2006/relationships/customXml" Target="ink/ink390.xml"/><Relationship Id="rId781" Type="http://schemas.openxmlformats.org/officeDocument/2006/relationships/image" Target="media/1170.png"/><Relationship Id="rId782" Type="http://schemas.openxmlformats.org/officeDocument/2006/relationships/customXml" Target="ink/ink391.xml"/><Relationship Id="rId783" Type="http://schemas.openxmlformats.org/officeDocument/2006/relationships/image" Target="media/1173.png"/><Relationship Id="rId784" Type="http://schemas.openxmlformats.org/officeDocument/2006/relationships/customXml" Target="ink/ink392.xml"/><Relationship Id="rId785" Type="http://schemas.openxmlformats.org/officeDocument/2006/relationships/image" Target="media/1176.png"/><Relationship Id="rId786" Type="http://schemas.openxmlformats.org/officeDocument/2006/relationships/customXml" Target="ink/ink393.xml"/><Relationship Id="rId787" Type="http://schemas.openxmlformats.org/officeDocument/2006/relationships/image" Target="media/1179.png"/><Relationship Id="rId788" Type="http://schemas.openxmlformats.org/officeDocument/2006/relationships/customXml" Target="ink/ink394.xml"/><Relationship Id="rId789" Type="http://schemas.openxmlformats.org/officeDocument/2006/relationships/image" Target="media/1182.png"/><Relationship Id="rId790" Type="http://schemas.openxmlformats.org/officeDocument/2006/relationships/customXml" Target="ink/ink395.xml"/><Relationship Id="rId791" Type="http://schemas.openxmlformats.org/officeDocument/2006/relationships/image" Target="media/1185.png"/><Relationship Id="rId792" Type="http://schemas.openxmlformats.org/officeDocument/2006/relationships/customXml" Target="ink/ink396.xml"/><Relationship Id="rId793" Type="http://schemas.openxmlformats.org/officeDocument/2006/relationships/image" Target="media/1188.png"/><Relationship Id="rId794" Type="http://schemas.openxmlformats.org/officeDocument/2006/relationships/customXml" Target="ink/ink397.xml"/><Relationship Id="rId795" Type="http://schemas.openxmlformats.org/officeDocument/2006/relationships/image" Target="media/1191.png"/><Relationship Id="rId796" Type="http://schemas.openxmlformats.org/officeDocument/2006/relationships/customXml" Target="ink/ink398.xml"/><Relationship Id="rId797" Type="http://schemas.openxmlformats.org/officeDocument/2006/relationships/image" Target="media/1194.png"/><Relationship Id="rId798" Type="http://schemas.openxmlformats.org/officeDocument/2006/relationships/customXml" Target="ink/ink399.xml"/><Relationship Id="rId799" Type="http://schemas.openxmlformats.org/officeDocument/2006/relationships/image" Target="media/1197.png"/><Relationship Id="rId800" Type="http://schemas.openxmlformats.org/officeDocument/2006/relationships/customXml" Target="ink/ink400.xml"/><Relationship Id="rId801" Type="http://schemas.openxmlformats.org/officeDocument/2006/relationships/image" Target="media/1200.png"/><Relationship Id="rId802" Type="http://schemas.openxmlformats.org/officeDocument/2006/relationships/customXml" Target="ink/ink401.xml"/><Relationship Id="rId803" Type="http://schemas.openxmlformats.org/officeDocument/2006/relationships/image" Target="media/1203.png"/><Relationship Id="rId804" Type="http://schemas.openxmlformats.org/officeDocument/2006/relationships/customXml" Target="ink/ink402.xml"/><Relationship Id="rId805" Type="http://schemas.openxmlformats.org/officeDocument/2006/relationships/image" Target="media/1206.png"/><Relationship Id="rId806" Type="http://schemas.openxmlformats.org/officeDocument/2006/relationships/customXml" Target="ink/ink403.xml"/><Relationship Id="rId807" Type="http://schemas.openxmlformats.org/officeDocument/2006/relationships/image" Target="media/1209.png"/><Relationship Id="rId808" Type="http://schemas.openxmlformats.org/officeDocument/2006/relationships/customXml" Target="ink/ink404.xml"/><Relationship Id="rId809" Type="http://schemas.openxmlformats.org/officeDocument/2006/relationships/image" Target="media/1212.png"/><Relationship Id="rId810" Type="http://schemas.openxmlformats.org/officeDocument/2006/relationships/customXml" Target="ink/ink405.xml"/><Relationship Id="rId811" Type="http://schemas.openxmlformats.org/officeDocument/2006/relationships/image" Target="media/1215.png"/><Relationship Id="rId812" Type="http://schemas.openxmlformats.org/officeDocument/2006/relationships/customXml" Target="ink/ink406.xml"/><Relationship Id="rId813" Type="http://schemas.openxmlformats.org/officeDocument/2006/relationships/image" Target="media/1218.png"/><Relationship Id="rId814" Type="http://schemas.openxmlformats.org/officeDocument/2006/relationships/customXml" Target="ink/ink407.xml"/><Relationship Id="rId815" Type="http://schemas.openxmlformats.org/officeDocument/2006/relationships/image" Target="media/1221.png"/><Relationship Id="rId816" Type="http://schemas.openxmlformats.org/officeDocument/2006/relationships/customXml" Target="ink/ink408.xml"/><Relationship Id="rId817" Type="http://schemas.openxmlformats.org/officeDocument/2006/relationships/image" Target="media/1224.png"/><Relationship Id="rId818" Type="http://schemas.openxmlformats.org/officeDocument/2006/relationships/customXml" Target="ink/ink409.xml"/><Relationship Id="rId819" Type="http://schemas.openxmlformats.org/officeDocument/2006/relationships/image" Target="media/1227.png"/><Relationship Id="rId820" Type="http://schemas.openxmlformats.org/officeDocument/2006/relationships/customXml" Target="ink/ink410.xml"/><Relationship Id="rId821" Type="http://schemas.openxmlformats.org/officeDocument/2006/relationships/image" Target="media/1230.png"/><Relationship Id="rId822" Type="http://schemas.openxmlformats.org/officeDocument/2006/relationships/customXml" Target="ink/ink411.xml"/><Relationship Id="rId823" Type="http://schemas.openxmlformats.org/officeDocument/2006/relationships/image" Target="media/1233.png"/><Relationship Id="rId824" Type="http://schemas.openxmlformats.org/officeDocument/2006/relationships/customXml" Target="ink/ink412.xml"/><Relationship Id="rId825" Type="http://schemas.openxmlformats.org/officeDocument/2006/relationships/image" Target="media/1236.png"/><Relationship Id="rId826" Type="http://schemas.openxmlformats.org/officeDocument/2006/relationships/customXml" Target="ink/ink413.xml"/><Relationship Id="rId827" Type="http://schemas.openxmlformats.org/officeDocument/2006/relationships/image" Target="media/1239.png"/><Relationship Id="rId828" Type="http://schemas.openxmlformats.org/officeDocument/2006/relationships/customXml" Target="ink/ink414.xml"/><Relationship Id="rId829" Type="http://schemas.openxmlformats.org/officeDocument/2006/relationships/image" Target="media/1242.png"/><Relationship Id="rId830" Type="http://schemas.openxmlformats.org/officeDocument/2006/relationships/customXml" Target="ink/ink415.xml"/><Relationship Id="rId831" Type="http://schemas.openxmlformats.org/officeDocument/2006/relationships/image" Target="media/1245.png"/><Relationship Id="rId832" Type="http://schemas.openxmlformats.org/officeDocument/2006/relationships/customXml" Target="ink/ink416.xml"/><Relationship Id="rId833" Type="http://schemas.openxmlformats.org/officeDocument/2006/relationships/image" Target="media/1248.png"/><Relationship Id="rId834" Type="http://schemas.openxmlformats.org/officeDocument/2006/relationships/customXml" Target="ink/ink417.xml"/><Relationship Id="rId835" Type="http://schemas.openxmlformats.org/officeDocument/2006/relationships/image" Target="media/1251.png"/><Relationship Id="rId836" Type="http://schemas.openxmlformats.org/officeDocument/2006/relationships/customXml" Target="ink/ink418.xml"/><Relationship Id="rId837" Type="http://schemas.openxmlformats.org/officeDocument/2006/relationships/image" Target="media/1254.png"/><Relationship Id="rId838" Type="http://schemas.openxmlformats.org/officeDocument/2006/relationships/customXml" Target="ink/ink419.xml"/><Relationship Id="rId839" Type="http://schemas.openxmlformats.org/officeDocument/2006/relationships/image" Target="media/1257.png"/><Relationship Id="rId840" Type="http://schemas.openxmlformats.org/officeDocument/2006/relationships/customXml" Target="ink/ink420.xml"/><Relationship Id="rId841" Type="http://schemas.openxmlformats.org/officeDocument/2006/relationships/image" Target="media/1260.png"/><Relationship Id="rId842" Type="http://schemas.openxmlformats.org/officeDocument/2006/relationships/customXml" Target="ink/ink421.xml"/><Relationship Id="rId843" Type="http://schemas.openxmlformats.org/officeDocument/2006/relationships/image" Target="media/1263.png"/><Relationship Id="rId844" Type="http://schemas.openxmlformats.org/officeDocument/2006/relationships/customXml" Target="ink/ink422.xml"/><Relationship Id="rId845" Type="http://schemas.openxmlformats.org/officeDocument/2006/relationships/image" Target="media/1266.png"/><Relationship Id="rId846" Type="http://schemas.openxmlformats.org/officeDocument/2006/relationships/customXml" Target="ink/ink423.xml"/><Relationship Id="rId847" Type="http://schemas.openxmlformats.org/officeDocument/2006/relationships/image" Target="media/1269.png"/><Relationship Id="rId848" Type="http://schemas.openxmlformats.org/officeDocument/2006/relationships/customXml" Target="ink/ink424.xml"/><Relationship Id="rId849" Type="http://schemas.openxmlformats.org/officeDocument/2006/relationships/image" Target="media/1272.png"/><Relationship Id="rId850" Type="http://schemas.openxmlformats.org/officeDocument/2006/relationships/customXml" Target="ink/ink425.xml"/><Relationship Id="rId851" Type="http://schemas.openxmlformats.org/officeDocument/2006/relationships/image" Target="media/1275.png"/><Relationship Id="rId852" Type="http://schemas.openxmlformats.org/officeDocument/2006/relationships/customXml" Target="ink/ink426.xml"/><Relationship Id="rId853" Type="http://schemas.openxmlformats.org/officeDocument/2006/relationships/image" Target="media/1278.png"/><Relationship Id="rId854" Type="http://schemas.openxmlformats.org/officeDocument/2006/relationships/customXml" Target="ink/ink427.xml"/><Relationship Id="rId855" Type="http://schemas.openxmlformats.org/officeDocument/2006/relationships/image" Target="media/1281.png"/><Relationship Id="rId856" Type="http://schemas.openxmlformats.org/officeDocument/2006/relationships/customXml" Target="ink/ink428.xml"/><Relationship Id="rId857" Type="http://schemas.openxmlformats.org/officeDocument/2006/relationships/image" Target="media/1284.png"/><Relationship Id="rId858" Type="http://schemas.openxmlformats.org/officeDocument/2006/relationships/customXml" Target="ink/ink429.xml"/><Relationship Id="rId859" Type="http://schemas.openxmlformats.org/officeDocument/2006/relationships/image" Target="media/1287.png"/><Relationship Id="rId860" Type="http://schemas.openxmlformats.org/officeDocument/2006/relationships/customXml" Target="ink/ink430.xml"/><Relationship Id="rId861" Type="http://schemas.openxmlformats.org/officeDocument/2006/relationships/image" Target="media/1290.png"/><Relationship Id="rId862" Type="http://schemas.openxmlformats.org/officeDocument/2006/relationships/customXml" Target="ink/ink431.xml"/><Relationship Id="rId863" Type="http://schemas.openxmlformats.org/officeDocument/2006/relationships/image" Target="media/1293.png"/><Relationship Id="rId864" Type="http://schemas.openxmlformats.org/officeDocument/2006/relationships/customXml" Target="ink/ink432.xml"/><Relationship Id="rId865" Type="http://schemas.openxmlformats.org/officeDocument/2006/relationships/image" Target="media/1296.png"/><Relationship Id="rId866" Type="http://schemas.openxmlformats.org/officeDocument/2006/relationships/customXml" Target="ink/ink433.xml"/><Relationship Id="rId867" Type="http://schemas.openxmlformats.org/officeDocument/2006/relationships/image" Target="media/1299.png"/><Relationship Id="rId868" Type="http://schemas.openxmlformats.org/officeDocument/2006/relationships/customXml" Target="ink/ink434.xml"/><Relationship Id="rId869" Type="http://schemas.openxmlformats.org/officeDocument/2006/relationships/image" Target="media/1302.png"/><Relationship Id="rId870" Type="http://schemas.openxmlformats.org/officeDocument/2006/relationships/customXml" Target="ink/ink435.xml"/><Relationship Id="rId871" Type="http://schemas.openxmlformats.org/officeDocument/2006/relationships/image" Target="media/1305.png"/><Relationship Id="rId872" Type="http://schemas.openxmlformats.org/officeDocument/2006/relationships/customXml" Target="ink/ink436.xml"/><Relationship Id="rId873" Type="http://schemas.openxmlformats.org/officeDocument/2006/relationships/image" Target="media/1308.png"/><Relationship Id="rId874" Type="http://schemas.openxmlformats.org/officeDocument/2006/relationships/customXml" Target="ink/ink437.xml"/><Relationship Id="rId875" Type="http://schemas.openxmlformats.org/officeDocument/2006/relationships/image" Target="media/1311.png"/><Relationship Id="rId876" Type="http://schemas.openxmlformats.org/officeDocument/2006/relationships/customXml" Target="ink/ink438.xml"/><Relationship Id="rId877" Type="http://schemas.openxmlformats.org/officeDocument/2006/relationships/image" Target="media/1314.png"/><Relationship Id="rId878" Type="http://schemas.openxmlformats.org/officeDocument/2006/relationships/customXml" Target="ink/ink439.xml"/><Relationship Id="rId879" Type="http://schemas.openxmlformats.org/officeDocument/2006/relationships/image" Target="media/1317.png"/><Relationship Id="rId880" Type="http://schemas.openxmlformats.org/officeDocument/2006/relationships/customXml" Target="ink/ink440.xml"/><Relationship Id="rId881" Type="http://schemas.openxmlformats.org/officeDocument/2006/relationships/image" Target="media/1320.png"/><Relationship Id="rId882" Type="http://schemas.openxmlformats.org/officeDocument/2006/relationships/customXml" Target="ink/ink441.xml"/><Relationship Id="rId883" Type="http://schemas.openxmlformats.org/officeDocument/2006/relationships/image" Target="media/1323.png"/><Relationship Id="rId884" Type="http://schemas.openxmlformats.org/officeDocument/2006/relationships/customXml" Target="ink/ink442.xml"/><Relationship Id="rId885" Type="http://schemas.openxmlformats.org/officeDocument/2006/relationships/image" Target="media/1326.png"/><Relationship Id="rId886" Type="http://schemas.openxmlformats.org/officeDocument/2006/relationships/customXml" Target="ink/ink443.xml"/><Relationship Id="rId887" Type="http://schemas.openxmlformats.org/officeDocument/2006/relationships/image" Target="media/1329.png"/><Relationship Id="rId888" Type="http://schemas.openxmlformats.org/officeDocument/2006/relationships/customXml" Target="ink/ink444.xml"/><Relationship Id="rId889" Type="http://schemas.openxmlformats.org/officeDocument/2006/relationships/image" Target="media/1332.png"/><Relationship Id="rId890" Type="http://schemas.openxmlformats.org/officeDocument/2006/relationships/customXml" Target="ink/ink445.xml"/><Relationship Id="rId891" Type="http://schemas.openxmlformats.org/officeDocument/2006/relationships/image" Target="media/1335.png"/><Relationship Id="rId892" Type="http://schemas.openxmlformats.org/officeDocument/2006/relationships/customXml" Target="ink/ink446.xml"/><Relationship Id="rId893" Type="http://schemas.openxmlformats.org/officeDocument/2006/relationships/image" Target="media/1338.png"/><Relationship Id="rId894" Type="http://schemas.openxmlformats.org/officeDocument/2006/relationships/customXml" Target="ink/ink447.xml"/><Relationship Id="rId895" Type="http://schemas.openxmlformats.org/officeDocument/2006/relationships/image" Target="media/1341.png"/><Relationship Id="rId896" Type="http://schemas.openxmlformats.org/officeDocument/2006/relationships/customXml" Target="ink/ink448.xml"/><Relationship Id="rId897" Type="http://schemas.openxmlformats.org/officeDocument/2006/relationships/image" Target="media/1344.png"/><Relationship Id="rId898" Type="http://schemas.openxmlformats.org/officeDocument/2006/relationships/customXml" Target="ink/ink449.xml"/><Relationship Id="rId899" Type="http://schemas.openxmlformats.org/officeDocument/2006/relationships/image" Target="media/1347.png"/><Relationship Id="rId900" Type="http://schemas.openxmlformats.org/officeDocument/2006/relationships/customXml" Target="ink/ink450.xml"/><Relationship Id="rId901" Type="http://schemas.openxmlformats.org/officeDocument/2006/relationships/image" Target="media/1350.png"/><Relationship Id="rId902" Type="http://schemas.openxmlformats.org/officeDocument/2006/relationships/customXml" Target="ink/ink451.xml"/><Relationship Id="rId903" Type="http://schemas.openxmlformats.org/officeDocument/2006/relationships/image" Target="media/1353.png"/><Relationship Id="rId904" Type="http://schemas.openxmlformats.org/officeDocument/2006/relationships/customXml" Target="ink/ink452.xml"/><Relationship Id="rId905" Type="http://schemas.openxmlformats.org/officeDocument/2006/relationships/image" Target="media/1356.png"/><Relationship Id="rId906" Type="http://schemas.openxmlformats.org/officeDocument/2006/relationships/customXml" Target="ink/ink453.xml"/><Relationship Id="rId907" Type="http://schemas.openxmlformats.org/officeDocument/2006/relationships/image" Target="media/1359.png"/><Relationship Id="rId908" Type="http://schemas.openxmlformats.org/officeDocument/2006/relationships/customXml" Target="ink/ink454.xml"/><Relationship Id="rId909" Type="http://schemas.openxmlformats.org/officeDocument/2006/relationships/image" Target="media/1362.png"/><Relationship Id="rId910" Type="http://schemas.openxmlformats.org/officeDocument/2006/relationships/customXml" Target="ink/ink455.xml"/><Relationship Id="rId911" Type="http://schemas.openxmlformats.org/officeDocument/2006/relationships/image" Target="media/1365.png"/><Relationship Id="rId912" Type="http://schemas.openxmlformats.org/officeDocument/2006/relationships/customXml" Target="ink/ink456.xml"/><Relationship Id="rId913" Type="http://schemas.openxmlformats.org/officeDocument/2006/relationships/image" Target="media/1368.png"/><Relationship Id="rId914" Type="http://schemas.openxmlformats.org/officeDocument/2006/relationships/customXml" Target="ink/ink457.xml"/><Relationship Id="rId915" Type="http://schemas.openxmlformats.org/officeDocument/2006/relationships/image" Target="media/1371.png"/><Relationship Id="rId916" Type="http://schemas.openxmlformats.org/officeDocument/2006/relationships/customXml" Target="ink/ink458.xml"/><Relationship Id="rId917" Type="http://schemas.openxmlformats.org/officeDocument/2006/relationships/image" Target="media/1374.png"/><Relationship Id="rId918" Type="http://schemas.openxmlformats.org/officeDocument/2006/relationships/customXml" Target="ink/ink459.xml"/><Relationship Id="rId919" Type="http://schemas.openxmlformats.org/officeDocument/2006/relationships/image" Target="media/1377.png"/><Relationship Id="rId920" Type="http://schemas.openxmlformats.org/officeDocument/2006/relationships/customXml" Target="ink/ink460.xml"/><Relationship Id="rId921" Type="http://schemas.openxmlformats.org/officeDocument/2006/relationships/image" Target="media/1380.png"/><Relationship Id="rId922" Type="http://schemas.openxmlformats.org/officeDocument/2006/relationships/customXml" Target="ink/ink461.xml"/><Relationship Id="rId923" Type="http://schemas.openxmlformats.org/officeDocument/2006/relationships/image" Target="media/1383.png"/><Relationship Id="rId924" Type="http://schemas.openxmlformats.org/officeDocument/2006/relationships/customXml" Target="ink/ink462.xml"/><Relationship Id="rId925" Type="http://schemas.openxmlformats.org/officeDocument/2006/relationships/image" Target="media/1386.png"/><Relationship Id="rId926" Type="http://schemas.openxmlformats.org/officeDocument/2006/relationships/customXml" Target="ink/ink463.xml"/><Relationship Id="rId927" Type="http://schemas.openxmlformats.org/officeDocument/2006/relationships/image" Target="media/1389.png"/><Relationship Id="rId928" Type="http://schemas.openxmlformats.org/officeDocument/2006/relationships/customXml" Target="ink/ink464.xml"/><Relationship Id="rId929" Type="http://schemas.openxmlformats.org/officeDocument/2006/relationships/image" Target="media/1392.png"/><Relationship Id="rId930" Type="http://schemas.openxmlformats.org/officeDocument/2006/relationships/customXml" Target="ink/ink465.xml"/><Relationship Id="rId931" Type="http://schemas.openxmlformats.org/officeDocument/2006/relationships/image" Target="media/1395.png"/><Relationship Id="rId932" Type="http://schemas.openxmlformats.org/officeDocument/2006/relationships/customXml" Target="ink/ink466.xml"/><Relationship Id="rId933" Type="http://schemas.openxmlformats.org/officeDocument/2006/relationships/image" Target="media/1398.png"/><Relationship Id="rId934" Type="http://schemas.openxmlformats.org/officeDocument/2006/relationships/customXml" Target="ink/ink467.xml"/><Relationship Id="rId935" Type="http://schemas.openxmlformats.org/officeDocument/2006/relationships/image" Target="media/1401.png"/><Relationship Id="rId936" Type="http://schemas.openxmlformats.org/officeDocument/2006/relationships/customXml" Target="ink/ink468.xml"/><Relationship Id="rId937" Type="http://schemas.openxmlformats.org/officeDocument/2006/relationships/image" Target="media/1404.png"/><Relationship Id="rId938" Type="http://schemas.openxmlformats.org/officeDocument/2006/relationships/customXml" Target="ink/ink469.xml"/><Relationship Id="rId939" Type="http://schemas.openxmlformats.org/officeDocument/2006/relationships/image" Target="media/1407.png"/><Relationship Id="rId940" Type="http://schemas.openxmlformats.org/officeDocument/2006/relationships/customXml" Target="ink/ink470.xml"/><Relationship Id="rId941" Type="http://schemas.openxmlformats.org/officeDocument/2006/relationships/image" Target="media/1410.png"/><Relationship Id="rId942" Type="http://schemas.openxmlformats.org/officeDocument/2006/relationships/customXml" Target="ink/ink471.xml"/><Relationship Id="rId943" Type="http://schemas.openxmlformats.org/officeDocument/2006/relationships/image" Target="media/1413.png"/><Relationship Id="rId944" Type="http://schemas.openxmlformats.org/officeDocument/2006/relationships/customXml" Target="ink/ink472.xml"/><Relationship Id="rId945" Type="http://schemas.openxmlformats.org/officeDocument/2006/relationships/image" Target="media/1416.png"/><Relationship Id="rId946" Type="http://schemas.openxmlformats.org/officeDocument/2006/relationships/customXml" Target="ink/ink473.xml"/><Relationship Id="rId947" Type="http://schemas.openxmlformats.org/officeDocument/2006/relationships/image" Target="media/1419.png"/><Relationship Id="rId948" Type="http://schemas.openxmlformats.org/officeDocument/2006/relationships/customXml" Target="ink/ink474.xml"/><Relationship Id="rId949" Type="http://schemas.openxmlformats.org/officeDocument/2006/relationships/image" Target="media/1422.png"/><Relationship Id="rId950" Type="http://schemas.openxmlformats.org/officeDocument/2006/relationships/customXml" Target="ink/ink475.xml"/><Relationship Id="rId951" Type="http://schemas.openxmlformats.org/officeDocument/2006/relationships/image" Target="media/1425.png"/><Relationship Id="rId952" Type="http://schemas.openxmlformats.org/officeDocument/2006/relationships/customXml" Target="ink/ink476.xml"/><Relationship Id="rId953" Type="http://schemas.openxmlformats.org/officeDocument/2006/relationships/image" Target="media/1428.png"/><Relationship Id="rId954" Type="http://schemas.openxmlformats.org/officeDocument/2006/relationships/customXml" Target="ink/ink477.xml"/><Relationship Id="rId955" Type="http://schemas.openxmlformats.org/officeDocument/2006/relationships/image" Target="media/1431.png"/><Relationship Id="rId956" Type="http://schemas.openxmlformats.org/officeDocument/2006/relationships/customXml" Target="ink/ink478.xml"/><Relationship Id="rId957" Type="http://schemas.openxmlformats.org/officeDocument/2006/relationships/image" Target="media/1434.png"/><Relationship Id="rId958" Type="http://schemas.openxmlformats.org/officeDocument/2006/relationships/customXml" Target="ink/ink479.xml"/><Relationship Id="rId959" Type="http://schemas.openxmlformats.org/officeDocument/2006/relationships/image" Target="media/1437.png"/><Relationship Id="rId960" Type="http://schemas.openxmlformats.org/officeDocument/2006/relationships/customXml" Target="ink/ink480.xml"/><Relationship Id="rId961" Type="http://schemas.openxmlformats.org/officeDocument/2006/relationships/image" Target="media/1440.png"/><Relationship Id="rId962" Type="http://schemas.openxmlformats.org/officeDocument/2006/relationships/customXml" Target="ink/ink481.xml"/><Relationship Id="rId963" Type="http://schemas.openxmlformats.org/officeDocument/2006/relationships/image" Target="media/1443.png"/><Relationship Id="rId964" Type="http://schemas.openxmlformats.org/officeDocument/2006/relationships/customXml" Target="ink/ink482.xml"/><Relationship Id="rId965" Type="http://schemas.openxmlformats.org/officeDocument/2006/relationships/image" Target="media/1446.png"/><Relationship Id="rId966" Type="http://schemas.openxmlformats.org/officeDocument/2006/relationships/customXml" Target="ink/ink483.xml"/><Relationship Id="rId967" Type="http://schemas.openxmlformats.org/officeDocument/2006/relationships/image" Target="media/1449.png"/><Relationship Id="rId968" Type="http://schemas.openxmlformats.org/officeDocument/2006/relationships/customXml" Target="ink/ink484.xml"/><Relationship Id="rId969" Type="http://schemas.openxmlformats.org/officeDocument/2006/relationships/image" Target="media/1452.png"/><Relationship Id="rId970" Type="http://schemas.openxmlformats.org/officeDocument/2006/relationships/customXml" Target="ink/ink485.xml"/><Relationship Id="rId971" Type="http://schemas.openxmlformats.org/officeDocument/2006/relationships/image" Target="media/1455.png"/><Relationship Id="rId972" Type="http://schemas.openxmlformats.org/officeDocument/2006/relationships/customXml" Target="ink/ink486.xml"/><Relationship Id="rId973" Type="http://schemas.openxmlformats.org/officeDocument/2006/relationships/image" Target="media/1458.png"/><Relationship Id="rId974" Type="http://schemas.openxmlformats.org/officeDocument/2006/relationships/customXml" Target="ink/ink487.xml"/><Relationship Id="rId975" Type="http://schemas.openxmlformats.org/officeDocument/2006/relationships/image" Target="media/1461.png"/><Relationship Id="rId976" Type="http://schemas.openxmlformats.org/officeDocument/2006/relationships/customXml" Target="ink/ink488.xml"/><Relationship Id="rId977" Type="http://schemas.openxmlformats.org/officeDocument/2006/relationships/image" Target="media/1464.png"/><Relationship Id="rId978" Type="http://schemas.openxmlformats.org/officeDocument/2006/relationships/customXml" Target="ink/ink489.xml"/><Relationship Id="rId979" Type="http://schemas.openxmlformats.org/officeDocument/2006/relationships/image" Target="media/1467.png"/><Relationship Id="rId980" Type="http://schemas.openxmlformats.org/officeDocument/2006/relationships/customXml" Target="ink/ink490.xml"/><Relationship Id="rId981" Type="http://schemas.openxmlformats.org/officeDocument/2006/relationships/image" Target="media/1470.png"/><Relationship Id="rId982" Type="http://schemas.openxmlformats.org/officeDocument/2006/relationships/customXml" Target="ink/ink491.xml"/><Relationship Id="rId983" Type="http://schemas.openxmlformats.org/officeDocument/2006/relationships/image" Target="media/1473.png"/><Relationship Id="rId984" Type="http://schemas.openxmlformats.org/officeDocument/2006/relationships/customXml" Target="ink/ink492.xml"/><Relationship Id="rId985" Type="http://schemas.openxmlformats.org/officeDocument/2006/relationships/image" Target="media/1476.png"/><Relationship Id="rId986" Type="http://schemas.openxmlformats.org/officeDocument/2006/relationships/customXml" Target="ink/ink493.xml"/><Relationship Id="rId987" Type="http://schemas.openxmlformats.org/officeDocument/2006/relationships/image" Target="media/1479.png"/><Relationship Id="rId988" Type="http://schemas.openxmlformats.org/officeDocument/2006/relationships/customXml" Target="ink/ink494.xml"/><Relationship Id="rId989" Type="http://schemas.openxmlformats.org/officeDocument/2006/relationships/image" Target="media/1482.png"/><Relationship Id="rId990" Type="http://schemas.openxmlformats.org/officeDocument/2006/relationships/customXml" Target="ink/ink495.xml"/><Relationship Id="rId991" Type="http://schemas.openxmlformats.org/officeDocument/2006/relationships/image" Target="media/1485.png"/><Relationship Id="rId992" Type="http://schemas.openxmlformats.org/officeDocument/2006/relationships/customXml" Target="ink/ink496.xml"/><Relationship Id="rId993" Type="http://schemas.openxmlformats.org/officeDocument/2006/relationships/image" Target="media/1488.png"/><Relationship Id="rId994" Type="http://schemas.openxmlformats.org/officeDocument/2006/relationships/customXml" Target="ink/ink497.xml"/><Relationship Id="rId995" Type="http://schemas.openxmlformats.org/officeDocument/2006/relationships/image" Target="media/1491.png"/><Relationship Id="rId996" Type="http://schemas.openxmlformats.org/officeDocument/2006/relationships/customXml" Target="ink/ink498.xml"/><Relationship Id="rId997" Type="http://schemas.openxmlformats.org/officeDocument/2006/relationships/image" Target="media/1494.png"/><Relationship Id="rId998" Type="http://schemas.openxmlformats.org/officeDocument/2006/relationships/customXml" Target="ink/ink499.xml"/><Relationship Id="rId999" Type="http://schemas.openxmlformats.org/officeDocument/2006/relationships/image" Target="media/1497.png"/><Relationship Id="rId1000" Type="http://schemas.openxmlformats.org/officeDocument/2006/relationships/customXml" Target="ink/ink500.xml"/><Relationship Id="rId1001" Type="http://schemas.openxmlformats.org/officeDocument/2006/relationships/image" Target="media/1500.png"/><Relationship Id="rId1002" Type="http://schemas.openxmlformats.org/officeDocument/2006/relationships/customXml" Target="ink/ink501.xml"/><Relationship Id="rId1003" Type="http://schemas.openxmlformats.org/officeDocument/2006/relationships/image" Target="media/1503.png"/><Relationship Id="rId1004" Type="http://schemas.openxmlformats.org/officeDocument/2006/relationships/customXml" Target="ink/ink502.xml"/><Relationship Id="rId1005" Type="http://schemas.openxmlformats.org/officeDocument/2006/relationships/image" Target="media/1506.png"/><Relationship Id="rId1006" Type="http://schemas.openxmlformats.org/officeDocument/2006/relationships/customXml" Target="ink/ink503.xml"/><Relationship Id="rId1007" Type="http://schemas.openxmlformats.org/officeDocument/2006/relationships/image" Target="media/1509.png"/><Relationship Id="rId1008" Type="http://schemas.openxmlformats.org/officeDocument/2006/relationships/customXml" Target="ink/ink504.xml"/><Relationship Id="rId1009" Type="http://schemas.openxmlformats.org/officeDocument/2006/relationships/image" Target="media/1512.png"/><Relationship Id="rId1010" Type="http://schemas.openxmlformats.org/officeDocument/2006/relationships/customXml" Target="ink/ink505.xml"/><Relationship Id="rId1011" Type="http://schemas.openxmlformats.org/officeDocument/2006/relationships/image" Target="media/1515.png"/><Relationship Id="rId1012" Type="http://schemas.openxmlformats.org/officeDocument/2006/relationships/customXml" Target="ink/ink506.xml"/><Relationship Id="rId1013" Type="http://schemas.openxmlformats.org/officeDocument/2006/relationships/image" Target="media/1518.png"/><Relationship Id="rId1014" Type="http://schemas.openxmlformats.org/officeDocument/2006/relationships/customXml" Target="ink/ink507.xml"/><Relationship Id="rId1015" Type="http://schemas.openxmlformats.org/officeDocument/2006/relationships/image" Target="media/1521.png"/><Relationship Id="rId1016" Type="http://schemas.openxmlformats.org/officeDocument/2006/relationships/customXml" Target="ink/ink508.xml"/><Relationship Id="rId1017" Type="http://schemas.openxmlformats.org/officeDocument/2006/relationships/image" Target="media/1524.png"/><Relationship Id="rId1018" Type="http://schemas.openxmlformats.org/officeDocument/2006/relationships/customXml" Target="ink/ink509.xml"/><Relationship Id="rId1019" Type="http://schemas.openxmlformats.org/officeDocument/2006/relationships/image" Target="media/1527.png"/><Relationship Id="rId1020" Type="http://schemas.openxmlformats.org/officeDocument/2006/relationships/customXml" Target="ink/ink510.xml"/><Relationship Id="rId1021" Type="http://schemas.openxmlformats.org/officeDocument/2006/relationships/image" Target="media/1530.png"/><Relationship Id="rId1022" Type="http://schemas.openxmlformats.org/officeDocument/2006/relationships/customXml" Target="ink/ink511.xml"/><Relationship Id="rId1023" Type="http://schemas.openxmlformats.org/officeDocument/2006/relationships/image" Target="media/1533.png"/><Relationship Id="rId1024" Type="http://schemas.openxmlformats.org/officeDocument/2006/relationships/customXml" Target="ink/ink512.xml"/><Relationship Id="rId1025" Type="http://schemas.openxmlformats.org/officeDocument/2006/relationships/image" Target="media/1536.png"/><Relationship Id="rId1026" Type="http://schemas.openxmlformats.org/officeDocument/2006/relationships/customXml" Target="ink/ink513.xml"/><Relationship Id="rId1027" Type="http://schemas.openxmlformats.org/officeDocument/2006/relationships/image" Target="media/1539.png"/><Relationship Id="rId1028" Type="http://schemas.openxmlformats.org/officeDocument/2006/relationships/customXml" Target="ink/ink514.xml"/><Relationship Id="rId1029" Type="http://schemas.openxmlformats.org/officeDocument/2006/relationships/image" Target="media/1542.png"/><Relationship Id="rId1030" Type="http://schemas.openxmlformats.org/officeDocument/2006/relationships/customXml" Target="ink/ink515.xml"/><Relationship Id="rId1031" Type="http://schemas.openxmlformats.org/officeDocument/2006/relationships/image" Target="media/1545.png"/><Relationship Id="rId1032" Type="http://schemas.openxmlformats.org/officeDocument/2006/relationships/customXml" Target="ink/ink516.xml"/><Relationship Id="rId1033" Type="http://schemas.openxmlformats.org/officeDocument/2006/relationships/image" Target="media/1548.png"/><Relationship Id="rId1034" Type="http://schemas.openxmlformats.org/officeDocument/2006/relationships/customXml" Target="ink/ink517.xml"/><Relationship Id="rId1035" Type="http://schemas.openxmlformats.org/officeDocument/2006/relationships/image" Target="media/1551.png"/><Relationship Id="rId1036" Type="http://schemas.openxmlformats.org/officeDocument/2006/relationships/customXml" Target="ink/ink518.xml"/><Relationship Id="rId1037" Type="http://schemas.openxmlformats.org/officeDocument/2006/relationships/image" Target="media/1554.png"/><Relationship Id="rId1038" Type="http://schemas.openxmlformats.org/officeDocument/2006/relationships/customXml" Target="ink/ink519.xml"/><Relationship Id="rId1039" Type="http://schemas.openxmlformats.org/officeDocument/2006/relationships/image" Target="media/1557.png"/><Relationship Id="rId1040" Type="http://schemas.openxmlformats.org/officeDocument/2006/relationships/customXml" Target="ink/ink520.xml"/><Relationship Id="rId1041" Type="http://schemas.openxmlformats.org/officeDocument/2006/relationships/image" Target="media/1560.png"/><Relationship Id="rId1042" Type="http://schemas.openxmlformats.org/officeDocument/2006/relationships/customXml" Target="ink/ink521.xml"/><Relationship Id="rId1043" Type="http://schemas.openxmlformats.org/officeDocument/2006/relationships/image" Target="media/1563.png"/><Relationship Id="rId1044" Type="http://schemas.openxmlformats.org/officeDocument/2006/relationships/customXml" Target="ink/ink522.xml"/><Relationship Id="rId1045" Type="http://schemas.openxmlformats.org/officeDocument/2006/relationships/image" Target="media/1566.png"/><Relationship Id="rId1046" Type="http://schemas.openxmlformats.org/officeDocument/2006/relationships/customXml" Target="ink/ink523.xml"/><Relationship Id="rId1047" Type="http://schemas.openxmlformats.org/officeDocument/2006/relationships/image" Target="media/1569.png"/><Relationship Id="rId1048" Type="http://schemas.openxmlformats.org/officeDocument/2006/relationships/customXml" Target="ink/ink524.xml"/><Relationship Id="rId1049" Type="http://schemas.openxmlformats.org/officeDocument/2006/relationships/image" Target="media/1572.png"/><Relationship Id="rId1050" Type="http://schemas.openxmlformats.org/officeDocument/2006/relationships/customXml" Target="ink/ink525.xml"/><Relationship Id="rId1051" Type="http://schemas.openxmlformats.org/officeDocument/2006/relationships/image" Target="media/1575.png"/><Relationship Id="rId1052" Type="http://schemas.openxmlformats.org/officeDocument/2006/relationships/customXml" Target="ink/ink526.xml"/><Relationship Id="rId1053" Type="http://schemas.openxmlformats.org/officeDocument/2006/relationships/image" Target="media/1578.png"/><Relationship Id="rId1054" Type="http://schemas.openxmlformats.org/officeDocument/2006/relationships/customXml" Target="ink/ink527.xml"/><Relationship Id="rId1055" Type="http://schemas.openxmlformats.org/officeDocument/2006/relationships/image" Target="media/1581.png"/><Relationship Id="rId1056" Type="http://schemas.openxmlformats.org/officeDocument/2006/relationships/customXml" Target="ink/ink528.xml"/><Relationship Id="rId1057" Type="http://schemas.openxmlformats.org/officeDocument/2006/relationships/image" Target="media/1584.png"/><Relationship Id="rId1058" Type="http://schemas.openxmlformats.org/officeDocument/2006/relationships/customXml" Target="ink/ink529.xml"/><Relationship Id="rId1059" Type="http://schemas.openxmlformats.org/officeDocument/2006/relationships/image" Target="media/1587.png"/><Relationship Id="rId1060" Type="http://schemas.openxmlformats.org/officeDocument/2006/relationships/customXml" Target="ink/ink530.xml"/><Relationship Id="rId1061" Type="http://schemas.openxmlformats.org/officeDocument/2006/relationships/image" Target="media/1590.png"/><Relationship Id="rId1062" Type="http://schemas.openxmlformats.org/officeDocument/2006/relationships/customXml" Target="ink/ink531.xml"/><Relationship Id="rId1063" Type="http://schemas.openxmlformats.org/officeDocument/2006/relationships/image" Target="media/1593.png"/><Relationship Id="rId1064" Type="http://schemas.openxmlformats.org/officeDocument/2006/relationships/customXml" Target="ink/ink532.xml"/><Relationship Id="rId1065" Type="http://schemas.openxmlformats.org/officeDocument/2006/relationships/image" Target="media/1596.png"/><Relationship Id="rId1066" Type="http://schemas.openxmlformats.org/officeDocument/2006/relationships/customXml" Target="ink/ink533.xml"/><Relationship Id="rId1067" Type="http://schemas.openxmlformats.org/officeDocument/2006/relationships/image" Target="media/1599.png"/><Relationship Id="rId1068" Type="http://schemas.openxmlformats.org/officeDocument/2006/relationships/customXml" Target="ink/ink534.xml"/><Relationship Id="rId1069" Type="http://schemas.openxmlformats.org/officeDocument/2006/relationships/image" Target="media/1602.png"/><Relationship Id="rId1070" Type="http://schemas.openxmlformats.org/officeDocument/2006/relationships/customXml" Target="ink/ink535.xml"/><Relationship Id="rId1071" Type="http://schemas.openxmlformats.org/officeDocument/2006/relationships/image" Target="media/1605.png"/><Relationship Id="rId1072" Type="http://schemas.openxmlformats.org/officeDocument/2006/relationships/customXml" Target="ink/ink536.xml"/><Relationship Id="rId1073" Type="http://schemas.openxmlformats.org/officeDocument/2006/relationships/image" Target="media/1608.png"/><Relationship Id="rId1074" Type="http://schemas.openxmlformats.org/officeDocument/2006/relationships/customXml" Target="ink/ink537.xml"/><Relationship Id="rId1075" Type="http://schemas.openxmlformats.org/officeDocument/2006/relationships/image" Target="media/1611.png"/><Relationship Id="rId1076" Type="http://schemas.openxmlformats.org/officeDocument/2006/relationships/customXml" Target="ink/ink538.xml"/><Relationship Id="rId1077" Type="http://schemas.openxmlformats.org/officeDocument/2006/relationships/image" Target="media/1614.png"/><Relationship Id="rId1078" Type="http://schemas.openxmlformats.org/officeDocument/2006/relationships/customXml" Target="ink/ink539.xml"/><Relationship Id="rId1079" Type="http://schemas.openxmlformats.org/officeDocument/2006/relationships/image" Target="media/1617.png"/><Relationship Id="rId1080" Type="http://schemas.openxmlformats.org/officeDocument/2006/relationships/customXml" Target="ink/ink540.xml"/><Relationship Id="rId1081" Type="http://schemas.openxmlformats.org/officeDocument/2006/relationships/image" Target="media/1620.png"/><Relationship Id="rId1082" Type="http://schemas.openxmlformats.org/officeDocument/2006/relationships/customXml" Target="ink/ink541.xml"/><Relationship Id="rId1083" Type="http://schemas.openxmlformats.org/officeDocument/2006/relationships/image" Target="media/1623.png"/><Relationship Id="rId1084" Type="http://schemas.openxmlformats.org/officeDocument/2006/relationships/customXml" Target="ink/ink542.xml"/><Relationship Id="rId1085" Type="http://schemas.openxmlformats.org/officeDocument/2006/relationships/image" Target="media/1626.png"/><Relationship Id="rId1086" Type="http://schemas.openxmlformats.org/officeDocument/2006/relationships/customXml" Target="ink/ink543.xml"/><Relationship Id="rId1087" Type="http://schemas.openxmlformats.org/officeDocument/2006/relationships/image" Target="media/1629.png"/><Relationship Id="rId1088" Type="http://schemas.openxmlformats.org/officeDocument/2006/relationships/customXml" Target="ink/ink544.xml"/><Relationship Id="rId1089" Type="http://schemas.openxmlformats.org/officeDocument/2006/relationships/image" Target="media/1632.png"/><Relationship Id="rId1090" Type="http://schemas.openxmlformats.org/officeDocument/2006/relationships/customXml" Target="ink/ink545.xml"/><Relationship Id="rId1091" Type="http://schemas.openxmlformats.org/officeDocument/2006/relationships/image" Target="media/1635.png"/><Relationship Id="rId1092" Type="http://schemas.openxmlformats.org/officeDocument/2006/relationships/customXml" Target="ink/ink546.xml"/><Relationship Id="rId1093" Type="http://schemas.openxmlformats.org/officeDocument/2006/relationships/image" Target="media/1638.png"/><Relationship Id="rId1094" Type="http://schemas.openxmlformats.org/officeDocument/2006/relationships/customXml" Target="ink/ink547.xml"/><Relationship Id="rId1095" Type="http://schemas.openxmlformats.org/officeDocument/2006/relationships/image" Target="media/1641.png"/><Relationship Id="rId1096" Type="http://schemas.openxmlformats.org/officeDocument/2006/relationships/customXml" Target="ink/ink548.xml"/><Relationship Id="rId1097" Type="http://schemas.openxmlformats.org/officeDocument/2006/relationships/image" Target="media/1644.png"/><Relationship Id="rId1098" Type="http://schemas.openxmlformats.org/officeDocument/2006/relationships/customXml" Target="ink/ink549.xml"/><Relationship Id="rId1099" Type="http://schemas.openxmlformats.org/officeDocument/2006/relationships/image" Target="media/1647.png"/><Relationship Id="rId1100" Type="http://schemas.openxmlformats.org/officeDocument/2006/relationships/customXml" Target="ink/ink550.xml"/><Relationship Id="rId1101" Type="http://schemas.openxmlformats.org/officeDocument/2006/relationships/image" Target="media/1650.png"/><Relationship Id="rId1102" Type="http://schemas.openxmlformats.org/officeDocument/2006/relationships/customXml" Target="ink/ink551.xml"/><Relationship Id="rId1103" Type="http://schemas.openxmlformats.org/officeDocument/2006/relationships/image" Target="media/1653.png"/><Relationship Id="rId1104" Type="http://schemas.openxmlformats.org/officeDocument/2006/relationships/customXml" Target="ink/ink552.xml"/><Relationship Id="rId1105" Type="http://schemas.openxmlformats.org/officeDocument/2006/relationships/image" Target="media/1656.png"/><Relationship Id="rId1106" Type="http://schemas.openxmlformats.org/officeDocument/2006/relationships/customXml" Target="ink/ink553.xml"/><Relationship Id="rId1107" Type="http://schemas.openxmlformats.org/officeDocument/2006/relationships/image" Target="media/1659.png"/><Relationship Id="rId1108" Type="http://schemas.openxmlformats.org/officeDocument/2006/relationships/customXml" Target="ink/ink554.xml"/><Relationship Id="rId1109" Type="http://schemas.openxmlformats.org/officeDocument/2006/relationships/image" Target="media/1662.png"/><Relationship Id="rId1110" Type="http://schemas.openxmlformats.org/officeDocument/2006/relationships/customXml" Target="ink/ink555.xml"/><Relationship Id="rId1111" Type="http://schemas.openxmlformats.org/officeDocument/2006/relationships/image" Target="media/1665.png"/><Relationship Id="rId1112" Type="http://schemas.openxmlformats.org/officeDocument/2006/relationships/customXml" Target="ink/ink556.xml"/><Relationship Id="rId1113" Type="http://schemas.openxmlformats.org/officeDocument/2006/relationships/image" Target="media/1668.png"/><Relationship Id="rId1114" Type="http://schemas.openxmlformats.org/officeDocument/2006/relationships/customXml" Target="ink/ink557.xml"/><Relationship Id="rId1115" Type="http://schemas.openxmlformats.org/officeDocument/2006/relationships/image" Target="media/1671.png"/><Relationship Id="rId1116" Type="http://schemas.openxmlformats.org/officeDocument/2006/relationships/customXml" Target="ink/ink558.xml"/><Relationship Id="rId1117" Type="http://schemas.openxmlformats.org/officeDocument/2006/relationships/image" Target="media/1674.png"/><Relationship Id="rId1118" Type="http://schemas.openxmlformats.org/officeDocument/2006/relationships/styles" Target="styles.xml"/><Relationship Id="rId111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10 21 399, 21 18 441, 29 13 473, 36 11 497, 48 7 517, 55 6 510, 56 6 487, 56 6 413, 48 11 204, 45 12 0</inkml:trace>
  <inkml:annotation type="path"> 0 389 1, 149 314 1, 314 269 1, 434 194 1, 539 164 1, 719 104 1, 824 89 1, 839 89 1, 839 89 1, 719 164 1, 674 179 1</inkml:annotation>
  <inkml:annotation type="data">AEkcA4CABAAAAAAAHQIqGgMHRMABRTRIEQUBOBHyI7xACigLgn0Tt9e/hvy+gIL8MfiPN5vI9eSC
fwQF/A1/0/L5/Df4F/Jf7z9A
</inkml:annotation>
  <inkml:annotation type="types">AAEBAQEBAQEBAQE=
</inkml:annotation>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7 6 524, 15 8 519, 18 13 204, 17 14 204, 10 18 204, 8 19 0</inkml:trace>
  <inkml:annotation type="path"> 0 44 1, 104 89 1, 224 119 1, 269 194 1, 254 209 1, 149 269 1, 119 284 1</inkml:annotation>
  <inkml:annotation type="data">AD0cA4CABAAAAAAAHQIYGgMHRMABRTRIEQUBOBHyI7xAChwHgnxT35+H0ILi8886gn8F+fwYP/Aq
P8CtP4B9
</inkml:annotation>
  <inkml:annotation type="types">AAEBAQEBAQ==
</inkml:annotation>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3 34 304, 8 41 318, 13 49 319, 17 56 336, 20 61 353, 24 65 369, 28 69 410, 30 69 431, 30 69 454, 34 66 493, 38 61 516, 40 57 521, 44 50 523, 45 45 523, 49 37 517, 54 29 506, 58 22 494, 62 16 490, 67 9 484, 70 6 484, 72 3 476, 76 0 204,</inkml:trace>
  <inkml:annotation type="path"> 0 464 1, 44 509 1, 119 614 1, 194 734 1, 254 839 1, 299 914 1, 359 974 1, 419 1034 1, 449 1034 1, 449 1034 1, 509 989 1, 569 914 1, 599 854 1, 659 749 1, 674 674 1, 734 554 1, 809 434 1, 869 329 1, 929 239 1, 1004 134 1, 1049 89 1, 1079 44 1, 1139 0 1</inkml:annotation>
  <inkml:annotation type="data">AFocA4CABAAAAAAAHQJIQgMHRMABRTRIEQUBOBGcRRhBCjkXgnMWxu+G53kqbcCC/EX4d8S7Xl3Z
3OpL4IJ/Aon8CU/f+BF/C34Nz8CfgX8E934fd+Tfg+X+A9Q=
</inkml:annotation>
  <inkml:annotation type="types">AAEBAQEBAQEBAQEBAQEBAQEBAQEBAQE=
</inkml:annotation>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7 6 565, 14 10 582, 23 16 562, 26 18 0</inkml:trace>
  <inkml:annotation type="path"> 0 0 1, 104 89 1, 209 149 1, 344 239 1, 389 269 1</inkml:annotation>
  <inkml:annotation type="data">ADgcA4CABAAAAAAAHQIcGgMHRMABRTRIEQUBOBHyI7xAChcFgnxM+ECCfBueQIJ/Bp38GW/i/+DI
QA==
</inkml:annotation>
  <inkml:annotation type="types">AAEBAQE=
</inkml:annotation>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5 6 484, 10 11 456, 15 14 0</inkml:trace>
  <inkml:annotation type="path"> 0 0 1, 74 89 1, 149 164 1, 224 209 1</inkml:annotation>
  <inkml:annotation type="data">ADMcA4CABAAAAAAAHQIYGAMHRMABRTRIEQUBOBHyI7xAChIEgnoAgnwXQIJ/BVn8Fy/wR6A=
</inkml:annotation>
  <inkml:annotation type="types">AAEBAQ==
</inkml:annotation>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26 8 507, 22 22 539, 19 28 561, 14 35 579, 9 41 562, 3 45 465, 0 46 0</inkml:trace>
  <inkml:annotation type="path"> 404 0 1, 389 119 1, 329 329 1, 284 419 1, 209 524 1, 134 614 1, 44 674 1, 0 689 1</inkml:annotation>
  <inkml:annotation type="data">AEEcA4CABAAAAAAAHQIeJgMHRMABRTRIEQUBOBHyI7xACiAIgvw1+HezV4CCfJ8Hyy70gn8FtfwU
39Pn8V/oX+BxQA==
</inkml:annotation>
  <inkml:annotation type="types">AAEBAQEBAQE=
</inkml:annotation>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18 9 381, 18 20 454, 16 27 454, 14 42 562, 11 51 589, 7 63 599, 5 72 606, 8 71 567, 10 68 555, 15 61 546, 23 47 527, 29 35 359, 34 23 204, 37 16 0</inkml:trace>
  <inkml:annotation type="path"> 269 0 1, 269 134 1, 269 299 1, 239 404 1, 209 629 1, 164 764 1, 104 944 1, 74 1079 1, 119 1064 1, 149 1019 1, 224 914 1, 344 704 1, 434 524 1, 509 344 1, 554 239 1</inkml:annotation>
  <inkml:annotation type="data">AFUcA4CABAAAAAAAHQIgMAMHRMABRTRIEQUBOBHyI7xACjQPgvwR+CWrc9XnNuiCfNnn5Ph536d8
/Hj0gn8DvfwKb+d/15+h/wP38g/hrn0/wAf935HA
</inkml:annotation>
  <inkml:annotation type="types">AAEBAQEBAQEBAQEBAQEB
</inkml:annotation>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7 18 471, 18 11 473, 27 5 461, 30 3 0</inkml:trace>
  <inkml:annotation type="path"> 0 344 1, 104 269 1, 269 164 1, 404 74 1, 449 44 1</inkml:annotation>
  <inkml:annotation type="data">ADocA4CABAAAAAAAHQIeHAMHRMABRTRIEQUBOBHyI7xAChkFgnxeN+GC/CX4d2eAgn8FJfwUf+Af
4JnA
</inkml:annotation>
  <inkml:annotation type="types">AAEBAQE=
</inkml:annotation>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16 10 427, 16 24 463, 15 33 479, 13 46 500, 10 58 511, 7 65 543, 5 66 572, 6 64 563, 9 53 555, 14 43 552, 22 29 550, 29 22 546, 38 14 541, 46 11 538, 53 11 532, 54 11 545, 55 15 569, 54 23 574, 50 30 574, 46 36 489, 41 42 204, 39 44 0</inkml:trace>
  <inkml:annotation type="path"> 209 0 1, 239 149 1, 239 359 1, 224 494 1, 194 689 1, 149 869 1, 104 974 1, 74 989 1, 89 959 1, 134 794 1, 209 644 1, 329 434 1, 434 329 1, 569 209 1, 689 164 1, 794 164 1, 809 164 1, 824 224 1, 809 344 1, 749 449 1, 689 539 1, 614 629 1, 584 659 1</inkml:annotation>
  <inkml:annotation type="data">AGEcA4CABAAAAAAAHQIoLgMHRMABRTRIEQUBOBHyI7xACkAXgvwB9u21OZnLlvwt6vCCfR49+L7+
Hvzzz8V9cePFryCCfwR1/A+f4N9fT+Du/jGeptzv4K+r8F+/0f/AOv6G
</inkml:annotation>
  <inkml:annotation type="types">AAEBAQEBAQEBAQEBAQEBAQEBAQEBAQE=
</inkml:annotation>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12 12 360, 12 26 417, 12 38 480, 11 52 517, 10 64 537, 8 72 548, 6 80 549, 5 92 528, 6 89 204, 10 74 204,</inkml:trace>
  <inkml:annotation type="path"> 179 0 1, 179 179 1, 179 389 1, 179 569 1, 164 779 1, 149 959 1, 119 1079 1, 89 1199 1, 74 1379 1, 89 1334 1, 149 1109 1</inkml:annotation>
  <inkml:annotation type="data">AEkcA4CABAAAAAAAHQIUOgMHRMABRTRIEQUBOBHyI7xACigLgvs+0qpnAIJ9mbm+Xj8B/aCCfwNp
/Aofwfhn8D/P9P4R/gUP+BbA
</inkml:annotation>
  <inkml:annotation type="types">AAEBAQEBAQEBAQE=
</inkml:annotation>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5 8 436, 11 21 521, 14 30 553, 16 40 580, 18 57 592, 21 70 607, 24 82 626, 29 87 594, 29 86 594, 33 79 584, 38 68 573, 40 60 460, 42 50 204, 42 48 0</inkml:trace>
  <inkml:annotation type="path"> 14 0 1, 74 119 1, 164 314 1, 209 449 1, 239 599 1, 269 854 1, 314 1049 1, 359 1229 1, 434 1304 1, 434 1289 1, 494 1184 1, 569 1019 1, 599 899 1, 629 749 1, 629 719 1</inkml:annotation>
  <inkml:annotation type="data">AFEcA4CABAAAAAAAHQIkOAMHRMABRTRIEQUBOBHyI7xACjAPgpzO1Ge/E62CfJ68z4vN+P4fh883
5IJ/BJn8DR/k/3+A+ePyX+JPpv6x/gAP8mA=
</inkml:annotation>
  <inkml:annotation type="types">AAEBAQEBAQEBAQEBAQEB
</inkml:annotation>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12 338, 16 22 375, 16 32 419, 15 40 425, 13 47 429, 10 54 448, 6 60 497, 6 60 482, 6 60 482, 12 53 484, 19 46 482, 29 38 482, 35 34 482, 46 27 480, 47 27 480, 48 26 480, 48 27 594, 48 29 594, 47 38 594, 45 47 595, 39 60 594, 36 67 593, 31 74 592, 24 82 591, 22 82 591, 15 87 591, 9 87 581, 9 86 581, 8 83 555, 12 76 553, 16 70 551, 23 65 550, 32 60 547, 40 59 539, 41 60 539, 45 65 554, 45 68 554, 44 75 563, 41 83 574, 38 89 577, 29 101 589, 24 107 598, 17 116 607, 12 120 609, 11 120 608, 11 119 510, 11 119 376, 14 109 204, 20 100 204,</inkml:trace>
  <inkml:annotation type="path"> 134 0 1, 209 179 1, 239 329 1, 239 479 1, 224 599 1, 194 704 1, 149 809 1, 89 899 1, 89 899 1, 89 899 1, 179 794 1, 284 689 1, 434 569 1, 524 509 1, 689 404 1, 704 404 1, 719 389 1, 719 404 1, 719 434 1, 704 569 1, 674 704 1, 584 899 1, 539 1004 1, 464 1109 1, 359 1229 1, 329 1229 1, 224 1304 1, 134 1304 1, 134 1289 1, 119 1244 1, 179 1139 1, 239 1049 1, 344 974 1, 479 899 1, 599 884 1, 614 899 1, 674 974 1, 674 1019 1, 659 1124 1, 614 1244 1, 569 1334 1, 434 1514 1, 359 1604 1, 254 1739 1, 179 1799 1, 164 1799 1, 164 1784 1, 164 1784 1, 209 1634 1, 299 1499 1</inkml:annotation>
  <inkml:annotation type="data">AJoBHAOAgAQAAAAAAB0CJEYDB0TAAUU0SBEFATgR8iO8QAp5MoL5vPdtt8PgnPPr6VW+ebvr3Pgv
pzL8fPN18Pjc8Rzggn2a2r8L418d+K5PiePhT5fXu75keM8b4m/B8PPfmz6Ygn8DEfwJ/8X4x38B
fiD8y/gLPONx+yP2SmiPp+j8M/hRN9/J+AvwH82fL83Xx9/U/4t/GP8AeA==
</inkml:annotation>
  <inkml:annotation type="types">AAEBAQEBAQEBAQEBAQEBAQEBAQEBAQEBAQEBAQEBAQEBAQEBAQEBAQEBAQEBAQEBAQE=
</inkml:annotation>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7 15 454, 18 10 498, 29 6 493, 30 6 459, 30 6 459, 30 6 328, 30 6 328, 27 9 0</inkml:trace>
  <inkml:annotation type="path"> 0 269 1, 104 224 1, 269 149 1, 434 89 1, 449 89 1, 449 89 1, 449 89 1, 449 89 1, 404 134 1</inkml:annotation>
  <inkml:annotation type="data">AEMcA4CABAAAAAAAHQIeGAMHRMABRTRIEQUBOBHyI7xACiIJgnxeH006gvwR+D9ngcCCfwTh/BDP
5H/D/4o/df7q/gXU
</inkml:annotation>
  <inkml:annotation type="types">AAEBAQEBAQEB
</inkml:annotation>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42 8 616, 35 18 615, 28 24 604, 19 32 558, 11 38 415, 4 41 204, 5 41 204,</inkml:trace>
  <inkml:annotation type="path"> 719 0 1, 629 119 1, 524 269 1, 419 359 1, 284 479 1, 164 569 1, 59 614 1, 74 614 1</inkml:annotation>
  <inkml:annotation type="data">AEEcA4CABAAAAAAAHQImJAMHRMABRTRIEQUBOBHyI7xACiAIgvyJ+Ua2T5CCfJnnN72Cfwdp/B2/
0/iv9T/m3+AigA==
</inkml:annotation>
  <inkml:annotation type="types">AAEBAQEBAQE=
</inkml:annotation>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14 6 463, 22 8 501, 30 11 524, 33 16 606, 33 16 604, 22 24 589, 15 28 508, 5 35 245, 0 39 0</inkml:trace>
  <inkml:annotation type="path"> 104 59 1, 209 89 1, 329 119 1, 449 164 1, 494 239 1, 494 239 1, 329 359 1, 224 419 1, 74 524 1, 0 584 1</inkml:annotation>
  <inkml:annotation type="data">AEYcA4CABAAAAAAAHQIgIgMHRMABRTRIEQUBOBHyI7xACiUKgviR779fjvqC8ame/k886IJ/BQX8
Eb/gP8tfo37/zT/AKP4I
</inkml:annotation>
  <inkml:annotation type="types">AAEBAQEBAQEBAQ==
</inkml:annotation>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8 8 480, 8 19 498, 7 31 511, 6 45 495, 4 52 287, 3 53 204, 4 51 204, 10 38 204, 15 33 204, 23 26 292, 26 26 204, 25 26 204, 22 28 0</inkml:trace>
  <inkml:annotation type="path"> 89 0 1, 119 119 1, 119 284 1, 104 464 1, 89 674 1, 59 779 1, 44 794 1, 59 764 1, 149 569 1, 224 494 1, 344 389 1, 389 389 1, 374 389 1, 329 419 1</inkml:annotation>
  <inkml:annotation type="data">AFIcA4CABAAAAAAAHQIcKAMHRMABRTRIEQUBOBHyI7xACjEOgvg87Vmerz350IJ8nJnx/D36/k34
mIJ/BUn8FA+/w//AMv7e/RR+lP4BF/Sn8A+g
</inkml:annotation>
  <inkml:annotation type="types">AAEBAQEBAQEBAQEBAQE=
</inkml:annotation>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7 5 463, 13 11 517, 19 15 567, 28 21 605, 36 22 204,</inkml:trace>
  <inkml:annotation type="path"> 0 0 1, 104 74 1, 194 164 1, 284 224 1, 419 314 1, 539 329 1</inkml:annotation>
  <inkml:annotation type="data">ADccA4CABAAAAAAAHQIgGgMHRMABRTRIEQUBOBHyI7xAChYGgnxVyoJ6m57Agn8FBfwQv5+3+CUw
</inkml:annotation>
  <inkml:annotation type="types">AAEBAQEB
</inkml:annotation>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5 9 391, 6 18 435, 6 28 469, 6 38 499, 7 37 496, 10 30 491, 14 23 487, 21 11 480, 27 9 466, 28 10 463, 29 17 458, 27 25 477, 24 32 491, 26 32 204, 30 28 204,</inkml:trace>
  <inkml:annotation type="path"> 29 0 1, 74 134 1, 89 269 1, 89 419 1, 89 569 1, 104 554 1, 149 449 1, 209 344 1, 314 164 1, 404 134 1, 419 149 1, 434 254 1, 404 374 1, 359 479 1, 389 479 1, 449 419 1</inkml:annotation>
  <inkml:annotation type="data">AFAcA4CABAAAAAAAHQIeIgMHRMABRTRIEQUBOBHyI7xACi8Qgsm1MnL7dvrAgnzI+v4Xv6OfBL8f
kIJ/A+X8DN/T5/E+zvx/Vv4U9/wJ//AkQA==
</inkml:annotation>
  <inkml:annotation type="types">AAEBAQEBAQEBAQEBAQEBAQ==
</inkml:annotation>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6 11 461, 8 17 461, 13 29 488, 15 38 505, 16 46 509, 16 47 226, 16 44 204, 16 37 0</inkml:trace>
  <inkml:annotation type="path"> 0 0 1, 89 164 1, 119 254 1, 194 434 1, 224 569 1, 239 689 1, 239 704 1, 239 659 1, 239 554 1</inkml:annotation>
  <inkml:annotation type="data">AEUcA4CABAAAAAAAHQIYJgMHRMABRTRIEQUBOBHyI7xACiQJgnweedtAgn1e/g7fj8+Qgn8E/fwT
/+Gvp+/+BI/4Du/gFEA=
</inkml:annotation>
  <inkml:annotation type="types">AAEBAQEBAQEB
</inkml:annotation>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25 10 416, 22 18 466, 19 30 500, 16 37 527, 10 48 555, 4 54 547, 0 57 0</inkml:trace>
  <inkml:annotation type="path"> 404 0 1, 374 149 1, 329 269 1, 284 449 1, 239 554 1, 149 719 1, 59 809 1, 0 854 1</inkml:annotation>
  <inkml:annotation type="data">AD8cA4CABAAAAAAAHQIcKgMHRMABRTRIEQUBOBHyI7xACh4Igvw1+H6dYIJ9G+Pfj32CfwRJ/A4P
4F+Ofi3+DGw=
</inkml:annotation>
  <inkml:annotation type="types">AAEBAQEBAQE=
</inkml:annotation>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10 16 356, 17 12 356, 27 9 384, 35 7 431, 42 6 468, 49 6 493, 51 7 510, 60 11 521, 65 18 552, 68 26 564, 69 34 577, 69 47 584, 67 60 586, 64 71 545, 60 75 219, 59 75 219, 52 73 204, 49 71 0</inkml:trace>
  <inkml:annotation type="path"> 0 314 1, 149 239 1, 254 179 1, 404 134 1, 524 104 1, 629 89 1, 734 89 1, 764 104 1, 899 164 1, 974 269 1, 1019 389 1, 1034 509 1, 1034 704 1, 1004 899 1, 959 1064 1, 899 1124 1, 884 1124 1, 779 1094 1, 734 1064 1</inkml:annotation>
  <inkml:annotation type="data">AF4cA4CABAAAAAAAHQIwMAMHRMABRTRIEQUBOBHyI7xACj0Tgn0d5te/i87t23nw+IL8HfhmSSTn
I9N+PzqCfwNZ/A1v4c/BX0/b8vw/gz8Fz4ff47/gR/+BcPwH/AL4
</inkml:annotation>
  <inkml:annotation type="types">AAEBAQEBAQEBAQEBAQEBAQEBAQ==
</inkml:annotation>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5 12 444, 9 24 510, 11 36 531, 11 36 204, 11 35 204, 11 28 204, 13 21 204, 17 15 217, 23 10 292, 29 6 381, 35 5 464, 35 6 464, 36 10 501, 33 18 503, 27 24 507, 20 29 510, 13 35 458, 16 34 459, 24 31 454, 32 28 204, 31 29 204, 25 33 204, 22 35 0</inkml:trace>
  <inkml:annotation type="path"> 44 74 1, 74 179 1, 134 359 1, 164 539 1, 164 539 1, 164 524 1, 164 419 1, 194 314 1, 254 224 1, 344 149 1, 434 89 1, 524 74 1, 524 89 1, 539 149 1, 494 269 1, 404 359 1, 299 434 1, 194 524 1, 239 509 1, 359 464 1, 479 419 1, 464 434 1, 374 494 1, 329 524 1</inkml:annotation>
  <inkml:annotation type="data">AGocA4CABAAAAAAAHQIiIAMHRMABRTRIEQUBOBHyI7xACkkYguXN0zMPhnntfR6fP74AgvWen234
Uk5nPG2fHrxzQIJ/BLn8Ds/j/+Bnf4FyPu/MH4A+H9F/i78V5fyn+Tvh/gM/+A2H8A+g
</inkml:annotation>
  <inkml:annotation type="types">AAEBAQEBAQEBAQEBAQEBAQEBAQEBAQEB
</inkml:annotation>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13 9 315, 14 19 353, 14 30 370, 12 37 373, 9 45 383, 5 54 446, 4 54 452, 4 54 452, 4 54 424, 4 54 424, 4 54 417, 11 49 415, 20 41 419, 26 36 423, 33 33 428, 39 28 442, 45 28 587, 45 29 587, 45 42 593, 42 51 594, 37 60 599, 32 70 600, 26 77 598, 21 82 604, 14 84 621, 13 84 608, 13 82 588, 14 76 576, 18 71 568, 22 65 558, 28 61 551, 35 58 549, 43 58 548, 44 59 562, 46 66 577, 46 74 589, 43 82 590, 39 91 591, 33 103 599, 26 114 616, 18 123 619, 17 124 619, 16 123 421, 17 121 204, 19 114 204, 21 110 0</inkml:trace>
  <inkml:annotation type="path"> 149 0 1, 194 134 1, 209 284 1, 209 449 1, 179 554 1, 134 674 1, 74 809 1, 59 809 1, 59 809 1, 59 809 1, 59 809 1, 59 809 1, 164 734 1, 299 614 1, 389 539 1, 494 494 1, 584 419 1, 674 419 1, 674 434 1, 674 629 1, 629 764 1, 554 899 1, 479 1049 1, 389 1154 1, 314 1229 1, 209 1259 1, 194 1259 1, 194 1229 1, 209 1139 1, 269 1064 1, 329 974 1, 419 914 1, 524 869 1, 644 869 1, 659 884 1, 689 989 1, 689 1109 1, 644 1229 1, 584 1364 1, 494 1544 1, 389 1709 1, 269 1844 1, 254 1859 1, 239 1844 1, 254 1814 1, 284 1709 1, 314 1649 1</inkml:annotation>
  <inkml:annotation type="data">AJcBHAOAgAQAAAAAAB0CJkgDB0TAAUU0SBEFATgR8iO8QAp2L4L6Pj27byD4s7K+F3Vm/BJxknxz
e3bfiZCCfNJ5k+cPfeZvqfZ5Tu93fMuTk+CJy78u33yCfwK1/Ah/4P/APxfk78r/D+Hfw58fr4E+
b91fwAP8Hvx578n1fiH4/k8bz1PwFO/W+L5vwD3+AcfwX/AS38A+gA==
</inkml:annotation>
  <inkml:annotation type="types">AAEBAQEBAQEBAQEBAQEBAQEBAQEBAQEBAQEBAQEBAQEBAQEBAQEBAQEBAQEBAQE=
</inkml:annotation>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27 6 501, 39 9 540, 41 12 623, 41 12 618, 35 15 564, 25 22 322, 20 27 204, 15 33 204, 14 42 273, 15 50 327, 15 60 430, 14 66 464, 11 77 494, 8 87 528, 6 89 528, 6 89 510, 7 82 477, 9 74 473, 14 65 454, 18 60 443, 23 54 441, 34 46 449, 41 38 457, 43 37 457, 51 34 453, 52 35 457, 56 38 483, 57 43 502, 56 51 522, 53 58 525, 51 65 511, 46 71 204, 44 73 0</inkml:trace>
  <inkml:annotation type="path"> 314 59 1, 404 89 1, 584 134 1, 614 179 1, 614 179 1, 524 224 1, 374 329 1, 299 404 1, 224 494 1, 209 629 1, 224 749 1, 224 899 1, 209 989 1, 164 1154 1, 119 1304 1, 89 1334 1, 89 1334 1, 104 1229 1, 134 1109 1, 209 974 1, 269 899 1, 344 809 1, 509 689 1, 614 569 1, 644 554 1, 764 509 1, 779 524 1, 839 569 1, 854 644 1, 839 764 1, 794 869 1, 764 974 1, 689 1064 1, 659 1094 1</inkml:annotation>
  <inkml:annotation type="data">AIsBHAOAgAQAAAAAAB0CKDgDB0TAAUU0SBEFATgR8iO8QApqIoL8HfgP4Pp34fPp4y3UyTlnweff
wfHzu7O8gvGx3njZy559X5d+O3xdfFvjM5V8gIJ/BZ38FA/jz9K/kf+AXf25+0Pzd+A/yN+b/Pj8
U/gn8B/h78B/J830Pl8/J+EPjn4H/A/8CX/rIA==
</inkml:annotation>
  <inkml:annotation type="types">AAEBAQEBAQEBAQEBAQEBAQEBAQEBAQEBAQEBAQEBAQEBAQ==
</inkml:annotation>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12 11 394, 10 26 430, 8 33 435, 5 46 432, 6 46 392, 8 43 392, 13 36 402, 18 32 406, 25 27 420, 30 27 338, 30 28 338, 26 30 204,</inkml:trace>
  <inkml:annotation type="path"> 209 0 1, 179 164 1, 149 389 1, 119 494 1, 74 689 1, 89 689 1, 119 644 1, 194 539 1, 269 479 1, 374 404 1, 449 404 1, 449 419 1, 389 449 1</inkml:annotation>
  <inkml:annotation type="data">AFAcA4CABAAAAAAAHQIcJgMHRMABRTRIEQUBOBHyI7xACi8NgvwB+BS+Jxm+/ICCfV4+X4Pv755f
UgCCfwPx/A2P4j+X8X/jT6Ph+j9S/oj94g==
</inkml:annotation>
  <inkml:annotation type="types">AAEBAQEBAQEBAQEBAQ==
</inkml:annotation>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6 42 334, 9 45 357, 12 50 357, 16 56 365, 20 62 390, 23 66 415, 27 67 446, 31 67 470, 35 65 489, 41 60 513, 47 53 536, 53 44 550, 59 36 558, 64 29 558, 68 22 555, 72 17 553, 77 10 545, 81 6 536, 83 2 532, 84 0 0</inkml:trace>
  <inkml:annotation type="path"> 0 539 1, 89 629 1, 134 674 1, 179 749 1, 239 839 1, 299 929 1, 344 989 1, 404 1004 1, 464 1004 1, 524 974 1, 614 899 1, 704 794 1, 794 659 1, 884 539 1, 959 434 1, 1019 329 1, 1079 254 1, 1154 149 1, 1214 89 1, 1244 29 1, 1259 0 1</inkml:annotation>
  <inkml:annotation type="data">AFMcA4CABAAAAAAAHQJOQgMHRMABRTRIEQUBOBGcRRhBCjIVgnwdRYYLUu2C/Fn4h7kb273dkZvG
AIJ/AwH8Cp/hP5PwM+D4/fq/P8Py9nw31/BgoA==
</inkml:annotation>
  <inkml:annotation type="types">AAEBAQEBAQEBAQEBAQEBAQEBAQEB
</inkml:annotation>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7 67 247, 13 72 305, 18 74 333, 25 74 376, 31 73 399, 35 69 422, 43 62 456, 47 56 473, 50 52 486, 56 42 510, 59 36 530, 60 31 540, 62 27 553, 62 24 564, 63 19 567, 61 11 580, 58 6 593, 53 3 596, 43 3 589, 30 7 580, 26 8 576, 22 11 572, 13 22 565, 8 34 573, 5 43 577, 3 50 589, 3 55 599, 3 59 608, 5 64 631, 7 67 642, 11 70 662, 14 71 671, 19 72 680, 21 72 682, 27 70 682, 37 65 638, 42 63 595, 46 61 595, 55 55 353, 59 53 353, 66 50 0</inkml:trace>
  <inkml:annotation type="path"> 74 959 1, 104 1004 1, 194 1079 1, 269 1109 1, 374 1109 1, 464 1094 1, 524 1034 1, 644 929 1, 704 839 1, 749 779 1, 839 629 1, 884 539 1, 899 464 1, 929 404 1, 929 359 1, 944 284 1, 914 164 1, 869 89 1, 794 44 1, 644 44 1, 449 104 1, 389 119 1, 329 164 1, 194 329 1, 119 509 1, 74 644 1, 44 749 1, 44 824 1, 44 884 1, 74 959 1, 104 1004 1, 164 1049 1, 209 1064 1, 284 1079 1, 314 1079 1, 404 1049 1, 554 974 1, 629 944 1, 689 914 1, 824 824 1, 884 794 1, 989 749 1</inkml:annotation>
  <inkml:annotation type="data">AI4BHAOAgAQAAAAAAB0CNjoDCUSA4MIHRTRIEQUBOBHM1u9ACmsqgvXfFy7483ndmzt3335nvxkx
jLnfHj3fXviC/Mn5fzu3vZnw+JJveZzx3Pknd2zWrvePPiiCfwGl/AL/4h/AX4NfV+B/P1efp5vy
/Q+n6d9O/gLz8m38Afb831vj38ez8dfwGT/AZH8DTg==
</inkml:annotation>
  <inkml:annotation type="types">AAEBAQEBAQEBAQEBAQEBAQEBAQEBAQEBAQEBAQEBAQEBAQEBAQEBAQEB
</inkml:annotation>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11 8 261, 14 21 342, 14 29 363, 14 36 379, 13 50 385, 12 62 390, 10 77 376, 8 90 348, 6 103 302, 4 105 204, 4 103 204, 5 100 0</inkml:trace>
  <inkml:annotation type="path"> 119 0 1, 164 119 1, 209 314 1, 209 434 1, 209 539 1, 194 749 1, 179 929 1, 149 1154 1, 119 1349 1, 89 1544 1, 59 1574 1, 59 1544 1, 74 1499 1</inkml:annotation>
  <inkml:annotation type="data">AEscA4CABAAAAAAAHQIYQAMHRMABRTRIEQUBOBHyI7xACioNgvk9uqoyAIJ8nr3fi3mvr82CfwHd
/AJv5d9/TfwX+AfwT+Tf1R/APoA=
</inkml:annotation>
  <inkml:annotation type="types">AAEBAQEBAQEBAQEBAQ==
</inkml:annotation>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7 5 437, 14 9 466, 25 14 503, 29 16 0</inkml:trace>
  <inkml:annotation type="path"> 0 44 1, 104 74 1, 209 134 1, 374 209 1, 434 239 1</inkml:annotation>
  <inkml:annotation type="data">ADYcA4CABAAAAAAAHQIeGAMHRMABRTRIEQUBOBHyI7xAChUFgnxPHxiC5cnQgn8EnfwQr8n8GOg=
</inkml:annotation>
  <inkml:annotation type="types">AAEBAQE=
</inkml:annotation>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7 5 478, 15 8 458, 23 7 204, 29 4 204,</inkml:trace>
  <inkml:annotation type="path"> 0 29 1, 104 74 1, 224 119 1, 344 104 1, 434 59 1</inkml:annotation>
  <inkml:annotation type="data">ADccA4CABAAAAAAAHQIeFAMHRMABRTRIEQUBOBHyI7xAChYFgnxRoILI86CCfwVB/BZP8Bc/wHAA
</inkml:annotation>
  <inkml:annotation type="types">AAEBAQE=
</inkml:annotation>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32 11 235, 30 20 257, 26 33 284, 22 42 327, 16 54 344, 11 59 357, 8 59 366, 7 59 368, 5 58 370, 5 57 382, 9 50 390, 12 48 400, 23 49 415, 31 50 437, 44 54 486, 51 52 486, 54 54 490, 62 55 494, 71 57 494, 77 59 494, 80 59 473, 80 58 399, 71 49 204, 66 44 0</inkml:trace>
  <inkml:annotation type="path"> 479 0 1, 479 164 1, 449 299 1, 389 494 1, 329 629 1, 239 809 1, 164 884 1, 119 884 1, 104 884 1, 74 869 1, 74 854 1, 134 749 1, 179 719 1, 344 734 1, 464 749 1, 659 809 1, 764 779 1, 809 809 1, 929 824 1, 1064 854 1, 1154 884 1, 1199 884 1, 1199 869 1, 1064 734 1, 989 659 1</inkml:annotation>
  <inkml:annotation type="data">AGgcA4CABAAAAAAAHQIyLAMHRMABRTRIEQUBOBHyI7xACkcZgvxJ+Jd1szLni/J318Pn1O978/iC
fVvjzz4/avh9cc+HxY2/L4CCfwF1/AR/r8Cfhnz5+N9HnPXxfhr8j+Hl+D/yf+1/nA==
</inkml:annotation>
  <inkml:annotation type="types">AAEBAQEBAQEBAQEBAQEBAQEBAQEBAQEBAQ==
</inkml:annotation>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5 9 401, 7 22 500, 6 29 545, 8 29 584, 10 26 581, 15 20 578, 21 14 574, 27 11 564, 29 11 560, 31 11 554, 32 11 545, 32 11 545, 33 16 587, 32 21 594, 27 27 600, 22 31 608, 16 35 541, 12 37 0</inkml:trace>
  <inkml:annotation type="path"> 59 0 1, 74 134 1, 104 329 1, 89 434 1, 119 434 1, 149 389 1, 224 299 1, 314 209 1, 404 164 1, 434 164 1, 464 164 1, 479 164 1, 479 164 1, 494 239 1, 479 314 1, 404 404 1, 329 464 1, 239 524 1, 179 554 1</inkml:annotation>
  <inkml:annotation type="data">AFMcA4CABAAAAAAAHQIgIgMHRMABRTRIEQUBOBHyI7xACjITgvHZ3jkeVs3yuIJ83j4fj71zg9Jr
QIJ/BA38Cg/lH4fxyvw/Bvfm/HH4rufnv+CmQA==
</inkml:annotation>
  <inkml:annotation type="types">AAEBAQEBAQEBAQEBAQEBAQEBAQ==
</inkml:annotation>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17 6 379, 24 5 386, 26 5 369, 30 9 204, 30 10 204, 27 17 204, 21 24 204, 14 28 204, 5 31 297, 5 32 400, 8 31 400, 21 30 384, 25 30 362, 31 35 204, 30 37 204, 25 44 204, 19 49 315, 22 46 322, 29 38 247, 40 28 204, 44 24 0</inkml:trace>
  <inkml:annotation type="path"> 134 134 1, 254 89 1, 359 74 1, 389 74 1, 449 134 1, 449 149 1, 404 254 1, 314 359 1, 209 419 1, 74 464 1, 74 479 1, 119 464 1, 314 449 1, 374 449 1, 464 524 1, 449 554 1, 374 659 1, 284 734 1, 329 689 1, 434 569 1, 599 419 1, 659 359 1</inkml:annotation>
  <inkml:annotation type="data">AGwcA4CABAAAAAAAHQIiJAMHRMABRTRIEQUBOBHyI7xACksWgvmt95572783Po+fPj835vHj44L5
vtyeO/A7d1PXfW/L734Agn8DtfwOb+Ff4AN/gC4fp76P1n+Bfh/ev8AQP2F+tf0T+JP4AnA=
</inkml:annotation>
  <inkml:annotation type="types">AAEBAQEBAQEBAQEBAQEBAQEBAQEBAQ==
</inkml:annotation>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31 11 448, 25 23 469, 18 33 480, 11 45 491, 5 52 476, 3 53 204, 3 51 204,</inkml:trace>
  <inkml:annotation type="path"> 539 0 1, 464 164 1, 374 344 1, 269 494 1, 164 674 1, 74 779 1, 44 794 1, 44 764 1</inkml:annotation>
  <inkml:annotation type="data">AEEcA4CABAAAAAAAHQIiKAMHRMABRTRIEQUBOBHyI7xACiAIgvxZ+N7U8YCCfVNz38PQgn8EyfwR
39L8M/wHP/AggA==
</inkml:annotation>
  <inkml:annotation type="types">AAEBAQEBAQE=
</inkml:annotation>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9 8 328, 9 23 401, 9 38 428, 7 50 399, 5 52 204, 5 52 204, 0 50 0</inkml:trace>
  <inkml:annotation type="path"> 104 0 1, 134 119 1, 134 344 1, 134 569 1, 104 749 1, 74 779 1, 74 779 1, 0 749 1</inkml:annotation>
  <inkml:annotation type="data">AEIcA4CABAAAAAAAHQIWKAMHRMABRTRIEQUBOBHyI7xACiEIgvi961nsgnyfE79O6IJ/Aun8Bx/k
H8q/wBj/ANX8A+g=
</inkml:annotation>
  <inkml:annotation type="types">AAEBAQEBAQE=
</inkml:annotation>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9 8 377, 22 5 391, 29 5 204, 29 5 204, 30 5 0</inkml:trace>
  <inkml:annotation type="path"> 0 164 1, 134 119 1, 329 74 1, 434 74 1, 434 74 1, 449 74 1</inkml:annotation>
  <inkml:annotation type="data">AD4cA4CABAAAAAAAHQIeFAMHRMABRTRIEQUBOBHyI7xACh0GgnzePh+OAIL6vwC4AIJ/A638Dd/w
Dv/ALX8A+g==
</inkml:annotation>
  <inkml:annotation type="types">AAEBAQEB
</inkml:annotation>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7 5 323, 21 8 204,</inkml:trace>
  <inkml:annotation type="path"> 0 44 1, 104 74 1, 314 119 1</inkml:annotation>
  <inkml:annotation type="data">ADAcA4CABAAAAAAAHQIaFAMHRMABRTRIEQUBOBHyI7xACg8DgnxfEILlgIJ/AtX8Esg=
</inkml:annotation>
  <inkml:annotation type="types">AAEB
</inkml:annotation>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9 15 373, 18 11 392, 29 8 423, 32 8 423, 35 7 426, 37 7 426, 40 7 428, 42 7 428, 43 7 427, 44 7 427, 45 6 421, 48 3 204, 47 3 204, 46 1 0</inkml:trace>
  <inkml:annotation type="path"> 0 284 1, 134 224 1, 269 164 1, 434 119 1, 479 119 1, 524 104 1, 554 104 1, 599 104 1, 629 104 1, 644 104 1, 659 104 1, 674 89 1, 719 44 1, 704 44 1, 689 14 1</inkml:annotation>
  <inkml:annotation type="data">AEscA4CABAAAAAAAHQImGgMHRMABRTRIEQUBOBHyI7xACioPgnzM+VZaZ5CC/BX4TTlgXeaAgn8D
nfwNT9n4j53Ns+H+Ai/4CW/gH0A=
</inkml:annotation>
  <inkml:annotation type="types">AAEBAQEBAQEBAQEBAQEB
</inkml:annotation>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17 11 391, 17 24 443, 16 38 483, 14 52 511, 11 64 529, 8 78 531, 6 90 521, 6 90 363, 6 89 363, 10 72 204, 10 68 0</inkml:trace>
  <inkml:annotation type="path"> 239 0 1, 254 164 1, 254 359 1, 239 569 1, 209 779 1, 164 959 1, 119 1169 1, 89 1349 1, 89 1349 1, 89 1334 1, 149 1079 1, 149 1019 1</inkml:annotation>
  <inkml:annotation type="data">AE4cA4CABAAAAAAAHQIWOAMHRMABRTRIEQUBOBHyI7xACi0MgvwJ+A7bUx48gIJ9WRub9t/Av3CC
fwPl/Axf2/b9P4F+3+ADf4Ag/gCP8fg=
</inkml:annotation>
  <inkml:annotation type="types">AAEBAQEBAQEBAQEB
</inkml:annotation>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30 439, 20 49 499, 19 61 546, 16 74 587, 14 82 592, 10 94 594, 6 97 610, 6 92 610, 8 83 599, 11 73 592, 16 62 582, 21 49 568, 25 42 548, 32 31 531, 40 18 518, 46 12 515, 52 6 560, 53 6 560, 61 19 594, 63 26 602, 66 36 607, 67 46 613, 68 57 615, 67 66 619, 67 79 622, 66 93 593, 62 97 212, 62 96 212, 58 89 0</inkml:trace>
  <inkml:annotation type="path"> 314 224 1, 314 449 1, 299 734 1, 284 914 1, 239 1109 1, 209 1229 1, 149 1409 1, 89 1454 1, 89 1379 1, 119 1244 1, 164 1094 1, 239 929 1, 314 734 1, 374 629 1, 479 464 1, 599 269 1, 689 179 1, 779 89 1, 794 89 1, 914 284 1, 944 389 1, 989 539 1, 1004 689 1, 1019 854 1, 1004 989 1, 1004 1184 1, 989 1394 1, 929 1454 1, 929 1439 1, 869 1334 1</inkml:annotation>
  <inkml:annotation type="data">AHwcA4CABAAAAAAAHQIuOgMHRMABRTRIEQUBOBHyI7xAClsegvwd+D62a8ZMXk17+L4ZrZe+PICC
/ATx8c9+Pn+Xzbvwed+J8H3fDxN8T6ffwoJ/BKX8Dt/f8P4t7+APwL9fjvn4eePo/In4//FH4Z7P
OX8S/wNL/A738BGg
</inkml:annotation>
  <inkml:annotation type="types">AAEBAQEBAQEBAQEBAQEBAQEBAQEBAQEBAQEBAQEB
</inkml:annotation>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10 8 443, 22 6 470, 34 6 480, 35 6 480, 42 9 541, 42 10 551, 45 18 572, 46 25 581, 47 37 583, 48 51 588, 49 63 589, 49 78 589, 49 92 594, 48 100 595, 47 113 593, 44 116 534, 44 116 534, 40 113 305, 37 106 204, 34 98 0</inkml:trace>
  <inkml:annotation type="path"> 0 149 1, 149 119 1, 329 89 1, 509 89 1, 524 89 1, 629 134 1, 629 149 1, 674 269 1, 689 374 1, 704 554 1, 719 764 1, 734 944 1, 734 1169 1, 734 1379 1, 719 1499 1, 704 1694 1, 659 1739 1, 659 1739 1, 599 1694 1, 554 1589 1, 509 1469 1</inkml:annotation>
  <inkml:annotation type="data">AF4cA4CABAAAAAAAHQImQgMHRMABRTRIEQUBOBHyI7xACj0Vgn0Y+v4Pj5oqt55ggvo+1jm/FfWb
y/D6+nvfNIJ/BLX8ES/gf6fy9+S/q+34+eb689/K/5a/gK/9yfrM
</inkml:annotation>
  <inkml:annotation type="types">AAEBAQEBAQEBAQEBAQEBAQEBAQEB
</inkml:annotation>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9 16 478, 17 13 487, 30 9 486, 38 5 204, 38 5 204, 36 4 204, 36 4 0</inkml:trace>
  <inkml:annotation type="path"> 0 284 1, 134 239 1, 254 194 1, 449 134 1, 569 74 1, 569 74 1, 539 59 1, 539 59 1</inkml:annotation>
  <inkml:annotation type="data">AEEcA4CABAAAAAAAHQIiGgMHRMABRTRIEQUBOBHyI7xACiAIgnzX17+XcIL8FfhFXiyCfwVB/BR/
0/wIv/AjD+AfQA==
</inkml:annotation>
  <inkml:annotation type="types">AAEBAQEBAQE=
</inkml:annotation>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36 9 475, 35 16 475, 33 23 469, 28 31 458, 21 37 439, 15 42 440, 8 50 452, 7 49 452, 6 49 456, 5 49 456, 6 48 452, 9 45 460, 16 41 486, 23 37 506, 30 34 532, 37 33 560, 42 33 623, 42 33 630, 38 41 652, 34 52 652, 28 60 649, 24 65 642, 16 74 630, 16 80 580, 17 81 580, 22 87 587, 25 94 588, 24 103 593, 21 110 595, 15 115 606, 10 115 585, 13 111 576, 19 103 556, 26 95 513, 35 86 402, 43 76 204, 49 69 204, 56 58 204,</inkml:trace>
  <inkml:annotation type="path"> 524 0 1, 539 134 1, 524 239 1, 494 344 1, 419 464 1, 314 554 1, 224 629 1, 119 749 1, 104 734 1, 89 734 1, 74 734 1, 89 719 1, 134 674 1, 239 614 1, 344 554 1, 449 509 1, 554 494 1, 629 494 1, 629 494 1, 569 614 1, 509 779 1, 419 899 1, 359 974 1, 239 1109 1, 239 1199 1, 254 1214 1, 329 1304 1, 374 1409 1, 359 1544 1, 314 1649 1, 224 1724 1, 149 1724 1, 194 1664 1, 284 1544 1, 389 1424 1, 524 1289 1, 644 1139 1, 734 1034 1, 839 869 1</inkml:annotation>
  <inkml:annotation type="data">AIkBHAOAgAQAAAAAAB0CKEQDB0TAAUU0SBEFATgR8iO8QApoJ4L8Vfinb3ZfgMzwN9+W55+SeN87
2fJyZdiCfNqbefPF2pkfJzvfHffqZu+/PlbzyIJ/BTX8FN/D7+X8GfV9vjz5+z8EfD8Gfir8q/gL
8I98+/xj+SPi+Hx35vxL9n1/hP82/pP+AcA=
</inkml:annotation>
  <inkml:annotation type="types">AAEBAQEBAQEBAQEBAQEBAQEBAQEBAQEBAQEBAQEBAQEBAQEBAQEB
</inkml:annotation>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9 10 390, 16 7 402, 25 5 402, 28 4 0</inkml:trace>
  <inkml:annotation type="path"> 0 224 1, 134 149 1, 239 104 1, 374 74 1, 419 59 1</inkml:annotation>
  <inkml:annotation type="data">ADgcA4CABAAAAAAAHQIeGAMHRMABRTRIEQUBOBHyI7xAChcFgnzbnwiC/AX4NySCfwPh/A7P2/wQ
SA==
</inkml:annotation>
  <inkml:annotation type="types">AAEBAQE=
</inkml:annotation>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35 10 382, 35 19 388, 33 26 394, 29 35 397, 25 41 398, 22 47 400, 17 53 404, 9 62 410, 9 62 427, 9 62 427, 9 62 420, 14 55 422, 22 48 426, 29 45 429, 38 42 425, 43 42 414, 43 43 424, 39 51 434, 35 57 439, 27 64 444, 19 72 455, 12 75 459, 5 81 462, 5 81 420, 6 81 420, 21 75 422, 24 75 426, 29 71 426, 31 72 428, 36 68 428, 38 69 428, 42 65 428, 45 67 428, 48 64 428, 50 64 425, 52 62 425, 54 62 421, 55 60 421, 56 61 417, 56 60 417, 56 61 414, 56 60 414, 56 60 408, 56 59 408, 50 53 204,</inkml:trace>
  <inkml:annotation type="path"> 509 0 1, 524 149 1, 524 284 1, 494 389 1, 434 524 1, 374 614 1, 329 704 1, 254 794 1, 134 929 1, 134 929 1, 134 929 1, 134 929 1, 209 824 1, 329 719 1, 434 674 1, 569 629 1, 644 629 1, 644 644 1, 584 764 1, 524 854 1, 404 959 1, 284 1079 1, 179 1124 1, 74 1214 1, 74 1214 1, 89 1214 1, 314 1124 1, 359 1124 1, 434 1064 1, 464 1079 1, 539 1019 1, 569 1034 1, 629 974 1, 674 1004 1, 719 959 1, 749 959 1, 779 929 1, 809 929 1, 824 899 1, 839 914 1, 839 899 1, 839 914 1, 839 899 1, 839 899 1, 839 884 1, 749 794 1</inkml:annotation>
  <inkml:annotation type="data">AIgBHAOAgAQAAAAAAB0CKDQDB0TAAUU0SBEFATgR8iO8QApnLoL8Ufie7qb35D1y559+XlHxT8Af
bnedyqVQ+ECCfRdzpz5z43hyfFsnvnwvh+Dz69+vfwe+bm83Nl9ggn8DwfwOq7szPq/A/x/Nl+P4
/wc9vg+O/j/8cZnnNDvPPjz47z4fg/gH0A==
</inkml:annotation>
  <inkml:annotation type="types">AAEBAQEBAQEBAQEBAQEBAQEBAQEBAQEBAQEBAQEBAQEBAQEBAQEBAQEBAQEBAQ==
</inkml:annotation>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5 12 347, 6 23 383, 8 39 444, 7 46 444, 7 64 464, 6 80 474, 6 94 477, 6 107 478, 6 122 473, 6 134 430, 4 138 204,</inkml:trace>
  <inkml:annotation type="path"> 44 0 1, 74 179 1, 89 344 1, 119 584 1, 104 689 1, 104 959 1, 89 1199 1, 89 1409 1, 89 1604 1, 89 1829 1, 89 2009 1, 59 2069 1</inkml:annotation>
  <inkml:annotation type="data">AEgcA4CABAAAAAAAHQIUTgMHRMABRTRIEQUBOBHyI7xACicMguWzssGggn2X18/1btzvyoJ/AzX8
Cp/hb8v/gz6fj34fxj/AKYA=
</inkml:annotation>
  <inkml:annotation type="types">AAEBAQEBAQEBAQEB
</inkml:annotation>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43 7 395, 41 19 434, 38 32 459, 33 41 486, 29 48 495, 21 60 510, 16 65 527, 14 65 553, 15 63 553, 21 54 550, 26 48 550, 32 44 549, 43 37 550, 49 34 550, 56 32 546, 59 32 571, 59 32 571, 59 33 598, 55 41 603, 49 48 602, 40 59 587, 31 68 566, 31 71 511, 34 68 511, 40 65 510, 43 68 435, 40 71 434, 35 76 432, 28 82 442, 19 90 454, 19 92 424, 23 90 424, 30 85 424, 36 82 423, 45 79 454, 45 80 454, 45 80 482, 40 86 507, 32 95 524, 24 104 534, 14 114 541, 8 119 542, 5 119 429, 5 119 429, 9 112 225, 14 105 204, 21 101 204, 29 97 274, 42 91 335, 49 89 362, 61 85 417, 66 86 579, 66 86 579, 60 90 583, 49 97 587, 40 105 589, 29 113 588, 24 118 588, 17 122 588, 11 125 339, 11 124 204, 11 124 204, 14 120 0</inkml:trace>
  <inkml:annotation type="path"> 644 0 1, 644 104 1, 614 284 1, 569 479 1, 494 614 1, 434 719 1, 314 899 1, 239 974 1, 209 974 1, 224 944 1, 314 809 1, 389 719 1, 479 659 1, 644 554 1, 734 509 1, 839 479 1, 884 479 1, 884 479 1, 884 494 1, 824 614 1, 734 719 1, 599 884 1, 464 1019 1, 464 1064 1, 509 1019 1, 599 974 1, 644 1019 1, 599 1064 1, 524 1139 1, 419 1229 1, 284 1349 1, 284 1379 1, 344 1349 1, 449 1274 1, 539 1229 1, 674 1184 1, 674 1199 1, 674 1199 1, 599 1289 1, 479 1424 1, 359 1559 1, 209 1709 1, 119 1784 1, 74 1784 1, 74 1784 1, 134 1679 1, 209 1574 1, 314 1514 1, 434 1454 1, 629 1364 1, 734 1334 1, 914 1274 1, 989 1289 1, 989 1289 1, 899 1349 1, 734 1454 1, 599 1574 1, 434 1694 1, 359 1769 1, 254 1829 1, 164 1874 1, 164 1859 1, 164 1859 1, 209 1799 1</inkml:annotation>
  <inkml:annotation type="data">ANcBHAOAgAQAAAAAAB0CLEgDB0TAAUU0SBEFATgR8iO8QAq1AUCC/HX4727PPOc9Wevc89ed6+bn
O/Du783jl58731vjnPEyevh9fH7+H3m/Bs+BwIJ8Xqed9fH734+Z3xMT4r434fhfAyZ8PnuPF+Di
e/b43G+N9XxyO2+Z5IJ/A/X8DW/gHPwT8GfN+Ge8uXz+Hvwv+Gvwj8P4B+H8U/lK/nn88X7M/HP4
gX8SfiP8Od+X4+/D+yf2N/APv8Apfg784fP+Kfw5+uv4Ap8N7H8Br/sj95fwD6A=
</inkml:annotation>
  <inkml:annotation type="types">AAEBAQEBAQEBAQEBAQEBAQEBAQEBAQEBAQEBAQEBAQEBAQEBAQEBAQEBAQEBAQEBAQEBAQEBAQEB
AQEBAQEBAQ==
</inkml:annotation>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34 9 334, 29 22 325, 25 33 316, 21 41 315, 16 51 331, 10 59 336, 5 64 204, 4 64 204, 4 64 204, 4 63 0</inkml:trace>
  <inkml:annotation type="path"> 569 0 1, 509 134 1, 434 329 1, 374 494 1, 314 614 1, 239 764 1, 149 884 1, 74 959 1, 59 959 1, 59 959 1, 59 944 1</inkml:annotation>
  <inkml:annotation type="data">AEUcA4CABAAAAAAAHQIiLgMHRMABRTRIEQUBOBHyI7xACiQLgvxh+ObFs8QAgnzeN7m99qCCfwMB
/Ayb5PwN9f73/dj+AfQ=
</inkml:annotation>
  <inkml:annotation type="types">AAEBAQEBAQEBAQE=
</inkml:annotation>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7 6 489, 15 9 531, 23 11 421, 27 10 276, 29 9 0</inkml:trace>
  <inkml:annotation type="path"> 0 0 1, 104 89 1, 224 134 1, 344 164 1, 404 149 1, 434 134 1</inkml:annotation>
  <inkml:annotation type="data">ADocA4CABAAAAAAAHQIeFgMHRMABRTRIEQUBOBHyI7xAChkGgnxR50CCfB29AIJ/BW38Ex/wAr+K
/3WA
</inkml:annotation>
  <inkml:annotation type="types">AAEBAQEB
</inkml:annotation>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50 9 463, 52 21 530, 52 31 551, 52 38 575, 49 48 611, 46 57 623, 42 62 682, 41 62 673, 41 62 673, 38 52 622, 37 42 600, 35 29 540, 32 23 498, 31 21 487, 26 21 516, 23 24 531, 17 30 564, 12 39 581, 6 48 597, 4 48 204, 4 46 204,</inkml:trace>
  <inkml:annotation type="path"> 719 0 1, 749 134 1, 779 314 1, 779 464 1, 779 569 1, 734 719 1, 689 854 1, 629 929 1, 614 929 1, 614 929 1, 569 779 1, 554 629 1, 524 434 1, 479 344 1, 464 314 1, 389 314 1, 344 359 1, 254 449 1, 179 584 1, 89 719 1, 59 719 1, 59 689 1</inkml:annotation>
  <inkml:annotation type="data">AGkcA4CABAAAAAAAHQIoLAMHRMABRTRIEQUBOBHyI7xACkgWgvyJ+QWurydy3POdl8YAgnzc3vL5
9vpd+LxnOcfPoIJ/BQX8D+/kHn2fhX8hfm35vyX+Hvxj+CPxF+NPwD+CPwLf4IX/gfY=
</inkml:annotation>
  <inkml:annotation type="types">AAEBAQEBAQEBAQEBAQEBAQEBAQEBAQ==
</inkml:annotation>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53 5 411, 55 6 411, 60 10 235, 60 12 228, 55 19 245, 50 24 305, 43 28 370, 42 28 483, 44 28 481, 52 25 478, 54 25 466, 58 30 250, 57 31 277, 51 35 314, 44 39 372, 38 41 391, 31 44 406, 30 47 420, 31 47 423, 32 47 423, 45 45 434, 52 45 342, 52 45 316, 47 50 313, 41 53 333, 32 57 375, 26 61 396, 22 61 396, 13 66 450, 6 71 593, 8 71 593, 23 69 628, 40 67 643, 45 67 651, 51 67 651, 55 67 650, 66 67 648, 83 67 632, 87 66 598, 92 66 598, 102 66 0</inkml:trace>
  <inkml:annotation type="path"> 689 89 1, 794 74 1, 824 89 1, 899 149 1, 899 179 1, 824 284 1, 749 359 1, 644 419 1, 629 419 1, 659 419 1, 779 374 1, 809 374 1, 869 449 1, 854 464 1, 764 524 1, 659 584 1, 569 614 1, 464 659 1, 449 704 1, 464 704 1, 479 704 1, 674 674 1, 779 674 1, 779 674 1, 704 749 1, 614 794 1, 479 854 1, 389 914 1, 329 914 1, 194 989 1, 89 1064 1, 119 1064 1, 344 1034 1, 599 1004 1, 674 1004 1, 764 1004 1, 824 1004 1, 989 1004 1, 1244 1004 1, 1304 989 1, 1379 989 1, 1529 989 1</inkml:annotation>
  <inkml:annotation type="data">AKYBHAOAgAQAAAAAAB0CPC4DB0TAAUU0SBEFATgR8iO8QAqEASqC/IH4z989+2/Bz4Phz37svwY+
z4fj93vM95833Z9s34vg++eggvg+POb62+XeevPGx1uPWx59PesCwIJ/BDX8EN/wCL/AG34U/HXr
8ifsu/P/APv8BlfR+Dvxn5v19+r9Z/mj8JfhL8Ifg/8H/lD9LfwAH+Kvwb8fy2/gH8E/ij+DkQ==
</inkml:annotation>
  <inkml:annotation type="types">AAEBAQEBAQEBAQEBAQEBAQEBAQEBAQEBAQEBAQEBAQEBAQEBAQEBAQEB
</inkml:annotation>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21 11 562, 13 23 620, 7 32 638, 8 34 551, 12 32 528, 24 24 491, 31 21 421, 39 15 355, 50 9 216, 60 4 204, 65 1 0</inkml:trace>
  <inkml:annotation type="path"> 389 0 1, 314 164 1, 194 344 1, 104 479 1, 119 509 1, 179 479 1, 359 359 1, 464 314 1, 584 224 1, 749 134 1, 899 59 1, 974 14 1</inkml:annotation>
  <inkml:annotation type="data">AFEcA4CABAAAAAAAHQIsIAMHRMABRTRIEQUBOBHyI7xACjAMgvwx+I+58XPk9zl9gIJ9U78fn4fX
UwCCfwaR/Bav41/W/5k/AP4n8fnf9xfwDKA=
</inkml:annotation>
  <inkml:annotation type="types">AAEBAQEBAQEBAQEB
</inkml:annotation>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27 7 435, 22 19 468, 16 30 493, 11 38 535, 6 45 544, 5 44 392, 7 41 368, 13 35 343, 21 30 336, 28 27 365, 28 27 388, 30 28 417, 30 31 417, 28 39 468, 23 46 479, 16 54 496, 9 61 398, 9 61 204, 9 61 204, 11 56 0</inkml:trace>
  <inkml:annotation type="path"> 449 0 1, 404 104 1, 329 284 1, 239 449 1, 164 569 1, 89 674 1, 74 659 1, 104 614 1, 194 524 1, 314 449 1, 419 404 1, 419 404 1, 449 419 1, 449 464 1, 419 584 1, 344 689 1, 239 809 1, 134 914 1, 134 914 1, 134 914 1, 164 839 1</inkml:annotation>
  <inkml:annotation type="data">AGccA4CABAAAAAAAHQIcLAMHRMABRTRIEQUBOBHyI7xACkYVgvxB+J9seOeMvx5u918TAIJ8Xq9v
y72ZyZ6svxvYgn8ElfwQT8v4G/E/8AT/uS/gj8WfD8H4f/JX41+D9l/qX+AaP4B9
</inkml:annotation>
  <inkml:annotation type="types">AAEBAQEBAQEBAQEBAQEBAQEBAQEB
</inkml:annotation>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17 8 472, 20 19 489, 22 32 501, 23 43 505, 22 58 514, 22 70 514, 21 78 511, 18 90 509, 15 94 481, 14 94 481, 9 91 253, 6 88 253, 4 81 204, 3 72 204,</inkml:trace>
  <inkml:annotation type="path"> 209 0 1, 254 119 1, 299 284 1, 329 479 1, 344 644 1, 329 869 1, 329 1049 1, 314 1169 1, 269 1349 1, 224 1409 1, 209 1409 1, 134 1364 1, 89 1319 1, 59 1214 1, 44 1079 1</inkml:annotation>
  <inkml:annotation type="data">AFEcA4CABAAAAAAAHQIcOgMHRMABRTRIEQUBOBHyI7xACjAPgvwB9a3ZdZ5yQIJ8nM3x3z4+Xz15
0IJ/BSn8E5+/l9fP2fhn8OfwFb/AVn5H/Iw=
</inkml:annotation>
  <inkml:annotation type="types">AAEBAQEBAQEBAQEBAQEB
</inkml:annotation>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10 12 371, 11 23 427, 11 36 474, 10 48 504, 8 64 522, 7 78 514, 6 90 484, 5 91 204, 4 88 204, 5 79 204, 4 75 0</inkml:trace>
  <inkml:annotation type="path"> 119 0 1, 149 179 1, 164 344 1, 164 539 1, 149 719 1, 119 959 1, 104 1169 1, 89 1349 1, 74 1364 1, 59 1319 1, 74 1184 1, 59 1124 1</inkml:annotation>
  <inkml:annotation type="data">AEscA4CABAAAAAAAHQIWOgMHRMABRTRIEQUBOBHyI7xACioMgvk+G22DNIJ9ly+N36/Pw+iCfwOV
/Arfz/gf7fwz+Ef4DZ/gRR/APoA=
</inkml:annotation>
  <inkml:annotation type="types">AAEBAQEBAQEBAQEB
</inkml:annotation>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14 29 460, 13 43 491, 11 58 508, 8 70 541, 5 73 468, 5 71 446, 8 62 414, 12 47 379, 16 33 295, 20 27 261, 28 16 229, 33 12 235, 39 8 286, 46 5 420, 46 5 442, 48 7 511, 48 7 511, 50 16 545, 52 24 554, 52 33 558, 52 48 559, 51 62 550, 49 74 515, 49 88 423, 48 92 0</inkml:trace>
  <inkml:annotation type="path"> 224 239 1, 209 434 1, 194 644 1, 164 869 1, 119 1049 1, 74 1094 1, 74 1064 1, 119 929 1, 179 704 1, 239 494 1, 299 404 1, 419 239 1, 494 179 1, 584 119 1, 689 74 1, 689 74 1, 719 104 1, 719 104 1, 749 239 1, 779 359 1, 779 494 1, 779 719 1, 764 929 1, 734 1109 1, 734 1319 1, 719 1379 1</inkml:annotation>
  <inkml:annotation type="data">AHQcA4CABAAAAAAAHQImOAMHRMABRTRIEQUBOBHyI7xAClMagvwF+BVrnIeOyfHm41blgvwJ2Tvz
+/j+GfJ7+JOZvzWfBdz6QIJ/BPn8Ef/gH8Cfrn8lfT38j/kjPxh+Pv0V+xfyF+b/xR+F/ffp/DP5
X/gXsA==
</inkml:annotation>
  <inkml:annotation type="types">AAEBAQEBAQEBAQEBAQEBAQEBAQEBAQEBAQE=
</inkml:annotation>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50 7 373, 46 19 416, 41 29 460, 34 42 507, 28 52 518, 19 65 517, 13 76 464, 7 86 370, 3 92 204, 2 93 204,</inkml:trace>
  <inkml:annotation type="path"> 794 0 1, 749 104 1, 689 284 1, 614 434 1, 509 629 1, 419 779 1, 284 974 1, 194 1139 1, 104 1289 1, 44 1379 1, 29 1394 1</inkml:annotation>
  <inkml:annotation type="data">AEgcA4CABAAAAAAAHQIoOgMHRMABRTRIEQUBOBHyI7xACicLgvyd+VbdneM4gnxet53m3z7Agn8D
nfwLzOfi37fyb+N/zr/AGAA=
</inkml:annotation>
  <inkml:annotation type="types">AAEBAQEBAQEBAQE=
</inkml:annotation>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9 17 414, 22 11 458, 28 9 469, 40 7 464, 46 5 374, 46 5 331, 46 5 249, 44 3 0</inkml:trace>
  <inkml:annotation type="path"> 0 329 1, 134 254 1, 329 164 1, 419 134 1, 599 104 1, 689 74 1, 689 74 1, 689 74 1, 659 44 1</inkml:annotation>
  <inkml:annotation type="data">AEYcA4CABAAAAAAAHQImGgMHRMABRTRIEQUBOBHyI7xACiUJgnzePj+D4fhagvwh+G74MaCCfwRB
/A5P4n/Av6P/IX4z/gDM
</inkml:annotation>
  <inkml:annotation type="types">AAEBAQEBAQEB
</inkml:annotation>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34 7 459, 30 13 459, 23 22 470, 15 34 484, 6 43 414, 0 47 204,</inkml:trace>
  <inkml:annotation type="path"> 614 0 1, 509 104 1, 449 194 1, 344 329 1, 224 509 1, 89 644 1, 0 704 1</inkml:annotation>
  <inkml:annotation type="data">AD0cA4CABAAAAAAAHQIkJgMHRMABRTRIEQUBOBHyI7xAChwHgvxt+Redt4CCfFec77CCfwT1/BPf
1c/Rv79A
</inkml:annotation>
  <inkml:annotation type="types">AAEBAQEBAQ==
</inkml:annotation>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15 10 417, 11 23 449, 8 34 387, 4 41 204, 1 45 0</inkml:trace>
  <inkml:annotation type="path"> 254 0 1, 224 149 1, 164 344 1, 119 509 1, 59 614 1, 14 674 1</inkml:annotation>
  <inkml:annotation type="data">ADscA4CABAAAAAAAHQIYJgMHRMABRTRIEQUBOBHyI7xAChoGgvwN+C9lgIJ9HN89gn8ETfwPP+of
2v+DwA==
</inkml:annotation>
  <inkml:annotation type="types">AAEBAQEB
</inkml:annotation>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43 11 564, 57 8 602, 66 6 586, 67 6 586, 68 8 495, 68 8 495, 61 15 458, 55 19 446, 48 22 444, 41 26 443, 34 29 445, 26 33 461, 25 35 480, 26 35 480, 35 33 503, 43 32 514, 49 30 516, 57 29 417, 55 31 417, 47 37 387, 41 40 390, 32 45 394, 25 48 400, 13 54 402, 5 59 405, 7 60 406, 12 59 406, 26 56 420, 42 51 438, 56 48 440, 68 43 430, 74 39 425, 74 36 367, 74 34 225, 72 31 0</inkml:trace>
  <inkml:annotation type="path"> 464 224 1, 644 164 1, 854 119 1, 989 89 1, 1004 89 1, 1019 119 1, 1019 119 1, 914 224 1, 824 284 1, 719 329 1, 614 389 1, 509 434 1, 389 494 1, 374 524 1, 389 524 1, 524 494 1, 644 479 1, 734 449 1, 854 434 1, 824 464 1, 704 554 1, 614 599 1, 479 674 1, 374 719 1, 194 809 1, 74 884 1, 104 899 1, 179 884 1, 389 839 1, 629 764 1, 839 719 1, 1019 644 1, 1109 584 1, 1109 539 1, 1109 509 1, 1079 464 1</inkml:annotation>
  <inkml:annotation type="data">AIkBHAOAgAQAAAAAAB0CMCoDB0TAAUU0SBEFATgR8iO8QApoJIL8RfgvPfyr8cpfiz5LufT8Odz3
4+jnzZu/D8LQgvwF+C5Mzfi7ZZu7LOeO5vL53dzZJYJ/Bpn8GA/lH8Cfpv9Nfi/8LfROfgDn4L/C
X2/P+r/1V+IfxNM8zb+APH4F+31+T/0b+iw=
</inkml:annotation>
  <inkml:annotation type="types">AAEBAQEBAQEBAQEBAQEBAQEBAQEBAQEBAQEBAQEBAQEBAQEB
</inkml:annotation>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47 12 497, 45 22 486, 42 32 431, 39 43 310, 34 52 204, 26 63 204, 22 70 204, 25 69 204, 35 64 204, 45 60 204, 49 61 276, 49 61 276, 48 63 353, 42 69 412, 35 75 467, 24 85 534, 19 90 557, 11 99 584, 8 100 592, 6 102 603, 6 102 592, 6 102 592, 14 96 583, 25 87 579, 34 83 567, 47 78 552, 49 78 551, 50 77 551, 51 77 550, 51 78 574, 50 81 574, 45 88 583, 38 94 586, 26 105 600, 14 113 607, 15 112 540, 24 108 525, 40 99 508, 49 93 478, 60 87 359, 70 81 204, 71 81 204, 70 82 204, 63 86 204, 62 86 0</inkml:trace>
  <inkml:annotation type="path"> 719 0 1, 704 179 1, 674 329 1, 629 479 1, 584 644 1, 509 779 1, 389 944 1, 329 1049 1, 374 1034 1, 524 959 1, 674 899 1, 734 914 1, 734 914 1, 719 944 1, 629 1034 1, 524 1124 1, 359 1274 1, 284 1349 1, 164 1484 1, 119 1499 1, 89 1529 1, 89 1529 1, 89 1529 1, 209 1439 1, 374 1304 1, 509 1244 1, 704 1169 1, 734 1169 1, 749 1154 1, 764 1154 1, 764 1169 1, 749 1214 1, 674 1319 1, 569 1409 1, 389 1574 1, 209 1694 1, 224 1679 1, 359 1619 1, 599 1484 1, 734 1394 1, 899 1304 1, 1049 1214 1, 1064 1214 1, 1049 1229 1, 944 1289 1, 929 1289 1</inkml:annotation>
  <inkml:annotation type="data">AKYBHAOAgAQAAAAAAB0CLkQDB0TAAUU0SBEFATgR8iO8QAqEAS6C/In5Htb3x8XxPh833fPwd9TH
yc3x9dW+d9vu+T4vjy/Pvw/Agn2am55+XzPVzw8e/HyzXw99X1ZM8X135+++HwTnkIJ/BY38Fu/j
380/gL9cB+dPzr+fvwT5+z8e+PwXz8I/V8/r5e/gCX8LfhX5vh+r4/zz+TN+/9L/i3+AGj+AfQ==
</inkml:annotation>
  <inkml:annotation type="types">AAEBAQEBAQEBAQEBAQEBAQEBAQEBAQEBAQEBAQEBAQEBAQEBAQEBAQEBAQEBAQ==
</inkml:annotation>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32 6 542, 38 8 528, 42 13 515, 40 15 515, 34 19 483, 27 22 423, 19 23 356, 12 27 263, 9 31 295, 9 32 295, 12 43 369, 14 55 494, 12 62 571, 8 68 606, 6 69 593, 6 69 576, 12 59 561, 18 50 553, 24 45 553, 31 37 545, 38 31 534, 44 27 521, 52 24 498, 59 24 478, 59 24 466, 58 28 464, 53 35 464, 46 45 467, 36 54 478, 26 62 480, 20 66 466, 19 66 328, 20 65 328, 27 61 316, 35 56 278, 43 50 204, 47 46 0</inkml:trace>
  <inkml:annotation type="path"> 389 29 1, 479 89 1, 569 119 1, 629 194 1, 599 224 1, 509 284 1, 404 329 1, 284 344 1, 179 404 1, 134 464 1, 134 479 1, 179 644 1, 209 824 1, 179 929 1, 119 1019 1, 89 1034 1, 89 1034 1, 179 884 1, 269 749 1, 359 674 1, 464 554 1, 569 464 1, 659 404 1, 779 359 1, 884 359 1, 884 359 1, 869 419 1, 794 524 1, 689 674 1, 539 809 1, 389 929 1, 299 989 1, 284 989 1, 299 974 1, 404 914 1, 524 839 1, 644 749 1, 704 689 1</inkml:annotation>
  <inkml:annotation type="data">AIoBHAOAgAQAAAAAAB0CKjADB0TAAUU0SBEFATgR8iO8QAppJoL8Mfg1vw+bZ45y+dzPgIuX4753
rx6z4I8ggszedy7x36J7vu/TPHcyceOct8+b23CCfwZB/Bns+78S/h34/wz+3vxL+ePyV+Rfxz+R
fOfF8ny936efJ9Gc+T5/wL+3f3x9v4Z/Fv7p
</inkml:annotation>
  <inkml:annotation type="types">AAEBAQEBAQEBAQEBAQEBAQEBAQEBAQEBAQEBAQEBAQEBAQEBAQE=
</inkml:annotation>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3 36 308, 3 40 308, 5 45 344, 7 52 377, 9 58 409, 13 67 437, 16 71 471, 16 71 471, 21 71 498, 26 68 509, 28 64 509, 32 57 521, 35 50 530, 38 43 534, 42 34 540, 45 26 546, 46 25 551, 48 20 551, 52 16 556, 56 9 564, 60 3 555, 62 3 204,</inkml:trace>
  <inkml:annotation type="path"> 14 389 1, 44 539 1, 44 599 1, 74 674 1, 104 779 1, 134 869 1, 194 1004 1, 239 1064 1, 239 1064 1, 314 1064 1, 389 1019 1, 419 959 1, 479 854 1, 524 749 1, 569 644 1, 629 509 1, 674 389 1, 689 374 1, 719 299 1, 779 239 1, 839 134 1, 899 44 1, 929 44 1</inkml:annotation>
  <inkml:annotation type="data">AFwcA4CABAAAAAAAHQI+RAMHRMABRTRIEQUBOBGcRRhBCjsXgpNwy99O5UuzDYL8MfgX4Zl578u3
ps+LzOz4AIJ/Apn8Cm/izt8/B+Kfw1+Bfr+zvvF9+ufgf+BkQA==
</inkml:annotation>
  <inkml:annotation type="types">AAEBAQEBAQEBAQEBAQEBAQEBAQEBAQE=
</inkml:annotation>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24 402, 10 33 452, 11 40 466, 12 47 506, 11 49 524, 11 49 523, 11 46 494, 13 38 478, 17 31 460, 23 21 456, 28 15 435, 31 14 375, 32 15 375, 33 23 350, 31 31 359, 28 41 388, 30 40 395, 33 37 353, 38 29 297, 45 20 253, 49 14 225, 52 7 221, 52 6 525, 52 8 525, 53 16 558, 54 27 594, 55 39 617, 55 51 623, 54 60 628, 50 67 640, 44 74 640, 38 80 613, 32 84 580, 20 90 330, 11 96 204,</inkml:trace>
  <inkml:annotation type="path"> 44 254 1, 89 359 1, 149 494 1, 164 599 1, 179 704 1, 164 734 1, 164 734 1, 164 689 1, 194 569 1, 254 464 1, 344 314 1, 419 224 1, 464 209 1, 479 224 1, 494 344 1, 464 464 1, 419 614 1, 449 599 1, 494 554 1, 569 434 1, 674 299 1, 734 209 1, 779 104 1, 779 89 1, 779 119 1, 794 239 1, 809 404 1, 824 584 1, 824 764 1, 809 899 1, 749 1004 1, 659 1109 1, 569 1199 1, 479 1259 1, 299 1349 1, 164 1439 1</inkml:annotation>
  <inkml:annotation type="data">AIwBHAOAgAQAAAAAAB0CKjoDB0TAAUU0SBEFATgR8iO8QAprJILidbGZl3Xb6mZ29Qt7p8PAgvwN
9Oa9733O+PWfEz6993l+DnwcjuruAIJ/BBH8DS/i38MfhH8F/h37t/AH4H/Gf5c/C/4o/Bn4R/I/
4B+z8CfhT+BTP4FF/E3Pv/A9+L7fw38P8BL/twA=
</inkml:annotation>
  <inkml:annotation type="types">AAEBAQEBAQEBAQEBAQEBAQEBAQEBAQEBAQEBAQEBAQEBAQEB
</inkml:annotation>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11 32 414, 16 27 468, 23 25 468, 33 19 514, 45 12 587, 53 9 598, 64 6 594, 65 5 377, 65 5 263, 55 7 204, 51 10 0</inkml:trace>
  <inkml:annotation type="path"> 0 554 1, 164 479 1, 239 404 1, 344 374 1, 494 284 1, 674 179 1, 794 134 1, 959 89 1, 974 74 1, 974 74 1, 824 104 1, 764 149 1</inkml:annotation>
  <inkml:annotation type="data">AFEcA4CABAAAAAAAHQIuIAMHRMABRTRIEQUBOBHyI7xACjAMgn1fDnM88+m/T8CC/F345c83wyZA
gn8EQfwNr+UfyB+GvzD+A/4CP/WX5S/gAcA=
</inkml:annotation>
  <inkml:annotation type="types">AAEBAQEBAQEBAQEB
</inkml:annotation>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7 5 383, 9 5 383, 14 10 204, 11 12 204, 7 15 0</inkml:trace>
  <inkml:annotation type="path"> 0 119 1, 104 74 1, 134 74 1, 209 149 1, 164 179 1, 104 224 1</inkml:annotation>
  <inkml:annotation type="data">AD0cA4CABAAAAAAAHQIWFgMHRMABRTRIEQUBOBHyI7xAChwGgnxe+fLQgvk+vnrsgn8DxfwPH/AJ
f8AlfwD6
</inkml:annotation>
  <inkml:annotation type="types">AAEBAQEB
</inkml:annotation>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9 14 515, 22 11 536, 24 9 537, 27 11 537, 29 8 528, 32 10 528, 33 8 512, 35 9 512, 37 7 494, 39 8 494, 40 7 472, 41 7 472, 42 6 434, 42 7 434, 43 7 382, 43 7 382, 43 7 336, 43 7 336, 42 7 280, 42 7 280, 35 4 204, 32 1 0</inkml:trace>
  <inkml:annotation type="path"> 0 239 1, 134 209 1, 329 164 1, 359 134 1, 404 164 1, 434 119 1, 479 149 1, 494 119 1, 524 134 1, 554 104 1, 584 119 1, 599 104 1, 614 104 1, 629 89 1, 629 104 1, 644 104 1, 644 104 1, 644 104 1, 644 104 1, 629 104 1, 629 104 1, 524 59 1, 479 14 1</inkml:annotation>
  <inkml:annotation type="data">AGccA4CABAAAAAAAHQIkGAMHRMABRTRIEQUBOBHyI7xACkYXgnzePrlmwpZSz4/AgvwJ+CbPHv15
53my5QdAgn8F1fwWD+Db8/zfgX8Cfgn8EfhH8IfjH8Yfk38mfkH8gflX8qfn39yg
</inkml:annotation>
  <inkml:annotation type="types">AAEBAQEBAQEBAQEBAQEBAQEBAQEBAQE=
</inkml:annotation>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28 8 394, 25 22 420, 22 35 463, 18 44 473, 13 55 468, 7 66 379, 5 66 204, 4 66 204, 5 62 204,</inkml:trace>
  <inkml:annotation type="path"> 434 0 1, 419 119 1, 374 329 1, 329 524 1, 269 659 1, 194 824 1, 104 989 1, 74 989 1, 59 989 1, 74 929 1</inkml:annotation>
  <inkml:annotation type="data">AEYcA4CABAAAAAAAHQIeLgMHRMABRTRIEQUBOBHyI7xACiUKgvw9+IdW3xMAgnyfBfOPreSCfwPx
/A4v4G/E/4D/Rv6R/gEI
</inkml:annotation>
  <inkml:annotation type="types">AAEBAQEBAQEBAQ==
</inkml:annotation>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4 9 219, 5 17 238, 5 31 249, 5 46 254, 5 46 266, 5 49 266, 6 51 204, 6 51 204, 7 42 204, 7 40 0</inkml:trace>
  <inkml:annotation type="path"> 44 0 1, 59 134 1, 74 254 1, 74 464 1, 74 689 1, 74 689 1, 74 734 1, 89 764 1, 89 764 1, 104 629 1, 104 599 1</inkml:annotation>
  <inkml:annotation type="data">AEUcA4CABAAAAAAAHQIUKAMHRMABRTRIEQUBOBHyI7xACiQLguaollCCfNfgn4D5d+f4gIJ/ATX8
A6/L8Pxfb+YfzA/gH0A=
</inkml:annotation>
  <inkml:annotation type="types">AAEBAQEBAQEBAQE=
</inkml:annotation>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8 8 452, 13 7 456, 24 5 443, 33 3 204,</inkml:trace>
  <inkml:annotation type="path"> 0 119 1, 119 119 1, 194 104 1, 359 74 1, 494 44 1</inkml:annotation>
  <inkml:annotation type="data">ADgcA4CABAAAAAAAHQIgFAMHRMABRTRIEQUBOBHyI7xAChcFgnyd+DSC+T5bQIJ/BNn8Ey/gf+Aq
QA==
</inkml:annotation>
  <inkml:annotation type="types">AAEBAQE=
</inkml:annotation>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7 5 397, 11 9 397, 13 8 444, 15 11 444, 17 11 493, 18 13 493, 19 13 530, 20 14 530, 26 17 204, 26 16 204, 26 15 0</inkml:trace>
  <inkml:annotation type="path"> 0 44 1, 104 74 1, 164 134 1, 194 119 1, 224 164 1, 254 164 1, 269 194 1, 284 194 1, 299 209 1, 389 254 1, 389 239 1, 389 224 1</inkml:annotation>
  <inkml:annotation type="data">AEwcA4CABAAAAAAAHQIcGAMHRMABRTRIEQUBOBHyI7xACisMgnxd0p6+EILlz347mzPIgn8D/fwP
/+QvyH+RvyP+Lvxf/AuP8C4fwD6A
</inkml:annotation>
  <inkml:annotation type="types">AAEBAQEBAQEBAQEB
</inkml:annotation>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9 10 425, 20 6 429, 21 6 410, 23 5 410, 25 6 204,</inkml:trace>
  <inkml:annotation type="path"> 0 209 1, 134 149 1, 299 89 1, 314 89 1, 344 74 1, 374 89 1</inkml:annotation>
  <inkml:annotation type="data">ADwcA4CABAAAAAAAHQIcFgMHRMABRTRIEQUBOBHyI7xAChsGgnzZ9MCC/AH4JeLggn8EbfwRf+E/
wV/AQIA=
</inkml:annotation>
  <inkml:annotation type="types">AAEBAQEB
</inkml:annotation>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28 9 371, 22 26 401, 17 34 446, 11 44 468, 5 49 204, 5 48 204, 4 46 204, 4 44 0</inkml:trace>
  <inkml:annotation type="path"> 464 0 1, 419 134 1, 329 389 1, 254 509 1, 164 659 1, 74 734 1, 74 719 1, 59 689 1, 59 659 1</inkml:annotation>
  <inkml:annotation type="data">AEYcA4CABAAAAAAAHQIeJgMHRMABRTRIEQUBOBHyI7xACiUJgvxF+KeyvgsAgnzfJ8+e/hqCfwOV
/Ax/4C/Cf8CQ/wHo/gH0
</inkml:annotation>
  <inkml:annotation type="types">AAEBAQEBAQEB
</inkml:annotation>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6 12 489, 8 25 544, 9 34 573, 10 48 577, 9 58 570, 10 69 513, 9 83 419, 9 91 0</inkml:trace>
  <inkml:annotation type="path"> 44 0 1, 89 179 1, 119 374 1, 134 509 1, 149 719 1, 134 869 1, 149 1034 1, 134 1244 1, 134 1364 1</inkml:annotation>
  <inkml:annotation type="data">AEIcA4CABAAAAAAAHQIWOgMHRMABRTRIEQUBOBHyI7xACiEJguLW5sCCfZPPrzOfCIJ/BW38Ek/h
n8L/X+Sfxf/At4A=
</inkml:annotation>
  <inkml:annotation type="types">AAEBAQEBAQEB
</inkml:annotation>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30 16 483, 30 30 524, 28 42 545, 25 49 547, 18 63 489, 14 70 217, 7 79 204,</inkml:trace>
  <inkml:annotation type="path"> 419 0 1, 449 239 1, 449 449 1, 419 629 1, 374 734 1, 269 944 1, 209 1049 1, 104 1184 1</inkml:annotation>
  <inkml:annotation type="data">AEUcA4CABAAAAAAAHQIcNAMHRMABRTRIEQUBOBHyI7xACiQIgvw5+Gd2+edAgn4E3ffxfHiCfwVV
/BLP4N/Bf5d/gJH+A6g=
</inkml:annotation>
  <inkml:annotation type="types">AAEBAQEBAQE=
</inkml:annotation>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18 7 408, 15 17 409, 12 24 420, 8 29 464, 7 30 477, 6 30 485, 6 29 484, 17 22 490, 24 19 494, 30 15 204, 30 15 204, 29 14 0</inkml:trace>
  <inkml:annotation type="path"> 284 0 1, 269 104 1, 224 254 1, 179 359 1, 119 434 1, 104 449 1, 89 449 1, 89 434 1, 254 329 1, 359 284 1, 449 224 1, 449 224 1, 434 209 1</inkml:annotation>
  <inkml:annotation type="data">AE8cA4CABAAAAAAAHQIcHgMHRMABRTRIEQUBOBHyI7xACi4NgvwV+DdXifV5vw2CfFzu+bfh8XxQ
gn8EKfwQn9H4m/Efv5/i3+BMf4Eo/gH0
</inkml:annotation>
  <inkml:annotation type="types">AAEBAQEBAQEBAQEBAQ==
</inkml:annotation>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0 0 1, 149 149 1, 284 284 1</inkml:annotation>
  <inkml:annotation type="data">ACUcA4CABAAAAAAAHQIaGgMHRMABRTRIERHyI7xACgcDgn0Ugn0U
</inkml:annotation>
  <inkml:annotation type="types">AAEB
</inkml:annotation>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5 13 356, 7 27 402, 7 41 431, 8 54 436, 8 69 438, 8 85 420, 8 99 363, 7 105 0</inkml:trace>
  <inkml:annotation type="path"> 44 0 1, 74 194 1, 104 404 1, 104 614 1, 119 809 1, 119 1034 1, 119 1274 1, 119 1484 1, 104 1574 1</inkml:annotation>
  <inkml:annotation type="data">AD4cA4CABAAAAAAAHQIUQAMHRMABRTRIEQUBOBHyI7xACh0JguVspYJ90XJvyoJ/A1n8Co/gf8K9
/Bv4z/gUkA==
</inkml:annotation>
  <inkml:annotation type="types">AAEBAQEBAQEB
</inkml:annotation>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9 32 285, 20 24 318, 29 17 354, 38 13 376, 44 8 382, 52 5 391, 54 5 391, 56 5 373, 56 5 241, 56 5 241, 48 7 0</inkml:trace>
  <inkml:annotation type="path"> 0 599 1, 134 479 1, 299 359 1, 434 254 1, 569 194 1, 659 119 1, 779 74 1, 809 74 1, 839 74 1, 839 74 1, 839 74 1, 719 104 1</inkml:annotation>
  <inkml:annotation type="data">AEkcA4CABAAAAAAAHQIqIAMHRMABRTRIEQUBOBHyI7xACigMgnzZrufC18qC/Gn5FTlzgwCCfwI9
/AbvPwD+BefP+Cf2T+7P4DHA
</inkml:annotation>
  <inkml:annotation type="types">AAEBAQEBAQEBAQEB
</inkml:annotation>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19 10 271, 15 24 390, 13 39 420, 10 52 464, 8 62 533, 6 63 586, 6 62 586, 9 56 569, 13 50 551, 18 44 523, 22 38 474, 29 28 268, 33 21 204, 35 20 204, 35 19 204,</inkml:trace>
  <inkml:annotation type="path"> 344 0 1, 284 149 1, 224 359 1, 194 584 1, 149 779 1, 119 929 1, 89 944 1, 89 929 1, 134 839 1, 194 749 1, 269 659 1, 329 569 1, 434 419 1, 494 314 1, 524 299 1, 524 284 1</inkml:annotation>
  <inkml:annotation type="data">AFUcA4CABAAAAAAAHQIeLAMHRMABRTRIEQUBOBHyI7xACjQQgvwl+G2WM5Jed3SCfR4m9+ffY88+
AIJ/AgX8AK/pf8Afhb8C/k/8D36fwf/AD/8AAfmQ
</inkml:annotation>
  <inkml:annotation type="types">AAEBAQEBAQEBAQEBAQEBAQ==
</inkml:annotation>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8 9 496, 17 6 496, 25 6 513, 27 7 513, 33 12 528, 37 19 533, 37 27 545, 36 34 546, 33 48 551, 29 54 545, 26 55 463, 25 55 347, 24 54 204, 24 51 204, 23 43 204,</inkml:trace>
  <inkml:annotation type="path"> 0 209 1, 119 134 1, 254 89 1, 374 89 1, 404 104 1, 494 179 1, 554 284 1, 554 404 1, 539 509 1, 494 719 1, 434 809 1, 389 824 1, 374 824 1, 359 809 1, 359 764 1, 344 644 1</inkml:annotation>
  <inkml:annotation type="data">AFUcA4CABAAAAAAAHQIiKAMHRMABRTRIEQUBOBHyI7xACjQQgnyS/D43zdsxKIL8AfgvOTxkvxfL
7t32gn8FifwWL+BvwP+Avp+L6/H1/n38U/hv+AAg
</inkml:annotation>
  <inkml:annotation type="types">AAEBAQEBAQEBAQEBAQEBAQ==
</inkml:annotation>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0 0 1, 164 134 1, 314 254 1</inkml:annotation>
  <inkml:annotation type="data">ACUcA4CABAAAAAAAHQIaGAMHRMABRTRIERHyI7xACgcDgn1UgnzU
</inkml:annotation>
  <inkml:annotation type="types">AAEB
</inkml:annotation>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6 29 437, 6 41 473, 5 55 500, 6 55 540, 7 51 523, 12 39 507, 16 32 497, 22 22 484, 29 15 482, 37 9 477, 43 6 496, 44 6 496, 45 6 531, 46 6 557, 46 6 562, 50 12 579, 52 19 582, 54 26 585, 55 38 589, 56 51 591, 56 60 204, 56 60 204, 54 60 0</inkml:trace>
  <inkml:annotation type="path"> 89 284 1, 89 434 1, 89 614 1, 74 824 1, 89 824 1, 104 764 1, 179 584 1, 239 479 1, 329 329 1, 434 224 1, 554 134 1, 644 89 1, 659 89 1, 674 89 1, 689 89 1, 689 89 1, 749 179 1, 779 284 1, 809 389 1, 824 569 1, 839 764 1, 839 899 1, 839 899 1, 809 899 1</inkml:annotation>
  <inkml:annotation type="data">AGccA4CABAAAAAAAHQIoKgMHRMABRTRIEQUBOBHyI7xACkYYgvg+FceLkm+y+NVWgIL8FfPmfgHz
8vrvJzg+CPU8/OCCfwSd/BA/z/d+V58Hfq7+FPwX+Kvn/B/2fgFN/ge/+B6v4B9A
</inkml:annotation>
  <inkml:annotation type="types">AAEBAQEBAQEBAQEBAQEBAQEBAQEBAQEB
</inkml:annotation>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16 5 322, 19 13 302, 20 21 273, 19 22 240, 16 33 235, 12 40 269, 5 53 347, 5 51 380, 4 53 380, 4 52 402, 4 54 402, 4 53 422, 5 53 422, 5 52 412, 5 51 412, 9 46 391, 17 35 346, 22 28 238, 31 18 204,</inkml:trace>
  <inkml:annotation type="path"> 119 0 1, 239 74 1, 284 194 1, 299 314 1, 284 329 1, 239 494 1, 179 599 1, 74 794 1, 74 764 1, 59 794 1, 59 779 1, 59 809 1, 59 794 1, 74 794 1, 74 779 1, 74 764 1, 134 689 1, 254 524 1, 329 419 1, 464 269 1</inkml:annotation>
  <inkml:annotation type="data">AGQcA4CABAAAAAAAHQIeKAMHRMABRTRIEQUBOBHyI7xACkMUgvke93b34rCV48d8AIJ64+P6PPwf
gPx3nZXn4fHQgn8C0fwMj8/n8OfjL8efj/8T/hD8I/gz8G/T9H4P/Cv5j/PA
</inkml:annotation>
  <inkml:annotation type="types">AAEBAQEBAQEBAQEBAQEBAQEBAQE=
</inkml:annotation>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10 14 204, 15 14 204, 31 10 204, 40 7 204, 51 2 204,</inkml:trace>
  <inkml:annotation type="path"> 0 164 1, 149 209 1, 224 209 1, 464 149 1, 599 104 1, 764 29 1</inkml:annotation>
  <inkml:annotation type="data">ADYcA4CABAAAAAAAHQIoGAMHRMABRTRIEQUBOBHyI7xAChUGgn0e/q+PAIL6vl75moJ/APn8A+g=
</inkml:annotation>
  <inkml:annotation type="types">AAEBAQEB
</inkml:annotation>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56 8 359, 51 14 390, 41 23 408, 34 27 424, 27 32 435, 17 39 449, 8 47 458, 7 47 458, 6 48 461, 5 47 461, 5 47 458, 5 47 458, 5 47 453, 7 47 450, 9 47 459, 21 44 463, 30 40 470, 43 33 487, 55 29 491, 61 26 493, 63 22 204,</inkml:trace>
  <inkml:annotation type="path"> 944 0 1, 839 119 1, 764 209 1, 614 344 1, 509 404 1, 404 479 1, 254 584 1, 119 704 1, 104 704 1, 89 719 1, 74 704 1, 74 704 1, 74 704 1, 74 704 1, 104 704 1, 134 704 1, 314 659 1, 449 599 1, 644 494 1, 824 434 1, 914 389 1, 944 329 1</inkml:annotation>
  <inkml:annotation type="data">AFccA4CABAAAAAAAHQIsJgMHRMABRTRIEQUBOBHyI7xACjYWgvzF+cc98dnyEMfR3xfh8oJ8m89z
J8s2B295KIJ/A2X8C6/fvvnv5+d7z3n2e+fR9+/wJWA=
</inkml:annotation>
  <inkml:annotation type="types">AAEBAQEBAQEBAQEBAQEBAQEBAQEBAQ==
</inkml:annotation>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7 12 464, 17 6 464, 24 5 276, 24 5 276, 24 5 204, 24 5 204, 23 7 204, 21 8 0</inkml:trace>
  <inkml:annotation type="path"> 0 239 1, 104 179 1, 254 89 1, 359 74 1, 359 74 1, 359 74 1, 359 74 1, 344 104 1, 314 119 1</inkml:annotation>
  <inkml:annotation type="data">AEMcA4CABAAAAAAAHQIcFgMHRMABRTRIEQUBOBHyI7xACiIJgnxc78ZagvwJ+Dd9QyiCfwUJ/BQv
8Au/wC5+dfzo/gH0
</inkml:annotation>
  <inkml:annotation type="types">AAEBAQEBAQEB
</inkml:annotation>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6 25 491, 16 18 511, 22 18 504, 23 20 513, 23 28 515, 22 35 517, 20 48 521, 17 61 538, 20 63 624, 23 57 624, 29 45 598, 34 34 473, 37 26 359, 40 18 204, 45 7 204, 48 0 0</inkml:trace>
  <inkml:annotation type="path"> 0 434 1, 89 374 1, 239 269 1, 329 269 1, 344 299 1, 344 419 1, 329 524 1, 299 719 1, 254 914 1, 299 944 1, 344 854 1, 434 674 1, 509 509 1, 554 389 1, 599 269 1, 674 104 1, 719 0 1</inkml:annotation>
  <inkml:annotation type="data">AFwcA4CABAAAAAAAHQImLAMHRMABRTRIEQUBOBHyI7xACjsRgnwePPu234HLrNCC/D34n78WfBfg
fX8vwzjvgIJ/BXX8FJ/hv8CfGz7vzd+kfwz+q/q/G/8ANfwD6A==
</inkml:annotation>
  <inkml:annotation type="types">AAEBAQEBAQEBAQEBAQEBAQE=
</inkml:annotation>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7 18 484, 17 12 498, 27 6 511, 30 6 522, 31 7 524, 32 10 541, 30 18 546, 27 25 471, 23 31 0</inkml:trace>
  <inkml:annotation type="path"> 0 329 1, 104 269 1, 254 179 1, 404 89 1, 449 89 1, 464 104 1, 479 149 1, 449 269 1, 404 374 1, 344 464 1</inkml:annotation>
  <inkml:annotation type="data">AEQcA4CABAAAAAAAHQIgHAMHRMABRTRIEQUBOBHyI7xACiMKgnxcfHrtoIL8IfhnXwTPVoCCfwVZ
/BSN35/wF9v6F/gf0A==
</inkml:annotation>
  <inkml:annotation type="types">AAEBAQEBAQEBAQ==
</inkml:annotation>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18 12 419, 15 24 441, 13 36 459, 10 48 463, 5 64 435, 2 75 204,</inkml:trace>
  <inkml:annotation type="path"> 299 0 1, 269 179 1, 224 359 1, 194 539 1, 149 719 1, 74 959 1, 29 1124 1</inkml:annotation>
  <inkml:annotation type="data">ADwcA4CABAAAAAAAHQIaMgMHRMABRTRIEQUBOBHyI7xAChsHgvwZ+EbLuIJ9g8ewgn8EVfwP/5/A
P4l/gHs=
</inkml:annotation>
  <inkml:annotation type="types">AAEBAQEBAQ==
</inkml:annotation>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6 17 394, 13 13 406, 23 5 396, 27 5 204,</inkml:trace>
  <inkml:annotation type="path"> 0 329 1, 89 254 1, 194 194 1, 344 74 1, 404 74 1</inkml:annotation>
  <inkml:annotation type="data">ADscA4CABAAAAAAAHQIeGAMHRMABRTRIEQUBOBHyI7xAChoFgnwTnwiC/CH4bnn5AIJ/A/H8Dw/h
H+AUQA==
</inkml:annotation>
  <inkml:annotation type="types">AAEBAQE=
</inkml:annotation>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6 9 411, 7 18 427, 3 25 464, 5 24 365, 15 15 204, 19 9 204, 21 6 0</inkml:trace>
  <inkml:annotation type="path"> 14 0 1, 89 134 1, 104 269 1, 44 374 1, 74 359 1, 224 224 1, 284 134 1, 314 89 1</inkml:annotation>
  <inkml:annotation type="data">AEQcA4CABAAAAAAAHQIaHAMHRMABRTRIEQUBOBHyI7xACiMIgp48+/g+T4dAgnzN+X5ecIJ/BDX8
D9/g796/mH+AJv4B9A==
</inkml:annotation>
  <inkml:annotation type="types">AAEBAQEBAQE=
</inkml:annotation>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4 7 204, 7 20 294, 9 31 379, 10 32 204, 10 31 204, 10 27 0</inkml:trace>
  <inkml:annotation type="path"> 29 0 1, 59 104 1, 104 299 1, 134 464 1, 149 479 1, 149 464 1, 149 404 1</inkml:annotation>
  <inkml:annotation type="data">ADwcA4CABAAAAAAAHQIWIAMHRMABRTRIEQUBOBHyI7xAChsHgsS2gIJ8Xwb9O9CCfwD5+yff8B2/
wCF/APo=
</inkml:annotation>
  <inkml:annotation type="types">AAEBAQEBAQ==
</inkml:annotation>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47 7 470, 37 19 471, 29 28 431, 23 34 350, 13 41 204, 7 45 209, 6 45 245, 5 45 308, 5 45 380, 5 45 380, 13 39 449, 24 30 481, 33 27 491, 44 22 515, 50 18 376, 49 19 204, 40 24 204, 37 26 0</inkml:trace>
  <inkml:annotation type="path"> 779 0 1, 704 104 1, 554 284 1, 434 419 1, 344 509 1, 194 614 1, 104 674 1, 89 674 1, 74 674 1, 74 674 1, 74 674 1, 194 584 1, 359 449 1, 494 404 1, 659 329 1, 749 269 1, 734 284 1, 599 359 1, 554 389 1</inkml:annotation>
  <inkml:annotation type="data">AGocA4CABAAAAAAAHQImJgMHRMABRTRIEQUBOBHyI7xACkkTgvyZ+V/eZ58ekfJzc9/H8vwAgnxe
u9nfI+HvwbPXjoCCfwUh/BR/43/G/5n/gBL8Rfhr5vzr+bvxf+EfwB/AFf4n/gDz+AfQ
</inkml:annotation>
  <inkml:annotation type="types">AAEBAQEBAQEBAQEBAQEBAQEBAQ==
</inkml:annotation>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7 7 415, 6 19 449, 5 27 319, 3 31 0</inkml:trace>
  <inkml:annotation type="path"> 104 0 1, 104 104 1, 89 284 1, 74 404 1, 44 464 1</inkml:annotation>
  <inkml:annotation type="data">ADkcA4CABAAAAAAAHQIUHgMHRMABRTRIEQUBOBHyI7xAChgFgvi+OqCCfF68+YJ/BEX8Dv/wBb/A
L4A=
</inkml:annotation>
  <inkml:annotation type="types">AAEBAQE=
</inkml:annotation>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6 9 431, 7 23 461, 8 32 402, 9 30 204, 11 24 0</inkml:trace>
  <inkml:annotation type="path"> 59 0 1, 89 134 1, 104 344 1, 119 479 1, 134 449 1, 164 359 1</inkml:annotation>
  <inkml:annotation type="data">ADkcA4CABAAAAAAAHQIWIAMHRMABRTRIEQUBOBHyI7xAChgGgvG0gIJ83r39fkCCfwSF/BA/6X/f
fwg=
</inkml:annotation>
  <inkml:annotation type="types">AAEBAQEB
</inkml:annotation>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8 6 598, 16 7 601, 22 9 563, 23 10 513, 23 10 434, 21 14 204, 15 18 204, 12 22 0</inkml:trace>
  <inkml:annotation type="path"> 0 59 1, 119 89 1, 239 104 1, 329 134 1, 344 149 1, 344 149 1, 314 209 1, 224 269 1, 179 329 1</inkml:annotation>
  <inkml:annotation type="data">AEIcA4CABAAAAAAAHQIcGgMHRMABRTRIEQUBOBHyI7xACiEJgnyN93fPAILxtlvggn8HIfwcX+N/
t/D/8AJ/wFh/APo=
</inkml:annotation>
  <inkml:annotation type="types">AAEBAQEBAQEB
</inkml:annotation>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16 454, 21 9 485, 28 7 497, 29 7 505, 31 6 505, 35 6 549, 34 7 549, 24 20 544, 19 29 543, 13 35 542, 5 43 550, 5 42 563, 13 38 572, 24 29 574, 30 26 575, 37 21 574, 39 20 602, 38 21 595, 32 32 589, 27 38 588, 20 48 588, 13 57 589, 8 62 599, 7 61 615, 8 60 618, 18 54 620, 25 50 620, 32 45 204, 33 45 204, 33 45 0</inkml:trace>
  <inkml:annotation type="path"> 0 299 1, 119 239 1, 314 134 1, 419 104 1, 434 104 1, 464 89 1, 524 89 1, 509 104 1, 359 299 1, 284 434 1, 194 524 1, 74 644 1, 74 629 1, 194 569 1, 359 434 1, 449 389 1, 554 314 1, 584 299 1, 569 314 1, 479 479 1, 404 569 1, 299 719 1, 194 854 1, 119 929 1, 104 914 1, 119 899 1, 269 809 1, 374 749 1, 479 674 1, 494 674 1, 494 674 1</inkml:annotation>
  <inkml:annotation type="data">AHwcA4CABAAAAAAAHQIiKgMHRMABRTRIEQUBOBHyI7xAClsfgnyevh+GZ7+f1d+T5Oe5777ms8Z8
3Xw0gvwZ+Fe+ssn2ee58/ffwb4z6Pfi+fhe8voCCfwTh/BGf4L8/L+PPx778Pm9efju/h78Vz1J8
3wffd/giX+CJP4B9
</inkml:annotation>
  <inkml:annotation type="types">AAEBAQEBAQEBAQEBAQEBAQEBAQEBAQEBAQEBAQEBAQ==
</inkml:annotation>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5 15 384, 6 23 406, 7 34 428, 6 36 405, 7 32 405, 9 25 389, 14 13 353, 19 8 331, 25 5 304, 26 5 295, 25 9 294, 23 18 295, 18 25 308, 12 35 350, 13 36 204, 14 35 204, 21 30 204, 21 30 204, 21 30 0</inkml:trace>
  <inkml:annotation type="path"> 29 89 1, 74 224 1, 89 344 1, 104 509 1, 89 539 1, 104 479 1, 134 374 1, 209 194 1, 284 119 1, 374 74 1, 389 74 1, 374 134 1, 344 269 1, 269 374 1, 179 524 1, 194 539 1, 209 524 1, 314 449 1, 314 449 1, 314 449 1</inkml:annotation>
  <inkml:annotation type="data">AGAcA4CABAAAAAAAHQIcIAMHRMABRTRIEQUBOBHyI7xACj8UgsmtycT3t7fifB8Ygvg5efP8Pffx
Zzx63nz759CCfwPJ/A3L8f/hL8C/g38Ae/wR8mfZ+Hv4Bd/gAg/gH0A=
</inkml:annotation>
  <inkml:annotation type="types">AAEBAQEBAQEBAQEBAQEBAQEBAQE=
</inkml:annotation>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7 15 428, 19 9 449, 30 5 434, 34 2 0</inkml:trace>
  <inkml:annotation type="path"> 0 284 1, 104 224 1, 284 134 1, 449 74 1, 509 29 1</inkml:annotation>
  <inkml:annotation type="data">ADocA4CABAAAAAAAHQIgGgMHRMABRTRIEQUBOBHyI7xAChkFgnxer8aC/BX4T3IAgn8EefwQn+Lf
4IrA
</inkml:annotation>
  <inkml:annotation type="types">AAEBAQE=
</inkml:annotation>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5 5 498, 11 9 499, 15 12 0</inkml:trace>
  <inkml:annotation type="path"> 0 0 1, 74 74 1, 164 134 1, 224 179 1</inkml:annotation>
  <inkml:annotation type="data">ADIcA4CABAAAAAAAHQIYFgMHRMABRTRIEQUBOBHyI7xAChEEgnqagnq0gn8FkfwWP/BZoA==
</inkml:annotation>
  <inkml:annotation type="types">AAEBAQ==
</inkml:annotation>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0 74 1, 104 89 1, 194 104 1</inkml:annotation>
  <inkml:annotation type="data">AC8cA4CABAAAAAAAHQIWEgMHRMABRTRIEQUBOBHyI7xACg4DgnxUgvXkgn8FCfwxKA==
</inkml:annotation>
  <inkml:annotation type="types">AAEB
</inkml:annotation>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12 11 369, 10 25 343, 7 37 204, 4 45 204, 2 48 0</inkml:trace>
  <inkml:annotation type="path"> 194 0 1, 179 164 1, 149 374 1, 104 554 1, 59 674 1, 29 719 1</inkml:annotation>
  <inkml:annotation type="data">ADwcA4CABAAAAAAAHQIWJgMHRMABRTRIEQUBOBHyI7xAChsGgvu/ANqAgn1c3z7Agn8DjfwP3+x/
31/APoA=
</inkml:annotation>
  <inkml:annotation type="types">AAEBAQEB
</inkml:annotation>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28 6 434, 21 15 443, 13 27 454, 7 32 461, 6 32 466, 6 31 504, 9 28 504, 23 20 515, 35 14 526, 42 11 536, 43 10 256, 42 10 256, 35 13 204,</inkml:trace>
  <inkml:annotation type="path"> 464 0 1, 419 89 1, 314 224 1, 194 404 1, 104 479 1, 89 479 1, 89 464 1, 134 419 1, 344 299 1, 524 209 1, 629 164 1, 644 149 1, 629 149 1, 524 194 1</inkml:annotation>
  <inkml:annotation type="data">AFEcA4CABAAAAAAAHQIiIAMHRMABRTRIEQUBOBHyI7xACjAOgvxF+KfNz1OfVvv4d+GCfBznx+7v
vOZOAIJ/BJH8Eb5538TfjH6l/gSn+BFPyaA=
</inkml:annotation>
  <inkml:annotation type="types">AAEBAQEBAQEBAQEBAQE=
</inkml:annotation>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59 0 1, 89 104 1, 119 254 1</inkml:annotation>
  <inkml:annotation type="data">AC8cA4CABAAAAAAAHQIUGAMHRMABRTRIEQUBOBHyI7xACg4DgvGggnxcgn8FEfwxaA==
</inkml:annotation>
  <inkml:annotation type="types">AAEB
</inkml:annotation>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12 6 365, 13 13 365, 10 20 368, 5 26 385, 5 26 380, 6 25 380, 14 20 354, 20 17 0</inkml:trace>
  <inkml:annotation type="path"> 89 0 1, 179 89 1, 194 194 1, 149 299 1, 74 389 1, 74 389 1, 89 374 1, 209 299 1, 299 254 1</inkml:annotation>
  <inkml:annotation type="data">AEIcA4CABAAAAAAAHQIYHAMHRMABRTRIEQUBOBHyI7xACiEJgvge/O+p8WiCfBF+G+cAgn8DffwN
/z8AfhH1+Gf4F1A=
</inkml:annotation>
  <inkml:annotation type="types">AAEBAQEBAQEB
</inkml:annotation>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4 8 221, 7 20 286, 7 28 316, 7 42 386, 5 44 204, 5 42 204, 6 30 204, 6 28 0</inkml:trace>
  <inkml:annotation type="path"> 29 0 1, 59 119 1, 104 299 1, 104 419 1, 104 629 1, 74 659 1, 74 629 1, 89 449 1, 89 419 1</inkml:annotation>
  <inkml:annotation type="data">AEQcA4CABAAAAAAAHQIUJAMHRMABRTRIEQUBOBHyI7xACiMJgsTrclCCfJ48/B9vn6fogn8BPfwA
7+K/xp/Abv8AoP4B9A==
</inkml:annotation>
  <inkml:annotation type="types">AAEBAQEBAQEB
</inkml:annotation>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14 9 633, 9 19 635, 5 29 336, 2 35 0</inkml:trace>
  <inkml:annotation type="path"> 269 0 1, 209 134 1, 134 284 1, 74 434 1, 29 524 1</inkml:annotation>
  <inkml:annotation type="data">ADUcA4CABAAAAAAAHQIaIAMERTRIEQUBOBHyI7xAChcFgvwR+EbIgnzR5IJ/B638Hp/wJ/+LwA==
</inkml:annotation>
  <inkml:annotation type="types">AAEBAQE=
</inkml:annotation>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0 0 1, 149 134 1, 299 269 1</inkml:annotation>
  <inkml:annotation type="data">ACIcA4CABAAAAAAAHQIaGgMERTRIERHyI7xACgcDgn0AgnzA
</inkml:annotation>
  <inkml:annotation type="types">AAEB
</inkml:annotation>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5 13 514, 9 20 540, 11 27 570, 11 34 606, 11 34 614, 12 32 607, 17 23 600, 22 17 591, 28 10 579, 35 6 547, 41 6 485, 41 7 485, 40 15 534, 36 24 538, 32 30 541, 25 36 508, 17 40 266, 11 45 204,</inkml:trace>
  <inkml:annotation type="path"> 0 89 1, 74 194 1, 134 299 1, 164 404 1, 164 509 1, 164 509 1, 179 479 1, 254 344 1, 329 254 1, 419 149 1, 524 89 1, 614 89 1, 614 104 1, 599 224 1, 539 359 1, 479 449 1, 374 539 1, 254 599 1, 164 674 1</inkml:annotation>
  <inkml:annotation type="data">AFUcA4CABAAAAAAAHQIkIgMERTRIEQUBOBHyI7xACjcTgnq7qeEl+G9duIL4IPj34+XnifFOtgCC
fwXR/BWvj4Pw7+A29/Bv4h/MH5G/H9/Fv8BD/wCY
</inkml:annotation>
  <inkml:annotation type="types">AAEBAQEBAQEBAQEBAQEBAQEBAQ==
</inkml:annotation>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34 9 481, 37 25 519, 38 35 571, 38 45 587, 37 54 644, 36 55 671, 36 54 671, 34 47 628, 30 34 538, 29 27 491, 26 21 420, 25 21 420, 21 21 434, 14 26 480, 9 32 521, 5 38 541, 1 45 0</inkml:trace>
  <inkml:annotation type="path"> 464 0 1, 509 134 1, 554 374 1, 569 524 1, 569 674 1, 554 809 1, 539 824 1, 539 809 1, 509 704 1, 449 509 1, 434 404 1, 389 314 1, 374 314 1, 314 314 1, 209 389 1, 134 479 1, 74 569 1, 14 674 1</inkml:annotation>
  <inkml:annotation type="data">AF0cA4CABAAAAAAAHQIiKgMERTRIEQUBOBHyI7xACj8SgvxF+HW2pu83O9yAgnzfF8K/Lvw/D8E+
B6iAgn8FTfwS3+APxb+NvxD+G/x3+Q/x1+Ffzl+APxJ7/B/8Gjg=
</inkml:annotation>
  <inkml:annotation type="types">AAEBAQEBAQEBAQEBAQEBAQEB
</inkml:annotation>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12 8 405, 11 23 440, 9 34 464, 7 44 449, 4 50 235, 3 51 204, 0 52 0</inkml:trace>
  <inkml:annotation type="path"> 179 0 1, 179 119 1, 164 344 1, 134 509 1, 104 659 1, 59 749 1, 44 764 1, 0 779 1</inkml:annotation>
  <inkml:annotation type="data">AD4cA4CABAAAAAAAHQIWKAMERTRIEQUBOBHyI7xACiAIgvs+21c0gnyfF5vn2IJ/BB38Dk/X+M/4
Bz/gFL+APw==
</inkml:annotation>
  <inkml:annotation type="types">AAEBAQEBAQE=
</inkml:annotation>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6 14 391, 13 11 407, 23 6 397, 25 4 204, 24 4 204, 23 4 0</inkml:trace>
  <inkml:annotation type="path"> 0 254 1, 89 209 1, 194 164 1, 344 89 1, 374 59 1, 359 59 1, 344 59 1</inkml:annotation>
  <inkml:annotation type="data">AD0cA4CABAAAAAAAHQIcGAMERTRIEQUBOBHyI7xACh8HgnwTny9AgvwN+DW8wIJ/A+X8Dp/hn+AU
/4Bm/gH0
</inkml:annotation>
  <inkml:annotation type="types">AAEBAQEBAQ==
</inkml:annotation>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6 9 459, 8 9 472, 11 5 472, 16 4 204, 16 4 204, 15 6 0</inkml:trace>
  <inkml:annotation type="path"> 0 209 1, 89 134 1, 119 134 1, 164 74 1, 239 59 1, 239 59 1, 224 89 1</inkml:annotation>
  <inkml:annotation type="data">AD4cA4CABAAAAAAAHQIYGAMERTRIEQUBOBHyI7xACiAHgnweZnuggvwB+C/XnkyCfwT1/BMP3/wH
7/Afn8A+gA==
</inkml:annotation>
  <inkml:annotation type="types">AAEBAQEBAQ==
</inkml:annotation>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10 32 327, 20 27 323, 29 21 315, 40 13 204, 50 5 204, 55 0 0</inkml:trace>
  <inkml:annotation type="path"> 0 584 1, 149 479 1, 299 404 1, 434 314 1, 599 194 1, 749 74 1, 824 0 1</inkml:annotation>
  <inkml:annotation type="data">ADkcA4CABAAAAAAAHQIqIgMERTRIEQUBOBHyI7xAChsHgn0Ll9iC/GX5By64gn8C5fwL35/Wf7C/
gH0=
</inkml:annotation>
  <inkml:annotation type="types">AAEBAQEBAQ==
</inkml:annotation>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5 8 338, 7 22 402, 9 37 446, 9 49 491, 6 54 204, 6 53 204, 4 45 204,</inkml:trace>
  <inkml:annotation type="path"> 44 0 1, 74 119 1, 104 329 1, 134 554 1, 134 734 1, 89 809 1, 89 794 1, 59 674 1</inkml:annotation>
  <inkml:annotation type="data">ADwcA4CABAAAAAAAHQIUKAMERTRIEQUBOBHyI7xACh4IguU3vNCCfJ8E78fw/GCCfwMR/AhP4Nn8
C+/wJEA=
</inkml:annotation>
  <inkml:annotation type="types">AAEBAQEBAQE=
</inkml:annotation>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6 16 271, 16 8 306, 23 5 391, 29 6 475, 30 6 503, 31 8 526, 29 14 564, 26 20 565, 21 26 422, 14 31 204, 10 32 0</inkml:trace>
  <inkml:annotation type="path"> 0 299 1, 89 239 1, 239 119 1, 344 74 1, 434 89 1, 449 89 1, 464 119 1, 434 209 1, 389 299 1, 314 389 1, 209 464 1, 149 479 1</inkml:annotation>
  <inkml:annotation type="data">AEgcA4CABAAAAAAAHQIeHgMERTRIEQUBOBHyI7xACioMgnweO327d3iC/Bn4V8+vFzwXyIJ/AgX8
Be/ki/lX3+Avxf/AAv57/AA=
</inkml:annotation>
  <inkml:annotation type="types">AAEBAQEBAQEBAQEB
</inkml:annotation>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6 11 412, 6 28 428, 7 40 446, 6 54 484, 6 67 501, 7 80 518, 11 85 475, 12 85 475, 15 85 471, 22 81 424, 28 76 313, 33 71 204, 35 64 204, 34 60 0</inkml:trace>
  <inkml:annotation type="path"> 89 0 1, 89 164 1, 89 419 1, 104 599 1, 89 809 1, 89 1004 1, 104 1199 1, 164 1274 1, 179 1274 1, 224 1274 1, 329 1214 1, 419 1139 1, 494 1064 1, 524 959 1, 509 899 1</inkml:annotation>
  <inkml:annotation type="data">AE0cA4CABAAAAAAAHQIeNgMERTRIEQUBOBHyI7xACi8Pgvg+FNk53PFveoJ9Xwe8r5fbzW8Agn8E
OfwP7n4M/B78u/jrz+O/zLn6+/gH0A==
</inkml:annotation>
  <inkml:annotation type="types">AAEBAQEBAQEBAQEBAQEB
</inkml:annotation>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15 8 448, 11 21 507, 6 32 589, 6 34 601, 11 30 601, 19 23 567, 28 16 494, 36 8 355, 36 7 355, 35 6 392, 35 7 392, 34 14 461, 33 27 509, 34 35 499, 33 42 204, 32 42 0</inkml:trace>
  <inkml:annotation type="path"> 269 0 1, 224 119 1, 164 314 1, 89 479 1, 89 509 1, 164 449 1, 284 344 1, 419 239 1, 539 119 1, 539 104 1, 524 89 1, 524 104 1, 509 209 1, 494 404 1, 509 524 1, 494 629 1, 479 629 1</inkml:annotation>
  <inkml:annotation type="data">AF0cA4CABAAAAAAAHQIeJAMERTRIEQUBOBHyI7xACj8RgvwR+D7fXrkvy2VmgIJ8nrfn+Hq/Ez4P
g934wIJ/BMn8D3/hL84/b+Kfxn+af31+Lvxf+bvwf+Wf4Ef/TQA=
</inkml:annotation>
  <inkml:annotation type="types">AAEBAQEBAQEBAQEBAQEBAQE=
</inkml:annotation>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20 5 485, 9 10 254, 2 12 204, 0 13 0</inkml:trace>
  <inkml:annotation type="path"> 419 14 1, 299 74 1, 134 149 1, 29 179 1, 0 194 1</inkml:annotation>
  <inkml:annotation type="data">ADgcA4CABAAAAAAAHQIeFgMERTRIEQUBOBHyI7xAChoFgvw5+Le+PQCCnJ2ggn8FXfwj7/AJ38AM
gA==
</inkml:annotation>
  <inkml:annotation type="types">AAEBAQE=
</inkml:annotation>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27 10 445, 27 22 471, 26 33 489, 23 49 520, 20 61 531, 16 73 534, 13 85 532, 9 100 511, 5 111 304, 4 119 204, 3 120 204,</inkml:trace>
  <inkml:annotation type="path"> 374 0 1, 404 149 1, 404 329 1, 389 494 1, 344 734 1, 299 914 1, 239 1094 1, 194 1274 1, 134 1499 1, 74 1664 1, 59 1784 1, 44 1799 1</inkml:annotation>
  <inkml:annotation type="data">AEccA4CABAAAAAAAHQIcRgMERTRIEQUBOBHyI7xACikMgvwt+E9urK4Agn0ZfXk5578Ygn8EvfwR
X8v3fg35ff4L/gFn9dfqwA==
</inkml:annotation>
  <inkml:annotation type="types">AAEBAQEBAQEBAQEB
</inkml:annotation>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8 14 526, 20 12 549, 27 10 551, 38 7 540, 39 7 540, 40 7 526, 41 5 314, 41 5 314, 33 8 204, 26 13 204,</inkml:trace>
  <inkml:annotation type="path"> 0 254 1, 119 209 1, 299 179 1, 404 149 1, 569 104 1, 584 104 1, 599 104 1, 614 74 1, 614 74 1, 494 119 1, 389 194 1</inkml:annotation>
  <inkml:annotation type="data">AEgcA4CABAAAAAAAHQIkFgMERTRIEQUBOBHyI7xACioLgnyePfj6S/LAgvwN+DYvG5zAgn8GAfwW
n+D/v+r8A/wDj/ARn7B/YAA=
</inkml:annotation>
  <inkml:annotation type="types">AAEBAQEBAQEBAQE=
</inkml:annotation>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9 11 257, 10 31 283, 10 47 319, 9 64 356, 8 78 359, 7 90 365, 6 101 371, 5 113 308, 5 113 308, 6 106 204, 8 92 204, 8 85 0</inkml:trace>
  <inkml:annotation type="path"> 119 0 1, 134 164 1, 149 464 1, 149 704 1, 134 959 1, 119 1169 1, 104 1349 1, 89 1514 1, 74 1694 1, 74 1694 1, 89 1589 1, 119 1379 1, 119 1274 1</inkml:annotation>
  <inkml:annotation type="data">AEgcA4CABAAAAAAAHQIURAMERTRIEQUBOBHyI7xACioNgvk+NaEk0IJ9XzeZ3bPt+P4/iIJ/Ac38
BZ/RPxTx+b/zF+tf1p/APoA=
</inkml:annotation>
  <inkml:annotation type="types">AAEBAQEBAQEBAQEBAQ==
</inkml:annotation>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7 12 350, 21 9 387, 32 7 402, 44 6 434, 47 6 464, 49 7 502, 51 10 518, 52 18 531, 53 26 541, 54 38 543, 55 52 546, 56 64 551, 56 81 560, 56 95 559, 57 111 558, 57 124 538, 54 128 204, 53 127 204, 50 120 0</inkml:trace>
  <inkml:annotation type="path"> 0 209 1, 104 179 1, 314 134 1, 479 104 1, 659 89 1, 704 89 1, 734 104 1, 764 149 1, 779 269 1, 794 389 1, 809 569 1, 824 779 1, 839 959 1, 839 1214 1, 839 1424 1, 854 1664 1, 854 1859 1, 809 1919 1, 794 1904 1, 749 1799 1</inkml:annotation>
  <inkml:annotation type="data">AFgcA4CABAAAAAAAHQIqSAMERTRIEQUBOBHyI7xACjoUgnxfF2fPVCpe5oCC/AH4FskmenjN9dzv
z+/hgn8DQfwKv+EfwNvyfhHvflmePpfgv+BWf4GA/gH0
</inkml:annotation>
  <inkml:annotation type="types">AAEBAQEBAQEBAQEBAQEBAQEBAQE=
</inkml:annotation>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8 17 335, 16 10 204, 22 4 204, 26 0 0</inkml:trace>
  <inkml:annotation type="path"> 0 299 1, 119 254 1, 239 149 1, 329 59 1, 389 0 1</inkml:annotation>
  <inkml:annotation type="data">ADYcA4CABAAAAAAAHQIcGgMERTRIEQUBOBHyI7xAChgFgnyN0IL8GfhPzMCCfwMF/BRP7q/gH0A=
</inkml:annotation>
  <inkml:annotation type="types">AAEBAQE=
</inkml:annotation>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9 12 544, 18 9 544, 21 10 505, 26 8 505, 32 5 388, 35 5 204, 38 3 204,</inkml:trace>
  <inkml:annotation type="path"> 0 179 1, 134 179 1, 269 134 1, 314 149 1, 389 119 1, 479 74 1, 524 74 1, 569 44 1</inkml:annotation>
  <inkml:annotation type="data">AD4cA4CABAAAAAAAHQIiFgMERTRIEQUBOBHyI7xACiAIgnzPhydAgvs+3vjt5oCCfwZJ/Bkv4z/G
X7P/Nf8AqA==
</inkml:annotation>
  <inkml:annotation type="types">AAEBAQEBAQE=
</inkml:annotation>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15 8 354, 9 21 400, 5 28 412, 0 36 0</inkml:trace>
  <inkml:annotation type="path"> 269 0 1, 224 119 1, 134 314 1, 74 419 1, 0 539 1</inkml:annotation>
  <inkml:annotation type="data">ADccA4CABAAAAAAAHQIaIAMERTRIEQUBOBHyI7xAChkFgvwR+D+5QIJ8nr4Ygn8DUfwKb+Kf4I1A
</inkml:annotation>
  <inkml:annotation type="types">AAEBAQE=
</inkml:annotation>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9 13 431, 22 6 432, 30 4 204, 32 3 0</inkml:trace>
  <inkml:annotation type="path"> 0 254 1, 134 194 1, 329 89 1, 449 59 1, 479 44 1</inkml:annotation>
  <inkml:annotation type="data">ADgcA4CABAAAAAAAHQIgGAMERTRIEQUBOBHyI7xAChoFgnzePfwggvwN+D++oIJ/BIX8Eg/wFf+F
AA==
</inkml:annotation>
  <inkml:annotation type="types">AAEBAQE=
</inkml:annotation>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8 9 504, 12 9 509, 16 7 509, 24 5 360, 30 4 0</inkml:trace>
  <inkml:annotation type="path"> 0 164 1, 119 134 1, 179 134 1, 239 104 1, 359 74 1, 449 59 1</inkml:annotation>
  <inkml:annotation type="data">ADYcA4CABAAAAAAAHQIeFgMERTRIEQUBOBHyI7xAChgGgnyeXjSC+r781IJ/Ban8Fl+/4AP/gIs=
</inkml:annotation>
  <inkml:annotation type="types">AAEBAQEB
</inkml:annotation>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28 10 461, 23 17 466, 15 29 478, 8 38 481, 4 40 204, 4 39 204, 6 36 0</inkml:trace>
  <inkml:annotation type="path"> 479 0 1, 419 149 1, 344 254 1, 224 434 1, 119 569 1, 59 599 1, 59 584 1, 89 539 1</inkml:annotation>
  <inkml:annotation type="data">AEEcA4CABAAAAAAAHQIgIgMERTRIEQUBOBHyI7xACiMIgvxJ+Lb2c8YAgn0d9d+PuoJ/BP38E6/F
8/8CK/wId/APoA==
</inkml:annotation>
  <inkml:annotation type="types">AAEBAQEBAQE=
</inkml:annotation>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7 9 459, 20 6 486, 27 6 420, 28 6 204, 29 6 204, 29 7 204,</inkml:trace>
  <inkml:annotation type="path"> 0 164 1, 104 134 1, 299 89 1, 404 89 1, 419 89 1, 434 89 1, 434 104 1</inkml:annotation>
  <inkml:annotation type="data">ADscA4CABAAAAAAAHQIeFAMERTRIEQUBOBHyI7xACh0HgnxfB8PwqIL6vvvCAIJ/BPX8Ei/p/+AE
f4CUAA==
</inkml:annotation>
  <inkml:annotation type="types">AAEBAQEBAQ==
</inkml:annotation>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6 14 536, 7 31 580, 7 43 591, 6 59 583, 6 71 527, 7 85 363, 8 96 0</inkml:trace>
  <inkml:annotation type="path"> 74 0 1, 89 209 1, 104 464 1, 104 644 1, 89 884 1, 89 1064 1, 104 1274 1, 119 1439 1</inkml:annotation>
  <inkml:annotation type="data">AD0cA4CABAAAAAAAHQISPAMERTRIEQUBOBHyI7xACh8IgvXlbICCfgDnvx5zoIJ/Bin8Fe/if8F/
kX9e/wDm
</inkml:annotation>
  <inkml:annotation type="types">AAEBAQEBAQE=
</inkml:annotation>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18 7 529, 12 17 560, 6 28 599, 7 30 595, 8 30 595, 21 23 496, 30 20 221, 36 17 204, 43 14 0</inkml:trace>
  <inkml:annotation type="path"> 329 0 1, 269 104 1, 179 254 1, 89 419 1, 104 449 1, 119 449 1, 314 344 1, 449 299 1, 539 254 1, 644 209 1</inkml:annotation>
  <inkml:annotation type="data">AEYcA4CABAAAAAAAHQIiHgMERTRIEQUBOBHyI7xACigKgvwh+GdfE+zz2IJ8XJ8+/H4Agn8GDfwW
T8n478fqv+ARf4Do/gFs
</inkml:annotation>
  <inkml:annotation type="types">AAEBAQEBAQEBAQ==
</inkml:annotation>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18 7 486, 25 15 529, 30 26 543, 30 34 556, 30 46 571, 30 58 572, 30 66 574, 28 76 574, 24 80 579, 24 80 559, 18 79 475, 12 73 323, 8 68 204, 4 59 204, 2 55 0</inkml:trace>
  <inkml:annotation type="path"> 179 0 1, 269 104 1, 374 224 1, 449 389 1, 449 509 1, 449 689 1, 449 869 1, 449 989 1, 419 1139 1, 359 1199 1, 359 1199 1, 269 1184 1, 179 1094 1, 119 1019 1, 59 884 1, 29 824 1</inkml:annotation>
  <inkml:annotation type="data">AE8cA4CABAAAAAAAHQIeNAMERTRIEQUBOBHyI7xACjEQgvs+Gb7G74+FjIJ8U53w858Pm+559IJ/
BWH8Et/h+5+AZvr8L/mX82/ib9pfwD6A
</inkml:annotation>
  <inkml:annotation type="types">AAEBAQEBAQEBAQEBAQEBAQ==
</inkml:annotation>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8 21 510, 8 32 561, 8 44 590, 7 57 606, 5 58 549, 6 53 521, 9 45 498, 12 38 484, 20 26 476, 26 20 473, 32 16 471, 39 11 471, 46 8 482, 53 6 614, 53 6 625, 58 9 646, 59 11 647, 61 19 649, 62 27 650, 61 35 651, 60 47 614, 59 53 0</inkml:trace>
  <inkml:annotation type="path"> 119 149 1, 119 314 1, 119 479 1, 119 659 1, 104 854 1, 74 869 1, 89 794 1, 134 674 1, 179 569 1, 299 389 1, 389 299 1, 479 239 1, 584 164 1, 689 119 1, 794 89 1, 794 89 1, 869 134 1, 884 164 1, 914 284 1, 929 404 1, 914 524 1, 899 704 1, 884 794 1</inkml:annotation>
  <inkml:annotation type="data">AF0cA4CABAAAAAAAHQIqKAMERTRIEQUBOBHyI7xACj8Xgvk+Ut5j1qHx+vMugIL6Ik+34ez38GXJ
nL8B4+GCfwXB/BPf4R+/87/h7183wepn1ftb9r/R+DZX4x/g2cA=
</inkml:annotation>
  <inkml:annotation type="types">AAEBAQEBAQEBAQEBAQEBAQEBAQEBAQE=
</inkml:annotation>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7 8 426, 11 8 426, 23 6 475, 33 6 473, 34 6 399, 35 8 204,</inkml:trace>
  <inkml:annotation type="path"> 0 119 1, 104 119 1, 164 119 1, 344 89 1, 494 89 1, 509 89 1, 524 119 1</inkml:annotation>
  <inkml:annotation type="data">ADscA4CABAAAAAAAHQIgEgMERTRIEQUBOBHyI7xACh0Hgnxd+TfnAIL5PlbjAIJ/BHH8Ec/kb8l/
nX9rgA==
</inkml:annotation>
  <inkml:annotation type="types">AAEBAQEBAQ==
</inkml:annotation>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8 9 604, 15 7 609, 18 7 611, 21 6 611, 24 7 611, 35 12 600, 40 17 606, 42 24 607, 41 32 609, 39 39 608, 35 49 602, 29 55 574, 25 57 204, 25 54 204, 24 42 204,</inkml:trace>
  <inkml:annotation type="path"> 0 179 1, 119 134 1, 224 104 1, 269 104 1, 314 89 1, 359 104 1, 524 179 1, 599 254 1, 629 359 1, 614 479 1, 584 584 1, 524 734 1, 434 824 1, 374 854 1, 374 809 1, 359 629 1</inkml:annotation>
  <inkml:annotation type="data">AE0cA4CABAAAAAAAHQIkKAMERTRIEQUBOBHyI7xACi8QgnyXyfJ8Pe3dzxSC+z8BzLnhkvPPn384
gn8HOfwcn3X1/gb3O+/wj/AyP8DkAA==
</inkml:annotation>
  <inkml:annotation type="types">AAEBAQEBAQEBAQEBAQEBAQ==
</inkml:annotation>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5 7 410, 6 15 365, 7 16 225, 10 16 204, 18 12 204, 30 6 204, 33 5 0</inkml:trace>
  <inkml:annotation type="path"> 104 0 1, 74 104 1, 89 224 1, 104 239 1, 149 239 1, 269 179 1, 449 89 1, 494 74 1</inkml:annotation>
  <inkml:annotation type="data">AD4cA4CABAAAAAAAHQIeGAMERTRIEQUBOBHyI7xACiAIgvi+fjPXj5yCfFPjvnfQgn8EMfwTn+o/
2l+Dn8A+gA==
</inkml:annotation>
  <inkml:annotation type="types">AAEBAQEBAQE=
</inkml:annotation>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5 12 315, 7 27 414, 8 36 452, 7 51 467, 6 66 473, 5 79 476, 5 75 204, 6 65 0</inkml:trace>
  <inkml:annotation type="path"> 44 0 1, 74 179 1, 104 404 1, 119 539 1, 104 764 1, 89 989 1, 74 1184 1, 74 1124 1, 89 974 1</inkml:annotation>
  <inkml:annotation type="data">AD4cA4CABAAAAAAAHQIUNAMERTRIEQUBOBHyI7xACiAJguVdJIJ9nPh+Bv4H+ECCfwK1/ASv5f/C
fz9/gQv82A==
</inkml:annotation>
  <inkml:annotation type="types">AAEBAQEBAQEB
</inkml:annotation>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6 22 500, 14 19 500, 17 20 493, 24 25 486, 28 31 483, 30 39 485, 30 46 494, 27 55 520, 23 64 540, 20 71 573, 16 77 629, 16 76 655, 19 73 655, 27 59 597, 33 47 538, 38 41 538, 44 31 446, 50 19 272, 57 4 204, 59 0 0</inkml:trace>
  <inkml:annotation type="path"> 0 374 1, 89 329 1, 209 284 1, 254 299 1, 359 374 1, 419 464 1, 449 584 1, 449 689 1, 404 824 1, 344 959 1, 299 1064 1, 239 1154 1, 239 1139 1, 284 1094 1, 404 884 1, 494 704 1, 569 614 1, 659 464 1, 749 284 1, 854 59 1, 884 0 1</inkml:annotation>
  <inkml:annotation type="data">AF8cA4CABAAAAAAAHQIsNAMERTRIEQUBOBHyI7xACkEVgnwZ78d3e2Xxz1tie4L8Lfh148TLjb8e
/Xnwed79QIJ/BZn8Fm/G8evi/A3w/d+EvxD+Gfyzfy1+nf0T+uP3qA==
</inkml:annotation>
  <inkml:annotation type="types">AAEBAQEBAQEBAQEBAQEBAQEBAQEB
</inkml:annotation>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55 8 399, 46 20 411, 40 24 417, 26 33 435, 19 36 441, 7 42 462, 6 42 489, 10 40 489, 23 36 521, 37 32 542, 50 28 553, 61 25 574, 61 24 204, 60 24 204, 57 25 0</inkml:trace>
  <inkml:annotation type="path"> 929 0 1, 824 119 1, 689 299 1, 599 359 1, 389 494 1, 284 539 1, 104 629 1, 89 629 1, 149 599 1, 344 539 1, 554 479 1, 749 419 1, 914 374 1, 914 359 1, 899 359 1, 854 374 1</inkml:annotation>
  <inkml:annotation type="data">AFkcA4CABAAAAAAAHQIqJAMERTRIEQUBOBHyI7xACjsQgvzB+b958vxe/q9fNLv13YJ8nj5fXw8+
HdJkgIJ/BAX8D1/D9n2/gL4Pw3+JPr+n6P4Hz/gcj+AfQA==
</inkml:annotation>
  <inkml:annotation type="types">AAEBAQEBAQEBAQEBAQEBAQ==
</inkml:annotation>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14 10 600, 21 6 604, 24 6 564, 24 10 564, 23 21 565, 21 32 566, 18 42 565, 14 57 567, 9 71 572, 6 82 584, 7 83 589, 7 83 599, 15 74 602, 20 64 602, 27 53 540, 35 42 466, 42 32 204, 46 26 204, 46 25 0</inkml:trace>
  <inkml:annotation type="path"> 104 209 1, 209 149 1, 314 89 1, 359 89 1, 359 149 1, 344 314 1, 314 479 1, 269 629 1, 209 854 1, 134 1064 1, 89 1229 1, 104 1244 1, 104 1244 1, 224 1109 1, 299 959 1, 404 794 1, 524 629 1, 629 479 1, 689 389 1, 689 374 1</inkml:annotation>
  <inkml:annotation type="data">AFscA4CABAAAAAAAHQIkNAMERTRIEQUBOBHyI7xACj0UgviPPbbbni/J3Je+QIL8Afgl48fEvq9+
m/Panj0Agn8HKfwcb+PfxpG858Xx+vj7+Yft/gF3+A8P4B9A
</inkml:annotation>
  <inkml:annotation type="types">AAEBAQEBAQEBAQEBAQEBAQEBAQE=
</inkml:annotation>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30 11 555, 28 23 573, 26 31 580, 22 39 582, 17 50 583, 13 62 494, 8 73 204,</inkml:trace>
  <inkml:annotation type="path"> 464 0 1, 449 164 1, 419 344 1, 389 464 1, 329 584 1, 254 749 1, 194 929 1, 119 1094 1</inkml:annotation>
  <inkml:annotation type="data">ADocA4CABAAAAAAAHQIcMgMERTRIEQUBOBHyI7xAChwIgvxF+Ja2yoJ9U8uSgIJ/BnX8GL/X7v6Z
/gHc
</inkml:annotation>
  <inkml:annotation type="types">AAEBAQEBAQE=
</inkml:annotation>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19 22 424, 28 28 401, 35 29 328, 38 29 221, 46 25 204, 54 20 204, 66 13 204, 75 9 204, 83 4 204, 83 5 204, 83 5 204, 84 5 204, 83 6 327, 78 12 419, 71 17 457, 66 23 472, 59 29 481, 51 35 484, 38 44 495, 24 52 523, 12 60 537, 6 65 549, 6 66 556, 6 66 556, 6 66 558, 14 65 573, 26 61 584, 37 56 594, 48 52 601, 62 47 590, 71 45 591, 83 43 592, 91 40 484, 90 40 400, 82 39 204,</inkml:trace>
  <inkml:annotation type="path"> 239 239 1, 284 329 1, 419 419 1, 524 434 1, 569 434 1, 689 374 1, 809 299 1, 989 194 1, 1124 134 1, 1244 59 1, 1244 74 1, 1244 74 1, 1259 74 1, 1244 89 1, 1169 179 1, 1064 254 1, 989 344 1, 884 434 1, 764 524 1, 569 659 1, 359 779 1, 179 899 1, 89 974 1, 89 989 1, 89 989 1, 89 989 1, 209 974 1, 389 914 1, 554 839 1, 719 779 1, 929 704 1, 1064 674 1, 1244 644 1, 1364 599 1, 1349 599 1, 1229 584 1</inkml:annotation>
  <inkml:annotation type="data">AHwcA4CABAAAAAAAHQI4LgMERTRIEQUBOBHyI7xACl4kgvwJ9/wb59PHb8qb53Nvu58HwHyeK575
5+f4wIL8CfS93zd5fgqerDld81e2Xi8ogn8EafwTH+SfxT+mPwMB+2vxH+Ufwn8Pw/J+BvwDvv48
+7ze/gn7H6//Cn7F
</inkml:annotation>
  <inkml:annotation type="types">AAEBAQEBAQEBAQEBAQEBAQEBAQEBAQEBAQEBAQEBAQEBAQEB
</inkml:annotation>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35 6 512, 41 6 515, 52 5 512, 53 7 529, 50 12 527, 44 28 526, 39 37 526, 34 44 529, 26 55 533, 18 65 536, 10 75 535, 5 77 204, 4 76 204, 3 73 0</inkml:trace>
  <inkml:annotation type="path"> 419 59 1, 524 89 1, 614 89 1, 779 74 1, 794 104 1, 749 179 1, 659 419 1, 584 554 1, 509 659 1, 389 824 1, 269 974 1, 149 1124 1, 74 1154 1, 59 1139 1, 44 1094 1</inkml:annotation>
  <inkml:annotation type="data">AE4cA4CABAAAAAAAHQIoNAMERTRIEQUBOBHyI7xACjAPgvw5+D76+nz2OnPAgvG7ec+r498V8vdA
gn8FyfwW/8P4M/BcnJfP8C8/wL1/APo=
</inkml:annotation>
  <inkml:annotation type="types">AAEBAQEBAQEBAQEBAQEB
</inkml:annotation>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15 9 446, 12 21 480, 9 30 475, 3 34 204, 0 35 204,</inkml:trace>
  <inkml:annotation type="path"> 254 0 1, 224 134 1, 179 314 1, 134 449 1, 44 509 1, 0 524 1</inkml:annotation>
  <inkml:annotation type="data">ADocA4CABAAAAAAAHQIYIAMERTRIEQUBOBHyI7xAChwGgvwN+C67wIJ83O++gIJ/BMH8EO/jP+A+
f4EC
</inkml:annotation>
  <inkml:annotation type="types">AAEBAQEB
</inkml:annotation>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39 10 426, 35 21 479, 29 35 520, 22 47 562, 18 53 565, 11 63 564, 5 73 490, 1 79 204, 0 78 204,</inkml:trace>
  <inkml:annotation type="path"> 629 0 1, 584 149 1, 524 314 1, 434 524 1, 329 704 1, 269 794 1, 164 944 1, 74 1094 1, 14 1184 1, 0 1169 1</inkml:annotation>
  <inkml:annotation type="data">AEQcA4CABAAAAAAAHQIkNAMERTRIEQUBOBHyI7xACiYKgvxx+P7t52Zwgn0Tm/D4efjAgn8EcfwO
f9s/Gfn87/wEb/AkAA==
</inkml:annotation>
  <inkml:annotation type="types">AAEBAQEBAQEBAQ==
</inkml:annotation>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6 9 523, 6 24 545, 6 37 549, 10 36 204, 12 32 204,</inkml:trace>
  <inkml:annotation type="path"> 74 0 1, 89 134 1, 89 359 1, 89 554 1, 149 539 1, 179 479 1</inkml:annotation>
  <inkml:annotation type="data">ADkcA4CABAAAAAAAHQIUIgMERTRIEQUBOBHyI7xAChsGgvXmvGiCfN8G/gHogn8F9fwWf+Cf4Gf/
gZY=
</inkml:annotation>
  <inkml:annotation type="types">AAEBAQEB
</inkml:annotation>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8 7 537, 11 7 553, 23 6 564, 30 7 204, 30 8 204, 25 15 204,</inkml:trace>
  <inkml:annotation type="path"> 0 104 1, 119 104 1, 164 104 1, 344 89 1, 449 104 1, 449 119 1, 374 224 1</inkml:annotation>
  <inkml:annotation type="data">ADscA4CABAAAAAAAHQIeFgMERTRIEQUBOBHyI7xACh0Hgnye/m9/H7CC+L41x8CCfwYt/Be/v+By
/4G0AA==
</inkml:annotation>
  <inkml:annotation type="types">AAEBAQEBAQ==
</inkml:annotation>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18 7 524, 11 19 524, 9 20 520, 8 22 520, 4 28 351, 2 30 0</inkml:trace>
  <inkml:annotation type="path"> 329 0 1, 269 104 1, 164 284 1, 134 299 1, 119 329 1, 59 419 1, 29 449 1</inkml:annotation>
  <inkml:annotation type="data">ADwcA4CABAAAAAAAHQIaHgMERTRIEQUBOBHyI7xACh4Hgvwh+Ge+p3CCfF6+uePIgn8F+fwX758f
wBv/AKI=
</inkml:annotation>
  <inkml:annotation type="types">AAEBAQEBAQ==
</inkml:annotation>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10 14 539, 24 10 558, 35 6 577, 41 7 617, 40 7 617, 32 16 619, 24 25 618, 20 31 615, 11 41 614, 6 45 630, 6 46 643, 7 45 648, 16 39 651, 27 30 653, 33 25 653, 42 21 653, 42 21 660, 41 23 660, 32 33 655, 23 44 650, 16 54 646, 11 60 647, 11 62 668, 13 61 669, 22 56 669, 32 50 608, 33 48 204, 32 47 204, 29 45 0</inkml:trace>
  <inkml:annotation type="path"> 44 239 1, 149 209 1, 359 149 1, 524 89 1, 614 104 1, 599 104 1, 479 239 1, 359 374 1, 299 464 1, 164 614 1, 89 674 1, 89 689 1, 104 674 1, 239 584 1, 404 449 1, 494 374 1, 629 314 1, 629 314 1, 614 344 1, 479 494 1, 344 659 1, 239 809 1, 164 899 1, 164 929 1, 194 914 1, 329 839 1, 479 749 1, 494 719 1, 479 704 1, 434 674 1</inkml:annotation>
  <inkml:annotation type="data">AHUcA4CABAAAAAAAHQIkKgMERTRIEQUBOBHyI7xAClceguePi77+P43j349T5M98+e/KzPWfFPn3
QIL8CfgnXq/M74+Hu+++J4z5JfPnvm+JQIJ/BjX8F6vwd+Nc7ufgbvy7dfF8ftPX4M/Bt/L/8DJ/
wQZ/APo=
</inkml:annotation>
  <inkml:annotation type="types">AAEBAQEBAQEBAQEBAQEBAQEBAQEBAQEBAQEBAQEB
</inkml:annotation>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6 19 453, 6 37 493, 5 48 546, 6 47 571, 9 42 571, 16 28 543, 21 22 534, 27 17 524, 37 10 504, 45 6 491, 48 6 466, 48 6 457, 48 6 457, 48 9 480, 43 15 482, 34 25 492, 25 34 494, 18 40 493, 18 40 445, 19 40 444, 29 32 441, 32 33 441, 33 31 437, 36 30 417, 42 26 204, 42 25 0</inkml:trace>
  <inkml:annotation type="path"> 89 164 1, 89 284 1, 89 554 1, 74 719 1, 89 704 1, 134 629 1, 239 419 1, 314 329 1, 404 254 1, 554 149 1, 674 89 1, 719 89 1, 719 89 1, 719 89 1, 719 134 1, 644 224 1, 509 374 1, 374 509 1, 269 599 1, 269 599 1, 284 599 1, 434 479 1, 479 494 1, 494 464 1, 539 449 1, 629 389 1, 629 374 1</inkml:annotation>
  <inkml:annotation type="data">AHMcA4CABAAAAAAAHQIkJAMERTRIEQUBOBHyI7xAClUbgvg+Fczxs8b76e/LPinzfHuc+ECC+rv0
fH9vn5/km88HOeL34Xy/N2d4gn8E3fwQ/934d/C/4d/BV+n4vt/AnzfhL8H/J8vfyH+Qt55/Av8A
z/MA
</inkml:annotation>
  <inkml:annotation type="types">AAEBAQEBAQEBAQEBAQEBAQEBAQEBAQEBAQEB
</inkml:annotation>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9 6 514, 17 7 306, 17 7 204, 14 12 204, 12 14 0</inkml:trace>
  <inkml:annotation type="path"> 0 89 1, 134 89 1, 254 104 1, 254 104 1, 209 179 1, 179 209 1</inkml:annotation>
  <inkml:annotation type="data">ADgcA4CABAAAAAAAHQIYFgMERTRIEQUBOBHyI7xAChoGgnzX5eyC+D4ZfXSCfwXR/CRP64/WH8A+
gA==
</inkml:annotation>
  <inkml:annotation type="types">AAEBAQEB
</inkml:annotation>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47 7 475, 34 19 486, 25 26 494, 15 32 495, 5 37 513, 6 36 538, 19 31 552, 27 28 556, 40 23 564, 49 22 564, 56 19 564, 57 19 204, 55 19 204, 52 21 0</inkml:trace>
  <inkml:annotation type="path"> 839 0 1, 704 104 1, 509 284 1, 374 389 1, 224 479 1, 74 554 1, 89 539 1, 284 464 1, 404 419 1, 599 344 1, 734 329 1, 839 284 1, 854 284 1, 824 284 1, 779 314 1</inkml:annotation>
  <inkml:annotation type="data">AFIcA4CABAAAAAAAHQIoIgMERTRIEQUBOBHyI7xACjQPgvyp+Z/Pivq+z36878Pagnxevdvw+c3x
vGCCfwU1/BQvfj/A3xfX9Pj5X8Da/wNp/APo
</inkml:annotation>
  <inkml:annotation type="types">AAEBAQEBAQEBAQEBAQEB
</inkml:annotation>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17 7 550, 26 7 553, 34 7 555, 35 7 554, 36 7 551, 36 6 551, 36 7 547, 36 6 547, 36 7 554, 36 6 554, 35 8 572, 35 8 572, 35 9 577, 29 14 577, 22 19 575, 16 22 504, 9 25 319, 2 26 204, 0 27 0</inkml:trace>
  <inkml:annotation type="path"> 134 74 1, 254 104 1, 389 104 1, 509 104 1, 524 104 1, 539 104 1, 539 89 1, 539 104 1, 539 89 1, 539 104 1, 539 89 1, 524 119 1, 524 119 1, 524 134 1, 434 209 1, 329 284 1, 239 329 1, 134 374 1, 29 389 1, 0 404 1</inkml:annotation>
  <inkml:annotation type="data">AE4cA4CABAAAAAAAHQIgGgMERTRIEQUBOBHyI7xACjAUgvmsvxqFj4bK9IL13Rc3N5s8NaCCfwZh
/Bld7vPPj4vj/BH4J9e9/N/7J/OH6XA=
</inkml:annotation>
  <inkml:annotation type="types">AAEBAQEBAQEBAQEBAQEBAQEBAQE=
</inkml:annotation>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8 9 531, 6 23 544, 7 30 422, 8 32 204, 9 32 204, 10 32 204,</inkml:trace>
  <inkml:annotation type="path"> 134 0 1, 119 134 1, 89 344 1, 104 449 1, 119 479 1, 134 479 1, 149 479 1</inkml:annotation>
  <inkml:annotation type="data">ADgcA4CABAAAAAAAHQIUIAMERTRIEQUBOBHyI7xAChoHgvm+m8CCfN6+P3qCfwYV/BeP7z/Uv8BM
AA==
</inkml:annotation>
  <inkml:annotation type="types">AAEBAQEBAQ==
</inkml:annotation>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15 72 313, 23 71 355, 29 69 390, 34 66 421, 40 59 471, 43 54 485, 47 44 511, 49 33 536, 50 23 551, 50 16 555, 49 9 558, 47 5 558, 46 5 556, 41 2 544, 34 5 526, 30 9 526, 27 13 513, 21 20 505, 17 24 505, 15 28 505, 12 32 505, 11 36 507, 8 40 507, 7 44 507, 5 48 507, 5 53 507, 3 58 507, 2 73 520, 6 80 538, 8 81 545, 13 82 545, 16 81 545, 25 79 534, 29 78 511, 33 75 511, 42 69 456, 52 61 342, 63 51 204, 68 47 0</inkml:trace>
  <inkml:annotation type="path"> 179 1079 1, 224 1079 1, 344 1064 1, 434 1034 1, 509 989 1, 599 884 1, 644 809 1, 704 659 1, 734 494 1, 749 344 1, 749 239 1, 734 134 1, 704 74 1, 689 74 1, 614 29 1, 509 74 1, 449 134 1, 404 194 1, 314 299 1, 254 359 1, 224 419 1, 179 479 1, 164 539 1, 119 599 1, 104 659 1, 74 719 1, 74 794 1, 44 869 1, 29 1094 1, 89 1199 1, 119 1214 1, 194 1229 1, 239 1214 1, 374 1184 1, 434 1169 1, 494 1124 1, 629 1034 1, 779 914 1, 944 764 1, 1019 704 1</inkml:annotation>
  <inkml:annotation type="data">AIMBHAOAgAQAAAAAAB0COEADCUSA4MIHRTRIEQUBOBHM1u9ACmAogvs+f1tnZtts87ydzLm5c2et
5vwe3qT4QIL86fnW2+c92cc8d+COdAj6Pl+Ftm93fgCCfwKt/Agfx+fwV+Lfsv0/Xe79Pw/gj7/X
yGaH3evr+N9f2/hL8p/lv8K/mkA=
</inkml:annotation>
  <inkml:annotation type="types">AAEBAQEBAQEBAQEBAQEBAQEBAQEBAQEBAQEBAQEBAQEBAQEBAQEBAQ==
</inkml:annotation>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15 70 204, 18 73 204, 21 75 204, 25 76 225, 29 77 263, 32 77 263, 37 74 299, 41 70 336, 45 64 375, 51 55 423, 55 48 445, 57 43 460, 60 34 478, 61 27 481, 62 21 486, 61 11 493, 58 5 495, 53 2 472, 49 2 461, 43 5 441, 38 8 441, 35 11 427, 28 19 408, 20 28 407, 14 37 406, 9 45 406, 5 53 408, 3 60 409, 2 64 409, 3 74 415, 6 78 412, 7 79 416, 17 78 420, 22 76 420, 31 72 405, 38 67 388, 44 62 347, 50 58 250, 56 55 204, 61 52 204,</inkml:trace>
  <inkml:annotation type="path"> 194 989 1, 224 1049 1, 269 1094 1, 314 1124 1, 374 1139 1, 434 1154 1, 479 1154 1, 554 1109 1, 614 1049 1, 674 959 1, 764 824 1, 824 719 1, 854 644 1, 899 509 1, 914 404 1, 929 314 1, 914 164 1, 869 74 1, 794 29 1, 734 29 1, 644 74 1, 569 119 1, 524 164 1, 419 284 1, 299 419 1, 209 554 1, 134 674 1, 74 794 1, 44 899 1, 29 959 1, 44 1109 1, 89 1169 1, 104 1184 1, 254 1169 1, 329 1139 1, 464 1079 1, 569 1004 1, 659 929 1, 749 869 1, 839 824 1, 914 779 1</inkml:annotation>
  <inkml:annotation type="data">AIUBHAOAgAQAAAAAAB0CND4DCUSA4MIHRTRIEQUBOBHM1u9ACmIpgvu+uIuVm7NbuzZnm5JkzN+b
342lgvzR+Ybavbvczzk8+Oc4eoq9+D4e7dqQgn8A+fwD6/B34G/GP4smfN+Gfj5+A8z3+F/s+f8G
fgH3+CEy34Pn+J5/Ae/hX8q/kr8gAA==
</inkml:annotation>
  <inkml:annotation type="types">AAEBAQEBAQEBAQEBAQEBAQEBAQEBAQEBAQEBAQEBAQEBAQEBAQEBAQE=
</inkml:annotation>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5 71 285, 10 74 301, 15 76 316, 21 77 336, 26 78 359, 28 77 381, 32 75 406, 36 72 431, 42 67 450, 45 63 467, 50 54 490, 54 42 510, 57 32 528, 57 27 532, 57 22 537, 56 15 546, 55 10 548, 54 7 548, 49 2 545, 45 2 533, 38 5 523, 34 7 511, 28 11 501, 24 15 501, 19 20 499, 14 26 495, 13 30 491, 11 33 491, 10 37 488, 8 42 488, 6 49 486, 2 59 495, 3 63 499, 6 68 505, 10 69 497, 17 68 487, 26 66 461, 30 64 461, 38 61 379, 46 57 204, 50 55 204,</inkml:trace>
  <inkml:annotation type="path"> 14 1034 1, 74 1064 1, 149 1109 1, 224 1139 1, 314 1154 1, 389 1169 1, 419 1154 1, 479 1124 1, 539 1079 1, 629 1004 1, 674 944 1, 749 809 1, 809 629 1, 854 479 1, 854 404 1, 854 329 1, 839 224 1, 824 149 1, 809 104 1, 734 29 1, 674 29 1, 569 74 1, 509 104 1, 419 164 1, 359 224 1, 284 299 1, 209 389 1, 194 449 1, 164 494 1, 149 554 1, 119 629 1, 89 734 1, 29 884 1, 44 944 1, 89 1019 1, 149 1034 1, 254 1019 1, 389 989 1, 449 959 1, 569 914 1, 689 854 1, 749 824 1</inkml:annotation>
  <inkml:annotation type="data">AHwcA4CABAAAAAAAHQIyPAMJRIDgwgdFNEgRBQE4EczW70AKWSqCnIl7jO5b1TzO83K8WVvrJzPf
h5CC/N35rlrbdnvuem5m+uXEm2TOfDPO1biCfwI9/Af99cvHw78Hd/AM8fHvfnzc+jdeO836vefg
HfwL+GP0T+n/4BCA
</inkml:annotation>
  <inkml:annotation type="types">AAEBAQEBAQEBAQEBAQEBAQEBAQEBAQEBAQEBAQEBAQEBAQEBAQEBAQEB
</inkml:annotation>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7 20 391, 18 13 405, 21 13 410, 24 11 410, 27 11 415, 29 8 415, 34 7 415, 37 4 204, 36 4 204, 33 1 0</inkml:trace>
  <inkml:annotation type="path"> 0 359 1, 104 299 1, 269 194 1, 314 194 1, 359 164 1, 404 164 1, 434 119 1, 509 104 1, 554 59 1, 539 59 1, 494 14 1</inkml:annotation>
  <inkml:annotation type="data">AEgcA4CABAAAAAAAHQIiHAMHRMABRTRIEQUBOBHyI7xACicLgnxePlLzfOiC/Cn4d78W53N50IJ/
A+X8Dr/P79e38BF/wEV/APo=
</inkml:annotation>
  <inkml:annotation type="types">AAEBAQEBAQEBAQE=
</inkml:annotation>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22 8 420, 27 22 449, 27 32 464, 28 50 482, 28 62 513, 29 73 524, 29 80 546, 29 88 573, 26 95 611, 26 95 620, 25 95 622, 16 93 611, 10 88 597, 6 82 582, 7 74 537, 11 66 494, 16 60 434, 22 55 299, 27 46 204, 34 39 204, 37 32 204,</inkml:trace>
  <inkml:annotation type="path"> 299 0 1, 329 119 1, 404 329 1, 404 479 1, 419 749 1, 419 929 1, 434 1094 1, 434 1199 1, 434 1319 1, 389 1424 1, 389 1424 1, 374 1424 1, 239 1394 1, 149 1319 1, 89 1229 1, 104 1109 1, 164 989 1, 239 899 1, 329 824 1, 404 689 1, 509 584 1, 554 479 1</inkml:annotation>
  <inkml:annotation type="data">AGAcA4CABAAAAAAAHQIgPAMHRMABRTRIEQUBOBHyI7xACj8WgvwZ+Cee5ZXeX5eZ65Jc8oJ8nwef
k+G+Zfjb26yecIJ/BFn8D5/gHn3fg36vX1fh/4/v7fxDn4H/Pf40/UQ=
</inkml:annotation>
  <inkml:annotation type="types">AAEBAQEBAQEBAQEBAQEBAQEBAQEBAQ==
</inkml:annotation>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18 6 462, 20 6 446, 21 7 386, 21 7 386, 16 14 316, 11 19 322, 6 24 464, 6 24 480, 13 24 503, 20 22 506, 30 18 487, 30 18 204, 30 18 204, 24 21 0</inkml:trace>
  <inkml:annotation type="path"> 149 119 1, 269 89 1, 299 89 1, 314 104 1, 314 104 1, 239 209 1, 164 284 1, 89 359 1, 89 359 1, 194 359 1, 299 329 1, 449 269 1, 449 269 1, 449 269 1, 359 314 1</inkml:annotation>
  <inkml:annotation type="data">AFkcA4CABAAAAAAAHQIcGgMHRMABRTRIEQUBOBHyI7xACjgPgvo34bfZ6+Jz6Xwggvk+nJfi17bv
hwCCfwUB/BUP49/Ln5x/Pn70/cPxfg38I/wHr/AjX8A+gA==
</inkml:annotation>
  <inkml:annotation type="types">AAEBAQEBAQEBAQEBAQEB
</inkml:annotation>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8 5 428, 15 8 467, 26 13 528, 36 19 565, 40 21 0</inkml:trace>
  <inkml:annotation type="path"> 0 59 1, 119 74 1, 224 119 1, 389 194 1, 539 284 1, 599 314 1</inkml:annotation>
  <inkml:annotation type="data">ADscA4CABAAAAAAAHQIiGgMHRMABRTRIEQUBOBHyI7xAChoGgnyXxfhAgvHcyeSCfwR5/A9/4Q/C
v8HMgA==
</inkml:annotation>
  <inkml:annotation type="types">AAEBAQEB
</inkml:annotation>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7 18 388, 14 15 423, 26 12 477, 37 7 494, 43 4 383, 43 4 383, 39 3 204,</inkml:trace>
  <inkml:annotation type="path"> 0 329 1, 104 269 1, 209 224 1, 389 179 1, 554 104 1, 644 59 1, 644 59 1, 584 44 1</inkml:annotation>
  <inkml:annotation type="data">AEIcA4CABAAAAAAAHQIkGgMHRMABRTRIEQUBOBHyI7xACiEIgnxPV9/D5IL8IfhmNzlAgn8D2fwN
P+Cvxf+5f2F/AJY=
</inkml:annotation>
  <inkml:annotation type="types">AAEBAQEBAQE=
</inkml:annotation>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23 10 435, 21 23 525, 18 35 557, 14 51 580, 9 64 563, 5 77 321, 4 80 0</inkml:trace>
  <inkml:annotation type="path"> 359 0 1, 344 149 1, 314 344 1, 269 524 1, 209 764 1, 134 959 1, 74 1154 1, 59 1199 1</inkml:annotation>
  <inkml:annotation type="data">AEIcA4CABAAAAAAAHQIcNAMHRMABRTRIEQUBOBHyI7xACiEIgvwp+F7bZwCCfRy+OvpAgn8ElfwM
v+Wfn/Gv8BT/oMA=
</inkml:annotation>
  <inkml:annotation type="types">AAEBAQEBAQE=
</inkml:annotation>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37 8 420, 36 19 463, 32 33 510, 29 40 528, 23 52 540, 19 57 550, 14 66 557, 8 72 555, 7 72 541, 5 73 500, 1 73 204, 1 73 204,</inkml:trace>
  <inkml:annotation type="path"> 554 0 1, 554 119 1, 539 284 1, 479 494 1, 434 599 1, 344 779 1, 284 854 1, 209 989 1, 119 1079 1, 104 1079 1, 74 1094 1, 14 1094 1, 14 1094 1</inkml:annotation>
  <inkml:annotation type="data">AE4cA4CABAAAAAAAHQIiMgMHRMABRTRIEQUBOBHyI7xACi0Ngvxd+L72dy31d8CCfJznx+vj8d+G
UIJ/BFn8Dr+Pw/8O9+f7fw3/Acf8CaA=
</inkml:annotation>
  <inkml:annotation type="types">AAEBAQEBAQEBAQEBAQ==
</inkml:annotation>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6 5 441, 17 8 481, 18 11 514, 21 11 514, 22 13 541, 25 13 541, 32 16 565, 33 16 541, 35 14 204, 37 10 0</inkml:trace>
  <inkml:annotation type="path"> 0 29 1, 89 74 1, 254 119 1, 269 164 1, 314 164 1, 329 194 1, 374 194 1, 479 239 1, 494 239 1, 524 209 1, 554 149 1</inkml:annotation>
  <inkml:annotation type="data">AEQcA4CABAAAAAAAHQIiGAMERTRIEQUBOBHyI7xACiYLgnwevpzc8fDAgsh3N53dgn8ErfwQP8f4
n/DX4b/Cn5F/gVf93A==
</inkml:annotation>
  <inkml:annotation type="types">AAEBAQEBAQEBAQE=
</inkml:annotation>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6 6 486, 13 15 518, 18 20 566, 25 26 592, 32 28 598, 33 28 0</inkml:trace>
  <inkml:annotation type="path"> 0 0 1, 89 89 1, 194 224 1, 269 299 1, 374 389 1, 479 419 1, 494 419 1</inkml:annotation>
  <inkml:annotation type="data">ADocA4CABAAAAAAAHQIgHgMERTRIEQUBOBHyI7xAChwHgnwTcfCAgnwc8zzogn8FYfwTj+BPwj+D
f4Od
</inkml:annotation>
  <inkml:annotation type="types">AAEBAQEBAQ==
</inkml:annotation>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5 6 442, 11 16 526, 17 23 204, 18 20 204, 19 13 204,</inkml:trace>
  <inkml:annotation type="path"> 14 0 1, 74 89 1, 164 239 1, 254 344 1, 269 299 1, 284 194 1</inkml:annotation>
  <inkml:annotation type="data">ADYcA4CABAAAAAAAHQIaHAMERTRIEQUBOBHyI7xAChgGgpzHsIJ8Hjv0+YJ/BLH8DY/wQj/AtAA=
</inkml:annotation>
  <inkml:annotation type="types">AAEBAQEB
</inkml:annotation>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13 8 478, 14 15 503, 14 22 520, 13 29 531, 10 37 540, 7 44 533, 2 48 204, 1 48 204,</inkml:trace>
  <inkml:annotation type="path"> 179 0 1, 194 119 1, 209 224 1, 209 329 1, 194 434 1, 149 554 1, 104 659 1, 29 719 1, 14 719 1</inkml:annotation>
  <inkml:annotation type="data">AD0cA4CABAAAAAAAHQIYJgMERTRIEQUBOBHyI7xACh8Jgvs+tbrfAIJ8lJe+QIJ/BUH8E3/L8O/g
X+Baf4F2
</inkml:annotation>
  <inkml:annotation type="types">AAEBAQEBAQEB
</inkml:annotation>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12 5 430, 14 7 423, 17 14 423, 16 23 405, 12 31 405, 5 41 420, 6 45 456, 8 45 456, 14 45 432, 17 47 362, 19 50 361, 18 58 376, 15 66 453, 16 66 515, 19 62 474, 26 51 336, 32 40 204, 38 28 204, 41 22 0</inkml:trace>
  <inkml:annotation type="path"> 74 74 1, 179 74 1, 209 104 1, 254 209 1, 239 344 1, 179 464 1, 74 614 1, 89 674 1, 119 674 1, 209 674 1, 254 704 1, 284 749 1, 269 869 1, 224 989 1, 239 989 1, 284 929 1, 389 764 1, 479 599 1, 569 419 1, 614 329 1</inkml:annotation>
  <inkml:annotation type="data">AGMcA4CABAAAAAAAHQIiLAMERTRIEQUBOBHyI7xACkUUgvWe55735J47e74zxXSC9e89Zc+Hyyen
y+fjX4CCfwSB/BJ/xfgn8EfgL8Hfi38K/kH83fgT8wfgP9Z/qf4P3Z/APoA=
</inkml:annotation>
  <inkml:annotation type="types">AAEBAQEBAQEBAQEBAQEBAQEBAQE=
</inkml:annotation>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27 9 390, 20 25 394, 15 36 398, 10 43 396, 5 49 269, 4 49 204, 4 49 204, 4 47 204,</inkml:trace>
  <inkml:annotation type="path"> 464 0 1, 404 134 1, 299 374 1, 224 539 1, 149 644 1, 74 734 1, 59 734 1, 59 734 1, 59 704 1</inkml:annotation>
  <inkml:annotation type="data">AD0cA4CABAAAAAAAHQIeJgMERTRIEQUBOBHyI7xACh8JgvxF+K+4eICCfN8XvzfhaIJ/A+H8D0vh
/b/5g/Mw
</inkml:annotation>
  <inkml:annotation type="types">AAEBAQEBAQEB
</inkml:annotation>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6 16 468, 14 14 488, 18 15 505, 23 12 505, 26 12 510, 31 10 510, 34 10 511, 38 9 511, 40 9 510, 42 8 510, 44 4 204, 43 4 204, 42 4 0</inkml:trace>
  <inkml:annotation type="path"> 0 284 1, 89 239 1, 209 209 1, 269 224 1, 344 179 1, 389 179 1, 464 149 1, 509 149 1, 569 134 1, 599 134 1, 629 119 1, 659 59 1, 644 59 1, 629 59 1</inkml:annotation>
  <inkml:annotation type="data">AEccA4CABAAAAAAAHQIkGgMERTRIEQUBOBHyI7xACikOgnwZ5m5s06CC/BX4RnPPNyy98IJ/BRn8
Ey9/A/r3LZ/ApP8CkfwD6A==
</inkml:annotation>
  <inkml:annotation type="types">AAEBAQEBAQEBAQEBAQE=
</inkml:annotation>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43 10 414, 41 20 461, 38 31 512, 33 41 529, 25 54 545, 18 65 548, 11 74 531, 5 76 204, 4 76 204, 4 74 204,</inkml:trace>
  <inkml:annotation type="path"> 659 0 1, 644 149 1, 614 299 1, 569 464 1, 494 614 1, 374 809 1, 269 974 1, 164 1109 1, 74 1139 1, 59 1139 1, 59 1109 1</inkml:annotation>
  <inkml:annotation type="data">AEMcA4CABAAAAAAAHQIkMgMERTRIEQUBOBHyI7xACiULgvx5+P7d7E9Qgn0Jebvx7oCCfwRB/A4f
j8U37/wb/AqP8C5A
</inkml:annotation>
  <inkml:annotation type="types">AAEBAQEBAQEBAQE=
</inkml:annotation>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10 17 489, 19 14 493, 30 10 496, 42 8 509, 46 4 302, 46 4 302, 42 2 0</inkml:trace>
  <inkml:annotation type="path"> 0 344 1, 149 254 1, 284 209 1, 449 149 1, 629 119 1, 689 59 1, 689 59 1, 629 29 1</inkml:annotation>
  <inkml:annotation type="data">AEAcA4CABAAAAAAAHQImHAMERTRIEQUBOBHyI7xACiIIgn0XJ8vnyIL8Jfh/lzfGgIJ/BW38FX36
P4Cd/gIL+BQQ
</inkml:annotation>
  <inkml:annotation type="types">AAEBAQEBAQE=
</inkml:annotation>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8 5 510, 12 9 526, 13 16 540, 12 27 557, 9 34 561, 7 35 566, 6 37 566, 9 43 562, 11 43 567, 23 42 571, 24 43 571, 27 46 598, 27 47 608, 26 54 613, 23 60 616, 19 66 617, 14 72 573, 6 73 362, 4 73 204, 0 69 0</inkml:trace>
  <inkml:annotation type="path"> 0 74 1, 119 74 1, 179 134 1, 194 239 1, 179 404 1, 134 509 1, 104 524 1, 89 554 1, 134 644 1, 164 644 1, 344 629 1, 359 644 1, 404 689 1, 404 704 1, 389 809 1, 344 899 1, 284 989 1, 209 1079 1, 89 1094 1, 59 1094 1, 0 1034 1</inkml:annotation>
  <inkml:annotation type="data">AFocA4CABAAAAAAAHQIcMAMERTRIEQUBOBHyI7xACjwVgnyee7sni/R9edu29+DQgvXvxzx5+GeP
huZvwU93yIJ/BcH8Fg7z7578/NfP4a/A/vd/H/8AZ/k78gg=
</inkml:annotation>
  <inkml:annotation type="types">AAEBAQEBAQEBAQEBAQEBAQEBAQEB
</inkml:annotation>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19 52 426, 26 50 426, 31 50 405, 32 51 405, 34 57 340, 33 61 336, 30 68 340, 25 71 353, 20 77 369, 12 84 389, 6 87 461, 6 87 461, 6 87 477, 5 86 483, 6 86 479, 18 77 475, 24 74 470, 32 72 464, 38 73 382, 38 74 281, 38 78 210, 36 85 204, 31 92 244, 25 98 268, 17 105 369, 15 105 445, 15 103 442, 21 95 434, 29 85 409, 35 73 347, 43 61 263, 51 48 204, 58 37 204, 61 30 204, 67 21 204, 72 15 204, 75 8 204, 75 6 389, 74 6 435, 74 6 459, 71 6 472, 71 7 473, 71 17 487, 72 27 494, 73 42 521, 73 55 531, 74 71 538, 74 83 538, 73 101 540, 73 119 543, 72 135 544, 71 147 545, 71 156 539, 70 165 524, 71 173 466, 71 171 204, 71 168 0</inkml:trace>
  <inkml:annotation type="path"> 179 824 1, 284 779 1, 389 749 1, 464 749 1, 479 764 1, 509 854 1, 494 914 1, 449 1019 1, 374 1064 1, 299 1154 1, 179 1259 1, 89 1304 1, 89 1304 1, 89 1304 1, 74 1289 1, 89 1289 1, 269 1154 1, 359 1109 1, 479 1079 1, 569 1094 1, 569 1109 1, 569 1169 1, 539 1274 1, 464 1379 1, 374 1469 1, 254 1574 1, 224 1574 1, 224 1544 1, 314 1424 1, 434 1274 1, 524 1094 1, 644 914 1, 764 719 1, 869 554 1, 914 449 1, 1004 314 1, 1079 224 1, 1124 119 1, 1124 89 1, 1109 89 1, 1109 89 1, 1064 89 1, 1064 104 1, 1064 254 1, 1079 404 1, 1094 629 1, 1094 824 1, 1109 1064 1, 1109 1244 1, 1094 1514 1, 1094 1784 1, 1079 2024 1, 1064 2204 1, 1064 2339 1, 1049 2474 1, 1064 2594 1, 1064 2564 1, 1064 2519 1</inkml:annotation>
  <inkml:annotation type="data">ALkBHAOAgAQAAAAAAB0CMFwDBEU0SBEFATgR8iO8QAqaATqC+z23zO7rufAufV8Ob8Le3fgz4M3F
88u9s7xFlsqXKIL8pflmZPW888nnqz5/gnHOLPj34d1c8by+sJ8z1vPPwN89X6aAgn8EcfwRz+D/
wd+Z/y98nzc8fkz86/gT6fpW/n38F/iD8zfkD8C/n78L/oP3+B/xf+Efwt+Wg/gFb99/hH6/t+74
/wZ+B+/Hk18fz/jv+AffywA=
</inkml:annotation>
  <inkml:annotation type="types">AAEBAQEBAQEBAQEBAQEBAQEBAQEBAQEBAQEBAQEBAQEBAQEBAQEBAQEBAQEBAQEBAQEBAQEBAQEB
AQ==
</inkml:annotation>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7 7 368, 8 23 425, 9 35 425, 9 50 473, 9 66 501, 8 85 510, 8 104 511, 7 120 508, 6 133 477, 5 147 370, 4 157 204, 3 157 204,</inkml:trace>
  <inkml:annotation type="path"> 89 0 1, 104 104 1, 119 344 1, 134 524 1, 134 749 1, 134 989 1, 119 1274 1, 119 1559 1, 104 1799 1, 89 1994 1, 74 2204 1, 59 2354 1, 44 2354 1</inkml:annotation>
  <inkml:annotation type="data">AEgcA4CABAAAAAAAHQIUVgMERTRIEQUBOBHyI7xACioNgvg9lWUAgnxfN55OO9nn6YJ/A4n8Cp/l
f8ifg38F/L5/Dv59/Lf8AYA=
</inkml:annotation>
  <inkml:annotation type="types">AAEBAQEBAQEBAQEBAQ==
</inkml:annotation>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10 16 461, 14 16 461, 26 13 467, 35 11 453, 48 8 399, 56 5 290, 64 2 0</inkml:trace>
  <inkml:annotation type="path"> 0 224 1, 149 239 1, 209 239 1, 389 194 1, 524 164 1, 719 119 1, 839 74 1, 959 29 1</inkml:annotation>
  <inkml:annotation type="data">AD8cA4CABAAAAAAAHQIuGAMERTRIEQUBOBHyI7xACiEIgn0fD8nfHsCC/AX4BvZQgn8E/fwT/8H4
N/Gv5T/gE8A=
</inkml:annotation>
  <inkml:annotation type="types">AAEBAQEBAQE=
</inkml:annotation>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9 5 305, 16 5 305, 22 5 0</inkml:trace>
  <inkml:annotation type="path"> 0 74 1, 134 74 1, 239 74 1, 329 74 1</inkml:annotation>
  <inkml:annotation type="data">ADAcA4CABAAAAAAAHQIaEgMERTRIEQUBOBHyI7xAChIEgnzbQIL17IJ/Ao38Cj/wKOA=
</inkml:annotation>
  <inkml:annotation type="types">AAEBAQ==
</inkml:annotation>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9 5 368, 17 6 204, 17 6 204,</inkml:trace>
  <inkml:annotation type="path"> 0 89 1, 134 74 1, 254 89 1, 254 89 1</inkml:annotation>
  <inkml:annotation type="data">ADIcA4CABAAAAAAAHQIYEgMERTRIEQUBOBHyI7xAChQEgnzX5YL4Pjyggn8DifwYb/AFgA==
</inkml:annotation>
  <inkml:annotation type="types">AAEBAQ==
</inkml:annotation>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5 15 417, 7 29 463, 7 43 480, 5 46 538, 7 41 534, 13 32 530, 24 20 526, 32 15 521, 42 8 504, 49 6 490, 56 6 467, 56 6 467, 57 8 448, 57 9 448, 54 15 423, 49 21 204, 45 23 0</inkml:trace>
  <inkml:annotation type="path"> 59 119 1, 74 224 1, 104 434 1, 104 644 1, 74 689 1, 104 614 1, 194 479 1, 359 299 1, 479 224 1, 629 119 1, 734 89 1, 839 89 1, 839 89 1, 854 119 1, 854 134 1, 809 224 1, 734 314 1, 674 344 1</inkml:annotation>
  <inkml:annotation type="data">AFYcA4CABAAAAAAAHQIqJAMERTRIEQUBOBHyI7xACjgSgvHZu+PHrudfHL3YgvkvxPr+Xz34t9Yy
+nmCfwRN/A5f4f/G35hL9vPn/CX4L/BX4X/gGn8BAA==
</inkml:annotation>
  <inkml:annotation type="types">AAEBAQEBAQEBAQEBAQEBAQEB
</inkml:annotation>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9 6 297, 16 5 280, 22 5 0</inkml:trace>
  <inkml:annotation type="path"> 0 134 1, 134 89 1, 239 74 1, 329 74 1</inkml:annotation>
  <inkml:annotation type="data">ADIcA4CABAAAAAAAHQIaFAMERTRIEQUBOBHyI7xAChQEgnzbQIL5vtyAgn8CbfwKz/AeYA==
</inkml:annotation>
  <inkml:annotation type="types">AAEBAQ==
</inkml:annotation>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6 7 336, 5 19 361, 7 22 204, 8 21 204, 9 20 0</inkml:trace>
  <inkml:annotation type="path"> 89 0 1, 89 104 1, 74 284 1, 104 329 1, 119 314 1, 134 299 1</inkml:annotation>
  <inkml:annotation type="data">ADkcA4CABAAAAAAAHQISGgMERTRIEQUBOBHyI7xAChsGgvg+G8qCfF6+fyCCfwMJ/Aqf8Ao/wA9/
APo=
</inkml:annotation>
  <inkml:annotation type="types">AAEBAQEB
</inkml:annotation>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9 9 455, 22 6 463, 25 6 204,</inkml:trace>
  <inkml:annotation type="path"> 0 179 1, 134 134 1, 329 89 1, 374 89 1</inkml:annotation>
  <inkml:annotation type="data">ADMcA4CABAAAAAAAHQIcFAMERTRIEQUBOBHyI7xAChUEgnzePpCC+z8BuIJ/BOX8Ex/wH2A=
</inkml:annotation>
  <inkml:annotation type="types">AAEBAQ==
</inkml:annotation>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9 10 463, 11 24 562, 12 35 587, 11 46 598, 9 60 597, 8 73 580, 6 88 556, 6 98 323, 7 99 0</inkml:trace>
  <inkml:annotation type="path"> 104 0 1, 134 149 1, 164 359 1, 179 524 1, 164 689 1, 134 899 1, 119 1094 1, 89 1319 1, 89 1469 1, 104 1484 1</inkml:annotation>
  <inkml:annotation type="data">AEIcA4CABAAAAAAAHQIUPgMERTRIEQUBOBHyI7xACiQKgvi9rtlyAIJ9Hjrlz384gn8FBfwN7+ef
wD9v4F+P+Ah/0yA=
</inkml:annotation>
  <inkml:annotation type="types">AAEBAQEBAQEBAQ==
</inkml:annotation>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9 14 420, 19 11 442, 27 7 456, 30 7 455, 33 6 455, 35 6 449, 36 6 449, 37 6 443, 38 6 443, 40 3 204, 40 3 204, 39 0 0</inkml:trace>
  <inkml:annotation type="path"> 0 269 1, 134 209 1, 284 164 1, 404 104 1, 449 104 1, 494 89 1, 524 89 1, 539 89 1, 554 89 1, 569 89 1, 599 44 1, 599 44 1, 584 0 1</inkml:annotation>
  <inkml:annotation type="data">AEgcA4CABAAAAAAAHQIiGAMERTRIEQUBOBHyI7xACioNgnzTfa0m0IL8EfhGXxYO86CCfwRZ/BAP
y/gOfD8Hw/B/AYf8BhfwD6A=
</inkml:annotation>
  <inkml:annotation type="types">AAEBAQEBAQEBAQEBAQ==
</inkml:annotation>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12 7 210, 12 20 273, 11 33 319, 10 46 353, 8 60 388, 7 74 389, 5 86 376, 5 93 0</inkml:trace>
  <inkml:annotation type="path"> 179 0 1, 179 104 1, 179 299 1, 164 494 1, 149 689 1, 119 899 1, 104 1109 1, 74 1289 1, 74 1394 1</inkml:annotation>
  <inkml:annotation type="data">ADwcA4CABAAAAAAAHQIUOgMERTRIEQUBOBHyI7xACh4Jgvs+1VlwgnxfARvsgn8BEfwAX+B/tn4p
/AP8Ddg=
</inkml:annotation>
  <inkml:annotation type="types">AAEBAQEBAQEB
</inkml:annotation>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13 18 237, 13 31 308, 13 42 331, 11 49 351, 8 63 379, 5 72 386, 5 70 365, 6 60 346, 8 53 315, 12 41 295, 15 34 276, 21 22 277, 26 15 283, 31 9 307, 37 6 417, 41 5 507, 42 6 519, 44 16 533, 44 27 543, 44 38 549, 44 50 550, 44 63 544, 43 75 454, 42 79 0</inkml:trace>
  <inkml:annotation type="path"> 179 104 1, 194 269 1, 194 464 1, 194 629 1, 164 734 1, 119 944 1, 74 1079 1, 74 1049 1, 89 899 1, 119 794 1, 179 614 1, 224 509 1, 314 329 1, 389 224 1, 464 134 1, 554 89 1, 614 74 1, 629 89 1, 659 239 1, 659 404 1, 659 569 1, 659 749 1, 659 944 1, 644 1124 1, 629 1184 1</inkml:annotation>
  <inkml:annotation type="data">AGQcA4CABAAAAAAAHQIiMgMERTRIEQUBOBHyI7xACkYZgvs+utrkmXlTezRQgvi8Zvn4vf1/Lz36
9+pzM+aJL8qCfwF9/AGP5F78n4P/Dufb9U/Bnr8EfpD8G/oHPPn38f6N/gb0
</inkml:annotation>
  <inkml:annotation type="types">AAEBAQEBAQEBAQEBAQEBAQEBAQEBAQEBAQ==
</inkml:annotation>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7 16 326, 17 9 335, 23 5 361, 27 5 204, 27 6 204, 25 11 0</inkml:trace>
  <inkml:annotation type="path"> 0 314 1, 104 239 1, 254 134 1, 344 74 1, 404 74 1, 404 89 1, 374 164 1</inkml:annotation>
  <inkml:annotation type="data">AD4cA4CABAAAAAAAHQIeGAMERTRIEQUBOBHyI7xACiAHgnxc8750gvwd+Gd54niCfwLh/Ar/4G/g
FP+AHv4B9A==
</inkml:annotation>
  <inkml:annotation type="types">AAEBAQEBAQ==
</inkml:annotation>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6 10 470, 13 7 475, 20 6 473, 26 6 482, 28 7 491, 30 11 517, 29 14 521, 25 20 473, 18 24 204, 12 26 0</inkml:trace>
  <inkml:annotation type="path"> 0 209 1, 89 149 1, 194 104 1, 299 89 1, 389 89 1, 419 104 1, 449 164 1, 434 209 1, 374 299 1, 269 359 1, 179 389 1</inkml:annotation>
  <inkml:annotation type="data">AEMcA4CABAAAAAAAHQIeGgMERTRIEQUBOBHyI7xACiULgnwRfLvewIL8AfgmZJy83YJ/BSH8FD/H
9T8DfhH8m/wE/+Zg
</inkml:annotation>
  <inkml:annotation type="types">AAEBAQEBAQEBAQE=
</inkml:annotation>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5 11 331, 6 19 357, 9 31 397, 11 46 438, 12 62 456, 11 73 454, 10 86 437, 11 87 204, 12 82 204, 14 77 0</inkml:trace>
  <inkml:annotation type="path"> 14 0 1, 74 164 1, 89 284 1, 134 464 1, 164 689 1, 179 929 1, 164 1094 1, 149 1289 1, 164 1304 1, 179 1229 1, 209 1154 1</inkml:annotation>
  <inkml:annotation type="data">AEUcA4CABAAAAAAAHQIYOAMERTRIEQUBOBHyI7xACicLgpzuW6xAgn1d8cnvPt+Egn8C9fwKP+AJ
+E/wb+A/4CV/gLb+AfQ=
</inkml:annotation>
  <inkml:annotation type="types">AAEBAQEBAQEBAQE=
</inkml:annotation>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31 5 432, 20 10 204, 13 10 204, 11 12 204, 11 14 204, 13 22 204, 14 31 257, 15 43 316, 14 53 419, 13 60 496, 10 67 545, 6 71 591, 6 70 591, 10 63 551, 14 56 540, 19 51 525, 25 46 489, 34 37 210, 41 27 204,</inkml:trace>
  <inkml:annotation type="path"> 584 44 1, 464 74 1, 299 149 1, 194 149 1, 164 179 1, 164 209 1, 194 329 1, 209 464 1, 224 644 1, 209 794 1, 194 899 1, 149 1004 1, 89 1064 1, 89 1049 1, 149 944 1, 209 839 1, 284 764 1, 374 689 1, 509 554 1, 614 404 1</inkml:annotation>
  <inkml:annotation type="data">AFscA4CABAAAAAAAHQIiMAMERTRIEQUBOBHyI7xACj0Ugvxl+Q++PWZWtvjwk5qC5ee8fBOb1338
LHmggn8Eifwgb/AVg/J3wfjz8M/h3v5B/Gv4e8/g/+Ay/4EG
</inkml:annotation>
  <inkml:annotation type="types">AAEBAQEBAQEBAQEBAQEBAQEBAQE=
</inkml:annotation>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22 10 340, 25 22 367, 27 32 384, 29 47 427, 30 59 440, 31 73 456, 31 80 457, 29 89 461, 26 95 472, 25 95 479, 18 96 486, 11 95 491, 7 90 499, 6 87 486, 7 80 470, 10 74 445, 16 67 402, 22 60 321, 29 54 204, 41 46 204,</inkml:trace>
  <inkml:annotation type="path"> 284 0 1, 329 149 1, 374 329 1, 404 479 1, 434 704 1, 449 884 1, 464 1094 1, 464 1199 1, 434 1334 1, 389 1424 1, 374 1424 1, 269 1439 1, 164 1424 1, 104 1349 1, 89 1304 1, 104 1199 1, 149 1109 1, 239 1004 1, 329 899 1, 434 809 1, 614 689 1</inkml:annotation>
  <inkml:annotation type="data">AFkcA4CABAAAAAAAHQIiPAMERTRIEQUBOBHyI7xACjsVgvwV+BVVdufC5zM4noCCfRm+u58ed+Gb
5zzKmoJ/Axn8Cr/T+GPxDz8B8+Ly3n4P78/4J/GP4t/ZwA==
</inkml:annotation>
  <inkml:annotation type="types">AAEBAQEBAQEBAQEBAQEBAQEBAQEB
</inkml:annotation>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27 10 461, 22 23 471, 16 37 486, 11 44 488, 5 55 489, 0 64 0</inkml:trace>
  <inkml:annotation type="path"> 479 0 1, 404 149 1, 329 344 1, 239 554 1, 164 659 1, 74 824 1, 0 959 1</inkml:annotation>
  <inkml:annotation type="data">ADgcA4CABAAAAAAAHQIgLgMERTRIEQUBOBHyI7xAChoHgvxJ+L1lgIJ9HJ8fjYJ/BP38E1+vvv8F
cg==
</inkml:annotation>
  <inkml:annotation type="types">AAEBAQEBAQ==
</inkml:annotation>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21 7 496, 23 19 519, 24 32 534, 26 45 551, 29 59 571, 31 71 580, 33 84 585, 36 95 586, 37 103 649, 37 103 649, 25 102 630, 15 101 571, 5 98 204, 0 96 0</inkml:trace>
  <inkml:annotation type="path"> 299 0 1, 314 104 1, 344 284 1, 359 479 1, 389 674 1, 434 884 1, 464 1064 1, 494 1259 1, 539 1424 1, 554 1544 1, 554 1544 1, 374 1529 1, 224 1514 1, 74 1469 1, 0 1439 1</inkml:annotation>
  <inkml:annotation type="data">AEwcA4CABAAAAAAAHQIiPgMERTRIEQUBOBHyI7xACi4PgvwZ+C5ZKm37ceiCfF6ibN78tbCCfwWJ
/BS/y5z6/Pn8wfmP8F/jX+BTf4Aq
</inkml:annotation>
  <inkml:annotation type="types">AAEBAQEBAQEBAQEBAQEB
</inkml:annotation>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6 14 297, 16 9 297, 25 6 290, 32 4 281, 35 2 0</inkml:trace>
  <inkml:annotation type="path"> 0 269 1, 89 209 1, 239 134 1, 374 89 1, 479 59 1, 524 29 1</inkml:annotation>
  <inkml:annotation type="data">ADccA4CABAAAAAAAHQIgGAMERTRIEQUBOBHyI7xAChkGgnweLvmC/BH4RuQAgn8CbfwJv8e/wIKA
</inkml:annotation>
  <inkml:annotation type="types">AAEBAQEB
</inkml:annotation>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32 7 404, 25 17 405, 19 26 406, 10 37 407, 3 45 204, 2 46 0</inkml:trace>
  <inkml:annotation type="path"> 539 0 1, 479 104 1, 374 254 1, 284 389 1, 149 554 1, 44 674 1, 29 689 1</inkml:annotation>
  <inkml:annotation type="data">ADgcA4CABAAAAAAAHQIiJgMERTRIEQUBOBHyI7xAChoHgvxZ+NezufAAgnxcud+Mgn8EGfwQWfwD
7Q==
</inkml:annotation>
  <inkml:annotation type="types">AAEBAQEBAQ==
</inkml:annotation>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19 10 286, 16 22 293, 13 30 290, 8 41 241, 4 48 204, 3 50 0</inkml:trace>
  <inkml:annotation type="path"> 329 0 1, 284 149 1, 239 329 1, 194 449 1, 119 614 1, 59 719 1, 44 749 1</inkml:annotation>
  <inkml:annotation type="data">ADscA4CABAAAAAAAHQIaKAMERTRIEQUBOBHyI7xACh0Hgvwh+FzZwIJ9GeeefYCCfwJB/Aif0/kH
7P4AzA==
</inkml:annotation>
  <inkml:annotation type="types">AAEBAQEBAQ==
</inkml:annotation>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5 13 439, 7 20 467, 9 33 491, 7 37 451, 7 37 428, 7 32 413, 9 24 408, 13 18 400, 20 9 391, 26 5 391, 28 5 398, 28 6 398, 29 10 409, 26 18 413, 23 26 419, 19 32 424, 20 33 338, 21 31 326, 28 25 0</inkml:trace>
  <inkml:annotation type="path"> 29 74 1, 74 194 1, 104 299 1, 134 494 1, 104 554 1, 104 554 1, 104 479 1, 134 359 1, 194 269 1, 299 134 1, 389 74 1, 419 74 1, 419 89 1, 434 149 1, 389 269 1, 344 389 1, 284 479 1, 299 494 1, 314 464 1, 419 374 1</inkml:annotation>
  <inkml:annotation type="data">AFscA4CABAAAAAAAHQIeIAMHRMABRTRIEQUBOBHyI7xACjoUgslecZnL52eV9PgAgvXL8Hz+ffc7
68TnhvvvkIJ/BKX8EN+fzL+Bvk+jt+b4vj+r48v6b/PH8Csg
</inkml:annotation>
  <inkml:annotation type="types">AAEBAQEBAQEBAQEBAQEBAQEBAQE=
</inkml:annotation>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7 13 422, 20 8 449, 28 6 478, 36 4 483, 35 4 204, 30 7 0</inkml:trace>
  <inkml:annotation type="path"> 0 224 1, 104 194 1, 299 119 1, 419 89 1, 539 59 1, 524 59 1, 449 104 1</inkml:annotation>
  <inkml:annotation type="data">AD8cA4CABAAAAAAAHQIgGAMHRMABRTRIEQUBOBHyI7xACh4HgnxfB7fP5IL8BfgfvGcAgn8EYfwP
3n4V/gR389A=
</inkml:annotation>
  <inkml:annotation type="types">AAEBAQEBAQ==
</inkml:annotation>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6 5 488, 13 7 495, 17 12 204, 16 14 204, 10 18 204, 3 21 204,</inkml:trace>
  <inkml:annotation type="path"> 0 0 1, 89 74 1, 194 104 1, 254 179 1, 239 209 1, 149 269 1, 44 314 1</inkml:annotation>
  <inkml:annotation type="data">ADocA4CABAAAAAAAHQIYGgMHRMABRTRIEQUBOBHyI7xAChkHgnwTvv3QgnrvO5SCfwVp/BU/8Cc/
wJUA
</inkml:annotation>
  <inkml:annotation type="types">AAEBAQEBAQ==
</inkml:annotation>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8 9 459, 20 12 550, 25 11 204, 24 10 204, 24 0 0</inkml:trace>
  <inkml:annotation type="path"> 0 89 1, 119 134 1, 299 179 1, 374 164 1, 359 149 1, 359 0 1</inkml:annotation>
  <inkml:annotation type="data">AD4cA4CABAAAAAAAHQIcFgMHRMABRTRIEQUBOBHyI7xACh0GgnyePj+GAIL4OvL5wIJ/BPX8Di/w
Sf/AzH8A+g==
</inkml:annotation>
  <inkml:annotation type="types">AAEBAQEB
</inkml:annotation>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10 6 533, 20 11 578, 32 18 603, 40 23 640, 51 29 649, 52 30 649, 54 31 648, 55 31 618, 55 31 587, 55 29 225, 54 29 0</inkml:trace>
  <inkml:annotation type="path"> 0 29 1, 149 89 1, 299 164 1, 479 269 1, 599 344 1, 764 434 1, 779 449 1, 809 464 1, 824 464 1, 824 464 1, 824 434 1, 809 434 1</inkml:annotation>
  <inkml:annotation type="data">AEYcA4CABAAAAAAAHQIqHgMHRMABRTRIEQUBOBHyI7xACiUMgn0M88+mWqCCzJmz2rcAgn8GHfwV
r+Dfs/Dvz38P3+Be/3sA
</inkml:annotation>
  <inkml:annotation type="types">AAEBAQEBAQEBAQEB
</inkml:annotation>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6 10 546, 9 21 566, 13 27 590, 14 28 589, 23 27 585, 24 26 585, 34 20 574, 36 15 457, 36 15 333, 32 10 0</inkml:trace>
  <inkml:annotation type="path"> 59 0 1, 89 149 1, 134 314 1, 194 404 1, 209 419 1, 344 404 1, 359 389 1, 509 299 1, 539 224 1, 539 224 1, 479 149 1</inkml:annotation>
  <inkml:annotation type="data">AEgcA4CABAAAAAAAHQIiHgMHRMABRTRIEQUBOBHyI7xACicLgvGyd+T5fm+XfICCfRPfvXuevYCC
fwZR/BgPj8L98fX+ufj/gIc=
</inkml:annotation>
  <inkml:annotation type="types">AAEBAQEBAQEBAQE=
</inkml:annotation>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6 8 434, 7 16 468, 7 24 490, 8 31 537, 10 30 546, 12 26 544, 17 15 540, 22 9 537, 28 6 528, 29 6 528, 32 9 563, 32 10 568, 31 17 571, 27 26 572, 22 33 564, 18 36 0</inkml:trace>
  <inkml:annotation type="path"> 74 0 1, 89 119 1, 104 239 1, 104 359 1, 119 464 1, 149 449 1, 179 389 1, 254 224 1, 329 134 1, 419 89 1, 434 89 1, 479 134 1, 479 149 1, 464 254 1, 404 389 1, 329 494 1, 269 539 1</inkml:annotation>
  <inkml:annotation type="data">AFEcA4CABAAAAAAAHQIeIgMHRMABRTRIEQUBOBHyI7xACjARgvXlZHE9529sgnyF+Xvx+uc5vwZv
kIJ/BJH8EC/b+Fvxj9ez4fm/FX4h3fn/gz0=
</inkml:annotation>
  <inkml:annotation type="types">AAEBAQEBAQEBAQEBAQEBAQE=
</inkml:annotation>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26 14 311, 36 9 346, 46 5 376, 50 5 407, 50 6 456, 50 7 494, 45 14 550, 38 22 567, 31 27 583, 23 35 582, 21 35 574, 19 38 574, 16 38 551, 13 41 551, 11 40 492, 10 44 492, 8 43 384, 5 45 384, 3 45 204, 2 46 204, 2 46 0</inkml:trace>
  <inkml:annotation type="path"> 269 284 1, 389 209 1, 539 134 1, 689 74 1, 749 74 1, 749 89 1, 749 104 1, 674 209 1, 569 329 1, 464 404 1, 344 524 1, 314 524 1, 284 569 1, 239 569 1, 194 614 1, 164 599 1, 149 659 1, 119 644 1, 74 674 1, 44 674 1, 29 689 1, 29 689 1</inkml:annotation>
  <inkml:annotation type="data">AGkcA4CABAAAAAAAHQIoJAMHRMABRTRIEQUBOBHyI7xACkgWgvwR9OPh8ver8CpLZICC/BX4VTxH
wTvPl53nn175soCCfwKl/Ahvufgj6/wR+M7+B/j+T8J/hL8t/lr9e/rz+ATf4BM/gH0=
</inkml:annotation>
  <inkml:annotation type="types">AAEBAQEBAQEBAQEBAQEBAQEBAQEBAQ==
</inkml:annotation>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5 9 405, 11 28 482, 15 39 503, 15 40 515, 16 39 315, 16 38 204, 15 31 204, 14 27 0</inkml:trace>
  <inkml:annotation type="path"> 29 0 1, 74 134 1, 164 419 1, 224 584 1, 224 599 1, 239 584 1, 239 569 1, 224 464 1, 209 404 1</inkml:annotation>
  <inkml:annotation type="data">AEQcA4CABAAAAAAAHQIYIgMHRMABRTRIEQUBOBHyI7xACiMJgsnN8y0AgnzfR8v06+Hggn8EHfwL
r+Vfn/gI39LfsL+AfQ==
</inkml:annotation>
  <inkml:annotation type="types">AAEBAQEBAQEB
</inkml:annotation>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4 6 564, 11 11 204,</inkml:trace>
  <inkml:annotation type="path"> 0 0 1, 59 89 1, 164 164 1</inkml:annotation>
  <inkml:annotation type="data">AC8cA4CABAAAAAAAHQIWFgMHRMABRTRIEQUBOBHyI7xACg4DgnjggnwUgn8Gmfww6A==
</inkml:annotation>
  <inkml:annotation type="types">AAEB
</inkml:annotation>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0 14 1, 104 74 1, 224 149 1</inkml:annotation>
  <inkml:annotation type="data">AC8cA4CABAAAAAAAHQIYFgMHRMABRTRIEQUBOBHyI7xACg4DgnxQgpyAgn8GHfw5yA==
</inkml:annotation>
  <inkml:annotation type="types">AAEB
</inkml:annotation>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14 9 495, 11 21 557, 10 29 580, 8 41 595, 6 49 584, 6 49 569, 6 50 569, 6 50 511, 6 50 511, 8 42 204, 10 37 0</inkml:trace>
  <inkml:annotation type="path"> 224 0 1, 209 134 1, 164 314 1, 149 434 1, 119 614 1, 89 734 1, 89 734 1, 89 749 1, 89 749 1, 89 749 1, 119 629 1, 149 554 1</inkml:annotation>
  <inkml:annotation type="data">AEscA4CABAAAAAAAHQIWKAMHRMABRTRIEQUBOBHyI7xACioMgvwF+BdysGCCfNzz48/LK+Xggn8F
hfwSP+M/l/DPn8Bfln8sfwKX+sg=
</inkml:annotation>
  <inkml:annotation type="types">AAEBAQEBAQEBAQEB
</inkml:annotation>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8 6 318, 15 5 283, 16 5 204, 17 6 204, 16 8 204, 15 9 0</inkml:trace>
  <inkml:annotation type="path"> 0 134 1, 119 89 1, 224 74 1, 239 74 1, 254 89 1, 239 119 1, 224 134 1</inkml:annotation>
  <inkml:annotation type="data">ADscA4CABAAAAAAAHQIYFAMHRMABRTRIEQUBOBHyI7xAChoHgnyX4WiC+b7cklCCfwLB/A0/49/Q
T+AfQA==
</inkml:annotation>
  <inkml:annotation type="types">AAEBAQEBAQ==
</inkml:annotation>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9 7 500, 22 6 486, 24 6 454, 29 13 204,</inkml:trace>
  <inkml:annotation type="path"> 0 134 1, 134 104 1, 329 89 1, 359 89 1, 434 194 1</inkml:annotation>
  <inkml:annotation type="data">ADocA4CABAAAAAAAHQIeFAMHRMABRTRIEQUBOBHyI7xAChkFgnzePr4Agvm+uT4ggn8FmfwXT+Cf
4CZA
</inkml:annotation>
  <inkml:annotation type="types">AAEBAQE=
</inkml:annotation>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8 17 314, 24 10 342, 32 7 379, 40 5 411, 44 6 449, 52 7 479, 61 11 505, 66 16 548, 67 25 584, 65 34 592, 61 41 596, 56 50 596, 54 50 589, 52 53 589, 50 53 560, 48 55 560, 47 55 496, 40 55 204, 37 54 0</inkml:trace>
  <inkml:annotation type="path"> 0 329 1, 119 254 1, 359 149 1, 479 104 1, 599 74 1, 659 89 1, 779 104 1, 914 164 1, 989 239 1, 1004 374 1, 974 509 1, 914 614 1, 839 749 1, 809 749 1, 779 794 1, 749 794 1, 719 824 1, 704 824 1, 599 824 1, 554 809 1</inkml:annotation>
  <inkml:annotation type="data">AF8cA4CABAAAAAAAHQIuKAMHRMABRTRIEQUBOBHyI7xACj4UgnyfJ8rz4nnz3bwT4fCC/CH4b3xO
OTw3Pn53NUCCfwKx/AkPze/g+Xz+Bvj/Dvnz8fxfh/8PfmX+Arf0oA==
</inkml:annotation>
  <inkml:annotation type="types">AAEBAQEBAQEBAQEBAQEBAQEBAQE=
</inkml:annotation>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12 10 437, 24 6 437, 26 6 416, 30 9 204, 30 12 204, 28 20 204, 25 27 204, 21 34 204, 14 45 204, 6 57 342, 4 64 505, 5 63 505, 11 56 508, 17 48 507, 23 38 489, 32 26 250, 41 15 204, 44 11 0</inkml:trace>
  <inkml:annotation type="path"> 44 224 1, 179 149 1, 359 89 1, 389 89 1, 449 134 1, 449 179 1, 419 299 1, 374 404 1, 314 509 1, 209 674 1, 89 854 1, 59 959 1, 74 944 1, 164 839 1, 254 719 1, 344 569 1, 479 389 1, 614 224 1, 659 164 1</inkml:annotation>
  <inkml:annotation type="data">AGEcA4CABAAAAAAAHQIkLAMHRMABRTRIEQUBOBHyI7xACkATgufBz6c87b2/Bz0cfCCC/AX4Nnjj
1Xie/l+G7s+Ign8EnfwSf+D/4Bj/gIwP3x+Fv4Ar55/A/8BP/wDN/AEI
</inkml:annotation>
  <inkml:annotation type="types">AAEBAQEBAQEBAQEBAQEBAQEBAQ==
</inkml:annotation>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6 56 497, 14 43 488, 21 34 470, 28 26 431, 34 17 289, 41 4 204, 43 0 0</inkml:trace>
  <inkml:annotation type="path"> 0 944 1, 89 839 1, 209 644 1, 314 509 1, 419 389 1, 509 254 1, 614 59 1, 644 0 1</inkml:annotation>
  <inkml:annotation type="data">AEEcA4CABAAAAAAAHQIkLgMHRMABRTRIEQUBOBHyI7xACiAIgnwZVnuC/MX5x+HxL5+Ygn8FjfwW
z8/4P/Wf5W/aYA==
</inkml:annotation>
  <inkml:annotation type="types">AAEBAQEBAQE=
</inkml:annotation>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7 10 400, 15 5 414, 22 5 204, 22 6 204, 22 8 0</inkml:trace>
  <inkml:annotation type="path"> 0 209 1, 104 149 1, 224 74 1, 329 74 1, 329 89 1, 329 119 1</inkml:annotation>
  <inkml:annotation type="data">AD0cA4CABAAAAAAAHQIaFgMHRMABRTRIEQUBOBHyI7xAChwGgnxS/GCC/AH4JvqQgn8ECfwPT/AU
v8BEfwD6
</inkml:annotation>
  <inkml:annotation type="types">AAEBAQEB
</inkml:annotation>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11 11 521, 13 23 574, 14 37 597, 12 47 608, 10 59 609, 8 75 604, 6 87 567, 5 88 204, 5 87 204, 4 82 0</inkml:trace>
  <inkml:annotation type="path"> 119 0 1, 164 164 1, 194 344 1, 209 554 1, 179 704 1, 149 884 1, 119 1124 1, 89 1304 1, 74 1319 1, 74 1304 1, 59 1229 1</inkml:annotation>
  <inkml:annotation type="data">AEgcA4CABAAAAAAAHQIYOAMHRMABRTRIEQUBOBHyI7xACicLgvk929Elgn1TPOePP175gn8F7fwU
b+Ift+n4fxL/AuP8DdfwD6A=
</inkml:annotation>
  <inkml:annotation type="types">AAEBAQEBAQEBAQE=
</inkml:annotation>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10 10 322, 8 26 452, 6 39 490, 4 53 525, 4 51 204, 9 38 204, 12 32 204, 17 24 240, 24 16 271, 30 11 367, 36 10 615, 37 12 615, 37 20 630, 37 28 644, 38 40 662, 39 60 663, 39 74 658, 41 86 652, 42 99 629, 43 112 600, 43 126 354, 43 137 204,</inkml:trace>
  <inkml:annotation type="path"> 164 0 1, 149 149 1, 119 389 1, 89 584 1, 59 794 1, 59 764 1, 134 569 1, 179 479 1, 254 359 1, 359 239 1, 449 164 1, 539 149 1, 554 179 1, 554 299 1, 554 419 1, 569 599 1, 584 899 1, 584 1109 1, 614 1289 1, 629 1484 1, 644 1679 1, 644 1889 1, 644 2054 1</inkml:annotation>
  <inkml:annotation type="data">AGkcA4CABAAAAAAAHQIkTgMHRMABRTRIEQUBOBHyI7xACkgXgvq+2metzK91FyqAgn0fB2fgX6/i
1zxz4Hj5Ph2J0IJ/AtH8Ay/p3v8DW/wLM/Fnv8zfwAp/Aav4Cvj8D/DfwP8P8BL/qQA=
</inkml:annotation>
  <inkml:annotation type="types">AAEBAQEBAQEBAQEBAQEBAQEBAQEBAQE=
</inkml:annotation>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9 8 431, 10 21 487, 10 35 525, 10 50 546, 9 57 546, 8 71 526, 6 81 508, 4 84 0</inkml:trace>
  <inkml:annotation type="path"> 134 0 1, 134 119 1, 149 314 1, 149 524 1, 149 749 1, 134 854 1, 119 1064 1, 89 1214 1, 59 1259 1</inkml:annotation>
  <inkml:annotation type="data">AEMcA4CABAAAAAAAHQIWNgMHRMABRTRIEQUBOBHyI7xACiIJgvm+eVVAgnyepPl+Lz8Ygn8EhfwO
n+CfwP+D/wbn8Fcg
</inkml:annotation>
  <inkml:annotation type="types">AAEBAQEBAQEB
</inkml:annotation>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6 17 407, 13 12 437, 22 7 479, 29 6 480, 30 6 469, 31 6 446, 31 6 407, 31 6 204, 31 5 204, 26 2 0</inkml:trace>
  <inkml:annotation type="path"> 0 314 1, 89 254 1, 194 179 1, 329 104 1, 434 89 1, 449 89 1, 464 89 1, 464 89 1, 464 89 1, 464 74 1, 389 29 1</inkml:annotation>
  <inkml:annotation type="data">AEgcA4CABAAAAAAAHQIeGgMHRMABRTRIEQUBOBHyI7xACicLgnwTN+FT2IL8HfhevEF0gn8EJfwO
v9n43+37fwL/AFv8A9fwD6A=
</inkml:annotation>
  <inkml:annotation type="types">AAEBAQEBAQEBAQE=
</inkml:annotation>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6 7 494, 7 15 530, 9 22 575, 11 24 555, 15 24 546, 15 24 546, 21 19 493, 22 17 0</inkml:trace>
  <inkml:annotation type="path"> 89 0 1, 89 104 1, 104 224 1, 134 329 1, 164 359 1, 224 359 1, 224 359 1, 314 284 1, 329 254 1</inkml:annotation>
  <inkml:annotation type="data">AEIcA4CABAAAAAAAHQIYHAMHRMABRTRIEQUBOBHyI7xACiEJgvg+GRnn4PaCfFL7174Agn8FgfwT
z835n+r5vyf/BKo=
</inkml:annotation>
  <inkml:annotation type="types">AAEBAQEBAQEB
</inkml:annotation>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8 6 524, 19 5 318, 20 6 318, 20 7 204, 17 14 204,</inkml:trace>
  <inkml:annotation type="path"> 0 104 1, 119 89 1, 284 74 1, 299 89 1, 299 104 1, 254 209 1</inkml:annotation>
  <inkml:annotation type="data">ADwcA4CABAAAAAAAHQIaFgMHRMABRTRIEQUBOBHyI7xAChsGgnyc+m9Agvi+Vj4Agn8F+fwkz/AQ
H7J/ZAA=
</inkml:annotation>
  <inkml:annotation type="types">AAEBAQEB
</inkml:annotation>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8 5 508, 20 10 537, 27 12 533, 31 17 204, 30 19 204, 28 22 0</inkml:trace>
  <inkml:annotation type="path"> 0 29 1, 119 74 1, 299 149 1, 404 179 1, 464 254 1, 449 284 1, 419 329 1</inkml:annotation>
  <inkml:annotation type="data">AD4cA4CABAAAAAAAHQIeGgMHRMABRTRIEQUBOBHyI7xACh0HgnyePffdgsmd52CCfwW5/BUf4n/g
W/+Bdv4B9A==
</inkml:annotation>
  <inkml:annotation type="types">AAEBAQEBAQ==
</inkml:annotation>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9 8 528, 19 6 537, 27 5 467, 27 5 467, 27 6 356, 20 9 204, 18 9 0</inkml:trace>
  <inkml:annotation type="path"> 0 164 1, 134 119 1, 284 89 1, 404 74 1, 404 74 1, 404 89 1, 299 134 1, 269 134 1</inkml:annotation>
  <inkml:annotation type="data">AEAcA4CABAAAAAAAHQIcFAMHRMABRTRIEQUBOBHyI7xACh8IgnzTflfH6IL6vwDJJnSCfwYJ/Bef
6D/OH7D/G/5N
</inkml:annotation>
  <inkml:annotation type="types">AAEBAQEBAQE=
</inkml:annotation>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10 21 394, 21 15 426, 34 12 461, 41 9 464, 49 7 466, 50 8 466, 51 7 466, 52 7 465, 52 7 465, 52 5 414, 52 4 313, 48 3 0</inkml:trace>
  <inkml:annotation type="path"> 0 389 1, 149 314 1, 314 224 1, 509 179 1, 614 134 1, 734 104 1, 749 119 1, 764 104 1, 779 104 1, 779 104 1, 779 74 1, 779 59 1, 719 44 1</inkml:annotation>
  <inkml:annotation type="data">AEUcA4CABAAAAAAAHQIoHAMHRMABRTRIEQUBOBHyI7xACiQNgn0TPhnxlPKC/DH4jvE5sbCCfwPx
/A3PPxLdWfkv8k/wEaA=
</inkml:annotation>
  <inkml:annotation type="types">AAEBAQEBAQEBAQEBAQ==
</inkml:annotation>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8 14 467, 14 11 489, 21 8 501, 28 7 514, 38 6 556, 39 6 556, 43 10 643, 42 11 643, 38 17 630, 32 23 550, 26 27 472, 15 33 204, 13 34 0</inkml:trace>
  <inkml:annotation type="path"> 0 299 1, 119 209 1, 209 164 1, 314 119 1, 419 104 1, 569 89 1, 584 89 1, 644 149 1, 629 164 1, 569 254 1, 479 344 1, 389 404 1, 224 494 1, 194 509 1</inkml:annotation>
  <inkml:annotation type="data">AFAcA4CABAAAAAAAHQIkHgMHRMABRTRIEQUBOBHyI7xACi8OgnybHPn577r38wCC/Bn4Z4xPHfTc
9oJ/BRX8Ev/TPw9+Of0l+k/v/NefwDD+ZA==
</inkml:annotation>
  <inkml:annotation type="types">AAEBAQEBAQEBAQEBAQE=
</inkml:annotation>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8 7 338, 8 21 401, 8 34 444, 7 50 464, 6 62 470, 6 74 468, 7 74 204, 8 72 204,</inkml:trace>
  <inkml:annotation type="path"> 119 0 1, 119 104 1, 119 314 1, 119 509 1, 104 749 1, 89 929 1, 89 1109 1, 104 1109 1, 119 1079 1</inkml:annotation>
  <inkml:annotation type="data">AEMcA4CABAAAAAAAHQISMgMHRMABRTRIEQUBOBHyI7xACiIJgvk+UqQAgnxfFeeX26CCfwMR/Ahf
4N/Cf4B+X+A8f4D0
</inkml:annotation>
  <inkml:annotation type="types">AAEBAQEBAQEB
</inkml:annotation>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6 10 475, 8 20 489, 9 32 503, 10 47 514, 10 61 518, 11 72 446, 11 74 0</inkml:trace>
  <inkml:annotation type="path"> 14 0 1, 89 149 1, 119 299 1, 134 479 1, 149 704 1, 149 914 1, 164 1079 1, 164 1109 1</inkml:annotation>
  <inkml:annotation type="data">ADscA4CABAAAAAAAHQIWMgMHRMABRTRIEQUBOBHyI7xAChoIgp47VlCCfQzl786CfwU1/BP7vx/n
3+B0QA==
</inkml:annotation>
  <inkml:annotation type="types">AAEBAQEBAQE=
</inkml:annotation>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21 11 452, 20 24 484, 18 36 508, 16 51 561, 14 65 574, 11 72 586, 9 81 543, 11 79 544, 16 72 546, 22 66 548, 28 62 546, 38 57 545, 41 57 594, 41 58 614, 38 66 624, 33 71 627, 25 81 630, 17 91 630, 11 96 607, 7 97 464, 4 95 204, 0 91 0</inkml:trace>
  <inkml:annotation type="path"> 314 0 1, 314 164 1, 299 359 1, 269 539 1, 239 764 1, 209 974 1, 164 1079 1, 134 1214 1, 164 1184 1, 239 1079 1, 329 989 1, 419 929 1, 569 854 1, 614 854 1, 614 869 1, 569 989 1, 494 1064 1, 374 1214 1, 254 1364 1, 164 1439 1, 104 1454 1, 59 1424 1, 0 1364 1</inkml:annotation>
  <inkml:annotation type="data">AGIcA4CABAAAAAAAHQIkPAMHRMABRTRIEQUBOBHyI7xACkEXgvwd+D7SzxyPHx97vWZKgn1ZeX48
+v3MvqfF309+e6CCfwTZ/BFvy/h78a38p/jyPM/JH4f+n43fwn+1f2f+VA==
</inkml:annotation>
  <inkml:annotation type="types">AAEBAQEBAQEBAQEBAQEBAQEBAQEBAQE=
</inkml:annotation>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29 10 467, 28 23 470, 27 32 449, 27 32 204, 28 30 204, 34 20 204, 40 15 237, 44 14 219, 43 16 204, 34 26 204, 26 31 204, 15 38 204, 5 44 278, 5 44 278, 5 43 333, 5 43 357, 12 37 391, 19 32 434, 27 29 474, 41 23 514, 49 21 538, 56 21 558, 57 21 558, 59 23 609, 59 23 623, 54 30 614, 49 34 530, 38 40 256, 31 46 204, 28 46 204, 25 47 0</inkml:trace>
  <inkml:annotation type="path"> 419 0 1, 434 149 1, 419 344 1, 404 479 1, 404 479 1, 419 449 1, 509 299 1, 599 224 1, 659 209 1, 644 239 1, 509 389 1, 389 464 1, 224 569 1, 74 659 1, 74 659 1, 74 644 1, 74 644 1, 179 554 1, 284 479 1, 404 434 1, 614 344 1, 734 314 1, 839 314 1, 854 314 1, 884 344 1, 884 344 1, 809 449 1, 734 509 1, 569 599 1, 464 689 1, 419 689 1, 374 704 1</inkml:annotation>
  <inkml:annotation type="data">AIgBHAOAgAQAAAAAAB0CKiYDB0TAAUU0SBEFATgR8iO8QApnIIL8OfhvUnpvv5Z2fQfEnwfDfhm+
3w+PAIJ9HPPz78vrxz5PeX4bPhmd8Yzfi7j4YIJ/BRX8FC/hX+Apf4DOfib8l8/AR+ePzz+UvxH9
HzdfgXz+DfyV+L/wn+e/4Bh/gKD8mfwD6A==
</inkml:annotation>
  <inkml:annotation type="types">AAEBAQEBAQEBAQEBAQEBAQEBAQEBAQEBAQEBAQEBAQE=
</inkml:annotation>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9 11 563, 8 19 563, 6 26 500, 2 37 204,</inkml:trace>
  <inkml:annotation type="path"> 134 0 1, 134 164 1, 119 284 1, 89 389 1, 29 554 1</inkml:annotation>
  <inkml:annotation type="data">ADUcA4CABAAAAAAAHQIWIgMERTRIEQUBOBHyI7xAChcFgvm+e3SCfV2+AIJ/BpX8Gl/mP+AtwA==
</inkml:annotation>
  <inkml:annotation type="types">AAEBAQE=
</inkml:annotation>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000000"/>
    </inkml:brush>
  </inkml:definitions>
  <inkml:trace contextRef="#ctx0" brushRef="#br0"> 5 10 366, 7 28 385, 8 44 421, 8 56 435, 8 70 440, 9 82 445, 7 86 205, 6 85 204, 2 76 204,</inkml:trace>
  <inkml:annotation type="path"> 59 0 1, 74 149 1, 104 419 1, 119 659 1, 119 839 1, 119 1049 1, 134 1229 1, 104 1289 1, 89 1274 1, 29 1139 1</inkml:annotation>
  <inkml:annotation type="data">AEEcA4CABAAAAAAAHQIUOAMERTRIEQUBOBHyI7xACiMKgvHZanZ0gn0fJvnN+X38oIJ/A4H8DN/g
b8I/O/gM/+AwoA==
</inkml:annotation>
  <inkml:annotation type="types">AAEBAQEBAQEBAQ==
</inkml:annotation>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4 32 310, 10 39 322, 18 50 338, 21 56 347, 24 62 359, 27 64 467, 28 64 480, 32 61 493, 36 54 497, 41 46 503, 46 39 507, 48 35 507, 54 29 508, 58 22 509, 63 18 508, 66 13 510, 70 9 511, 73 6 520, 76 3 514, 79 1 204,</inkml:trace>
  <inkml:annotation type="path"> 0 434 1, 59 479 1, 149 584 1, 269 749 1, 314 839 1, 359 929 1, 404 959 1, 419 959 1, 479 914 1, 539 809 1, 614 689 1, 689 584 1, 719 524 1, 809 434 1, 869 329 1, 944 269 1, 989 194 1, 1049 134 1, 1094 89 1, 1139 44 1, 1184 14 1</inkml:annotation>
  <inkml:annotation type="data">AFQcA4CABAAAAAAAHQJKQAMHRMABRTRIEQUBOBGcRRhBCjMVgnjM9m8R3xs2UIL8Pfhnx49vO982
c28siIJ/AqH8Cc+Pj5+pP1G+fN8xvL8n4D/gUUA=
</inkml:annotation>
  <inkml:annotation type="types">AAEBAQEBAQEBAQEBAQEBAQEBAQEB
</inkml:annotation>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7 6 543, 19 11 525, 22 17 204, 22 18 204,</inkml:trace>
  <inkml:annotation type="path"> 0 29 1, 104 89 1, 284 164 1, 329 254 1, 329 269 1</inkml:annotation>
  <inkml:annotation type="data">ADkcA4CABAAAAAAAHQIaGgMHRMABRTRIEQUBOBHyI7xAChgFgnxevn6AgsyT2IJ/BkX8Gj/wKH/A
swA=
</inkml:annotation>
  <inkml:annotation type="types">AAEBAQE=
</inkml:annotation>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0 0 1, 164 119 1, 344 239 1</inkml:annotation>
  <inkml:annotation type="data">ACUcA4CABAAAAAAAHQIcGAMHRMABRTRIERHyI7xACgcDgn1QgnyA
</inkml:annotation>
  <inkml:annotation type="types">AAEB
</inkml:annotation>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0 74 1, 104 89 1, 224 104 1</inkml:annotation>
  <inkml:annotation type="data">AC8cA4CABAAAAAAAHQIYEgMHRMABRTRIEQUBOBHyI7xACg4DgnxQgvXkgn8FAfww6A==
</inkml:annotation>
  <inkml:annotation type="types">AAEB
</inkml:annotation>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26 9 503, 25 22 577, 26 32 581, 28 39 583, 33 45 583, 39 49 583, 46 57 610, 46 57 610, 44 60 619, 37 63 614, 28 67 607, 19 72 579, 12 73 550, 5 70 204, 4 68 204, 3 63 0</inkml:trace>
  <inkml:annotation type="path"> 419 0 1, 389 134 1, 374 329 1, 389 479 1, 419 584 1, 494 674 1, 584 734 1, 689 854 1, 689 854 1, 659 899 1, 554 944 1, 419 1004 1, 284 1079 1, 179 1094 1, 74 1049 1, 59 1019 1, 44 944 1</inkml:annotation>
  <inkml:annotation type="data">AFccA4CABAAAAAAAHQImMgMHRMABRTRIEQUBOBHyI7xACjYRgvw5+IZk5J8e+9Y+AIJ83jvbvj5e
JPPmdIJ/BaX8Ef/nHdfhr8N/N+Ad/B9/gV/+BmP4B9A=
</inkml:annotation>
  <inkml:annotation type="types">AAEBAQEBAQEBAQEBAQEBAQE=
</inkml:annotation>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11 29 204, 8 42 283, 6 55 333, 6 65 475, 6 65 477, 9 66 481, 10 66 481, 18 58 484, 22 50 481, 27 38 471, 28 30 464, 28 23 452, 26 14 407, 23 7 353, 19 4 256, 17 4 204, 12 8 204,</inkml:trace>
  <inkml:annotation type="path"> 194 254 1, 164 434 1, 119 629 1, 89 824 1, 89 974 1, 89 974 1, 134 989 1, 149 989 1, 269 869 1, 329 749 1, 404 569 1, 419 449 1, 419 344 1, 389 209 1, 344 104 1, 284 59 1, 254 59 1, 179 119 1</inkml:annotation>
  <inkml:annotation type="data">AFgcA4CABAAAAAAAHQIcLgMHRMABRTRIEQUBOBHyI7xACjcSgvu/AdmOb8XmebtudIL8De479Mvy
vPibnjnggn8A+ft/8P/pz9+5558Px89/if5/x3+PvyYA
</inkml:annotation>
  <inkml:annotation type="types">AAEBAQEBAQEBAQEBAQEBAQEB
</inkml:annotation>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10 7 495, 22 8 495, 28 7 496, 35 6 493, 35 6 582, 33 9 582, 28 24 593, 25 35 597, 21 50 600, 18 62 600, 14 76 585, 12 85 571, 10 97 551, 11 105 487, 12 109 0</inkml:trace>
  <inkml:annotation type="path"> 0 89 1, 149 104 1, 329 119 1, 419 104 1, 524 89 1, 524 89 1, 494 134 1, 419 359 1, 374 524 1, 314 749 1, 269 929 1, 209 1139 1, 179 1274 1, 149 1454 1, 164 1574 1, 179 1634 1</inkml:annotation>
  <inkml:annotation type="data">AFEcA4CABAAAAAAAHQIgQAMHRMABRTRIEQUBOBHyI7xACjAQgn0Z8M+Pe5ZccIL4PbU59nnx3PfP
PkCCfwWF/BYc8/pz9L/V8d7+A58P49/gjMA=
</inkml:annotation>
  <inkml:annotation type="types">AAEBAQEBAQEBAQEBAQEBAQ==
</inkml:annotation>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5 75 290, 17 78 307, 21 79 326, 26 79 363, 28 78 363, 35 73 398, 39 69 414, 41 63 428, 45 53 453, 48 42 455, 50 32 469, 50 28 472, 50 17 477, 48 12 478, 44 6 477, 39 2 453, 35 2 429, 31 4 405, 23 11 388, 21 14 367, 17 22 363, 14 26 363, 13 29 362, 11 36 362, 9 41 362, 8 45 360, 6 55 362, 4 68 365, 4 74 370, 5 79 387, 6 83 399, 12 87 417, 17 88 422, 23 87 426, 34 84 427, 39 81 425, 45 76 407, 51 71 362, 54 70 362, 58 66 250, 62 63 204, 67 59 204, 72 55 0</inkml:trace>
  <inkml:annotation type="path"> 0 1094 1, 74 1124 1, 254 1169 1, 314 1184 1, 389 1184 1, 419 1169 1, 524 1094 1, 584 1034 1, 614 944 1, 674 794 1, 719 629 1, 749 479 1, 749 419 1, 749 254 1, 719 179 1, 659 89 1, 584 29 1, 524 29 1, 464 59 1, 344 164 1, 314 209 1, 254 329 1, 209 389 1, 194 434 1, 164 539 1, 134 614 1, 119 674 1, 89 824 1, 59 1019 1, 59 1109 1, 74 1184 1, 89 1244 1, 179 1304 1, 254 1319 1, 344 1304 1, 509 1259 1, 584 1214 1, 674 1139 1, 764 1064 1, 809 1049 1, 869 989 1, 929 944 1, 1004 884 1, 1079 824 1</inkml:annotation>
  <inkml:annotation type="data">AI8BHAOAgAQAAAAAAB0COkIDCUSA4MIHRTRIEQUBOBHM1u9ACmwsgnr4vlnfXdy3W7Y8/BsypWR6
s9fDHYiC/O35zm2+Zvmz4Pj+C54z159eb42/Bz47Xd1rx2UAgn8CUfwIPn4I/F/4q/Be/V+E/s+v
PO/hM+Lz+BvFjfEz7Pfwffe9/Av4b/H37F/NH5A/gH0=
</inkml:annotation>
  <inkml:annotation type="types">AAEBAQEBAQEBAQEBAQEBAQEBAQEBAQEBAQEBAQEBAQEBAQEBAQEBAQEBAQE=
</inkml:annotation>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7 5 295, 10 5 204, 11 4 204,</inkml:trace>
  <inkml:annotation type="path"> 0 59 1, 104 74 1, 149 74 1, 164 59 1</inkml:annotation>
  <inkml:annotation type="data">ADMcA4CABAAAAAAAHQIWFAMHRMABRTRIEQUBOBHyI7xAChIEgnxedILx20CCfwJl/A9P6aA=
</inkml:annotation>
  <inkml:annotation type="types">AAEBAQ==
</inkml:annotation>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26 7 427, 17 20 463, 10 31 475, 4 41 204, 4 41 0</inkml:trace>
  <inkml:annotation type="path"> 464 0 1, 389 104 1, 254 299 1, 149 464 1, 59 614 1, 59 614 1</inkml:annotation>
  <inkml:annotation type="data">AD4cA4CABAAAAAAAHQIeJAMHRMABRTRIEQUBOBHyI7xACh0GgvxF+LfOT4CCfF8G36SCfwR1/A+f
4V/gRv81AA==
</inkml:annotation>
  <inkml:annotation type="types">AAEBAQEB
</inkml:annotation>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9 18 517, 23 14 560, 35 10 574, 48 6 573, 50 7 553, 51 6 553, 53 7 519, 54 5 519, 55 5 475, 56 5 240, 55 4 240, 55 4 204, 52 3 0</inkml:trace>
  <inkml:annotation type="path"> 0 299 1, 134 269 1, 344 209 1, 524 149 1, 719 89 1, 749 104 1, 764 89 1, 794 104 1, 809 74 1, 824 74 1, 839 74 1, 824 59 1, 824 59 1, 779 44 1</inkml:annotation>
  <inkml:annotation type="data">AFMcA4CABAAAAAAAHQIqGgMHRMABRTRIEQUBOBHyI7xACjIOgnzetn12U2dAgvwZ+EdPW53FlIJ/
Bd38FM/h/8B/gv8Gfin8Ufj3+AY/4C6/Fv8Aag==
</inkml:annotation>
  <inkml:annotation type="types">AAEBAQEBAQEBAQEBAQE=
</inkml:annotation>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5 13 385, 7 31 444, 8 43 478, 9 59 501, 9 72 503, 9 87 493, 9 94 489, 9 102 434, 8 103 285, 7 103 204, 7 102 204, 5 97 204,</inkml:trace>
  <inkml:annotation type="path"> 44 0 1, 74 194 1, 104 464 1, 119 644 1, 134 884 1, 134 1079 1, 134 1304 1, 134 1409 1, 134 1529 1, 119 1544 1, 104 1544 1, 104 1529 1, 74 1454 1</inkml:annotation>
  <inkml:annotation type="data">AEgcA4CABAAAAAAAHQIWPgMHRMABRTRIEQUBOBHyI7xACicNguVVFTSCfd6+Hx3Plnx2+YJ/A838
C4/hf6/wf9vwfkv9Q/mz9DA=
</inkml:annotation>
  <inkml:annotation type="types">AAEBAQEBAQEBAQEBAQ==
</inkml:annotation>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5 10 354, 6 21 365, 7 29 204, 7 29 204, 10 24 0</inkml:trace>
  <inkml:annotation type="path"> 59 0 1, 74 149 1, 89 314 1, 104 434 1, 104 434 1, 149 359 1</inkml:annotation>
  <inkml:annotation type="data">ADscA4CABAAAAAAAHQIWHgMHRMABRTRIEQUBOBHyI7xAChoGgvHS8IJ9E78vsIJ/A1H8DJ/wB7/A
E38A+g==
</inkml:annotation>
  <inkml:annotation type="types">AAEBAQEB
</inkml:annotation>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6 7 470, 8 18 449, 9 19 204, 9 18 204, 14 6 204,</inkml:trace>
  <inkml:annotation type="path"> 59 0 1, 89 104 1, 119 269 1, 134 284 1, 134 269 1, 209 89 1</inkml:annotation>
  <inkml:annotation type="data">ADscA4CABAAAAAAAHQIYGgMHRMABRTRIEQUBOBHyI7xAChoGgvGrfQCCfF4+nfrAgn8FIfwV3/AU
v8BnAA==
</inkml:annotation>
  <inkml:annotation type="types">AAEBAQEB
</inkml:annotation>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5 7 384, 8 14 204, 10 14 204, 10 13 204,</inkml:trace>
  <inkml:annotation type="path"> 44 0 1, 74 104 1, 119 209 1, 149 209 1, 149 194 1</inkml:annotation>
  <inkml:annotation type="data">ADUcA4CABAAAAAAAHQIWGAMHRMABRTRIEQUBOBHyI7xAChQFguWXQIJ8T46Agn8Dyfwab/AJgA==
</inkml:annotation>
  <inkml:annotation type="types">AAEBAQE=
</inkml:annotation>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6 7 521, 9 20 494, 11 29 0</inkml:trace>
  <inkml:annotation type="path"> 59 0 1, 89 104 1, 134 299 1, 164 434 1</inkml:annotation>
  <inkml:annotation type="data">ADUcA4CABAAAAAAAHQIWHgMHRMABRTRIEQUBOBHyI7xAChQEgvGygIJ8XweQgn8F7fwZb/BRYA==
</inkml:annotation>
  <inkml:annotation type="types">AAEBAQ==
</inkml:annotation>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10 450, 7 21 487, 8 33 507, 6 40 531, 7 39 540, 12 32 535, 18 25 529, 24 19 524, 29 13 514, 37 8 511, 39 8 501, 40 7 501, 41 8 482, 42 8 482, 42 8 460, 42 10 423, 40 18 412, 36 25 412, 29 33 417, 21 41 445, 15 46 472, 15 47 390, 15 47 390, 22 44 318, 28 40 233, 38 36 204, 38 36 204,</inkml:trace>
  <inkml:annotation type="path"> 44 0 1, 89 149 1, 104 314 1, 119 494 1, 89 599 1, 104 584 1, 179 479 1, 269 374 1, 359 284 1, 434 194 1, 554 119 1, 584 119 1, 599 104 1, 614 119 1, 629 119 1, 629 119 1, 629 149 1, 599 269 1, 539 374 1, 434 494 1, 314 614 1, 224 689 1, 224 704 1, 224 704 1, 329 659 1, 419 599 1, 569 539 1, 569 539 1</inkml:annotation>
  <inkml:annotation type="data">AG4cA4CABAAAAAAAHQIkJgMHRMABRTRIEQUBOBHyI7xACk0cguNd54i8+GlbvbnwPivj6YJ9Env5
fhRPVys+Cx3ze14Agn8E0fwQ/+B/H4D/ANnv4vj+j8F/gr8I/gP8MfV6/CV/X/6I/Ov3/lT8PA==
</inkml:annotation>
  <inkml:annotation type="types">AAEBAQEBAQEBAQEBAQEBAQEBAQEBAQEBAQEBAQ==
</inkml:annotation>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5 18 397, 7 30 486, 9 41 538, 10 42 503, 11 41 494, 17 28 491, 23 17 491, 28 10 494, 34 6 501, 39 7 502, 38 10 503, 35 17 507, 30 24 517, 21 35 531, 13 44 531, 13 44 446, 15 44 442, 23 39 435, 33 32 360, 40 27 204, 41 23 0</inkml:trace>
  <inkml:annotation type="path"> 59 149 1, 74 269 1, 104 449 1, 134 614 1, 149 629 1, 164 614 1, 254 419 1, 344 254 1, 419 149 1, 509 89 1, 584 104 1, 569 149 1, 524 254 1, 449 359 1, 314 524 1, 194 659 1, 194 659 1, 224 659 1, 344 584 1, 494 479 1, 599 404 1, 614 344 1</inkml:annotation>
  <inkml:annotation type="data">AGIcA4CABAAAAAAAHQIkIgMHRMABRTRIEQUBOBHyI7xACkEWgvHYr0svw7vmfJnwZ34Qgvo3xfp3
7c8c9Z4eN+d73ICCfwP9/Apv4v/Sf4Y+DnPHwufB4/AP6P/Q3fzb+h/yKA==
</inkml:annotation>
  <inkml:annotation type="types">AAEBAQEBAQEBAQEBAQEBAQEBAQEBAQ==
</inkml:annotation>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5 650, 26 14 639, 26 25 626, 24 33 610, 21 46 567, 20 47 567, 19 48 567, 18 56 564, 19 58 558, 24 65 554, 30 70 551, 35 76 524, 37 84 505, 36 93 498, 33 100 517, 27 105 534, 20 109 562, 12 111 582, 6 109 587, 6 105 546, 11 92 502, 18 81 437, 26 68 331, 32 60 331, 44 48 204, 55 33 204, 60 29 0</inkml:trace>
  <inkml:annotation type="path"> 194 0 1, 314 74 1, 389 209 1, 389 374 1, 359 494 1, 314 689 1, 299 704 1, 284 719 1, 269 839 1, 284 869 1, 359 974 1, 449 1049 1, 524 1139 1, 554 1259 1, 539 1394 1, 494 1499 1, 404 1574 1, 299 1634 1, 179 1664 1, 89 1634 1, 89 1574 1, 164 1379 1, 269 1214 1, 389 1019 1, 479 899 1, 659 719 1, 824 494 1, 899 434 1</inkml:annotation>
  <inkml:annotation type="data">AHIcA4CABAAAAAAAHQIqQgMHRMABRTRIEQUBOBHyI7xAClEcgvu9997cM8S97vbc+D1k34L8IIJ6
8Z319r4vh9bMm7d878+b689+oIJ/B/H8IH738N/jp3uT8K/J9n4Y36vl/Af5B7+D/xv+uP3H+4v4
B9A=
</inkml:annotation>
  <inkml:annotation type="types">AAEBAQEBAQEBAQEBAQEBAQEBAQEBAQEBAQEBAQ==
</inkml:annotation>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6 11 437, 6 29 489, 6 45 580, 7 58 584, 7 70 568, 7 89 526, 8 100 458, 8 112 204, 9 121 0</inkml:trace>
  <inkml:annotation type="path"> 89 0 1, 89 164 1, 89 434 1, 89 674 1, 104 869 1, 104 1049 1, 104 1334 1, 119 1499 1, 119 1679 1, 134 1814 1</inkml:annotation>
  <inkml:annotation type="data">AEYcA4CABAAAAAAAHQIURgMHRMABRTRIEQUBOBHyI7xACiUKgvg+ElSwgn1fFvb8Xyzogn8EnfwP
P+Mv0n+Dfwz+Gf4BZ/JA
</inkml:annotation>
  <inkml:annotation type="types">AAEBAQEBAQEBAQ==
</inkml:annotation>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6 8 485, 8 18 501, 8 28 532, 6 36 531, 4 50 443, 4 49 204, 5 47 204, 8 39 204, 12 33 209, 18 28 372, 24 23 444, 31 23 334, 30 23 263, 25 28 204, 22 30 0</inkml:trace>
  <inkml:annotation type="path"> 44 0 1, 89 119 1, 119 269 1, 119 419 1, 89 539 1, 59 749 1, 59 734 1, 74 704 1, 119 584 1, 179 494 1, 269 419 1, 359 344 1, 464 344 1, 449 344 1, 374 419 1, 329 449 1</inkml:annotation>
  <inkml:annotation type="data">AFccA4CABAAAAAAAHQIeJgMHRMABRTRIEQUBOBHyI7xACjYQguLusmTE+XzggnyY34PwHfhyPT10
gn8FXfwUf+AvxL+k/4AT/gMJ6/gCD9N/wCj+Mvs/gAc=
</inkml:annotation>
  <inkml:annotation type="types">AAEBAQEBAQEBAQEBAQEBAQ==
</inkml:annotation>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18 93 307, 28 91 326, 41 85 357, 46 79 390, 49 74 409, 52 68 426, 53 64 426, 55 60 451, 56 49 466, 57 38 477, 55 24 488, 52 18 490, 47 9 490, 45 6 490, 40 3 489, 36 2 487, 32 3 480, 27 7 471, 25 11 462, 16 22 451, 14 25 439, 12 32 439, 11 37 436, 8 44 436, 8 50 434, 5 56 434, 5 60 432, 3 70 428, 3 78 423, 2 85 423, 2 89 422, 4 98 432, 6 104 438, 9 108 446, 16 110 462, 18 110 462, 23 109 465, 35 101 477, 40 96 480, 46 91 478, 48 88 449, 55 81 353, 58 79 353, 61 78 204, 65 75 204,</inkml:trace>
  <inkml:annotation type="path"> 224 1394 1, 269 1394 1, 419 1364 1, 614 1274 1, 689 1184 1, 734 1109 1, 779 1019 1, 794 959 1, 824 899 1, 839 734 1, 854 569 1, 824 359 1, 779 269 1, 704 134 1, 674 89 1, 599 44 1, 539 29 1, 479 44 1, 404 104 1, 374 164 1, 239 329 1, 209 374 1, 179 479 1, 164 554 1, 119 659 1, 119 749 1, 74 839 1, 74 899 1, 44 1049 1, 44 1169 1, 29 1274 1, 29 1334 1, 59 1469 1, 89 1559 1, 134 1619 1, 239 1649 1, 269 1649 1, 344 1634 1, 524 1514 1, 599 1439 1, 689 1364 1, 719 1319 1, 824 1214 1, 869 1184 1, 914 1169 1, 974 1124 1</inkml:annotation>
  <inkml:annotation type="data">AJMBHAOAgAQAAAAAAB0COFADCUSA4MIHRTRIEQUBOBHM1u9ACnAugvwF9vxc+XWyu3edi8+P4k3n
eblmJ498+L4559eUgv09+n98pcfG78nfgZnHxfL43K34NvfXd3b8fGefU0CCfwKV/Akv2Z+Ad/A/
4W+ny+fVvvW37O83N2+r9XnPk/AvPm+f3+G/zX+pP4AP/gA4
</inkml:annotation>
  <inkml:annotation type="types">AAEBAQEBAQEBAQEBAQEBAQEBAQEBAQEBAQEBAQEBAQEBAQEBAQEBAQEBAQEBAQ==
</inkml:annotation>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8 6 490, 15 7 467, 18 11 204, 16 13 204, 13 15 0</inkml:trace>
  <inkml:annotation type="path"> 0 44 1, 119 89 1, 224 104 1, 269 164 1, 239 194 1, 194 224 1</inkml:annotation>
  <inkml:annotation type="data">ADocA4CABAAAAAAAHQIYGAMHRMABRTRIEQUBOBHyI7xAChkGgnyXz7qC43mggn8FcfwXP/AYv8B5
fwD6
</inkml:annotation>
  <inkml:annotation type="types">AAEBAQEB
</inkml:annotation>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30 7 480, 31 14 500, 33 23 388, 35 21 388, 40 15 376, 46 10 379, 53 7 385, 60 8 452, 59 9 452, 54 16 471, 49 21 472, 38 29 368, 32 32 281, 21 37 204, 9 43 204, 8 42 204, 7 44 204, 6 43 204, 5 44 204, 5 43 204, 5 43 204, 5 43 204, 4 44 204, 6 52 298, 8 63 400, 11 75 484, 13 88 541, 16 95 568, 17 92 552, 20 79 538, 23 70 530, 28 63 526, 34 53 524, 41 44 524, 50 35 525, 59 29 522, 69 25 517, 78 22 513, 85 22 527, 91 23 540, 97 29 553, 100 35 563, 99 44 564, 98 51 564, 94 60 560, 91 66 546, 86 71 477, 81 73 0</inkml:trace>
  <inkml:annotation type="path"> 434 0 1, 449 104 1, 464 209 1, 494 344 1, 524 314 1, 599 224 1, 689 149 1, 794 104 1, 899 119 1, 884 134 1, 809 239 1, 734 314 1, 569 434 1, 479 479 1, 314 554 1, 134 644 1, 119 629 1, 104 659 1, 89 644 1, 74 659 1, 74 644 1, 74 644 1, 74 644 1, 59 659 1, 89 779 1, 119 944 1, 164 1124 1, 194 1319 1, 239 1424 1, 254 1379 1, 299 1184 1, 344 1049 1, 419 944 1, 509 794 1, 614 659 1, 749 524 1, 884 434 1, 1034 374 1, 1169 329 1, 1274 329 1, 1364 344 1, 1454 434 1, 1499 524 1, 1484 659 1, 1469 764 1, 1409 899 1, 1364 989 1, 1289 1064 1, 1214 1094 1</inkml:annotation>
  <inkml:annotation type="data">AJUBHAOAgAQAAAAAAB0CPjwDB0TAAUU0SBEFATgR8iO8QAp0MYL8Pfh1HJHy+Xw+vd+oQvEs3GSY
l2u+XZqCfEz6/Mzw+Dee8nx87mxPi5J8P0/T4zscycnpzc7egIJ/BUn8E+/u39ifb+Aufl781/gr
8E/rf8DfR+fgD9QfJ+Cfw3+Ifx3nweMyedn4Irvz3z9P5T/ghUA=
</inkml:annotation>
  <inkml:annotation type="types">AAEBAQEBAQEBAQEBAQEBAQEBAQEBAQEBAQEBAQEBAQEBAQEBAQEBAQEBAQEBAQEBAQ==
</inkml:annotation>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7 15 417, 17 12 457, 28 8 493, 36 6 496, 41 6 383, 41 6 327, 40 6 327, 33 9 204, 23 14 0</inkml:trace>
  <inkml:annotation type="path"> 0 269 1, 104 224 1, 254 179 1, 419 119 1, 539 89 1, 614 89 1, 614 89 1, 599 89 1, 494 134 1, 344 209 1</inkml:annotation>
  <inkml:annotation type="data">AEUcA4CABAAAAAAAHQIkGAMHRMABRTRIEQUBOBHyI7xACiQKgnxcne+78PSC/BH4PXMOYIJ/BE38
Dr+fxP+zfyt+VP23+hw=
</inkml:annotation>
  <inkml:annotation type="types">AAEBAQEBAQEBAQ==
</inkml:annotation>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8 10 326, 19 8 386, 27 7 385, 33 4 314, 34 3 204, 34 2 204, 33 1 0</inkml:trace>
  <inkml:annotation type="path"> 0 164 1, 119 149 1, 284 119 1, 404 104 1, 494 59 1, 509 44 1, 509 29 1, 494 14 1</inkml:annotation>
  <inkml:annotation type="data">AD8cA4CABAAAAAAAHQIgFgMHRMABRTRIEQUBOBHyI7xACh4Ignyc7vu0gvq+2zcAgn8C4fwHz+X/
zj+M/2B/APo=
</inkml:annotation>
  <inkml:annotation type="types">AAEBAQEBAQE=
</inkml:annotation>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6 13 367, 19 8 401, 29 5 268, 31 5 204, 31 6 204,</inkml:trace>
  <inkml:annotation type="path"> 0 239 1, 89 194 1, 284 119 1, 434 74 1, 464 74 1, 464 89 1</inkml:annotation>
  <inkml:annotation type="data">AD0cA4CABAAAAAAAHQIeFgMHRMABRTRIEQUBOBHyI7xAChwGgnwfF35dgvwJ+C9zkIJ/A4X8C//w
Bn+bvzIA
</inkml:annotation>
  <inkml:annotation type="types">AAEBAQEB
</inkml:annotation>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29 6 579, 30 7 587, 33 14 604, 34 21 608, 32 28 607, 27 36 594, 22 41 588, 17 45 586, 10 49 586, 6 48 603, 9 46 603, 17 42 605, 26 40 614, 31 40 615, 36 43 606, 36 45 605, 34 54 618, 31 61 629, 27 68 650, 25 68 664, 25 70 664, 24 70 674, 23 71 674, 24 71 664, 26 69 654, 32 65 633, 43 57 592, 49 51 526, 55 47 445, 61 41 204, 67 35 204,</inkml:trace>
  <inkml:annotation type="path"> 329 59 1, 434 89 1, 449 104 1, 494 209 1, 509 314 1, 479 419 1, 404 539 1, 329 614 1, 254 674 1, 149 734 1, 89 719 1, 134 689 1, 254 629 1, 389 599 1, 464 599 1, 539 644 1, 539 674 1, 509 809 1, 464 914 1, 404 1019 1, 374 1019 1, 374 1049 1, 359 1049 1, 344 1064 1, 359 1064 1, 389 1034 1, 479 974 1, 644 854 1, 734 764 1, 824 704 1, 914 614 1, 1004 524 1</inkml:annotation>
  <inkml:annotation type="data">AHgcA4CABAAAAAAAHQIsMAMHRMABRTRIEQUBOBHyI7xAClcggvwh+A/hze9N58XqeXvbcysnj17A
gvG34Cdr3dzOX4tfHmy7vnM0gn8G1fwa3833+/t+Lxn4G/A+fF8v0/J+AN+j4/wD9H0/S+v8G/hf
8B/wBL/AYwA=
</inkml:annotation>
  <inkml:annotation type="types">AAEBAQEBAQEBAQEBAQEBAQEBAQEBAQEBAQEBAQEBAQE=
</inkml:annotation>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9 5 381, 19 11 543, 25 17 583, 32 21 326, 34 21 204, 37 17 0</inkml:trace>
  <inkml:annotation type="path"> 0 0 1, 134 74 1, 284 164 1, 374 254 1, 479 314 1, 509 314 1, 554 254 1</inkml:annotation>
  <inkml:annotation type="data">ADwcA4CABAAAAAAAHQIiGgMHRMABRTRIEQUBOBHyI7xAChsHgnzTzPcAgnqN8+SCfwO9/ATf7Z/g
Tf95fok=
</inkml:annotation>
  <inkml:annotation type="types">AAEBAQEBAQ==
</inkml:annotation>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6 24 327, 10 31 376, 12 41 468, 12 48 490, 12 56 508, 9 63 556, 8 64 592, 7 64 592, 7 63 583, 8 58 573, 12 48 564, 17 38 557, 26 26 544, 33 19 541, 46 10 538, 53 7 529, 60 6 523, 62 6 523, 66 9 545, 66 10 553, 65 19 568, 62 26 551, 57 32 470, 51 37 204, 49 38 0</inkml:trace>
  <inkml:annotation type="path"> 0 224 1, 89 359 1, 149 464 1, 179 614 1, 179 719 1, 179 839 1, 134 944 1, 119 959 1, 104 959 1, 104 944 1, 119 869 1, 179 719 1, 254 569 1, 389 389 1, 494 284 1, 689 149 1, 794 104 1, 899 89 1, 929 89 1, 989 134 1, 989 149 1, 974 284 1, 929 389 1, 854 479 1, 764 554 1, 734 569 1</inkml:annotation>
  <inkml:annotation type="data">AGscA4CABAAAAAAAHQIuLAMHRMABRTRIEQUBOBHyI7xACkoagnwbuu4k5PG/B8L3nm7t8IL8BfDv
Oy/Db59t9b8GTm/JtvmCfwLl/AiP46/OPn8Qfb+Lfnsz4fofDz4Pwh+Afi/Ev5l/gFf8wA==
</inkml:annotation>
  <inkml:annotation type="types">AAEBAQEBAQEBAQEBAQEBAQEBAQEBAQEBAQE=
</inkml:annotation>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23 10 498, 17 23 533, 11 31 528, 7 39 479, 3 45 240, 1 46 0</inkml:trace>
  <inkml:annotation type="path"> 419 0 1, 344 149 1, 254 344 1, 164 464 1, 104 584 1, 44 674 1, 14 689 1</inkml:annotation>
  <inkml:annotation type="data">AD0cA4CABAAAAAAAHQIeJgMHRMABRTRIEQUBOBHyI7xAChwHgvw5+J6xgIJ9HPbfYIJ/BZH8FB/j
X8e/wDDQ
</inkml:annotation>
  <inkml:annotation type="types">AAEBAQEBAQ==
</inkml:annotation>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17 7 478, 12 18 513, 8 25 515, 3 30 307, 1 31 204, 0 30 0</inkml:trace>
  <inkml:annotation type="path"> 284 0 1, 254 104 1, 179 269 1, 119 374 1, 44 449 1, 14 464 1, 0 449 1</inkml:annotation>
  <inkml:annotation type="data">AD8cA4CABAAAAAAAHQIaHgMHRMABRTRIEQUBOBHyI7xACh4HgvwV+D+y8gCCfF48752CfwVB/BLf
4n/gIn9bfq8=
</inkml:annotation>
  <inkml:annotation type="types">AAEBAQEBAQ==
</inkml:annotation>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10 37 321, 27 29 380, 34 26 440, 42 23 440, 53 19 464, 65 15 478, 79 11 511, 92 7 510, 93 5 377, 92 5 377, 84 6 204, 76 8 204, 73 10 0</inkml:trace>
  <inkml:annotation type="path"> 0 629 1, 149 554 1, 404 434 1, 509 389 1, 629 344 1, 794 284 1, 974 224 1, 1184 164 1, 1379 104 1, 1394 74 1, 1379 74 1, 1259 89 1, 1139 119 1, 1094 149 1</inkml:annotation>
  <inkml:annotation type="data">AFMcA4CABAAAAAAAHQI6IgMHRMABRTRIEQUBOBHyI7xACjIOgn0fF9M5Mv278b0Agvxx+Q++lGZI
gn8CzfwHjPy7+FPp/BX4p/dv7u/gD/+APv4B9A==
</inkml:annotation>
  <inkml:annotation type="types">AAEBAQEBAQEBAQEBAQE=
</inkml:annotation>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8 5 376, 10 5 369, 15 8 204,</inkml:trace>
  <inkml:annotation type="path"> 0 89 1, 119 74 1, 149 74 1, 224 119 1</inkml:annotation>
  <inkml:annotation type="data">ADYcA4CABAAAAAAAHQIYEgMHRMABRTRIEQUBOBHyI7xAChUEgnyfDwCC+D45wIJ/A6n8Dx/wBCA=
</inkml:annotation>
  <inkml:annotation type="types">AAEBAQ==
</inkml:annotation>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6 9 478, 6 16 502, 6 23 516, 7 21 496, 15 10 472, 21 5 461, 22 5 454, 26 8 463, 26 9 463, 24 16 470, 19 24 473, 16 30 0</inkml:trace>
  <inkml:annotation type="path"> 59 29 1, 89 134 1, 89 239 1, 89 344 1, 104 314 1, 224 149 1, 314 74 1, 329 74 1, 389 119 1, 389 134 1, 359 239 1, 284 359 1, 239 449 1</inkml:annotation>
  <inkml:annotation type="data">AEwcA4CABAAAAAAAHQIcHgMHRMABRTRIEQUBOBHyI7xACisNgvG6nxb7553uAILPR8/z/B65vwTQ
gn8FQfwTj9P4p8/d4/Anz/F5/gp0
</inkml:annotation>
  <inkml:annotation type="types">AAEBAQEBAQEBAQEBAQ==
</inkml:annotation>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7 8 524, 11 7 524, 14 8 561, 23 8 581, 27 7 581, 35 6 591, 38 7 591, 45 12 603, 45 13 603, 44 19 599, 40 26 581, 33 32 473, 25 35 261, 18 35 204,</inkml:trace>
  <inkml:annotation type="path"> 0 104 1, 104 119 1, 164 104 1, 209 119 1, 344 119 1, 404 104 1, 524 89 1, 569 104 1, 674 179 1, 674 194 1, 659 284 1, 599 389 1, 494 479 1, 374 524 1, 269 524 1</inkml:annotation>
  <inkml:annotation type="data">AFQcA4CABAAAAAAAHQIkHgMHRMABRTRIEQUBOBHyI7xACjMPgnxdvwe/Hvx8d72wgvi+HctZ48+p
e9CCfwX5/Bfv4u/A/4N+j6fs+3z+Af0z+tf4AaA=
</inkml:annotation>
  <inkml:annotation type="types">AAEBAQEBAQEBAQEBAQEB
</inkml:annotation>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7 6 409, 14 5 383, 20 5 204, 21 6 0</inkml:trace>
  <inkml:annotation type="path"> 0 134 1, 104 89 1, 209 74 1, 299 74 1, 314 89 1</inkml:annotation>
  <inkml:annotation type="data">ADccA4CABAAAAAAAHQIaEgMHRMABRTRIEQUBOBHyI7xAChYFgnxL7IL5vtyQgn8ELfwSX/AC/4XA
</inkml:annotation>
  <inkml:annotation type="types">AAEBAQE=
</inkml:annotation>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5 11 404, 8 22 429, 9 32 446, 9 41 464, 10 49 484, 12 51 204, 12 49 204, 12 40 204,</inkml:trace>
  <inkml:annotation type="path"> 14 0 1, 74 164 1, 119 329 1, 134 479 1, 134 614 1, 149 734 1, 179 764 1, 179 734 1, 179 599 1</inkml:annotation>
  <inkml:annotation type="data">AD0cA4CABAAAAAAAHQIWKAMHRMABRTRIEQUBOBHyI7xAChwJgpy7ZNCCfUtvw+fjgn8EGfwO38sz
+BPf4EUA
</inkml:annotation>
  <inkml:annotation type="types">AAEBAQEBAQEB
</inkml:annotation>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9 13 429, 20 9 469, 29 7 482, 36 6 489, 39 6 489, 41 8 501, 43 8 501, 47 11 519, 48 14 524, 47 19 545, 43 25 545, 39 30 536, 34 35 494, 28 39 204, 25 39 0</inkml:trace>
  <inkml:annotation type="path"> 0 269 1, 134 194 1, 299 134 1, 434 104 1, 539 89 1, 584 89 1, 614 119 1, 644 119 1, 704 164 1, 719 209 1, 704 284 1, 644 374 1, 584 449 1, 509 524 1, 419 584 1, 374 584 1</inkml:annotation>
  <inkml:annotation type="data">AFMcA4CABAAAAAAAHQImIAMHRMABRTRIEQUBOBHyI7xACjIQgnzZu+azu9W8gvwR+E5kmbxkq+SC
fwR9/A9/4b+H4/s+38Eff+BPwf8/4n/gNX9IAA==
</inkml:annotation>
  <inkml:annotation type="types">AAEBAQEBAQEBAQEBAQEBAQ==
</inkml:annotation>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30 10 402, 25 20 417, 20 31 450, 16 42 456, 11 49 463, 5 51 204, 4 50 204, 5 46 0</inkml:trace>
  <inkml:annotation type="path"> 539 0 1, 449 149 1, 374 299 1, 299 464 1, 239 629 1, 164 734 1, 74 764 1, 59 749 1, 74 689 1</inkml:annotation>
  <inkml:annotation type="data">AEMcA4CABAAAAAAAHQIgKAMHRMABRTRIEQUBOBHyI7xACiIJgvxZ+OYlvrCCfQjz772CfwQR/A9f
4I/Dc/gPn+A6v4B9
</inkml:annotation>
  <inkml:annotation type="types">AAEBAQEBAQEB
</inkml:annotation>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7 6 412, 16 14 497, 25 22 553, 31 25 475, 33 27 0</inkml:trace>
  <inkml:annotation type="path"> 0 0 1, 104 89 1, 239 209 1, 374 329 1, 464 374 1, 494 404 1</inkml:annotation>
  <inkml:annotation type="data">ADocA4CABAAAAAAAHQIgHAMHRMABRTRIEQUBOBHyI7xAChkGgnxY75CCfBj3QIJ/BDn8C5/h/94/
wP+A
</inkml:annotation>
  <inkml:annotation type="types">AAEBAQEB
</inkml:annotation>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28 5 477, 30 7 477, 31 6 464, 32 8 464, 33 6 438, 33 7 438, 33 7 392, 33 7 392, 32 8 363, 25 11 204, 20 18 204, 19 26 217, 16 38 266, 13 46 308, 11 55 348, 9 67 423, 6 78 526, 6 78 545, 9 70 528, 16 56 514, 22 48 498, 29 41 486, 39 34 462, 47 31 451, 49 31 441, 50 31 441, 51 34 446, 50 35 449, 47 43 448, 42 51 408, 34 60 245, 29 64 204, 28 65 0</inkml:trace>
  <inkml:annotation type="path"> 299 59 1, 419 74 1, 449 104 1, 464 89 1, 479 119 1, 494 89 1, 494 104 1, 494 104 1, 494 104 1, 479 119 1, 374 164 1, 299 269 1, 284 389 1, 239 569 1, 194 689 1, 164 824 1, 134 1004 1, 89 1169 1, 89 1169 1, 134 1049 1, 239 839 1, 329 719 1, 434 614 1, 584 509 1, 704 464 1, 734 464 1, 749 464 1, 764 509 1, 749 524 1, 704 644 1, 629 764 1, 509 899 1, 434 959 1, 419 974 1</inkml:annotation>
  <inkml:annotation type="data">AIMBHAOAgAQAAAAAAB0CJjQDB0TAAUU0SBEFATgR8iO8QApiIoL8Gfb8NKX4c8ai854s5vw1u73n
gILx2d555UzxPHmcv1/L8PwR445vxJ76gn8FPfwU/9/3fhn8MfkH8gfh/90/wBF934s+PfxV+HP0
b+Leb4+37p9HrfP4z/bf7Y/gCsA=
</inkml:annotation>
  <inkml:annotation type="types">AAEBAQEBAQEBAQEBAQEBAQEBAQEBAQEBAQEBAQEBAQEBAQ==
</inkml:annotation>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9 321, 18 19 366, 18 26 391, 16 35 415, 14 44 429, 17 45 402, 19 43 402, 26 38 391, 33 34 391, 40 32 392, 49 30 489, 48 31 489, 47 42 515, 44 52 533, 42 58 543, 38 67 555, 33 73 555, 26 78 553, 19 78 560, 18 78 558, 17 73 550, 19 66 541, 25 58 534, 32 53 534, 39 51 526, 41 52 526, 44 58 526, 44 66 540, 43 74 550, 40 83 558, 36 95 569, 30 107 592, 25 116 603, 18 126 604, 12 132 587, 5 135 368, 5 135 368, 8 126 204, 10 119 204,</inkml:trace>
  <inkml:annotation type="path"> 239 0 1, 269 134 1, 269 284 1, 269 389 1, 239 524 1, 209 659 1, 254 674 1, 284 644 1, 389 569 1, 494 509 1, 599 479 1, 734 449 1, 719 464 1, 704 629 1, 659 779 1, 629 869 1, 569 1004 1, 494 1094 1, 389 1169 1, 284 1169 1, 269 1169 1, 254 1094 1, 284 989 1, 374 869 1, 479 794 1, 584 764 1, 614 779 1, 659 869 1, 659 989 1, 644 1109 1, 599 1244 1, 539 1424 1, 449 1604 1, 374 1739 1, 269 1889 1, 179 1979 1, 74 2024 1, 74 2024 1, 119 1889 1, 149 1784 1</inkml:annotation>
  <inkml:annotation type="data">AIwBHAOAgAQAAAAAAB0CJEwDB0TAAUU0SBEFATgR8iO8QAprKIL8CfgHWvV9GfS2bdfA54j3O3bs
2X4uUIJ807j5e9mOfRfPO3297ec56xOOzz3vz4CCfwLN/Ahv4Nv0/jf8NfX9U/Un6n/DHy/Ln278
3z/Dc+L5fkfgDzvPs+36fwT/APP8BNfwBb/AFgA=
</inkml:annotation>
  <inkml:annotation type="types">AAEBAQEBAQEBAQEBAQEBAQEBAQEBAQEBAQEBAQEBAQEBAQEBAQEBAQ==
</inkml:annotation>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11 8 344, 11 16 354, 9 26 376, 5 33 422, 6 33 434, 9 31 435, 18 24 438, 19 20 204, 18 20 204,</inkml:trace>
  <inkml:annotation type="path"> 164 0 1, 164 119 1, 164 239 1, 134 389 1, 74 494 1, 89 494 1, 134 464 1, 269 359 1, 284 299 1, 269 299 1</inkml:annotation>
  <inkml:annotation type="data">AEYcA4CABAAAAAAAHQIYIAMHRMABRTRIEQUBOBHyI7xACiUKgvq+tu+s+D5dgnyM78e++eCCfwMp
/AwP2fhT8U/Xn8Bf/wFw
</inkml:annotation>
  <inkml:annotation type="types">AAEBAQEBAQEBAQ==
</inkml:annotation>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6 9 507, 6 23 573, 7 34 600, 7 35 366, 7 32 204, 9 19 204, 10 16 0</inkml:trace>
  <inkml:annotation type="path"> 89 0 1, 89 134 1, 89 344 1, 104 509 1, 104 524 1, 104 479 1, 134 284 1, 149 239 1</inkml:annotation>
  <inkml:annotation type="data">AEQcA4CABAAAAAAAHQIUIAMHRMABRTRIEQUBOBHyI7xACiMIgvg+FKyggnzeu/T5+n6Agn8FtfwS
v+M/4Dv/On8AUfwD6A==
</inkml:annotation>
  <inkml:annotation type="types">AAEBAQEBAQE=
</inkml:annotation>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7 12 510, 19 9 539, 32 6 575, 35 7 575, 42 11 589, 46 16 593, 46 25 593, 44 33 591, 41 40 556, 36 47 453, 30 50 0</inkml:trace>
  <inkml:annotation type="path"> 0 209 1, 104 179 1, 284 134 1, 479 89 1, 524 104 1, 629 164 1, 689 239 1, 689 374 1, 659 494 1, 614 599 1, 539 704 1, 449 749 1</inkml:annotation>
  <inkml:annotation type="data">AEocA4CABAAAAAAAHQImJgMHRMABRTRIEQUBOBHyI7xACikMgnxep9PjvnbtgvwB+Ba8cni15IJ/
BcH8FT/F+LfwB9PnfxP+bf4GhA==
</inkml:annotation>
  <inkml:annotation type="types">AAEBAQEBAQEBAQEB
</inkml:annotation>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12 15 536, 26 8 579, 35 5 580, 35 5 572, 33 13 578, 30 20 571, 25 31 561, 20 38 554, 12 51 550, 6 62 563, 8 63 591, 11 60 591, 21 50 575, 27 45 538, 28 41 538, 35 35 313, 41 31 204, 41 31 0</inkml:trace>
  <inkml:annotation type="path"> 74 269 1, 179 224 1, 389 119 1, 524 74 1, 524 74 1, 494 194 1, 449 299 1, 374 464 1, 299 569 1, 179 764 1, 89 929 1, 119 944 1, 164 899 1, 314 749 1, 404 674 1, 419 614 1, 524 524 1, 614 464 1, 614 464 1</inkml:annotation>
  <inkml:annotation type="data">AGYcA4CABAAAAAAAHQIiLAMHRMABRTRIEQUBOBHyI7xACkUTgvWfF7+fbrufJPi8+/gvwoL8Efg/
z458l8efg36fPx+pueCCfwYp/BX/45+f8Aff3nPwN+Avw7+Bfwf+Lv4Cn/Zn6jA=
</inkml:annotation>
  <inkml:annotation type="types">AAEBAQEBAQEBAQEBAQEBAQEBAQ==
</inkml:annotation>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7 6 574, 14 8 551, 17 11 375, 17 13 241, 16 15 204, 6 27 204, 4 27 204, 1 31 204,</inkml:trace>
  <inkml:annotation type="path"> 0 59 1, 104 89 1, 209 119 1, 254 164 1, 254 194 1, 239 224 1, 89 404 1, 59 404 1, 14 464 1</inkml:annotation>
  <inkml:annotation type="data">AEEcA4CABAAAAAAAHQIYHgMHRMABRTRIEQUBOBHyI7xACiAJgnxPPb8/yUCC8alfR9vggn8Gwfwc
f/AC/44/U34uAA==
</inkml:annotation>
  <inkml:annotation type="types">AAEBAQEBAQEB
</inkml:annotation>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6 7 546, 10 19 583, 15 30 592, 16 31 589, 23 31 588, 25 31 589, 32 27 588, 37 23 571, 41 17 444, 40 13 235, 37 8 0</inkml:trace>
  <inkml:annotation type="path"> 44 0 1, 89 104 1, 149 284 1, 224 449 1, 239 464 1, 344 464 1, 374 464 1, 479 404 1, 554 344 1, 614 254 1, 599 194 1, 554 119 1</inkml:annotation>
  <inkml:annotation type="data">AEYcA4CABAAAAAAAHQIkHgMHRMABRTRIEQUBOBHyI7xACiUMguJPPwe/W33ognxer9NeW5SCfwZR
/Bb/4d+3M38C/sH9E/hk
</inkml:annotation>
  <inkml:annotation type="types">AAEBAQEBAQEBAQEB
</inkml:annotation>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9 8 417, 9 15 465, 9 30 500, 8 37 505, 6 44 370, 5 45 204, 5 45 204, 4 45 204, 5 42 0</inkml:trace>
  <inkml:annotation type="path"> 119 0 1, 134 119 1, 134 224 1, 134 449 1, 119 554 1, 89 659 1, 74 674 1, 74 674 1, 59 674 1, 74 629 1</inkml:annotation>
  <inkml:annotation type="data">AEUcA4CABAAAAAAAHQIUJAMHRMABRTRIEQUBOBHyI7xACiQKgvk+OrZLgIJ8l+T5Xw10gn8ETfwO
P9/4h/fv4j/gDB/APoA=
</inkml:annotation>
  <inkml:annotation type="types">AAEBAQEBAQEBAQ==
</inkml:annotation>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8 10 394, 20 5 373, 28 4 204, 28 5 204, 29 7 204,</inkml:trace>
  <inkml:annotation type="path"> 0 194 1, 119 149 1, 299 74 1, 419 59 1, 419 74 1, 434 104 1</inkml:annotation>
  <inkml:annotation type="data">ADwcA4CABAAAAAAAHQIeFgMHRMABRTRIEQUBOBHyI7xAChsGgnyePPywgvu/Au+MgIJ/A/H8ER/w
Ab/AGwA=
</inkml:annotation>
  <inkml:annotation type="types">AAEBAQEB
</inkml:annotation>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7054674" units="cm"/>
      <inkml:brushProperty name="height" value="0.07054674" units="cm"/>
      <inkml:brushProperty name="fitToCurve" value="1"/>
      <inkml:brushProperty name="color" value="#000000"/>
    </inkml:brush>
  </inkml:definitions>
  <inkml:annotation type="path"> 0 14 1, 89 59 1, 134 74 1</inkml:annotation>
  <inkml:annotation type="data">AC8cA4CABAAAAAAAHQIUFAMHRMABRTRIEQUBOBHyI7xACg4Dgnwdgpmggn8A+fwQqA==
</inkml:annotation>
  <inkml:annotation type="types">AAEB
</inkml:annotation>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6 5 544, 15 12 204, 17 13 0</inkml:trace>
  <inkml:annotation type="path"> 0 0 1, 89 74 1, 224 179 1, 254 194 1</inkml:annotation>
  <inkml:annotation type="data">ADQcA4CABAAAAAAAHQIYFgMHRMABRTRIEQUBOBHyI7xAChMEgnwc+MCCes+Egn8GSfwub+9A
</inkml:annotation>
  <inkml:annotation type="types">AAEBAQ==
</inkml:annotation>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5 7 501, 9 13 330, 15 18 0</inkml:trace>
  <inkml:annotation type="path"> 14 0 1, 74 104 1, 134 194 1, 224 269 1</inkml:annotation>
  <inkml:annotation type="data">ADMcA4CABAAAAAAAHQIYGAMHRMABRTRIEQUBOBHyI7xAChIEgpxggnxWgIJ/BZ38IS/wBGA=
</inkml:annotation>
  <inkml:annotation type="types">AAEBAQ==
</inkml:annotation>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12 9 415, 26 6 445, 35 5 412, 35 6 346, 36 7 204, 36 7 204, 30 12 204, 22 17 204, 11 22 204, 4 24 204, 5 23 436, 18 20 452, 28 19 470, 38 19 480, 40 19 482, 44 21 484, 45 26 465, 44 28 426, 39 34 383, 33 38 240, 26 40 204, 24 41 204, 22 40 204, 21 40 204, 20 38 204, 18 36 0</inkml:trace>
  <inkml:annotation type="path"> 44 164 1, 179 134 1, 389 89 1, 524 74 1, 524 89 1, 539 104 1, 539 104 1, 449 179 1, 329 254 1, 164 329 1, 59 359 1, 74 344 1, 269 299 1, 419 284 1, 569 284 1, 599 284 1, 659 314 1, 674 389 1, 659 419 1, 584 509 1, 494 569 1, 389 599 1, 359 614 1, 329 599 1, 314 599 1, 299 569 1, 269 539 1</inkml:annotation>
  <inkml:annotation type="data">AGscA4CABAAAAAAAHQImIgMHRMABRTRIEQUBOBHyI7xACkobgufB69/PL8O98fJ9nXy53fNvpFCC
+r77mL6O93IznfG7dmiCfwRF/A8/5j/E/59/gAAP4C0/gJXPl+V+D/wb5/Vv66/Fg/gH0A==
</inkml:annotation>
  <inkml:annotation type="types">AAEBAQEBAQEBAQEBAQEBAQEBAQEBAQEBAQEB
</inkml:annotation>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6 15 445, 16 9 494, 24 6 468, 28 6 204, 28 7 204, 26 11 0</inkml:trace>
  <inkml:annotation type="path"> 0 284 1, 89 224 1, 239 134 1, 359 89 1, 419 89 1, 419 104 1, 389 164 1</inkml:annotation>
  <inkml:annotation type="data">AEEcA4CABAAAAAAAHQIeGAMHRMABRTRIEQUBOBHyI7xACiAHgnweN8+dgvwV+E95ycCCfwS9/A/v
57/gMH+A9P4B9A==
</inkml:annotation>
  <inkml:annotation type="types">AAEBAQEBAQ==
</inkml:annotation>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5 62 450, 12 55 425, 21 44 383, 32 33 204, 41 24 204,</inkml:trace>
  <inkml:annotation type="path"> 0 989 1, 74 929 1, 179 824 1, 314 659 1, 479 494 1, 614 359 1</inkml:annotation>
  <inkml:annotation type="data">ADscA4CABAAAAAAAHQIiJgMHRMABRTRIEQUBOBHyI7xAChoGgnrMzYL80fnHvliCfwTR/BTf4H/e
/8AlAA==
</inkml:annotation>
  <inkml:annotation type="types">AAEBAQEB
</inkml:annotation>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9 14 408, 21 8 446, 27 6 476, 30 6 484, 32 8 521, 32 9 521, 28 15 470, 23 20 283, 16 24 204, 8 28 204, 2 29 0</inkml:trace>
  <inkml:annotation type="path"> 0 284 1, 134 209 1, 314 119 1, 404 89 1, 449 89 1, 479 119 1, 479 134 1, 419 224 1, 344 299 1, 239 359 1, 119 419 1, 29 434 1</inkml:annotation>
  <inkml:annotation type="data">AE0cA4CABAAAAAAAHQIgHAMHRMABRTRIEQUBOBHyI7xACiwMgnzc+Ht3zduAgvwV+Fb4zL6tdIJ/
BCn8Dk/L+Efw9+L/yX+9f15+gv4B9A==
</inkml:annotation>
  <inkml:annotation type="types">AAEBAQEBAQEBAQEB
</inkml:annotation>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8 9 499, 19 6 446, 20 6 204, 19 7 204, 16 10 0</inkml:trace>
  <inkml:annotation type="path"> 0 179 1, 119 134 1, 284 89 1, 299 89 1, 284 104 1, 239 149 1</inkml:annotation>
  <inkml:annotation type="data">AD0cA4CABAAAAAAAHQIaFAMHRMABRTRIEQUBOBHyI7xAChwGgnyc+ndAgvs/Abkwgn8FlfwZr/AL
/8BkfwD6
</inkml:annotation>
  <inkml:annotation type="types">AAEBAQEB
</inkml:annotation>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11 13 394, 22 8 420, 33 6 423, 40 6 382, 43 6 306, 44 7 306, 44 7 204, 44 10 204, 43 11 204,</inkml:trace>
  <inkml:annotation type="path"> 0 254 1, 164 194 1, 329 119 1, 494 89 1, 599 89 1, 644 89 1, 659 104 1, 659 104 1, 659 149 1, 644 164 1</inkml:annotation>
  <inkml:annotation type="data">AEMcA4CABAAAAAAAHQIkFgMHRMABRTRIEQUBOBHyI7xACiIKgn1HnztUgvwN+D7zEvNAgn8D8fwO
L+E/x7+K/z5+sf1g
</inkml:annotation>
  <inkml:annotation type="types">AAEBAQEBAQEBAQ==
</inkml:annotation>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23 14 467, 20 26 503, 17 39 528, 13 52 525, 9 64 492, 4 77 204, 4 78 0</inkml:trace>
  <inkml:annotation type="path"> 374 0 1, 344 209 1, 299 389 1, 254 584 1, 194 779 1, 134 959 1, 59 1154 1, 59 1169 1</inkml:annotation>
  <inkml:annotation type="data">AEAcA4CABAAAAAAAHQIcNAMHRMABRTRIEQUBOBHyI7xACh8Igvwt+G6q+oJ+ANiz7YJ/BRX8Eh/X
+HfxD/Acf6MA
</inkml:annotation>
  <inkml:annotation type="types">AAEBAQEBAQE=
</inkml:annotation>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7 44 491, 8 55 540, 8 67 594, 7 80 603, 6 91 602, 7 92 580, 7 92 580, 8 92 570, 13 86 562, 18 78 536, 27 65 436, 32 54 350, 39 43 204, 45 33 204, 50 22 204,</inkml:trace>
  <inkml:annotation type="path"> 74 554 1, 104 659 1, 119 824 1, 119 1004 1, 104 1199 1, 89 1364 1, 104 1379 1, 104 1379 1, 119 1379 1, 194 1289 1, 269 1169 1, 404 974 1, 479 809 1, 584 644 1, 674 494 1, 749 329 1</inkml:annotation>
  <inkml:annotation type="data">AFMcA4CABAAAAAAAHQImMgMHRMABRTRIEQUBOBHyI7xACjIQgvXbayzw8ectgvxd+IfEm/TXw77x
KIJ/BXX8Es+vx/9P4P/CH05+Cfzz+APy7/ABAA==
</inkml:annotation>
  <inkml:annotation type="types">AAEBAQEBAQEBAQEBAQEBAQ==
</inkml:annotation>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25 12 386, 25 22 420, 25 31 466, 24 38 479, 21 51 480, 17 62 478, 14 73 475, 10 81 482, 6 87 491, 6 90 585, 8 89 599, 20 85 613, 31 82 618, 45 80 601, 53 80 539, 54 79 376, 58 80 376, 59 80 204, 61 80 204,</inkml:trace>
  <inkml:annotation type="path"> 344 0 1, 374 179 1, 374 329 1, 374 464 1, 359 569 1, 314 764 1, 254 929 1, 209 1094 1, 149 1214 1, 89 1304 1, 89 1349 1, 119 1334 1, 299 1274 1, 464 1229 1, 674 1199 1, 794 1199 1, 809 1184 1, 869 1199 1, 884 1199 1, 914 1199 1</inkml:annotation>
  <inkml:annotation type="data">AF8cA4CABAAAAAAAHQIqOAMHRMABRTRIEQUBOBHyI7xACj4Ugvwl+D9XbK8Z9F58Px87AIJ9m3fg
13e+eyZcoIJ/A9H8DS/Z+J/t7foz9HfoV8/4R/H/6v/gCr+APf4A8A==
</inkml:annotation>
  <inkml:annotation type="types">AAEBAQEBAQEBAQEBAQEBAQEBAQE=
</inkml:annotation>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10 10 457, 21 7 464, 32 5 301, 33 5 204, 34 6 204, 33 6 204, 29 10 0</inkml:trace>
  <inkml:annotation type="path"> 0 179 1, 149 149 1, 314 104 1, 479 74 1, 494 74 1, 509 89 1, 494 89 1, 434 149 1</inkml:annotation>
  <inkml:annotation type="data">AD8cA4CABAAAAAAAHQIgFAMHRMABRTRIEQUBOBHyI7xACh4Ign0R9Leggvs/ANmS+IJ/BO38E0/w
Bz+aP1M/gH0=
</inkml:annotation>
  <inkml:annotation type="types">AAEBAQEBAQE=
</inkml:annotation>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8 13 514, 17 10 526, 31 7 537, 35 7 537, 38 6 534, 42 7 534, 44 6 524, 47 6 524, 49 6 509, 51 3 204,</inkml:trace>
  <inkml:annotation type="path"> 0 239 1, 119 194 1, 254 149 1, 464 104 1, 524 104 1, 569 89 1, 629 104 1, 659 89 1, 704 89 1, 734 89 1, 764 44 1</inkml:annotation>
  <inkml:annotation type="data">AEMcA4CABAAAAAAAHQIoGAMHRMABRTRIEQUBOBHyI7xACiILgnyT19NmyoL8Cfgs5c2OgIJ/BdH8
Fo36+8+n6PwH/AlI
</inkml:annotation>
  <inkml:annotation type="types">AAEBAQEBAQEBAQE=
</inkml:annotation>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28 9 410, 24 20 450, 19 32 440, 15 38 409, 8 51 204, 3 57 204, 1 59 0</inkml:trace>
  <inkml:annotation type="path"> 479 0 1, 419 134 1, 359 299 1, 284 479 1, 224 569 1, 119 764 1, 44 854 1, 14 884 1</inkml:annotation>
  <inkml:annotation type="data">AEUcA4CABAAAAAAAHQIgLAMHRMABRTRIEQUBOBHyI7xACiQIgvxJ+LVnc4CCfNk+H4vj8oJ/BDH8
Dk/kn8H/wCD/AP38A+g=
</inkml:annotation>
  <inkml:annotation type="types">AAEBAQEBAQE=
</inkml:annotation>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29 485, 15 44 514, 14 56 531, 12 68 534, 10 79 536, 7 93 538, 5 104 570, 6 101 473, 8 90 439, 12 78 394, 17 68 369, 21 57 336, 25 44 330, 30 35 328, 37 22 360, 42 16 374, 49 10 391, 56 6 462, 64 6 525, 65 6 544, 71 10 598, 76 16 627, 81 26 637, 82 33 646, 85 49 661, 86 63 667, 88 78 674, 91 91 673, 94 102 669, 98 114 606, 97 119 204, 95 117 204,</inkml:trace>
  <inkml:annotation type="path"> 269 224 1, 254 434 1, 224 659 1, 209 839 1, 179 1019 1, 149 1184 1, 104 1394 1, 74 1559 1, 89 1514 1, 119 1349 1, 179 1169 1, 254 1019 1, 314 854 1, 374 659 1, 449 524 1, 554 329 1, 629 239 1, 734 149 1, 839 89 1, 959 89 1, 974 89 1, 1064 149 1, 1139 239 1, 1214 389 1, 1229 494 1, 1274 734 1, 1289 944 1, 1319 1169 1, 1364 1364 1, 1409 1529 1, 1469 1709 1, 1454 1784 1, 1424 1754 1</inkml:annotation>
  <inkml:annotation type="data">AIEBHAOAgAQAAAAAAB0COkQDB0TAAUU0SBEFATgR8iO8QApgIYL8EfguyrOTJUzcT4/Vec2RPdCC
/AVnV538A/Lcu+PPxM8PGeO/Ns3Z8fxggn8FXfwTr9v4Br8Qfuf8xfX+DPl/DXj8Ufgnn5Q+X8e/
ir8L/gu/B88+Xv5b/gYv+CCA
</inkml:annotation>
  <inkml:annotation type="types">AAEBAQEBAQEBAQEBAQEBAQEBAQEBAQEBAQEBAQEBAQEB
</inkml:annotation>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8 9 386, 7 17 407, 6 29 394, 5 36 342, 6 42 0</inkml:trace>
  <inkml:annotation type="path"> 119 0 1, 119 134 1, 104 254 1, 89 434 1, 74 539 1, 89 629 1</inkml:annotation>
  <inkml:annotation type="data">ADocA4CABAAAAAAAHQISJAMHRMABRTRIEQUBOBHyI7xAChkGgvk+WmCCfNfHuoJ/A9H8Df/in8Z/
wJSA
</inkml:annotation>
  <inkml:annotation type="types">AAEBAQEB
</inkml:annotation>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8 18 492, 20 13 517, 31 10 532, 39 9 531, 47 6 512, 48 6 489, 48 6 489, 49 5 204, 49 4 204, 48 4 204, 48 4 0</inkml:trace>
  <inkml:annotation type="path"> 0 329 1, 119 269 1, 299 194 1, 464 149 1, 584 134 1, 704 89 1, 719 89 1, 719 89 1, 734 74 1, 734 59 1, 719 59 1, 719 59 1</inkml:annotation>
  <inkml:annotation type="data">AEocA4CABAAAAAAAHQImGgMHRMABRTRIEQUBOBHyI7xACikMgnyeL18dlsCC/CH4ZuZvFQCCfwV5
/BRf0/gX8E+fwl/Aj/8CPP4B9A==
</inkml:annotation>
  <inkml:annotation type="types">AAEBAQEBAQEBAQEB
</inkml:annotation>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54 9 385, 51 22 468, 46 34 486, 41 45 507, 38 53 507, 34 63 501, 28 71 486, 21 81 464, 13 91 384, 7 96 299, 4 97 204, 4 96 204, 4 96 0</inkml:trace>
  <inkml:annotation type="path"> 824 0 1, 809 134 1, 764 329 1, 689 509 1, 614 674 1, 569 794 1, 509 944 1, 419 1064 1, 314 1214 1, 194 1364 1, 104 1439 1, 59 1454 1, 59 1439 1, 59 1439 1</inkml:annotation>
  <inkml:annotation type="data">AE0cA4CABAAAAAAAHQIqPAMHRMABRTRIEQUBOBHyI7xACiwOgvyl+Vd1l23OcIJ83i3ubj352IJ/
A838Cg/mfn4P+H5/j/LPv6f1F/APoA==
</inkml:annotation>
  <inkml:annotation type="types">AAEBAQEBAQEBAQEBAQE=
</inkml:annotation>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5 39 228, 12 51 265, 19 64 286, 22 75 306, 26 83 340, 30 89 350, 37 92 430, 40 91 468, 46 86 485, 54 77 496, 58 71 496, 66 61 498, 74 49 501, 81 37 503, 86 26 503, 93 19 503, 97 12 499, 103 6 498, 104 5 498, 106 4 0</inkml:trace>
  <inkml:annotation type="path"> 0 494 1, 74 584 1, 179 764 1, 284 959 1, 329 1124 1, 389 1244 1, 449 1334 1, 554 1379 1, 599 1364 1, 689 1289 1, 809 1154 1, 869 1064 1, 989 914 1, 1109 734 1, 1214 554 1, 1289 389 1, 1394 284 1, 1454 179 1, 1544 89 1, 1559 74 1, 1589 59 1</inkml:annotation>
  <inkml:annotation type="data">AFwcA4CABAAAAAAAHQJAOgMHRMABRTRIEQUBOBHyI7xACjsVgnrHmOeeZ58Ludz3AIL8Tfhv4Jvd
758+eedTwnoAgn8BWfwDH+Bb+APwr+cPxz+D/h+vJdeeT+CyQA==
</inkml:annotation>
  <inkml:annotation type="types">AAEBAQEBAQEBAQEBAQEBAQEBAQEB
</inkml:annotation>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71 292, 10 79 325, 13 89 353, 18 97 380, 24 108 401, 27 109 434, 33 116 463, 35 115 471, 38 116 471, 40 116 479, 48 114 494, 56 110 507, 65 103 521, 74 91 531, 76 85 532, 82 77 532, 91 63 531, 100 49 523, 110 35 515, 118 25 507, 123 17 506, 128 12 507, 132 6 510, 134 6 516, 134 6 526, 134 6 523, 134 6 510, 134 6 510, 134 6 461, 134 6 461, 135 6 204, 135 6 0</inkml:trace>
  <inkml:annotation type="path"> 0 959 1, 74 1064 1, 149 1184 1, 194 1334 1, 269 1454 1, 359 1619 1, 404 1634 1, 494 1739 1, 524 1724 1, 569 1739 1, 599 1739 1, 719 1709 1, 839 1649 1, 974 1544 1, 1109 1364 1, 1139 1274 1, 1229 1154 1, 1364 944 1, 1499 734 1, 1649 524 1, 1769 374 1, 1844 254 1, 1919 179 1, 1979 89 1, 2009 89 1, 2009 89 1, 2009 89 1, 2009 89 1, 2009 89 1, 2009 89 1, 2009 89 1, 2024 89 1, 2024 89 1</inkml:annotation>
  <inkml:annotation type="data">AG4cA4CABAAAAAAAHQJOQgMHRMABRTRIEQUBOBHyI7xACk0hgnpuTvPMvwI+PxxN6u6CUIL8yfle
ZvPp+D5cu7338G/CeM5fgACCfwJZ/Adfu/D9nn8H/L8nxbPPz2/GfFmc8ff9P3fkf8jfwHP+Tg==
</inkml:annotation>
  <inkml:annotation type="types">AAEBAQEBAQEBAQEBAQEBAQEBAQEBAQEBAQEBAQEBAQEB
</inkml:annotation>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5 56 432, 11 69 460, 17 79 496, 24 84 521, 30 85 544, 33 84 544, 40 82 558, 48 76 574, 56 69 583, 65 59 590, 74 49 591, 84 38 587, 95 28 581, 102 19 582, 109 10 586, 112 3 578, 113 2 0</inkml:trace>
  <inkml:annotation type="path"> 0 704 1, 74 839 1, 164 1034 1, 254 1184 1, 359 1259 1, 449 1274 1, 494 1259 1, 599 1229 1, 719 1139 1, 839 1034 1, 974 884 1, 1109 734 1, 1259 569 1, 1424 419 1, 1529 284 1, 1634 149 1, 1679 44 1, 1694 29 1</inkml:annotation>
  <inkml:annotation type="data">AFIcA4CABAAAAAAAHQJENgMHRMABRTRIEQUBOBHyI7xACjESgnqJe+IiTy86gvyF+MfHffnb5vVk
Z8CCfwSJ/BBvyfXv4T/AGfHvw+9+Ln2/wayA
</inkml:annotation>
  <inkml:annotation type="types">AAEBAQEBAQEBAQEBAQEBAQEB
</inkml:annotation>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7 64 336, 14 73 359, 18 82 373, 23 89 388, 31 96 432, 31 96 450, 39 98 483, 46 98 513, 53 96 527, 58 92 540, 65 85 550, 73 74 555, 83 62 557, 91 50 557, 100 39 553, 106 29 548, 115 19 541, 122 13 541, 130 5 536, 133 3 0</inkml:trace>
  <inkml:annotation type="path"> 0 869 1, 104 959 1, 209 1094 1, 269 1229 1, 344 1334 1, 464 1439 1, 464 1439 1, 584 1469 1, 689 1469 1, 794 1439 1, 869 1379 1, 974 1274 1, 1094 1109 1, 1244 929 1, 1364 749 1, 1499 584 1, 1589 434 1, 1724 284 1, 1829 194 1, 1949 74 1, 1994 44 1</inkml:annotation>
  <inkml:annotation type="data">AFgcA4CABAAAAAAAHQJMPAMHRMABRTRIEQUBOBHyI7xACjcVgnxOzny/JW5M2d5s9oL8sfk3jXx5
u73zUjxvwIJ/Awn8Cr/PPw9+GfwF38C3vvu+bvxe/4ML
</inkml:annotation>
  <inkml:annotation type="types">AAEBAQEBAQEBAQEBAQEBAQEBAQEB
</inkml:annotation>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69 377, 19 75 400, 27 83 419, 34 92 434, 41 103 449, 47 115 468, 54 125 514, 59 130 523, 65 131 526, 67 131 526, 70 131 538, 73 129 538, 80 125 558, 91 112 610, 96 104 610, 99 98 622, 105 90 622, 114 75 632, 123 60 639, 133 50 641, 142 41 645, 151 31 650, 156 22 649, 163 11 647, 168 4 635, 172 0 0</inkml:trace>
  <inkml:annotation type="path"> 0 989 1, 134 1034 1, 284 1124 1, 404 1244 1, 509 1379 1, 614 1544 1, 704 1724 1, 809 1874 1, 884 1949 1, 974 1964 1, 1004 1964 1, 1049 1964 1, 1094 1934 1, 1199 1874 1, 1364 1679 1, 1439 1559 1, 1484 1469 1, 1574 1349 1, 1709 1124 1, 1844 899 1, 1994 749 1, 2129 614 1, 2264 464 1, 2339 329 1, 2444 164 1, 2519 59 1, 2579 0 1</inkml:annotation>
  <inkml:annotation type="data">AGgcA4CABAAAAAAAHQJeTAMHRMABRTRIEQUBOBHyI7xACkcbgnzTas2eY8ePh3nErzm0gvzR+Y+Z
Mm+/Nbvz+s343qWb44CCfwOt/A1Pny8fhr8X/D37Pt/Bn4k/Jv2fb9HfeT4b9P8Hhg==
</inkml:annotation>
  <inkml:annotation type="types">AAEBAQEBAQEBAQEBAQEBAQEBAQEBAQEBAQEB
</inkml:annotation>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60 362, 9 60 362, 18 64 391, 24 71 423, 27 79 443, 32 90 464, 37 101 500, 42 106 528, 50 110 536, 59 111 549, 62 109 549, 72 103 577, 79 95 587, 88 84 589, 97 73 591, 107 60 590, 117 47 589, 126 38 588, 129 31 588, 135 23 587, 143 15 588, 152 7 583, 154 6 570, 155 6 542, 157 7 0</inkml:trace>
  <inkml:annotation type="path"> 0 944 1, 104 899 1, 134 899 1, 269 959 1, 359 1064 1, 404 1184 1, 479 1349 1, 554 1514 1, 629 1589 1, 749 1649 1, 884 1664 1, 929 1634 1, 1079 1544 1, 1184 1424 1, 1319 1259 1, 1454 1094 1, 1604 899 1, 1754 704 1, 1889 569 1, 1934 464 1, 2024 344 1, 2144 224 1, 2279 104 1, 2309 89 1, 2324 89 1, 2354 104 1</inkml:annotation>
  <inkml:annotation type="data">AGYcA4CABAAAAAAAHQJWQAMHRMABRTRIEQUBOBHyI7xACkUagnxe/i73Dk+H4u4i/DzJ8diC/MX5
p545OPhve+d614ynxSCCfwNx/A3P4e59s/AXy/g319/4c/BPyukufD8v4D/gukA=
</inkml:annotation>
  <inkml:annotation type="types">AAEBAQEBAQEBAQEBAQEBAQEBAQEBAQEBAQE=
</inkml:annotation>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6 77 298, 12 84 316, 18 92 338, 26 104 361, 34 112 390, 41 118 420, 46 119 449, 52 118 474, 62 112 521, 70 106 547, 77 97 560, 87 83 570, 92 73 570, 98 67 575, 109 52 579, 116 46 579, 126 35 582, 135 26 591, 144 18 594, 151 12 595, 157 7 589, 162 2 204, 163 2 0</inkml:trace>
  <inkml:annotation type="path"> 0 1094 1, 89 1154 1, 179 1259 1, 269 1379 1, 389 1559 1, 509 1679 1, 614 1769 1, 689 1784 1, 779 1769 1, 929 1679 1, 1049 1589 1, 1154 1454 1, 1304 1244 1, 1379 1094 1, 1469 1004 1, 1634 779 1, 1739 689 1, 1889 524 1, 2024 389 1, 2159 269 1, 2264 179 1, 2354 104 1, 2429 29 1, 2444 29 1</inkml:annotation>
  <inkml:annotation type="data">AGMcA4CABAAAAAAAHQJaRgMHRMABRTRIEQUBOBHyI7xACkIYgnwGLs8bee5688rbfICC/O35v5PH
nfe+3ffjx8/ze8mR6IJ/AnH8CK+J8Evn8Ifg/7+/T6vnnwfDvx/wO3/AJwA=
</inkml:annotation>
  <inkml:annotation type="types">AAEBAQEBAQEBAQEBAQEBAQEBAQEBAQEB
</inkml:annotation>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8 80 268, 15 89 301, 20 98 327, 26 108 367, 33 118 399, 38 122 422, 44 122 468, 46 122 468, 54 116 522, 59 109 542, 67 100 558, 75 90 569, 85 79 572, 96 69 580, 105 58 580, 115 46 581, 124 36 580, 134 23 581, 143 13 581, 151 4 390, 153 3 0</inkml:trace>
  <inkml:annotation type="path"> 0 1109 1, 119 1199 1, 224 1334 1, 299 1469 1, 389 1619 1, 494 1769 1, 569 1829 1, 659 1829 1, 689 1829 1, 809 1739 1, 884 1634 1, 1004 1499 1, 1124 1349 1, 1274 1184 1, 1439 1034 1, 1574 869 1, 1724 689 1, 1859 539 1, 2009 344 1, 2144 194 1, 2264 59 1, 2294 44 1</inkml:annotation>
  <inkml:annotation type="data">AGAcA4CABAAAAAAAHQJUSAMHRMABRTRIEQUBOBHyI7xACj8WgnyXZNnn4O8ZNllvwoL88fm3iPh8
vhu2y3O8nyCCfwH5/AXfx/gD5fn/CX5B/KH4p8+/l9fLNy/wDH/AOYA=
</inkml:annotation>
  <inkml:annotation type="types">AAEBAQEBAQEBAQEBAQEBAQEBAQEBAQ==
</inkml:annotation>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6 67 235, 14 79 318, 22 92 338, 29 105 351, 35 112 371, 38 113 388, 48 115 430, 51 114 430, 58 111 463, 65 104 484, 72 95 509, 81 84 524, 93 73 527, 105 63 530, 116 53 532, 120 47 536, 126 42 536, 135 33 545, 143 25 547, 151 17 550, 156 10 553, 158 3 576, 157 1 521, 157 0 0</inkml:trace>
  <inkml:annotation type="path"> 0 884 1, 89 1004 1, 209 1184 1, 329 1379 1, 434 1574 1, 524 1679 1, 569 1694 1, 719 1724 1, 764 1709 1, 869 1664 1, 974 1559 1, 1079 1424 1, 1214 1259 1, 1394 1094 1, 1574 944 1, 1739 794 1, 1799 704 1, 1889 629 1, 2024 494 1, 2144 374 1, 2264 254 1, 2339 149 1, 2369 44 1, 2354 14 1, 2354 0 1</inkml:annotation>
  <inkml:annotation type="data">AGQcA4CABAAAAAAAHQJYRAMHRMABRTRIEQUBOBHyI7xACkMZgnwYt78Xx+DOL8ecrvewgvy1+S/E
fD8M7vndR4nmI9SCfwF1/ACv5j+P4u/hb8c/ib7fH0/auefm+OPwZ+gf4KJA
</inkml:annotation>
  <inkml:annotation type="types">AAEBAQEBAQEBAQEBAQEBAQEBAQEBAQEBAQ==
</inkml:annotation>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14 422, 11 20 487, 18 24 536, 22 24 537, 29 21 533, 40 11 519, 50 4 515, 53 4 518, 57 4 518, 66 3 527, 70 3 527, 74 4 536, 78 6 546, 88 11 582, 95 15 601, 99 16 606, 105 16 599, 116 13 589, 123 10 580, 130 9 571, 136 8 569, 142 6 569, 145 7 573, 154 9 576, 160 12 579, 172 16 592, 177 18 595, 183 19 596, 187 19 572, 193 18 204, 193 18 0</inkml:trace>
  <inkml:annotation type="path"> 0 164 1, 59 209 1, 164 299 1, 269 359 1, 329 359 1, 434 314 1, 599 164 1, 749 59 1, 794 59 1, 854 59 1, 989 44 1, 1049 44 1, 1109 59 1, 1169 89 1, 1319 164 1, 1424 224 1, 1484 239 1, 1574 239 1, 1739 194 1, 1844 149 1, 1949 134 1, 2039 119 1, 2129 89 1, 2174 104 1, 2309 134 1, 2399 179 1, 2579 239 1, 2654 269 1, 2744 284 1, 2804 284 1, 2894 269 1, 2894 269 1</inkml:annotation>
  <inkml:annotation type="data">AHUcA4CABAAAAAAAHQJsHAMHRMABRTRIEQUBOBGnGclAClQggnjjvPF+OevZ8He568q78Hfg+Obn
woL6vl5vnvx8+JZJy9vWLySbbYCCfwRh/A1/4F/Ivv6fo+LvzfP80/DH4H/AP29j4s8V9H07+F/4
GV/gCwA=
</inkml:annotation>
  <inkml:annotation type="types">AAEBAQEBAQEBAQEBAQEBAQEBAQEBAQEBAQEBAQEBAQE=
</inkml:annotation>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12 3 415, 7 15 452, 2 25 392, 0 30 0</inkml:trace>
  <inkml:annotation type="path"> 194 0 1, 179 44 1, 104 224 1, 29 374 1, 0 449 1</inkml:annotation>
  <inkml:annotation type="data">ADkcA4CABAAAAAAAHQIYIAMHRMABRTRIEQUBOBGnGclAChgFgvu/APlwgnPm32CCfwRF/A7P6n/g
X0A=
</inkml:annotation>
  <inkml:annotation type="types">AAEBAQE=
</inkml:annotation>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3 13 481, 6 13 484, 13 16 471, 16 22 467, 14 31 470, 11 34 477, 9 37 470, 11 35 470, 21 24 331, 31 14 204, 37 7 204,</inkml:trace>
  <inkml:annotation type="path"> 0 209 1, 44 194 1, 89 194 1, 194 239 1, 239 329 1, 209 464 1, 164 509 1, 134 554 1, 164 524 1, 314 359 1, 464 209 1, 554 104 1</inkml:annotation>
  <inkml:annotation type="data">AEscA4CABAAAAAAAHQIiIAMHRMABRTRIEQUBOBGnGclACioMgnHjz7s8fI8ggvwB+A5znPhe/nnA
gn8FTfwVD+Bfm+Lx+Afi/ff2fuI=
</inkml:annotation>
  <inkml:annotation type="types">AAEBAQEBAQEBAQEB
</inkml:annotation>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3 24 505, 12 18 551, 22 11 557, 27 7 545, 35 2 204, 35 2 204, 33 0 0</inkml:trace>
  <inkml:annotation type="path"> 0 389 1, 44 359 1, 179 269 1, 329 164 1, 404 104 1, 524 29 1, 524 29 1, 494 0 1</inkml:annotation>
  <inkml:annotation type="data">AEUcA4CABAAAAAAAHQIiHgMHRMABRTRIEQUBOBGnGclACiQIgnPgnvny6IL8Mfh3zeX1oIJ/Ba38
E9/jX8E/wLv/Ax38A+g=
</inkml:annotation>
  <inkml:annotation type="types">AAEBAQEBAQE=
</inkml:annotation>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2 4 313, 8 19 371, 11 29 406, 12 37 443, 15 55 495, 16 65 515, 16 77 527, 18 81 508, 18 80 501, 22 67 434, 28 53 274, 31 45 204, 32 40 204, 35 35 204, 36 31 204, 38 22 0</inkml:trace>
  <inkml:annotation type="path"> 0 0 1, 29 59 1, 119 284 1, 164 434 1, 179 554 1, 224 824 1, 239 974 1, 239 1154 1, 269 1214 1, 269 1199 1, 329 1004 1, 419 794 1, 464 674 1, 479 599 1, 524 524 1, 539 464 1, 569 329 1</inkml:annotation>
  <inkml:annotation type="data">AFccA4CABAAAAAAAHQIiOAMHRMABRTRIEQUBOBGnGclACjYRgmeO7m3N8Z3c2IJ4+r3v0fLny+/t
vwcT2IJ/Aq38Bx/hPPwF+Jfl/Ef2fl39P/pj84H8A+g=
</inkml:annotation>
  <inkml:annotation type="types">AAEBAQEBAQEBAQEBAQEBAQE=
</inkml:annotation>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5 37 494, 10 40 494, 14 47 490, 15 52 487, 14 58 489, 12 62 490, 7 68 498, 5 68 473, 14 55 424, 20 46 328, 22 40 204, 28 30 204, 35 16 204,</inkml:trace>
  <inkml:annotation type="path"> 0 524 1, 74 554 1, 149 599 1, 209 704 1, 224 779 1, 209 869 1, 179 929 1, 104 1019 1, 74 1019 1, 209 824 1, 299 689 1, 329 599 1, 419 449 1, 524 239 1</inkml:annotation>
  <inkml:annotation type="data">AE4cA4CABAAAAAAAHQIiLAMHRMABRTRIEQUBOBGnGclACi0Ognpe7e8+rvnxAIL8VfieeNm58P3+
OefIgn8FgfwWD5nq/F+J/wr+Q/w7+3A=
</inkml:annotation>
  <inkml:annotation type="types">AAEBAQEBAQEBAQEBAQE=
</inkml:annotation>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2 4 376, 7 17 478, 8 23 478, 9 37 525, 11 52 515, 13 65 420, 14 70 420, 14 74 277, 15 80 277, 18 92 204,</inkml:trace>
  <inkml:annotation type="path"> 14 0 1, 29 59 1, 104 254 1, 119 344 1, 134 554 1, 164 779 1, 194 974 1, 209 1049 1, 209 1109 1, 224 1199 1, 269 1379 1</inkml:annotation>
  <inkml:annotation type="data">AEocA4CABAAAAAAAHQIaPAMHRMABRTRIEQUBOBGnGclACikLgo8eUWzAgnj5vj+Sb8tz4IJ/A6n8
CE/rH8hflf9H/qL+AA/4AC/O4A==
</inkml:annotation>
  <inkml:annotation type="types">AAEBAQEBAQEBAQE=
</inkml:annotation>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12 6 313, 11 16 333, 11 28 350, 10 33 350, 6 43 354, 3 52 344, 2 53 204, 2 51 204, 3 46 204, 4 41 204,</inkml:trace>
  <inkml:annotation type="path"> 179 0 1, 179 89 1, 164 239 1, 164 419 1, 149 494 1, 89 644 1, 44 779 1, 29 794 1, 29 764 1, 44 689 1, 59 614 1</inkml:annotation>
  <inkml:annotation type="data">AEIcA4CABAAAAAAAHQIWKgMHRMABRTRIEQUBOBGnGclACiELgvs+2y9mSIJ8HjPj9X5e9IJ/Aq38
CX9/A/j8A/un9+A=
</inkml:annotation>
  <inkml:annotation type="types">AAEBAQEBAQEBAQE=
</inkml:annotation>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11 6 394, 9 13 396, 7 18 396, 7 22 395, 5 27 395, 3 34 368, 3 38 299, 2 38 299, 2 38 254, 8 28 204, 11 23 204, 15 17 204, 23 10 254, 27 7 342, 32 6 493, 32 6 498, 36 13 521, 38 20 533, 40 33 541, 42 44 548, 44 58 558, 44 70 564, 44 75 567, 43 80 587, 42 81 618, 42 81 621, 41 81 622, 33 70 204, 32 69 0</inkml:trace>
  <inkml:annotation type="path"> 179 0 1, 164 89 1, 134 194 1, 104 269 1, 104 329 1, 74 404 1, 44 509 1, 44 569 1, 29 569 1, 29 569 1, 119 419 1, 164 344 1, 224 254 1, 344 149 1, 404 104 1, 479 89 1, 479 89 1, 539 194 1, 569 299 1, 599 494 1, 629 659 1, 659 869 1, 659 1049 1, 659 1124 1, 644 1199 1, 629 1214 1, 629 1214 1, 614 1214 1, 494 1049 1, 479 1034 1</inkml:annotation>
  <inkml:annotation type="data">AHYcA4CABAAAAAAAHQImOAMHRMABRTRIEQUBOBGnGclAClUegvs++s1lnwdnjzPfjRqpfj+IgnwT
bM75fT6t8ZPifBvN+N5r6/oAgn8D8fwPrtn4b/HP5u/H/v8kPyR+MPzF/ABP4I+vzeee/gb6vw7v
8EV/wEgA
</inkml:annotation>
  <inkml:annotation type="types">AAEBAQEBAQEBAQEBAQEBAQEBAQEBAQEBAQEBAQEB
</inkml:annotation>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14 6 446, 9 18 404, 4 30 356, 2 34 233, 1 35 204, 2 34 204, 7 24 213, 14 15 285, 24 5 377, 32 3 557, 32 3 557, 37 9 585, 38 13 587, 42 26 596, 44 33 598, 46 39 602, 47 47 605, 48 54 608, 50 65 615, 50 73 622, 50 78 640, 48 80 656, 47 80 657, 42 76 618, 38 71 204, 36 68 0</inkml:trace>
  <inkml:annotation type="path"> 239 0 1, 209 89 1, 134 269 1, 59 449 1, 29 509 1, 14 524 1, 29 509 1, 104 359 1, 209 224 1, 359 74 1, 479 44 1, 479 44 1, 554 134 1, 569 194 1, 629 389 1, 659 494 1, 689 584 1, 704 704 1, 719 809 1, 749 974 1, 749 1094 1, 749 1169 1, 719 1199 1, 704 1199 1, 629 1139 1, 569 1064 1, 539 1019 1</inkml:annotation>
  <inkml:annotation type="data">AHQcA4CABAAAAAAAHQIqNgMHRMABRTRIEQUBOBGnGclAClMbgvwJ+CeuTPGc35fXnmqmtnmYgnwf
A+Xu/PL8mfBvzfDcvjve75uAgn8EwfwVr8P57/UH4e+b8xfgz9KfwCb+HPwz8Xx5Xh9W/gP8a/wO
n/ARAA==
</inkml:annotation>
  <inkml:annotation type="types">AAEBAQEBAQEBAQEBAQEBAQEBAQEBAQEBAQEB
</inkml:annotation>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5 18 383, 6 33 449, 4 45 452, 4 45 436, 3 45 420, 3 45 407, 3 42 405, 6 36 402, 15 22 434, 19 18 434, 28 12 450, 31 9 450, 36 6 454, 37 6 457, 39 3 457, 41 3 467, 42 3 467, 43 3 471, 44 3 471, 44 3 482, 46 4 494, 46 5 494, 45 12 500, 40 19 478, 34 25 308, 31 26 204, 30 26 0</inkml:trace>
  <inkml:annotation type="path"> 44 209 1, 74 269 1, 89 494 1, 59 674 1, 59 674 1, 44 674 1, 44 674 1, 44 629 1, 89 539 1, 224 329 1, 284 269 1, 419 179 1, 464 134 1, 539 89 1, 554 89 1, 584 44 1, 614 44 1, 629 44 1, 644 44 1, 659 44 1, 659 44 1, 689 59 1, 689 74 1, 674 179 1, 599 284 1, 509 374 1, 464 389 1, 449 389 1</inkml:annotation>
  <inkml:annotation type="data">AGwcA4CABAAAAAAAHQImJgMHRMABRTRIEQUBOBGnGclACkscguW9yxz4Pfr4c8xS5t83mIL8AfT9
XftO9+X6N453gR8C+6CCfwPF/Ar/5j/Bbn1X8VfiX8CfgXxe/R9Pjz9U+34Pw7/ABv5o/Vo=
</inkml:annotation>
  <inkml:annotation type="types">AAEBAQEBAQEBAQEBAQEBAQEBAQEBAQEBAQEBAQ==
</inkml:annotation>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2 545, 15 8 598, 24 13 576, 29 16 508, 30 19 440, 30 20 335, 27 27 204, 21 34 204, 17 38 204, 7 46 204, 4 48 204, 5 48 531, 9 46 531, 13 45 570, 18 41 570, 26 37 588, 38 31 606, 44 29 618, 48 28 618, 51 30 608, 51 31 606, 52 36 599, 50 41 593, 44 49 569, 37 56 472, 29 57 204, 27 57 0</inkml:trace>
  <inkml:annotation type="path"> 0 0 1, 59 29 1, 224 119 1, 359 194 1, 434 239 1, 449 284 1, 449 299 1, 404 404 1, 314 509 1, 254 569 1, 104 689 1, 59 719 1, 74 719 1, 134 689 1, 194 674 1, 269 614 1, 389 554 1, 569 464 1, 659 434 1, 719 419 1, 764 449 1, 764 464 1, 779 539 1, 749 614 1, 659 734 1, 554 839 1, 434 854 1, 404 854 1</inkml:annotation>
  <inkml:annotation type="data">AHMcA4CABAAAAAAAHQIqLAMHRMABRTRIEQUBOBGnGclAClIcgnj4t8+b3ufD8Xjic8fDt7O+bfgA
gmeLrfgd8fDuzrfE5fDl+GiCfwZN/BXv57/IL8X/hn91D+Bcv4Fz/GX4z/BD4ft+n5Pc/BP53/gD
v8yA
</inkml:annotation>
  <inkml:annotation type="types">AAEBAQEBAQEBAQEBAQEBAQEBAQEBAQEBAQEBAQ==
</inkml:annotation>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5 30 395, 11 25 395, 15 22 417, 25 15 435, 32 11 455, 45 4 472, 49 3 450, 49 3 434, 49 3 391, 41 5 204, 40 5 0</inkml:trace>
  <inkml:annotation type="path"> 0 509 1, 74 449 1, 164 374 1, 224 329 1, 374 224 1, 479 164 1, 674 59 1, 734 44 1, 734 44 1, 734 44 1, 614 74 1, 599 74 1</inkml:annotation>
  <inkml:annotation type="data">AE0cA4CABAAAAAAAHQIoIgMHRMABRTRIEQUBOBGnGclACiwMgnqb8Hfg+fy+X4iC/FH4xueed+CM
0IJ/A/X8D9/hDznfxn8H4b/gAX8DgA==
</inkml:annotation>
  <inkml:annotation type="types">AAEBAQEBAQEBAQEB
</inkml:annotation>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30 5 388, 26 16 410, 23 22 410, 20 32 437, 16 42 456, 10 55 480, 7 64 475, 5 71 461, 2 82 342, 2 87 0</inkml:trace>
  <inkml:annotation type="path"> 464 0 1, 449 74 1, 389 239 1, 344 329 1, 299 479 1, 239 629 1, 149 824 1, 104 959 1, 74 1064 1, 29 1229 1, 29 1304 1</inkml:annotation>
  <inkml:annotation type="data">AEocA4CABAAAAAAAHQIgOgMHRMABRTRIEQUBOBGnGclACikLgvxF+Jexd5Lwgnr4Pfhzzvj4QIJ/
A9n8Dg/hH8NfL6/D/z/rf+AowA==
</inkml:annotation>
  <inkml:annotation type="types">AAEBAQEBAQEBAQE=
</inkml:annotation>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5 87 204, 11 97 204, 18 112 204, 22 125 231, 26 134 265, 31 143 343, 37 147 377, 41 146 394, 43 146 415, 47 143 415, 54 140 438, 61 132 456, 69 119 468, 78 107 473, 89 92 479, 100 78 483, 110 63 484, 119 50 485, 128 39 486, 136 29 487, 143 22 488, 152 13 489, 161 3 204, 165 0 0</inkml:trace>
  <inkml:annotation type="path"> 0 1199 1, 74 1304 1, 164 1454 1, 269 1679 1, 329 1874 1, 389 2009 1, 464 2144 1, 554 2204 1, 614 2189 1, 644 2189 1, 704 2144 1, 809 2099 1, 914 1979 1, 1034 1784 1, 1169 1604 1, 1334 1379 1, 1499 1169 1, 1649 944 1, 1784 749 1, 1919 584 1, 2039 434 1, 2144 329 1, 2279 194 1, 2414 44 1, 2474 0 1</inkml:annotation>
  <inkml:annotation type="data">AF8cA4CABAAAAAAAHQJaUgMHRMABRTRIEQUBOBHyI7xACj4ZgnqTqTdziTFq3HuC/Qn53563y9+5
179zsuZObfiAgn8A+fwD6/DXxfjz8e/gfx+D/wl7+H45vQfwJD+hgA==
</inkml:annotation>
  <inkml:annotation type="types">AAEBAQEBAQEBAQEBAQEBAQEBAQEBAQEBAQ==
</inkml:annotation>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5 5 428, 15 15 461, 26 25 491, 36 35 547, 46 44 570, 57 52 591, 64 55 606, 71 55 313, 70 54 313, 70 53 0</inkml:trace>
  <inkml:annotation type="path"> 0 0 1, 74 74 1, 224 224 1, 389 374 1, 539 524 1, 689 659 1, 854 779 1, 959 824 1, 1064 824 1, 1049 809 1, 1049 794 1</inkml:annotation>
  <inkml:annotation type="data">AEQcA4CABAAAAAAAHQIwKgMHRMABRTRIEQUBOBHyI7xACiMLgnr1Knl8sIJ69FvvtIJ/BHn8D99/
DH4n34f4FN/gS7+BVw==
</inkml:annotation>
  <inkml:annotation type="types">AAEBAQEBAQEBAQE=
</inkml:annotation>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36 8 583, 32 17 573, 28 28 573, 22 39 573, 17 50 573, 11 58 576, 5 68 579, 1 73 0</inkml:trace>
  <inkml:annotation type="path"> 554 0 1, 539 119 1, 479 254 1, 419 419 1, 329 584 1, 254 749 1, 164 869 1, 74 1019 1, 14 1094 1</inkml:annotation>
  <inkml:annotation type="data">ADwcA4CABAAAAAAAHQIiMgMHRMABRTRIEQUBOBHyI7xAChsJgvxd+MetlYCCfJMO57CCfwbl/Bw/
0HH8G4g=
</inkml:annotation>
  <inkml:annotation type="types">AAEBAQEBAQEB
</inkml:annotation>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9 63 311, 13 69 311, 17 76 336, 23 92 367, 28 102 422, 33 108 474, 37 109 505, 38 109 505, 47 104 552, 53 94 571, 60 81 582, 66 67 591, 69 57 591, 75 43 598, 80 31 603, 85 17 608, 89 7 607, 92 0 0</inkml:trace>
  <inkml:annotation type="path"> 0 809 1, 134 944 1, 194 1034 1, 254 1139 1, 344 1379 1, 419 1529 1, 494 1619 1, 554 1634 1, 569 1634 1, 704 1559 1, 794 1409 1, 899 1214 1, 989 1004 1, 1034 854 1, 1124 644 1, 1199 464 1, 1274 254 1, 1334 104 1, 1379 0 1</inkml:annotation>
  <inkml:annotation type="data">AFwcA4CABAAAAAAAHQI6QgMHRMABRTRIEQUBOBHyI7xACjsTgnze2Ve/J2XvKtCC/KH4/7Pm+Hz7
vv32+POb44CCfwKl/Aqf4W+D8Kd/B/4j/IX4d+Xfn+LXw/wdCA==
</inkml:annotation>
  <inkml:annotation type="types">AAEBAQEBAQEBAQEBAQEBAQEBAQ==
</inkml:annotation>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5 54 404, 9 66 420, 13 82 443, 17 90 469, 20 97 490, 26 104 533, 31 105 546, 35 105 557, 42 99 587, 48 90 598, 54 80 601, 57 73 601, 63 60 604, 69 47 606, 73 37 608, 79 25 609, 82 19 609, 88 9 604, 91 3 468, 92 1 0</inkml:trace>
  <inkml:annotation type="path"> 29 659 1, 74 809 1, 134 989 1, 194 1229 1, 254 1349 1, 299 1454 1, 389 1559 1, 464 1574 1, 524 1574 1, 629 1484 1, 719 1349 1, 809 1199 1, 854 1094 1, 944 899 1, 1034 704 1, 1094 554 1, 1184 374 1, 1229 284 1, 1319 134 1, 1364 44 1, 1379 14 1</inkml:annotation>
  <inkml:annotation type="data">AFscA4CABAAAAAAAHQI6QAMHRMABRTRIEQUBOBHyI7xACjoVgskLy3ld43O87oCC/Hn4pzx8tfDf
h7efC5vwefHggn8EGfwPb8XPf4Q/EO/gr8F/L3lW+/3X/Avo
</inkml:annotation>
  <inkml:annotation type="types">AAEBAQEBAQEBAQEBAQEBAQEBAQEB
</inkml:annotation>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7 18 612, 18 12 644, 23 11 666, 29 8 666, 34 7 679, 45 4 671, 51 4 671, 64 3 576, 79 3 408, 83 3 204, 87 3 204,</inkml:trace>
  <inkml:annotation type="path"> 0 299 1, 104 269 1, 269 179 1, 344 164 1, 434 119 1, 509 104 1, 674 59 1, 764 59 1, 959 44 1, 1184 44 1, 1244 44 1, 1304 44 1</inkml:annotation>
  <inkml:annotation type="data">AE4cA4CABAAAAAAAHQI6GgMHRMABRTRIEQUBOBGnGclACi0MgnxePhl+D38WfWCC/Bn4R8+tzeWA
gn8HWfwbb9P4R+78H/J+o/zv+Lf4B8A=
</inkml:annotation>
  <inkml:annotation type="types">AAEBAQEBAQEBAQEB
</inkml:annotation>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2"/>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4 3 555, 16 11 622, 20 13 622, 33 20 648, 39 23 643, 41 24 629, 45 27 608, 50 31 528, 50 32 431, 49 37 204,</inkml:trace>
  <inkml:annotation type="path"> 0 0 1, 59 44 1, 239 164 1, 299 194 1, 494 299 1, 584 344 1, 614 359 1, 674 404 1, 749 464 1, 749 479 1, 734 554 1</inkml:annotation>
  <inkml:annotation type="data">AEocA4CABAAAAAAAHQIoIgMHRMABRTRIEQUBOBGnGclACikLgnj5Pl+b4/OT3YJz18PrzuTvgIJ/
BnX8Fa/mv8MfiP5/j/Lf4H/dIA==
</inkml:annotation>
  <inkml:annotation type="types">AAEBAQEBAQEBAQE=
</inkml:annotation>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21 7 462, 15 17 465, 9 27 475, 5 33 482, 1 42 0</inkml:trace>
  <inkml:annotation type="path"> 389 0 1, 314 104 1, 224 254 1, 134 404 1, 74 494 1, 14 629 1</inkml:annotation>
  <inkml:annotation type="data">ADkcA4CABAAAAAAAHQIcJAMHRMABRTRIEQUBOBHyI7xAChgGgvwx+I6wgnxceeCCfwUB/BPfxd/g
rcA=
</inkml:annotation>
  <inkml:annotation type="types">AAEBAQEB
</inkml:annotation>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6 515, 7 10 543, 15 17 573, 22 19 589, 25 17 588, 29 13 586, 36 5 578, 44 3 579, 45 3 582, 52 8 595, 55 11 604, 60 17 628, 67 18 635, 73 15 628, 83 8 619, 91 6 616, 92 6 617, 99 9 624, 104 13 633, 112 22 660, 120 23 661, 121 23 661, 126 19 648, 136 13 637, 143 12 638, 148 12 641, 152 12 644, 156 13 648, 170 18 661, 172 18 655, 178 14 646, 184 11 640, 191 9 643, 196 8 651, 197 9 651, 209 9 663, 215 9 669, 224 8 0</inkml:trace>
  <inkml:annotation type="path"> 0 59 1, 44 89 1, 104 149 1, 224 254 1, 329 284 1, 374 254 1, 434 194 1, 539 74 1, 659 44 1, 674 44 1, 779 119 1, 824 164 1, 899 254 1, 1004 269 1, 1094 224 1, 1244 119 1, 1364 89 1, 1379 89 1, 1484 134 1, 1559 194 1, 1679 329 1, 1799 344 1, 1814 344 1, 1889 284 1, 2039 194 1, 2144 179 1, 2219 179 1, 2279 179 1, 2339 194 1, 2549 269 1, 2579 269 1, 2669 209 1, 2759 164 1, 2864 134 1, 2939 119 1, 2954 134 1, 3134 134 1, 3224 134 1, 3359 119 1</inkml:annotation>
  <inkml:annotation type="data">AIoBHAOAgAQAAAAAAB0CfBwDB0TAAUU0SBEFATgRpxnJQAppJ4JyeL5nJ8fwecy+N+P4N4+Px67t
fR9vhN8/V8PAgvG5z353z8Get578+fWcnr5b531E8e/MkyqAgn8F1fwVnn4B/A9+H5s+jz+AvwP+
Ad+Dx8Gfgj8M378+zE+b8F9583r5fs+H+EKw
</inkml:annotation>
  <inkml:annotation type="types">AAEBAQEBAQEBAQEBAQEBAQEBAQEBAQEBAQEBAQEBAQEBAQEBAQEB
</inkml:annotation>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7 72 442, 15 82 457, 19 90 466, 26 101 489, 27 101 507, 29 103 507, 30 102 521, 32 103 521, 35 103 533, 41 98 585, 47 90 602, 52 79 611, 56 73 611, 64 59 618, 68 47 619, 72 36 619, 78 22 619, 82 15 616, 88 4 611, 90 0 0</inkml:trace>
  <inkml:annotation type="path"> 0 989 1, 104 1079 1, 224 1229 1, 284 1349 1, 389 1514 1, 404 1514 1, 434 1544 1, 449 1529 1, 479 1544 1, 524 1544 1, 614 1469 1, 704 1349 1, 779 1184 1, 839 1094 1, 959 884 1, 1019 704 1, 1079 539 1, 1169 329 1, 1229 224 1, 1319 59 1, 1349 0 1</inkml:annotation>
  <inkml:annotation type="data">AGIcA4CABAAAAAAAHQI6PgMHRMABRTRIEQUBOBHyI7xACkEVgnxTzz4ZZOLfHlm55IL80fl3xvPr
zuX33vr5cnfi8/EAgn8EsfwR38P4A9/gn8AfgH7Pxp+K/l+f4vhru/wdCA==
</inkml:annotation>
  <inkml:annotation type="types">AAEBAQEBAQEBAQEBAQEBAQEBAQEB
</inkml:annotation>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7 34 405, 14 39 422, 20 48 436, 24 56 443, 29 65 450, 35 70 507, 37 70 507, 39 69 528, 47 62 546, 53 51 564, 58 38 569, 64 28 573, 69 16 575, 75 6 570, 79 0 0</inkml:trace>
  <inkml:annotation type="path"> 0 479 1, 104 509 1, 209 584 1, 299 719 1, 359 839 1, 434 974 1, 524 1049 1, 554 1049 1, 584 1034 1, 704 929 1, 794 764 1, 869 569 1, 959 419 1, 1034 239 1, 1124 89 1, 1184 0 1</inkml:annotation>
  <inkml:annotation type="data">AFAcA4CABAAAAAAAHQI0MAMHRMABRTRIEQUBOBHyI7xACi8QgnxLsnl8G2WagvxJ+IeeLPPu/D53
m54Agn8EHfwPb3435I/K/4O6++78f8GngA==
</inkml:annotation>
  <inkml:annotation type="types">AAEBAQEBAQEBAQEBAQEBAQ==
</inkml:annotation>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5 18 287, 11 31 307, 14 40 354, 18 47 426, 19 47 426, 26 47 517, 28 45 517, 35 38 559, 40 29 574, 45 22 579, 50 13 585, 57 0 586,</inkml:trace>
  <inkml:annotation type="path"> 0 134 1, 74 269 1, 164 464 1, 209 599 1, 269 704 1, 284 704 1, 389 704 1, 419 674 1, 524 569 1, 599 434 1, 674 329 1, 749 194 1, 854 0 1</inkml:annotation>
  <inkml:annotation type="data">AEwcA4CABAAAAAAAHQIqJgMHRMABRTRIEQUBOBHyI7xACisNgnqdnfg9+tMAgvmePO/G33ub5IJ/
AkX8B9/hr8LfnX9Nfpv8cfhv6Z7A
</inkml:annotation>
  <inkml:annotation type="types">AAEBAQEBAQEBAQEBAQ==
</inkml:annotation>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8 46 335, 15 54 363, 19 62 392, 21 70 419, 26 83 480, 27 84 502, 29 86 502, 30 86 522, 36 86 559, 46 78 574, 54 69 584, 61 57 587, 69 46 590, 77 34 592, 84 24 592, 93 15 589, 97 8 586, 98 8 582, 99 6 582, 100 6 574, 100 6 574, 102 6 0</inkml:trace>
  <inkml:annotation type="path"> 0 614 1, 119 689 1, 224 809 1, 284 929 1, 314 1049 1, 389 1244 1, 404 1259 1, 434 1289 1, 449 1289 1, 539 1289 1, 689 1169 1, 809 1034 1, 914 854 1, 1034 689 1, 1154 509 1, 1259 359 1, 1394 224 1, 1454 119 1, 1469 119 1, 1484 89 1, 1499 89 1, 1499 89 1, 1529 89 1</inkml:annotation>
  <inkml:annotation type="data">AF0cA4CABAAAAAAAHQI+NgMHRMABRTRIEQUBOBHyI7xACjwXgnyXu88y+vG2LnvpcIL8bfi3h6+2
a+W9lyZ8W4CCfwMF/Apc38UfjP8I/gz8DfhH38a71fHy/J/BsIA=
</inkml:annotation>
  <inkml:annotation type="types">AAEBAQEBAQEBAQEBAQEBAQEBAQEBAQE=
</inkml:annotation>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8 57 342, 15 64 366, 22 75 385, 27 82 409, 32 89 476, 38 91 507, 42 91 517, 49 87 536, 55 82 553, 61 74 572, 70 61 592, 76 49 597, 83 36 599, 90 27 599, 95 20 600, 101 13 599, 104 6 595, 108 0 0</inkml:trace>
  <inkml:annotation type="path"> 0 749 1, 119 854 1, 224 959 1, 329 1124 1, 404 1229 1, 479 1334 1, 569 1364 1, 629 1364 1, 734 1304 1, 824 1229 1, 914 1109 1, 1049 914 1, 1139 734 1, 1244 539 1, 1349 404 1, 1424 299 1, 1514 194 1, 1559 89 1, 1619 0 1</inkml:annotation>
  <inkml:annotation type="data">AFIcA4CABAAAAAAAHQJAOgMHRMABRTRIEQUBOBHyI7xACjETgnyVqbyudjZ2AIL8kfjt48ve+b33
L4wggn8DIfwLD79fjr8W/g/5tyfgPuze/wcG
</inkml:annotation>
  <inkml:annotation type="types">AAEBAQEBAQEBAQEBAQEBAQEBAQ==
</inkml:annotation>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5 26 360, 9 40 398, 12 51 436, 14 61 466, 19 73 493, 24 77 542, 26 77 542, 30 76 550, 36 71 565, 44 63 580, 52 55 587, 60 44 593, 68 34 595, 74 24 598, 82 14 599, 90 4 598, 91 0 0</inkml:trace>
  <inkml:annotation type="path"> 29 224 1, 74 389 1, 134 599 1, 179 764 1, 209 914 1, 284 1094 1, 359 1154 1, 389 1154 1, 449 1139 1, 539 1064 1, 659 944 1, 779 824 1, 899 659 1, 1019 509 1, 1109 359 1, 1229 209 1, 1349 59 1, 1364 0 1</inkml:annotation>
  <inkml:annotation type="data">AE4cA4CABAAAAAAAHQI6NAMHRMABRTRIEQUBOBHyI7xACi0Sgskt47mYNx8YgvwF55258vm+euwf
AIJ/A2n8C0vl7+EPyP8nxPlvmbv8HHg=
</inkml:annotation>
  <inkml:annotation type="types">AAEBAQEBAQEBAQEBAQEBAQEB
</inkml:annotation>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36 7 379, 35 21 417, 33 35 463, 30 47 494, 29 53 522, 27 61 522, 25 66 548, 23 75 548, 18 89 578, 14 99 597, 9 111 615, 6 116 618, 3 122 605, 3 122 605, 3 122 589, 3 122 571, 4 117 537, 7 110 484, 10 103 422, 13 96 362, 16 88 284, 20 77 204, 22 73 204, 28 64 204, 30 63 204, 33 63 299, 34 64 365, 39 71 428, 41 75 428, 44 86 544, 46 97 593, 50 103 688, 50 104 688, 51 103 707, 56 101 733, 60 96 733, 63 91 733, 65 84 733, 67 80 726, 70 71 726, 72 66 716, 77 55 691, 81 45 645, 82 40 645, 84 35 571, 85 31 0</inkml:trace>
  <inkml:annotation type="path"> 539 0 1, 539 104 1, 524 314 1, 494 524 1, 449 704 1, 434 794 1, 404 914 1, 374 989 1, 344 1124 1, 269 1334 1, 209 1484 1, 134 1664 1, 89 1739 1, 44 1829 1, 44 1829 1, 44 1829 1, 44 1829 1, 59 1754 1, 104 1649 1, 149 1544 1, 194 1439 1, 239 1319 1, 299 1154 1, 329 1094 1, 419 959 1, 449 944 1, 494 944 1, 509 959 1, 584 1064 1, 614 1124 1, 659 1289 1, 689 1454 1, 749 1544 1, 749 1559 1, 764 1544 1, 839 1514 1, 899 1439 1, 944 1364 1, 974 1259 1, 1004 1199 1, 1049 1064 1, 1079 989 1, 1154 824 1, 1214 674 1, 1229 599 1, 1259 524 1, 1274 464 1</inkml:annotation>
  <inkml:annotation type="data">AKIBHAOAgAQAAAAAAB0COkwDB0TAAUU0SBEFATgRpxnJQAqAAS+C/Fn4ttuU7LjhME3x5m+Oy55n
i2peXsqCfF8Tfhzvj15z458J70vfi9/JJ8Hfie/e3ree/Hwz0gCCfwO1/Ax/yfgPv4d/DH4Z/EH1
38B/gX7vwLv4F/Bfz5+Cd/Qh+ovw/38x/sz81/kD9R/gr4vwyfH8X0/gP8H/kD88/wWO
</inkml:annotation>
  <inkml:annotation type="types">AAEBAQEBAQEBAQEBAQEBAQEBAQEBAQEBAQEBAQEBAQEBAQEBAQEBAQEBAQEBAQE=
</inkml:annotation>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36 3 463, 41 7 493, 55 15 544, 64 21 550, 65 23 537, 62 31 477, 59 35 477, 53 42 406, 51 46 297, 45 55 204, 40 59 204, 38 63 204, 33 68 204, 30 73 204, 25 79 204, 21 84 204, 18 89 204, 11 96 204, 4 106 265, 3 111 440, 4 111 440, 7 111 473, 11 110 473, 15 108 503, 20 107 503, 31 102 558, 35 98 558, 39 97 585, 43 94 585, 47 94 602, 51 91 602, 59 86 614, 65 82 623, 75 77 620, 77 75 551, 76 75 478, 69 76 204, 59 77 0</inkml:trace>
  <inkml:annotation type="path"> 509 0 1, 539 44 1, 614 104 1, 824 224 1, 959 314 1, 974 344 1, 929 464 1, 884 524 1, 794 629 1, 764 689 1, 674 824 1, 599 884 1, 569 944 1, 494 1019 1, 449 1094 1, 374 1184 1, 314 1259 1, 269 1334 1, 164 1439 1, 59 1589 1, 44 1664 1, 59 1664 1, 104 1664 1, 164 1649 1, 224 1619 1, 299 1604 1, 464 1529 1, 524 1469 1, 584 1454 1, 644 1409 1, 704 1409 1, 764 1364 1, 884 1289 1, 974 1229 1, 1124 1154 1, 1154 1124 1, 1139 1124 1, 1034 1139 1, 884 1154 1</inkml:annotation>
  <inkml:annotation type="data">AJIBHAOAgAQAAAAAAB0CNkYDB0TAAUU0SBEFATgRpxnJQApxJ4L8UfiXnze/l8u+PM53Nk8vgzIn
wfGHjfHy9+HognJ43z8HnnfXtErOe/a2eZzed2XmQIJ/BQX8Ej/g78f/gv8h/lz85/jH8Cfp4B+X
v2R/AIf4m/E/4g/EP5S/Kf4a/Df4G/A/2d+380+f4B3/OAA=
</inkml:annotation>
  <inkml:annotation type="types">AAEBAQEBAQEBAQEBAQEBAQEBAQEBAQEBAQEBAQEBAQEBAQEBAQEB
</inkml:annotation>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8 9 478, 18 20 482, 24 28 487, 29 37 500, 37 52 531, 45 64 599, 53 76 611, 58 83 614, 68 92 616, 76 100 608, 78 100 204,</inkml:trace>
  <inkml:annotation type="path"> 0 0 1, 119 134 1, 269 299 1, 359 419 1, 434 554 1, 554 779 1, 674 959 1, 794 1139 1, 869 1244 1, 1019 1379 1, 1139 1499 1, 1169 1499 1</inkml:annotation>
  <inkml:annotation type="data">AEgcA4CABAAAAAAAHQI0PgMHRMABRTRIEQUBOBHyI7xACicMgnyZ5vDvrfhAgnzZ2fB17y/Kgn8F
QfwUzPk/BH4u/Kvz36f4H9A=
</inkml:annotation>
  <inkml:annotation type="types">AAEBAQEBAQEBAQEB
</inkml:annotation>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92 6 424, 82 17 420, 74 27 406, 66 36 407, 57 49 412, 50 61 420, 41 72 436, 33 81 459, 26 89 470, 19 98 472, 12 108 468, 6 117 432, 4 116 204, 5 112 204, 6 107 0</inkml:trace>
  <inkml:annotation type="path"> 1454 0 1, 1379 89 1, 1229 254 1, 1109 404 1, 989 539 1, 854 734 1, 749 914 1, 614 1079 1, 494 1214 1, 389 1334 1, 284 1469 1, 179 1619 1, 89 1754 1, 59 1739 1, 74 1679 1, 89 1604 1</inkml:annotation>
  <inkml:annotation type="data">AFMcA4CABAAAAAAAHQI8RAMHRMABRTRIEQUBOBHyI7xACjIQgv1N+sfeLmyE8cCCfB6t8W7ZL9Pa
gn8EafwR79P4C8c+T4vt+f4fxL/AMv8BWfwD6A==
</inkml:annotation>
  <inkml:annotation type="types">AAEBAQEBAQEBAQEBAQEBAQ==
</inkml:annotation>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8 5 472, 19 11 569, 29 16 653, 36 18 661, 37 18 460, 37 18 460, 37 17 0</inkml:trace>
  <inkml:annotation type="path"> 0 29 1, 119 74 1, 284 164 1, 434 239 1, 539 269 1, 554 269 1, 554 269 1, 554 254 1</inkml:annotation>
  <inkml:annotation type="data">AD8cA4CABAAAAAAAHQIiGgMHRMABRTRIEQUBOBHyI7xACh4IgnycvfhogsnL3VCCfwUp/A6f3/n3
+Ah/4B2/gn0=
</inkml:annotation>
  <inkml:annotation type="types">AAEBAQEBAQE=
</inkml:annotation>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32 13 457, 29 24 488, 23 38 524, 18 46 573, 12 52 577, 7 56 467, 6 56 371, 5 55 204, 4 54 204, 5 46 204, 6 43 0</inkml:trace>
  <inkml:annotation type="path"> 539 0 1, 479 194 1, 434 359 1, 344 569 1, 269 689 1, 179 779 1, 104 839 1, 89 839 1, 74 824 1, 59 809 1, 74 689 1, 89 644 1</inkml:annotation>
  <inkml:annotation type="data">AEscA4CABAAAAAAAHQIiKgMHRMABRTRIEQUBOBHyI7xACioMgvxZ+NZ2WeDAgn3bz4d3zXx+gIJ/
BO38Ec+vu/H/7J/AH5z/gDJ/APo=
</inkml:annotation>
  <inkml:annotation type="types">AAEBAQEBAQEBAQEB
</inkml:annotation>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24 9 560, 25 16 606, 24 26 638, 22 35 661, 18 50 663, 14 59 622, 9 70 561, 5 78 420, 0 87 0</inkml:trace>
  <inkml:annotation type="path"> 329 0 1, 359 134 1, 374 239 1, 359 389 1, 329 524 1, 269 749 1, 209 884 1, 134 1049 1, 74 1169 1, 0 1304 1</inkml:annotation>
  <inkml:annotation type="data">AEYcA4CABAAAAAAAHQIcOAMHRMABRTRIEQUBOBHyI7xACiUKgvwh+Dbt1ZSCfNvL8Hw52IJ/Bon8
F0/gH5/wf+O/wb+hf4ET
</inkml:annotation>
  <inkml:annotation type="types">AAEBAQEBAQEBAQ==
</inkml:annotation>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7 46 432, 20 37 480, 32 29 530, 43 23 577, 56 16 619, 69 10 626, 76 8 620, 79 5 325, 77 5 325, 70 6 204, 67 6 0</inkml:trace>
  <inkml:annotation type="path"> 0 764 1, 104 689 1, 299 554 1, 479 434 1, 644 344 1, 839 239 1, 1034 149 1, 1139 119 1, 1184 74 1, 1154 74 1, 1049 89 1, 1004 89 1</inkml:annotation>
  <inkml:annotation type="data">AEscA4CABAAAAAAAHQI0JgMHRMABRTRIEQUBOBHyI7xACioMgnxfBbj4fPv34IL8lflXzMs8XkqC
fwSJ/A8ud9/iv7/4En/gTL9r/os=
</inkml:annotation>
  <inkml:annotation type="types">AAEBAQEBAQEBAQEB
</inkml:annotation>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18 8 514, 15 15 546, 11 24 555, 6 29 590, 6 30 582, 6 30 589, 18 26 590, 25 23 544, 32 18 376, 32 18 277, 32 18 277, 29 17 204,</inkml:trace>
  <inkml:annotation type="path"> 299 0 1, 269 119 1, 224 224 1, 164 359 1, 89 434 1, 89 449 1, 89 449 1, 269 389 1, 374 344 1, 479 269 1, 479 269 1, 479 269 1, 434 254 1</inkml:annotation>
  <inkml:annotation type="data">AFAcA4CABAAAAAAAHQIeHgMHRMABRTRIEQUBOBHyI7xACi8NgvwZ+Ebb6fZ7fG6AgnyXPPm+ZvpQ
gn8F0fwVT+E/wx+O/wF8P5D/bP5u/VX53A==
</inkml:annotation>
  <inkml:annotation type="types">AAEBAQEBAQEBAQEBAQ==
</inkml:annotation>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5 10 400, 7 24 459, 9 36 494, 10 48 503, 12 49 204, 12 45 204, 13 39 0</inkml:trace>
  <inkml:annotation type="path"> 59 0 1, 74 149 1, 104 359 1, 134 539 1, 149 719 1, 179 734 1, 179 674 1, 194 584 1</inkml:annotation>
  <inkml:annotation type="data">AEEcA4CABAAAAAAAHQIWJgMHRMABRTRIEQUBOBHyI7xACiAIgvHYs2CCfR419fvQgn8ECfwMf+Ff
wz/Apv8CdfwD6A==
</inkml:annotation>
  <inkml:annotation type="types">AAEBAQEBAQE=
</inkml:annotation>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6 9 451, 8 25 495, 10 39 574, 11 52 590, 12 67 593, 13 75 593, 13 90 592, 13 101 585, 13 115 579, 12 126 464, 12 126 372, 11 126 372, 11 126 221, 7 118 204, 5 110 204,</inkml:trace>
  <inkml:annotation type="path"> 74 0 1, 89 134 1, 119 374 1, 149 584 1, 164 779 1, 179 1004 1, 194 1124 1, 194 1349 1, 194 1514 1, 194 1724 1, 179 1889 1, 179 1889 1, 164 1889 1, 164 1889 1, 104 1769 1, 74 1649 1</inkml:annotation>
  <inkml:annotation type="data">AFIcA4CABAAAAAAAHQIUSgMHRMABRTRIEQUBOBHyI7xACjEQgvXmKUss84CCfN8W3Pj+Lzzv1nyg
gn8E1fwQn+KvzH9/b8M/X/4S/Tn8AJ/vD8DA
</inkml:annotation>
  <inkml:annotation type="types">AAEBAQEBAQEBAQEBAQEBAQ==
</inkml:annotation>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9 6 481, 10 6 491, 17 9 505, 19 13 511, 19 23 527, 18 30 530, 15 37 533, 11 44 543, 6 54 577, 7 58 571, 9 56 571, 20 49 581, 30 43 204,</inkml:trace>
  <inkml:annotation type="path"> 14 104 1, 134 89 1, 149 89 1, 254 134 1, 284 194 1, 284 344 1, 269 449 1, 224 554 1, 164 659 1, 89 809 1, 104 869 1, 134 839 1, 299 734 1, 449 644 1</inkml:annotation>
  <inkml:annotation type="data">AFAcA4CABAAAAAAAHQIeKAMHRMABRTRIEQUBOBHyI7xACi8Ogp8Xx/B727b8E+aggvi+WcnwdOfD
8PuAgn8FTfwUn4+X6PvfF+FPxr8H0fwPWA==
</inkml:annotation>
  <inkml:annotation type="types">AAEBAQEBAQEBAQEBAQE=
</inkml:annotation>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5 10 453, 10 27 489, 14 38 550, 15 39 271, 15 37 271, 14 26 204,</inkml:trace>
  <inkml:annotation type="path"> 14 0 1, 74 149 1, 149 404 1, 209 569 1, 224 584 1, 224 554 1, 209 389 1</inkml:annotation>
  <inkml:annotation type="data">AD8cA4CABAAAAAAAHQIYIgMHRMABRTRIEQUBOBHyI7xACh4HgpyXtoCCfR8Xw/T354J/BN38ET/h
b+Bjf4ES/NY=
</inkml:annotation>
  <inkml:annotation type="types">AAEBAQEBAQ==
</inkml:annotation>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8 6 534, 11 7 534, 16 13 548, 17 17 562, 16 27 574, 12 35 596, 6 43 618, 8 42 528, 15 36 459, 23 25 204, 32 15 204,</inkml:trace>
  <inkml:annotation type="path"> 0 89 1, 119 89 1, 164 104 1, 239 194 1, 254 254 1, 239 404 1, 179 524 1, 89 644 1, 119 629 1, 224 539 1, 344 374 1, 479 224 1</inkml:annotation>
  <inkml:annotation type="data">AEscA4CABAAAAAAAHQIgIgMHRMABRTRIEQUBOBHyI7xACioMgnye8873fk9SAIL4Phnrfg18/v3A
gn8GIfwYj+AG/Q/Yv4O/gFn+A4g=
</inkml:annotation>
  <inkml:annotation type="types">AAEBAQEBAQEBAQEB
</inkml:annotation>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6 10 550, 8 24 587, 9 35 592, 10 36 210, 10 33 210, 11 26 0</inkml:trace>
  <inkml:annotation type="path"> 59 0 1, 89 149 1, 119 359 1, 134 524 1, 149 539 1, 149 494 1, 164 389 1</inkml:annotation>
  <inkml:annotation type="data">AD4cA4CABAAAAAAAHQIWIAMHRMABRTRIEQUBOBHyI7xACh0HgvGqsIJ9Hjv0+fKCfwZh/Bc/4l/g
ev+B4P4CJA==
</inkml:annotation>
  <inkml:annotation type="types">AAEBAQEBAQ==
</inkml:annotation>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14 6 556, 15 6 556, 22 12 571, 23 15 575, 22 23 575, 18 29 571, 12 37 573, 6 43 576, 6 45 592, 9 43 592, 19 36 561, 27 32 204, 26 33 204, 22 39 204,</inkml:trace>
  <inkml:annotation type="path"> 89 119 1, 209 89 1, 224 89 1, 329 179 1, 344 224 1, 329 344 1, 269 434 1, 179 554 1, 89 644 1, 89 674 1, 134 644 1, 284 539 1, 404 479 1, 389 494 1, 329 584 1</inkml:annotation>
  <inkml:annotation type="data">AFYcA4CABAAAAAAAHQIaIgMHRMABRTRIEQUBOBHyI7xACjUPgvgz4/g+He6+Dnxb8/SC+T6c+Dvr
c3z5989egIJ/Bnn8Ge/gL6/Pn4J934F/Ef8C4/wNcA==
</inkml:annotation>
  <inkml:annotation type="types">AAEBAQEBAQEBAQEBAQEB
</inkml:annotation>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7 35 551, 19 29 585, 25 25 585, 36 21 605, 49 16 618, 56 13 619, 62 8 621, 69 6 622, 70 4 464, 69 5 326, 59 7 204, 55 6 0</inkml:trace>
  <inkml:annotation type="path"> 0 569 1, 104 524 1, 284 434 1, 374 374 1, 539 314 1, 734 239 1, 839 194 1, 929 119 1, 1034 89 1, 1049 59 1, 1034 74 1, 884 104 1, 824 89 1</inkml:annotation>
  <inkml:annotation type="data">AE8cA4CABAAAAAAAHQIwIgMHRMABRTRIEQUBOBHyI7xACi4Ngnxevh9Z8Nnw78/wAIL8YfjfuLm8
cnSCfwZl/Bd/4p/Bnx/bL/AEf4M/An6J
</inkml:annotation>
  <inkml:annotation type="types">AAEBAQEBAQEBAQEBAQ==
</inkml:annotation>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29 11 530, 30 22 546, 30 34 555, 28 47 540, 26 54 430, 23 61 319, 19 69 204, 16 70 204, 16 73 204, 13 73 204, 12 75 204, 10 74 204, 10 75 204, 8 76 204, 5 74 414, 7 72 449, 17 63 480, 24 58 507, 31 54 530, 43 47 549, 49 44 537, 51 45 276, 49 47 276, 41 57 204, 31 67 204, 22 78 204, 15 84 226, 14 86 305, 18 87 508, 21 85 508, 28 81 545, 34 75 574, 41 70 594, 52 64 624, 59 64 643, 60 64 650, 64 69 656, 64 71 661, 63 79 663, 61 87 654, 57 94 605, 50 97 278, 45 97 204, 45 96 0</inkml:trace>
  <inkml:annotation type="path"> 419 0 1, 434 164 1, 449 329 1, 449 509 1, 419 704 1, 389 809 1, 344 914 1, 284 1034 1, 239 1049 1, 239 1094 1, 194 1094 1, 179 1124 1, 149 1109 1, 149 1124 1, 119 1139 1, 74 1109 1, 104 1079 1, 254 944 1, 359 869 1, 464 809 1, 644 704 1, 734 659 1, 764 674 1, 734 704 1, 614 854 1, 464 1004 1, 329 1169 1, 224 1259 1, 209 1289 1, 269 1304 1, 314 1274 1, 419 1214 1, 509 1124 1, 614 1049 1, 779 959 1, 884 959 1, 899 959 1, 959 1034 1, 959 1064 1, 944 1184 1, 914 1304 1, 854 1409 1, 749 1454 1, 674 1454 1, 674 1439 1</inkml:annotation>
  <inkml:annotation type="data">AJ8BHAOAgAQAAAAAAB0CLDwDB0TAAUU0SBEFATgR8iO8QAp+LYL8OfhtdWzncubfXydevh8+fh2Z
8Hq+LPHn4eebd7nogn1JPhT487ncdfH4nfHifInvze7svwPXfgXz2oJ/BhH8F0/H+Ff1HfP7KA/g
Ij+AQ/Pnz5/Ef8Br/wHd+dfzo/CH5W/bn8A9/i75fn+j6/tt79f41/gRH+A3v3SA
</inkml:annotation>
  <inkml:annotation type="types">AAEBAQEBAQEBAQEBAQEBAQEBAQEBAQEBAQEBAQEBAQEBAQEBAQEBAQEBAQEB
</inkml:annotation>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5 9 415, 7 20 449, 9 34 474, 9 43 507, 9 50 529, 10 49 219, 11 41 204, 12 30 204,</inkml:trace>
  <inkml:annotation type="path"> 29 0 1, 74 134 1, 104 299 1, 134 509 1, 134 644 1, 134 749 1, 149 734 1, 164 614 1, 179 449 1</inkml:annotation>
  <inkml:annotation type="data">AEAcA4CABAAAAAAAHQIWKAMHRMABRTRIEQUBOBHyI7xACh8JgslagIJ82c978vx9gn8ERfwO/8/y
fX/Avv8CZfgI
</inkml:annotation>
  <inkml:annotation type="types">AAEBAQEBAQEB
</inkml:annotation>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15 6 484, 17 6 484, 18 6 498, 21 6 510, 22 7 512, 23 11 518, 22 21 537, 18 29 544, 10 42 559, 6 48 578, 6 52 579, 8 51 586, 16 47 588, 22 42 588, 23 43 307, 22 44 231, 12 53 204, 10 54 0</inkml:trace>
  <inkml:annotation type="path"> 89 134 1, 224 89 1, 254 89 1, 269 89 1, 314 89 1, 329 104 1, 344 164 1, 329 314 1, 269 434 1, 149 629 1, 89 719 1, 89 779 1, 119 764 1, 239 704 1, 329 629 1, 344 644 1, 329 659 1, 179 794 1, 149 809 1</inkml:annotation>
  <inkml:annotation type="data">AGEcA4CABAAAAAAAHQIaKAMHRMABRTRIEQUBOBHyI7xACkATgvg58dzW98+PGfBvvfn+QIL5vt4T
nwb6+Pffb8D5PlCCfwVZ/BVv4A36fH3fb8nj8E/B73+BF/4B+/I38Ajg
</inkml:annotation>
  <inkml:annotation type="types">AAEBAQEBAQEBAQEBAQEBAQEBAQ==
</inkml:annotation>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5 8 434, 9 21 456, 10 30 459, 13 41 350, 13 41 204, 14 41 204, 16 40 0</inkml:trace>
  <inkml:annotation type="path"> 44 0 1, 74 119 1, 134 314 1, 149 449 1, 194 614 1, 194 614 1, 209 614 1, 239 599 1</inkml:annotation>
  <inkml:annotation type="data">AEAcA4CABAAAAAAAHQIYJAMHRMABRTRIEQUBOBHyI7xACh8IguXO52SCfJ6859aggn8EkfwQ7+C/
2L+L/4AI/gH0
</inkml:annotation>
  <inkml:annotation type="types">AAEBAQEBAQE=
</inkml:annotation>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9 19 432, 23 13 463, 35 8 482, 38 8 485, 39 6 485, 41 6 484, 42 6 484, 43 6 481, 44 8 420, 43 9 420, 36 13 204, 30 19 0</inkml:trace>
  <inkml:annotation type="path"> 0 314 1, 134 284 1, 344 194 1, 524 119 1, 569 119 1, 584 89 1, 614 89 1, 629 89 1, 644 89 1, 659 119 1, 644 134 1, 539 194 1, 449 284 1</inkml:annotation>
  <inkml:annotation type="data">AEocA4CABAAAAAAAHQIkGAMHRMABRTRIEQUBOBHyI7xACikNgnzet+fZTfhggvwd+E/M9bhl5gCC
fwSJ/BA/2/gXtnfyz+Xv4CV+wA==
</inkml:annotation>
  <inkml:annotation type="types">AAEBAQEBAQEBAQEBAQ==
</inkml:annotation>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11 15 318, 24 13 381, 35 11 402, 38 11 414, 41 9 414, 44 10 426, 47 10 426, 59 8 446, 60 8 459, 62 8 470, 72 7 493, 79 6 496, 85 6 501, 92 8 528, 99 8 553, 99 9 480, 99 9 480, 98 9 0</inkml:trace>
  <inkml:annotation type="path"> 0 254 1, 164 224 1, 359 194 1, 524 164 1, 569 164 1, 614 134 1, 659 149 1, 704 149 1, 884 119 1, 899 119 1, 929 119 1, 1079 104 1, 1184 89 1, 1274 89 1, 1379 119 1, 1484 119 1, 1484 134 1, 1484 134 1, 1469 134 1</inkml:annotation>
  <inkml:annotation type="data">AFgcA4CABAAAAAAAHQI+FgMHRMABRTRIEQUBOBHyI7xACjcTgn1Zvyj5vrnydsfGoIL8DfgszeXc
VM2Ugn8CwfwHH+Ofn+37Pt/Bnx79n4Nz8Ib+qfzt/BUo
</inkml:annotation>
  <inkml:annotation type="types">AAEBAQEBAQEBAQEBAQEBAQEBAQ==
</inkml:annotation>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6 4 390, 14 11 424, 22 19 509, 30 27 548, 38 34 0</inkml:trace>
  <inkml:annotation type="path"> 0 0 1, 89 59 1, 209 164 1, 329 284 1, 449 404 1, 569 509 1</inkml:annotation>
  <inkml:annotation type="data">ADgcA4CABAAAAAAAHQIiIAMHRMABRTRIEQUBOBHyI7xAChcGgnwYAIJ45FCCfwPh/A1v5K/IP8G9
gA==
</inkml:annotation>
  <inkml:annotation type="types">AAEBAQEB
</inkml:annotation>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8 5 456, 22 14 517, 33 21 605, 44 27 661, 54 33 660, 57 34 0</inkml:trace>
  <inkml:annotation type="path"> 0 14 1, 119 74 1, 329 209 1, 494 314 1, 659 404 1, 809 494 1, 854 509 1</inkml:annotation>
  <inkml:annotation type="data">ADwcA4CABAAAAAAAHQIqIAMHRMABRTRIEQUBOBHyI7xAChsHgnyfB1fjgpz1teyCfwTp/A/f4a/E
v5X/hAs=
</inkml:annotation>
  <inkml:annotation type="types">AAEBAQEBAQ==
</inkml:annotation>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7 6 362, 11 5 372, 15 6 372, 27 8 204, 29 10 204,</inkml:trace>
  <inkml:annotation type="path"> 0 74 1, 104 89 1, 164 74 1, 224 89 1, 404 119 1, 434 149 1</inkml:annotation>
  <inkml:annotation type="data">ADscA4CABAAAAAAAHQIeFAMHRMABRTRIEQUBOBHyI7xAChoGgnxdfJ9IgvXncgCCfwNx/A0v0/wB
r/AGgA==
</inkml:annotation>
  <inkml:annotation type="types">AAEBAQEB
</inkml:annotation>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8 5 366, 19 5 204, 20 6 0</inkml:trace>
  <inkml:annotation type="path"> 0 74 1, 119 74 1, 284 74 1, 299 89 1</inkml:annotation>
  <inkml:annotation type="data">ADQcA4CABAAAAAAAHQIaEgMHRMABRTRIEQUBOBHyI7xAChMEgnyc+kCC9e0Agn8DgfwYL+OQ
</inkml:annotation>
  <inkml:annotation type="types">AAEBAQ==
</inkml:annotation>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17 14 365, 30 9 399, 41 6 414, 48 5 419, 49 6 421, 50 8 458, 50 9 482, 48 16 493, 44 23 496, 39 29 503, 32 35 505, 24 40 494, 17 43 473, 9 44 319, 0 40 204,</inkml:trace>
  <inkml:annotation type="path"> 134 269 1, 254 209 1, 449 134 1, 614 89 1, 719 74 1, 734 89 1, 749 119 1, 749 134 1, 719 239 1, 659 344 1, 584 434 1, 479 524 1, 359 599 1, 254 644 1, 134 659 1, 0 599 1</inkml:annotation>
  <inkml:annotation type="data">AFAcA4CABAAAAAAAHQIoIgMHRMABRTRIEQUBOBHyI7xACi8QgvmvrfPwru3bLYL8EfhG5mS/Aq7v
sIJ/A338C9/gv6e/ir7/v+Xx7+/6f3f+Mg==
</inkml:annotation>
  <inkml:annotation type="types">AAEBAQEBAQEBAQEBAQEBAQ==
</inkml:annotation>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10 8 394, 18 7 398, 29 5 395, 32 6 366, 33 5 366, 35 5 204,</inkml:trace>
  <inkml:annotation type="path"> 0 164 1, 149 119 1, 269 104 1, 434 74 1, 479 89 1, 494 74 1, 524 74 1</inkml:annotation>
  <inkml:annotation type="data">AD4cA4CABAAAAAAAHQIgFAMHRMABRTRIEQUBOBHyI7xACh0Hgn0bz5dggvq/AOXmwIJ/A/H8D4/H
+Gfw9/AFIA==
</inkml:annotation>
  <inkml:annotation type="types">AAEBAQEBAQ==
</inkml:annotation>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9 9 384, 18 5 318, 21 5 204,</inkml:trace>
  <inkml:annotation type="path"> 0 224 1, 134 134 1, 269 74 1, 314 74 1</inkml:annotation>
  <inkml:annotation type="data">ADYcA4CABAAAAAAAHQIaFgMHRMABRTRIEQUBOBHyI7xAChUEgnzPhIL8Bfg/PACCfwPJ/BNP5FA=
</inkml:annotation>
  <inkml:annotation type="types">AAEBAQ==
</inkml:annotation>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17 6 421, 25 5 410, 25 6 370, 29 15 204, 28 21 204, 21 29 204, 15 33 204, 6 41 353, 5 41 387, 6 40 387, 15 35 366, 24 28 289, 30 23 289, 38 16 204, 42 12 0</inkml:trace>
  <inkml:annotation type="path"> 149 119 1, 254 89 1, 374 74 1, 374 89 1, 434 224 1, 419 314 1, 314 434 1, 224 494 1, 89 614 1, 74 614 1, 89 599 1, 224 524 1, 359 419 1, 449 344 1, 569 239 1, 629 179 1</inkml:annotation>
  <inkml:annotation type="data">AFwcA4CABAAAAAAAHQIiIgMHRMABRTRIEQUBOBHyI7xACjsQgvo7Pl8e/hnfkz5Hc8iC+T6Znydz
z4+W+dzeAIJ/BF38Ei/h/9w/wBgfwAd+y/xT+D/yr+fv0f+0wA==
</inkml:annotation>
  <inkml:annotation type="types">AAEBAQEBAQEBAQEBAQEBAQ==
</inkml:annotation>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6 9 385, 6 25 411, 6 36 419, 6 46 396, 10 48 204,</inkml:trace>
  <inkml:annotation type="path"> 89 0 1, 89 134 1, 89 374 1, 89 539 1, 89 689 1, 149 719 1</inkml:annotation>
  <inkml:annotation type="data">ADwcA4CABAAAAAAAHQIUJgMHRMABRTRIEQUBOBHyI7xAChsGgvg+EeCCfN8Xu/KAgn8DzfwNn+Cf
xH/AG4A=
</inkml:annotation>
  <inkml:annotation type="types">AAEBAQEB
</inkml:annotation>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20 9 365, 17 20 389, 12 31 394, 8 38 343, 3 45 204, 1 45 204, 0 46 0</inkml:trace>
  <inkml:annotation type="path"> 329 0 1, 299 134 1, 254 299 1, 179 464 1, 119 569 1, 44 674 1, 14 674 1, 0 689 1</inkml:annotation>
  <inkml:annotation type="data">AEEcA4CABAAAAAAAHQIaJgMHRMABRTRIEQUBOBHyI7xACiAIgvwh+FbsvICCfNjy+OCCfwN9/Ax/
4L/Kv6V/fX8A+g==
</inkml:annotation>
  <inkml:annotation type="types">AAEBAQEBAQE=
</inkml:annotation>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26 8 339, 26 21 379, 25 33 415, 22 42 446, 19 55 466, 14 71 474, 10 77 474, 4 87 432, 3 88 346, 0 88 204,</inkml:trace>
  <inkml:annotation type="path"> 374 0 1, 389 119 1, 389 314 1, 374 494 1, 329 629 1, 284 824 1, 209 1064 1, 149 1154 1, 59 1304 1, 44 1319 1, 0 1319 1</inkml:annotation>
  <inkml:annotation type="data">AEccA4CABAAAAAAAHQIcOAMHRMABRTRIEQUBOBHyI7xACiYLgvwt+FbdbN9agnyer3xz6fHz0IJ/
AxX8Cd+ff1/b8v45/Hv5VA==
</inkml:annotation>
  <inkml:annotation type="types">AAEBAQEBAQEBAQE=
</inkml:annotation>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8 10 244, 9 25 366, 9 39 420, 9 52 480, 7 67 482, 5 78 481, 4 78 204, 4 75 204, 5 66 0</inkml:trace>
  <inkml:annotation type="path"> 119 0 1, 119 149 1, 134 374 1, 134 584 1, 134 779 1, 104 1004 1, 74 1169 1, 59 1169 1, 59 1124 1, 74 989 1</inkml:annotation>
  <inkml:annotation type="data">AEYcA4CABAAAAAAAHQIWNAMHRMABRTRIEQUBOBHyI7xACiUKgvk+WVqSAIJ9Hq3PP19+EIJ/AZn7
Z/Nvwflnv8CG/wId/APo
</inkml:annotation>
  <inkml:annotation type="types">AAEBAQEBAQEBAQ==
</inkml:annotation>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6 19 435, 17 11 470, 25 7 461, 29 0 204,</inkml:trace>
  <inkml:annotation type="path"> 0 359 1, 89 284 1, 254 164 1, 374 104 1, 434 0 1</inkml:annotation>
  <inkml:annotation type="data">ADocA4CABAAAAAAAHQIeHAMHRMABRTRIEQUBOBHyI7xAChkFgnweu+SC/Cn4f746gn8ElfwQL+Pf
4DVA
</inkml:annotation>
  <inkml:annotation type="types">AAEBAQE=
</inkml:annotation>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58 9 405, 52 17 446, 45 27 472, 40 33 489, 33 39 498, 27 47 502, 20 52 505, 9 61 505, 7 61 505, 6 61 505, 5 62 465, 5 61 435, 13 55 432, 22 49 434, 31 45 438, 44 38 453, 56 33 458, 64 30 456, 71 27 461, 71 27 461, 71 26 463, 65 21 204, 60 16 0</inkml:trace>
  <inkml:annotation type="path"> 944 0 1, 869 134 1, 779 254 1, 674 404 1, 599 494 1, 494 584 1, 404 704 1, 299 779 1, 134 914 1, 104 914 1, 89 914 1, 74 929 1, 74 914 1, 194 824 1, 329 734 1, 464 674 1, 659 569 1, 839 494 1, 959 449 1, 1064 404 1, 1064 404 1, 1064 389 1, 974 314 1, 899 239 1</inkml:annotation>
  <inkml:annotation type="data">AGEcA4CABAAAAAAAHQIuLAMHRMABRTRIEQUBOBHyI7xACkAYgvzF+bbc2Xz80T5I8XzfjfDAgnzX
PLO+PnTfbO5jl8iCfwQd/A3v4D+f5fd6fjX6Pw16z6vp+P4vefwHf+Ug
</inkml:annotation>
  <inkml:annotation type="types">AAEBAQEBAQEBAQEBAQEBAQEBAQEBAQEB
</inkml:annotation>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9 14 340, 11 27 391, 12 37 439, 11 47 478, 10 63 501, 8 73 500, 6 86 496, 5 92 0</inkml:trace>
  <inkml:annotation type="path"> 104 0 1, 134 209 1, 164 404 1, 179 554 1, 164 704 1, 149 944 1, 119 1094 1, 89 1289 1, 74 1379 1</inkml:annotation>
  <inkml:annotation type="data">AEEcA4CABAAAAAAAHQIUOgMHRMABRTRIEQUBOBHyI7xACiAJgvi9rqoAgn4AvXwfDz4wgn8DGfwJ
P35/wL+Fe/wV6A==
</inkml:annotation>
  <inkml:annotation type="types">AAEBAQEBAQEB
</inkml:annotation>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6 16 409, 16 11 430, 23 8 442, 34 5 546, 34 8 546, 35 16 559, 36 31 573, 36 43 578, 36 57 582, 35 72 584, 35 84 575, 34 91 567, 30 94 204,</inkml:trace>
  <inkml:annotation type="path"> 0 329 1, 89 239 1, 239 164 1, 344 119 1, 509 74 1, 509 119 1, 524 239 1, 539 464 1, 539 644 1, 539 854 1, 524 1079 1, 524 1259 1, 509 1364 1, 449 1409 1</inkml:annotation>
  <inkml:annotation type="data">AEwcA4CABAAAAAAAHQIgOAMHRMABRTRIEQUBOBHyI7xACisOgnweO+PrirL0gvwh+HZj4PXxdyd9
+YJ/BC38D2/P+nP1r90+e79c/gas
</inkml:annotation>
  <inkml:annotation type="types">AAEBAQEBAQEBAQEBAQE=
</inkml:annotation>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8 18 294, 22 11 330, 25 11 373, 29 9 373, 37 7 398, 45 5 397, 49 5 306, 49 5 244, 43 6 0</inkml:trace>
  <inkml:annotation type="path"> 0 329 1, 119 269 1, 329 164 1, 374 164 1, 434 134 1, 554 104 1, 674 74 1, 734 74 1, 734 74 1, 644 89 1</inkml:annotation>
  <inkml:annotation type="data">AEkcA4CABAAAAAAAHQImGAMHRMABRTRIEQUBOBHyI7xACigKgnyfB9c8PPn4QIL8IfhnvxaYgIJ/
AmH8B0/F+O/wt+Gf0z+Hv4BR
</inkml:annotation>
  <inkml:annotation type="types">AAEBAQEBAQEBAQ==
</inkml:annotation>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33 8 369, 34 22 428, 33 37 468, 30 45 489, 27 64 500, 24 75 501, 20 86 501, 15 95 496, 8 106 459, 5 107 226, 5 107 204, 4 106 204, 4 103 0</inkml:trace>
  <inkml:annotation type="path"> 479 0 1, 494 119 1, 509 329 1, 494 554 1, 449 674 1, 404 959 1, 359 1124 1, 299 1289 1, 224 1424 1, 119 1589 1, 74 1604 1, 74 1604 1, 59 1589 1, 59 1544 1</inkml:annotation>
  <inkml:annotation type="data">AFMcA4CABAAAAAAAHQIgQAMHRMABRTRIEQUBOBHyI7xACjIOgvxJ+I26W745YIJ8nwT4/q+VufTb
oIJ/A438Co/gv8F/T9N9/iX+Abf4CK/CH8A+gA==
</inkml:annotation>
  <inkml:annotation type="types">AAEBAQEBAQEBAQEBAQE=
</inkml:annotation>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6 7 222, 8 19 273, 9 30 336, 8 39 369, 5 51 376, 4 55 0</inkml:trace>
  <inkml:annotation type="path"> 59 0 1, 89 104 1, 119 284 1, 134 449 1, 119 584 1, 74 764 1, 59 824 1</inkml:annotation>
  <inkml:annotation type="data">ADwcA4CABAAAAAAAHQIUKgMHRMABRTRIEQUBOBHyI7xAChsHgvGru4CCfF6u8+WCfwFB/AHf2fiH
8M/wPGA=
</inkml:annotation>
  <inkml:annotation type="types">AAEBAQEBAQ==
</inkml:annotation>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5 10 410, 8 20 417, 8 29 417, 7 37 207, 4 43 0</inkml:trace>
  <inkml:annotation type="path"> 29 0 1, 74 149 1, 119 299 1, 119 434 1, 104 554 1, 59 644 1</inkml:annotation>
  <inkml:annotation type="data">ADYcA4CABAAAAAAAHQIUJAMHRMABRTRIEQUBOBHyI7xAChUGgsjt0IJ9C3SCfwQx/BBfx/wETwA=
</inkml:annotation>
  <inkml:annotation type="types">AAEBAQEB
</inkml:annotation>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5 9 371, 6 22 419, 7 35 486, 7 47 543, 7 59 583, 7 74 592, 6 87 593, 6 99 591, 7 113 511, 8 120 405, 10 127 204, 12 131 0</inkml:trace>
  <inkml:annotation type="path"> 74 0 1, 74 134 1, 89 329 1, 104 524 1, 104 704 1, 104 884 1, 104 1109 1, 89 1304 1, 89 1484 1, 104 1694 1, 119 1799 1, 149 1904 1, 179 1964 1</inkml:annotation>
  <inkml:annotation type="data">AEYcA4CABAAAAAAAHQIUTAMHRMABRTRIEQUBOBHyI7xACiUNgvXuKWRAgnzeFc258bqCfwOV/Atf
4K+n8D/iP5e/oH8M/qPo
</inkml:annotation>
  <inkml:annotation type="types">AAEBAQEBAQEBAQEBAQ==
</inkml:annotation>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9 19 405, 18 15 424, 32 9 436, 45 5 446, 49 1 0</inkml:trace>
  <inkml:annotation type="path"> 0 374 1, 134 284 1, 269 224 1, 479 134 1, 674 74 1, 734 14 1</inkml:annotation>
  <inkml:annotation type="data">ADocA4CABAAAAAAAHQImHAMHRMABRTRIEQUBOBHyI7xAChkGgnzPV+eC/C34jzcAgn8EHfwPT8e/
wTqA
</inkml:annotation>
  <inkml:annotation type="types">AAEBAQEB
</inkml:annotation>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18 360, 8 36 419, 8 47 470, 8 63 513, 7 73 523, 7 84 526, 6 91 534, 6 102 556, 6 103 537, 7 102 537, 11 93 537, 18 80 511, 24 69 377, 29 57 273, 34 46 204, 38 32 204, 40 21 204, 41 12 204, 43 5 245, 43 5 401, 43 5 434, 41 12 458, 36 25 479, 33 31 479, 28 42 376, 29 42 204, 32 39 204, 39 30 204, 47 23 204, 58 15 265, 64 11 306, 71 10 442, 72 10 442, 76 12 523, 76 13 533, 78 20 550, 80 34 579, 81 48 587, 81 60 604, 81 75 606, 80 88 611, 79 101 614, 77 111 622, 73 116 666, 72 116 666, 68 114 624, 62 106 359, 58 97 204, 56 93 0</inkml:trace>
  <inkml:annotation type="path"> 89 29 1, 104 269 1, 119 539 1, 119 704 1, 119 944 1, 104 1094 1, 104 1259 1, 89 1364 1, 89 1529 1, 89 1544 1, 104 1529 1, 164 1394 1, 269 1199 1, 359 1034 1, 434 854 1, 509 689 1, 569 479 1, 599 314 1, 614 179 1, 644 74 1, 644 74 1, 644 74 1, 614 179 1, 539 374 1, 494 464 1, 419 629 1, 434 629 1, 479 584 1, 584 449 1, 704 344 1, 869 224 1, 959 164 1, 1064 149 1, 1079 149 1, 1139 179 1, 1139 194 1, 1169 299 1, 1199 509 1, 1214 719 1, 1214 899 1, 1214 1124 1, 1199 1319 1, 1184 1514 1, 1154 1664 1, 1094 1739 1, 1079 1739 1, 1019 1709 1, 929 1589 1, 869 1454 1, 839 1394 1</inkml:annotation>
  <inkml:annotation type="data">ALMBHAOAgAQAAAAAAB0CNEQDB0TAAUU0SBEFATgR8iO8QAqRATKC+D2qyxOctXbNb3N+DPE57nw8
84tVd53cwILPwBnx+vhnnx9O/L5yzvMz4nxfB8fr6+/Dl8cmX4PibzXffvfhvoCCfwNp/An/y/L+
J/j9fgD8b/gp+Gf17+IPxV+bj8bfsr9t/P38H/rP83/wB4fl78G/qL96/ob85/F9n4P+b8B831+L
Px7+Of4Cj/YH5HA=
</inkml:annotation>
  <inkml:annotation type="types">AAEBAQEBAQEBAQEBAQEBAQEBAQEBAQEBAQEBAQEBAQEBAQEBAQEBAQEBAQEBAQEBAQE=
</inkml:annotation>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7 16 362, 16 11 382, 27 7 432, 38 6 439, 43 6 441, 45 6 439, 46 6 439, 47 6 434, 47 5 204, 47 4 204, 45 3 0</inkml:trace>
  <inkml:annotation type="path"> 0 314 1, 104 239 1, 239 164 1, 404 104 1, 569 89 1, 644 89 1, 674 89 1, 689 89 1, 704 89 1, 704 74 1, 704 59 1, 674 44 1</inkml:annotation>
  <inkml:annotation type="data">AEccA4CABAAAAAAAHQImGgMHRMABRTRIEQUBOBHyI7xACiYMgnxZj4e1WoL8HfhlOQUAgn8DcfwM
j+IPx37857/gKf+AsP4B9A==
</inkml:annotation>
  <inkml:annotation type="types">AAEBAQEBAQEBAQEB
</inkml:annotation>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10 13 335, 25 9 402, 33 8 419, 43 6 421, 45 6 421, 46 6 421, 47 6 415, 47 6 415, 48 6 405, 48 6 405, 48 6 386, 48 6 386, 48 6 359, 48 6 359, 41 10 204, 39 11 0</inkml:trace>
  <inkml:annotation type="path"> 0 254 1, 149 194 1, 374 134 1, 494 119 1, 644 89 1, 674 89 1, 689 89 1, 704 89 1, 704 89 1, 719 89 1, 719 89 1, 719 89 1, 719 89 1, 719 89 1, 719 89 1, 614 149 1, 584 164 1</inkml:annotation>
  <inkml:annotation type="data">AFMcA4CABAAAAAAAHQImFgMHRMABRTRIEQUBOBHyI7xACjIRgn0evjz5asofH6CC/A34PcuADx2C
fwMF/Afv5J/Aevh+D6fo/Bf4K/Df4a/gBv8jgA==
</inkml:annotation>
  <inkml:annotation type="types">AAEBAQEBAQEBAQEBAQEBAQE=
</inkml:annotation>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34 8 387, 24 17 394, 16 25 394, 10 30 391, 5 37 355, 0 41 0</inkml:trace>
  <inkml:annotation type="path"> 629 0 1, 509 119 1, 359 254 1, 239 374 1, 149 449 1, 74 554 1, 0 614 1</inkml:annotation>
  <inkml:annotation type="data">ADwcA4CABAAAAAAAHQIkJAMHRMABRTRIEQUBOBHyI7xAChsHgvxx+SdzIIJ8kvc6gn8D1fwO78ff
xP/AsYA=
</inkml:annotation>
  <inkml:annotation type="types">AAEBAQEBAQ==
</inkml:annotation>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19 9 373, 16 21 404, 12 33 419, 7 45 289, 4 52 204, 0 55 0</inkml:trace>
  <inkml:annotation type="path"> 314 0 1, 284 134 1, 239 314 1, 179 494 1, 104 674 1, 59 779 1, 0 824 1</inkml:annotation>
  <inkml:annotation type="data">AD0cA4CABAAAAAAAHQIaKgMHRMABRTRIEQUBOBHyI7xAChwHgvwd+E7blIJ83D35gn8DnfwMj+Bf
4AH/H37T
</inkml:annotation>
  <inkml:annotation type="types">AAEBAQEBAQ==
</inkml:annotation>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42 12 339, 41 27 379, 38 40 445, 35 55 489, 32 61 521, 31 70 521, 26 84 538, 22 97 541, 20 104 529, 15 117 500, 9 131 434, 3 138 204, 1 140 0</inkml:trace>
  <inkml:annotation type="path"> 644 0 1, 629 179 1, 614 404 1, 569 599 1, 524 824 1, 479 914 1, 464 1049 1, 389 1259 1, 329 1454 1, 299 1559 1, 224 1754 1, 134 1964 1, 44 2069 1, 14 2099 1</inkml:annotation>
  <inkml:annotation type="data">AFUcA4CABAAAAAAAHQIkUAMHRMABRTRIEQUBOBHyI7xACjQOgvx1+PWmeZna8IJ9nNz5+er8PwT4
/YCCfwMV/Anf4Y/CP2/iX8DfgH8B/gf8X/wBb+GA
</inkml:annotation>
  <inkml:annotation type="types">AAEBAQEBAQEBAQEBAQE=
</inkml:annotation>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7 5 410, 12 10 204, 12 12 204, 10 21 204,</inkml:trace>
  <inkml:annotation type="path"> 0 44 1, 104 74 1, 179 149 1, 179 179 1, 149 314 1</inkml:annotation>
  <inkml:annotation type="data">ADYcA4CABAAAAAAAHQIWGgMHRMABRTRIEQUBOBHyI7xAChUFgnxb70CC5ed+IIJ/BDH8Ha/wEAA=
</inkml:annotation>
  <inkml:annotation type="types">AAEBAQE=
</inkml:annotation>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8 9 449, 9 18 486, 8 31 538, 6 44 559, 5 55 585, 6 52 204,</inkml:trace>
  <inkml:annotation type="path"> 104 0 1, 119 134 1, 134 269 1, 119 464 1, 89 659 1, 74 824 1, 89 779 1</inkml:annotation>
  <inkml:annotation type="data">ADwcA4CABAAAAAAAHQISKgMHRMABRTRIEQUBOBHyI7xAChsHgvi+FtmAgnzPDfwCgn8EzfwQ7+Av
xH6/ghM=
</inkml:annotation>
  <inkml:annotation type="types">AAEBAQEBAQ==
</inkml:annotation>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6 17 422, 15 11 504, 23 7 532, 30 6 551, 32 7 556, 33 7 556, 35 7 561, 38 11 584, 38 12 591, 34 18 578, 29 23 483, 23 28 204, 16 33 0</inkml:trace>
  <inkml:annotation type="path"> 0 314 1, 89 254 1, 224 164 1, 344 104 1, 449 89 1, 479 104 1, 494 104 1, 524 104 1, 569 164 1, 569 179 1, 509 269 1, 434 344 1, 344 419 1, 239 494 1</inkml:annotation>
  <inkml:annotation type="data">AFAcA4CABAAAAAAAHQIiHgMHRMABRTRIEQUBOBHyI7xACi8Ognwct92Tvm2ggvwd+F9zmV476oCC
fwRh/Axv5R+f8A+/X4I/Av4N/RP8Aq/noA==
</inkml:annotation>
  <inkml:annotation type="types">AAEBAQEBAQEBAQEBAQE=
</inkml:annotation>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5 6 545, 9 12 523, 9 16 408, 8 16 295, 3 20 0</inkml:trace>
  <inkml:annotation type="path"> 0 0 1, 74 89 1, 134 179 1, 134 239 1, 119 239 1, 44 299 1</inkml:annotation>
  <inkml:annotation type="data">ADgcA4CABAAAAAAAHQIUGgMHRMABRTRIEQUBOBHyI7xAChcGgnq+b5CCfA3z4IJ/Bk38Gp/p/P4B
RA==
</inkml:annotation>
  <inkml:annotation type="types">AAEBAQEB
</inkml:annotation>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10 9 601, 24 7 505, 31 5 331, 35 2 0</inkml:trace>
  <inkml:annotation type="path"> 0 149 1, 149 134 1, 359 104 1, 464 74 1, 524 29 1</inkml:annotation>
  <inkml:annotation type="data">ADkcA4CABAAAAAAAHQIgFgMHRMABRTRIEQUBOBHyI7xAChgFgn0ePj6Agvo+uqCCfwct/CK/6B/g
B8A=
</inkml:annotation>
  <inkml:annotation type="types">AAEBAQE=
</inkml:annotation>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7 11 551, 13 8 562, 20 6 545, 22 6 495, 23 6 495, 24 6 379, 24 7 204, 25 8 204, 24 10 0</inkml:trace>
  <inkml:annotation type="path"> 0 239 1, 104 164 1, 194 119 1, 299 89 1, 329 89 1, 344 89 1, 359 89 1, 359 104 1, 374 119 1, 359 149 1</inkml:annotation>
  <inkml:annotation type="data">AEYcA4CABAAAAAAAHQIcFgMHRMABRTRIEQUBOBHyI7xACiUKgnxWe6s0gvwJ+D8mEQCCfwZl/Bjv
4d/E/5I/Zv5b/gEL+AfQ
</inkml:annotation>
  <inkml:annotation type="types">AAEBAQEBAQEBAQ==
</inkml:annotation>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8 25 583, 15 21 609, 23 19 635, 26 20 628, 28 21 618, 29 24 609, 29 32 609, 26 40 615, 19 52 642, 15 59 697, 15 59 710, 17 56 699, 25 46 666, 32 39 610, 45 26 513, 53 19 384, 64 9 204,</inkml:trace>
  <inkml:annotation type="path"> 0 434 1, 119 374 1, 224 314 1, 344 284 1, 389 299 1, 419 314 1, 434 359 1, 434 479 1, 389 599 1, 284 779 1, 224 884 1, 224 884 1, 254 839 1, 374 689 1, 479 584 1, 674 389 1, 794 284 1, 959 134 1</inkml:annotation>
  <inkml:annotation type="data">AF0cA4CABAAAAAAAHQIuKAMHRMABRTRIEQUBOBHyI7xACjwSgnyWe7b3zzxnwX4PfIL8PfidnGen
j38ffj58PwdAgn8G5fwZ+/E/Z83wfg78Ofjn8K/hH8J/jf8S/ks=
</inkml:annotation>
  <inkml:annotation type="types">AAEBAQEBAQEBAQEBAQEBAQEB
</inkml:annotation>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8 7 237, 8 21 357, 6 32 394, 5 45 405, 5 49 0</inkml:trace>
  <inkml:annotation type="path"> 119 0 1, 119 104 1, 119 314 1, 89 479 1, 74 674 1, 74 734 1</inkml:annotation>
  <inkml:annotation type="data">ADocA4CABAAAAAAAHQISJgMHRMABRTRIEQUBOBHyI7xAChkGgvk+VsiCfF8Xc+eCfwF9+z/0X+Gf
4IlA
</inkml:annotation>
  <inkml:annotation type="types">AAEBAQEB
</inkml:annotation>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15 9 528, 12 24 553, 8 34 568, 5 41 386, 3 43 0</inkml:trace>
  <inkml:annotation type="path"> 254 0 1, 224 134 1, 179 359 1, 119 509 1, 74 614 1, 44 644 1</inkml:annotation>
  <inkml:annotation type="data">AD0cA4CABAAAAAAAHQIYJAMHRMABRTRIEQUBOBHyI7xAChwGgvwN+C7ZAIJ83we++4J/Bgn8Fp/T
/AN/8A+g
</inkml:annotation>
  <inkml:annotation type="types">AAEBAQEB
</inkml:annotation>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9 8 434, 15 6 532, 16 6 532, 15 9 484, 11 16 240, 4 26 204, 2 29 0</inkml:trace>
  <inkml:annotation type="path"> 14 164 1, 134 119 1, 224 89 1, 239 89 1, 224 134 1, 164 239 1, 59 389 1, 29 434 1</inkml:annotation>
  <inkml:annotation type="data">AEUcA4CABAAAAAAAHQIYHAMHRMABRTRIEQUBOBHyI7xACiQIgp8W+9730IL6vwDM5458YIJ/BJH8
DC/qn8i/wDb/AQn8Aag=
</inkml:annotation>
  <inkml:annotation type="types">AAEBAQEBAQE=
</inkml:annotation>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8 10 402, 8 23 477, 8 36 586, 7 50 603, 7 63 623, 6 76 628, 7 72 204, 7 68 0</inkml:trace>
  <inkml:annotation type="path"> 134 0 1, 119 149 1, 119 344 1, 119 539 1, 104 749 1, 104 944 1, 89 1139 1, 104 1079 1, 104 1019 1</inkml:annotation>
  <inkml:annotation type="data">AEEcA4CABAAAAAAAHQISMgMHRMABRTRIEQUBOBHyI7xACiAJgvm+mLLlgn0cSvwOgn8EEfwLn+KP
07z8B/wR//ATgA==
</inkml:annotation>
  <inkml:annotation type="types">AAEBAQEBAQEB
</inkml:annotation>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6 13 455, 14 9 477, 21 6 522, 22 6 535, 29 11 580, 29 13 592, 30 21 603, 30 35 611, 30 48 620, 31 61 597, 30 69 204, 30 69 204, 29 68 0</inkml:trace>
  <inkml:annotation type="path"> 0 269 1, 89 194 1, 209 134 1, 314 89 1, 329 89 1, 434 164 1, 434 194 1, 449 314 1, 449 524 1, 449 719 1, 464 914 1, 449 1034 1, 449 1034 1, 434 1019 1</inkml:annotation>
  <inkml:annotation type="data">AFQcA4CABAAAAAAAHQIeLgMHRMABRTRIEQUBOBHyI7xACjMOgnwZfh+D45U2UIL8EfhOTnrvwfBX
v5aAgn8E5fwSP+EvxL+JPxPez8S/wOT/A+38A+g=
</inkml:annotation>
  <inkml:annotation type="types">AAEBAQEBAQEBAQEBAQE=
</inkml:annotation>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7 5 605, 11 10 204, 11 11 204, 11 13 0</inkml:trace>
  <inkml:annotation type="path"> 0 44 1, 104 74 1, 164 149 1, 164 164 1, 164 194 1</inkml:annotation>
  <inkml:annotation type="data">ADccA4CABAAAAAAAHQIWFgMHRMABRTRIEQUBOBHyI7xAChYFgnxd8oLl55iCfwc9/DYP8EDfwD6A
</inkml:annotation>
  <inkml:annotation type="types">AAEBAQE=
</inkml:annotation>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8 15 514, 20 10 565, 32 6 584, 38 6 613, 45 10 633, 49 15 663, 53 21 675, 55 31 686, 56 39 692, 56 54 696, 57 70 692, 56 83 681, 56 96 673, 57 110 642, 56 117 450, 56 116 263, 54 115 0</inkml:trace>
  <inkml:annotation type="path"> 0 314 1, 119 224 1, 299 149 1, 479 89 1, 569 89 1, 674 149 1, 734 224 1, 794 314 1, 824 464 1, 839 584 1, 839 809 1, 854 1049 1, 839 1244 1, 839 1439 1, 854 1649 1, 839 1754 1, 839 1739 1, 809 1724 1</inkml:annotation>
  <inkml:annotation type="data">AFYcA4CABAAAAAAAHQIqQgMHRMABRTRIEQUBOBHyI7xACjUSgnyeHwzrbZsmzYL8HfhuTx4k8b8U
6nx/KIJ/BdH8FB/iX6Pn+j8E33vy/Hz8J/wBP6/PoA==
</inkml:annotation>
  <inkml:annotation type="types">AAEBAQEBAQEBAQEBAQEBAQEB
</inkml:annotation>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13 113 222, 24 124 264, 29 127 289, 35 130 325, 40 130 370, 43 130 370, 49 128 401, 56 126 420, 63 122 423, 74 112 434, 80 106 446, 85 99 458, 90 91 470, 96 78 482, 100 69 487, 102 46 499, 101 38 502, 96 28 506, 92 17 508, 86 10 509, 79 5 501, 71 3 484, 64 6 461, 56 12 442, 52 16 424, 47 24 424, 37 40 419, 29 54 414, 22 70 411, 14 87 408, 9 103 407, 5 117 409, 4 124 415, 3 131 415, 3 145 440, 9 152 456, 16 152 462, 19 151 471, 31 144 478, 38 138 488, 48 131 493, 57 122 496, 61 117 494, 65 114 494, 68 109 474, 79 96 427, 89 80 204, 90 77 0</inkml:trace>
  <inkml:annotation type="path"> 149 1664 1, 194 1694 1, 359 1859 1, 434 1904 1, 524 1949 1, 599 1949 1, 644 1949 1, 734 1919 1, 839 1889 1, 944 1829 1, 1109 1679 1, 1199 1589 1, 1274 1484 1, 1349 1364 1, 1439 1169 1, 1499 1034 1, 1529 689 1, 1514 569 1, 1439 419 1, 1379 254 1, 1289 149 1, 1184 74 1, 1064 44 1, 959 89 1, 839 179 1, 779 239 1, 704 359 1, 554 599 1, 434 809 1, 329 1049 1, 209 1304 1, 134 1544 1, 74 1754 1, 59 1859 1, 44 1964 1, 44 2174 1, 134 2279 1, 239 2279 1, 284 2264 1, 464 2159 1, 569 2069 1, 719 1964 1, 854 1829 1, 914 1754 1, 974 1709 1, 1019 1634 1, 1184 1439 1, 1334 1199 1, 1349 1154 1</inkml:annotation>
  <inkml:annotation type="data">AKIBHAOAgAQAAAAAAB0COEwDCUSA4MIHRTRIEQUBOBFEcaNACn8xgvo+P5Phl3kePdTd75m2y+L7
yXk4nwTz83vl9r8l+cCC/YX6/+b5XWt+Hxb78fgH8BbfGc9c3x8m5Lvxvi+P478Mu+M35e/cgn8B
QfwCb+B/q+b8f/iL7fwL8kHx/F882/P8/w+J+CPbGc8fD+Fvn+nm8977z8G/hv+ARfwU
</inkml:annotation>
  <inkml:annotation type="types">AAEBAQEBAQEBAQEBAQEBAQEBAQEBAQEBAQEBAQEBAQEBAQEBAQEBAQEBAQEBAQEBAQ==
</inkml:annotation>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8 5 529, 14 9 548, 22 17 443, 26 17 204,</inkml:trace>
  <inkml:annotation type="path"> 0 14 1, 119 74 1, 209 134 1, 329 254 1, 389 254 1</inkml:annotation>
  <inkml:annotation type="data">ADccA4CABAAAAAAAHQIcGAMHRMABRTRIEQUBOBHyI7xAChYFgnybnkCCnHj5QIJ/Bg38Fw/t394g
</inkml:annotation>
  <inkml:annotation type="types">AAEBAQE=
</inkml:annotation>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6 5 453, 15 13 605, 20 18 0</inkml:trace>
  <inkml:annotation type="path"> 0 0 1, 89 74 1, 224 194 1, 299 269 1</inkml:annotation>
  <inkml:annotation type="data">ADQcA4CABAAAAAAAHQIaGgMHRMABRTRIEQUBOBHyI7xAChMEgnwc8oJ650CCfwTd/An/8Jng
</inkml:annotation>
  <inkml:annotation type="types">AAEBAQ==
</inkml:annotation>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10 10 259, 9 23 379, 7 34 427, 6 46 478, 7 48 204, 8 43 204,</inkml:trace>
  <inkml:annotation type="path"> 149 0 1, 149 149 1, 134 344 1, 104 509 1, 89 689 1, 104 719 1, 119 644 1</inkml:annotation>
  <inkml:annotation type="data">AD0cA4CABAAAAAAAHQIUJgMHRMABRTRIEQUBOBHyI7xAChwHgvo+m2YAgn0c2fT8YIJ/AdX77/Ov
P4Fv/gQg
</inkml:annotation>
  <inkml:annotation type="types">AAEBAQEBAQ==
</inkml:annotation>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6 10 454, 7 21 460, 8 30 466, 8 38 469, 7 51 471, 6 58 472, 7 67 473, 6 73 0</inkml:trace>
  <inkml:annotation type="path"> 44 0 1, 89 149 1, 104 314 1, 119 449 1, 119 569 1, 104 764 1, 89 869 1, 104 1004 1, 89 1094 1</inkml:annotation>
  <inkml:annotation type="data">ADkcA4CABAAAAAAAHQIUMgMHRMABRTRIEQUBOBHyI7xAChgJguNWs0CCfRNvr4c6gn8E4fwTK7a/
gpk=
</inkml:annotation>
  <inkml:annotation type="types">AAEBAQEBAQEB
</inkml:annotation>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24 237, 22 26 204, 20 33 204, 15 38 204, 16 39 286, 17 39 286, 23 43 225, 23 45 225, 21 54 284, 15 61 336, 9 66 425, 5 67 514, 7 64 515, 13 54 512, 24 40 506, 32 33 497, 42 26 494, 51 18 491, 62 9 487, 68 6 487, 75 6 474, 75 6 493, 74 11 514, 71 19 526, 66 27 534, 61 33 538, 53 40 541, 45 44 518, 40 45 0</inkml:trace>
  <inkml:annotation type="path"> 224 344 1, 314 359 1, 329 389 1, 299 494 1, 224 569 1, 239 584 1, 254 584 1, 344 644 1, 344 674 1, 314 809 1, 224 914 1, 134 989 1, 74 1004 1, 104 959 1, 194 809 1, 359 599 1, 479 494 1, 629 389 1, 764 269 1, 929 134 1, 1019 89 1, 1124 89 1, 1124 89 1, 1109 164 1, 1064 284 1, 989 404 1, 914 494 1, 794 599 1, 674 659 1, 599 674 1</inkml:annotation>
  <inkml:annotation type="data">AHkcA4CABAAAAAAAHQIwLAMHRMABRTRIEQUBOBHyI7xAClgegvwF8/vvfgevh3yz4PHruXPc+O7r
rgCC/CX4RnrfN8b8W758/H5+Jb8HHrjZ3oCCfwF9/AgP4mfoj9E/l/8vflr4/xc/SvnvfgXx9/4k
z5/Pm/hn+Cww
</inkml:annotation>
  <inkml:annotation type="types">AAEBAQEBAQEBAQEBAQEBAQEBAQEBAQEBAQEBAQEB
</inkml:annotation>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12 35 287, 16 30 318, 23 27 318, 33 21 371, 43 15 411, 53 12 455, 66 7 488, 73 6 491, 74 6 257, 73 6 257, 66 9 204, 61 10 0</inkml:trace>
  <inkml:annotation type="path"> 0 599 1, 179 524 1, 239 449 1, 344 404 1, 494 314 1, 644 224 1, 794 179 1, 989 104 1, 1094 89 1, 1109 89 1, 1094 89 1, 989 134 1, 914 149 1</inkml:annotation>
  <inkml:annotation type="data">AFEcA4CABAAAAAAAHQIyIAMHRMABRTRIEQUBOBHyI7xACjANgn2fLzhz4fh34cCC/Gn4/Z1zfEc0
gn8CRfwHL+I/yd9/j6/xD/AX/8Bcfk/+AEw=
</inkml:annotation>
  <inkml:annotation type="types">AAEBAQEBAQEBAQEBAQ==
</inkml:annotation>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7 8 379, 18 5 353, 19 5 353, 18 7 204, 13 12 204,</inkml:trace>
  <inkml:annotation type="path"> 0 149 1, 104 119 1, 269 74 1, 284 74 1, 269 104 1, 194 179 1</inkml:annotation>
  <inkml:annotation type="data">ADwcA4CABAAAAAAAHQIaFAMHRMABRTRIEQUBOBHyI7xAChsGgnxePp3ygvo+28zggn8DtfwQf+GP
4AP/gA4=
</inkml:annotation>
  <inkml:annotation type="types">AAEBAQEB
</inkml:annotation>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0 0 1, 149 149 1, 284 284 1</inkml:annotation>
  <inkml:annotation type="data">ACUcA4CABAAAAAAAHQIaGgMHRMABRTRIERHyI7xACgcDgn0Ugn0U
</inkml:annotation>
  <inkml:annotation type="types">AAEB
</inkml:annotation>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30 6 369, 34 15 383, 37 31 401, 38 40 414, 38 56 446, 37 71 463, 38 85 487, 37 94 521, 36 101 642, 35 97 642, 33 87 631, 31 76 585, 31 69 544, 29 62 511, 27 56 480, 26 56 480, 19 59 441, 14 65 449, 10 71 478, 4 81 436, 2 82 0</inkml:trace>
  <inkml:annotation type="path"> 389 0 1, 449 89 1, 509 224 1, 554 464 1, 569 599 1, 569 839 1, 554 1064 1, 569 1274 1, 554 1409 1, 539 1514 1, 524 1454 1, 494 1304 1, 464 1139 1, 464 1034 1, 434 929 1, 404 839 1, 389 839 1, 284 884 1, 209 974 1, 149 1064 1, 59 1214 1, 29 1229 1</inkml:annotation>
  <inkml:annotation type="data">AGccA4CABAAAAAAAHQIiPgMHRMABRTRIEQUBOBHyI7xACkYWgvwx+EV23NKzU+HJvgCCfBz4vj+K
33v1/DfCfBzjx86CfwON/A1fj3+CvwH8X0fpL9r/X+K/XyZ+Ivxn+Qvwd+c/4H5A
</inkml:annotation>
  <inkml:annotation type="types">AAEBAQEBAQEBAQEBAQEBAQEBAQEBAQ==
</inkml:annotation>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7 14 415, 14 9 429, 17 10 429, 20 7 432, 22 8 432, 24 6 430, 26 8 430, 27 6 423, 29 7 423, 30 6 420, 31 7 420, 31 7 390, 32 8 390, 32 7 268, 31 9 268, 27 16 204,</inkml:trace>
  <inkml:annotation type="path"> 0 299 1, 104 209 1, 209 134 1, 254 149 1, 299 104 1, 329 119 1, 359 89 1, 389 119 1, 404 89 1, 434 104 1, 449 89 1, 464 104 1, 464 104 1, 479 119 1, 479 104 1, 464 134 1, 404 239 1</inkml:annotation>
  <inkml:annotation type="data">AFEcA4CABAAAAAAAHQIgGAMHRMABRTRIEQUBOBHyI7xACjARgnxPKllWW9CC/Bn4ZnwefHfHnm5Z
vPSCfwRF/BA/4B53c+P4u8/EP4g/bP7Y/Mo=
</inkml:annotation>
  <inkml:annotation type="types">AAEBAQEBAQEBAQEBAQEBAQE=
</inkml:annotation>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5 9 273, 8 24 313, 9 31 356, 11 41 380, 11 41 380, 11 41 379, 12 38 204, 14 31 204, 14 27 0</inkml:trace>
  <inkml:annotation type="path"> 29 0 1, 74 134 1, 119 359 1, 134 464 1, 164 614 1, 164 614 1, 164 614 1, 179 569 1, 209 464 1, 209 404 1</inkml:annotation>
  <inkml:annotation type="data">AEQcA4CABAAAAAAAHQIYJAMHRMABRTRIEQUBOBHyI7xACiMKgsjZqTSCfN8Hy8+l3zyCfwIN/AW/
PwX+Fb/AIP8AhfwD6A==
</inkml:annotation>
  <inkml:annotation type="types">AAEBAQEBAQEBAQ==
</inkml:annotation>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6 9 301, 15 6 368, 19 6 368, 22 5 373, 26 6 373, 33 10 379, 35 14 402, 35 25 444, 33 31 463, 30 37 473, 25 40 204, 25 39 204, 25 39 0</inkml:trace>
  <inkml:annotation type="path"> 0 179 1, 89 134 1, 224 89 1, 284 89 1, 329 74 1, 389 89 1, 494 149 1, 524 209 1, 524 374 1, 494 464 1, 449 554 1, 374 599 1, 374 584 1, 374 584 1</inkml:annotation>
  <inkml:annotation type="data">AFEcA4CABAAAAAAAHQIgIAMHRMABRTRIEQUBOBHyI7xACjAOgnwc92c97t30gvs/Ablzj4vbvmCC
fwJ9/AXP5r9e/g/A34K/Cfz/wIn/Af38A+g=
</inkml:annotation>
  <inkml:annotation type="types">AAEBAQEBAQEBAQEBAQE=
</inkml:annotation>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10 12 335, 22 7 298, 28 4 204, 31 2 0</inkml:trace>
  <inkml:annotation type="path"> 0 239 1, 149 179 1, 329 104 1, 419 59 1, 464 29 1</inkml:annotation>
  <inkml:annotation type="data">ADgcA4CABAAAAAAAHQIeGAMHRMABRTRIEQUBOBHyI7xAChcFgn0Z8PSC/An4NuSCfwMF/A5v5X/Y
IA==
</inkml:annotation>
  <inkml:annotation type="types">AAEBAQE=
</inkml:annotation>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10 7 505, 20 15 559, 27 19 577, 30 20 0</inkml:trace>
  <inkml:annotation type="path"> 0 0 1, 149 104 1, 299 224 1, 404 284 1, 449 299 1</inkml:annotation>
  <inkml:annotation type="data">ADccA4CABAAAAAAAHQIeGgMHRMABRTRIEQUBOBHyI7xAChYFgn0O+YJ8U89Agn8FrfwTX+Lf4OLA
</inkml:annotation>
  <inkml:annotation type="types">AAEBAQE=
</inkml:annotation>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8 24 480, 10 25 500, 16 31 530, 18 37 551, 16 44 576, 13 50 647, 13 50 650, 13 50 653, 22 41 655, 30 33 643, 36 28 610, 43 21 513, 49 13 204,</inkml:trace>
  <inkml:annotation type="path"> 0 374 1, 119 359 1, 149 374 1, 239 464 1, 269 554 1, 239 659 1, 194 749 1, 194 749 1, 194 749 1, 329 614 1, 449 494 1, 539 419 1, 644 314 1, 734 194 1</inkml:annotation>
  <inkml:annotation type="data">AFAcA4CABAAAAAAAHQImJAMHRMABRTRIEQUBOBHyI7xACi8OgnyfD48+bx812UCC/C34Zz0l+F88
5tCCfwVJ/BPv0fP4/IH5tX8A/g/8y/wEaA==
</inkml:annotation>
  <inkml:annotation type="types">AAEBAQEBAQEBAQEBAQE=
</inkml:annotation>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7 5 417, 15 6 204, 15 8 204,</inkml:trace>
  <inkml:annotation type="path"> 0 119 1, 104 74 1, 224 89 1, 224 119 1</inkml:annotation>
  <inkml:annotation type="data">ADUcA4CABAAAAAAAHQIYEgMHRMABRTRIEQUBOBHyI7xAChQEgnxT5YL5Pr8Qgn8ETfwej/ARwA==
</inkml:annotation>
  <inkml:annotation type="types">AAEBAQ==
</inkml:annotation>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7 12 390, 19 9 412, 31 5 421, 34 1 204, 33 1 204,</inkml:trace>
  <inkml:annotation type="path"> 0 209 1, 104 179 1, 284 134 1, 464 74 1, 509 14 1, 494 14 1</inkml:annotation>
  <inkml:annotation type="data">AD0cA4CABAAAAAAAHQIgGAMHRMABRTRIEQUBOBHyI7xAChwGgnxenz+QgvwB+BbXgIJ/A+H8Di/f
/AVP8BLA
</inkml:annotation>
  <inkml:annotation type="types">AAEBAQEB
</inkml:annotation>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9 8 398, 16 6 376, 25 5 264, 30 5 0</inkml:trace>
  <inkml:annotation type="path"> 0 179 1, 134 119 1, 239 89 1, 374 74 1, 449 74 1</inkml:annotation>
  <inkml:annotation type="data">ADkcA4CABAAAAAAAHQIeFAMHRMABRTRIEQUBOBHyI7xAChgFgnzbnkCC+z8C5ICCfwQB/BFv6Z/g
BUA=
</inkml:annotation>
  <inkml:annotation type="types">AAEBAQE=
</inkml:annotation>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23 10 397, 19 23 462, 16 34 486, 12 42 491, 8 47 500, 3 52 385, 1 53 204, 0 53 204,</inkml:trace>
  <inkml:annotation type="path"> 389 0 1, 344 149 1, 284 344 1, 239 509 1, 179 629 1, 119 704 1, 44 779 1, 14 794 1, 0 794 1</inkml:annotation>
  <inkml:annotation type="data">AEMcA4CABAAAAAAAHQIcKAMHRMABRTRIEQUBOBHyI7xACiIJgvwx+H7KvICCfRze9eaAgn8D/fwL
7+N/wX4/bv5p/gE4
</inkml:annotation>
  <inkml:annotation type="types">AAEBAQEBAQEB
</inkml:annotation>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7 10 478, 13 6 473, 20 4 365, 21 3 204, 21 2 204, 20 1 0</inkml:trace>
  <inkml:annotation type="path"> 0 179 1, 104 149 1, 194 89 1, 299 59 1, 314 44 1, 314 29 1, 299 14 1</inkml:annotation>
  <inkml:annotation type="data">AD4cA4CABAAAAAAAHQIaFgMHRMABRTRIEQUBOBHyI7xACh0HgnxWfDaAgvs/AO5Agn8FQfwVX+s/
yf/AE38A+g==
</inkml:annotation>
  <inkml:annotation type="types">AAEBAQEBAQ==
</inkml:annotation>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29 11 464, 26 23 489, 22 39 503, 18 47 514, 12 62 533, 7 73 542, 4 74 310, 5 73 310, 8 64 204, 9 63 0</inkml:trace>
  <inkml:annotation type="path"> 464 0 1, 434 164 1, 389 344 1, 329 584 1, 269 704 1, 179 929 1, 104 1094 1, 59 1109 1, 74 1094 1, 119 959 1, 134 944 1</inkml:annotation>
  <inkml:annotation type="data">AEwcA4CABAAAAAAAHQIeMgMHRMABRTRIEQUBOBHyI7xACisLgvxF+J7WzPGagn1Tx8vxefp35fkA
gn8FCfwSn9ffk+n+Ax/4C0/XP6pA
</inkml:annotation>
  <inkml:annotation type="types">AAEBAQEBAQEBAQE=
</inkml:annotation>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21 10 327, 30 5 386, 35 5 489, 35 6 498, 34 19 507, 34 30 511, 33 38 515, 31 50 521, 27 61 540, 22 65 597, 20 66 598, 13 64 588, 7 59 459, 4 52 204, 5 48 0</inkml:trace>
  <inkml:annotation type="path"> 209 224 1, 314 149 1, 449 74 1, 524 74 1, 524 89 1, 509 284 1, 509 449 1, 494 569 1, 464 749 1, 404 914 1, 329 974 1, 299 989 1, 194 959 1, 104 884 1, 59 779 1, 74 719 1</inkml:annotation>
  <inkml:annotation type="data">AFUcA4CABAAAAAAAHQIgLAMHRMABRTRIEQUBOBHyI7xACjQQgvwB8eefdlu3nuc8AIL8Bfg16n2b
3xfj73u8gn8C5fwH7+PP1C9s+78YflX6/2n+4fyU
</inkml:annotation>
  <inkml:annotation type="types">AAEBAQEBAQEBAQEBAQEBAQ==
</inkml:annotation>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5 8 281, 7 24 316, 7 35 346, 7 44 362, 6 56 374, 6 69 386, 9 73 495, 11 71 488, 18 60 407, 23 49 295, 29 41 204, 32 33 204,</inkml:trace>
  <inkml:annotation type="path"> 44 0 1, 74 119 1, 104 359 1, 104 524 1, 104 659 1, 89 839 1, 89 1034 1, 134 1094 1, 164 1064 1, 269 899 1, 344 734 1, 434 614 1, 479 494 1</inkml:annotation>
  <inkml:annotation type="data">AEocA4CABAAAAAAAHQIgMgMHRMABRTRIEQUBOBHyI7xACikNguVqzl9bOoJ8nye95Pn+H53Agn8C
LfwGj7/APl+pv2b+efxH+Dv00A==
</inkml:annotation>
  <inkml:annotation type="types">AAEBAQEBAQEBAQEBAQ==
</inkml:annotation>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6 13 391, 13 10 408, 25 5 404, 28 5 204, 27 7 204, 20 14 204, 18 15 0</inkml:trace>
  <inkml:annotation type="path"> 0 254 1, 89 194 1, 194 149 1, 374 74 1, 419 74 1, 404 104 1, 299 209 1, 269 224 1</inkml:annotation>
  <inkml:annotation type="data">AEUcA4CABAAAAAAAHQIeFgMHRMABRTRIEQUBOBHyI7xACiQIgnwT18/n4fSC/A34Pm+s9fCAgn8D
5fwOj+D/4Bt/gHR/APo=
</inkml:annotation>
  <inkml:annotation type="types">AAEBAQEBAQE=
</inkml:annotation>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7 22 371, 13 25 385, 19 34 420, 19 41 440, 18 48 459, 16 59 511, 17 57 609, 23 46 586, 28 35 548, 34 28 479, 43 17 383, 52 4 204, 57 0 0</inkml:trace>
  <inkml:annotation type="path"> 0 329 1, 104 329 1, 194 374 1, 284 509 1, 284 614 1, 269 719 1, 239 884 1, 254 854 1, 344 689 1, 419 524 1, 509 419 1, 644 254 1, 779 59 1, 854 0 1</inkml:annotation>
  <inkml:annotation type="data">AFQcA4CABAAAAAAAHQIqLAMHRMABRTRIEQUBOBHyI7xACjMOgnxV8NvPVnHkgvwh+EefBrx9/zvH
nfmAgn8DlfwNf+DvwHfxN+QP2v+A/xH+G/0X+Fw=
</inkml:annotation>
  <inkml:annotation type="types">AAEBAQEBAQEBAQEBAQE=
</inkml:annotation>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17 9 415, 11 20 435, 6 31 428, 7 32 204, 9 30 204, 15 25 204, 20 21 221, 31 15 313, 37 13 391, 40 13 446, 42 14 489, 43 16 510, 45 25 519, 47 37 524, 47 46 527, 47 59 530, 45 73 534, 43 84 537, 40 95 569, 38 97 604, 37 97 597, 36 96 564, 31 88 204, 28 79 204, 26 77 0</inkml:trace>
  <inkml:annotation type="path"> 314 0 1, 254 134 1, 164 299 1, 89 464 1, 104 479 1, 134 449 1, 224 374 1, 299 314 1, 464 224 1, 554 194 1, 599 194 1, 629 209 1, 644 239 1, 674 374 1, 704 554 1, 704 689 1, 704 884 1, 674 1094 1, 644 1259 1, 599 1424 1, 569 1454 1, 554 1454 1, 539 1439 1, 464 1319 1, 419 1184 1, 389 1154 1</inkml:annotation>
  <inkml:annotation type="data">AHAcA4CABAAAAAAAHQIkPAMHRMABRTRIEQUBOBHyI7xACk8agvwd+F9nwTxfg99tjWrI85CCfNj6
e9m+Mk+LnfE6+fb8d+KCfwRF/A/f4b/gJf+ApH4G/PX4B/Cf2/hH7fOpfw9z8c/hn+Bc/4G0/gH0
</inkml:annotation>
  <inkml:annotation type="types">AAEBAQEBAQEBAQEBAQEBAQEBAQEBAQEBAQE=
</inkml:annotation>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14 23 475, 25 18 494, 35 11 499, 40 6 531, 40 6 569, 40 6 569, 40 6 571, 34 10 550, 30 17 546, 25 27 539, 17 38 538, 11 48 534, 5 60 502, 2 67 0</inkml:trace>
  <inkml:annotation type="path"> 89 389 1, 209 344 1, 374 269 1, 524 164 1, 599 89 1, 599 89 1, 599 89 1, 599 89 1, 509 149 1, 449 254 1, 374 404 1, 254 569 1, 164 719 1, 74 899 1, 29 1004 1</inkml:annotation>
  <inkml:annotation type="data">AFEcA4CABAAAAAAAHQIiLAMHRMABRTRIEQUBOBHyI7xACjAPgvgzl9+z4cvccIL8Mfh/dz0eOclz
2IJ/BTX8E6/gH8NfB+Mc/Cf4G78Hfw7/BSI=
</inkml:annotation>
  <inkml:annotation type="types">AAEBAQEBAQEBAQEBAQEB
</inkml:annotation>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8 7 422, 12 7 427, 15 5 427, 17 8 430, 22 6 430, 22 7 429, 26 7 429, 25 8 425, 28 8 425, 27 8 399, 28 8 399, 27 9 289, 21 19 204,</inkml:trace>
  <inkml:annotation type="path"> 0 119 1, 119 104 1, 179 104 1, 224 74 1, 254 119 1, 329 89 1, 329 104 1, 389 104 1, 374 119 1, 419 119 1, 404 119 1, 419 119 1, 404 134 1, 314 284 1</inkml:annotation>
  <inkml:annotation type="data">AEocA4CABAAAAAAAHQIeGAMHRMABRTRIEQUBOBHyI7xACikOgnyebee/Hvx5zfaC+T55vr3yyk+Y
gn8EYfwRP752zz4/DP4Y/YP4WA==
</inkml:annotation>
  <inkml:annotation type="types">AAEBAQEBAQEBAQEBAQE=
</inkml:annotation>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16 4 411, 16 7 411, 16 14 415, 12 23 413, 10 23 413, 5 28 421, 5 29 399, 6 28 399, 12 24 401, 23 17 204, 25 17 0</inkml:trace>
  <inkml:annotation type="path"> 149 0 1, 239 59 1, 239 104 1, 239 209 1, 179 344 1, 149 344 1, 74 419 1, 74 434 1, 89 419 1, 179 359 1, 344 254 1, 374 254 1</inkml:annotation>
  <inkml:annotation type="data">AEocA4CABAAAAAAAHQIaHgMHRMABRTRIEQUBOBHyI7xACikMgvo8/C8531PXr5yCeL4z5/Xne9+I
gn8ENfwQ34+HPk/EP4Qz+Ac/jA==
</inkml:annotation>
  <inkml:annotation type="types">AAEBAQEBAQEBAQEB
</inkml:annotation>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41 10 330, 33 19 374, 29 25 389, 22 34 416, 25 33 424, 30 28 425, 39 23 427, 47 19 424, 48 19 410, 48 19 410, 43 25 407, 37 29 405, 30 36 405, 23 40 406, 16 45 406, 16 47 389, 17 47 401, 18 47 401, 26 45 429, 38 41 448, 42 41 456, 41 42 458, 31 48 457, 21 55 449, 10 61 428, 5 67 431, 5 68 420, 6 68 420, 14 68 450, 17 67 464, 24 64 473, 37 60 478, 40 60 478, 42 58 480, 45 58 480, 47 57 481, 48 57 481, 49 57 482, 50 56 266, 49 56 266, 47 56 0</inkml:trace>
  <inkml:annotation type="path"> 734 0 1, 614 149 1, 494 284 1, 434 374 1, 329 509 1, 374 494 1, 449 419 1, 584 344 1, 704 284 1, 719 284 1, 719 284 1, 644 374 1, 554 434 1, 449 539 1, 344 599 1, 239 674 1, 239 704 1, 254 704 1, 269 704 1, 389 674 1, 569 614 1, 629 614 1, 614 629 1, 464 719 1, 314 824 1, 149 914 1, 74 1004 1, 74 1019 1, 89 1019 1, 209 1019 1, 254 1004 1, 359 959 1, 554 899 1, 599 899 1, 629 869 1, 674 869 1, 704 854 1, 719 854 1, 734 854 1, 749 839 1, 734 839 1, 704 839 1</inkml:annotation>
  <inkml:annotation type="data">AJABHAOAgAQAAAAAAB0CJjADB0TAAUU0SBEFATgR8iO8QApvKoL8jfld479GeL8d92nxR8Xj5ffz
r8HqfF78fB9NlptAgn0XvPp8p4fBvOzut3xPUr3V2+NyxYCCfwLx/AkP4f+z8F/HPf1/gDsyX8D/
h77fw58/1/D34/v/Cn4B+r8QfgX3595ss/gJf+AlP4D5
</inkml:annotation>
  <inkml:annotation type="types">AAEBAQEBAQEBAQEBAQEBAQEBAQEBAQEBAQEBAQEBAQEBAQEBAQEBAQEB
</inkml:annotation>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8 6 435, 15 7 420, 17 11 204, 16 13 204,</inkml:trace>
  <inkml:annotation type="path"> 0 74 1, 119 89 1, 224 104 1, 254 164 1, 239 194 1</inkml:annotation>
  <inkml:annotation type="data">ADgcA4CABAAAAAAAHQIYFAMHRMABRTRIEQUBOBHyI7xAChcFgnyX30CC9eXNgn8ElfwTT/AO/8BK
AA==
</inkml:annotation>
  <inkml:annotation type="types">AAEBAQE=
</inkml:annotation>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6 9 367, 7 21 387, 7 28 398, 5 35 413, 6 42 417, 5 43 204, 5 41 204, 5 39 0</inkml:trace>
  <inkml:annotation type="path"> 74 0 1, 89 134 1, 104 314 1, 104 419 1, 74 524 1, 89 629 1, 74 644 1, 74 614 1, 74 584 1</inkml:annotation>
  <inkml:annotation type="data">AEIcA4CABAAAAAAAHQISJAMHRMABRTRIEQUBOBHyI7xACiEJgvXld5sAgnzc9nw9AIJ/A4X8DN/P
4+v+Al/4CO/gH0A=
</inkml:annotation>
  <inkml:annotation type="types">AAEBAQEBAQEB
</inkml:annotation>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6 10 442, 7 20 449, 7 31 413, 8 32 204, 8 32 204, 9 31 0</inkml:trace>
  <inkml:annotation type="path"> 44 0 1, 89 149 1, 104 299 1, 104 464 1, 119 479 1, 119 479 1, 134 464 1</inkml:annotation>
  <inkml:annotation type="data">ADwcA4CABAAAAAAAHQIWIAMHRMABRTRIEQUBOBHyI7xAChsHguNssIJ9CfTagn8EsfwSX+O/4A//
gIb+AfQ=
</inkml:annotation>
  <inkml:annotation type="types">AAEBAQEBAQ==
</inkml:annotation>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5 124 250, 14 135 313, 18 141 313, 25 148 346, 30 152 377, 37 155 400, 47 158 455, 53 159 474, 55 158 474, 61 154 530, 64 149 540, 70 137 550, 74 126 560, 76 119 569, 80 105 576, 83 93 579, 85 83 579, 87 67 581, 88 53 582, 89 39 583, 89 21 582, 83 10 583, 78 6 584, 72 4 585, 65 6 574, 59 11 551, 52 21 534, 49 27 523, 43 35 523, 40 43 518, 32 59 518, 25 74 511, 23 82 511, 21 96 509, 21 104 509, 22 118 511, 23 127 512, 28 134 512, 40 134 513, 46 131 524, 54 126 528, 64 114 535, 68 110 535, 72 105 495, 76 101 495, 84 91 394, 93 81 204, 96 76 0</inkml:trace>
  <inkml:annotation type="path"> 0 1769 1, 74 1859 1, 209 2024 1, 269 2114 1, 374 2219 1, 449 2279 1, 554 2324 1, 704 2369 1, 794 2384 1, 824 2369 1, 914 2309 1, 959 2234 1, 1049 2054 1, 1109 1889 1, 1139 1784 1, 1199 1574 1, 1244 1394 1, 1274 1244 1, 1304 1004 1, 1319 794 1, 1334 584 1, 1334 314 1, 1244 149 1, 1169 89 1, 1079 59 1, 974 89 1, 884 164 1, 779 314 1, 734 404 1, 644 524 1, 599 644 1, 479 884 1, 374 1109 1, 344 1229 1, 314 1439 1, 314 1559 1, 329 1769 1, 344 1904 1, 419 2009 1, 599 2009 1, 689 1964 1, 809 1889 1, 959 1709 1, 1019 1649 1, 1079 1574 1, 1139 1514 1, 1259 1364 1, 1394 1214 1, 1439 1139 1</inkml:annotation>
  <inkml:annotation type="data">AKEBHAOAgAQAAAAAAB0CNk4DCUSA4MIHRTRIEQUBOBFEcaNACn4xgnrx75uc8+fHebuWqvwy2Xx3
nuemR4+L4cz4TxPhgv2h+xfXudrd7fjnj48z4cefi+LPHPXnHyX4/g+H4Pe/H3fj+Sz4XoCCfwGx
/ALf5j/E2/L+JPxb+C/yp+QS757lbh9v2/B8H1e/Xx/FuZbPo+Pnx/jX8afq/9L/gEA=
</inkml:annotation>
  <inkml:annotation type="types">AAEBAQEBAQEBAQEBAQEBAQEBAQEBAQEBAQEBAQEBAQEBAQEBAQEBAQEBAQEBAQEBAQ==
</inkml:annotation>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28 5 564, 23 21 609, 21 25 609, 17 35 622, 10 46 636, 3 51 664, 4 52 720, 8 51 733, 22 46 740, 25 47 743, 28 46 743, 35 45 743, 42 44 739, 50 42 588, 52 43 588,</inkml:trace>
  <inkml:annotation type="path"> 440 0 1, 417 80 1, 347 307 1, 312 379 1, 297 446 1, 254 524 1, 149 694 1, 105 734 1, 51 764 1, 57 778 1, 125 764 1, 323 695 1, 368 703 1, 426 682 1, 522 667 1, 626 664 1, 744 632 1, 783 638 1, 852 638 1</inkml:annotation>
  <inkml:annotation type="data">AFQcA4CABAAAAAAAHQIoJgMERTRIEQUBOBGt2K1ACjYQgvw9+IfPN6+Tn0fW8J8Ignr6vt+CfD53
z8Gl4IJ/Bpn8F5/j/7p+APw5+O/h89ef4AL/gBI=
</inkml:annotation>
  <inkml:annotation type="types">AAEBAQEBAQEBAQEBAQEBAQEBAQ==
</inkml:annotation>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3 46 605, 9 40 621, 13 34 621, 28 22 626, 38 12 526, 48 6 374, 55 3 204, 57 0 0</inkml:trace>
  <inkml:annotation type="path"> 0 739 1, 40 689 1, 140 602 1, 199 514 1, 250 467 1, 418 324 1, 569 184 1, 631 151 1, 725 84 1, 829 39 1, 859 0 1</inkml:annotation>
  <inkml:annotation type="data">AEAcA4CABAAAAAAAHQIoJgMERTRIEQUBOBGt2K1ACiIJgnOb9Xt32IL8jfk3r4c8cIJ/Bz38G//g
X1+t/yb+CfxS
</inkml:annotation>
  <inkml:annotation type="types">AAEBAQEBAQEBAQE=
</inkml:annotation>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3 5 471, 4 19 530, 5 35 581, 4 51 636, 3 63 688, 4 62 702, 6 55 687, 10 42 615, 18 31 545, 21 30 510, 21 31 510, 25 36 529, 26 43 551, 26 49 580, 25 59 551, 25 59 551, 26 51 340, 22 33 204,</inkml:trace>
  <inkml:annotation type="path"> 40 0 1, 46 78 1, 61 289 1, 69 517 1, 64 757 1, 54 829 1, 48 941 1, 54 931 1, 85 818 1, 156 635 1, 186 575 1, 267 464 1, 309 455 1, 318 463 1, 369 544 1, 387 637 1, 390 739 1, 381 800 1, 376 883 1, 378 880 1, 382 767 1, 370 698 1, 336 497 1</inkml:annotation>
  <inkml:annotation type="data">AFwcA4CABAAAAAAAHQIcKgMERTRIEQUBOBGt2K1ACj4TgudjWTPHvvjtsnuCevmx5+/4fhz6M8Zf
H0/L9ICCfwUl/BDvy+O/jH8P/lfPxV+KvwVz4vyz+Hv4CL/PQA==
</inkml:annotation>
  <inkml:annotation type="types">AAEBAQEBAQEBAQEBAQEBAQEBAQEBAQE=
</inkml:annotation>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3 3 594, 9 8 594, 18 19 656, 22 24 692, 30 40 712, 37 54 704, 46 64 555, 50 67 382, 55 68 204, 58 69 0</inkml:trace>
  <inkml:annotation type="path"> 0 0 1, 49 38 1, 128 125 1, 263 278 1, 322 361 1, 445 601 1, 547 803 1, 586 859 1, 682 964 1, 755 1001 1, 826 1025 1, 862 1028 1</inkml:annotation>
  <inkml:annotation type="data">AEYcA4CABAAAAAAAHQIoLgMERTRIEQUBOBGt2K1ACigLgnOc9+LnuaCCcz4Ph+rfPx6Agn8HEfwc
T+YPwz+Bfw7+//wr7/DI
</inkml:annotation>
  <inkml:annotation type="types">AAEBAQEBAQEBAQEB
</inkml:annotation>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3 8 539, 6 24 594, 6 33 604, 6 40 605, 6 52 204, 6 52 204, 6 52 0</inkml:trace>
  <inkml:annotation type="path"> 10 0 1, 47 112 1, 59 173 1, 91 353 1, 94 493 1, 86 598 1, 89 773 1, 92 778 1, 95 779 1</inkml:annotation>
  <inkml:annotation type="data">AD0cA4CABAAAAAAAHQIUJgMERTRIEQUBOBGt2K1ACh8IgpJ0AIJ8nyfHvr7Qgn8GNfwVb+P/n/gg
n+CBv4B9
</inkml:annotation>
  <inkml:annotation type="types">AAEBAQEBAQEB
</inkml:annotation>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8 10 446, 10 24 461, 9 46 469, 8 58 480, 5 70 489, 3 83 508, 1 93 0</inkml:trace>
  <inkml:annotation type="path"> 80 0 1, 117 149 1, 152 358 1, 149 418 1, 129 686 1, 113 875 1, 80 1045 1, 47 1250 1, 17 1387 1</inkml:annotation>
  <inkml:annotation type="data">ADgcA4CABAAAAAAAHQIWNgMERTRIEQUBOBGt2K1AChoIgvW3rYCCfR4+T6U6gn8EwfwSH8fN+j+D
Aw==
</inkml:annotation>
  <inkml:annotation type="types">AAEBAQEBAQEB
</inkml:annotation>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3 3 619, 6 11 624, 7 17 626, 6 30 628, 4 42 627, 4 43 627, 6 44 641, 8 44 647, 19 44 654, 20 46 654, 22 52 661, 22 60 663, 20 68 665, 19 73 667, 15 86 677, 11 92 716, 10 93 714, 10 93 714, 11 82 0</inkml:trace>
  <inkml:annotation type="path"> 0 0 1, 43 46 1, 74 94 1, 94 171 1, 100 261 1, 91 442 1, 76 499 1, 54 635 1, 57 640 1, 96 656 1, 118 655 1, 279 665 1, 297 683 1, 336 778 1, 336 833 1, 322 896 1, 324 958 1, 299 1018 1, 280 1091 1, 224 1282 1, 201 1334 1, 169 1385 1, 148 1394 1, 148 1388 1, 154 1330 1, 162 1231 1</inkml:annotation>
  <inkml:annotation type="data">AFEcA4CABAAAAAAAHQIaOAMERTRIEQUBOBGt2K1ACjMUgnG7cx830zdnXJCCc9b8V+tWeMd+T4/d
+sCCfwd1/B2PXZ+APlnx/F7Pk/D343z+EeQ=
</inkml:annotation>
  <inkml:annotation type="types">AAEBAQEBAQEBAQEBAQEBAQEBAQEBAQEBAQE=
</inkml:annotation>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31 4 593, 20 12 571, 9 19 456, 7 18 353, 5 21 353, 4 19 204, 3 21 204, 2 20 204, 2 23 204, 1 21 204, 0 23 204, 0 21 204,</inkml:trace>
  <inkml:annotation type="path"> 531 0 1, 457 59 1, 294 174 1, 129 280 1, 100 274 1, 78 317 1, 63 291 1, 46 319 1, 31 302 1, 24 346 1, 15 313 1, 6 339 1, 6 309 1</inkml:annotation>
  <inkml:annotation type="data">AEccA4CABAAAAAAAHQIgGgMERTRIEQUBOBGt2K1ACikNgvxV+M/jfMhKgIJ48X5fHvx3x78eQIJ/
Bw38HZ/p/7P1l/AB/8AHAA==
</inkml:annotation>
  <inkml:annotation type="types">AAEBAQEBAQEBAQEBAQ==
</inkml:annotation>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19 3 667, 29 7 487, 29 8 379, 28 9 205, 25 14 204, 18 22 204, 15 24 204, 12 28 204, 11 28 204, 9 30 204, 3 34 229, 2 35 229, 3 35 391, 3 35 465, 11 32 521, 18 28 569, 21 25 604, 24 25 604, 27 23 634, 33 19 655, 44 14 633, 45 14 496, 45 14 400, 41 19 204, 36 23 204, 31 27 0</inkml:trace>
  <inkml:annotation type="path"> 217 22 1, 282 51 1, 337 67 1, 430 108 1, 432 115 1, 426 132 1, 367 210 1, 313 255 1, 267 334 1, 223 352 1, 186 414 1, 157 420 1, 127 448 1, 39 514 1, 34 525 1, 37 526 1, 43 523 1, 171 477 1, 216 438 1, 273 423 1, 309 379 1, 360 379 1, 405 343 1, 498 291 1, 664 205 1, 672 207 1, 670 211 1, 609 282 1, 537 351 1, 469 409 1</inkml:annotation>
  <inkml:annotation type="data">AHEcA4CABAAAAAAAHQIkIAMERTRIEQUBOBGt2K1AClMbgvwF9fwfTd8+GXz6y/JfJz19N80AgsvO
vHPhzzmdrtnN2+nqgIJ/CDX8LB/nT80/wB9A/C34X/gCj9K/gn5fv/Ff4g+f8d/sv8bfq3+AbP4B
9A==
</inkml:annotation>
  <inkml:annotation type="types">AAEBAQEBAQEBAQEBAQEBAQEBAQEBAQEBAQEBAQEB
</inkml:annotation>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10 136 204, 22 138 204, 35 139 228, 38 137 254, 45 133 276, 53 121 334, 63 103 391, 65 98 391, 70 88 412, 71 83 412, 73 69 425, 74 58 432, 74 47 436, 72 38 451, 67 19 455, 63 11 456, 58 5 457, 53 4 466, 45 7 468, 38 15 461, 28 32 452, 21 44 446, 16 51 446, 14 56 441, 9 69 436, 7 83 432, 4 89 432, 3 98 432, 4 113 427, 7 116 423, 12 123 414, 17 123 405, 24 123 401, 30 119 401, 37 113 405, 46 108 413, 54 102 402, 59 100 281, 76 89 204,</inkml:trace>
  <inkml:annotation type="path"> 74 2009 1, 149 2039 1, 329 2069 1, 524 2084 1, 569 2054 1, 674 1994 1, 794 1814 1, 944 1544 1, 974 1469 1, 1049 1319 1, 1064 1244 1, 1094 1034 1, 1109 869 1, 1109 704 1, 1079 569 1, 1004 284 1, 944 164 1, 869 74 1, 794 59 1, 674 104 1, 569 224 1, 419 479 1, 314 659 1, 239 764 1, 209 839 1, 134 1034 1, 104 1244 1, 59 1334 1, 44 1469 1, 59 1694 1, 104 1739 1, 179 1844 1, 254 1844 1, 359 1844 1, 449 1784 1, 554 1694 1, 689 1619 1, 809 1529 1, 884 1499 1, 1139 1334 1</inkml:annotation>
  <inkml:annotation type="data">AIwBHAOAgAQAAAAAAB0CLkYDCUSA4MIHRTRIEQUBOBFEcaNACmkogvT4p9PiZ8vPMt3srs7zOd5c
zMZZl79ggv3h+7V7vy/D93v18/GfT9WevHr5vfvfkny8+D7fHxvOy+Pngn8A+fwD7+FM8/iy/lf8
Hfg/7vh79X19fJ8fz7z4PaeHue3rx48fgv9g/jw=
</inkml:annotation>
  <inkml:annotation type="types">AAEBAQEBAQEBAQEBAQEBAQEBAQEBAQEBAQEBAQEBAQEBAQEBAQEBAQ==
</inkml:annotation>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5 6 558, 12 11 564, 18 14 422, 19 16 204, 19 19 204, 18 22 0</inkml:trace>
  <inkml:annotation type="path"> 0 0 1, 74 89 1, 179 164 1, 269 209 1, 284 239 1, 284 284 1, 269 329 1</inkml:annotation>
  <inkml:annotation type="data">AD0cA4CABAAAAAAAHQIaGgMHRMABRTRIEQUBOBHyI7xAChwHgnrL7tCCfBdsAIJ/BoH8Ga/wAb+f
f4CY/gH0
</inkml:annotation>
  <inkml:annotation type="types">AAEBAQEBAQ==
</inkml:annotation>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8 6 579, 22 15 597, 31 22 615, 38 27 0</inkml:trace>
  <inkml:annotation type="path"> 0 0 1, 119 89 1, 329 224 1, 464 329 1, 569 404 1</inkml:annotation>
  <inkml:annotation type="data">ADUcA4CABAAAAAAAHQIiHgMHRMABRTRIEQUBOBHyI7xAChQFgnyfB72CfBzdgn8G1fwaO/g9cA==
</inkml:annotation>
  <inkml:annotation type="types">AAEBAQE=
</inkml:annotation>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7 6 335, 13 12 412, 23 23 503, 31 31 548, 34 31 204, 34 28 204,</inkml:trace>
  <inkml:annotation type="path"> 0 0 1, 104 89 1, 194 179 1, 344 344 1, 464 464 1, 509 464 1, 509 419 1</inkml:annotation>
  <inkml:annotation type="data">AD4cA4CABAAAAAAAHQIgHgMHRMABRTRIEQUBOBHyI7xACh0HgnxXxvvognwPXfl6gn8DBfwHT+AP
yD/A9/8DKA==
</inkml:annotation>
  <inkml:annotation type="types">AAEBAQEBAQ==
</inkml:annotation>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9 6 531, 20 15 591, 30 23 588, 36 26 204, 37 24 204, 38 18 0</inkml:trace>
  <inkml:annotation type="path"> 0 0 1, 134 89 1, 299 224 1, 449 344 1, 539 389 1, 554 359 1, 569 269 1</inkml:annotation>
  <inkml:annotation type="data">AD8cA4CABAAAAAAAHQIiHAMHRMABRTRIEQUBOBHyI7xACh4HgnzZfPsAgnwcvv35gn8GFfwUn+Y/
4Hf/geT+AfQ=
</inkml:annotation>
  <inkml:annotation type="types">AAEBAQEBAQ==
</inkml:annotation>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21 10 515, 17 16 515, 11 27 517, 5 37 450, 2 41 0</inkml:trace>
  <inkml:annotation type="path"> 404 0 1, 314 149 1, 254 239 1, 164 404 1, 74 554 1, 29 614 1</inkml:annotation>
  <inkml:annotation type="data">ADscA4CABAAAAAAAHQIcJAMHRMABRTRIEQUBOBHyI7xAChoGgvw1+J81wIJ9Hn1fhIJ/BdX8F15+
b/4HjA==
</inkml:annotation>
  <inkml:annotation type="types">AAEBAQEB
</inkml:annotation>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16 7 389, 25 6 394, 36 5 402, 37 6 402, 38 8 475, 38 9 487, 33 17 498, 27 24 506, 21 29 508, 14 34 494, 7 36 427, 4 36 204, 3 35 204, 2 34 0</inkml:trace>
  <inkml:annotation type="path"> 89 149 1, 239 104 1, 374 89 1, 539 74 1, 554 89 1, 569 119 1, 569 134 1, 494 254 1, 404 359 1, 314 434 1, 209 509 1, 104 539 1, 59 539 1, 44 524 1, 29 509 1</inkml:annotation>
  <inkml:annotation type="data">AFEcA4CABAAAAAAAHQIiIAMHRMABRTRIEQUBOBHyI7xACjAPgvg8XPpX3VeMAIL6PvxkvxXXdoCC
fwPd/A8vPl/O35fvfh/Av5P/gB3+Aov4B9A=
</inkml:annotation>
  <inkml:annotation type="types">AAEBAQEBAQEBAQEBAQEB
</inkml:annotation>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5 9 407, 8 23 467, 8 32 469, 8 40 466, 6 50 436, 4 52 204,</inkml:trace>
  <inkml:annotation type="path"> 44 0 1, 74 134 1, 119 344 1, 119 479 1, 119 599 1, 89 749 1, 59 779 1</inkml:annotation>
  <inkml:annotation type="data">ADscA4CABAAAAAAAHQIUKAMHRMABRTRIEQUBOBHyI7xAChoHguWdaIJ83r3c+UCCfwQl/Azf5Z9/
hv+AeQ==
</inkml:annotation>
  <inkml:annotation type="types">AAEBAQEBAQ==
</inkml:annotation>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7054674" units="cm"/>
      <inkml:brushProperty name="height" value="0.07054674" units="cm"/>
      <inkml:brushProperty name="fitToCurve" value="1"/>
      <inkml:brushProperty name="color" value="#000000"/>
    </inkml:brush>
  </inkml:definitions>
  <inkml:annotation type="path"> 0 104 1, 104 74 1, 179 59 1</inkml:annotation>
  <inkml:annotation type="data">ADAcA4CABAAAAAAAHQIWFAMHRMABRTRIEQUBOBHyI7xACg8Dgnxagvi+eIJ/Aun8ICg=
</inkml:annotation>
  <inkml:annotation type="types">AAEB
</inkml:annotation>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15 13 383, 28 7 405, 37 5 417, 41 6 454, 43 7 494, 43 7 516, 40 15 546, 33 21 557, 24 30 565, 18 34 542, 11 38 518, 4 40 342, 3 40 342, 0 37 204,</inkml:trace>
  <inkml:annotation type="path"> 104 239 1, 224 194 1, 419 104 1, 554 74 1, 614 89 1, 644 104 1, 644 104 1, 599 224 1, 494 314 1, 359 449 1, 269 509 1, 164 569 1, 59 599 1, 44 599 1, 0 554 1</inkml:annotation>
  <inkml:annotation type="data">AFUcA4CABAAAAAAAHQIkIAMHRMABRTRIEQUBOBHyI7xACjQPgvinrz73e+d5XwaAgvwJ+C++OL8m
89t3oIJ/A8X8Db/T+Fufgn5PwX38R3+AFf4BE/fI
</inkml:annotation>
  <inkml:annotation type="types">AAEBAQEBAQEBAQEBAQEB
</inkml:annotation>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20 7 460, 15 20 477, 9 33 482, 5 39 444, 2 40 204, 2 40 204,</inkml:trace>
  <inkml:annotation type="path"> 329 0 1, 299 104 1, 224 299 1, 134 494 1, 74 584 1, 29 599 1, 29 599 1</inkml:annotation>
  <inkml:annotation type="data">AEEcA4CABAAAAAAAHQIaIgMHRMABRTRIEQUBOBHyI7xACiAHgvwh+Fe3JwCCfF8D4/dAgn8E+fwS
39v47/gHn+AxAA==
</inkml:annotation>
  <inkml:annotation type="types">AAEBAQEBAQ==
</inkml:annotation>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5 9 370, 7 22 406, 8 37 379, 9 44 292, 10 45 204, 10 45 204, 12 43 0</inkml:trace>
  <inkml:annotation type="path"> 74 0 1, 74 134 1, 104 329 1, 119 554 1, 134 659 1, 149 674 1, 149 674 1, 179 644 1</inkml:annotation>
  <inkml:annotation type="data">AD8cA4CABAAAAAAAHQIUJAMHRMABRTRIEQUBOBHyI7xACh4IgvXvKXCCfN4z5fhugIJ/A5H8DA/m
P8u39KfwD6A=
</inkml:annotation>
  <inkml:annotation type="types">AAEBAQEBAQE=
</inkml:annotation>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7 6 339, 14 4 204, 14 5 204, 15 5 0</inkml:trace>
  <inkml:annotation type="path"> 0 149 1, 104 89 1, 209 59 1, 209 74 1, 224 74 1</inkml:annotation>
  <inkml:annotation type="data">ADkcA4CABAAAAAAAHQIYFgMHRMABRTRIEQUBOBHyI7xAChgFgnxPjgCC+j8A5yiCfwMV/BTP7y/g
H0A=
</inkml:annotation>
  <inkml:annotation type="types">AAEBAQE=
</inkml:annotation>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6 6 527, 12 13 582, 19 20 244, 19 20 204, 20 18 0</inkml:trace>
  <inkml:annotation type="path"> 0 0 1, 89 89 1, 179 194 1, 284 299 1, 284 299 1, 299 269 1</inkml:annotation>
  <inkml:annotation type="data">ADscA4CABAAAAAAAHQIaGgMHRMABRTRIEQUBOBHyI7xAChoGgnwJ8cCCfBHx6IJ/BgX8FK/wPv/A
nH8AWg==
</inkml:annotation>
  <inkml:annotation type="types">AAEBAQEB
</inkml:annotation>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26 8 391, 20 21 415, 16 31 420, 10 45 397, 7 51 315, 5 52 204, 4 52 204, 4 51 204, 4 49 0</inkml:trace>
  <inkml:annotation type="path"> 434 0 1, 389 119 1, 299 314 1, 239 464 1, 149 674 1, 104 764 1, 74 779 1, 59 779 1, 59 764 1, 59 734 1</inkml:annotation>
  <inkml:annotation type="data">AEYcA4CABAAAAAAAHQIeKAMHRMABRTRIEQUBOBHyI7xACiUKgvw9+Je5vJIAgnyeu+Pl922CfwPl
/A4f4L/Dv5b/D/7CfwD6
</inkml:annotation>
  <inkml:annotation type="types">AAEBAQEBAQEBAQ==
</inkml:annotation>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18 10 431, 18 20 461, 17 34 467, 14 48 474, 12 56 475, 8 65 474, 4 72 379, 3 72 204, 2 72 204, 1 72 0</inkml:trace>
  <inkml:annotation type="path"> 239 0 1, 269 149 1, 269 299 1, 254 509 1, 209 719 1, 179 839 1, 119 974 1, 59 1079 1, 44 1079 1, 29 1079 1, 14 1079 1</inkml:annotation>
  <inkml:annotation type="data">AEYcA4CABAAAAAAAHQIaMgMHRMABRTRIEQUBOBHyI7xACiULgvwJ+AduzXCCfQ8Phm/GAIJ/BIX8
ED/hWfDv6h/Qv8AhfwD6
</inkml:annotation>
  <inkml:annotation type="types">AAEBAQEBAQEBAQE=
</inkml:annotation>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7 17 476, 15 13 500, 22 10 524, 31 8 530, 43 5 524, 44 5 311, 43 5 204, 40 4 0</inkml:trace>
  <inkml:annotation type="path"> 0 329 1, 104 254 1, 224 194 1, 329 149 1, 464 119 1, 644 74 1, 659 74 1, 644 74 1, 599 59 1</inkml:annotation>
  <inkml:annotation type="data">AEIcA4CABAAAAAAAHQIkGgMHRMABRTRIEQUBOBHyI7xACiEJgnxS5z690IL8IfhuSXiggn8FOfwT
a/BP2/wEH+uP1OA=
</inkml:annotation>
  <inkml:annotation type="types">AAEBAQEBAQEB
</inkml:annotation>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5 8 365, 7 20 365, 7 29 204, 5 34 0</inkml:trace>
  <inkml:annotation type="path"> 44 0 1, 74 119 1, 104 299 1, 104 434 1, 74 509 1</inkml:annotation>
  <inkml:annotation type="data">ADccA4CABAAAAAAAHQIUIAMHRMABRTRIEQUBOBHyI7xAChYFguVugIJ8njvkgn8DffwN//AE/47A
</inkml:annotation>
  <inkml:annotation type="types">AAEBAQE=
</inkml:annotation>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26 14 510, 25 28 556, 23 36 579, 19 51 587, 14 68 580, 9 79 536, 5 91 438, 3 92 0</inkml:trace>
  <inkml:annotation type="path"> 389 0 1, 389 209 1, 374 419 1, 344 539 1, 284 764 1, 209 1019 1, 134 1184 1, 74 1364 1, 44 1379 1</inkml:annotation>
  <inkml:annotation type="data">AEYcA4CABAAAAAAAHQIcOgMHRMABRTRIEQUBOBHyI7xACiUJgvwx+GbdqYCCfgB8PxZ8M+uCfwXB
/BQv4T/Af4D/F/5R/gY0
</inkml:annotation>
  <inkml:annotation type="types">AAEBAQEBAQEB
</inkml:annotation>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25 10 458, 25 19 458, 26 25 491, 24 35 517, 20 51 534, 17 64 535, 14 75 525, 11 83 510, 6 93 425, 4 94 204, 4 93 204, 4 90 204,</inkml:trace>
  <inkml:annotation type="path"> 359 0 1, 374 149 1, 374 284 1, 389 374 1, 359 524 1, 299 764 1, 254 959 1, 209 1124 1, 164 1244 1, 89 1394 1, 59 1409 1, 59 1394 1, 59 1349 1</inkml:annotation>
  <inkml:annotation type="data">AEscA4CABAAAAAAAHQIcOgMHRMABRTRIEQUBOBHyI7xACioNgvwp+E7O7DeYgn0Xvj4O73Pn3YJ/
BPH8E8/ib4/n/Av1+/zj+9f4CeA=
</inkml:annotation>
  <inkml:annotation type="types">AAEBAQEBAQEBAQEBAQ==
</inkml:annotation>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8 19 421, 20 11 490, 30 9 508, 37 8 510, 44 6 420, 45 5 286, 45 5 286, 44 4 204, 41 3 0</inkml:trace>
  <inkml:annotation type="path"> 0 359 1, 119 284 1, 299 164 1, 449 134 1, 554 119 1, 659 89 1, 674 74 1, 674 74 1, 659 59 1, 614 44 1</inkml:annotation>
  <inkml:annotation type="data">AEYcA4CABAAAAAAAHQIkHAMHRMABRTRIEQUBOBHyI7xACiUKgnyeN6+G3YL8Kfh/vwSyUIJ/BF38
DS/kv8C/p38e/vD9E/tk
</inkml:annotation>
  <inkml:annotation type="types">AAEBAQEBAQEBAQ==
</inkml:annotation>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6 8 380, 7 23 407, 7 35 412, 5 42 311, 3 46 0</inkml:trace>
  <inkml:annotation type="path"> 74 0 1, 89 119 1, 104 344 1, 104 524 1, 74 629 1, 44 689 1</inkml:annotation>
  <inkml:annotation type="data">ADocA4CABAAAAAAAHQIUJgMHRMABRTRIEQUBOBHyI7xAChkGgvXldIJ8nxd99IJ/A7n8DT/hH9c/
wESA
</inkml:annotation>
  <inkml:annotation type="types">AAEBAQEB
</inkml:annotation>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6 8 370, 6 22 421, 6 32 432, 5 40 0</inkml:trace>
  <inkml:annotation type="path"> 74 0 1, 89 119 1, 89 329 1, 89 479 1, 74 599 1</inkml:annotation>
  <inkml:annotation type="data">ADccA4CABAAAAAAAHQISIgMHRMABRTRIEQUBOBHyI7xAChYFgvXmqIJ8nwedgn8DkfwLH+Nf4JbA
</inkml:annotation>
  <inkml:annotation type="types">AAEBAQE=
</inkml:annotation>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7 10 394, 6 26 417, 5 36 389, 2 41 0</inkml:trace>
  <inkml:annotation type="path"> 89 0 1, 104 149 1, 89 389 1, 74 539 1, 29 614 1</inkml:annotation>
  <inkml:annotation type="data">ADkcA4CABAAAAAAAHQIUJAMHRMABRTRIEQUBOBHyI7xAChgFgvg960CCfR8Hw+yCfwPx/A5f5L/g
bcA=
</inkml:annotation>
  <inkml:annotation type="types">AAEBAQE=
</inkml:annotation>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7 16 479, 15 11 482, 25 8 484, 36 6 472, 45 3 204, 45 2 204,</inkml:trace>
  <inkml:annotation type="path"> 0 269 1, 104 239 1, 224 164 1, 374 119 1, 539 89 1, 674 44 1, 674 29 1</inkml:annotation>
  <inkml:annotation type="data">AD8cA4CABAAAAAAAHQIkGgMHRMABRTRIEQUBOBHyI7xACh4HgnxTJvzggvwR+De5LgCCfwVF/BTt
/AP8By/wH4A=
</inkml:annotation>
  <inkml:annotation type="types">AAEBAQEBAQ==
</inkml:annotation>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6 14 524, 20 9 578, 28 6 580, 30 6 580, 36 6 511, 37 4 204, 37 4 204, 36 3 0</inkml:trace>
  <inkml:annotation type="path"> 0 269 1, 89 209 1, 299 134 1, 419 89 1, 449 89 1, 539 89 1, 554 59 1, 554 59 1, 539 44 1</inkml:annotation>
  <inkml:annotation type="data">AEccA4CABAAAAAAAHQIiGgMHRMABRTRIEQUBOBHyI7xACiYJgnwfJ8Pw+PdogvwR+EbnG5SCfwX5
/BSP5N383/wGD/ApX8A+gA==
</inkml:annotation>
  <inkml:annotation type="types">AAEBAQEBAQEB
</inkml:annotation>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12 11 471, 13 19 471, 13 35 480, 12 51 488, 11 63 487, 10 76 473, 9 90 459, 7 103 430, 5 115 412, 4 116 0</inkml:trace>
  <inkml:annotation type="path"> 149 0 1, 179 164 1, 194 284 1, 194 524 1, 179 764 1, 164 944 1, 149 1139 1, 134 1349 1, 104 1544 1, 74 1724 1, 59 1739 1</inkml:annotation>
  <inkml:annotation type="data">AEEcA4CABAAAAAAAHQIWRAMHRMABRTRIEQUBOBHyI7xACiALgvo+W2iogn1d+R5kt+uCfwUl/BSf
zX5/vfgP6v4H5A==
</inkml:annotation>
  <inkml:annotation type="types">AAEBAQEBAQEBAQE=
</inkml:annotation>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7 8 492, 6 22 443, 6 28 0</inkml:trace>
  <inkml:annotation type="path"> 104 0 1, 104 119 1, 89 329 1, 89 419 1</inkml:annotation>
  <inkml:annotation type="data">ADYcA4CABAAAAAAAHQISHgMHRMABRTRIEQUBOBHyI7xAChUEgvi+OwCCfJ8HyoJ/BXn8GP/wPyA=
</inkml:annotation>
  <inkml:annotation type="types">AAEBAQ==
</inkml:annotation>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45 13 409, 43 26 442, 40 40 461, 36 52 470, 32 64 478, 26 76 477, 20 91 471, 15 101 449, 10 108 402, 4 114 204, 0 119 0</inkml:trace>
  <inkml:annotation type="path"> 719 0 1, 674 194 1, 644 389 1, 599 599 1, 539 779 1, 479 959 1, 389 1139 1, 299 1364 1, 224 1514 1, 149 1619 1, 59 1709 1, 0 1784 1</inkml:annotation>
  <inkml:annotation type="data">AEUcA4CABAAAAAAAHQImRgMHRMABRTRIEQUBOBHyI7xACiQMgvyJ+S5a1FyCfcmnPfbQgn8ELfwO
r+Afpvz+/wL+F/4AT+E=
</inkml:annotation>
  <inkml:annotation type="types">AAEBAQEBAQEBAQEB
</inkml:annotation>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12 6 445, 13 6 445, 15 7 249, 14 8 249, 11 14 204, 4 17 204, 6 17 463, 17 14 482, 29 12 511, 37 11 308, 37 11 308, 26 15 204,</inkml:trace>
  <inkml:annotation type="path"> 74 89 1, 179 89 1, 194 89 1, 224 104 1, 209 119 1, 164 209 1, 59 254 1, 89 254 1, 254 209 1, 434 179 1, 554 164 1, 554 164 1, 389 224 1</inkml:annotation>
  <inkml:annotation type="data">AFYcA4CABAAAAAAAHQIiFgMHRMABRTRIEQUBOBHyI7xACjUNgvWfDO75+b5p5+X6wIL4PhR673sk
8IJ/BL38Ev/wDb/ANn4//H38B1fwGL9H8Ba/wD1+tQ==
</inkml:annotation>
  <inkml:annotation type="types">AAEBAQEBAQEBAQEBAQ==
</inkml:annotation>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49 7 441, 42 17 464, 35 27 471, 27 38 472, 28 39 478, 30 37 475, 36 30 471, 44 24 462, 48 25 423, 46 28 437, 39 38 448, 33 44 453, 24 54 449, 24 54 456, 27 52 456, 36 44 468, 40 43 468, 42 40 468, 45 41 468, 46 39 464, 48 39 464, 48 39 451, 48 40 453, 47 43 490, 42 50 494, 37 55 501, 27 64 508, 14 74 506, 4 80 524, 6 79 505, 12 74 508, 21 69 510, 34 62 516, 49 56 517, 61 51 524, 68 50 531, 71 51 531, 73 50 545, 74 52 545, 76 52 558, 76 52 558, 76 53 577, 75 58 592, 69 64 564, 63 70 528, 57 74 380, 50 75 204,</inkml:trace>
  <inkml:annotation type="path"> 809 0 1, 734 104 1, 629 254 1, 524 404 1, 404 569 1, 419 584 1, 449 554 1, 539 449 1, 659 359 1, 719 374 1, 689 419 1, 584 569 1, 494 659 1, 359 809 1, 359 809 1, 404 779 1, 539 659 1, 599 644 1, 629 599 1, 674 614 1, 689 584 1, 719 584 1, 719 584 1, 719 599 1, 704 644 1, 629 749 1, 554 824 1, 404 959 1, 209 1109 1, 59 1199 1, 89 1184 1, 179 1109 1, 314 1034 1, 509 929 1, 734 839 1, 914 764 1, 1019 749 1, 1064 764 1, 1094 749 1, 1109 779 1, 1139 779 1, 1139 779 1, 1139 794 1, 1124 869 1, 1034 959 1, 944 1049 1, 854 1109 1, 749 1124 1</inkml:annotation>
  <inkml:annotation type="data">AKQBHAOAgAQAAAAAAB0CMjQDB0TAAUU0SBEFATgR8iO8QAqCATCC/KH5b1fmnjPPw+535ufB72bN
Xy9959njnjO+/Ns1fZSCfFxPp77nxZ8Xnx9O/D8W+O4meN8Tz8flsnjN5qeI3oCCfwSt/BFP4F+H
1899/iH8nd+H5/q+P7PtPPj7/wF+KvxPx8/4M/F/4Qvj38D4/wB+Afu+/8Fefx38v7F/DoA=
</inkml:annotation>
  <inkml:annotation type="types">AAEBAQEBAQEBAQEBAQEBAQEBAQEBAQEBAQEBAQEBAQEBAQEBAQEBAQEBAQEBAQEB
</inkml:annotation>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14 6 567, 18 10 484, 17 12 462, 11 17 443, 5 21 424, 7 21 548, 14 20 562, 26 17 577, 38 15 474, 38 15 474, 38 15 394, 38 15 394, 32 17 0</inkml:trace>
  <inkml:annotation type="path"> 89 89 1, 209 89 1, 269 149 1, 254 179 1, 164 254 1, 74 314 1, 104 314 1, 209 299 1, 389 254 1, 569 224 1, 569 224 1, 569 224 1, 569 224 1, 479 254 1</inkml:annotation>
  <inkml:annotation type="data">AFEcA4CABAAAAAAAHQIgGAMHRMABRTRIEQUBOBHyI7xACjAOgvgzz79vk9en2nwggvg+HxvL5uzD
AIJ/BqX8H8/l7j+AAv2DP2j+sv0L+hP4H5A=
</inkml:annotation>
  <inkml:annotation type="types">AAEBAQEBAQEBAQEBAQE=
</inkml:annotation>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9 94 204, 19 102 204, 24 104 204, 32 103 204, 37 100 204, 46 94 204, 53 91 210, 55 88 210, 60 82 241, 66 74 265, 73 63 283, 75 57 292, 78 44 319, 78 31 361, 74 22 374, 71 17 379, 67 11 380, 58 6 384, 52 4 387, 46 3 386, 37 8 385, 31 14 381, 22 25 376, 14 38 369, 10 48 365, 9 53 362, 7 59 362, 7 64 362, 5 70 362, 4 76 361, 3 92 355, 3 98 354, 5 104 350, 10 108 339, 12 108 335, 17 108 370, 23 107 405, 30 102 434, 40 93 451, 50 87 463, 53 83 463, 61 77 390, 70 69 204,</inkml:trace>
  <inkml:annotation type="path"> 89 1364 1, 134 1409 1, 284 1529 1, 359 1559 1, 479 1544 1, 554 1499 1, 689 1409 1, 794 1364 1, 824 1319 1, 899 1229 1, 989 1109 1, 1094 944 1, 1124 854 1, 1169 659 1, 1169 464 1, 1109 329 1, 1064 254 1, 1004 164 1, 869 89 1, 779 59 1, 689 44 1, 554 119 1, 464 209 1, 329 374 1, 209 569 1, 149 719 1, 134 794 1, 104 884 1, 104 959 1, 74 1049 1, 59 1139 1, 44 1379 1, 44 1469 1, 74 1559 1, 149 1619 1, 179 1619 1, 254 1619 1, 344 1604 1, 449 1529 1, 599 1394 1, 749 1304 1, 794 1244 1, 914 1154 1, 1049 1034 1</inkml:annotation>
  <inkml:annotation type="data">AIsBHAOAgAQAAAAAAB0CMDoDCUSA4MIHRTRIEQUBOBFEcaNACmgsgvg78XvnfG++Se53zL747zs8
cubEzneScfH6gIL9NfpX18Pd7x3e+vjePFnJ8E9Z33LH0fS3yvnzzN2CfwD5/APofB8P4i+P4fn/
BH4C/D/y+eXy7d5OF9+u/H8X4yfD9vv7fzv+xw==
</inkml:annotation>
  <inkml:annotation type="types">AAEBAQEBAQEBAQEBAQEBAQEBAQEBAQEBAQEBAQEBAQEBAQEBAQEBAQEBAQE=
</inkml:annotation>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8 5 396, 10 5 204, 13 4 0</inkml:trace>
  <inkml:annotation type="path"> 0 59 1, 119 74 1, 149 74 1, 194 59 1</inkml:annotation>
  <inkml:annotation type="data">ADIcA4CABAAAAAAAHQIWFAMHRMABRTRIEQUBOBHyI7xAChEEgnyfDILx20CCfwP5/Bvv2g==
</inkml:annotation>
  <inkml:annotation type="types">AAEBAQ==
</inkml:annotation>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20 6 487, 12 15 500, 4 24 470, 2 27 0</inkml:trace>
  <inkml:annotation type="path"> 359 0 1, 299 89 1, 179 224 1, 59 359 1, 29 404 1</inkml:annotation>
  <inkml:annotation type="data">ADocA4CABAAAAAAAHQIcHAMHRMABRTRIEQUBOBHyI7xAChkFgvwp+HfL4IJ8HHwggn8FZfwUz+O/
4JVA
</inkml:annotation>
  <inkml:annotation type="types">AAEBAQE=
</inkml:annotation>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9 15 379, 22 13 402, 30 11 427, 42 7 431, 44 4 204, 44 4 204, 39 1 0</inkml:trace>
  <inkml:annotation type="path"> 0 239 1, 134 224 1, 329 194 1, 449 164 1, 629 104 1, 659 59 1, 659 59 1, 584 14 1</inkml:annotation>
  <inkml:annotation type="data">AEQcA4CABAAAAAAAHQIkGAMHRMABRTRIEQUBOBHyI7xACiMIgnzePfj6d9iC/An4HrZzoIJ/A7X8
DW5+D/4Cz/gKr+AfQA==
</inkml:annotation>
  <inkml:annotation type="types">AAEBAQEBAQE=
</inkml:annotation>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5 12 292, 6 24 331, 7 38 428, 8 53 444, 9 65 441, 10 77 426, 9 84 361, 9 85 274, 7 85 204, 7 84 204, 5 80 0</inkml:trace>
  <inkml:annotation type="path"> 44 0 1, 74 179 1, 89 359 1, 104 569 1, 119 794 1, 134 974 1, 149 1154 1, 134 1259 1, 134 1274 1, 104 1274 1, 104 1259 1, 74 1199 1</inkml:annotation>
  <inkml:annotation type="data">AEgcA4CABAAAAAAAHQIWNgMHRMABRTRIEQUBOBHyI7xACicMguWhs3NAgn2MnXv4beiCfwJZ/Ab/
5Y/Q/4L+38k/hH8DfnD+AfQ=
</inkml:annotation>
  <inkml:annotation type="types">AAEBAQEBAQEBAQEB
</inkml:annotation>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6 17 511, 8 30 538, 8 40 555, 10 39 497, 12 35 489, 20 21 488, 25 15 490, 32 9 510, 39 6 529, 41 6 538, 41 7 541, 41 8 541, 39 15 533, 35 21 530, 29 30 529, 22 36 531, 15 40 530, 17 41 466, 19 41 466, 26 38 453, 32 34 406, 36 28 204,</inkml:trace>
  <inkml:annotation type="path"> 59 104 1, 89 254 1, 119 449 1, 119 599 1, 149 584 1, 179 524 1, 299 314 1, 374 224 1, 479 134 1, 584 89 1, 614 89 1, 614 104 1, 614 119 1, 584 224 1, 524 314 1, 434 449 1, 329 539 1, 224 599 1, 254 614 1, 284 614 1, 389 569 1, 479 509 1, 539 419 1</inkml:annotation>
  <inkml:annotation type="data">AGEcA4CABAAAAAAAHQIkIgMHRMABRTRIEQUBOBHyI7xACkAXgvGtx8Hce9bu18z1dIL4uc79ffp+
RzkfBed3t7dAgn8FxfwVb9P57/JHxc/BF+n4e/L6znfzH+ZPv/FP8ANg
</inkml:annotation>
  <inkml:annotation type="types">AAEBAQEBAQEBAQEBAQEBAQEBAQEBAQE=
</inkml:annotation>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8 10 449, 8 21 511, 9 30 511, 8 45 580, 8 60 611, 7 75 615, 7 93 590, 6 108 514, 6 121 338, 6 135 204,</inkml:trace>
  <inkml:annotation type="path"> 119 0 1, 119 149 1, 119 314 1, 134 449 1, 119 674 1, 119 899 1, 104 1124 1, 104 1394 1, 89 1619 1, 89 1814 1, 89 2024 1</inkml:annotation>
  <inkml:annotation type="data">AEYcA4CABAAAAAAAHQISTAMHRMABRTRIEQUBOBHyI7xACiULgvk+VNllgIJ9E34DndiCfwTN/A9f
5h/N34x/Df4f/Jf6t/HA
</inkml:annotation>
  <inkml:annotation type="types">AAEBAQEBAQEBAQE=
</inkml:annotation>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5 6 495, 9 16 511, 14 27 487, 16 28 204,</inkml:trace>
  <inkml:annotation type="path"> 29 0 1, 74 89 1, 134 239 1, 209 404 1, 239 419 1</inkml:annotation>
  <inkml:annotation type="data">ADccA4CABAAAAAAAHQIYHgMHRMABRTRIEQUBOBHyI7xAChYFgsknQIJ8HifSgn8FhfwVH+Nf4DrA
</inkml:annotation>
  <inkml:annotation type="types">AAEBAQE=
</inkml:annotation>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6 7 484, 7 15 517, 9 26 494, 9 27 400, 9 26 400, 9 26 265, 13 20 204, 18 8 204, 19 6 0</inkml:trace>
  <inkml:annotation type="path"> 59 0 1, 89 104 1, 104 224 1, 134 389 1, 134 404 1, 134 389 1, 134 389 1, 194 299 1, 269 119 1, 284 89 1</inkml:annotation>
  <inkml:annotation type="data">AEccA4CABAAAAAAAHQIaHAMHRMABRTRIEQUBOBHyI7xACiYKgvG2aeJ5gnxTn07Ph+H6AIJ/BVn8
E1/lX85/qD95/nj8vfwD6A==
</inkml:annotation>
  <inkml:annotation type="types">AAEBAQEBAQEBAQ==
</inkml:annotation>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6 8 517, 8 19 538, 11 29 204, 11 29 204, 13 21 204, 14 15 0</inkml:trace>
  <inkml:annotation type="path"> 59 0 1, 89 119 1, 119 284 1, 164 434 1, 164 434 1, 194 314 1, 209 224 1</inkml:annotation>
  <inkml:annotation type="data">AD0cA4CABAAAAAAAHQIYHgMHRMABRTRIEQUBOBHyI7xAChwHgvGp3KCCfJy/T8uAgn8F3fwWL/A1
f8DAP4B9
</inkml:annotation>
  <inkml:annotation type="types">AAEBAQEBAQ==
</inkml:annotation>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6 10 580, 7 18 594, 9 30 531, 10 32 0</inkml:trace>
  <inkml:annotation type="path"> 59 0 1, 89 149 1, 104 269 1, 134 449 1, 149 479 1</inkml:annotation>
  <inkml:annotation type="data">ADccA4CABAAAAAAAHQIWIAMHRMABRTRIEQUBOBHyI7xAChYFgvG2UIJ9G+Ppgn8G2fwaj+f/4KNA
</inkml:annotation>
  <inkml:annotation type="types">AAEBAQE=
</inkml:annotation>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5 10 489, 8 18 524, 9 25 541, 8 34 545, 6 42 551, 8 41 541, 13 33 540, 20 23 540, 30 11 541, 37 6 536, 41 6 500, 41 10 501, 38 17 501, 35 25 498, 29 32 498, 24 39 494, 20 46 414, 21 45 400, 33 38 371, 38 36 0</inkml:trace>
  <inkml:annotation type="path"> 14 14 1, 74 149 1, 119 269 1, 134 374 1, 119 509 1, 89 629 1, 119 614 1, 194 494 1, 299 344 1, 449 164 1, 554 89 1, 614 89 1, 614 149 1, 569 254 1, 524 374 1, 434 479 1, 359 584 1, 299 689 1, 314 674 1, 494 569 1, 569 539 1</inkml:annotation>
  <inkml:annotation type="data">AF4cA4CABAAAAAAAHQIkJgMHRMABRTRIEQUBOBHyI7xACj0Vgpy7t8czne+euyevq+OCnyW5fn+P
d+L145KfL8Pogn8FbfwTj+Cfvz8C/NJ8P4j/F17zz+ffzR+A/4GR
</inkml:annotation>
  <inkml:annotation type="types">AAEBAQEBAQEBAQEBAQEBAQEBAQEB
</inkml:annotation>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8 6 468, 13 6 333, 13 6 221, 7 12 204,</inkml:trace>
  <inkml:annotation type="path"> 0 119 1, 119 89 1, 194 89 1, 194 89 1, 104 179 1</inkml:annotation>
  <inkml:annotation type="data">ADkcA4CABAAAAAAAHQIWFAMHRMABRTRIEQUBOBHyI7xAChgFgnyd9/CAgvk+nHwAgn8FGfwc3+Ev
1EA=
</inkml:annotation>
  <inkml:annotation type="types">AAEBAQE=
</inkml:annotation>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22 5 625, 23 7 623, 26 16 614, 25 25 611, 22 33 607, 18 40 600, 17 41 600, 16 43 600, 13 50 604, 13 50 606, 12 51 608, 14 55 605, 16 56 606, 24 58 606, 36 63 589, 41 69 586, 44 76 546, 43 85 533, 40 93 534, 34 102 545, 28 108 574, 19 112 581, 10 115 594, 7 114 608, 6 113 608, 8 105 596, 14 95 568, 20 84 490, 25 78 490, 34 69 410, 43 59 340, 52 49 204, 61 38 204, 70 29 204, 78 23 0</inkml:trace>
  <inkml:annotation type="path"> 224 44 1, 329 74 1, 344 104 1, 389 239 1, 374 374 1, 329 494 1, 269 599 1, 254 614 1, 239 644 1, 194 749 1, 194 749 1, 179 764 1, 209 824 1, 239 839 1, 359 869 1, 539 944 1, 614 1034 1, 659 1139 1, 644 1274 1, 599 1394 1, 509 1529 1, 419 1619 1, 284 1679 1, 149 1724 1, 104 1709 1, 89 1694 1, 119 1574 1, 209 1424 1, 299 1259 1, 374 1169 1, 509 1034 1, 644 884 1, 779 734 1, 914 569 1, 1049 434 1, 1169 344 1</inkml:annotation>
  <inkml:annotation type="data">AIABHAOAgAQAAAAAAB0CMkQDB0TAAUU0SBEFATgR8iO8QApfJIL8BfL8OedvG8vHwePj3zvXXwZz
wvgKguV8S34Z6+Oc7OSZZ3b5fHt9dq5wgn8HjfweX8fwXvxPGvfi/gf8Afi/8NfgD6PwR+Efgn4B
+38C/kn9AfoX6PzT+9H8A+g=
</inkml:annotation>
  <inkml:annotation type="types">AAEBAQEBAQEBAQEBAQEBAQEBAQEBAQEBAQEBAQEBAQEBAQEB
</inkml:annotation>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7 12 505, 8 25 550, 7 33 562, 6 46 560, 5 58 458, 6 58 204,</inkml:trace>
  <inkml:annotation type="path"> 89 0 1, 104 179 1, 119 374 1, 104 494 1, 89 689 1, 74 869 1, 89 869 1</inkml:annotation>
  <inkml:annotation type="data">AD0cA4CABAAAAAAAHQISKgMHRMABRTRIEQUBOBHyI7xAChwHgvg9tMCCfZPfq/aAgn8FrfwT7+J/
wD+rf4AV
</inkml:annotation>
  <inkml:annotation type="types">AAEBAQEBAQ==
</inkml:annotation>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33 11 466, 30 23 470, 25 39 481, 20 49 491, 17 61 501, 13 72 505, 10 79 507, 5 89 504, 2 94 0</inkml:trace>
  <inkml:annotation type="path"> 539 0 1, 494 164 1, 449 344 1, 374 584 1, 299 734 1, 254 914 1, 194 1079 1, 149 1184 1, 74 1334 1, 29 1409 1</inkml:annotation>
  <inkml:annotation type="data">AEEcA4CABAAAAAAAHQIiOgMHRMABRTRIEQUBOBHyI7xACiAKgvxZ+M2ss3CCfVPHw5fPPYCCfwUR
/BQPxV8O+/4LPA==
</inkml:annotation>
  <inkml:annotation type="types">AAEBAQEBAQEBAQ==
</inkml:annotation>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9 5 402, 21 10 437, 28 13 473, 39 21 521, 49 28 546, 55 31 555, 55 31 536, 56 30 204, 56 30 204, 57 25 0</inkml:trace>
  <inkml:annotation type="path"> 0 44 1, 134 74 1, 314 149 1, 419 194 1, 584 314 1, 734 419 1, 824 464 1, 824 464 1, 839 449 1, 839 449 1, 854 374 1</inkml:annotation>
  <inkml:annotation type="data">AEocA4CABAAAAAAAHQIqHgMHRMABRTRIEQUBOBHyI7xACikLgnzc9+L5+GWAguXm+r57Z7CCfwQR
/A4c+z8J/gX8O/wKv/Avn8A+gA==
</inkml:annotation>
  <inkml:annotation type="types">AAEBAQEBAQEBAQE=
</inkml:annotation>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19 11 470, 17 27 499, 13 39 528, 9 49 535, 4 54 204, 3 53 204, 2 51 0</inkml:trace>
  <inkml:annotation type="path"> 314 0 1, 284 164 1, 254 404 1, 194 584 1, 134 734 1, 59 809 1, 44 794 1, 29 764 1</inkml:annotation>
  <inkml:annotation type="data">AEIcA4CABAAAAAAAHQIaKAMHRMABRTRIEQUBOBHyI7xACiEIgvwd+E2r4IJ9Xrzvv4aAgn8FIfwS
u/CP8DE/wL1/APo=
</inkml:annotation>
  <inkml:annotation type="types">AAEBAQEBAQE=
</inkml:annotation>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32 9 430, 29 16 430, 23 26 448, 15 37 501, 7 48 505, 0 51 204,</inkml:trace>
  <inkml:annotation type="path"> 584 0 1, 479 134 1, 434 239 1, 344 389 1, 224 554 1, 104 719 1, 0 764 1</inkml:annotation>
  <inkml:annotation type="data">AD8cA4CABAAAAAAAHQIiKAMHRMABRTRIEQUBOBHyI7xACh4Hgvxl+QfHdQCCfNvI+UCCfwSB/BIP
4I/FX5H/gUc=
</inkml:annotation>
  <inkml:annotation type="types">AAEBAQEBAQ==
</inkml:annotation>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9 7 503, 16 6 523, 18 6 523, 20 6 525, 23 6 526, 25 8 340, 25 8 204, 23 11 0</inkml:trace>
  <inkml:annotation type="path"> 0 134 1, 134 104 1, 239 89 1, 269 89 1, 299 89 1, 344 89 1, 374 119 1, 374 119 1, 344 164 1</inkml:annotation>
  <inkml:annotation type="data">AD8cA4CABAAAAAAAHQIcFAMHRMABRTRIEQUBOBHyI7xACh4Jgnzb7S7ogvm+uQzeAIJ/BaX8FV/g
3L/ALf5I/No=
</inkml:annotation>
  <inkml:annotation type="types">AAEBAQEBAQEB
</inkml:annotation>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9 15 408, 22 8 424, 28 6 429, 38 2 204, 38 1 204,</inkml:trace>
  <inkml:annotation type="path"> 0 329 1, 134 224 1, 329 119 1, 419 89 1, 569 29 1, 569 14 1</inkml:annotation>
  <inkml:annotation type="data">AD4cA4CABAAAAAAAHQIiGgMHRMABRTRIEQUBOBHyI7xACh0GgnzePj8fSIL8Ifh963iCfwQp/A+v
1/wFj/AUwA==
</inkml:annotation>
  <inkml:annotation type="types">AAEBAQEB
</inkml:annotation>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13 7 457, 16 13 463, 15 23 462, 10 30 461, 6 35 463, 6 36 476, 7 35 476, 18 30 477, 27 27 348, 28 27 204, 28 28 204,</inkml:trace>
  <inkml:annotation type="path"> 89 0 1, 194 104 1, 239 194 1, 224 344 1, 149 449 1, 89 524 1, 89 539 1, 104 524 1, 269 449 1, 404 404 1, 419 404 1, 419 419 1</inkml:annotation>
  <inkml:annotation type="data">AEgcA4CABAAAAAAAHQIcIAMHRMABRTRIEQUBOBHyI7xACicMgvgnnz5nifRvy0CCfFfHd875zkCC
fwTt/BNfxufV98/dP4D/gAQ=
</inkml:annotation>
  <inkml:annotation type="types">AAEBAQEBAQEBAQEB
</inkml:annotation>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5 9 338, 6 23 392, 6 35 423, 6 46 442, 5 53 204, 5 52 204, 4 51 0</inkml:trace>
  <inkml:annotation type="path"> 59 0 1, 74 134 1, 89 344 1, 89 524 1, 89 689 1, 74 794 1, 74 779 1, 59 764 1</inkml:annotation>
  <inkml:annotation type="data">AEAcA4CABAAAAAAAHQIUKAMHRMABRTRIEQUBOBHyI7xACh8IgvHVWUCCfN62+flAgn8DEfwI7+E/
t/gOf+AwP4B9
</inkml:annotation>
  <inkml:annotation type="types">AAEBAQEBAQE=
</inkml:annotation>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6 10 492, 9 26 582, 11 43 599, 11 54 611, 11 68 614, 10 81 598, 10 94 539, 12 102 204, 13 105 0</inkml:trace>
  <inkml:annotation type="path"> 44 0 1, 89 149 1, 134 389 1, 164 644 1, 164 809 1, 164 1019 1, 149 1214 1, 149 1409 1, 179 1529 1, 194 1574 1</inkml:annotation>
  <inkml:annotation type="data">AEMcA4CABAAAAAAAHQIWQAMHRMABRTRIEQUBOBHyI7xACiIKguF1ZlCCfR8E+Hle/YCCfwV5/BBP
539/P+C/x3/Ahv7q
</inkml:annotation>
  <inkml:annotation type="types">AAEBAQEBAQEBAQ==
</inkml:annotation>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8 6 489, 17 13 501, 26 21 513, 26 24 379, 26 24 249, 23 24 0</inkml:trace>
  <inkml:annotation type="path"> 0 0 1, 119 89 1, 254 194 1, 389 314 1, 389 359 1, 389 359 1, 344 359 1</inkml:annotation>
  <inkml:annotation type="data">ADkcA4CABAAAAAAAHQIcHAMHRMABRTRIEQUBOBHyI7xAChgHgnyR87qCfBJ76IJ/BW38FPv4AJ8f
tMA=
</inkml:annotation>
  <inkml:annotation type="types">AAEBAQEBAQ==
</inkml:annotation>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6 11 319, 7 18 373, 7 28 373, 8 38 436, 8 48 471, 8 62 478, 7 78 490, 6 89 510, 6 89 521, 8 87 521, 13 76 502, 20 66 449, 28 53 391, 33 44 292, 37 34 204, 40 30 0</inkml:trace>
  <inkml:annotation type="path"> 89 0 1, 89 164 1, 104 269 1, 104 419 1, 119 569 1, 119 719 1, 119 929 1, 104 1169 1, 89 1334 1, 89 1334 1, 119 1304 1, 194 1139 1, 299 989 1, 419 794 1, 494 659 1, 554 509 1, 599 449 1</inkml:annotation>
  <inkml:annotation type="data">AFYcA4CABAAAAAAAHQIgOAMHRMABRTRIEQUBOBHyI7xACjURgvg+GWVUzmTtoIJ9Xnh4z39e/PO+
L8CCfwLF/Ae/5R/MX4d/Dvr5Pn+v8F/in3+N/q/ZoA==
</inkml:annotation>
  <inkml:annotation type="types">AAEBAQEBAQEBAQEBAQEBAQE=
</inkml:annotation>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8 64 559, 15 62 573, 16 62 572, 20 65 579, 21 67 579, 20 75 586, 17 83 589, 12 89 598, 15 86 607, 23 76 589, 32 65 529, 39 58 449, 44 51 313, 52 41 204, 56 33 204,</inkml:trace>
  <inkml:annotation type="path"> 0 1004 1, 119 959 1, 224 929 1, 239 929 1, 299 974 1, 314 1004 1, 299 1124 1, 254 1244 1, 179 1334 1, 224 1289 1, 344 1139 1, 479 974 1, 584 869 1, 659 764 1, 779 614 1, 839 494 1</inkml:annotation>
  <inkml:annotation type="data">AFYcA4CABAAAAAAAHQIqMAMHRMABRTRIEQUBOBHyI7xACjUQgnyX4ed3d+T1N3nkgvzV+cZnL8Df
n+O+HcCCfwaF/Bk/4D+T4/i8/A/Df45/Bv5V/DX6+A==
</inkml:annotation>
  <inkml:annotation type="types">AAEBAQEBAQEBAQEBAQEBAQ==
</inkml:annotation>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8 9 301, 8 20 344, 7 39 392, 7 52 436, 6 66 460, 4 78 471, 4 77 204, 5 74 0</inkml:trace>
  <inkml:annotation type="path"> 104 0 1, 119 134 1, 119 299 1, 104 584 1, 104 779 1, 89 989 1, 59 1169 1, 59 1154 1, 74 1109 1</inkml:annotation>
  <inkml:annotation type="data">AEIcA4CABAAAAAAAHQIUNAMHRMABRTRIEQUBOBHyI7xACiEJgvi+G2W5AIJ82fJ8M379gn8CffwH
T68/g37/4ER/MQA=
</inkml:annotation>
  <inkml:annotation type="types">AAEBAQEBAQEB
</inkml:annotation>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8 5 434, 18 10 469, 31 17 557, 42 23 580, 55 32 587, 65 39 603, 68 42 0</inkml:trace>
  <inkml:annotation type="path"> 0 14 1, 119 74 1, 269 149 1, 464 254 1, 629 344 1, 824 479 1, 974 584 1, 1019 629 1</inkml:annotation>
  <inkml:annotation type="data">AEAcA4CABAAAAAAAHQIwJAMHRMABRTRIEQUBOBHyI7xACh8IgnyZzc78YIKcmXm+QIJ/BJH8EB/k
78z/gX5v4O7A
</inkml:annotation>
  <inkml:annotation type="types">AAEBAQEBAQE=
</inkml:annotation>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7 6 526, 11 6 529, 12 7 541, 14 14 562, 13 21 569, 13 28 542, 15 28 542, 22 25 544, 30 24 537, 30 24 535, 34 26 556, 35 27 567, 32 34 562, 26 41 530, 21 46 331, 20 46 204, 16 47 0</inkml:trace>
  <inkml:annotation type="path"> 0 134 1, 104 89 1, 164 89 1, 179 104 1, 209 209 1, 194 314 1, 194 419 1, 224 419 1, 329 374 1, 449 359 1, 449 359 1, 509 389 1, 524 404 1, 479 509 1, 389 614 1, 314 689 1, 299 689 1, 239 704 1</inkml:annotation>
  <inkml:annotation type="data">AFscA4CABAAAAAAAHQIgJAMHRMABRTRIEQUBOBHyI7xACjoSgnxd7OzPU+Xx3z2eOoL5vt5PgPj7
ky/A33CCfwYB/BffzfN+AfxT+Gs+f1+Evp/Av4b/gDP86fn8
</inkml:annotation>
  <inkml:annotation type="types">AAEBAQEBAQEBAQEBAQEBAQEB
</inkml:annotation>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12 14 374, 20 9 394, 27 7 445, 34 6 459, 35 6 459, 38 13 482, 37 15 484, 33 23 445, 28 29 381, 21 38 298, 13 46 204, 3 55 204, 4 54 487, 13 47 511, 16 46 511, 21 42 515, 23 42 519, 25 40 519, 30 39 517, 31 39 512, 31 42 527, 29 49 534, 25 57 536, 20 63 536, 15 70 536, 11 76 532, 11 77 518, 11 77 517, 14 76 524, 22 74 525, 34 69 522, 38 64 204, 37 64 204, 35 64 204, 32 63 0</inkml:trace>
  <inkml:annotation type="path"> 89 284 1, 179 209 1, 299 134 1, 404 104 1, 509 89 1, 524 89 1, 569 194 1, 554 224 1, 494 344 1, 419 434 1, 314 569 1, 194 689 1, 44 824 1, 59 809 1, 194 704 1, 239 689 1, 314 629 1, 344 629 1, 374 599 1, 449 584 1, 464 584 1, 464 629 1, 434 734 1, 374 854 1, 299 944 1, 224 1049 1, 164 1139 1, 164 1154 1, 164 1154 1, 209 1139 1, 329 1109 1, 509 1034 1, 569 959 1, 554 959 1, 524 959 1, 479 944 1</inkml:annotation>
  <inkml:annotation type="data">AIsBHAOAgAQAAAAAAB0CIjIDB0TAAUU0SBEFATgR8iO8QApqJIL4GV8Oee3bv1fJ8Odc83dqeHPX
j5fdoIL8FfhVyT4vfwbyz6fh+DvjZOeJsvu29elAgn8DofwNT+Ivxf+Afwl+D/xv+F/wX9f6g/gR
r+A6/wr4ed7+DPl968/T93yfD5/gVv+BYH8A+g==
</inkml:annotation>
  <inkml:annotation type="types">AAEBAQEBAQEBAQEBAQEBAQEBAQEBAQEBAQEBAQEBAQEBAQEB
</inkml:annotation>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7 14 462, 17 10 478, 27 7 479, 35 6 477, 37 6 478, 38 6 478, 39 6 477, 40 6 384, 39 6 314, 39 7 314, 34 11 0</inkml:trace>
  <inkml:annotation type="path"> 0 284 1, 104 209 1, 254 149 1, 404 104 1, 524 89 1, 554 89 1, 569 89 1, 584 89 1, 599 89 1, 584 89 1, 584 104 1, 509 164 1</inkml:annotation>
  <inkml:annotation type="data">AEUcA4CABAAAAAAAHQIiGAMHRMABRTRIEQUBOBHyI7xACiQMgnxcb8NNnsCC/BX4VkyBOIJ/BQH8
Ew/gPvLf07+Evzh/ArI=
</inkml:annotation>
  <inkml:annotation type="types">AAEBAQEBAQEBAQEB
</inkml:annotation>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6 106 386, 13 96 391, 23 83 381, 30 71 241, 37 54 204, 40 42 204, 40 41 204,</inkml:trace>
  <inkml:annotation type="path"> 0 1739 1, 89 1589 1, 194 1439 1, 344 1244 1, 449 1064 1, 554 809 1, 599 629 1, 599 614 1</inkml:annotation>
  <inkml:annotation type="data">AEAcA4CABAAAAAAAHQIiPAMHRMABRTRIEQUBOBHyI7xACh8IgnwTnXnogv2Z+4XZ79fUgn8D0fwO
/+A/3T+svxcA
</inkml:annotation>
  <inkml:annotation type="types">AAEBAQEBAQE=
</inkml:annotation>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5 11 438, 10 23 469, 15 37 515, 19 48 527, 22 61 538, 25 68 538, 28 81 558, 31 93 582, 35 104 595, 38 119 606, 41 130 609, 44 138 601, 44 136 601, 45 124 592, 48 115 566, 51 100 490, 55 87 204, 56 78 204,</inkml:trace>
  <inkml:annotation type="path"> 14 0 1, 74 164 1, 149 344 1, 224 554 1, 284 719 1, 329 914 1, 374 1019 1, 419 1214 1, 464 1394 1, 524 1559 1, 569 1784 1, 614 1949 1, 659 2069 1, 659 2039 1, 674 1859 1, 719 1724 1, 764 1499 1, 824 1304 1, 839 1169 1</inkml:annotation>
  <inkml:annotation type="data">AFkcA4CABAAAAAAAHQIqTgMHRMABRTRIEQUBOBHyI7xACjgTgpyLRKdmJ0CCfVM7nw/Bb489+n6e
fDnggn8EofwQn+AvxTfr/Bnj69+X6/k+f8D/kn+Aif4EgA==
</inkml:annotation>
  <inkml:annotation type="types">AAEBAQEBAQEBAQEBAQEBAQEBAQ==
</inkml:annotation>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5 8 505, 11 17 518, 13 24 204, 12 25 204, 10 26 0</inkml:trace>
  <inkml:annotation type="path"> 0 0 1, 74 119 1, 164 254 1, 194 359 1, 179 374 1, 149 389 1</inkml:annotation>
  <inkml:annotation type="data">ADscA4CABAAAAAAAHQIWHAMHRMABRTRIEQUBOBHyI7xAChoGgnqee0CCfJN+EIJ/Ba38Fe/wLn/A
rH8A+g==
</inkml:annotation>
  <inkml:annotation type="types">AAEBAQEB
</inkml:annotation>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5 5 419, 14 14 354, 22 21 0</inkml:trace>
  <inkml:annotation type="path"> 0 0 1, 74 74 1, 209 209 1, 329 314 1</inkml:annotation>
  <inkml:annotation type="data">ADQcA4CABAAAAAAAHQIaGgMHRMABRTRIEQUBOBHyI7xAChMEgnrxQIJ68aCCfwRV/BVv8CTg
</inkml:annotation>
  <inkml:annotation type="types">AAEBAQ==
</inkml:annotation>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46 9 391, 41 24 454, 35 40 486, 31 50 507, 26 61 519, 19 72 524, 15 77 526, 9 83 507, 6 83 446, 0 80 204,</inkml:trace>
  <inkml:annotation type="path"> 749 0 1, 689 134 1, 614 359 1, 524 599 1, 464 749 1, 389 914 1, 284 1079 1, 224 1154 1, 134 1244 1, 89 1244 1, 0 1199 1</inkml:annotation>
  <inkml:annotation type="data">AEocA4CABAAAAAAAHQIoNgMHRMABRTRIEQUBOBHyI7xACikLgvyR+Ubcu83nQIJ83wT4Y+GfD0CC
fwPl/Auv4j+v5/j7+D/xz/AJ4A==
</inkml:annotation>
  <inkml:annotation type="types">AAEBAQEBAQEBAQE=
</inkml:annotation>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6 7 505, 9 19 513, 12 30 204, 13 30 204,</inkml:trace>
  <inkml:annotation type="path"> 59 0 1, 89 104 1, 134 284 1, 179 449 1, 194 449 1</inkml:annotation>
  <inkml:annotation type="data">ADgcA4CABAAAAAAAHQIWHgMHRMABRTRIEQUBOBHyI7xAChcFgvGxoIJ8Xq/Wgn8FrfwWP/Ar/8Cn
AA==
</inkml:annotation>
  <inkml:annotation type="types">AAEBAQE=
</inkml:annotation>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11 9 526, 23 7 531, 35 6 533, 41 7 556, 38 11 556, 31 19 559, 25 36 576, 19 50 583, 14 65 589, 13 72 590, 11 84 580, 11 92 204, 11 91 204, 15 80 204, 17 75 0</inkml:trace>
  <inkml:annotation type="path"> 0 149 1, 164 134 1, 344 104 1, 524 89 1, 614 104 1, 569 164 1, 464 284 1, 374 539 1, 284 749 1, 209 974 1, 194 1079 1, 164 1259 1, 164 1379 1, 164 1364 1, 224 1199 1, 254 1124 1</inkml:annotation>
  <inkml:annotation type="data">AFccA4CABAAAAAAAHQIkOAMHRMABRTRIEQUBOBHyI7xACjYQgn1R8Pz+Yni48aCC+j67M54+bs+X
15+f6fgAgn8GAfwXv38HfhPn4A+m+/r/gcH+B1H8A+g=
</inkml:annotation>
  <inkml:annotation type="types">AAEBAQEBAQEBAQEBAQEBAQ==
</inkml:annotation>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32 40 517, 36 26 509, 36 18 482, 34 11 464, 29 6 434, 26 6 455, 18 9 477, 15 12 486, 13 22 507, 14 31 516, 16 39 517, 19 50 518, 21 62 507, 21 69 480, 20 77 468, 17 83 478, 12 89 518, 9 90 574, 9 90 591, 6 86 604, 7 74 599, 9 64 585, 13 57 550, 19 46 469, 25 38 371, 29 35 0</inkml:trace>
  <inkml:annotation type="path"> 449 734 1, 479 599 1, 539 389 1, 539 269 1, 509 164 1, 434 89 1, 389 89 1, 269 134 1, 224 179 1, 194 329 1, 209 464 1, 239 584 1, 284 749 1, 314 929 1, 314 1034 1, 299 1154 1, 254 1244 1, 179 1334 1, 134 1349 1, 134 1349 1, 89 1289 1, 104 1109 1, 134 959 1, 194 854 1, 284 689 1, 374 569 1, 434 524 1</inkml:annotation>
  <inkml:annotation type="data">AHccA4CABAAAAAAAHQIgOAMHRMABRTRIEQUBOBHyI7xAClYbgvxB+Hc873Pfqcku3dznfEzGgIL8
jfln38Ez1x8VvJ7mvd8/LnPPPQCCfwXd/Bf/4L+b7fyVPv+z7flfb+BfwF+EPxB+BPxn5/BPz/g/
8g/gf+BBwA==
</inkml:annotation>
  <inkml:annotation type="types">AAEBAQEBAQEBAQEBAQEBAQEBAQEBAQEBAQEB
</inkml:annotation>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26 8 421, 20 23 449, 17 34 473, 14 48 490, 11 61 510, 8 74 551, 6 84 569, 9 90 593, 10 90 599, 17 83 592, 22 77 578, 26 69 558, 31 58 522, 30 51 505, 30 51 501, 26 50 482, 21 51 466, 15 57 394, 9 65 204, 8 66 0</inkml:trace>
  <inkml:annotation type="path"> 434 0 1, 389 119 1, 299 344 1, 254 509 1, 209 719 1, 164 914 1, 119 1109 1, 89 1259 1, 134 1349 1, 149 1349 1, 254 1244 1, 329 1154 1, 389 1034 1, 464 869 1, 449 764 1, 449 764 1, 389 749 1, 314 764 1, 224 854 1, 134 974 1, 119 989 1</inkml:annotation>
  <inkml:annotation type="data">AGQcA4CABAAAAAAAHQIcOgMHRMABRTRIEQUBOBHyI7xACkMVgvw9+Je8E9b8G2fDPNr0gnyfF55X
fPw/HN74+K56z4yCfwRd/A+/n4+fg78J/B+Cfv+P4fwL+Cvu/AfPyr+0fwCA
</inkml:annotation>
  <inkml:annotation type="types">AAEBAQEBAQEBAQEBAQEBAQEBAQEB
</inkml:annotation>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5 9 377, 6 23 425, 6 39 448, 6 51 478, 6 64 514, 6 62 204, 7 51 204, 7 42 0</inkml:trace>
  <inkml:annotation type="path"> 74 0 1, 74 134 1, 89 344 1, 89 584 1, 89 764 1, 89 959 1, 89 929 1, 104 764 1, 104 629 1</inkml:annotation>
  <inkml:annotation type="data">AEQcA4CABAAAAAAAHQISLgMHRMABRTRIEQUBOBHyI7xACiMJgvXuUSiCfN6zzPwH8+CCfwOt/Au/
4X+L4P4GZ/gVD+AfQA==
</inkml:annotation>
  <inkml:annotation type="types">AAEBAQEBAQEB
</inkml:annotation>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9 36 434, 18 27 414, 29 14 350, 41 2 204, 42 1 0</inkml:trace>
  <inkml:annotation type="path"> 0 644 1, 134 539 1, 269 404 1, 434 209 1, 614 29 1, 629 14 1</inkml:annotation>
  <inkml:annotation type="data">ADwcA4CABAAAAAAAHQIkJAMHRMABRTRIEQUBOBHyI7xAChsGgnzMn1iC/HX5J3zPqIJ/BJH8E4/j
39E/lkA=
</inkml:annotation>
  <inkml:annotation type="types">AAEBAQEB
</inkml:annotation>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9 6 437, 10 6 413, 18 9 204, 19 11 204, 18 19 204, 17 22 0</inkml:trace>
  <inkml:annotation type="path"> 0 104 1, 134 89 1, 149 89 1, 269 134 1, 284 164 1, 269 284 1, 254 329 1</inkml:annotation>
  <inkml:annotation type="data">AD8cA4CABAAAAAAAHQIaGAMHRMABRTRIEQUBOBHyI7xACh4HgnzfL8Xx6IL4vlnL8HuCfwSd/BP/
8Ar/wEM/gH0=
</inkml:annotation>
  <inkml:annotation type="types">AAEBAQEBAQ==
</inkml:annotation>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6 10 482, 12 6 494, 15 6 501, 17 8 507, 21 14 524, 24 23 545, 24 30 565, 24 44 596, 24 58 608, 24 65 477, 24 65 477, 24 65 401, 23 58 0</inkml:trace>
  <inkml:annotation type="path"> 0 224 1, 89 149 1, 179 89 1, 224 89 1, 254 119 1, 314 209 1, 359 344 1, 359 449 1, 359 659 1, 359 869 1, 359 974 1, 359 974 1, 359 974 1, 344 869 1</inkml:annotation>
  <inkml:annotation type="data">AE0cA4CABAAAAAAAHQIcLAMHRMABRTRIEQUBOBHyI7xACiwOgnwO3L0FgvwF+DZ4zxzfifH8b4yC
fwVR/BSPu/V4v1fgv+AA/3V+ff4FvA==
</inkml:annotation>
  <inkml:annotation type="types">AAEBAQEBAQEBAQEBAQE=
</inkml:annotation>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9 22 376, 19 15 456, 26 11 485, 36 9 500, 43 6 496, 44 6 496, 45 6 493, 45 6 464, 45 6 340, 41 6 0</inkml:trace>
  <inkml:annotation type="path"> 0 449 1, 134 329 1, 284 224 1, 389 164 1, 539 134 1, 644 89 1, 659 89 1, 674 89 1, 674 89 1, 674 89 1, 614 89 1</inkml:annotation>
  <inkml:annotation type="data">AEccA4CABAAAAAAAHQImHAMHRMABRTRIEQUBOBHyI7xACiYLgnzTvO/CryCC/EH4xnMvAIJ/A6n8
Ca/kv8A/gvx38M/qP+AlQA==
</inkml:annotation>
  <inkml:annotation type="types">AAEBAQEBAQEBAQE=
</inkml:annotation>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8 6 613, 15 9 682, 22 11 0</inkml:trace>
  <inkml:annotation type="path"> 0 59 1, 119 89 1, 224 134 1, 329 164 1</inkml:annotation>
  <inkml:annotation type="data">ADMcA4CABAAAAAAAHQIaFgMHRMABRTRIEQUBOBHyI7xAChIEgnyUgvGygIJ/B138GS/wmGA=
</inkml:annotation>
  <inkml:annotation type="types">AAEBAQ==
</inkml:annotation>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21 10 540, 17 22 594, 13 33 609, 8 39 585, 3 44 326, 0 45 0</inkml:trace>
  <inkml:annotation type="path"> 344 0 1, 314 149 1, 254 329 1, 194 494 1, 119 584 1, 44 659 1, 0 674 1</inkml:annotation>
  <inkml:annotation type="data">AD4cA4CABAAAAAAAHQIcJAMHRMABRTRIEQUBOBHyI7xACh0Hgvwl+F9VgIJ9GX3fIIJ/Bjn8FY/j
P8Z/wF3+aw==
</inkml:annotation>
  <inkml:annotation type="types">AAEBAQEBAQ==
</inkml:annotation>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10 367, 10 19 398, 11 31 438, 9 38 463, 12 41 500, 15 39 501, 24 32 497, 32 28 493, 37 23 499, 37 21 502, 37 21 498, 37 20 453, 37 21 455, 36 34 484, 35 40 493, 31 50 495, 27 57 499, 23 63 504, 20 70 513, 14 76 536, 8 80 575, 8 80 575, 6 78 569, 6 78 551, 10 68 541, 14 62 541, 19 57 540, 26 52 537, 33 50 534, 36 51 523, 36 51 523, 38 59 551, 37 69 567, 34 77 581, 28 87 592, 23 97 618, 18 103 622, 9 112 627, 7 113 481, 7 112 481, 9 103 204, 11 97 0</inkml:trace>
  <inkml:annotation type="path"> 74 0 1, 119 149 1, 149 284 1, 164 464 1, 134 569 1, 179 614 1, 224 584 1, 359 479 1, 479 419 1, 554 344 1, 554 314 1, 554 314 1, 554 299 1, 554 314 1, 539 509 1, 524 599 1, 464 749 1, 404 854 1, 344 944 1, 299 1049 1, 209 1139 1, 119 1199 1, 119 1199 1, 89 1169 1, 89 1169 1, 149 1019 1, 209 929 1, 284 854 1, 389 779 1, 494 749 1, 539 764 1, 539 764 1, 569 884 1, 554 1034 1, 509 1154 1, 419 1304 1, 344 1454 1, 269 1544 1, 134 1679 1, 104 1694 1, 104 1679 1, 134 1544 1, 164 1454 1</inkml:annotation>
  <inkml:annotation type="data">AJQBHAOAgAQAAAAAAB0CIEQDB0TAAUU0SBEFATgR8iO8QApzK4L1tvfT4L32K6Tr4NzwmPPc7vY8
/FmAgn0Xnvz798vMufZ8fjtl3zufT4jnL8mbjzz5d+Xggn8DhfwML834D+z8W+30d+P8b/kL8Nfg
348nj8AfgT8Z/D9vyfRdfL9X4c+3e/gL8Iz+AE/4AI/gQ/87AA==
</inkml:annotation>
  <inkml:annotation type="types">AAEBAQEBAQEBAQEBAQEBAQEBAQEBAQEBAQEBAQEBAQEBAQEBAQEBAQEBAQ==
</inkml:annotation>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25 5 556, 29 10 493, 28 10 449, 22 14 295, 17 23 217, 14 33 219, 11 47 253, 10 57 366, 8 70 469, 6 83 576, 6 81 622, 10 71 606, 14 64 586, 18 58 565, 27 46 523, 34 41 491, 41 37 469, 43 37 468, 46 39 469, 46 42 500, 46 47 501, 43 54 413, 39 60 273, 34 66 204,</inkml:trace>
  <inkml:annotation type="path"> 269 44 1, 374 74 1, 434 149 1, 419 149 1, 329 209 1, 254 344 1, 209 494 1, 164 704 1, 149 854 1, 119 1049 1, 89 1244 1, 89 1214 1, 149 1064 1, 209 959 1, 269 869 1, 404 689 1, 509 614 1, 614 554 1, 644 554 1, 689 584 1, 689 629 1, 689 704 1, 644 809 1, 584 899 1, 509 989 1</inkml:annotation>
  <inkml:annotation type="data">AG4cA4CABAAAAAAAHQIkNgMHRMABRTRIEQUBOBHyI7xACk0ZgvwR9fffuYys8HrXuddtguXnvx6n
jzx+A/l5Ph+KeMmZQIJ/Bnn8Hd/gr9g/nz9CfiT9BfT4/L/5h838H/R9H4Oz8QfiH9L/k385AA==
</inkml:annotation>
  <inkml:annotation type="types">AAEBAQEBAQEBAQEBAQEBAQEBAQEBAQEBAQ==
</inkml:annotation>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15 12 486, 17 27 491, 18 41 501, 19 54 505, 20 68 508, 20 81 500, 20 96 490, 20 108 494, 18 120 514, 14 123 565, 12 122 555, 8 115 550, 6 107 519, 6 97 480, 9 87 319, 12 79 205, 21 65 204, 26 59 204,</inkml:trace>
  <inkml:annotation type="path"> 179 0 1, 224 179 1, 254 404 1, 269 614 1, 284 809 1, 299 1019 1, 299 1214 1, 299 1439 1, 299 1619 1, 269 1799 1, 209 1844 1, 179 1829 1, 119 1724 1, 89 1604 1, 89 1454 1, 134 1304 1, 179 1184 1, 314 974 1, 389 884 1</inkml:annotation>
  <inkml:annotation type="data">AFgcA4CABAAAAAAAHQIaSAMHRMABRTRIEQUBOBHyI7xACjcTgvs+e0pu5uZx8HmCfZy2XOvn8/Dd
Z8PyAIJ/BWH8FT+vhv17+APwJ+Ivy/6/DPy/tn8hfsaA
</inkml:annotation>
  <inkml:annotation type="types">AAEBAQEBAQEBAQEBAQEBAQEBAQ==
</inkml:annotation>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8 11 474, 7 24 487, 6 33 481, 3 43 461, 4 42 204, 7 36 204, 14 26 204, 20 22 380, 22 22 217, 21 22 204, 17 24 0</inkml:trace>
  <inkml:annotation type="path"> 104 0 1, 119 164 1, 104 359 1, 89 494 1, 44 644 1, 59 629 1, 104 539 1, 209 389 1, 299 329 1, 329 329 1, 314 329 1, 254 359 1</inkml:annotation>
  <inkml:annotation type="data">AFEcA4CABAAAAAAAHQIaJAMHRMABRTRIEQUBOBHyI7xACjAMgvi+HW+M8Xz3oIJ9WeZ9fvz8HhiC
fwUx/BP/4L/AP8Bf/wHM/gET+Bi/4AQ/gGM=
</inkml:annotation>
  <inkml:annotation type="types">AAEBAQEBAQEBAQEB
</inkml:annotation>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9 13 508, 24 10 519, 33 6 521, 36 7 521, 42 7 517, 44 7 517, 45 8 204, 43 9 204,</inkml:trace>
  <inkml:annotation type="path"> 0 224 1, 134 194 1, 359 149 1, 494 89 1, 539 104 1, 629 104 1, 659 104 1, 674 119 1, 644 134 1</inkml:annotation>
  <inkml:annotation type="data">AEMcA4CABAAAAAAAHQIkFgMHRMABRTRIEQUBOBHyI7xACiIJgnzfB8Pw883ogvwF+B7fVQCCfwW5
/BY/z758fwKv/Aqw
</inkml:annotation>
  <inkml:annotation type="types">AAEBAQEBAQEB
</inkml:annotation>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9 5 404, 17 8 460, 23 13 460, 27 13 500, 31 18 500, 37 23 537, 43 30 560, 49 36 574, 56 41 592, 58 41 204, 58 39 204,</inkml:trace>
  <inkml:annotation type="path"> 0 44 1, 134 74 1, 254 119 1, 344 194 1, 404 194 1, 464 269 1, 554 344 1, 644 449 1, 734 539 1, 839 614 1, 869 614 1, 869 584 1</inkml:annotation>
  <inkml:annotation type="data">AEkcA4CABAAAAAAAHQIqJAMHRMABRTRIEQUBOBHyI7xACigMgnzXdYT3oILlme/TLfeggn8EGfwM
7+Vfxp+Nfxd+Afn8fwQj/A9g
</inkml:annotation>
  <inkml:annotation type="types">AAEBAQEBAQEBAQEB
</inkml:annotation>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43 8 322, 40 26 365, 37 41 404, 33 53 437, 30 65 459, 26 78 473, 22 90 501, 17 102 516, 13 108 520, 8 112 540, 7 112 540, 6 111 537, 6 109 533, 11 99 530, 17 87 528, 23 78 526, 30 68 524, 38 61 523, 46 55 521, 58 48 519, 65 45 514, 66 45 498, 67 46 498, 68 49 512, 65 58 523, 61 66 540, 55 76 544, 48 85 548, 43 91 548, 36 97 542, 29 99 204, 28 98 204, 27 97 0</inkml:trace>
  <inkml:annotation type="path"> 674 0 1, 644 119 1, 599 389 1, 554 614 1, 494 794 1, 449 974 1, 389 1169 1, 329 1349 1, 254 1529 1, 194 1619 1, 119 1679 1, 104 1679 1, 89 1664 1, 89 1634 1, 164 1484 1, 254 1304 1, 344 1169 1, 449 1019 1, 569 914 1, 689 824 1, 869 719 1, 974 674 1, 989 674 1, 1004 689 1, 1019 734 1, 974 869 1, 914 989 1, 824 1139 1, 719 1274 1, 644 1364 1, 539 1454 1, 434 1484 1, 419 1469 1, 404 1454 1</inkml:annotation>
  <inkml:annotation type="data">AHUcA4CABAAAAAAAHQIuQgMHRMABRTRIEQUBOBHyI7xAClQigvx9+Q6sqy+E9RI8e/hPN25r4ACC
fJ9HepXw75t+XeXkvjkz4Ll689CCfwLR/Aifn4fr+X8Aff9f4E/BvbISu/X+BPwB34Pvefh/gX3+
BiP4B9A=
</inkml:annotation>
  <inkml:annotation type="types">AAEBAQEBAQEBAQEBAQEBAQEBAQEBAQEBAQEBAQEBAQEBAQ==
</inkml:annotation>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28 17 210, 28 20 416, 32 19 416, 40 15 421, 50 9 425, 58 5 426, 63 6 464, 63 6 464, 59 12 498, 51 22 514, 42 36 544, 33 47 556, 25 55 559, 17 60 564, 12 65 567, 6 71 566, 4 70 207, 6 67 204, 8 63 0</inkml:trace>
  <inkml:annotation type="path"> 524 179 1, 419 254 1, 419 299 1, 479 284 1, 599 224 1, 749 134 1, 869 74 1, 944 89 1, 944 89 1, 884 179 1, 764 329 1, 629 539 1, 494 704 1, 374 824 1, 254 899 1, 179 974 1, 89 1064 1, 59 1049 1, 89 1004 1, 119 944 1</inkml:annotation>
  <inkml:annotation type="data">AGIcA4CABAAAAAAAHQIuLgMHRMABRTRIEQUBOBHyI7xACkEUgvxV+Ofi8eM3vvz5qOXx4IL7Pj3z
3c9X4PHjvep8e0CCfwER5/gIH1e/i78Y/ij8E/gD8E/Pm+f4Gx/gaz+Adw==
</inkml:annotation>
  <inkml:annotation type="types">AAEBAQEBAQEBAQEBAQEBAQEBAQE=
</inkml:annotation>
</inkml:ink>
</file>

<file path=word/ink/ink5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7 6 363, 15 5 340, 15 5 250, 17 8 204, 15 10 204,</inkml:trace>
  <inkml:annotation type="path"> 0 119 1, 104 89 1, 224 74 1, 224 74 1, 254 119 1, 224 149 1</inkml:annotation>
  <inkml:annotation type="data">ADscA4CABAAAAAAAHQIYFAMHRMABRTRIEQUBOBHyI7xAChoGgnxT5c8ggvk+mTlAgn8DdfwPT+a/
x5+QAA==
</inkml:annotation>
  <inkml:annotation type="types">AAEBAQEB
</inkml:annotation>
</inkml:ink>
</file>

<file path=word/ink/ink5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8 30 419, 18 25 465, 31 17 486, 40 13 503, 52 8 513, 61 6 515, 62 7 517, 63 6 517, 64 6 517, 65 6 545, 65 6 540, 65 6 540, 65 5 507, 62 5 305, 59 4 0</inkml:trace>
  <inkml:annotation type="path"> 0 524 1, 119 449 1, 269 374 1, 464 254 1, 599 194 1, 779 119 1, 914 89 1, 929 104 1, 944 89 1, 959 89 1, 974 89 1, 974 89 1, 974 89 1, 974 74 1, 929 74 1, 884 59 1</inkml:annotation>
  <inkml:annotation type="data">AE4cA4CABAAAAAAAHQIuIAMHRMABRTRIEQUBOBHyI7xACi0QgnyZzzzvyinQgvxV+NXfF5zYLKCC
fwRV/A5/4X8/H8rX4c/E/r8T/wBv+sw=
</inkml:annotation>
  <inkml:annotation type="types">AAEBAQEBAQEBAQEBAQEBAQ==
</inkml:annotation>
</inkml:ink>
</file>

<file path=word/ink/ink5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7 8 379, 13 5 399, 17 5 351, 19 7 204, 20 10 204, 19 14 204, 17 18 0</inkml:trace>
  <inkml:annotation type="path"> 0 164 1, 104 119 1, 194 74 1, 254 74 1, 284 104 1, 299 149 1, 284 209 1, 254 269 1</inkml:annotation>
  <inkml:annotation type="data">AD4cA4CABAAAAAAAHQIaFgMHRMABRTRIEQUBOBHyI7xACh0IgnxXdu2C+r8AuZIAgn8DtfwNn+bf
1X/ABT+AfQ==
</inkml:annotation>
  <inkml:annotation type="types">AAEBAQEBAQE=
</inkml:annotation>
</inkml:ink>
</file>

<file path=word/ink/ink5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19 7 491, 24 24 501, 25 36 511, 27 51 523, 28 65 528, 29 77 534, 29 92 538, 28 105 548, 27 112 557, 23 116 570, 22 115 570, 18 108 346, 14 99 204, 7 87 204, 4 80 204, 6 75 475, 8 75 490, 16 75 491, 23 74 391, 28 73 0</inkml:trace>
  <inkml:annotation type="path"> 254 0 1, 284 104 1, 359 359 1, 374 539 1, 404 764 1, 419 974 1, 434 1154 1, 434 1379 1, 419 1574 1, 404 1679 1, 344 1739 1, 329 1724 1, 269 1619 1, 209 1484 1, 104 1304 1, 59 1199 1, 89 1124 1, 119 1124 1, 239 1124 1, 344 1109 1, 419 1094 1</inkml:annotation>
  <inkml:annotation type="data">AGIcA4CABAAAAAAAHQIeRAMHRMABRTRIEQUBOBHyI7xACkEVgvwN+A+eZVrvOu+PT4LognxfR75d
5vw99/DvfWelAIJ/BXX8FTs+Ob8F8ff/AUv6I/gAB/AgX8By/gH9X/wJWA==
</inkml:annotation>
  <inkml:annotation type="types">AAEBAQEBAQEBAQEBAQEBAQEBAQEB
</inkml:annotation>
</inkml:ink>
</file>

<file path=word/ink/ink5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7 12 384, 17 8 428, 24 6 514, 24 6 514, 25 6 544, 25 6 546, 26 19 576, 27 30 583, 27 38 583, 26 52 593, 26 66 596, 25 81 597, 24 97 595, 24 111 585, 23 125 574, 20 136 548, 18 145 307, 18 145 307, 16 136 204,</inkml:trace>
  <inkml:annotation type="path"> 0 224 1, 104 179 1, 254 119 1, 359 89 1, 359 89 1, 374 89 1, 374 89 1, 389 284 1, 404 449 1, 404 569 1, 389 779 1, 389 989 1, 374 1214 1, 359 1454 1, 359 1664 1, 344 1874 1, 299 2039 1, 269 2174 1, 269 2174 1, 239 2039 1</inkml:annotation>
  <inkml:annotation type="data">AF8cA4CABAAAAAAAHQIcUAMHRMABRTRIEQUBOBHyI7xACj4Ugnxc78csWypdmaCC/AX4JuYfdvfg
Sa7vz/OAgn8DyfwMb+OP0j+IPw7+HPwn8f0fHvflv4D/gJP+Axv1mA==
</inkml:annotation>
  <inkml:annotation type="types">AAEBAQEBAQEBAQEBAQEBAQEBAQE=
</inkml:annotation>
</inkml:ink>
</file>

<file path=word/ink/ink5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9 8 238, 10 21 362, 9 31 413, 8 47 454, 7 62 495, 6 73 501, 4 72 204, 4 68 204, 4 65 0</inkml:trace>
  <inkml:annotation type="path"> 134 0 1, 134 119 1, 149 314 1, 134 464 1, 119 704 1, 104 929 1, 89 1094 1, 59 1079 1, 59 1019 1, 59 974 1</inkml:annotation>
  <inkml:annotation type="data">AEUcA4CABAAAAAAAHQIWMgMHRMABRTRIEQUBOBHyI7xACiQKgvm+eaLggnyeu/BfP29ggn8Bgfsn
87/S/Ff8Ch/wJt/APoA=
</inkml:annotation>
  <inkml:annotation type="types">AAEBAQEBAQEBAQ==
</inkml:annotation>
</inkml:ink>
</file>

<file path=word/ink/ink5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17 7 511, 13 11 500, 6 14 204, 0 15 0</inkml:trace>
  <inkml:annotation type="path"> 299 0 1, 254 104 1, 194 164 1, 89 209 1, 0 224 1</inkml:annotation>
  <inkml:annotation type="data">ADkcA4CABAAAAAAAHQIaGAMHRMABRTRIEQUBOBHyI7xAChgFgvwZ+E72AIJ8XbqCfwXF/BfP8CP/
pwA=
</inkml:annotation>
  <inkml:annotation type="types">AAEBAQE=
</inkml:annotation>
</inkml:ink>
</file>

<file path=word/ink/ink5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5 77 298, 13 90 340, 21 103 386, 27 108 411, 33 108 462, 35 107 482, 45 101 509, 52 93 531, 60 83 541, 71 69 556, 83 57 560, 94 46 562, 104 36 564, 114 26 571, 123 17 572, 131 8 577, 131 4 241, 131 4 204,</inkml:trace>
  <inkml:annotation type="path"> 0 989 1, 74 1154 1, 194 1349 1, 314 1544 1, 404 1619 1, 494 1619 1, 524 1604 1, 674 1514 1, 779 1394 1, 899 1244 1, 1064 1034 1, 1244 854 1, 1409 689 1, 1559 539 1, 1709 389 1, 1844 254 1, 1964 119 1, 1964 59 1, 1964 59 1</inkml:annotation>
  <inkml:annotation type="data">AFgcA4CABAAAAAAAHQJMQgMHRMABRTRIEQUBOBHyI7xACjcTgnrjXn5OzktW/KCC/NH5Tx8vu+93
zkiPXgCCfwJx/Acvj8H/hj8R/F7+319evXw+P4GP/gTo
</inkml:annotation>
  <inkml:annotation type="types">AAEBAQEBAQEBAQEBAQEBAQEBAQ==
</inkml:annotation>
</inkml:ink>
</file>

<file path=word/ink/ink5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11 85 338, 21 93 359, 30 102 376, 38 109 437, 40 108 437, 48 106 466, 54 99 489, 67 90 507, 76 79 521, 84 69 531, 94 58 534, 104 46 537, 115 36 538, 127 27 540, 138 17 545, 145 11 545, 155 5 417, 157 5 0</inkml:trace>
  <inkml:annotation type="path"> 0 1139 1, 164 1274 1, 314 1394 1, 449 1529 1, 569 1634 1, 599 1619 1, 719 1589 1, 809 1484 1, 1004 1349 1, 1139 1184 1, 1259 1034 1, 1409 869 1, 1559 689 1, 1724 539 1, 1904 404 1, 2069 254 1, 2174 164 1, 2324 74 1, 2354 74 1</inkml:annotation>
  <inkml:annotation type="data">AFkcA4CABAAAAAAAHQJWQAMHRMABRTRIEQUBOBHyI7xACjgTgn1W34fg34vNxJfPPlCC/Pn5rs35
b73Zbkvh8ACCfwMR/Ar/n8efl/8PfD78+fjbOe/3L/Ak4A==
</inkml:annotation>
  <inkml:annotation type="types">AAEBAQEBAQEBAQEBAQEBAQEBAQ==
</inkml:annotation>
</inkml:ink>
</file>

<file path=word/ink/ink5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10 85 273, 19 92 283, 29 101 297, 34 108 316, 39 113 347, 45 115 370, 47 115 370, 49 115 394, 53 112 394, 59 106 425, 64 97 465, 71 88 488, 77 77 503, 84 63 513, 88 58 516, 97 43 519, 105 33 520, 109 27 520, 115 20 518, 117 20 515, 119 14 515, 121 13 507, 122 10 507, 128 3 204, 131 0 0</inkml:trace>
  <inkml:annotation type="path"> 0 1199 1, 149 1274 1, 284 1379 1, 434 1514 1, 509 1619 1, 584 1694 1, 674 1724 1, 704 1724 1, 734 1724 1, 794 1679 1, 884 1589 1, 959 1454 1, 1064 1319 1, 1154 1154 1, 1259 944 1, 1319 869 1, 1454 644 1, 1574 494 1, 1634 404 1, 1724 299 1, 1754 299 1, 1784 209 1, 1814 194 1, 1829 149 1, 1919 44 1, 1964 0 1</inkml:annotation>
  <inkml:annotation type="data">AGocA4CABAAAAAAAHQJMRAMHRMABRTRIEQUBOBHyI7xACkkagn0We08sy5Z31fOeS+uggv0J+e8z
d7rvet7830+vF+L4fW+fAIJ/Ag38B5+PX2fL+E/wp+FfxF834H+X38bbt58vyfwKH+qg
</inkml:annotation>
  <inkml:annotation type="types">AAEBAQEBAQEBAQEBAQEBAQEBAQEBAQEBAQE=
</inkml:annotation>
</inkml:ink>
</file>

<file path=word/ink/ink5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8 83 277, 21 94 305, 31 106 311, 36 112 333, 37 112 373, 39 114 373, 41 114 396, 47 113 420, 53 109 457, 60 102 476, 67 91 496, 76 81 510, 86 70 517, 90 64 521, 96 57 521, 100 52 525, 106 45 525, 115 37 527, 126 27 528, 135 18 531, 142 9 531, 146 3 325, 147 2 0</inkml:trace>
  <inkml:annotation type="path"> 0 1109 1, 119 1244 1, 314 1409 1, 464 1589 1, 539 1679 1, 554 1679 1, 584 1709 1, 614 1709 1, 704 1694 1, 794 1634 1, 899 1529 1, 1004 1364 1, 1139 1214 1, 1289 1049 1, 1349 959 1, 1439 854 1, 1499 779 1, 1589 674 1, 1724 554 1, 1889 404 1, 2024 269 1, 2129 134 1, 2189 44 1, 2204 29 1</inkml:annotation>
  <inkml:annotation type="data">AGQcA4CABAAAAAAAHQJSRAMHRMABRTRIEQUBOBHyI7xACkMYgnyeu+/MeEZPhzc5m73ogvzx+Z8n
w/Dm3vfMvq5t2Oeggn8CHfwGv+EfwJ+CPxr+Ep934Jnw/H3z485c7/AQP7TA
</inkml:annotation>
  <inkml:annotation type="types">AAEBAQEBAQEBAQEBAQEBAQEBAQEBAQEB
</inkml:annotation>
</inkml:ink>
</file>

<file path=word/ink/ink5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51 26 204, 47 30 204, 38 38 204, 34 40 204, 29 45 204, 20 59 264, 13 71 310, 10 79 310, 6 93 368, 3 108 405, 3 116 434, 3 130 458, 4 137 458, 8 149 462, 11 154 463, 18 166 461, 22 171 461, 26 175 457, 31 178 457, 35 181 459, 41 182 459, 50 183 461, 54 182 469, 71 178 478, 76 176 487, 83 170 487, 95 160 491, 99 155 496, 104 149 496, 108 141 507, 114 133 507, 117 126 509, 122 116 509, 125 107 514, 130 95 514, 136 76 515, 138 66 514, 138 53 514, 139 37 514, 137 23 511, 133 11 507, 126 5 497, 119 3 487, 106 4 460, 101 6 460, 91 13 441, 87 15 408, 80 21 408, 75 23 356, 69 27 356, 60 35 216, 52 43 204,</inkml:trace>
  <inkml:annotation type="path"> 824 374 1, 764 389 1, 704 449 1, 569 569 1, 509 599 1, 434 674 1, 299 884 1, 194 1064 1, 149 1184 1, 89 1394 1, 44 1619 1, 44 1739 1, 44 1949 1, 59 2054 1, 119 2234 1, 164 2309 1, 269 2489 1, 329 2564 1, 389 2624 1, 464 2669 1, 524 2714 1, 614 2729 1, 749 2744 1, 809 2729 1, 1064 2669 1, 1139 2639 1, 1244 2549 1, 1424 2399 1, 1484 2324 1, 1559 2234 1, 1619 2114 1, 1709 1994 1, 1754 1889 1, 1829 1739 1, 1874 1604 1, 1949 1424 1, 2039 1139 1, 2069 989 1, 2069 794 1, 2084 554 1, 2054 344 1, 1994 164 1, 1889 74 1, 1784 44 1, 1589 59 1, 1514 89 1, 1364 194 1, 1304 224 1, 1199 314 1, 1124 344 1, 1034 404 1, 899 524 1, 779 644 1</inkml:annotation>
  <inkml:annotation type="data">AK0BHAOAgAQAAAAAAB0CUmgDB0TAAUU0SBEFATgRpxnJQAqLATWC/KX5be/V854s4nL46lznv7vt
z18sudzcnnZ3evh+T38HcvYAgvwt+FeePh582+fgnx/B8fr4/i+O1re558+rqdnfj+bvcz4PHJ69
+POeAIJ/APn8A+j8ufgH8g/lj8H/L7/Cvjvc8+M3Pgj5/E9/V9eb69zY7fhfgf8Nfgv8A/ib8m/k
z9+/uQA=
</inkml:annotation>
  <inkml:annotation type="types">AAEBAQEBAQEBAQEBAQEBAQEBAQEBAQEBAQEBAQEBAQEBAQEBAQEBAQEBAQEBAQEBAQEBAQE=
</inkml:annotation>
</inkml:ink>
</file>

<file path=word/ink/ink5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9 63 301, 17 72 336, 22 81 347, 27 91 380, 29 99 396, 33 106 413, 36 107 420, 40 107 425, 46 103 444, 56 96 489, 59 89 489, 69 78 505, 79 65 517, 89 52 521, 98 38 523, 108 27 523, 118 16 504, 122 10 487, 127 4 454, 130 2 0</inkml:trace>
  <inkml:annotation type="path"> 0 794 1, 134 944 1, 254 1079 1, 329 1214 1, 404 1364 1, 434 1484 1, 494 1589 1, 539 1604 1, 599 1604 1, 689 1544 1, 839 1439 1, 884 1334 1, 1034 1169 1, 1184 974 1, 1334 779 1, 1469 569 1, 1619 404 1, 1769 239 1, 1829 149 1, 1904 59 1, 1949 29 1</inkml:annotation>
  <inkml:annotation type="data">AF4cA4CABAAAAAAAHQJKQAMHRMABRTRIEQUBOBHyI7xACj0VgnzXruWZ4+P4ix8M0IL8nfjupt+G
+evOrx6eAIJ/An38B8/hX8IfgefTv4A/DH4//Ann5d38F5+Bf4Iv
</inkml:annotation>
  <inkml:annotation type="types">AAEBAQEBAQEBAQEBAQEBAQEBAQEB
</inkml:annotation>
</inkml:ink>
</file>

<file path=word/ink/ink5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8 69 316, 17 78 350, 25 87 379, 32 99 407, 40 113 441, 46 119 454, 53 122 470, 62 121 469, 67 116 483, 73 108 503, 80 95 521, 83 89 530, 90 75 539, 98 61 550, 108 47 559, 112 39 559, 120 28 559, 126 22 549, 136 12 528, 145 4 355, 150 1 0</inkml:trace>
  <inkml:annotation type="path"> 0 899 1, 119 1034 1, 254 1169 1, 374 1304 1, 479 1484 1, 599 1694 1, 689 1784 1, 794 1829 1, 929 1814 1, 1004 1739 1, 1094 1619 1, 1199 1424 1, 1244 1334 1, 1349 1124 1, 1469 914 1, 1619 704 1, 1679 584 1, 1799 419 1, 1889 329 1, 2039 179 1, 2174 59 1, 2249 14 1</inkml:annotation>
  <inkml:annotation type="data">AGEcA4CABAAAAAAAHQJUSAMHRMABRTRIEQUBOBHyI7xACkAWgnyS2bM8yefEz4fG+L5Agvy5+Szm
fL3z577+L5T4O+vOeoJ/Arn8CM+78H4P5+B/wF8G/OzfnfT9f8AK/wCi
</inkml:annotation>
  <inkml:annotation type="types">AAEBAQEBAQEBAQEBAQEBAQEBAQEBAQ==
</inkml:annotation>
</inkml:ink>
</file>

<file path=word/ink/ink5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3 550, 10 4 564, 19 5 577, 28 6 597, 32 5 597, 35 5 606, 47 6 616, 60 7 632, 65 6 632, 69 7 641, 74 6 641, 77 7 650, 83 7 650, 87 9 658, 92 8 658, 97 8 663, 104 10 663, 109 11 669, 120 12 674, 136 13 678, 147 14 680, 151 14 686, 159 14 686, 171 14 693, 186 15 704, 197 16 706, 205 15 706, 210 15 712, 217 14 712, 222 16 717, 228 16 717, 243 17 724, 249 16 724, 253 17 726, 260 16 726, 264 18 728, 270 17 728, 274 18 729, 279 18 729, 291 18 733, 304 19 734, 312 20 734, 325 20 736, 336 20 732, 338 20 0</inkml:trace>
  <inkml:annotation type="path"> 0 44 1, 59 44 1, 149 59 1, 284 74 1, 419 89 1, 479 74 1, 524 74 1, 704 89 1, 899 104 1, 974 89 1, 1034 104 1, 1109 89 1, 1154 104 1, 1244 104 1, 1304 134 1, 1379 119 1, 1454 119 1, 1559 149 1, 1634 164 1, 1799 179 1, 2039 194 1, 2204 209 1, 2264 209 1, 2384 209 1, 2564 209 1, 2789 224 1, 2954 239 1, 3074 224 1, 3149 224 1, 3254 209 1, 3329 239 1, 3419 239 1, 3644 254 1, 3734 239 1, 3794 254 1, 3899 239 1, 3959 269 1, 4049 254 1, 4109 269 1, 4184 269 1, 4364 269 1, 4559 284 1, 4679 299 1, 4874 299 1, 5039 299 1, 5069 299 1</inkml:annotation>
  <inkml:annotation type="data">AIgBHAOAgAQAAAAAAB0DsgEaAwdEwAFFNEgRBQE4EacZyUAKZi6CeM4935p8tm82M34PXv4/Hjnn
vc2fN8+87mz4p79b84CC52GyNzcudmUUjZebNzedyooAgn8GYfwYrfi/BvzT4PwL83z/N8/yfL69
/Bbvj4fi8fPvwfD69/F8ebmy+O3Ph/hJUA==
</inkml:annotation>
  <inkml:annotation type="types">AAEBAQEBAQEBAQEBAQEBAQEBAQEBAQEBAQEBAQEBAQEBAQEBAQEBAQEBAQEBAQ==
</inkml:annotation>
</inkml:ink>
</file>

<file path=word/ink/ink5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5 83 240, 10 93 254, 15 100 266, 22 105 321, 27 111 343, 29 111 343, 38 111 383, 40 110 406, 48 104 438, 54 96 468, 60 86 494, 68 75 515, 76 62 530, 86 49 546, 95 37 549, 105 26 547, 114 15 548, 121 8 526, 127 4 277, 129 3 0</inkml:trace>
  <inkml:annotation type="path"> 0 1154 1, 74 1244 1, 149 1394 1, 224 1499 1, 329 1574 1, 404 1664 1, 434 1664 1, 569 1664 1, 599 1649 1, 719 1559 1, 809 1439 1, 899 1289 1, 1019 1124 1, 1139 929 1, 1289 734 1, 1424 554 1, 1574 389 1, 1709 224 1, 1814 119 1, 1904 59 1, 1934 44 1</inkml:annotation>
  <inkml:annotation type="data">AF0cA4CABAAAAAAAHQJKQgMHRMABRTRIEQUBOBHyI7xACjwVgnoze/F8fwaxll2+QIL8/fnPx3Z8
K+926keOcIJ/AYn8BU7+OvxP+Efxp+B/m3z7+Gff75+E/4Cr/Do=
</inkml:annotation>
  <inkml:annotation type="types">AAEBAQEBAQEBAQEBAQEBAQEBAQEB
</inkml:annotation>
</inkml:ink>
</file>

<file path=word/ink/ink5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7 66 256, 15 79 283, 21 89 323, 26 93 394, 29 94 417, 31 93 417, 41 90 470, 47 85 493, 59 75 517, 67 64 539, 74 55 552, 83 46 560, 98 31 566, 110 20 567, 114 13 534, 120 3 408, 122 0 0</inkml:trace>
  <inkml:annotation type="path"> 0 854 1, 104 989 1, 224 1184 1, 314 1334 1, 389 1394 1, 434 1409 1, 464 1394 1, 614 1349 1, 704 1274 1, 884 1124 1, 1004 959 1, 1109 824 1, 1244 689 1, 1469 464 1, 1649 299 1, 1709 194 1, 1799 44 1, 1829 0 1</inkml:annotation>
  <inkml:annotation type="data">AF8cA4CABAAAAAAAHQJIOgMHRMABRTRIEQUBOBHyI7xACj4SgnxTbt+Tz8Hm58HflzyAgvyt+RfH
fh7u77uPh8eO/ECCfwHJ/AV/3fiL8i/hP8nfiGb8/vff4p/T/8CMgA==
</inkml:annotation>
  <inkml:annotation type="types">AAEBAQEBAQEBAQEBAQEBAQEB
</inkml:annotation>
</inkml:ink>
</file>

<file path=word/ink/ink5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4 57 304, 9 64 350, 15 74 398, 20 81 431, 25 87 487, 30 92 535, 39 94 569, 46 94 583, 53 92 597, 60 90 608, 66 85 612, 79 75 612, 89 67 602, 100 56 591, 109 43 583, 113 38 583, 120 27 578, 126 20 575, 134 10 558, 140 4 340, 144 2 0</inkml:trace>
  <inkml:annotation type="path"> 14 764 1, 59 854 1, 134 959 1, 224 1109 1, 299 1214 1, 374 1304 1, 449 1379 1, 584 1409 1, 689 1409 1, 794 1379 1, 899 1349 1, 989 1274 1, 1184 1124 1, 1334 1004 1, 1499 839 1, 1634 644 1, 1694 569 1, 1799 404 1, 1889 299 1, 2009 149 1, 2099 59 1, 2159 29 1</inkml:annotation>
  <inkml:annotation type="data">AF8cA4CABAAAAAAAHQJSOgMHRMABRTRIEQUBOBHyI7xACj4WgpmSnjS/F2b75c3QgvyV+P5ztvd1
33nd+T4fHfHggn8CifwHTn4D/CXy/gH8Gu/H5+m8+T3n4B/gHf9sgA==
</inkml:annotation>
  <inkml:annotation type="types">AAEBAQEBAQEBAQEBAQEBAQEBAQEBAQ==
</inkml:annotation>
</inkml:ink>
</file>

<file path=word/ink/ink5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0:40:43"/>
    </inkml:context>
    <inkml:brush xml:id="br0">
      <inkml:brushProperty name="width" value="0.0528828" units="cm"/>
      <inkml:brushProperty name="height" value="0.0528828" units="cm"/>
      <inkml:brushProperty name="fitToCurve" value="1"/>
      <inkml:brushProperty name="color" value="#c00000"/>
    </inkml:brush>
  </inkml:definitions>
  <inkml:trace contextRef="#ctx0" brushRef="#br0"> 9 91 344, 24 99 384, 30 105 406, 36 111 429, 44 120 451, 51 124 482, 59 123 498, 65 120 517, 72 114 541, 78 105 582, 84 92 606, 92 79 619, 100 66 626, 109 53 628, 116 42 636, 123 34 641, 130 26 643, 138 15 645, 145 5 615, 150 2 0</inkml:trace>
  <inkml:annotation type="path"> 0 1289 1, 134 1364 1, 359 1484 1, 449 1574 1, 539 1664 1, 659 1799 1, 764 1859 1, 884 1844 1, 974 1799 1, 1079 1709 1, 1169 1574 1, 1259 1379 1, 1379 1184 1, 1499 989 1, 1634 794 1, 1739 629 1, 1844 509 1, 1949 389 1, 2069 224 1, 2174 74 1, 2249 29 1</inkml:annotation>
  <inkml:annotation type="data">AFkcA4CABAAAAAAAHQJUSAMHRMABRTRIEQUBOBHyI7xACjgVgnzfB87LNlYmkuiC/SH6H5rnv3ve
+RnHZ8SCfwMp/Aov4Jl+b8B89fgb8D/X8Pv4O9fiX+DdwA==
</inkml:annotation>
  <inkml:annotation type="types">AAEBAQEBAQEBAQEBAQEBAQEBAQEB
</inkml:annotation>
</inkml:ink>
</file>

<file path=docProps/app.xml><?xml version="1.0" encoding="utf-8"?>
<Properties xmlns="http://schemas.openxmlformats.org/officeDocument/2006/extended-properties">
  <Template>Normal.eit</Template>
  <TotalTime>62</TotalTime>
  <Application>Office</Application>
  <Pages>7</Pages>
  <Words>1829</Words>
  <Characters>2412</Characters>
  <Lines>268</Lines>
  <Paragraphs>217</Paragraphs>
  <CharactersWithSpaces>3025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索作灄门</dc:creator>
  <cp:lastModifiedBy>平板用户</cp:lastModifiedBy>
  <cp:revision>0</cp:revision>
  <dcterms:created xsi:type="dcterms:W3CDTF">2025-06-24T04:27:03Z</dcterms:created>
  <dcterms:modified xsi:type="dcterms:W3CDTF">2025-11-10T02:40:43Z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2052-12.1.0.21541</vt:lpwstr>
  </property>
  <property fmtid="{D5CDD505-2E9C-101B-9397-08002B2CF9AE}" pid="3" name="KSOTemplateDocerSaveRecord">
    <vt:lpwstr>eyJoZGlkIjoiMzEwNTM5NzYwMDRjMzkwZTVkZjY2ODkwMGIxNGU0OTUiLCJ1c2VySWQiOiIxNTc5NzkyMjM5In0=</vt:lpwstr>
  </property>
  <property fmtid="{D5CDD505-2E9C-101B-9397-08002B2CF9AE}" pid="4" name="ICV">
    <vt:lpwstr>41BAD97C033841B8B602314F4BE96DBE_12</vt:lpwstr>
  </property>
</Properties>
</file>