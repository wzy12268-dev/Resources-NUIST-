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bookmarkStart w:id="0" w:name="_GoBack"/>
      <w:bookmarkEnd w:id="0"/>
      <w:r>
        <w:rPr>
          <w:rFonts w:hint="eastAsia"/>
        </w:rPr>
        <w:t># 数字图像处理试卷</w:t>
      </w:r>
    </w:p>
    <w:p>
      <w:pPr>
        <w:rPr>
          <w:rFonts w:hint="eastAsia"/>
        </w:rPr>
      </w:pPr>
    </w:p>
    <w:p>
      <w:pPr>
        <w:rPr>
          <w:rFonts w:hint="eastAsia"/>
        </w:rPr>
      </w:pPr>
      <w:r>
        <w:rPr>
          <w:rFonts w:hint="eastAsia"/>
        </w:rPr>
        <w:t>## 一、填空题 (10×2分)</w:t>
      </w:r>
    </w:p>
    <w:p>
      <w:pPr>
        <w:rPr>
          <w:rFonts w:hint="eastAsia"/>
        </w:rPr>
      </w:pPr>
      <w:r>
        <mc:AlternateContent>
          <mc:Choice Requires="wps">
            <w:drawing>
              <wp:anchor distT="0" distB="0" distL="85723" distR="85723" simplePos="0" relativeHeight="804" behindDoc="0" locked="0" layoutInCell="1" hidden="0" allowOverlap="1">
                <wp:simplePos x="0" y="0"/>
                <wp:positionH relativeFrom="character">
                  <wp:posOffset>1688268</wp:posOffset>
                </wp:positionH>
                <wp:positionV relativeFrom="line">
                  <wp:posOffset>154976</wp:posOffset>
                </wp:positionV>
                <wp:extent cx="84120" cy="63373"/>
                <wp:effectExtent l="0" t="0" r="0" b="0"/>
                <wp:wrapNone/>
                <wp:docPr id="1" name="对象 1"/>
                <wp:cNvGraphicFramePr>
                  <a:graphicFrameLocks noChangeAspect="0" noSelect="1"/>
                </wp:cNvGraphicFramePr>
                <a:graphic>
                  <a:graphicData uri="http://schemas.microsoft.com/office/word/2010/wordprocessingInk">
                    <w14:contentPart bwMode="auto" r:id="rId2">
                      <w14:nvContentPartPr>
                        <w14:cNvContentPartPr/>
                      </w14:nvContentPartPr>
                      <w14:xfrm>
                        <a:off x="0" y="0"/>
                        <a:ext cx="84120" cy="63373"/>
                      </w14:xfrm>
                    </w14:contentPart>
                  </a:graphicData>
                </a:graphic>
              </wp:anchor>
            </w:drawing>
          </mc:Choice>
          <mc:Fallback>
            <w:pict>
              <v:shape type="#_x0000_t75" id="对象 2" o:spid="_x0000_s2" fillcolor="#FFFFFF" stroked="t" strokeweight="1.0pt" style="position:absolute;&#10;margin-left:132.9345pt;&#10;margin-top:12.202835pt;&#10;width:6.623625pt;&#10;height:4.9900002pt;&#10;z-index:804;&#10;mso-position-horizontal:absolute;&#10;mso-position-horizontal-relative:char;&#10;mso-position-vertical:absolute;&#10;mso-position-vertical-relative:line;&#10;mso-wrap-distance-left:6.7498426pt;&#10;mso-wrap-distance-right:6.7498426pt;">
                <v:stroke color="#000000"/>
                <v:imagedata r:id="rId3"/>
                <o:lock selection="t"/>
              </v:shape>
            </w:pict>
          </mc:Fallback>
        </mc:AlternateContent>
      </w:r>
      <w:r>
        <mc:AlternateContent>
          <mc:Choice Requires="wps">
            <w:drawing>
              <wp:anchor distT="0" distB="0" distL="85723" distR="85723" simplePos="0" relativeHeight="805" behindDoc="0" locked="0" layoutInCell="1" hidden="0" allowOverlap="1">
                <wp:simplePos x="0" y="0"/>
                <wp:positionH relativeFrom="character">
                  <wp:posOffset>1824338</wp:posOffset>
                </wp:positionH>
                <wp:positionV relativeFrom="line">
                  <wp:posOffset>328431</wp:posOffset>
                </wp:positionV>
                <wp:extent cx="79332" cy="66238"/>
                <wp:effectExtent l="0" t="0" r="0" b="0"/>
                <wp:wrapNone/>
                <wp:docPr id="4" name="对象 4"/>
                <wp:cNvGraphicFramePr>
                  <a:graphicFrameLocks noChangeAspect="0" noSelect="1"/>
                </wp:cNvGraphicFramePr>
                <a:graphic>
                  <a:graphicData uri="http://schemas.microsoft.com/office/word/2010/wordprocessingInk">
                    <w14:contentPart bwMode="auto" r:id="rId4">
                      <w14:nvContentPartPr>
                        <w14:cNvContentPartPr/>
                      </w14:nvContentPartPr>
                      <w14:xfrm>
                        <a:off x="0" y="0"/>
                        <a:ext cx="79332" cy="66238"/>
                      </w14:xfrm>
                    </w14:contentPart>
                  </a:graphicData>
                </a:graphic>
              </wp:anchor>
            </w:drawing>
          </mc:Choice>
          <mc:Fallback>
            <w:pict>
              <v:shape type="#_x0000_t75" id="对象 5" o:spid="_x0000_s5" fillcolor="#FFFFFF" stroked="t" strokeweight="1.0pt" style="position:absolute;&#10;margin-left:143.64867pt;&#10;margin-top:25.860708pt;&#10;width:6.2466164pt;&#10;height:5.215591pt;&#10;z-index:805;&#10;mso-position-horizontal:absolute;&#10;mso-position-horizontal-relative:char;&#10;mso-position-vertical:absolute;&#10;mso-position-vertical-relative:line;&#10;mso-wrap-distance-left:6.7498426pt;&#10;mso-wrap-distance-right:6.7498426pt;">
                <v:stroke color="#000000"/>
                <v:imagedata r:id="rId5"/>
                <o:lock selection="t"/>
              </v:shape>
            </w:pict>
          </mc:Fallback>
        </mc:AlternateContent>
      </w:r>
      <w:r>
        <mc:AlternateContent>
          <mc:Choice Requires="wps">
            <w:drawing>
              <wp:anchor distT="0" distB="0" distL="85723" distR="85723" simplePos="0" relativeHeight="806" behindDoc="0" locked="0" layoutInCell="1" hidden="0" allowOverlap="1">
                <wp:simplePos x="0" y="0"/>
                <wp:positionH relativeFrom="character">
                  <wp:posOffset>2276822</wp:posOffset>
                </wp:positionH>
                <wp:positionV relativeFrom="line">
                  <wp:posOffset>303272</wp:posOffset>
                </wp:positionV>
                <wp:extent cx="115668" cy="86648"/>
                <wp:effectExtent l="0" t="0" r="0" b="0"/>
                <wp:wrapNone/>
                <wp:docPr id="7" name="对象 7"/>
                <wp:cNvGraphicFramePr>
                  <a:graphicFrameLocks noChangeAspect="0" noSelect="1"/>
                </wp:cNvGraphicFramePr>
                <a:graphic>
                  <a:graphicData uri="http://schemas.microsoft.com/office/word/2010/wordprocessingInk">
                    <w14:contentPart bwMode="auto" r:id="rId6">
                      <w14:nvContentPartPr>
                        <w14:cNvContentPartPr/>
                      </w14:nvContentPartPr>
                      <w14:xfrm>
                        <a:off x="0" y="0"/>
                        <a:ext cx="115668" cy="86648"/>
                      </w14:xfrm>
                    </w14:contentPart>
                  </a:graphicData>
                </a:graphic>
              </wp:anchor>
            </w:drawing>
          </mc:Choice>
          <mc:Fallback>
            <w:pict>
              <v:shape type="#_x0000_t75" id="对象 8" o:spid="_x0000_s8" fillcolor="#FFFFFF" stroked="t" strokeweight="1.0pt" style="position:absolute;&#10;margin-left:179.27733pt;&#10;margin-top:23.879684pt;&#10;width:9.107791pt;&#10;height:6.8226776pt;&#10;z-index:806;&#10;mso-position-horizontal:absolute;&#10;mso-position-horizontal-relative:char;&#10;mso-position-vertical:absolute;&#10;mso-position-vertical-relative:line;&#10;mso-wrap-distance-left:6.7498426pt;&#10;mso-wrap-distance-right:6.7498426pt;">
                <v:stroke color="#000000"/>
                <v:imagedata r:id="rId7"/>
                <o:lock selection="t"/>
              </v:shape>
            </w:pict>
          </mc:Fallback>
        </mc:AlternateContent>
      </w:r>
      <w:r>
        <mc:AlternateContent>
          <mc:Choice Requires="wps">
            <w:drawing>
              <wp:anchor distT="0" distB="0" distL="85723" distR="85723" simplePos="0" relativeHeight="807" behindDoc="0" locked="0" layoutInCell="1" hidden="0" allowOverlap="1">
                <wp:simplePos x="0" y="0"/>
                <wp:positionH relativeFrom="character">
                  <wp:posOffset>1827932</wp:posOffset>
                </wp:positionH>
                <wp:positionV relativeFrom="line">
                  <wp:posOffset>298887</wp:posOffset>
                </wp:positionV>
                <wp:extent cx="67775" cy="46231"/>
                <wp:effectExtent l="0" t="0" r="0" b="0"/>
                <wp:wrapNone/>
                <wp:docPr id="10" name="对象 10"/>
                <wp:cNvGraphicFramePr>
                  <a:graphicFrameLocks noChangeAspect="0" noSelect="1"/>
                </wp:cNvGraphicFramePr>
                <a:graphic>
                  <a:graphicData uri="http://schemas.microsoft.com/office/word/2010/wordprocessingInk">
                    <w14:contentPart bwMode="auto" r:id="rId8">
                      <w14:nvContentPartPr>
                        <w14:cNvContentPartPr/>
                      </w14:nvContentPartPr>
                      <w14:xfrm>
                        <a:off x="0" y="0"/>
                        <a:ext cx="67775" cy="46231"/>
                      </w14:xfrm>
                    </w14:contentPart>
                  </a:graphicData>
                </a:graphic>
              </wp:anchor>
            </w:drawing>
          </mc:Choice>
          <mc:Fallback>
            <w:pict>
              <v:shape type="#_x0000_t75" id="对象 11" o:spid="_x0000_s11" fillcolor="#FFFFFF" stroked="t" strokeweight="1.0pt" style="position:absolute;&#10;margin-left:143.93166pt;&#10;margin-top:23.534409pt;&#10;width:5.3366194pt;&#10;height:3.640237pt;&#10;z-index:807;&#10;mso-position-horizontal:absolute;&#10;mso-position-horizontal-relative:char;&#10;mso-position-vertical:absolute;&#10;mso-position-vertical-relative:line;&#10;mso-wrap-distance-left:6.7498426pt;&#10;mso-wrap-distance-right:6.7498426pt;">
                <v:stroke color="#000000"/>
                <v:imagedata r:id="rId9"/>
                <o:lock selection="t"/>
              </v:shape>
            </w:pict>
          </mc:Fallback>
        </mc:AlternateContent>
      </w:r>
      <w:r>
        <mc:AlternateContent>
          <mc:Choice Requires="wps">
            <w:drawing>
              <wp:anchor distT="0" distB="0" distL="85723" distR="85723" simplePos="0" relativeHeight="808" behindDoc="0" locked="0" layoutInCell="1" hidden="0" allowOverlap="1">
                <wp:simplePos x="0" y="0"/>
                <wp:positionH relativeFrom="character">
                  <wp:posOffset>2281584</wp:posOffset>
                </wp:positionH>
                <wp:positionV relativeFrom="line">
                  <wp:posOffset>285771</wp:posOffset>
                </wp:positionV>
                <wp:extent cx="90650" cy="45742"/>
                <wp:effectExtent l="0" t="0" r="0" b="0"/>
                <wp:wrapNone/>
                <wp:docPr id="13" name="对象 13"/>
                <wp:cNvGraphicFramePr>
                  <a:graphicFrameLocks noChangeAspect="0" noSelect="1"/>
                </wp:cNvGraphicFramePr>
                <a:graphic>
                  <a:graphicData uri="http://schemas.microsoft.com/office/word/2010/wordprocessingInk">
                    <w14:contentPart bwMode="auto" r:id="rId10">
                      <w14:nvContentPartPr>
                        <w14:cNvContentPartPr/>
                      </w14:nvContentPartPr>
                      <w14:xfrm>
                        <a:off x="0" y="0"/>
                        <a:ext cx="90650" cy="45742"/>
                      </w14:xfrm>
                    </w14:contentPart>
                  </a:graphicData>
                </a:graphic>
              </wp:anchor>
            </w:drawing>
          </mc:Choice>
          <mc:Fallback>
            <w:pict>
              <v:shape type="#_x0000_t75" id="对象 14" o:spid="_x0000_s14" fillcolor="#FFFFFF" stroked="t" strokeweight="1.0pt" style="position:absolute;&#10;margin-left:179.65228pt;&#10;margin-top:22.501654pt;&#10;width:7.137869pt;&#10;height:3.6017327pt;&#10;z-index:808;&#10;mso-position-horizontal:absolute;&#10;mso-position-horizontal-relative:char;&#10;mso-position-vertical:absolute;&#10;mso-position-vertical-relative:line;&#10;mso-wrap-distance-left:6.7498426pt;&#10;mso-wrap-distance-right:6.7498426pt;">
                <v:stroke color="#000000"/>
                <v:imagedata r:id="rId11"/>
                <o:lock selection="t"/>
              </v:shape>
            </w:pict>
          </mc:Fallback>
        </mc:AlternateContent>
      </w:r>
      <w:r>
        <mc:AlternateContent>
          <mc:Choice Requires="wps">
            <w:drawing>
              <wp:anchor distT="0" distB="0" distL="85723" distR="85723" simplePos="0" relativeHeight="809" behindDoc="0" locked="0" layoutInCell="1" hidden="0" allowOverlap="1">
                <wp:simplePos x="0" y="0"/>
                <wp:positionH relativeFrom="character">
                  <wp:posOffset>3187087</wp:posOffset>
                </wp:positionH>
                <wp:positionV relativeFrom="line">
                  <wp:posOffset>270924</wp:posOffset>
                </wp:positionV>
                <wp:extent cx="88683" cy="81059"/>
                <wp:effectExtent l="0" t="0" r="0" b="0"/>
                <wp:wrapNone/>
                <wp:docPr id="16" name="对象 16"/>
                <wp:cNvGraphicFramePr>
                  <a:graphicFrameLocks noChangeAspect="0" noSelect="1"/>
                </wp:cNvGraphicFramePr>
                <a:graphic>
                  <a:graphicData uri="http://schemas.microsoft.com/office/word/2010/wordprocessingInk">
                    <w14:contentPart bwMode="auto" r:id="rId12">
                      <w14:nvContentPartPr>
                        <w14:cNvContentPartPr/>
                      </w14:nvContentPartPr>
                      <w14:xfrm>
                        <a:off x="0" y="0"/>
                        <a:ext cx="88683" cy="81059"/>
                      </w14:xfrm>
                    </w14:contentPart>
                  </a:graphicData>
                </a:graphic>
              </wp:anchor>
            </w:drawing>
          </mc:Choice>
          <mc:Fallback>
            <w:pict>
              <v:shape type="#_x0000_t75" id="对象 17" o:spid="_x0000_s17" fillcolor="#FFFFFF" stroked="t" strokeweight="1.0pt" style="position:absolute;&#10;margin-left:250.95175pt;&#10;margin-top:21.332598pt;&#10;width:6.9829183pt;&#10;height:6.382599pt;&#10;z-index:809;&#10;mso-position-horizontal:absolute;&#10;mso-position-horizontal-relative:char;&#10;mso-position-vertical:absolute;&#10;mso-position-vertical-relative:line;&#10;mso-wrap-distance-left:6.7498426pt;&#10;mso-wrap-distance-right:6.7498426pt;">
                <v:stroke color="#000000"/>
                <v:imagedata r:id="rId13"/>
                <o:lock selection="t"/>
              </v:shape>
            </w:pict>
          </mc:Fallback>
        </mc:AlternateContent>
      </w:r>
      <w:r>
        <mc:AlternateContent>
          <mc:Choice Requires="wps">
            <w:drawing>
              <wp:anchor distT="0" distB="0" distL="85723" distR="85723" simplePos="0" relativeHeight="810" behindDoc="0" locked="0" layoutInCell="1" hidden="0" allowOverlap="1">
                <wp:simplePos x="0" y="0"/>
                <wp:positionH relativeFrom="character">
                  <wp:posOffset>2274393</wp:posOffset>
                </wp:positionH>
                <wp:positionV relativeFrom="line">
                  <wp:posOffset>243809</wp:posOffset>
                </wp:positionV>
                <wp:extent cx="106185" cy="45932"/>
                <wp:effectExtent l="0" t="0" r="0" b="0"/>
                <wp:wrapNone/>
                <wp:docPr id="19" name="对象 19"/>
                <wp:cNvGraphicFramePr>
                  <a:graphicFrameLocks noChangeAspect="0" noSelect="1"/>
                </wp:cNvGraphicFramePr>
                <a:graphic>
                  <a:graphicData uri="http://schemas.microsoft.com/office/word/2010/wordprocessingInk">
                    <w14:contentPart bwMode="auto" r:id="rId14">
                      <w14:nvContentPartPr>
                        <w14:cNvContentPartPr/>
                      </w14:nvContentPartPr>
                      <w14:xfrm>
                        <a:off x="0" y="0"/>
                        <a:ext cx="106185" cy="45932"/>
                      </w14:xfrm>
                    </w14:contentPart>
                  </a:graphicData>
                </a:graphic>
              </wp:anchor>
            </w:drawing>
          </mc:Choice>
          <mc:Fallback>
            <w:pict>
              <v:shape type="#_x0000_t75" id="对象 20" o:spid="_x0000_s20" fillcolor="#FFFFFF" stroked="t" strokeweight="1.0pt" style="position:absolute;&#10;margin-left:179.08606pt;&#10;margin-top:19.19756pt;&#10;width:8.361029pt;&#10;height:3.6166928pt;&#10;z-index:810;&#10;mso-position-horizontal:absolute;&#10;mso-position-horizontal-relative:char;&#10;mso-position-vertical:absolute;&#10;mso-position-vertical-relative:line;&#10;mso-wrap-distance-left:6.7498426pt;&#10;mso-wrap-distance-right:6.7498426pt;">
                <v:stroke color="#000000"/>
                <v:imagedata r:id="rId15"/>
                <o:lock selection="t"/>
              </v:shape>
            </w:pict>
          </mc:Fallback>
        </mc:AlternateContent>
      </w:r>
      <w:r>
        <mc:AlternateContent>
          <mc:Choice Requires="wps">
            <w:drawing>
              <wp:anchor distT="0" distB="0" distL="85723" distR="85723" simplePos="0" relativeHeight="811" behindDoc="0" locked="0" layoutInCell="1" hidden="0" allowOverlap="1">
                <wp:simplePos x="0" y="0"/>
                <wp:positionH relativeFrom="character">
                  <wp:posOffset>2644573</wp:posOffset>
                </wp:positionH>
                <wp:positionV relativeFrom="line">
                  <wp:posOffset>238319</wp:posOffset>
                </wp:positionV>
                <wp:extent cx="100553" cy="100814"/>
                <wp:effectExtent l="0" t="0" r="0" b="0"/>
                <wp:wrapNone/>
                <wp:docPr id="22" name="对象 22"/>
                <wp:cNvGraphicFramePr>
                  <a:graphicFrameLocks noChangeAspect="0" noSelect="1"/>
                </wp:cNvGraphicFramePr>
                <a:graphic>
                  <a:graphicData uri="http://schemas.microsoft.com/office/word/2010/wordprocessingInk">
                    <w14:contentPart bwMode="auto" r:id="rId16">
                      <w14:nvContentPartPr>
                        <w14:cNvContentPartPr/>
                      </w14:nvContentPartPr>
                      <w14:xfrm>
                        <a:off x="0" y="0"/>
                        <a:ext cx="100553" cy="100814"/>
                      </w14:xfrm>
                    </w14:contentPart>
                  </a:graphicData>
                </a:graphic>
              </wp:anchor>
            </w:drawing>
          </mc:Choice>
          <mc:Fallback>
            <w:pict>
              <v:shape type="#_x0000_t75" id="对象 23" o:spid="_x0000_s23" fillcolor="#FFFFFF" stroked="t" strokeweight="1.0pt" style="position:absolute;&#10;margin-left:208.2341pt;&#10;margin-top:18.765276pt;&#10;width:7.917566pt;&#10;height:7.9381104pt;&#10;z-index:811;&#10;mso-position-horizontal:absolute;&#10;mso-position-horizontal-relative:char;&#10;mso-position-vertical:absolute;&#10;mso-position-vertical-relative:line;&#10;mso-wrap-distance-left:6.7498426pt;&#10;mso-wrap-distance-right:6.7498426pt;">
                <v:stroke color="#000000"/>
                <v:imagedata r:id="rId17"/>
                <o:lock selection="t"/>
              </v:shape>
            </w:pict>
          </mc:Fallback>
        </mc:AlternateContent>
      </w:r>
      <w:r>
        <mc:AlternateContent>
          <mc:Choice Requires="wps">
            <w:drawing>
              <wp:anchor distT="0" distB="0" distL="85723" distR="85723" simplePos="0" relativeHeight="812" behindDoc="0" locked="0" layoutInCell="1" hidden="0" allowOverlap="1">
                <wp:simplePos x="0" y="0"/>
                <wp:positionH relativeFrom="character">
                  <wp:posOffset>2551554</wp:posOffset>
                </wp:positionH>
                <wp:positionV relativeFrom="line">
                  <wp:posOffset>234982</wp:posOffset>
                </wp:positionV>
                <wp:extent cx="81623" cy="144907"/>
                <wp:effectExtent l="0" t="0" r="0" b="0"/>
                <wp:wrapNone/>
                <wp:docPr id="25" name="对象 25"/>
                <wp:cNvGraphicFramePr>
                  <a:graphicFrameLocks noChangeAspect="0" noSelect="1"/>
                </wp:cNvGraphicFramePr>
                <a:graphic>
                  <a:graphicData uri="http://schemas.microsoft.com/office/word/2010/wordprocessingInk">
                    <w14:contentPart bwMode="auto" r:id="rId18">
                      <w14:nvContentPartPr>
                        <w14:cNvContentPartPr/>
                      </w14:nvContentPartPr>
                      <w14:xfrm>
                        <a:off x="0" y="0"/>
                        <a:ext cx="81623" cy="144907"/>
                      </w14:xfrm>
                    </w14:contentPart>
                  </a:graphicData>
                </a:graphic>
              </wp:anchor>
            </w:drawing>
          </mc:Choice>
          <mc:Fallback>
            <w:pict>
              <v:shape type="#_x0000_t75" id="对象 26" o:spid="_x0000_s26" fillcolor="#FFFFFF" stroked="t" strokeweight="1.0pt" style="position:absolute;&#10;margin-left:200.90976pt;&#10;margin-top:18.50252pt;&#10;width:6.4270186pt;&#10;height:11.410001pt;&#10;z-index:812;&#10;mso-position-horizontal:absolute;&#10;mso-position-horizontal-relative:char;&#10;mso-position-vertical:absolute;&#10;mso-position-vertical-relative:line;&#10;mso-wrap-distance-left:6.7498426pt;&#10;mso-wrap-distance-right:6.7498426pt;">
                <v:stroke color="#000000"/>
                <v:imagedata r:id="rId19"/>
                <o:lock selection="t"/>
              </v:shape>
            </w:pict>
          </mc:Fallback>
        </mc:AlternateContent>
      </w:r>
      <w:r>
        <mc:AlternateContent>
          <mc:Choice Requires="wps">
            <w:drawing>
              <wp:anchor distT="0" distB="0" distL="85723" distR="85723" simplePos="0" relativeHeight="813" behindDoc="0" locked="0" layoutInCell="1" hidden="0" allowOverlap="1">
                <wp:simplePos x="0" y="0"/>
                <wp:positionH relativeFrom="character">
                  <wp:posOffset>3169116</wp:posOffset>
                </wp:positionH>
                <wp:positionV relativeFrom="line">
                  <wp:posOffset>226691</wp:posOffset>
                </wp:positionV>
                <wp:extent cx="116728" cy="102301"/>
                <wp:effectExtent l="0" t="0" r="0" b="0"/>
                <wp:wrapNone/>
                <wp:docPr id="28" name="对象 28"/>
                <wp:cNvGraphicFramePr>
                  <a:graphicFrameLocks noChangeAspect="0" noSelect="1"/>
                </wp:cNvGraphicFramePr>
                <a:graphic>
                  <a:graphicData uri="http://schemas.microsoft.com/office/word/2010/wordprocessingInk">
                    <w14:contentPart bwMode="auto" r:id="rId20">
                      <w14:nvContentPartPr>
                        <w14:cNvContentPartPr/>
                      </w14:nvContentPartPr>
                      <w14:xfrm>
                        <a:off x="0" y="0"/>
                        <a:ext cx="116728" cy="102301"/>
                      </w14:xfrm>
                    </w14:contentPart>
                  </a:graphicData>
                </a:graphic>
              </wp:anchor>
            </w:drawing>
          </mc:Choice>
          <mc:Fallback>
            <w:pict>
              <v:shape type="#_x0000_t75" id="对象 29" o:spid="_x0000_s29" fillcolor="#FFFFFF" stroked="t" strokeweight="1.0pt" style="position:absolute;&#10;margin-left:249.5367pt;&#10;margin-top:17.849686pt;&#10;width:9.191182pt;&#10;height:8.055198pt;&#10;z-index:813;&#10;mso-position-horizontal:absolute;&#10;mso-position-horizontal-relative:char;&#10;mso-position-vertical:absolute;&#10;mso-position-vertical-relative:line;&#10;mso-wrap-distance-left:6.7498426pt;&#10;mso-wrap-distance-right:6.7498426pt;">
                <v:stroke color="#000000"/>
                <v:imagedata r:id="rId21"/>
                <o:lock selection="t"/>
              </v:shape>
            </w:pict>
          </mc:Fallback>
        </mc:AlternateContent>
      </w:r>
      <w:r>
        <mc:AlternateContent>
          <mc:Choice Requires="wps">
            <w:drawing>
              <wp:anchor distT="0" distB="0" distL="85723" distR="85723" simplePos="0" relativeHeight="814" behindDoc="0" locked="0" layoutInCell="1" hidden="0" allowOverlap="1">
                <wp:simplePos x="0" y="0"/>
                <wp:positionH relativeFrom="character">
                  <wp:posOffset>2759018</wp:posOffset>
                </wp:positionH>
                <wp:positionV relativeFrom="line">
                  <wp:posOffset>223170</wp:posOffset>
                </wp:positionV>
                <wp:extent cx="53263" cy="84020"/>
                <wp:effectExtent l="0" t="0" r="0" b="0"/>
                <wp:wrapNone/>
                <wp:docPr id="31" name="对象 31"/>
                <wp:cNvGraphicFramePr>
                  <a:graphicFrameLocks noChangeAspect="0" noSelect="1"/>
                </wp:cNvGraphicFramePr>
                <a:graphic>
                  <a:graphicData uri="http://schemas.microsoft.com/office/word/2010/wordprocessingInk">
                    <w14:contentPart bwMode="auto" r:id="rId22">
                      <w14:nvContentPartPr>
                        <w14:cNvContentPartPr/>
                      </w14:nvContentPartPr>
                      <w14:xfrm>
                        <a:off x="0" y="0"/>
                        <a:ext cx="53263" cy="84020"/>
                      </w14:xfrm>
                    </w14:contentPart>
                  </a:graphicData>
                </a:graphic>
              </wp:anchor>
            </w:drawing>
          </mc:Choice>
          <mc:Fallback>
            <w:pict>
              <v:shape type="#_x0000_t75" id="对象 32" o:spid="_x0000_s32" fillcolor="#FFFFFF" stroked="t" strokeweight="1.0pt" style="position:absolute;&#10;margin-left:217.24551pt;&#10;margin-top:17.572441pt;&#10;width:4.193944pt;&#10;height:6.615749pt;&#10;z-index:814;&#10;mso-position-horizontal:absolute;&#10;mso-position-horizontal-relative:char;&#10;mso-position-vertical:absolute;&#10;mso-position-vertical-relative:line;&#10;mso-wrap-distance-left:6.7498426pt;&#10;mso-wrap-distance-right:6.7498426pt;">
                <v:stroke color="#000000"/>
                <v:imagedata r:id="rId23"/>
                <o:lock selection="t"/>
              </v:shape>
            </w:pict>
          </mc:Fallback>
        </mc:AlternateContent>
      </w:r>
      <w:r>
        <mc:AlternateContent>
          <mc:Choice Requires="wps">
            <w:drawing>
              <wp:anchor distT="0" distB="0" distL="85723" distR="85723" simplePos="0" relativeHeight="815" behindDoc="0" locked="0" layoutInCell="1" hidden="0" allowOverlap="1">
                <wp:simplePos x="0" y="0"/>
                <wp:positionH relativeFrom="character">
                  <wp:posOffset>1786955</wp:posOffset>
                </wp:positionH>
                <wp:positionV relativeFrom="line">
                  <wp:posOffset>222351</wp:posOffset>
                </wp:positionV>
                <wp:extent cx="140091" cy="165023"/>
                <wp:effectExtent l="0" t="0" r="0" b="0"/>
                <wp:wrapNone/>
                <wp:docPr id="34" name="对象 34"/>
                <wp:cNvGraphicFramePr>
                  <a:graphicFrameLocks noChangeAspect="0" noSelect="1"/>
                </wp:cNvGraphicFramePr>
                <a:graphic>
                  <a:graphicData uri="http://schemas.microsoft.com/office/word/2010/wordprocessingInk">
                    <w14:contentPart bwMode="auto" r:id="rId24">
                      <w14:nvContentPartPr>
                        <w14:cNvContentPartPr/>
                      </w14:nvContentPartPr>
                      <w14:xfrm>
                        <a:off x="0" y="0"/>
                        <a:ext cx="140091" cy="165023"/>
                      </w14:xfrm>
                    </w14:contentPart>
                  </a:graphicData>
                </a:graphic>
              </wp:anchor>
            </w:drawing>
          </mc:Choice>
          <mc:Fallback>
            <w:pict>
              <v:shape type="#_x0000_t75" id="对象 35" o:spid="_x0000_s35" fillcolor="#FFFFFF" stroked="t" strokeweight="1.0pt" style="position:absolute;&#10;margin-left:140.70512pt;&#10;margin-top:17.507954pt;&#10;width:11.030792pt;&#10;height:12.9939375pt;&#10;z-index:815;&#10;mso-position-horizontal:absolute;&#10;mso-position-horizontal-relative:char;&#10;mso-position-vertical:absolute;&#10;mso-position-vertical-relative:line;&#10;mso-wrap-distance-left:6.7498426pt;&#10;mso-wrap-distance-right:6.7498426pt;">
                <v:stroke color="#000000"/>
                <v:imagedata r:id="rId25"/>
                <o:lock selection="t"/>
              </v:shape>
            </w:pict>
          </mc:Fallback>
        </mc:AlternateContent>
      </w:r>
      <w:r>
        <mc:AlternateContent>
          <mc:Choice Requires="wps">
            <w:drawing>
              <wp:anchor distT="0" distB="0" distL="85723" distR="85723" simplePos="0" relativeHeight="816" behindDoc="0" locked="0" layoutInCell="1" hidden="0" allowOverlap="1">
                <wp:simplePos x="0" y="0"/>
                <wp:positionH relativeFrom="character">
                  <wp:posOffset>2609857</wp:posOffset>
                </wp:positionH>
                <wp:positionV relativeFrom="line">
                  <wp:posOffset>212338</wp:posOffset>
                </wp:positionV>
                <wp:extent cx="62871" cy="238295"/>
                <wp:effectExtent l="0" t="0" r="0" b="0"/>
                <wp:wrapNone/>
                <wp:docPr id="37" name="对象 37"/>
                <wp:cNvGraphicFramePr>
                  <a:graphicFrameLocks noChangeAspect="0" noSelect="1"/>
                </wp:cNvGraphicFramePr>
                <a:graphic>
                  <a:graphicData uri="http://schemas.microsoft.com/office/word/2010/wordprocessingInk">
                    <w14:contentPart bwMode="auto" r:id="rId26">
                      <w14:nvContentPartPr>
                        <w14:cNvContentPartPr/>
                      </w14:nvContentPartPr>
                      <w14:xfrm>
                        <a:off x="0" y="0"/>
                        <a:ext cx="62871" cy="238295"/>
                      </w14:xfrm>
                    </w14:contentPart>
                  </a:graphicData>
                </a:graphic>
              </wp:anchor>
            </w:drawing>
          </mc:Choice>
          <mc:Fallback>
            <w:pict>
              <v:shape type="#_x0000_t75" id="对象 38" o:spid="_x0000_s38" fillcolor="#FFFFFF" stroked="t" strokeweight="1.0pt" style="position:absolute;&#10;margin-left:205.50055pt;&#10;margin-top:16.719528pt;&#10;width:4.9504786pt;&#10;height:18.763386pt;&#10;z-index:816;&#10;mso-position-horizontal:absolute;&#10;mso-position-horizontal-relative:char;&#10;mso-position-vertical:absolute;&#10;mso-position-vertical-relative:line;&#10;mso-wrap-distance-left:6.7498426pt;&#10;mso-wrap-distance-right:6.7498426pt;">
                <v:stroke color="#000000"/>
                <v:imagedata r:id="rId27"/>
                <o:lock selection="t"/>
              </v:shape>
            </w:pict>
          </mc:Fallback>
        </mc:AlternateContent>
      </w:r>
      <w:r>
        <mc:AlternateContent>
          <mc:Choice Requires="wps">
            <w:drawing>
              <wp:anchor distT="0" distB="0" distL="85723" distR="85723" simplePos="0" relativeHeight="817" behindDoc="0" locked="0" layoutInCell="1" hidden="0" allowOverlap="1">
                <wp:simplePos x="0" y="0"/>
                <wp:positionH relativeFrom="character">
                  <wp:posOffset>2042333</wp:posOffset>
                </wp:positionH>
                <wp:positionV relativeFrom="line">
                  <wp:posOffset>203915</wp:posOffset>
                </wp:positionV>
                <wp:extent cx="113358" cy="183923"/>
                <wp:effectExtent l="0" t="0" r="0" b="0"/>
                <wp:wrapNone/>
                <wp:docPr id="40" name="对象 40"/>
                <wp:cNvGraphicFramePr>
                  <a:graphicFrameLocks noChangeAspect="0" noSelect="1"/>
                </wp:cNvGraphicFramePr>
                <a:graphic>
                  <a:graphicData uri="http://schemas.microsoft.com/office/word/2010/wordprocessingInk">
                    <w14:contentPart bwMode="auto" r:id="rId28">
                      <w14:nvContentPartPr>
                        <w14:cNvContentPartPr/>
                      </w14:nvContentPartPr>
                      <w14:xfrm>
                        <a:off x="0" y="0"/>
                        <a:ext cx="113358" cy="183923"/>
                      </w14:xfrm>
                    </w14:contentPart>
                  </a:graphicData>
                </a:graphic>
              </wp:anchor>
            </w:drawing>
          </mc:Choice>
          <mc:Fallback>
            <w:pict>
              <v:shape type="#_x0000_t75" id="对象 41" o:spid="_x0000_s41" fillcolor="#FFFFFF" stroked="t" strokeweight="1.0pt" style="position:absolute;&#10;margin-left:160.81363pt;&#10;margin-top:16.0563pt;&#10;width:8.9259pt;&#10;height:14.482126pt;&#10;z-index:817;&#10;mso-position-horizontal:absolute;&#10;mso-position-horizontal-relative:char;&#10;mso-position-vertical:absolute;&#10;mso-position-vertical-relative:line;&#10;mso-wrap-distance-left:6.7498426pt;&#10;mso-wrap-distance-right:6.7498426pt;">
                <v:stroke color="#000000"/>
                <v:imagedata r:id="rId29"/>
                <o:lock selection="t"/>
              </v:shape>
            </w:pict>
          </mc:Fallback>
        </mc:AlternateContent>
      </w:r>
      <w:r>
        <mc:AlternateContent>
          <mc:Choice Requires="wps">
            <w:drawing>
              <wp:anchor distT="0" distB="0" distL="85723" distR="85723" simplePos="0" relativeHeight="818" behindDoc="0" locked="0" layoutInCell="1" hidden="0" allowOverlap="1">
                <wp:simplePos x="0" y="0"/>
                <wp:positionH relativeFrom="character">
                  <wp:posOffset>2262070</wp:posOffset>
                </wp:positionH>
                <wp:positionV relativeFrom="line">
                  <wp:posOffset>192241</wp:posOffset>
                </wp:positionV>
                <wp:extent cx="139757" cy="46588"/>
                <wp:effectExtent l="0" t="0" r="0" b="0"/>
                <wp:wrapNone/>
                <wp:docPr id="43" name="对象 43"/>
                <wp:cNvGraphicFramePr>
                  <a:graphicFrameLocks noChangeAspect="0" noSelect="1"/>
                </wp:cNvGraphicFramePr>
                <a:graphic>
                  <a:graphicData uri="http://schemas.microsoft.com/office/word/2010/wordprocessingInk">
                    <w14:contentPart bwMode="auto" r:id="rId30">
                      <w14:nvContentPartPr>
                        <w14:cNvContentPartPr/>
                      </w14:nvContentPartPr>
                      <w14:xfrm>
                        <a:off x="0" y="0"/>
                        <a:ext cx="139757" cy="46588"/>
                      </w14:xfrm>
                    </w14:contentPart>
                  </a:graphicData>
                </a:graphic>
              </wp:anchor>
            </w:drawing>
          </mc:Choice>
          <mc:Fallback>
            <w:pict>
              <v:shape type="#_x0000_t75" id="对象 44" o:spid="_x0000_s44" fillcolor="#FFFFFF" stroked="t" strokeweight="1.0pt" style="position:absolute;&#10;margin-left:178.11575pt;&#10;margin-top:15.137087pt;&#10;width:11.004562pt;&#10;height:3.668425pt;&#10;z-index:818;&#10;mso-position-horizontal:absolute;&#10;mso-position-horizontal-relative:char;&#10;mso-position-vertical:absolute;&#10;mso-position-vertical-relative:line;&#10;mso-wrap-distance-left:6.7498426pt;&#10;mso-wrap-distance-right:6.7498426pt;">
                <v:stroke color="#000000"/>
                <v:imagedata r:id="rId31"/>
                <o:lock selection="t"/>
              </v:shape>
            </w:pict>
          </mc:Fallback>
        </mc:AlternateContent>
      </w:r>
      <w:r>
        <mc:AlternateContent>
          <mc:Choice Requires="wps">
            <w:drawing>
              <wp:anchor distT="0" distB="0" distL="85723" distR="85723" simplePos="0" relativeHeight="819" behindDoc="0" locked="0" layoutInCell="1" hidden="0" allowOverlap="1">
                <wp:simplePos x="0" y="0"/>
                <wp:positionH relativeFrom="character">
                  <wp:posOffset>2006576</wp:posOffset>
                </wp:positionH>
                <wp:positionV relativeFrom="line">
                  <wp:posOffset>182016</wp:posOffset>
                </wp:positionV>
                <wp:extent cx="142745" cy="145927"/>
                <wp:effectExtent l="0" t="0" r="0" b="0"/>
                <wp:wrapNone/>
                <wp:docPr id="46" name="对象 46"/>
                <wp:cNvGraphicFramePr>
                  <a:graphicFrameLocks noChangeAspect="0" noSelect="1"/>
                </wp:cNvGraphicFramePr>
                <a:graphic>
                  <a:graphicData uri="http://schemas.microsoft.com/office/word/2010/wordprocessingInk">
                    <w14:contentPart bwMode="auto" r:id="rId32">
                      <w14:nvContentPartPr>
                        <w14:cNvContentPartPr/>
                      </w14:nvContentPartPr>
                      <w14:xfrm>
                        <a:off x="0" y="0"/>
                        <a:ext cx="142745" cy="145927"/>
                      </w14:xfrm>
                    </w14:contentPart>
                  </a:graphicData>
                </a:graphic>
              </wp:anchor>
            </w:drawing>
          </mc:Choice>
          <mc:Fallback>
            <w:pict>
              <v:shape type="#_x0000_t75" id="对象 47" o:spid="_x0000_s47" fillcolor="#FFFFFF" stroked="t" strokeweight="1.0pt" style="position:absolute;&#10;margin-left:157.99811pt;&#10;margin-top:14.331969pt;&#10;width:11.23977pt;&#10;height:11.490315pt;&#10;z-index:819;&#10;mso-position-horizontal:absolute;&#10;mso-position-horizontal-relative:char;&#10;mso-position-vertical:absolute;&#10;mso-position-vertical-relative:line;&#10;mso-wrap-distance-left:6.7498426pt;&#10;mso-wrap-distance-right:6.7498426pt;">
                <v:stroke color="#000000"/>
                <v:imagedata r:id="rId33"/>
                <o:lock selection="t"/>
              </v:shape>
            </w:pict>
          </mc:Fallback>
        </mc:AlternateContent>
      </w:r>
      <w:r>
        <mc:AlternateContent>
          <mc:Choice Requires="wps">
            <w:drawing>
              <wp:anchor distT="0" distB="0" distL="85723" distR="85723" simplePos="0" relativeHeight="820" behindDoc="0" locked="0" layoutInCell="1" hidden="0" allowOverlap="1">
                <wp:simplePos x="0" y="0"/>
                <wp:positionH relativeFrom="character">
                  <wp:posOffset>3208652</wp:posOffset>
                </wp:positionH>
                <wp:positionV relativeFrom="line">
                  <wp:posOffset>181954</wp:posOffset>
                </wp:positionV>
                <wp:extent cx="57906" cy="32229"/>
                <wp:effectExtent l="0" t="0" r="0" b="0"/>
                <wp:wrapNone/>
                <wp:docPr id="49" name="对象 49"/>
                <wp:cNvGraphicFramePr>
                  <a:graphicFrameLocks noChangeAspect="0" noSelect="1"/>
                </wp:cNvGraphicFramePr>
                <a:graphic>
                  <a:graphicData uri="http://schemas.microsoft.com/office/word/2010/wordprocessingInk">
                    <w14:contentPart bwMode="auto" r:id="rId34">
                      <w14:nvContentPartPr>
                        <w14:cNvContentPartPr/>
                      </w14:nvContentPartPr>
                      <w14:xfrm>
                        <a:off x="0" y="0"/>
                        <a:ext cx="57906" cy="32229"/>
                      </w14:xfrm>
                    </w14:contentPart>
                  </a:graphicData>
                </a:graphic>
              </wp:anchor>
            </w:drawing>
          </mc:Choice>
          <mc:Fallback>
            <w:pict>
              <v:shape type="#_x0000_t75" id="对象 50" o:spid="_x0000_s50" fillcolor="#FFFFFF" stroked="t" strokeweight="1.0pt" style="position:absolute;&#10;margin-left:252.64977pt;&#10;margin-top:14.327086pt;&#10;width:4.559531pt;&#10;height:2.5377173pt;&#10;z-index:820;&#10;mso-position-horizontal:absolute;&#10;mso-position-horizontal-relative:char;&#10;mso-position-vertical:absolute;&#10;mso-position-vertical-relative:line;&#10;mso-wrap-distance-left:6.7498426pt;&#10;mso-wrap-distance-right:6.7498426pt;">
                <v:stroke color="#000000"/>
                <v:imagedata r:id="rId35"/>
                <o:lock selection="t"/>
              </v:shape>
            </w:pict>
          </mc:Fallback>
        </mc:AlternateContent>
      </w:r>
      <w:r>
        <mc:AlternateContent>
          <mc:Choice Requires="wps">
            <w:drawing>
              <wp:anchor distT="0" distB="0" distL="85723" distR="85723" simplePos="0" relativeHeight="821" behindDoc="0" locked="0" layoutInCell="1" hidden="0" allowOverlap="1">
                <wp:simplePos x="0" y="0"/>
                <wp:positionH relativeFrom="character">
                  <wp:posOffset>1762722</wp:posOffset>
                </wp:positionH>
                <wp:positionV relativeFrom="line">
                  <wp:posOffset>172677</wp:posOffset>
                </wp:positionV>
                <wp:extent cx="125335" cy="118894"/>
                <wp:effectExtent l="0" t="0" r="0" b="0"/>
                <wp:wrapNone/>
                <wp:docPr id="52" name="对象 52"/>
                <wp:cNvGraphicFramePr>
                  <a:graphicFrameLocks noChangeAspect="0" noSelect="1"/>
                </wp:cNvGraphicFramePr>
                <a:graphic>
                  <a:graphicData uri="http://schemas.microsoft.com/office/word/2010/wordprocessingInk">
                    <w14:contentPart bwMode="auto" r:id="rId36">
                      <w14:nvContentPartPr>
                        <w14:cNvContentPartPr/>
                      </w14:nvContentPartPr>
                      <w14:xfrm>
                        <a:off x="0" y="0"/>
                        <a:ext cx="125335" cy="118894"/>
                      </w14:xfrm>
                    </w14:contentPart>
                  </a:graphicData>
                </a:graphic>
              </wp:anchor>
            </w:drawing>
          </mc:Choice>
          <mc:Fallback>
            <w:pict>
              <v:shape type="#_x0000_t75" id="对象 53" o:spid="_x0000_s53" fillcolor="#FFFFFF" stroked="t" strokeweight="1.0pt" style="position:absolute;&#10;margin-left:138.79701pt;&#10;margin-top:13.596614pt;&#10;width:9.868902pt;&#10;height:9.3617325pt;&#10;z-index:821;&#10;mso-position-horizontal:absolute;&#10;mso-position-horizontal-relative:char;&#10;mso-position-vertical:absolute;&#10;mso-position-vertical-relative:line;&#10;mso-wrap-distance-left:6.7498426pt;&#10;mso-wrap-distance-right:6.7498426pt;">
                <v:stroke color="#000000"/>
                <v:imagedata r:id="rId37"/>
                <o:lock selection="t"/>
              </v:shape>
            </w:pict>
          </mc:Fallback>
        </mc:AlternateContent>
      </w:r>
      <w:r>
        <mc:AlternateContent>
          <mc:Choice Requires="wps">
            <w:drawing>
              <wp:anchor distT="0" distB="0" distL="85723" distR="85723" simplePos="0" relativeHeight="822" behindDoc="0" locked="0" layoutInCell="1" hidden="0" allowOverlap="1">
                <wp:simplePos x="0" y="0"/>
                <wp:positionH relativeFrom="character">
                  <wp:posOffset>2743706</wp:posOffset>
                </wp:positionH>
                <wp:positionV relativeFrom="line">
                  <wp:posOffset>170192</wp:posOffset>
                </wp:positionV>
                <wp:extent cx="84742" cy="108902"/>
                <wp:effectExtent l="0" t="0" r="0" b="0"/>
                <wp:wrapNone/>
                <wp:docPr id="55" name="对象 55"/>
                <wp:cNvGraphicFramePr>
                  <a:graphicFrameLocks noChangeAspect="0" noSelect="1"/>
                </wp:cNvGraphicFramePr>
                <a:graphic>
                  <a:graphicData uri="http://schemas.microsoft.com/office/word/2010/wordprocessingInk">
                    <w14:contentPart bwMode="auto" r:id="rId38">
                      <w14:nvContentPartPr>
                        <w14:cNvContentPartPr/>
                      </w14:nvContentPartPr>
                      <w14:xfrm>
                        <a:off x="0" y="0"/>
                        <a:ext cx="84742" cy="108902"/>
                      </w14:xfrm>
                    </w14:contentPart>
                  </a:graphicData>
                </a:graphic>
              </wp:anchor>
            </w:drawing>
          </mc:Choice>
          <mc:Fallback>
            <w:pict>
              <v:shape type="#_x0000_t75" id="对象 56" o:spid="_x0000_s56" fillcolor="#FFFFFF" stroked="t" strokeweight="1.0pt" style="position:absolute;&#10;margin-left:216.03983pt;&#10;margin-top:13.400945pt;&#10;width:6.672605pt;&#10;height:8.574962pt;&#10;z-index:822;&#10;mso-position-horizontal:absolute;&#10;mso-position-horizontal-relative:char;&#10;mso-position-vertical:absolute;&#10;mso-position-vertical-relative:line;&#10;mso-wrap-distance-left:6.7498426pt;&#10;mso-wrap-distance-right:6.7498426pt;">
                <v:stroke color="#000000"/>
                <v:imagedata r:id="rId39"/>
                <o:lock selection="t"/>
              </v:shape>
            </w:pict>
          </mc:Fallback>
        </mc:AlternateContent>
      </w:r>
      <w:r>
        <mc:AlternateContent>
          <mc:Choice Requires="wps">
            <w:drawing>
              <wp:anchor distT="0" distB="0" distL="85723" distR="85723" simplePos="0" relativeHeight="823" behindDoc="0" locked="0" layoutInCell="1" hidden="0" allowOverlap="1">
                <wp:simplePos x="0" y="0"/>
                <wp:positionH relativeFrom="character">
                  <wp:posOffset>1816219</wp:posOffset>
                </wp:positionH>
                <wp:positionV relativeFrom="line">
                  <wp:posOffset>168486</wp:posOffset>
                </wp:positionV>
                <wp:extent cx="30437" cy="81385"/>
                <wp:effectExtent l="0" t="0" r="0" b="0"/>
                <wp:wrapNone/>
                <wp:docPr id="58" name="对象 58"/>
                <wp:cNvGraphicFramePr>
                  <a:graphicFrameLocks noChangeAspect="0" noSelect="1"/>
                </wp:cNvGraphicFramePr>
                <a:graphic>
                  <a:graphicData uri="http://schemas.microsoft.com/office/word/2010/wordprocessingInk">
                    <w14:contentPart bwMode="auto" r:id="rId40">
                      <w14:nvContentPartPr>
                        <w14:cNvContentPartPr/>
                      </w14:nvContentPartPr>
                      <w14:xfrm>
                        <a:off x="0" y="0"/>
                        <a:ext cx="30437" cy="81385"/>
                      </w14:xfrm>
                    </w14:contentPart>
                  </a:graphicData>
                </a:graphic>
              </wp:anchor>
            </w:drawing>
          </mc:Choice>
          <mc:Fallback>
            <w:pict>
              <v:shape type="#_x0000_t75" id="对象 59" o:spid="_x0000_s59" fillcolor="#FFFFFF" stroked="t" strokeweight="1.0pt" style="position:absolute;&#10;margin-left:143.00937pt;&#10;margin-top:13.266615pt;&#10;width:2.3966882pt;&#10;height:6.4082675pt;&#10;z-index:823;&#10;mso-position-horizontal:absolute;&#10;mso-position-horizontal-relative:char;&#10;mso-position-vertical:absolute;&#10;mso-position-vertical-relative:line;&#10;mso-wrap-distance-left:6.7498426pt;&#10;mso-wrap-distance-right:6.7498426pt;">
                <v:stroke color="#000000"/>
                <v:imagedata r:id="rId41"/>
                <o:lock selection="t"/>
              </v:shape>
            </w:pict>
          </mc:Fallback>
        </mc:AlternateContent>
      </w:r>
      <w:r>
        <mc:AlternateContent>
          <mc:Choice Requires="wps">
            <w:drawing>
              <wp:anchor distT="0" distB="0" distL="85723" distR="85723" simplePos="0" relativeHeight="824" behindDoc="0" locked="0" layoutInCell="1" hidden="0" allowOverlap="1">
                <wp:simplePos x="0" y="0"/>
                <wp:positionH relativeFrom="character">
                  <wp:posOffset>2488602</wp:posOffset>
                </wp:positionH>
                <wp:positionV relativeFrom="line">
                  <wp:posOffset>155136</wp:posOffset>
                </wp:positionV>
                <wp:extent cx="32171" cy="282971"/>
                <wp:effectExtent l="0" t="0" r="0" b="0"/>
                <wp:wrapNone/>
                <wp:docPr id="61" name="对象 61"/>
                <wp:cNvGraphicFramePr>
                  <a:graphicFrameLocks noChangeAspect="0" noSelect="1"/>
                </wp:cNvGraphicFramePr>
                <a:graphic>
                  <a:graphicData uri="http://schemas.microsoft.com/office/word/2010/wordprocessingInk">
                    <w14:contentPart bwMode="auto" r:id="rId42">
                      <w14:nvContentPartPr>
                        <w14:cNvContentPartPr/>
                      </w14:nvContentPartPr>
                      <w14:xfrm>
                        <a:off x="0" y="0"/>
                        <a:ext cx="32171" cy="282971"/>
                      </w14:xfrm>
                    </w14:contentPart>
                  </a:graphicData>
                </a:graphic>
              </wp:anchor>
            </w:drawing>
          </mc:Choice>
          <mc:Fallback>
            <w:pict>
              <v:shape type="#_x0000_t75" id="对象 62" o:spid="_x0000_s62" fillcolor="#FFFFFF" stroked="t" strokeweight="1.0pt" style="position:absolute;&#10;margin-left:195.95291pt;&#10;margin-top:12.215433pt;&#10;width:2.5331569pt;&#10;height:22.28118pt;&#10;z-index:824;&#10;mso-position-horizontal:absolute;&#10;mso-position-horizontal-relative:char;&#10;mso-position-vertical:absolute;&#10;mso-position-vertical-relative:line;&#10;mso-wrap-distance-left:6.7498426pt;&#10;mso-wrap-distance-right:6.7498426pt;">
                <v:stroke color="#000000"/>
                <v:imagedata r:id="rId43"/>
                <o:lock selection="t"/>
              </v:shape>
            </w:pict>
          </mc:Fallback>
        </mc:AlternateContent>
      </w:r>
      <w:r>
        <mc:AlternateContent>
          <mc:Choice Requires="wps">
            <w:drawing>
              <wp:anchor distT="0" distB="0" distL="85723" distR="85723" simplePos="0" relativeHeight="825" behindDoc="0" locked="0" layoutInCell="1" hidden="0" allowOverlap="1">
                <wp:simplePos x="0" y="0"/>
                <wp:positionH relativeFrom="character">
                  <wp:posOffset>3065908</wp:posOffset>
                </wp:positionH>
                <wp:positionV relativeFrom="line">
                  <wp:posOffset>145379</wp:posOffset>
                </wp:positionV>
                <wp:extent cx="48514" cy="66814"/>
                <wp:effectExtent l="0" t="0" r="0" b="0"/>
                <wp:wrapNone/>
                <wp:docPr id="64" name="对象 64"/>
                <wp:cNvGraphicFramePr>
                  <a:graphicFrameLocks noChangeAspect="0" noSelect="1"/>
                </wp:cNvGraphicFramePr>
                <a:graphic>
                  <a:graphicData uri="http://schemas.microsoft.com/office/word/2010/wordprocessingInk">
                    <w14:contentPart bwMode="auto" r:id="rId44">
                      <w14:nvContentPartPr>
                        <w14:cNvContentPartPr/>
                      </w14:nvContentPartPr>
                      <w14:xfrm>
                        <a:off x="0" y="0"/>
                        <a:ext cx="48514" cy="66814"/>
                      </w14:xfrm>
                    </w14:contentPart>
                  </a:graphicData>
                </a:graphic>
              </wp:anchor>
            </w:drawing>
          </mc:Choice>
          <mc:Fallback>
            <w:pict>
              <v:shape type="#_x0000_t75" id="对象 65" o:spid="_x0000_s65" fillcolor="#FFFFFF" stroked="t" strokeweight="1.0pt" style="position:absolute;&#10;margin-left:241.41008pt;&#10;margin-top:11.4471655pt;&#10;width:3.8200026pt;&#10;height:5.2609453pt;&#10;z-index:825;&#10;mso-position-horizontal:absolute;&#10;mso-position-horizontal-relative:char;&#10;mso-position-vertical:absolute;&#10;mso-position-vertical-relative:line;&#10;mso-wrap-distance-left:6.7498426pt;&#10;mso-wrap-distance-right:6.7498426pt;">
                <v:stroke color="#000000"/>
                <v:imagedata r:id="rId45"/>
                <o:lock selection="t"/>
              </v:shape>
            </w:pict>
          </mc:Fallback>
        </mc:AlternateContent>
      </w:r>
      <w:r>
        <mc:AlternateContent>
          <mc:Choice Requires="wps">
            <w:drawing>
              <wp:anchor distT="0" distB="0" distL="85723" distR="85723" simplePos="0" relativeHeight="826" behindDoc="0" locked="0" layoutInCell="1" hidden="0" allowOverlap="1">
                <wp:simplePos x="0" y="0"/>
                <wp:positionH relativeFrom="character">
                  <wp:posOffset>2517715</wp:posOffset>
                </wp:positionH>
                <wp:positionV relativeFrom="line">
                  <wp:posOffset>136908</wp:posOffset>
                </wp:positionV>
                <wp:extent cx="109255" cy="197710"/>
                <wp:effectExtent l="0" t="0" r="0" b="0"/>
                <wp:wrapNone/>
                <wp:docPr id="67" name="对象 67"/>
                <wp:cNvGraphicFramePr>
                  <a:graphicFrameLocks noChangeAspect="0" noSelect="1"/>
                </wp:cNvGraphicFramePr>
                <a:graphic>
                  <a:graphicData uri="http://schemas.microsoft.com/office/word/2010/wordprocessingInk">
                    <w14:contentPart bwMode="auto" r:id="rId46">
                      <w14:nvContentPartPr>
                        <w14:cNvContentPartPr/>
                      </w14:nvContentPartPr>
                      <w14:xfrm>
                        <a:off x="0" y="0"/>
                        <a:ext cx="109255" cy="197710"/>
                      </w14:xfrm>
                    </w14:contentPart>
                  </a:graphicData>
                </a:graphic>
              </wp:anchor>
            </w:drawing>
          </mc:Choice>
          <mc:Fallback>
            <w:pict>
              <v:shape type="#_x0000_t75" id="对象 68" o:spid="_x0000_s68" fillcolor="#FFFFFF" stroked="t" strokeweight="1.0pt" style="position:absolute;&#10;margin-left:198.24527pt;&#10;margin-top:10.780157pt;&#10;width:8.602759pt;&#10;height:15.567718pt;&#10;z-index:826;&#10;mso-position-horizontal:absolute;&#10;mso-position-horizontal-relative:char;&#10;mso-position-vertical:absolute;&#10;mso-position-vertical-relative:line;&#10;mso-wrap-distance-left:6.7498426pt;&#10;mso-wrap-distance-right:6.7498426pt;">
                <v:stroke color="#000000"/>
                <v:imagedata r:id="rId47"/>
                <o:lock selection="t"/>
              </v:shape>
            </w:pict>
          </mc:Fallback>
        </mc:AlternateContent>
      </w:r>
      <w:r>
        <mc:AlternateContent>
          <mc:Choice Requires="wps">
            <w:drawing>
              <wp:anchor distT="0" distB="0" distL="85723" distR="85723" simplePos="0" relativeHeight="827" behindDoc="0" locked="0" layoutInCell="1" hidden="0" allowOverlap="1">
                <wp:simplePos x="0" y="0"/>
                <wp:positionH relativeFrom="character">
                  <wp:posOffset>1712400</wp:posOffset>
                </wp:positionH>
                <wp:positionV relativeFrom="line">
                  <wp:posOffset>127409</wp:posOffset>
                </wp:positionV>
                <wp:extent cx="93812" cy="261253"/>
                <wp:effectExtent l="0" t="0" r="0" b="0"/>
                <wp:wrapNone/>
                <wp:docPr id="70" name="对象 70"/>
                <wp:cNvGraphicFramePr>
                  <a:graphicFrameLocks noChangeAspect="0" noSelect="1"/>
                </wp:cNvGraphicFramePr>
                <a:graphic>
                  <a:graphicData uri="http://schemas.microsoft.com/office/word/2010/wordprocessingInk">
                    <w14:contentPart bwMode="auto" r:id="rId48">
                      <w14:nvContentPartPr>
                        <w14:cNvContentPartPr/>
                      </w14:nvContentPartPr>
                      <w14:xfrm>
                        <a:off x="0" y="0"/>
                        <a:ext cx="93812" cy="261253"/>
                      </w14:xfrm>
                    </w14:contentPart>
                  </a:graphicData>
                </a:graphic>
              </wp:anchor>
            </w:drawing>
          </mc:Choice>
          <mc:Fallback>
            <w:pict>
              <v:shape type="#_x0000_t75" id="对象 71" o:spid="_x0000_s71" fillcolor="#FFFFFF" stroked="t" strokeweight="1.0pt" style="position:absolute;&#10;margin-left:134.83464pt;&#10;margin-top:10.032205pt;&#10;width:7.386774pt;&#10;height:20.571102pt;&#10;z-index:827;&#10;mso-position-horizontal:absolute;&#10;mso-position-horizontal-relative:char;&#10;mso-position-vertical:absolute;&#10;mso-position-vertical-relative:line;&#10;mso-wrap-distance-left:6.7498426pt;&#10;mso-wrap-distance-right:6.7498426pt;">
                <v:stroke color="#000000"/>
                <v:imagedata r:id="rId49"/>
                <o:lock selection="t"/>
              </v:shape>
            </w:pict>
          </mc:Fallback>
        </mc:AlternateContent>
      </w:r>
      <w:r>
        <mc:AlternateContent>
          <mc:Choice Requires="wps">
            <w:drawing>
              <wp:anchor distT="0" distB="0" distL="85723" distR="85723" simplePos="0" relativeHeight="828" behindDoc="0" locked="0" layoutInCell="1" hidden="0" allowOverlap="1">
                <wp:simplePos x="0" y="0"/>
                <wp:positionH relativeFrom="character">
                  <wp:posOffset>2212241</wp:posOffset>
                </wp:positionH>
                <wp:positionV relativeFrom="line">
                  <wp:posOffset>126375</wp:posOffset>
                </wp:positionV>
                <wp:extent cx="185323" cy="194298"/>
                <wp:effectExtent l="0" t="0" r="0" b="0"/>
                <wp:wrapNone/>
                <wp:docPr id="73" name="对象 73"/>
                <wp:cNvGraphicFramePr>
                  <a:graphicFrameLocks noChangeAspect="0" noSelect="1"/>
                </wp:cNvGraphicFramePr>
                <a:graphic>
                  <a:graphicData uri="http://schemas.microsoft.com/office/word/2010/wordprocessingInk">
                    <w14:contentPart bwMode="auto" r:id="rId50">
                      <w14:nvContentPartPr>
                        <w14:cNvContentPartPr/>
                      </w14:nvContentPartPr>
                      <w14:xfrm>
                        <a:off x="0" y="0"/>
                        <a:ext cx="185323" cy="194298"/>
                      </w14:xfrm>
                    </w14:contentPart>
                  </a:graphicData>
                </a:graphic>
              </wp:anchor>
            </w:drawing>
          </mc:Choice>
          <mc:Fallback>
            <w:pict>
              <v:shape type="#_x0000_t75" id="对象 74" o:spid="_x0000_s74" fillcolor="#FFFFFF" stroked="t" strokeweight="1.0pt" style="position:absolute;&#10;margin-left:174.1922pt;&#10;margin-top:9.950788pt;&#10;width:14.592437pt;&#10;height:15.299056pt;&#10;z-index:828;&#10;mso-position-horizontal:absolute;&#10;mso-position-horizontal-relative:char;&#10;mso-position-vertical:absolute;&#10;mso-position-vertical-relative:line;&#10;mso-wrap-distance-left:6.7498426pt;&#10;mso-wrap-distance-right:6.7498426pt;">
                <v:stroke color="#000000"/>
                <v:imagedata r:id="rId51"/>
                <o:lock selection="t"/>
              </v:shape>
            </w:pict>
          </mc:Fallback>
        </mc:AlternateContent>
      </w:r>
      <w:r>
        <mc:AlternateContent>
          <mc:Choice Requires="wps">
            <w:drawing>
              <wp:anchor distT="0" distB="0" distL="85723" distR="85723" simplePos="0" relativeHeight="829" behindDoc="0" locked="0" layoutInCell="1" hidden="0" allowOverlap="1">
                <wp:simplePos x="0" y="0"/>
                <wp:positionH relativeFrom="character">
                  <wp:posOffset>2814822</wp:posOffset>
                </wp:positionH>
                <wp:positionV relativeFrom="line">
                  <wp:posOffset>123964</wp:posOffset>
                </wp:positionV>
                <wp:extent cx="149874" cy="88424"/>
                <wp:effectExtent l="0" t="0" r="0" b="0"/>
                <wp:wrapNone/>
                <wp:docPr id="76" name="对象 76"/>
                <wp:cNvGraphicFramePr>
                  <a:graphicFrameLocks noChangeAspect="0" noSelect="1"/>
                </wp:cNvGraphicFramePr>
                <a:graphic>
                  <a:graphicData uri="http://schemas.microsoft.com/office/word/2010/wordprocessingInk">
                    <w14:contentPart bwMode="auto" r:id="rId52">
                      <w14:nvContentPartPr>
                        <w14:cNvContentPartPr/>
                      </w14:nvContentPartPr>
                      <w14:xfrm>
                        <a:off x="0" y="0"/>
                        <a:ext cx="149874" cy="88424"/>
                      </w14:xfrm>
                    </w14:contentPart>
                  </a:graphicData>
                </a:graphic>
              </wp:anchor>
            </w:drawing>
          </mc:Choice>
          <mc:Fallback>
            <w:pict>
              <v:shape type="#_x0000_t75" id="对象 77" o:spid="_x0000_s77" fillcolor="#FFFFFF" stroked="t" strokeweight="1.0pt" style="position:absolute;&#10;margin-left:221.63953pt;&#10;margin-top:9.760945pt;&#10;width:11.8011055pt;&#10;height:6.9625196pt;&#10;z-index:829;&#10;mso-position-horizontal:absolute;&#10;mso-position-horizontal-relative:char;&#10;mso-position-vertical:absolute;&#10;mso-position-vertical-relative:line;&#10;mso-wrap-distance-left:6.7498426pt;&#10;mso-wrap-distance-right:6.7498426pt;">
                <v:stroke color="#000000"/>
                <v:imagedata r:id="rId53"/>
                <o:lock selection="t"/>
              </v:shape>
            </w:pict>
          </mc:Fallback>
        </mc:AlternateContent>
      </w:r>
      <w:r>
        <mc:AlternateContent>
          <mc:Choice Requires="wps">
            <w:drawing>
              <wp:anchor distT="0" distB="0" distL="85723" distR="85723" simplePos="0" relativeHeight="830" behindDoc="0" locked="0" layoutInCell="1" hidden="0" allowOverlap="1">
                <wp:simplePos x="0" y="0"/>
                <wp:positionH relativeFrom="character">
                  <wp:posOffset>1756172</wp:posOffset>
                </wp:positionH>
                <wp:positionV relativeFrom="line">
                  <wp:posOffset>114767</wp:posOffset>
                </wp:positionV>
                <wp:extent cx="154102" cy="164346"/>
                <wp:effectExtent l="0" t="0" r="0" b="0"/>
                <wp:wrapNone/>
                <wp:docPr id="79" name="对象 79"/>
                <wp:cNvGraphicFramePr>
                  <a:graphicFrameLocks noChangeAspect="0" noSelect="1"/>
                </wp:cNvGraphicFramePr>
                <a:graphic>
                  <a:graphicData uri="http://schemas.microsoft.com/office/word/2010/wordprocessingInk">
                    <w14:contentPart bwMode="auto" r:id="rId54">
                      <w14:nvContentPartPr>
                        <w14:cNvContentPartPr/>
                      </w14:nvContentPartPr>
                      <w14:xfrm>
                        <a:off x="0" y="0"/>
                        <a:ext cx="154102" cy="164346"/>
                      </w14:xfrm>
                    </w14:contentPart>
                  </a:graphicData>
                </a:graphic>
              </wp:anchor>
            </w:drawing>
          </mc:Choice>
          <mc:Fallback>
            <w:pict>
              <v:shape type="#_x0000_t75" id="对象 80" o:spid="_x0000_s80" fillcolor="#FFFFFF" stroked="t" strokeweight="1.0pt" style="position:absolute;&#10;margin-left:138.28127pt;&#10;margin-top:9.036772pt;&#10;width:12.13402pt;&#10;height:12.94063pt;&#10;z-index:830;&#10;mso-position-horizontal:absolute;&#10;mso-position-horizontal-relative:char;&#10;mso-position-vertical:absolute;&#10;mso-position-vertical-relative:line;&#10;mso-wrap-distance-left:6.7498426pt;&#10;mso-wrap-distance-right:6.7498426pt;">
                <v:stroke color="#000000"/>
                <v:imagedata r:id="rId55"/>
                <o:lock selection="t"/>
              </v:shape>
            </w:pict>
          </mc:Fallback>
        </mc:AlternateContent>
      </w:r>
      <w:r>
        <mc:AlternateContent>
          <mc:Choice Requires="wps">
            <w:drawing>
              <wp:anchor distT="0" distB="0" distL="85723" distR="85723" simplePos="0" relativeHeight="831" behindDoc="0" locked="0" layoutInCell="1" hidden="0" allowOverlap="1">
                <wp:simplePos x="0" y="0"/>
                <wp:positionH relativeFrom="character">
                  <wp:posOffset>2204692</wp:posOffset>
                </wp:positionH>
                <wp:positionV relativeFrom="line">
                  <wp:posOffset>113033</wp:posOffset>
                </wp:positionV>
                <wp:extent cx="27499" cy="259691"/>
                <wp:effectExtent l="0" t="0" r="0" b="0"/>
                <wp:wrapNone/>
                <wp:docPr id="82" name="对象 82"/>
                <wp:cNvGraphicFramePr>
                  <a:graphicFrameLocks noChangeAspect="0" noSelect="1"/>
                </wp:cNvGraphicFramePr>
                <a:graphic>
                  <a:graphicData uri="http://schemas.microsoft.com/office/word/2010/wordprocessingInk">
                    <w14:contentPart bwMode="auto" r:id="rId56">
                      <w14:nvContentPartPr>
                        <w14:cNvContentPartPr/>
                      </w14:nvContentPartPr>
                      <w14:xfrm>
                        <a:off x="0" y="0"/>
                        <a:ext cx="27499" cy="259691"/>
                      </w14:xfrm>
                    </w14:contentPart>
                  </a:graphicData>
                </a:graphic>
              </wp:anchor>
            </w:drawing>
          </mc:Choice>
          <mc:Fallback>
            <w:pict>
              <v:shape type="#_x0000_t75" id="对象 83" o:spid="_x0000_s83" fillcolor="#FFFFFF" stroked="t" strokeweight="1.0pt" style="position:absolute;&#10;margin-left:173.5978pt;&#10;margin-top:8.900236pt;&#10;width:2.1653495pt;&#10;height:20.44811pt;&#10;z-index:831;&#10;mso-position-horizontal:absolute;&#10;mso-position-horizontal-relative:char;&#10;mso-position-vertical:absolute;&#10;mso-position-vertical-relative:line;&#10;mso-wrap-distance-left:6.7498426pt;&#10;mso-wrap-distance-right:6.7498426pt;">
                <v:stroke color="#000000"/>
                <v:imagedata r:id="rId57"/>
                <o:lock selection="t"/>
              </v:shape>
            </w:pict>
          </mc:Fallback>
        </mc:AlternateContent>
      </w:r>
      <w:r>
        <mc:AlternateContent>
          <mc:Choice Requires="wps">
            <w:drawing>
              <wp:anchor distT="0" distB="0" distL="85723" distR="85723" simplePos="0" relativeHeight="832" behindDoc="0" locked="0" layoutInCell="1" hidden="0" allowOverlap="1">
                <wp:simplePos x="0" y="0"/>
                <wp:positionH relativeFrom="character">
                  <wp:posOffset>3192734</wp:posOffset>
                </wp:positionH>
                <wp:positionV relativeFrom="line">
                  <wp:posOffset>109463</wp:posOffset>
                </wp:positionV>
                <wp:extent cx="119287" cy="55685"/>
                <wp:effectExtent l="0" t="0" r="0" b="0"/>
                <wp:wrapNone/>
                <wp:docPr id="85" name="对象 85"/>
                <wp:cNvGraphicFramePr>
                  <a:graphicFrameLocks noChangeAspect="0" noSelect="1"/>
                </wp:cNvGraphicFramePr>
                <a:graphic>
                  <a:graphicData uri="http://schemas.microsoft.com/office/word/2010/wordprocessingInk">
                    <w14:contentPart bwMode="auto" r:id="rId58">
                      <w14:nvContentPartPr>
                        <w14:cNvContentPartPr/>
                      </w14:nvContentPartPr>
                      <w14:xfrm>
                        <a:off x="0" y="0"/>
                        <a:ext cx="119287" cy="55685"/>
                      </w14:xfrm>
                    </w14:contentPart>
                  </a:graphicData>
                </a:graphic>
              </wp:anchor>
            </w:drawing>
          </mc:Choice>
          <mc:Fallback>
            <w:pict>
              <v:shape type="#_x0000_t75" id="对象 86" o:spid="_x0000_s86" fillcolor="#FFFFFF" stroked="t" strokeweight="1.0pt" style="position:absolute;&#10;margin-left:251.3964pt;&#10;margin-top:8.619134pt;&#10;width:9.392687pt;&#10;height:4.3846455pt;&#10;z-index:832;&#10;mso-position-horizontal:absolute;&#10;mso-position-horizontal-relative:char;&#10;mso-position-vertical:absolute;&#10;mso-position-vertical-relative:line;&#10;mso-wrap-distance-left:6.7498426pt;&#10;mso-wrap-distance-right:6.7498426pt;">
                <v:stroke color="#000000"/>
                <v:imagedata r:id="rId59"/>
                <o:lock selection="t"/>
              </v:shape>
            </w:pict>
          </mc:Fallback>
        </mc:AlternateContent>
      </w:r>
      <w:r>
        <mc:AlternateContent>
          <mc:Choice Requires="wps">
            <w:drawing>
              <wp:anchor distT="0" distB="0" distL="85723" distR="85723" simplePos="0" relativeHeight="833" behindDoc="0" locked="0" layoutInCell="1" hidden="0" allowOverlap="1">
                <wp:simplePos x="0" y="0"/>
                <wp:positionH relativeFrom="character">
                  <wp:posOffset>3100592</wp:posOffset>
                </wp:positionH>
                <wp:positionV relativeFrom="line">
                  <wp:posOffset>108923</wp:posOffset>
                </wp:positionV>
                <wp:extent cx="92940" cy="252360"/>
                <wp:effectExtent l="0" t="0" r="0" b="0"/>
                <wp:wrapNone/>
                <wp:docPr id="88" name="对象 88"/>
                <wp:cNvGraphicFramePr>
                  <a:graphicFrameLocks noChangeAspect="0" noSelect="1"/>
                </wp:cNvGraphicFramePr>
                <a:graphic>
                  <a:graphicData uri="http://schemas.microsoft.com/office/word/2010/wordprocessingInk">
                    <w14:contentPart bwMode="auto" r:id="rId60">
                      <w14:nvContentPartPr>
                        <w14:cNvContentPartPr/>
                      </w14:nvContentPartPr>
                      <w14:xfrm>
                        <a:off x="0" y="0"/>
                        <a:ext cx="92940" cy="252360"/>
                      </w14:xfrm>
                    </w14:contentPart>
                  </a:graphicData>
                </a:graphic>
              </wp:anchor>
            </w:drawing>
          </mc:Choice>
          <mc:Fallback>
            <w:pict>
              <v:shape type="#_x0000_t75" id="对象 89" o:spid="_x0000_s89" fillcolor="#FFFFFF" stroked="t" strokeweight="1.0pt" style="position:absolute;&#10;margin-left:244.1411pt;&#10;margin-top:8.576614pt;&#10;width:7.3181105pt;&#10;height:19.870867pt;&#10;z-index:833;&#10;mso-position-horizontal:absolute;&#10;mso-position-horizontal-relative:char;&#10;mso-position-vertical:absolute;&#10;mso-position-vertical-relative:line;&#10;mso-wrap-distance-left:6.7498426pt;&#10;mso-wrap-distance-right:6.7498426pt;">
                <v:stroke color="#000000"/>
                <v:imagedata r:id="rId61"/>
                <o:lock selection="t"/>
              </v:shape>
            </w:pict>
          </mc:Fallback>
        </mc:AlternateContent>
      </w:r>
      <w:r>
        <mc:AlternateContent>
          <mc:Choice Requires="wps">
            <w:drawing>
              <wp:anchor distT="0" distB="0" distL="85723" distR="85723" simplePos="0" relativeHeight="834" behindDoc="0" locked="0" layoutInCell="1" hidden="0" allowOverlap="1">
                <wp:simplePos x="0" y="0"/>
                <wp:positionH relativeFrom="character">
                  <wp:posOffset>1925492</wp:posOffset>
                </wp:positionH>
                <wp:positionV relativeFrom="line">
                  <wp:posOffset>104355</wp:posOffset>
                </wp:positionV>
                <wp:extent cx="104435" cy="291571"/>
                <wp:effectExtent l="0" t="0" r="0" b="0"/>
                <wp:wrapNone/>
                <wp:docPr id="91" name="对象 91"/>
                <wp:cNvGraphicFramePr>
                  <a:graphicFrameLocks noChangeAspect="0" noSelect="1"/>
                </wp:cNvGraphicFramePr>
                <a:graphic>
                  <a:graphicData uri="http://schemas.microsoft.com/office/word/2010/wordprocessingInk">
                    <w14:contentPart bwMode="auto" r:id="rId62">
                      <w14:nvContentPartPr>
                        <w14:cNvContentPartPr/>
                      </w14:nvContentPartPr>
                      <w14:xfrm>
                        <a:off x="0" y="0"/>
                        <a:ext cx="104435" cy="291571"/>
                      </w14:xfrm>
                    </w14:contentPart>
                  </a:graphicData>
                </a:graphic>
              </wp:anchor>
            </w:drawing>
          </mc:Choice>
          <mc:Fallback>
            <w:pict>
              <v:shape type="#_x0000_t75" id="对象 92" o:spid="_x0000_s92" fillcolor="#FFFFFF" stroked="t" strokeweight="1.0pt" style="position:absolute;&#10;margin-left:151.61354pt;&#10;margin-top:8.216929pt;&#10;width:8.223233pt;&#10;height:22.958347pt;&#10;z-index:834;&#10;mso-position-horizontal:absolute;&#10;mso-position-horizontal-relative:char;&#10;mso-position-vertical:absolute;&#10;mso-position-vertical-relative:line;&#10;mso-wrap-distance-left:6.7498426pt;&#10;mso-wrap-distance-right:6.7498426pt;">
                <v:stroke color="#000000"/>
                <v:imagedata r:id="rId63"/>
                <o:lock selection="t"/>
              </v:shape>
            </w:pict>
          </mc:Fallback>
        </mc:AlternateContent>
      </w:r>
      <w:r>
        <mc:AlternateContent>
          <mc:Choice Requires="wps">
            <w:drawing>
              <wp:anchor distT="0" distB="0" distL="85723" distR="85723" simplePos="0" relativeHeight="835" behindDoc="0" locked="0" layoutInCell="1" hidden="0" allowOverlap="1">
                <wp:simplePos x="0" y="0"/>
                <wp:positionH relativeFrom="character">
                  <wp:posOffset>3247679</wp:posOffset>
                </wp:positionH>
                <wp:positionV relativeFrom="line">
                  <wp:posOffset>102249</wp:posOffset>
                </wp:positionV>
                <wp:extent cx="25028" cy="82154"/>
                <wp:effectExtent l="0" t="0" r="0" b="0"/>
                <wp:wrapNone/>
                <wp:docPr id="94" name="对象 94"/>
                <wp:cNvGraphicFramePr>
                  <a:graphicFrameLocks noChangeAspect="0" noSelect="1"/>
                </wp:cNvGraphicFramePr>
                <a:graphic>
                  <a:graphicData uri="http://schemas.microsoft.com/office/word/2010/wordprocessingInk">
                    <w14:contentPart bwMode="auto" r:id="rId64">
                      <w14:nvContentPartPr>
                        <w14:cNvContentPartPr/>
                      </w14:nvContentPartPr>
                      <w14:xfrm>
                        <a:off x="0" y="0"/>
                        <a:ext cx="25028" cy="82154"/>
                      </w14:xfrm>
                    </w14:contentPart>
                  </a:graphicData>
                </a:graphic>
              </wp:anchor>
            </w:drawing>
          </mc:Choice>
          <mc:Fallback>
            <w:pict>
              <v:shape type="#_x0000_t75" id="对象 95" o:spid="_x0000_s95" fillcolor="#FFFFFF" stroked="t" strokeweight="1.0pt" style="position:absolute;&#10;margin-left:255.72276pt;&#10;margin-top:8.051103pt;&#10;width:1.9707112pt;&#10;height:6.4688196pt;&#10;z-index:835;&#10;mso-position-horizontal:absolute;&#10;mso-position-horizontal-relative:char;&#10;mso-position-vertical:absolute;&#10;mso-position-vertical-relative:line;&#10;mso-wrap-distance-left:6.7498426pt;&#10;mso-wrap-distance-right:6.7498426pt;">
                <v:stroke color="#000000"/>
                <v:imagedata r:id="rId65"/>
                <o:lock selection="t"/>
              </v:shape>
            </w:pict>
          </mc:Fallback>
        </mc:AlternateContent>
      </w:r>
      <w:r>
        <mc:AlternateContent>
          <mc:Choice Requires="wps">
            <w:drawing>
              <wp:anchor distT="0" distB="0" distL="85723" distR="85723" simplePos="0" relativeHeight="836" behindDoc="0" locked="0" layoutInCell="1" hidden="0" allowOverlap="1">
                <wp:simplePos x="0" y="0"/>
                <wp:positionH relativeFrom="character">
                  <wp:posOffset>3205716</wp:posOffset>
                </wp:positionH>
                <wp:positionV relativeFrom="line">
                  <wp:posOffset>98912</wp:posOffset>
                </wp:positionV>
                <wp:extent cx="28642" cy="119639"/>
                <wp:effectExtent l="0" t="0" r="0" b="0"/>
                <wp:wrapNone/>
                <wp:docPr id="97" name="对象 97"/>
                <wp:cNvGraphicFramePr>
                  <a:graphicFrameLocks noChangeAspect="0" noSelect="1"/>
                </wp:cNvGraphicFramePr>
                <a:graphic>
                  <a:graphicData uri="http://schemas.microsoft.com/office/word/2010/wordprocessingInk">
                    <w14:contentPart bwMode="auto" r:id="rId66">
                      <w14:nvContentPartPr>
                        <w14:cNvContentPartPr/>
                      </w14:nvContentPartPr>
                      <w14:xfrm>
                        <a:off x="0" y="0"/>
                        <a:ext cx="28642" cy="119639"/>
                      </w14:xfrm>
                    </w14:contentPart>
                  </a:graphicData>
                </a:graphic>
              </wp:anchor>
            </w:drawing>
          </mc:Choice>
          <mc:Fallback>
            <w:pict>
              <v:shape type="#_x0000_t75" id="对象 98" o:spid="_x0000_s98" fillcolor="#FFFFFF" stroked="t" strokeweight="1.0pt" style="position:absolute;&#10;margin-left:252.41858pt;&#10;margin-top:7.7883463pt;&#10;width:2.2552757pt;&#10;height:9.420393pt;&#10;z-index:836;&#10;mso-position-horizontal:absolute;&#10;mso-position-horizontal-relative:char;&#10;mso-position-vertical:absolute;&#10;mso-position-vertical-relative:line;&#10;mso-wrap-distance-left:6.7498426pt;&#10;mso-wrap-distance-right:6.7498426pt;">
                <v:stroke color="#000000"/>
                <v:imagedata r:id="rId67"/>
                <o:lock selection="t"/>
              </v:shape>
            </w:pict>
          </mc:Fallback>
        </mc:AlternateContent>
      </w:r>
      <w:r>
        <mc:AlternateContent>
          <mc:Choice Requires="wps">
            <w:drawing>
              <wp:anchor distT="0" distB="0" distL="85723" distR="85723" simplePos="0" relativeHeight="837" behindDoc="0" locked="0" layoutInCell="1" hidden="0" allowOverlap="1">
                <wp:simplePos x="0" y="0"/>
                <wp:positionH relativeFrom="character">
                  <wp:posOffset>2010336</wp:posOffset>
                </wp:positionH>
                <wp:positionV relativeFrom="line">
                  <wp:posOffset>95574</wp:posOffset>
                </wp:positionV>
                <wp:extent cx="113431" cy="136760"/>
                <wp:effectExtent l="0" t="0" r="0" b="0"/>
                <wp:wrapNone/>
                <wp:docPr id="100" name="对象 100"/>
                <wp:cNvGraphicFramePr>
                  <a:graphicFrameLocks noChangeAspect="0" noSelect="1"/>
                </wp:cNvGraphicFramePr>
                <a:graphic>
                  <a:graphicData uri="http://schemas.microsoft.com/office/word/2010/wordprocessingInk">
                    <w14:contentPart bwMode="auto" r:id="rId68">
                      <w14:nvContentPartPr>
                        <w14:cNvContentPartPr/>
                      </w14:nvContentPartPr>
                      <w14:xfrm>
                        <a:off x="0" y="0"/>
                        <a:ext cx="113431" cy="136760"/>
                      </w14:xfrm>
                    </w14:contentPart>
                  </a:graphicData>
                </a:graphic>
              </wp:anchor>
            </w:drawing>
          </mc:Choice>
          <mc:Fallback>
            <w:pict>
              <v:shape type="#_x0000_t75" id="对象 101" o:spid="_x0000_s101" fillcolor="#FFFFFF" stroked="t" strokeweight="1.0pt" style="position:absolute;&#10;margin-left:158.29417pt;&#10;margin-top:7.5255117pt;&#10;width:8.931577pt;&#10;height:10.768503pt;&#10;z-index:837;&#10;mso-position-horizontal:absolute;&#10;mso-position-horizontal-relative:char;&#10;mso-position-vertical:absolute;&#10;mso-position-vertical-relative:line;&#10;mso-wrap-distance-left:6.7498426pt;&#10;mso-wrap-distance-right:6.7498426pt;">
                <v:stroke color="#000000"/>
                <v:imagedata r:id="rId69"/>
                <o:lock selection="t"/>
              </v:shape>
            </w:pict>
          </mc:Fallback>
        </mc:AlternateContent>
      </w:r>
      <w:r>
        <mc:AlternateContent>
          <mc:Choice Requires="wps">
            <w:drawing>
              <wp:anchor distT="0" distB="0" distL="85723" distR="85723" simplePos="0" relativeHeight="838" behindDoc="0" locked="0" layoutInCell="1" hidden="0" allowOverlap="1">
                <wp:simplePos x="0" y="0"/>
                <wp:positionH relativeFrom="character">
                  <wp:posOffset>2951365</wp:posOffset>
                </wp:positionH>
                <wp:positionV relativeFrom="line">
                  <wp:posOffset>92750</wp:posOffset>
                </wp:positionV>
                <wp:extent cx="97407" cy="241824"/>
                <wp:effectExtent l="0" t="0" r="0" b="0"/>
                <wp:wrapNone/>
                <wp:docPr id="103" name="对象 103"/>
                <wp:cNvGraphicFramePr>
                  <a:graphicFrameLocks noChangeAspect="0" noSelect="1"/>
                </wp:cNvGraphicFramePr>
                <a:graphic>
                  <a:graphicData uri="http://schemas.microsoft.com/office/word/2010/wordprocessingInk">
                    <w14:contentPart bwMode="auto" r:id="rId70">
                      <w14:nvContentPartPr>
                        <w14:cNvContentPartPr/>
                      </w14:nvContentPartPr>
                      <w14:xfrm>
                        <a:off x="0" y="0"/>
                        <a:ext cx="97407" cy="241824"/>
                      </w14:xfrm>
                    </w14:contentPart>
                  </a:graphicData>
                </a:graphic>
              </wp:anchor>
            </w:drawing>
          </mc:Choice>
          <mc:Fallback>
            <w:pict>
              <v:shape type="#_x0000_t75" id="对象 104" o:spid="_x0000_s104" fillcolor="#FFFFFF" stroked="t" strokeweight="1.0pt" style="position:absolute;&#10;margin-left:232.39095pt;&#10;margin-top:7.3031497pt;&#10;width:7.669851pt;&#10;height:19.04126pt;&#10;z-index:838;&#10;mso-position-horizontal:absolute;&#10;mso-position-horizontal-relative:char;&#10;mso-position-vertical:absolute;&#10;mso-position-vertical-relative:line;&#10;mso-wrap-distance-left:6.7498426pt;&#10;mso-wrap-distance-right:6.7498426pt;">
                <v:stroke color="#000000"/>
                <v:imagedata r:id="rId71"/>
                <o:lock selection="t"/>
              </v:shape>
            </w:pict>
          </mc:Fallback>
        </mc:AlternateContent>
      </w:r>
      <w:r>
        <mc:AlternateContent>
          <mc:Choice Requires="wps">
            <w:drawing>
              <wp:anchor distT="0" distB="0" distL="85723" distR="85723" simplePos="0" relativeHeight="839" behindDoc="0" locked="0" layoutInCell="1" hidden="0" allowOverlap="1">
                <wp:simplePos x="0" y="0"/>
                <wp:positionH relativeFrom="character">
                  <wp:posOffset>3038802</wp:posOffset>
                </wp:positionH>
                <wp:positionV relativeFrom="line">
                  <wp:posOffset>92062</wp:posOffset>
                </wp:positionV>
                <wp:extent cx="198624" cy="216548"/>
                <wp:effectExtent l="0" t="0" r="0" b="0"/>
                <wp:wrapNone/>
                <wp:docPr id="106" name="对象 106"/>
                <wp:cNvGraphicFramePr>
                  <a:graphicFrameLocks noChangeAspect="0" noSelect="1"/>
                </wp:cNvGraphicFramePr>
                <a:graphic>
                  <a:graphicData uri="http://schemas.microsoft.com/office/word/2010/wordprocessingInk">
                    <w14:contentPart bwMode="auto" r:id="rId72">
                      <w14:nvContentPartPr>
                        <w14:cNvContentPartPr/>
                      </w14:nvContentPartPr>
                      <w14:xfrm>
                        <a:off x="0" y="0"/>
                        <a:ext cx="198624" cy="216548"/>
                      </w14:xfrm>
                    </w14:contentPart>
                  </a:graphicData>
                </a:graphic>
              </wp:anchor>
            </w:drawing>
          </mc:Choice>
          <mc:Fallback>
            <w:pict>
              <v:shape type="#_x0000_t75" id="对象 107" o:spid="_x0000_s107" fillcolor="#FFFFFF" stroked="t" strokeweight="1.0pt" style="position:absolute;&#10;margin-left:239.27574pt;&#10;margin-top:7.248976pt;&#10;width:15.639692pt;&#10;height:17.051023pt;&#10;z-index:839;&#10;mso-position-horizontal:absolute;&#10;mso-position-horizontal-relative:char;&#10;mso-position-vertical:absolute;&#10;mso-position-vertical-relative:line;&#10;mso-wrap-distance-left:6.7498426pt;&#10;mso-wrap-distance-right:6.7498426pt;">
                <v:stroke color="#000000"/>
                <v:imagedata r:id="rId73"/>
                <o:lock selection="t"/>
              </v:shape>
            </w:pict>
          </mc:Fallback>
        </mc:AlternateContent>
      </w:r>
      <w:r>
        <mc:AlternateContent>
          <mc:Choice Requires="wps">
            <w:drawing>
              <wp:anchor distT="0" distB="0" distL="85723" distR="85723" simplePos="0" relativeHeight="840" behindDoc="0" locked="0" layoutInCell="1" hidden="0" allowOverlap="1">
                <wp:simplePos x="0" y="0"/>
                <wp:positionH relativeFrom="character">
                  <wp:posOffset>2815942</wp:posOffset>
                </wp:positionH>
                <wp:positionV relativeFrom="line">
                  <wp:posOffset>85303</wp:posOffset>
                </wp:positionV>
                <wp:extent cx="154941" cy="294952"/>
                <wp:effectExtent l="0" t="0" r="0" b="0"/>
                <wp:wrapNone/>
                <wp:docPr id="109" name="对象 109"/>
                <wp:cNvGraphicFramePr>
                  <a:graphicFrameLocks noChangeAspect="0" noSelect="1"/>
                </wp:cNvGraphicFramePr>
                <a:graphic>
                  <a:graphicData uri="http://schemas.microsoft.com/office/word/2010/wordprocessingInk">
                    <w14:contentPart bwMode="auto" r:id="rId74">
                      <w14:nvContentPartPr>
                        <w14:cNvContentPartPr/>
                      </w14:nvContentPartPr>
                      <w14:xfrm>
                        <a:off x="0" y="0"/>
                        <a:ext cx="154941" cy="294952"/>
                      </w14:xfrm>
                    </w14:contentPart>
                  </a:graphicData>
                </a:graphic>
              </wp:anchor>
            </w:drawing>
          </mc:Choice>
          <mc:Fallback>
            <w:pict>
              <v:shape type="#_x0000_t75" id="对象 110" o:spid="_x0000_s110" fillcolor="#FFFFFF" stroked="t" strokeweight="1.0pt" style="position:absolute;&#10;margin-left:221.72774pt;&#10;margin-top:6.71685pt;&#10;width:12.200086pt;&#10;height:23.22457pt;&#10;z-index:840;&#10;mso-position-horizontal:absolute;&#10;mso-position-horizontal-relative:char;&#10;mso-position-vertical:absolute;&#10;mso-position-vertical-relative:line;&#10;mso-wrap-distance-left:6.7498426pt;&#10;mso-wrap-distance-right:6.7498426pt;">
                <v:stroke color="#000000"/>
                <v:imagedata r:id="rId75"/>
                <o:lock selection="t"/>
              </v:shape>
            </w:pict>
          </mc:Fallback>
        </mc:AlternateContent>
      </w:r>
      <w:r>
        <mc:AlternateContent>
          <mc:Choice Requires="wps">
            <w:drawing>
              <wp:anchor distT="0" distB="0" distL="85723" distR="85723" simplePos="0" relativeHeight="841" behindDoc="0" locked="0" layoutInCell="1" hidden="0" allowOverlap="1">
                <wp:simplePos x="0" y="0"/>
                <wp:positionH relativeFrom="character">
                  <wp:posOffset>2237939</wp:posOffset>
                </wp:positionH>
                <wp:positionV relativeFrom="line">
                  <wp:posOffset>73526</wp:posOffset>
                </wp:positionV>
                <wp:extent cx="214822" cy="336638"/>
                <wp:effectExtent l="0" t="0" r="0" b="0"/>
                <wp:wrapNone/>
                <wp:docPr id="112" name="对象 112"/>
                <wp:cNvGraphicFramePr>
                  <a:graphicFrameLocks noChangeAspect="0" noSelect="1"/>
                </wp:cNvGraphicFramePr>
                <a:graphic>
                  <a:graphicData uri="http://schemas.microsoft.com/office/word/2010/wordprocessingInk">
                    <w14:contentPart bwMode="auto" r:id="rId76">
                      <w14:nvContentPartPr>
                        <w14:cNvContentPartPr/>
                      </w14:nvContentPartPr>
                      <w14:xfrm>
                        <a:off x="0" y="0"/>
                        <a:ext cx="214822" cy="336638"/>
                      </w14:xfrm>
                    </w14:contentPart>
                  </a:graphicData>
                </a:graphic>
              </wp:anchor>
            </w:drawing>
          </mc:Choice>
          <mc:Fallback>
            <w:pict>
              <v:shape type="#_x0000_t75" id="对象 113" o:spid="_x0000_s113" fillcolor="#FFFFFF" stroked="t" strokeweight="1.0pt" style="position:absolute;&#10;margin-left:176.21567pt;&#10;margin-top:5.7894487pt;&#10;width:16.915117pt;&#10;height:26.506927pt;&#10;z-index:841;&#10;mso-position-horizontal:absolute;&#10;mso-position-horizontal-relative:char;&#10;mso-position-vertical:absolute;&#10;mso-position-vertical-relative:line;&#10;mso-wrap-distance-left:6.7498426pt;&#10;mso-wrap-distance-right:6.7498426pt;">
                <v:stroke color="#000000"/>
                <v:imagedata r:id="rId77"/>
                <o:lock selection="t"/>
              </v:shape>
            </w:pict>
          </mc:Fallback>
        </mc:AlternateContent>
      </w:r>
      <w:r>
        <mc:AlternateContent>
          <mc:Choice Requires="wps">
            <w:drawing>
              <wp:anchor distT="0" distB="0" distL="85723" distR="85723" simplePos="0" relativeHeight="842" behindDoc="0" locked="0" layoutInCell="1" hidden="0" allowOverlap="1">
                <wp:simplePos x="0" y="0"/>
                <wp:positionH relativeFrom="character">
                  <wp:posOffset>2427166</wp:posOffset>
                </wp:positionH>
                <wp:positionV relativeFrom="line">
                  <wp:posOffset>70413</wp:posOffset>
                </wp:positionV>
                <wp:extent cx="87381" cy="135138"/>
                <wp:effectExtent l="0" t="0" r="0" b="0"/>
                <wp:wrapNone/>
                <wp:docPr id="115" name="对象 115"/>
                <wp:cNvGraphicFramePr>
                  <a:graphicFrameLocks noChangeAspect="0" noSelect="1"/>
                </wp:cNvGraphicFramePr>
                <a:graphic>
                  <a:graphicData uri="http://schemas.microsoft.com/office/word/2010/wordprocessingInk">
                    <w14:contentPart bwMode="auto" r:id="rId78">
                      <w14:nvContentPartPr>
                        <w14:cNvContentPartPr/>
                      </w14:nvContentPartPr>
                      <w14:xfrm>
                        <a:off x="0" y="0"/>
                        <a:ext cx="87381" cy="135138"/>
                      </w14:xfrm>
                    </w14:contentPart>
                  </a:graphicData>
                </a:graphic>
              </wp:anchor>
            </w:drawing>
          </mc:Choice>
          <mc:Fallback>
            <w:pict>
              <v:shape type="#_x0000_t75" id="对象 116" o:spid="_x0000_s116" fillcolor="#FFFFFF" stroked="t" strokeweight="1.0pt" style="position:absolute;&#10;margin-left:191.11543pt;&#10;margin-top:5.5443306pt;&#10;width:6.8804035pt;&#10;height:10.640788pt;&#10;z-index:842;&#10;mso-position-horizontal:absolute;&#10;mso-position-horizontal-relative:char;&#10;mso-position-vertical:absolute;&#10;mso-position-vertical-relative:line;&#10;mso-wrap-distance-left:6.7498426pt;&#10;mso-wrap-distance-right:6.7498426pt;">
                <v:stroke color="#000000"/>
                <v:imagedata r:id="rId79"/>
                <o:lock selection="t"/>
              </v:shape>
            </w:pict>
          </mc:Fallback>
        </mc:AlternateContent>
      </w:r>
      <w:r>
        <mc:AlternateContent>
          <mc:Choice Requires="wps">
            <w:drawing>
              <wp:anchor distT="0" distB="0" distL="85723" distR="85723" simplePos="0" relativeHeight="843" behindDoc="0" locked="0" layoutInCell="1" hidden="0" allowOverlap="1">
                <wp:simplePos x="0" y="0"/>
                <wp:positionH relativeFrom="character">
                  <wp:posOffset>1786207</wp:posOffset>
                </wp:positionH>
                <wp:positionV relativeFrom="line">
                  <wp:posOffset>56037</wp:posOffset>
                </wp:positionV>
                <wp:extent cx="24009" cy="109783"/>
                <wp:effectExtent l="0" t="0" r="0" b="0"/>
                <wp:wrapNone/>
                <wp:docPr id="118" name="对象 118"/>
                <wp:cNvGraphicFramePr>
                  <a:graphicFrameLocks noChangeAspect="0" noSelect="1"/>
                </wp:cNvGraphicFramePr>
                <a:graphic>
                  <a:graphicData uri="http://schemas.microsoft.com/office/word/2010/wordprocessingInk">
                    <w14:contentPart bwMode="auto" r:id="rId80">
                      <w14:nvContentPartPr>
                        <w14:cNvContentPartPr/>
                      </w14:nvContentPartPr>
                      <w14:xfrm>
                        <a:off x="0" y="0"/>
                        <a:ext cx="24009" cy="109783"/>
                      </w14:xfrm>
                    </w14:contentPart>
                  </a:graphicData>
                </a:graphic>
              </wp:anchor>
            </w:drawing>
          </mc:Choice>
          <mc:Fallback>
            <w:pict>
              <v:shape type="#_x0000_t75" id="对象 119" o:spid="_x0000_s119" fillcolor="#FFFFFF" stroked="t" strokeweight="1.0pt" style="position:absolute;&#10;margin-left:140.64622pt;&#10;margin-top:4.412362pt;&#10;width:1.8904779pt;&#10;height:8.64433pt;&#10;z-index:843;&#10;mso-position-horizontal:absolute;&#10;mso-position-horizontal-relative:char;&#10;mso-position-vertical:absolute;&#10;mso-position-vertical-relative:line;&#10;mso-wrap-distance-left:6.7498426pt;&#10;mso-wrap-distance-right:6.7498426pt;">
                <v:stroke color="#000000"/>
                <v:imagedata r:id="rId81"/>
                <o:lock selection="t"/>
              </v:shape>
            </w:pict>
          </mc:Fallback>
        </mc:AlternateContent>
      </w:r>
      <w:r>
        <mc:AlternateContent>
          <mc:Choice Requires="wps">
            <w:drawing>
              <wp:anchor distT="0" distB="0" distL="85723" distR="85723" simplePos="0" relativeHeight="844" behindDoc="0" locked="0" layoutInCell="1" hidden="0" allowOverlap="1">
                <wp:simplePos x="0" y="0"/>
                <wp:positionH relativeFrom="character">
                  <wp:posOffset>1767369</wp:posOffset>
                </wp:positionH>
                <wp:positionV relativeFrom="line">
                  <wp:posOffset>56037</wp:posOffset>
                </wp:positionV>
                <wp:extent cx="103699" cy="149515"/>
                <wp:effectExtent l="0" t="0" r="0" b="0"/>
                <wp:wrapNone/>
                <wp:docPr id="121" name="对象 121"/>
                <wp:cNvGraphicFramePr>
                  <a:graphicFrameLocks noChangeAspect="0" noSelect="1"/>
                </wp:cNvGraphicFramePr>
                <a:graphic>
                  <a:graphicData uri="http://schemas.microsoft.com/office/word/2010/wordprocessingInk">
                    <w14:contentPart bwMode="auto" r:id="rId82">
                      <w14:nvContentPartPr>
                        <w14:cNvContentPartPr/>
                      </w14:nvContentPartPr>
                      <w14:xfrm>
                        <a:off x="0" y="0"/>
                        <a:ext cx="103699" cy="149515"/>
                      </w14:xfrm>
                    </w14:contentPart>
                  </a:graphicData>
                </a:graphic>
              </wp:anchor>
            </w:drawing>
          </mc:Choice>
          <mc:Fallback>
            <w:pict>
              <v:shape type="#_x0000_t75" id="对象 122" o:spid="_x0000_s122" fillcolor="#FFFFFF" stroked="t" strokeweight="1.0pt" style="position:absolute;&#10;margin-left:139.16292pt;&#10;margin-top:4.412362pt;&#10;width:8.165281pt;&#10;height:11.772835pt;&#10;z-index:844;&#10;mso-position-horizontal:absolute;&#10;mso-position-horizontal-relative:char;&#10;mso-position-vertical:absolute;&#10;mso-position-vertical-relative:line;&#10;mso-wrap-distance-left:6.7498426pt;&#10;mso-wrap-distance-right:6.7498426pt;">
                <v:stroke color="#000000"/>
                <v:imagedata r:id="rId83"/>
                <o:lock selection="t"/>
              </v:shape>
            </w:pict>
          </mc:Fallback>
        </mc:AlternateContent>
      </w:r>
      <w:r>
        <mc:AlternateContent>
          <mc:Choice Requires="wps">
            <w:drawing>
              <wp:anchor distT="0" distB="0" distL="85723" distR="85723" simplePos="0" relativeHeight="845" behindDoc="0" locked="0" layoutInCell="1" hidden="0" allowOverlap="1">
                <wp:simplePos x="0" y="0"/>
                <wp:positionH relativeFrom="character">
                  <wp:posOffset>2524555</wp:posOffset>
                </wp:positionH>
                <wp:positionV relativeFrom="line">
                  <wp:posOffset>55737</wp:posOffset>
                </wp:positionV>
                <wp:extent cx="157056" cy="186038"/>
                <wp:effectExtent l="0" t="0" r="0" b="0"/>
                <wp:wrapNone/>
                <wp:docPr id="124" name="对象 124"/>
                <wp:cNvGraphicFramePr>
                  <a:graphicFrameLocks noChangeAspect="0" noSelect="1"/>
                </wp:cNvGraphicFramePr>
                <a:graphic>
                  <a:graphicData uri="http://schemas.microsoft.com/office/word/2010/wordprocessingInk">
                    <w14:contentPart bwMode="auto" r:id="rId84">
                      <w14:nvContentPartPr>
                        <w14:cNvContentPartPr/>
                      </w14:nvContentPartPr>
                      <w14:xfrm>
                        <a:off x="0" y="0"/>
                        <a:ext cx="157056" cy="186038"/>
                      </w14:xfrm>
                    </w14:contentPart>
                  </a:graphicData>
                </a:graphic>
              </wp:anchor>
            </w:drawing>
          </mc:Choice>
          <mc:Fallback>
            <w:pict>
              <v:shape type="#_x0000_t75" id="对象 125" o:spid="_x0000_s125" fillcolor="#FFFFFF" stroked="t" strokeweight="1.0pt" style="position:absolute;&#10;margin-left:198.78387pt;&#10;margin-top:4.38874pt;&#10;width:12.366618pt;&#10;height:14.6486635pt;&#10;z-index:845;&#10;mso-position-horizontal:absolute;&#10;mso-position-horizontal-relative:char;&#10;mso-position-vertical:absolute;&#10;mso-position-vertical-relative:line;&#10;mso-wrap-distance-left:6.7498426pt;&#10;mso-wrap-distance-right:6.7498426pt;">
                <v:stroke color="#000000"/>
                <v:imagedata r:id="rId85"/>
                <o:lock selection="t"/>
              </v:shape>
            </w:pict>
          </mc:Fallback>
        </mc:AlternateContent>
      </w:r>
      <w:r>
        <mc:AlternateContent>
          <mc:Choice Requires="wps">
            <w:drawing>
              <wp:anchor distT="0" distB="0" distL="85723" distR="85723" simplePos="0" relativeHeight="846" behindDoc="0" locked="0" layoutInCell="1" hidden="0" allowOverlap="1">
                <wp:simplePos x="0" y="0"/>
                <wp:positionH relativeFrom="character">
                  <wp:posOffset>3162611</wp:posOffset>
                </wp:positionH>
                <wp:positionV relativeFrom="line">
                  <wp:posOffset>6643</wp:posOffset>
                </wp:positionV>
                <wp:extent cx="140563" cy="94246"/>
                <wp:effectExtent l="0" t="0" r="0" b="0"/>
                <wp:wrapNone/>
                <wp:docPr id="127" name="对象 127"/>
                <wp:cNvGraphicFramePr>
                  <a:graphicFrameLocks noChangeAspect="0" noSelect="1"/>
                </wp:cNvGraphicFramePr>
                <a:graphic>
                  <a:graphicData uri="http://schemas.microsoft.com/office/word/2010/wordprocessingInk">
                    <w14:contentPart bwMode="auto" r:id="rId86">
                      <w14:nvContentPartPr>
                        <w14:cNvContentPartPr/>
                      </w14:nvContentPartPr>
                      <w14:xfrm>
                        <a:off x="0" y="0"/>
                        <a:ext cx="140563" cy="94246"/>
                      </w14:xfrm>
                    </w14:contentPart>
                  </a:graphicData>
                </a:graphic>
              </wp:anchor>
            </w:drawing>
          </mc:Choice>
          <mc:Fallback>
            <w:pict>
              <v:shape type="#_x0000_t75" id="对象 128" o:spid="_x0000_s128" fillcolor="#FFFFFF" stroked="t" strokeweight="1.0pt" style="position:absolute;&#10;margin-left:249.02449pt;&#10;margin-top:0.5230709pt;&#10;width:11.067962pt;&#10;height:7.4209447pt;&#10;z-index:846;&#10;mso-position-horizontal:absolute;&#10;mso-position-horizontal-relative:char;&#10;mso-position-vertical:absolute;&#10;mso-position-vertical-relative:line;&#10;mso-wrap-distance-left:6.7498426pt;&#10;mso-wrap-distance-right:6.7498426pt;">
                <v:stroke color="#000000"/>
                <v:imagedata r:id="rId87"/>
                <o:lock selection="t"/>
              </v:shape>
            </w:pict>
          </mc:Fallback>
        </mc:AlternateContent>
      </w:r>
    </w:p>
    <w:p>
      <w:pPr>
        <w:rPr>
          <w:rFonts w:hint="eastAsia"/>
        </w:rPr>
      </w:pPr>
      <w:r>
        <w:rPr>
          <w:rFonts w:hint="eastAsia"/>
        </w:rPr>
        <w:t>1. 直方图均衡化的主要目的是________________。</w:t>
      </w:r>
    </w:p>
    <w:p>
      <w:pPr>
        <w:rPr>
          <w:rFonts w:hint="eastAsia"/>
        </w:rPr>
      </w:pPr>
      <w:r>
        <w:rPr>
          <w:rFonts w:hint="eastAsia"/>
        </w:rPr>
        <w:t>2. 离散傅里叶变换后得</w:t>
      </w:r>
      <w:r>
        <mc:AlternateContent>
          <mc:Choice Requires="wps">
            <w:drawing>
              <wp:anchor distT="0" distB="0" distL="85723" distR="85723" simplePos="0" relativeHeight="803" behindDoc="0" locked="0" layoutInCell="1" hidden="0" allowOverlap="1">
                <wp:simplePos x="0" y="0"/>
                <wp:positionH relativeFrom="character">
                  <wp:posOffset>-103035</wp:posOffset>
                </wp:positionH>
                <wp:positionV relativeFrom="line">
                  <wp:posOffset>101720</wp:posOffset>
                </wp:positionV>
                <wp:extent cx="127406" cy="136533"/>
                <wp:effectExtent l="0" t="0" r="0" b="0"/>
                <wp:wrapNone/>
                <wp:docPr id="130" name="对象 130"/>
                <wp:cNvGraphicFramePr>
                  <a:graphicFrameLocks noChangeAspect="0" noSelect="1"/>
                </wp:cNvGraphicFramePr>
                <a:graphic>
                  <a:graphicData uri="http://schemas.microsoft.com/office/word/2010/wordprocessingInk">
                    <w14:contentPart bwMode="auto" r:id="rId88">
                      <w14:nvContentPartPr>
                        <w14:cNvContentPartPr/>
                      </w14:nvContentPartPr>
                      <w14:xfrm>
                        <a:off x="0" y="0"/>
                        <a:ext cx="127406" cy="136533"/>
                      </w14:xfrm>
                    </w14:contentPart>
                  </a:graphicData>
                </a:graphic>
              </wp:anchor>
            </w:drawing>
          </mc:Choice>
          <mc:Fallback>
            <w:pict>
              <v:shape type="#_x0000_t75" id="对象 131" o:spid="_x0000_s131" fillcolor="#FFFFFF" stroked="t" strokeweight="1.0pt" style="position:absolute;&#10;margin-left:-8.112992pt;&#10;margin-top:8.009449pt;&#10;width:10.031968pt;&#10;height:10.75063pt;&#10;z-index:803;&#10;mso-position-horizontal:absolute;&#10;mso-position-horizontal-relative:char;&#10;mso-position-vertical:absolute;&#10;mso-position-vertical-relative:line;&#10;mso-wrap-distance-left:6.7498426pt;&#10;mso-wrap-distance-right:6.7498426pt;">
                <v:stroke color="#000000"/>
                <v:imagedata r:id="rId89"/>
                <o:lock selection="t"/>
              </v:shape>
            </w:pict>
          </mc:Fallback>
        </mc:AlternateContent>
      </w:r>
      <w:r>
        <w:rPr>
          <w:rFonts w:hint="eastAsia"/>
        </w:rPr>
        <w:t>到的频谱图中，低频分量通常集中在图像的</w:t>
      </w:r>
      <w:r>
        <mc:AlternateContent>
          <mc:Choice Requires="wps">
            <w:drawing>
              <wp:anchor distT="0" distB="0" distL="85723" distR="85723" simplePos="0" relativeHeight="791" behindDoc="0" locked="0" layoutInCell="1" hidden="0" allowOverlap="1">
                <wp:simplePos x="0" y="0"/>
                <wp:positionH relativeFrom="character">
                  <wp:posOffset>-374795</wp:posOffset>
                </wp:positionH>
                <wp:positionV relativeFrom="line">
                  <wp:posOffset>298518</wp:posOffset>
                </wp:positionV>
                <wp:extent cx="45698" cy="29053"/>
                <wp:effectExtent l="0" t="0" r="0" b="0"/>
                <wp:wrapNone/>
                <wp:docPr id="133" name="对象 133"/>
                <wp:cNvGraphicFramePr>
                  <a:graphicFrameLocks noChangeAspect="0" noSelect="1"/>
                </wp:cNvGraphicFramePr>
                <a:graphic>
                  <a:graphicData uri="http://schemas.microsoft.com/office/word/2010/wordprocessingInk">
                    <w14:contentPart bwMode="auto" r:id="rId90">
                      <w14:nvContentPartPr>
                        <w14:cNvContentPartPr/>
                      </w14:nvContentPartPr>
                      <w14:xfrm>
                        <a:off x="0" y="0"/>
                        <a:ext cx="45698" cy="29053"/>
                      </w14:xfrm>
                    </w14:contentPart>
                  </a:graphicData>
                </a:graphic>
              </wp:anchor>
            </w:drawing>
          </mc:Choice>
          <mc:Fallback>
            <w:pict>
              <v:shape type="#_x0000_t75" id="对象 134" o:spid="_x0000_s134" fillcolor="#FFFFFF" stroked="t" strokeweight="1.0pt" style="position:absolute;&#10;margin-left:-29.511417pt;&#10;margin-top:23.505354pt;&#10;width:3.598268pt;&#10;height:2.2876391pt;&#10;z-index:791;&#10;mso-position-horizontal:absolute;&#10;mso-position-horizontal-relative:char;&#10;mso-position-vertical:absolute;&#10;mso-position-vertical-relative:line;&#10;mso-wrap-distance-left:6.7498426pt;&#10;mso-wrap-distance-right:6.7498426pt;">
                <v:stroke color="#000000"/>
                <v:imagedata r:id="rId91"/>
                <o:lock selection="t"/>
              </v:shape>
            </w:pict>
          </mc:Fallback>
        </mc:AlternateContent>
      </w:r>
      <w:r>
        <mc:AlternateContent>
          <mc:Choice Requires="wps">
            <w:drawing>
              <wp:anchor distT="0" distB="0" distL="85723" distR="85723" simplePos="0" relativeHeight="792" behindDoc="0" locked="0" layoutInCell="1" hidden="0" allowOverlap="1">
                <wp:simplePos x="0" y="0"/>
                <wp:positionH relativeFrom="character">
                  <wp:posOffset>-518959</wp:posOffset>
                </wp:positionH>
                <wp:positionV relativeFrom="line">
                  <wp:posOffset>261584</wp:posOffset>
                </wp:positionV>
                <wp:extent cx="78696" cy="98485"/>
                <wp:effectExtent l="0" t="0" r="0" b="0"/>
                <wp:wrapNone/>
                <wp:docPr id="136" name="对象 136"/>
                <wp:cNvGraphicFramePr>
                  <a:graphicFrameLocks noChangeAspect="0" noSelect="1"/>
                </wp:cNvGraphicFramePr>
                <a:graphic>
                  <a:graphicData uri="http://schemas.microsoft.com/office/word/2010/wordprocessingInk">
                    <w14:contentPart bwMode="auto" r:id="rId92">
                      <w14:nvContentPartPr>
                        <w14:cNvContentPartPr/>
                      </w14:nvContentPartPr>
                      <w14:xfrm>
                        <a:off x="0" y="0"/>
                        <a:ext cx="78696" cy="98485"/>
                      </w14:xfrm>
                    </w14:contentPart>
                  </a:graphicData>
                </a:graphic>
              </wp:anchor>
            </w:drawing>
          </mc:Choice>
          <mc:Fallback>
            <w:pict>
              <v:shape type="#_x0000_t75" id="对象 137" o:spid="_x0000_s137" fillcolor="#FFFFFF" stroked="t" strokeweight="1.0pt" style="position:absolute;&#10;margin-left:-40.862915pt;&#10;margin-top:20.597166pt;&#10;width:6.196535pt;&#10;height:7.7547245pt;&#10;z-index:792;&#10;mso-position-horizontal:absolute;&#10;mso-position-horizontal-relative:char;&#10;mso-position-vertical:absolute;&#10;mso-position-vertical-relative:line;&#10;mso-wrap-distance-left:6.7498426pt;&#10;mso-wrap-distance-right:6.7498426pt;">
                <v:stroke color="#000000"/>
                <v:imagedata r:id="rId93"/>
                <o:lock selection="t"/>
              </v:shape>
            </w:pict>
          </mc:Fallback>
        </mc:AlternateContent>
      </w:r>
      <w:r>
        <mc:AlternateContent>
          <mc:Choice Requires="wps">
            <w:drawing>
              <wp:anchor distT="0" distB="0" distL="85723" distR="85723" simplePos="0" relativeHeight="793" behindDoc="0" locked="0" layoutInCell="1" hidden="0" allowOverlap="1">
                <wp:simplePos x="0" y="0"/>
                <wp:positionH relativeFrom="character">
                  <wp:posOffset>-368374</wp:posOffset>
                </wp:positionH>
                <wp:positionV relativeFrom="line">
                  <wp:posOffset>253826</wp:posOffset>
                </wp:positionV>
                <wp:extent cx="36253" cy="26071"/>
                <wp:effectExtent l="0" t="0" r="0" b="0"/>
                <wp:wrapNone/>
                <wp:docPr id="139" name="对象 139"/>
                <wp:cNvGraphicFramePr>
                  <a:graphicFrameLocks noChangeAspect="0" noSelect="1"/>
                </wp:cNvGraphicFramePr>
                <a:graphic>
                  <a:graphicData uri="http://schemas.microsoft.com/office/word/2010/wordprocessingInk">
                    <w14:contentPart bwMode="auto" r:id="rId94">
                      <w14:nvContentPartPr>
                        <w14:cNvContentPartPr/>
                      </w14:nvContentPartPr>
                      <w14:xfrm>
                        <a:off x="0" y="0"/>
                        <a:ext cx="36253" cy="26071"/>
                      </w14:xfrm>
                    </w14:contentPart>
                  </a:graphicData>
                </a:graphic>
              </wp:anchor>
            </w:drawing>
          </mc:Choice>
          <mc:Fallback>
            <w:pict>
              <v:shape type="#_x0000_t75" id="对象 140" o:spid="_x0000_s140" fillcolor="#FFFFFF" stroked="t" strokeweight="1.0pt" style="position:absolute;&#10;margin-left:-29.005827pt;&#10;margin-top:19.9863pt;&#10;width:2.854568pt;&#10;height:2.052913pt;&#10;z-index:793;&#10;mso-position-horizontal:absolute;&#10;mso-position-horizontal-relative:char;&#10;mso-position-vertical:absolute;&#10;mso-position-vertical-relative:line;&#10;mso-wrap-distance-left:6.7498426pt;&#10;mso-wrap-distance-right:6.7498426pt;">
                <v:stroke color="#000000"/>
                <v:imagedata r:id="rId95"/>
                <o:lock selection="t"/>
              </v:shape>
            </w:pict>
          </mc:Fallback>
        </mc:AlternateContent>
      </w:r>
      <w:r>
        <mc:AlternateContent>
          <mc:Choice Requires="wps">
            <w:drawing>
              <wp:anchor distT="0" distB="0" distL="85723" distR="85723" simplePos="0" relativeHeight="794" behindDoc="0" locked="0" layoutInCell="1" hidden="0" allowOverlap="1">
                <wp:simplePos x="0" y="0"/>
                <wp:positionH relativeFrom="character">
                  <wp:posOffset>-676385</wp:posOffset>
                </wp:positionH>
                <wp:positionV relativeFrom="line">
                  <wp:posOffset>215911</wp:posOffset>
                </wp:positionV>
                <wp:extent cx="90865" cy="143459"/>
                <wp:effectExtent l="0" t="0" r="0" b="0"/>
                <wp:wrapNone/>
                <wp:docPr id="142" name="对象 142"/>
                <wp:cNvGraphicFramePr>
                  <a:graphicFrameLocks noChangeAspect="0" noSelect="1"/>
                </wp:cNvGraphicFramePr>
                <a:graphic>
                  <a:graphicData uri="http://schemas.microsoft.com/office/word/2010/wordprocessingInk">
                    <w14:contentPart bwMode="auto" r:id="rId96">
                      <w14:nvContentPartPr>
                        <w14:cNvContentPartPr/>
                      </w14:nvContentPartPr>
                      <w14:xfrm>
                        <a:off x="0" y="0"/>
                        <a:ext cx="90865" cy="143459"/>
                      </w14:xfrm>
                    </w14:contentPart>
                  </a:graphicData>
                </a:graphic>
              </wp:anchor>
            </w:drawing>
          </mc:Choice>
          <mc:Fallback>
            <w:pict>
              <v:shape type="#_x0000_t75" id="对象 143" o:spid="_x0000_s143" fillcolor="#FFFFFF" stroked="t" strokeweight="1.0pt" style="position:absolute;&#10;margin-left:-53.258663pt;&#10;margin-top:17.000866pt;&#10;width:7.1547256pt;&#10;height:11.295985pt;&#10;z-index:794;&#10;mso-position-horizontal:absolute;&#10;mso-position-horizontal-relative:char;&#10;mso-position-vertical:absolute;&#10;mso-position-vertical-relative:line;&#10;mso-wrap-distance-left:6.7498426pt;&#10;mso-wrap-distance-right:6.7498426pt;">
                <v:stroke color="#000000"/>
                <v:imagedata r:id="rId97"/>
                <o:lock selection="t"/>
              </v:shape>
            </w:pict>
          </mc:Fallback>
        </mc:AlternateContent>
      </w:r>
      <w:r>
        <mc:AlternateContent>
          <mc:Choice Requires="wps">
            <w:drawing>
              <wp:anchor distT="0" distB="0" distL="85723" distR="85723" simplePos="0" relativeHeight="795" behindDoc="0" locked="0" layoutInCell="1" hidden="0" allowOverlap="1">
                <wp:simplePos x="0" y="0"/>
                <wp:positionH relativeFrom="character">
                  <wp:posOffset>-809609</wp:posOffset>
                </wp:positionH>
                <wp:positionV relativeFrom="line">
                  <wp:posOffset>192158</wp:posOffset>
                </wp:positionV>
                <wp:extent cx="113071" cy="155426"/>
                <wp:effectExtent l="0" t="0" r="0" b="0"/>
                <wp:wrapNone/>
                <wp:docPr id="145" name="对象 145"/>
                <wp:cNvGraphicFramePr>
                  <a:graphicFrameLocks noChangeAspect="0" noSelect="1"/>
                </wp:cNvGraphicFramePr>
                <a:graphic>
                  <a:graphicData uri="http://schemas.microsoft.com/office/word/2010/wordprocessingInk">
                    <w14:contentPart bwMode="auto" r:id="rId98">
                      <w14:nvContentPartPr>
                        <w14:cNvContentPartPr/>
                      </w14:nvContentPartPr>
                      <w14:xfrm>
                        <a:off x="0" y="0"/>
                        <a:ext cx="113071" cy="155426"/>
                      </w14:xfrm>
                    </w14:contentPart>
                  </a:graphicData>
                </a:graphic>
              </wp:anchor>
            </w:drawing>
          </mc:Choice>
          <mc:Fallback>
            <w:pict>
              <v:shape type="#_x0000_t75" id="对象 146" o:spid="_x0000_s146" fillcolor="#FFFFFF" stroked="t" strokeweight="1.0pt" style="position:absolute;&#10;margin-left:-63.748745pt;&#10;margin-top:15.130551pt;&#10;width:8.903231pt;&#10;height:12.23827pt;&#10;z-index:795;&#10;mso-position-horizontal:absolute;&#10;mso-position-horizontal-relative:char;&#10;mso-position-vertical:absolute;&#10;mso-position-vertical-relative:line;&#10;mso-wrap-distance-left:6.7498426pt;&#10;mso-wrap-distance-right:6.7498426pt;">
                <v:stroke color="#000000"/>
                <v:imagedata r:id="rId99"/>
                <o:lock selection="t"/>
              </v:shape>
            </w:pict>
          </mc:Fallback>
        </mc:AlternateContent>
      </w:r>
      <w:r>
        <mc:AlternateContent>
          <mc:Choice Requires="wps">
            <w:drawing>
              <wp:anchor distT="0" distB="0" distL="85723" distR="85723" simplePos="0" relativeHeight="796" behindDoc="0" locked="0" layoutInCell="1" hidden="0" allowOverlap="1">
                <wp:simplePos x="0" y="0"/>
                <wp:positionH relativeFrom="character">
                  <wp:posOffset>-583005</wp:posOffset>
                </wp:positionH>
                <wp:positionV relativeFrom="line">
                  <wp:posOffset>181353</wp:posOffset>
                </wp:positionV>
                <wp:extent cx="67797" cy="47059"/>
                <wp:effectExtent l="0" t="0" r="0" b="0"/>
                <wp:wrapNone/>
                <wp:docPr id="148" name="对象 148"/>
                <wp:cNvGraphicFramePr>
                  <a:graphicFrameLocks noChangeAspect="0" noSelect="1"/>
                </wp:cNvGraphicFramePr>
                <a:graphic>
                  <a:graphicData uri="http://schemas.microsoft.com/office/word/2010/wordprocessingInk">
                    <w14:contentPart bwMode="auto" r:id="rId100">
                      <w14:nvContentPartPr>
                        <w14:cNvContentPartPr/>
                      </w14:nvContentPartPr>
                      <w14:xfrm>
                        <a:off x="0" y="0"/>
                        <a:ext cx="67797" cy="47059"/>
                      </w14:xfrm>
                    </w14:contentPart>
                  </a:graphicData>
                </a:graphic>
              </wp:anchor>
            </w:drawing>
          </mc:Choice>
          <mc:Fallback>
            <w:pict>
              <v:shape type="#_x0000_t75" id="对象 149" o:spid="_x0000_s149" fillcolor="#FFFFFF" stroked="t" strokeweight="1.0pt" style="position:absolute;&#10;margin-left:-45.905907pt;&#10;margin-top:14.279764pt;&#10;width:5.3383474pt;&#10;height:3.7054331pt;&#10;z-index:796;&#10;mso-position-horizontal:absolute;&#10;mso-position-horizontal-relative:char;&#10;mso-position-vertical:absolute;&#10;mso-position-vertical-relative:line;&#10;mso-wrap-distance-left:6.7498426pt;&#10;mso-wrap-distance-right:6.7498426pt;">
                <v:stroke color="#000000"/>
                <v:imagedata r:id="rId101"/>
                <o:lock selection="t"/>
              </v:shape>
            </w:pict>
          </mc:Fallback>
        </mc:AlternateContent>
      </w:r>
      <w:r>
        <mc:AlternateContent>
          <mc:Choice Requires="wps">
            <w:drawing>
              <wp:anchor distT="0" distB="0" distL="85723" distR="85723" simplePos="0" relativeHeight="797" behindDoc="0" locked="0" layoutInCell="1" hidden="0" allowOverlap="1">
                <wp:simplePos x="0" y="0"/>
                <wp:positionH relativeFrom="character">
                  <wp:posOffset>-730011</wp:posOffset>
                </wp:positionH>
                <wp:positionV relativeFrom="line">
                  <wp:posOffset>169157</wp:posOffset>
                </wp:positionV>
                <wp:extent cx="28413" cy="191392"/>
                <wp:effectExtent l="0" t="0" r="0" b="0"/>
                <wp:wrapNone/>
                <wp:docPr id="151" name="对象 151"/>
                <wp:cNvGraphicFramePr>
                  <a:graphicFrameLocks noChangeAspect="0" noSelect="1"/>
                </wp:cNvGraphicFramePr>
                <a:graphic>
                  <a:graphicData uri="http://schemas.microsoft.com/office/word/2010/wordprocessingInk">
                    <w14:contentPart bwMode="auto" r:id="rId102">
                      <w14:nvContentPartPr>
                        <w14:cNvContentPartPr/>
                      </w14:nvContentPartPr>
                      <w14:xfrm>
                        <a:off x="0" y="0"/>
                        <a:ext cx="28413" cy="191392"/>
                      </w14:xfrm>
                    </w14:contentPart>
                  </a:graphicData>
                </a:graphic>
              </wp:anchor>
            </w:drawing>
          </mc:Choice>
          <mc:Fallback>
            <w:pict>
              <v:shape type="#_x0000_t75" id="对象 152" o:spid="_x0000_s152" fillcolor="#FFFFFF" stroked="t" strokeweight="1.0pt" style="position:absolute;&#10;margin-left:-57.481186pt;&#10;margin-top:13.319448pt;&#10;width:2.2372458pt;&#10;height:15.070313pt;&#10;z-index:797;&#10;mso-position-horizontal:absolute;&#10;mso-position-horizontal-relative:char;&#10;mso-position-vertical:absolute;&#10;mso-position-vertical-relative:line;&#10;mso-wrap-distance-left:6.7498426pt;&#10;mso-wrap-distance-right:6.7498426pt;">
                <v:stroke color="#000000"/>
                <v:imagedata r:id="rId103"/>
                <o:lock selection="t"/>
              </v:shape>
            </w:pict>
          </mc:Fallback>
        </mc:AlternateContent>
      </w:r>
      <w:r>
        <mc:AlternateContent>
          <mc:Choice Requires="wps">
            <w:drawing>
              <wp:anchor distT="0" distB="0" distL="85723" distR="85723" simplePos="0" relativeHeight="798" behindDoc="0" locked="0" layoutInCell="1" hidden="0" allowOverlap="1">
                <wp:simplePos x="0" y="0"/>
                <wp:positionH relativeFrom="character">
                  <wp:posOffset>-406144</wp:posOffset>
                </wp:positionH>
                <wp:positionV relativeFrom="line">
                  <wp:posOffset>166333</wp:posOffset>
                </wp:positionV>
                <wp:extent cx="138445" cy="238628"/>
                <wp:effectExtent l="0" t="0" r="0" b="0"/>
                <wp:wrapNone/>
                <wp:docPr id="154" name="对象 154"/>
                <wp:cNvGraphicFramePr>
                  <a:graphicFrameLocks noChangeAspect="0" noSelect="1"/>
                </wp:cNvGraphicFramePr>
                <a:graphic>
                  <a:graphicData uri="http://schemas.microsoft.com/office/word/2010/wordprocessingInk">
                    <w14:contentPart bwMode="auto" r:id="rId104">
                      <w14:nvContentPartPr>
                        <w14:cNvContentPartPr/>
                      </w14:nvContentPartPr>
                      <w14:xfrm>
                        <a:off x="0" y="0"/>
                        <a:ext cx="138445" cy="238628"/>
                      </w14:xfrm>
                    </w14:contentPart>
                  </a:graphicData>
                </a:graphic>
              </wp:anchor>
            </w:drawing>
          </mc:Choice>
          <mc:Fallback>
            <w:pict>
              <v:shape type="#_x0000_t75" id="对象 155" o:spid="_x0000_s155" fillcolor="#FFFFFF" stroked="t" strokeweight="1.0pt" style="position:absolute;&#10;margin-left:-31.979845pt;&#10;margin-top:13.097087pt;&#10;width:10.901181pt;&#10;height:18.789606pt;&#10;z-index:798;&#10;mso-position-horizontal:absolute;&#10;mso-position-horizontal-relative:char;&#10;mso-position-vertical:absolute;&#10;mso-position-vertical-relative:line;&#10;mso-wrap-distance-left:6.7498426pt;&#10;mso-wrap-distance-right:6.7498426pt;">
                <v:stroke color="#000000"/>
                <v:imagedata r:id="rId105"/>
                <o:lock selection="t"/>
              </v:shape>
            </w:pict>
          </mc:Fallback>
        </mc:AlternateContent>
      </w:r>
      <w:r>
        <mc:AlternateContent>
          <mc:Choice Requires="wps">
            <w:drawing>
              <wp:anchor distT="0" distB="0" distL="85723" distR="85723" simplePos="0" relativeHeight="799" behindDoc="0" locked="0" layoutInCell="1" hidden="0" allowOverlap="1">
                <wp:simplePos x="0" y="0"/>
                <wp:positionH relativeFrom="character">
                  <wp:posOffset>-578327</wp:posOffset>
                </wp:positionH>
                <wp:positionV relativeFrom="line">
                  <wp:posOffset>163717</wp:posOffset>
                </wp:positionV>
                <wp:extent cx="179114" cy="246784"/>
                <wp:effectExtent l="0" t="0" r="0" b="0"/>
                <wp:wrapNone/>
                <wp:docPr id="157" name="对象 157"/>
                <wp:cNvGraphicFramePr>
                  <a:graphicFrameLocks noChangeAspect="0" noSelect="1"/>
                </wp:cNvGraphicFramePr>
                <a:graphic>
                  <a:graphicData uri="http://schemas.microsoft.com/office/word/2010/wordprocessingInk">
                    <w14:contentPart bwMode="auto" r:id="rId106">
                      <w14:nvContentPartPr>
                        <w14:cNvContentPartPr/>
                      </w14:nvContentPartPr>
                      <w14:xfrm>
                        <a:off x="0" y="0"/>
                        <a:ext cx="179114" cy="246784"/>
                      </w14:xfrm>
                    </w14:contentPart>
                  </a:graphicData>
                </a:graphic>
              </wp:anchor>
            </w:drawing>
          </mc:Choice>
          <mc:Fallback>
            <w:pict>
              <v:shape type="#_x0000_t75" id="对象 158" o:spid="_x0000_s158" fillcolor="#FFFFFF" stroked="t" strokeweight="1.0pt" style="position:absolute;&#10;margin-left:-45.53756pt;&#10;margin-top:12.891103pt;&#10;width:14.103464pt;&#10;height:19.43181pt;&#10;z-index:799;&#10;mso-position-horizontal:absolute;&#10;mso-position-horizontal-relative:char;&#10;mso-position-vertical:absolute;&#10;mso-position-vertical-relative:line;&#10;mso-wrap-distance-left:6.7498426pt;&#10;mso-wrap-distance-right:6.7498426pt;">
                <v:stroke color="#000000"/>
                <v:imagedata r:id="rId107"/>
                <o:lock selection="t"/>
              </v:shape>
            </w:pict>
          </mc:Fallback>
        </mc:AlternateContent>
      </w:r>
      <w:r>
        <mc:AlternateContent>
          <mc:Choice Requires="wps">
            <w:drawing>
              <wp:anchor distT="0" distB="0" distL="85723" distR="85723" simplePos="0" relativeHeight="800" behindDoc="0" locked="0" layoutInCell="1" hidden="0" allowOverlap="1">
                <wp:simplePos x="0" y="0"/>
                <wp:positionH relativeFrom="character">
                  <wp:posOffset>-685333</wp:posOffset>
                </wp:positionH>
                <wp:positionV relativeFrom="line">
                  <wp:posOffset>119866</wp:posOffset>
                </wp:positionV>
                <wp:extent cx="32297" cy="407076"/>
                <wp:effectExtent l="0" t="0" r="0" b="0"/>
                <wp:wrapNone/>
                <wp:docPr id="160" name="对象 160"/>
                <wp:cNvGraphicFramePr>
                  <a:graphicFrameLocks noChangeAspect="0" noSelect="1"/>
                </wp:cNvGraphicFramePr>
                <a:graphic>
                  <a:graphicData uri="http://schemas.microsoft.com/office/word/2010/wordprocessingInk">
                    <w14:contentPart bwMode="auto" r:id="rId108">
                      <w14:nvContentPartPr>
                        <w14:cNvContentPartPr/>
                      </w14:nvContentPartPr>
                      <w14:xfrm>
                        <a:off x="0" y="0"/>
                        <a:ext cx="32297" cy="407076"/>
                      </w14:xfrm>
                    </w14:contentPart>
                  </a:graphicData>
                </a:graphic>
              </wp:anchor>
            </w:drawing>
          </mc:Choice>
          <mc:Fallback>
            <w:pict>
              <v:shape type="#_x0000_t75" id="对象 161" o:spid="_x0000_s161" fillcolor="#FFFFFF" stroked="t" strokeweight="1.0pt" style="position:absolute;&#10;margin-left:-53.963234pt;&#10;margin-top:9.438268pt;&#10;width:2.5430732pt;&#10;height:32.053226pt;&#10;z-index:800;&#10;mso-position-horizontal:absolute;&#10;mso-position-horizontal-relative:char;&#10;mso-position-vertical:absolute;&#10;mso-position-vertical-relative:line;&#10;mso-wrap-distance-left:6.7498426pt;&#10;mso-wrap-distance-right:6.7498426pt;">
                <v:stroke color="#000000"/>
                <v:imagedata r:id="rId109"/>
                <o:lock selection="t"/>
              </v:shape>
            </w:pict>
          </mc:Fallback>
        </mc:AlternateContent>
      </w:r>
      <w:r>
        <mc:AlternateContent>
          <mc:Choice Requires="wps">
            <w:drawing>
              <wp:anchor distT="0" distB="0" distL="85723" distR="85723" simplePos="0" relativeHeight="801" behindDoc="0" locked="0" layoutInCell="1" hidden="0" allowOverlap="1">
                <wp:simplePos x="0" y="0"/>
                <wp:positionH relativeFrom="character">
                  <wp:posOffset>285380</wp:posOffset>
                </wp:positionH>
                <wp:positionV relativeFrom="line">
                  <wp:posOffset>27955</wp:posOffset>
                </wp:positionV>
                <wp:extent cx="114235" cy="129306"/>
                <wp:effectExtent l="0" t="0" r="0" b="0"/>
                <wp:wrapNone/>
                <wp:docPr id="163" name="对象 163"/>
                <wp:cNvGraphicFramePr>
                  <a:graphicFrameLocks noChangeAspect="0" noSelect="1"/>
                </wp:cNvGraphicFramePr>
                <a:graphic>
                  <a:graphicData uri="http://schemas.microsoft.com/office/word/2010/wordprocessingInk">
                    <w14:contentPart bwMode="auto" r:id="rId110">
                      <w14:nvContentPartPr>
                        <w14:cNvContentPartPr/>
                      </w14:nvContentPartPr>
                      <w14:xfrm>
                        <a:off x="0" y="0"/>
                        <a:ext cx="114235" cy="129306"/>
                      </w14:xfrm>
                    </w14:contentPart>
                  </a:graphicData>
                </a:graphic>
              </wp:anchor>
            </w:drawing>
          </mc:Choice>
          <mc:Fallback>
            <w:pict>
              <v:shape type="#_x0000_t75" id="对象 164" o:spid="_x0000_s164" fillcolor="#FFFFFF" stroked="t" strokeweight="1.0pt" style="position:absolute;&#10;margin-left:22.470865pt;&#10;margin-top:2.2011812pt;&#10;width:8.994884pt;&#10;height:10.181576pt;&#10;z-index:801;&#10;mso-position-horizontal:absolute;&#10;mso-position-horizontal-relative:char;&#10;mso-position-vertical:absolute;&#10;mso-position-vertical-relative:line;&#10;mso-wrap-distance-left:6.7498426pt;&#10;mso-wrap-distance-right:6.7498426pt;">
                <v:stroke color="#000000"/>
                <v:imagedata r:id="rId111"/>
                <o:lock selection="t"/>
              </v:shape>
            </w:pict>
          </mc:Fallback>
        </mc:AlternateContent>
      </w:r>
      <w:r>
        <mc:AlternateContent>
          <mc:Choice Requires="wps">
            <w:drawing>
              <wp:anchor distT="0" distB="0" distL="85723" distR="85723" simplePos="0" relativeHeight="802" behindDoc="0" locked="0" layoutInCell="1" hidden="0" allowOverlap="1">
                <wp:simplePos x="0" y="0"/>
                <wp:positionH relativeFrom="character">
                  <wp:posOffset>321469</wp:posOffset>
                </wp:positionH>
                <wp:positionV relativeFrom="line">
                  <wp:posOffset>-10827</wp:posOffset>
                </wp:positionV>
                <wp:extent cx="107058" cy="32787"/>
                <wp:effectExtent l="0" t="0" r="0" b="0"/>
                <wp:wrapNone/>
                <wp:docPr id="166" name="对象 166"/>
                <wp:cNvGraphicFramePr>
                  <a:graphicFrameLocks noChangeAspect="0" noSelect="1"/>
                </wp:cNvGraphicFramePr>
                <a:graphic>
                  <a:graphicData uri="http://schemas.microsoft.com/office/word/2010/wordprocessingInk">
                    <w14:contentPart bwMode="auto" r:id="rId112">
                      <w14:nvContentPartPr>
                        <w14:cNvContentPartPr/>
                      </w14:nvContentPartPr>
                      <w14:xfrm>
                        <a:off x="0" y="0"/>
                        <a:ext cx="107058" cy="32787"/>
                      </w14:xfrm>
                    </w14:contentPart>
                  </a:graphicData>
                </a:graphic>
              </wp:anchor>
            </w:drawing>
          </mc:Choice>
          <mc:Fallback>
            <w:pict>
              <v:shape type="#_x0000_t75" id="对象 167" o:spid="_x0000_s167" fillcolor="#FFFFFF" stroked="t" strokeweight="1.0pt" style="position:absolute;&#10;margin-left:25.312517pt;&#10;margin-top:-0.85251975pt;&#10;width:8.429764pt;&#10;height:2.5816534pt;&#10;z-index:802;&#10;mso-position-horizontal:absolute;&#10;mso-position-horizontal-relative:char;&#10;mso-position-vertical:absolute;&#10;mso-position-vertical-relative:line;&#10;mso-wrap-distance-left:6.7498426pt;&#10;mso-wrap-distance-right:6.7498426pt;">
                <v:stroke color="#000000"/>
                <v:imagedata r:id="rId113"/>
                <o:lock selection="t"/>
              </v:shape>
            </w:pict>
          </mc:Fallback>
        </mc:AlternateContent>
      </w:r>
      <w:r>
        <w:rPr>
          <w:rFonts w:hint="eastAsia"/>
        </w:rPr>
        <w:t>__</w:t>
      </w:r>
      <w:r>
        <mc:AlternateContent>
          <mc:Choice Requires="wps">
            <w:drawing>
              <wp:anchor distT="0" distB="0" distL="85723" distR="85723" simplePos="0" relativeHeight="790" behindDoc="0" locked="0" layoutInCell="1" hidden="0" allowOverlap="1">
                <wp:simplePos x="0" y="0"/>
                <wp:positionH relativeFrom="character">
                  <wp:posOffset>-89444</wp:posOffset>
                </wp:positionH>
                <wp:positionV relativeFrom="line">
                  <wp:posOffset>-39838</wp:posOffset>
                </wp:positionV>
                <wp:extent cx="174221" cy="163438"/>
                <wp:effectExtent l="0" t="0" r="0" b="0"/>
                <wp:wrapNone/>
                <wp:docPr id="169" name="对象 169"/>
                <wp:cNvGraphicFramePr>
                  <a:graphicFrameLocks noChangeAspect="0" noSelect="1"/>
                </wp:cNvGraphicFramePr>
                <a:graphic>
                  <a:graphicData uri="http://schemas.microsoft.com/office/word/2010/wordprocessingInk">
                    <w14:contentPart bwMode="auto" r:id="rId114">
                      <w14:nvContentPartPr>
                        <w14:cNvContentPartPr/>
                      </w14:nvContentPartPr>
                      <w14:xfrm>
                        <a:off x="0" y="0"/>
                        <a:ext cx="174221" cy="163438"/>
                      </w14:xfrm>
                    </w14:contentPart>
                  </a:graphicData>
                </a:graphic>
              </wp:anchor>
            </w:drawing>
          </mc:Choice>
          <mc:Fallback>
            <w:pict>
              <v:shape type="#_x0000_t75" id="对象 170" o:spid="_x0000_s170" fillcolor="#FFFFFF" stroked="t" strokeweight="1.0pt" style="position:absolute;&#10;margin-left:-7.042835pt;&#10;margin-top:-3.1368504pt;&#10;width:13.718188pt;&#10;height:12.869134pt;&#10;z-index:790;&#10;mso-position-horizontal:absolute;&#10;mso-position-horizontal-relative:char;&#10;mso-position-vertical:absolute;&#10;mso-position-vertical-relative:line;&#10;mso-wrap-distance-left:6.7498426pt;&#10;mso-wrap-distance-right:6.7498426pt;">
                <v:stroke color="#000000"/>
                <v:imagedata r:id="rId115"/>
                <o:lock selection="t"/>
              </v:shape>
            </w:pict>
          </mc:Fallback>
        </mc:AlternateContent>
      </w:r>
      <w:r>
        <w:rPr>
          <w:rFonts w:hint="eastAsia"/>
        </w:rPr>
        <w:t>_</w:t>
      </w:r>
      <w:r>
        <mc:AlternateContent>
          <mc:Choice Requires="wps">
            <w:drawing>
              <wp:anchor distT="0" distB="0" distL="85723" distR="85723" simplePos="0" relativeHeight="788" behindDoc="0" locked="0" layoutInCell="1" hidden="0" allowOverlap="1">
                <wp:simplePos x="0" y="0"/>
                <wp:positionH relativeFrom="character">
                  <wp:posOffset>33945</wp:posOffset>
                </wp:positionH>
                <wp:positionV relativeFrom="line">
                  <wp:posOffset>28211</wp:posOffset>
                </wp:positionV>
                <wp:extent cx="34669" cy="133156"/>
                <wp:effectExtent l="0" t="0" r="0" b="0"/>
                <wp:wrapNone/>
                <wp:docPr id="172" name="对象 172"/>
                <wp:cNvGraphicFramePr>
                  <a:graphicFrameLocks noChangeAspect="0" noSelect="1"/>
                </wp:cNvGraphicFramePr>
                <a:graphic>
                  <a:graphicData uri="http://schemas.microsoft.com/office/word/2010/wordprocessingInk">
                    <w14:contentPart bwMode="auto" r:id="rId116">
                      <w14:nvContentPartPr>
                        <w14:cNvContentPartPr/>
                      </w14:nvContentPartPr>
                      <w14:xfrm>
                        <a:off x="0" y="0"/>
                        <a:ext cx="34669" cy="133156"/>
                      </w14:xfrm>
                    </w14:contentPart>
                  </a:graphicData>
                </a:graphic>
              </wp:anchor>
            </w:drawing>
          </mc:Choice>
          <mc:Fallback>
            <w:pict>
              <v:shape type="#_x0000_t75" id="对象 173" o:spid="_x0000_s173" fillcolor="#FFFFFF" stroked="t" strokeweight="1.0pt" style="position:absolute;&#10;margin-left:2.6728346pt;&#10;margin-top:2.2213385pt;&#10;width:2.7298424pt;&#10;height:10.484724pt;&#10;z-index:788;&#10;mso-position-horizontal:absolute;&#10;mso-position-horizontal-relative:char;&#10;mso-position-vertical:absolute;&#10;mso-position-vertical-relative:line;&#10;mso-wrap-distance-left:6.7498426pt;&#10;mso-wrap-distance-right:6.7498426pt;">
                <v:stroke color="#000000"/>
                <v:imagedata r:id="rId117"/>
                <o:lock selection="t"/>
              </v:shape>
            </w:pict>
          </mc:Fallback>
        </mc:AlternateContent>
      </w:r>
      <w:r>
        <mc:AlternateContent>
          <mc:Choice Requires="wps">
            <w:drawing>
              <wp:anchor distT="0" distB="0" distL="85723" distR="85723" simplePos="0" relativeHeight="789" behindDoc="0" locked="0" layoutInCell="1" hidden="0" allowOverlap="1">
                <wp:simplePos x="0" y="0"/>
                <wp:positionH relativeFrom="character">
                  <wp:posOffset>-80057</wp:posOffset>
                </wp:positionH>
                <wp:positionV relativeFrom="line">
                  <wp:posOffset>-73198</wp:posOffset>
                </wp:positionV>
                <wp:extent cx="39997" cy="332215"/>
                <wp:effectExtent l="0" t="0" r="0" b="0"/>
                <wp:wrapNone/>
                <wp:docPr id="175" name="对象 175"/>
                <wp:cNvGraphicFramePr>
                  <a:graphicFrameLocks noChangeAspect="0" noSelect="1"/>
                </wp:cNvGraphicFramePr>
                <a:graphic>
                  <a:graphicData uri="http://schemas.microsoft.com/office/word/2010/wordprocessingInk">
                    <w14:contentPart bwMode="auto" r:id="rId118">
                      <w14:nvContentPartPr>
                        <w14:cNvContentPartPr/>
                      </w14:nvContentPartPr>
                      <w14:xfrm>
                        <a:off x="0" y="0"/>
                        <a:ext cx="39997" cy="332215"/>
                      </w14:xfrm>
                    </w14:contentPart>
                  </a:graphicData>
                </a:graphic>
              </wp:anchor>
            </w:drawing>
          </mc:Choice>
          <mc:Fallback>
            <w:pict>
              <v:shape type="#_x0000_t75" id="对象 176" o:spid="_x0000_s176" fillcolor="#FFFFFF" stroked="t" strokeweight="1.0pt" style="position:absolute;&#10;margin-left:-6.303701pt;&#10;margin-top:-5.7636223pt;&#10;width:3.14937pt;&#10;height:26.15866pt;&#10;z-index:789;&#10;mso-position-horizontal:absolute;&#10;mso-position-horizontal-relative:char;&#10;mso-position-vertical:absolute;&#10;mso-position-vertical-relative:line;&#10;mso-wrap-distance-left:6.7498426pt;&#10;mso-wrap-distance-right:6.7498426pt;">
                <v:stroke color="#000000"/>
                <v:imagedata r:id="rId119"/>
                <o:lock selection="t"/>
              </v:shape>
            </w:pict>
          </mc:Fallback>
        </mc:AlternateContent>
      </w:r>
      <w:r>
        <w:rPr>
          <w:rFonts w:hint="eastAsia"/>
        </w:rPr>
        <w:t>_____区域。</w:t>
      </w:r>
    </w:p>
    <w:p>
      <w:pPr>
        <w:rPr>
          <w:rFonts w:hint="eastAsia"/>
        </w:rPr>
      </w:pPr>
      <w:r>
        <w:rPr>
          <w:rFonts w:hint="eastAsia"/>
        </w:rPr>
        <w:t>3. 霍夫曼编码是一种__</w:t>
      </w:r>
      <w:r>
        <mc:AlternateContent>
          <mc:Choice Requires="wps">
            <w:drawing>
              <wp:anchor distT="0" distB="0" distL="85723" distR="85723" simplePos="0" relativeHeight="783" behindDoc="0" locked="0" layoutInCell="1" hidden="0" allowOverlap="1">
                <wp:simplePos x="0" y="0"/>
                <wp:positionH relativeFrom="character">
                  <wp:posOffset>-63636</wp:posOffset>
                </wp:positionH>
                <wp:positionV relativeFrom="line">
                  <wp:posOffset>139912</wp:posOffset>
                </wp:positionV>
                <wp:extent cx="143002" cy="78349"/>
                <wp:effectExtent l="0" t="0" r="0" b="0"/>
                <wp:wrapNone/>
                <wp:docPr id="178" name="对象 178"/>
                <wp:cNvGraphicFramePr>
                  <a:graphicFrameLocks noChangeAspect="0" noSelect="1"/>
                </wp:cNvGraphicFramePr>
                <a:graphic>
                  <a:graphicData uri="http://schemas.microsoft.com/office/word/2010/wordprocessingInk">
                    <w14:contentPart bwMode="auto" r:id="rId120">
                      <w14:nvContentPartPr>
                        <w14:cNvContentPartPr/>
                      </w14:nvContentPartPr>
                      <w14:xfrm>
                        <a:off x="0" y="0"/>
                        <a:ext cx="143002" cy="78349"/>
                      </w14:xfrm>
                    </w14:contentPart>
                  </a:graphicData>
                </a:graphic>
              </wp:anchor>
            </w:drawing>
          </mc:Choice>
          <mc:Fallback>
            <w:pict>
              <v:shape type="#_x0000_t75" id="对象 179" o:spid="_x0000_s179" fillcolor="#FFFFFF" stroked="t" strokeweight="1.0pt" style="position:absolute;&#10;margin-left:-5.010709pt;&#10;margin-top:11.016693pt;&#10;width:11.260001pt;&#10;height:6.169213pt;&#10;z-index:783;&#10;mso-position-horizontal:absolute;&#10;mso-position-horizontal-relative:char;&#10;mso-position-vertical:absolute;&#10;mso-position-vertical-relative:line;&#10;mso-wrap-distance-left:6.7498426pt;&#10;mso-wrap-distance-right:6.7498426pt;">
                <v:stroke color="#000000"/>
                <v:imagedata r:id="rId121"/>
                <o:lock selection="t"/>
              </v:shape>
            </w:pict>
          </mc:Fallback>
        </mc:AlternateContent>
      </w:r>
      <w:r>
        <mc:AlternateContent>
          <mc:Choice Requires="wps">
            <w:drawing>
              <wp:anchor distT="0" distB="0" distL="85723" distR="85723" simplePos="0" relativeHeight="784" behindDoc="0" locked="0" layoutInCell="1" hidden="0" allowOverlap="1">
                <wp:simplePos x="0" y="0"/>
                <wp:positionH relativeFrom="character">
                  <wp:posOffset>-104856</wp:posOffset>
                </wp:positionH>
                <wp:positionV relativeFrom="line">
                  <wp:posOffset>61922</wp:posOffset>
                </wp:positionV>
                <wp:extent cx="66382" cy="53482"/>
                <wp:effectExtent l="0" t="0" r="0" b="0"/>
                <wp:wrapNone/>
                <wp:docPr id="181" name="对象 181"/>
                <wp:cNvGraphicFramePr>
                  <a:graphicFrameLocks noChangeAspect="0" noSelect="1"/>
                </wp:cNvGraphicFramePr>
                <a:graphic>
                  <a:graphicData uri="http://schemas.microsoft.com/office/word/2010/wordprocessingInk">
                    <w14:contentPart bwMode="auto" r:id="rId122">
                      <w14:nvContentPartPr>
                        <w14:cNvContentPartPr/>
                      </w14:nvContentPartPr>
                      <w14:xfrm>
                        <a:off x="0" y="0"/>
                        <a:ext cx="66382" cy="53482"/>
                      </w14:xfrm>
                    </w14:contentPart>
                  </a:graphicData>
                </a:graphic>
              </wp:anchor>
            </w:drawing>
          </mc:Choice>
          <mc:Fallback>
            <w:pict>
              <v:shape type="#_x0000_t75" id="对象 182" o:spid="_x0000_s182" fillcolor="#FFFFFF" stroked="t" strokeweight="1.0pt" style="position:absolute;&#10;margin-left:-8.256378pt;&#10;margin-top:4.875748pt;&#10;width:5.226929pt;&#10;height:4.2111816pt;&#10;z-index:784;&#10;mso-position-horizontal:absolute;&#10;mso-position-horizontal-relative:char;&#10;mso-position-vertical:absolute;&#10;mso-position-vertical-relative:line;&#10;mso-wrap-distance-left:6.7498426pt;&#10;mso-wrap-distance-right:6.7498426pt;">
                <v:stroke color="#000000"/>
                <v:imagedata r:id="rId123"/>
                <o:lock selection="t"/>
              </v:shape>
            </w:pict>
          </mc:Fallback>
        </mc:AlternateContent>
      </w:r>
      <w:r>
        <mc:AlternateContent>
          <mc:Choice Requires="wps">
            <w:drawing>
              <wp:anchor distT="0" distB="0" distL="85723" distR="85723" simplePos="0" relativeHeight="785" behindDoc="0" locked="0" layoutInCell="1" hidden="0" allowOverlap="1">
                <wp:simplePos x="0" y="0"/>
                <wp:positionH relativeFrom="character">
                  <wp:posOffset>-96428</wp:posOffset>
                </wp:positionH>
                <wp:positionV relativeFrom="line">
                  <wp:posOffset>35479</wp:posOffset>
                </wp:positionV>
                <wp:extent cx="142708" cy="168228"/>
                <wp:effectExtent l="0" t="0" r="0" b="0"/>
                <wp:wrapNone/>
                <wp:docPr id="184" name="对象 184"/>
                <wp:cNvGraphicFramePr>
                  <a:graphicFrameLocks noChangeAspect="0" noSelect="1"/>
                </wp:cNvGraphicFramePr>
                <a:graphic>
                  <a:graphicData uri="http://schemas.microsoft.com/office/word/2010/wordprocessingInk">
                    <w14:contentPart bwMode="auto" r:id="rId124">
                      <w14:nvContentPartPr>
                        <w14:cNvContentPartPr/>
                      </w14:nvContentPartPr>
                      <w14:xfrm>
                        <a:off x="0" y="0"/>
                        <a:ext cx="142708" cy="168228"/>
                      </w14:xfrm>
                    </w14:contentPart>
                  </a:graphicData>
                </a:graphic>
              </wp:anchor>
            </w:drawing>
          </mc:Choice>
          <mc:Fallback>
            <w:pict>
              <v:shape type="#_x0000_t75" id="对象 185" o:spid="_x0000_s185" fillcolor="#FFFFFF" stroked="t" strokeweight="1.0pt" style="position:absolute;&#10;margin-left:-7.5927563pt;&#10;margin-top:2.793622pt;&#10;width:11.236851pt;&#10;height:13.246299pt;&#10;z-index:785;&#10;mso-position-horizontal:absolute;&#10;mso-position-horizontal-relative:char;&#10;mso-position-vertical:absolute;&#10;mso-position-vertical-relative:line;&#10;mso-wrap-distance-left:6.7498426pt;&#10;mso-wrap-distance-right:6.7498426pt;">
                <v:stroke color="#000000"/>
                <v:imagedata r:id="rId125"/>
                <o:lock selection="t"/>
              </v:shape>
            </w:pict>
          </mc:Fallback>
        </mc:AlternateContent>
      </w:r>
      <w:r>
        <mc:AlternateContent>
          <mc:Choice Requires="wps">
            <w:drawing>
              <wp:anchor distT="0" distB="0" distL="85723" distR="85723" simplePos="0" relativeHeight="786" behindDoc="0" locked="0" layoutInCell="1" hidden="0" allowOverlap="1">
                <wp:simplePos x="0" y="0"/>
                <wp:positionH relativeFrom="character">
                  <wp:posOffset>-24353</wp:posOffset>
                </wp:positionH>
                <wp:positionV relativeFrom="line">
                  <wp:posOffset>8522</wp:posOffset>
                </wp:positionV>
                <wp:extent cx="32938" cy="63927"/>
                <wp:effectExtent l="0" t="0" r="0" b="0"/>
                <wp:wrapNone/>
                <wp:docPr id="187" name="对象 187"/>
                <wp:cNvGraphicFramePr>
                  <a:graphicFrameLocks noChangeAspect="0" noSelect="1"/>
                </wp:cNvGraphicFramePr>
                <a:graphic>
                  <a:graphicData uri="http://schemas.microsoft.com/office/word/2010/wordprocessingInk">
                    <w14:contentPart bwMode="auto" r:id="rId126">
                      <w14:nvContentPartPr>
                        <w14:cNvContentPartPr/>
                      </w14:nvContentPartPr>
                      <w14:xfrm>
                        <a:off x="0" y="0"/>
                        <a:ext cx="32938" cy="63927"/>
                      </w14:xfrm>
                    </w14:contentPart>
                  </a:graphicData>
                </a:graphic>
              </wp:anchor>
            </w:drawing>
          </mc:Choice>
          <mc:Fallback>
            <w:pict>
              <v:shape type="#_x0000_t75" id="对象 188" o:spid="_x0000_s188" fillcolor="#FFFFFF" stroked="t" strokeweight="1.0pt" style="position:absolute;&#10;margin-left:-1.9175591pt;&#10;margin-top:0.6710236pt;&#10;width:2.5935433pt;&#10;height:5.0336223pt;&#10;z-index:786;&#10;mso-position-horizontal:absolute;&#10;mso-position-horizontal-relative:char;&#10;mso-position-vertical:absolute;&#10;mso-position-vertical-relative:line;&#10;mso-wrap-distance-left:6.7498426pt;&#10;mso-wrap-distance-right:6.7498426pt;">
                <v:stroke color="#000000"/>
                <v:imagedata r:id="rId127"/>
                <o:lock selection="t"/>
              </v:shape>
            </w:pict>
          </mc:Fallback>
        </mc:AlternateContent>
      </w:r>
      <w:r>
        <mc:AlternateContent>
          <mc:Choice Requires="wps">
            <w:drawing>
              <wp:anchor distT="0" distB="0" distL="85723" distR="85723" simplePos="0" relativeHeight="787" behindDoc="0" locked="0" layoutInCell="1" hidden="0" allowOverlap="1">
                <wp:simplePos x="0" y="0"/>
                <wp:positionH relativeFrom="character">
                  <wp:posOffset>-50063</wp:posOffset>
                </wp:positionH>
                <wp:positionV relativeFrom="line">
                  <wp:posOffset>-3286</wp:posOffset>
                </wp:positionV>
                <wp:extent cx="38804" cy="86924"/>
                <wp:effectExtent l="0" t="0" r="0" b="0"/>
                <wp:wrapNone/>
                <wp:docPr id="190" name="对象 190"/>
                <wp:cNvGraphicFramePr>
                  <a:graphicFrameLocks noChangeAspect="0" noSelect="1"/>
                </wp:cNvGraphicFramePr>
                <a:graphic>
                  <a:graphicData uri="http://schemas.microsoft.com/office/word/2010/wordprocessingInk">
                    <w14:contentPart bwMode="auto" r:id="rId128">
                      <w14:nvContentPartPr>
                        <w14:cNvContentPartPr/>
                      </w14:nvContentPartPr>
                      <w14:xfrm>
                        <a:off x="0" y="0"/>
                        <a:ext cx="38804" cy="86924"/>
                      </w14:xfrm>
                    </w14:contentPart>
                  </a:graphicData>
                </a:graphic>
              </wp:anchor>
            </w:drawing>
          </mc:Choice>
          <mc:Fallback>
            <w:pict>
              <v:shape type="#_x0000_t75" id="对象 191" o:spid="_x0000_s191" fillcolor="#FFFFFF" stroked="t" strokeweight="1.0pt" style="position:absolute;&#10;margin-left:-3.9419687pt;&#10;margin-top:-0.25874016pt;&#10;width:3.055433pt;&#10;height:6.8444095pt;&#10;z-index:787;&#10;mso-position-horizontal:absolute;&#10;mso-position-horizontal-relative:char;&#10;mso-position-vertical:absolute;&#10;mso-position-vertical-relative:line;&#10;mso-wrap-distance-left:6.7498426pt;&#10;mso-wrap-distance-right:6.7498426pt;">
                <v:stroke color="#000000"/>
                <v:imagedata r:id="rId129"/>
                <o:lock selection="t"/>
              </v:shape>
            </w:pict>
          </mc:Fallback>
        </mc:AlternateContent>
      </w:r>
      <w:r>
        <w:rPr>
          <w:rFonts w:hint="eastAsia"/>
        </w:rPr>
        <w:t>__</w:t>
      </w:r>
      <w:r>
        <mc:AlternateContent>
          <mc:Choice Requires="wps">
            <w:drawing>
              <wp:anchor distT="0" distB="0" distL="85723" distR="85723" simplePos="0" relativeHeight="780" behindDoc="0" locked="0" layoutInCell="1" hidden="0" allowOverlap="1">
                <wp:simplePos x="0" y="0"/>
                <wp:positionH relativeFrom="character">
                  <wp:posOffset>47428</wp:posOffset>
                </wp:positionH>
                <wp:positionV relativeFrom="line">
                  <wp:posOffset>78608</wp:posOffset>
                </wp:positionV>
                <wp:extent cx="59549" cy="79471"/>
                <wp:effectExtent l="0" t="0" r="0" b="0"/>
                <wp:wrapNone/>
                <wp:docPr id="193" name="对象 193"/>
                <wp:cNvGraphicFramePr>
                  <a:graphicFrameLocks noChangeAspect="0" noSelect="1"/>
                </wp:cNvGraphicFramePr>
                <a:graphic>
                  <a:graphicData uri="http://schemas.microsoft.com/office/word/2010/wordprocessingInk">
                    <w14:contentPart bwMode="auto" r:id="rId130">
                      <w14:nvContentPartPr>
                        <w14:cNvContentPartPr/>
                      </w14:nvContentPartPr>
                      <w14:xfrm>
                        <a:off x="0" y="0"/>
                        <a:ext cx="59549" cy="79471"/>
                      </w14:xfrm>
                    </w14:contentPart>
                  </a:graphicData>
                </a:graphic>
              </wp:anchor>
            </w:drawing>
          </mc:Choice>
          <mc:Fallback>
            <w:pict>
              <v:shape type="#_x0000_t75" id="对象 194" o:spid="_x0000_s194" fillcolor="#FFFFFF" stroked="t" strokeweight="1.0pt" style="position:absolute;&#10;margin-left:3.7344882pt;&#10;margin-top:6.1896057pt;&#10;width:4.688897pt;&#10;height:6.257637pt;&#10;z-index:780;&#10;mso-position-horizontal:absolute;&#10;mso-position-horizontal-relative:char;&#10;mso-position-vertical:absolute;&#10;mso-position-vertical-relative:line;&#10;mso-wrap-distance-left:6.7498426pt;&#10;mso-wrap-distance-right:6.7498426pt;">
                <v:stroke color="#000000"/>
                <v:imagedata r:id="rId131"/>
                <o:lock selection="t"/>
              </v:shape>
            </w:pict>
          </mc:Fallback>
        </mc:AlternateContent>
      </w:r>
      <w:r>
        <mc:AlternateContent>
          <mc:Choice Requires="wps">
            <w:drawing>
              <wp:anchor distT="0" distB="0" distL="85723" distR="85723" simplePos="0" relativeHeight="781" behindDoc="0" locked="0" layoutInCell="1" hidden="0" allowOverlap="1">
                <wp:simplePos x="0" y="0"/>
                <wp:positionH relativeFrom="character">
                  <wp:posOffset>-32257</wp:posOffset>
                </wp:positionH>
                <wp:positionV relativeFrom="line">
                  <wp:posOffset>-6625</wp:posOffset>
                </wp:positionV>
                <wp:extent cx="80453" cy="176861"/>
                <wp:effectExtent l="0" t="0" r="0" b="0"/>
                <wp:wrapNone/>
                <wp:docPr id="196" name="对象 196"/>
                <wp:cNvGraphicFramePr>
                  <a:graphicFrameLocks noChangeAspect="0" noSelect="1"/>
                </wp:cNvGraphicFramePr>
                <a:graphic>
                  <a:graphicData uri="http://schemas.microsoft.com/office/word/2010/wordprocessingInk">
                    <w14:contentPart bwMode="auto" r:id="rId132">
                      <w14:nvContentPartPr>
                        <w14:cNvContentPartPr/>
                      </w14:nvContentPartPr>
                      <w14:xfrm>
                        <a:off x="0" y="0"/>
                        <a:ext cx="80453" cy="176861"/>
                      </w14:xfrm>
                    </w14:contentPart>
                  </a:graphicData>
                </a:graphic>
              </wp:anchor>
            </w:drawing>
          </mc:Choice>
          <mc:Fallback>
            <w:pict>
              <v:shape type="#_x0000_t75" id="对象 197" o:spid="_x0000_s197" fillcolor="#FFFFFF" stroked="t" strokeweight="1.0pt" style="position:absolute;&#10;margin-left:-2.5399213pt;&#10;margin-top:-0.52165353pt;&#10;width:6.3348823pt;&#10;height:13.926064pt;&#10;z-index:781;&#10;mso-position-horizontal:absolute;&#10;mso-position-horizontal-relative:char;&#10;mso-position-vertical:absolute;&#10;mso-position-vertical-relative:line;&#10;mso-wrap-distance-left:6.7498426pt;&#10;mso-wrap-distance-right:6.7498426pt;">
                <v:stroke color="#000000"/>
                <v:imagedata r:id="rId133"/>
                <o:lock selection="t"/>
              </v:shape>
            </w:pict>
          </mc:Fallback>
        </mc:AlternateContent>
      </w:r>
      <w:r>
        <mc:AlternateContent>
          <mc:Choice Requires="wps">
            <w:drawing>
              <wp:anchor distT="0" distB="0" distL="85723" distR="85723" simplePos="0" relativeHeight="782" behindDoc="0" locked="0" layoutInCell="1" hidden="0" allowOverlap="1">
                <wp:simplePos x="0" y="0"/>
                <wp:positionH relativeFrom="character">
                  <wp:posOffset>-61426</wp:posOffset>
                </wp:positionH>
                <wp:positionV relativeFrom="line">
                  <wp:posOffset>-17921</wp:posOffset>
                </wp:positionV>
                <wp:extent cx="134588" cy="117942"/>
                <wp:effectExtent l="0" t="0" r="0" b="0"/>
                <wp:wrapNone/>
                <wp:docPr id="199" name="对象 199"/>
                <wp:cNvGraphicFramePr>
                  <a:graphicFrameLocks noChangeAspect="0" noSelect="1"/>
                </wp:cNvGraphicFramePr>
                <a:graphic>
                  <a:graphicData uri="http://schemas.microsoft.com/office/word/2010/wordprocessingInk">
                    <w14:contentPart bwMode="auto" r:id="rId134">
                      <w14:nvContentPartPr>
                        <w14:cNvContentPartPr/>
                      </w14:nvContentPartPr>
                      <w14:xfrm>
                        <a:off x="0" y="0"/>
                        <a:ext cx="134588" cy="117942"/>
                      </w14:xfrm>
                    </w14:contentPart>
                  </a:graphicData>
                </a:graphic>
              </wp:anchor>
            </w:drawing>
          </mc:Choice>
          <mc:Fallback>
            <w:pict>
              <v:shape type="#_x0000_t75" id="对象 200" o:spid="_x0000_s200" fillcolor="#FFFFFF" stroked="t" strokeweight="1.0pt" style="position:absolute;&#10;margin-left:-4.836693pt;&#10;margin-top:-1.4111024pt;&#10;width:10.597481pt;&#10;height:9.286772pt;&#10;z-index:782;&#10;mso-position-horizontal:absolute;&#10;mso-position-horizontal-relative:char;&#10;mso-position-vertical:absolute;&#10;mso-position-vertical-relative:line;&#10;mso-wrap-distance-left:6.7498426pt;&#10;mso-wrap-distance-right:6.7498426pt;">
                <v:stroke color="#000000"/>
                <v:imagedata r:id="rId135"/>
                <o:lock selection="t"/>
              </v:shape>
            </w:pict>
          </mc:Fallback>
        </mc:AlternateContent>
      </w:r>
      <w:r>
        <w:rPr>
          <w:rFonts w:hint="eastAsia"/>
        </w:rPr>
        <w:t>____编码方法，特别适用于________概率分布的信源。</w:t>
      </w:r>
    </w:p>
    <w:p>
      <w:pPr>
        <w:rPr>
          <w:rFonts w:hint="eastAsia"/>
        </w:rPr>
      </w:pPr>
      <w:r>
        <w:rPr>
          <w:rFonts w:hint="eastAsia"/>
        </w:rPr>
        <w:t>4. 形态学基本运算包括__</w:t>
      </w:r>
      <w:r>
        <mc:AlternateContent>
          <mc:Choice Requires="wps">
            <w:drawing>
              <wp:anchor distT="0" distB="0" distL="85723" distR="85723" simplePos="0" relativeHeight="768" behindDoc="0" locked="0" layoutInCell="1" hidden="0" allowOverlap="1">
                <wp:simplePos x="0" y="0"/>
                <wp:positionH relativeFrom="character">
                  <wp:posOffset>8082</wp:posOffset>
                </wp:positionH>
                <wp:positionV relativeFrom="line">
                  <wp:posOffset>155965</wp:posOffset>
                </wp:positionV>
                <wp:extent cx="57248" cy="82148"/>
                <wp:effectExtent l="0" t="0" r="0" b="0"/>
                <wp:wrapNone/>
                <wp:docPr id="202" name="对象 202"/>
                <wp:cNvGraphicFramePr>
                  <a:graphicFrameLocks noChangeAspect="0" noSelect="1"/>
                </wp:cNvGraphicFramePr>
                <a:graphic>
                  <a:graphicData uri="http://schemas.microsoft.com/office/word/2010/wordprocessingInk">
                    <w14:contentPart bwMode="auto" r:id="rId136">
                      <w14:nvContentPartPr>
                        <w14:cNvContentPartPr/>
                      </w14:nvContentPartPr>
                      <w14:xfrm>
                        <a:off x="0" y="0"/>
                        <a:ext cx="57248" cy="82148"/>
                      </w14:xfrm>
                    </w14:contentPart>
                  </a:graphicData>
                </a:graphic>
              </wp:anchor>
            </w:drawing>
          </mc:Choice>
          <mc:Fallback>
            <w:pict>
              <v:shape type="#_x0000_t75" id="对象 203" o:spid="_x0000_s203" fillcolor="#FFFFFF" stroked="t" strokeweight="1.0pt" style="position:absolute;&#10;margin-left:0.63645667pt;&#10;margin-top:12.280708pt;&#10;width:4.5077167pt;&#10;height:6.4683466pt;&#10;z-index:768;&#10;mso-position-horizontal:absolute;&#10;mso-position-horizontal-relative:char;&#10;mso-position-vertical:absolute;&#10;mso-position-vertical-relative:line;&#10;mso-wrap-distance-left:6.7498426pt;&#10;mso-wrap-distance-right:6.7498426pt;">
                <v:stroke color="#000000"/>
                <v:imagedata r:id="rId137"/>
                <o:lock selection="t"/>
              </v:shape>
            </w:pict>
          </mc:Fallback>
        </mc:AlternateContent>
      </w:r>
      <w:r>
        <mc:AlternateContent>
          <mc:Choice Requires="wps">
            <w:drawing>
              <wp:anchor distT="0" distB="0" distL="85723" distR="85723" simplePos="0" relativeHeight="769" behindDoc="0" locked="0" layoutInCell="1" hidden="0" allowOverlap="1">
                <wp:simplePos x="0" y="0"/>
                <wp:positionH relativeFrom="character">
                  <wp:posOffset>-8175</wp:posOffset>
                </wp:positionH>
                <wp:positionV relativeFrom="line">
                  <wp:posOffset>114376</wp:posOffset>
                </wp:positionV>
                <wp:extent cx="80727" cy="112059"/>
                <wp:effectExtent l="0" t="0" r="0" b="0"/>
                <wp:wrapNone/>
                <wp:docPr id="205" name="对象 205"/>
                <wp:cNvGraphicFramePr>
                  <a:graphicFrameLocks noChangeAspect="0" noSelect="1"/>
                </wp:cNvGraphicFramePr>
                <a:graphic>
                  <a:graphicData uri="http://schemas.microsoft.com/office/word/2010/wordprocessingInk">
                    <w14:contentPart bwMode="auto" r:id="rId138">
                      <w14:nvContentPartPr>
                        <w14:cNvContentPartPr/>
                      </w14:nvContentPartPr>
                      <w14:xfrm>
                        <a:off x="0" y="0"/>
                        <a:ext cx="80727" cy="112059"/>
                      </w14:xfrm>
                    </w14:contentPart>
                  </a:graphicData>
                </a:graphic>
              </wp:anchor>
            </w:drawing>
          </mc:Choice>
          <mc:Fallback>
            <w:pict>
              <v:shape type="#_x0000_t75" id="对象 206" o:spid="_x0000_s206" fillcolor="#FFFFFF" stroked="t" strokeweight="1.0pt" style="position:absolute;&#10;margin-left:-0.6437008pt;&#10;margin-top:9.005984pt;&#10;width:6.3564568pt;&#10;height:8.823544pt;&#10;z-index:769;&#10;mso-position-horizontal:absolute;&#10;mso-position-horizontal-relative:char;&#10;mso-position-vertical:absolute;&#10;mso-position-vertical-relative:line;&#10;mso-wrap-distance-left:6.7498426pt;&#10;mso-wrap-distance-right:6.7498426pt;">
                <v:stroke color="#000000"/>
                <v:imagedata r:id="rId139"/>
                <o:lock selection="t"/>
              </v:shape>
            </w:pict>
          </mc:Fallback>
        </mc:AlternateContent>
      </w:r>
      <w:r>
        <mc:AlternateContent>
          <mc:Choice Requires="wps">
            <w:drawing>
              <wp:anchor distT="0" distB="0" distL="85723" distR="85723" simplePos="0" relativeHeight="770" behindDoc="0" locked="0" layoutInCell="1" hidden="0" allowOverlap="1">
                <wp:simplePos x="0" y="0"/>
                <wp:positionH relativeFrom="character">
                  <wp:posOffset>-47394</wp:posOffset>
                </wp:positionH>
                <wp:positionV relativeFrom="line">
                  <wp:posOffset>112866</wp:posOffset>
                </wp:positionV>
                <wp:extent cx="156908" cy="145343"/>
                <wp:effectExtent l="0" t="0" r="0" b="0"/>
                <wp:wrapNone/>
                <wp:docPr id="208" name="对象 208"/>
                <wp:cNvGraphicFramePr>
                  <a:graphicFrameLocks noChangeAspect="0" noSelect="1"/>
                </wp:cNvGraphicFramePr>
                <a:graphic>
                  <a:graphicData uri="http://schemas.microsoft.com/office/word/2010/wordprocessingInk">
                    <w14:contentPart bwMode="auto" r:id="rId140">
                      <w14:nvContentPartPr>
                        <w14:cNvContentPartPr/>
                      </w14:nvContentPartPr>
                      <w14:xfrm>
                        <a:off x="0" y="0"/>
                        <a:ext cx="156908" cy="145343"/>
                      </w14:xfrm>
                    </w14:contentPart>
                  </a:graphicData>
                </a:graphic>
              </wp:anchor>
            </w:drawing>
          </mc:Choice>
          <mc:Fallback>
            <w:pict>
              <v:shape type="#_x0000_t75" id="对象 209" o:spid="_x0000_s209" fillcolor="#FFFFFF" stroked="t" strokeweight="1.0pt" style="position:absolute;&#10;margin-left:-3.731811pt;&#10;margin-top:8.887087pt;&#10;width:12.35496pt;&#10;height:11.444331pt;&#10;z-index:770;&#10;mso-position-horizontal:absolute;&#10;mso-position-horizontal-relative:char;&#10;mso-position-vertical:absolute;&#10;mso-position-vertical-relative:line;&#10;mso-wrap-distance-left:6.7498426pt;&#10;mso-wrap-distance-right:6.7498426pt;">
                <v:stroke color="#000000"/>
                <v:imagedata r:id="rId141"/>
                <o:lock selection="t"/>
              </v:shape>
            </w:pict>
          </mc:Fallback>
        </mc:AlternateContent>
      </w:r>
      <w:r>
        <mc:AlternateContent>
          <mc:Choice Requires="wps">
            <w:drawing>
              <wp:anchor distT="0" distB="0" distL="85723" distR="85723" simplePos="0" relativeHeight="771" behindDoc="0" locked="0" layoutInCell="1" hidden="0" allowOverlap="1">
                <wp:simplePos x="0" y="0"/>
                <wp:positionH relativeFrom="character">
                  <wp:posOffset>-98900</wp:posOffset>
                </wp:positionH>
                <wp:positionV relativeFrom="line">
                  <wp:posOffset>22722</wp:posOffset>
                </wp:positionV>
                <wp:extent cx="48527" cy="252882"/>
                <wp:effectExtent l="0" t="0" r="0" b="0"/>
                <wp:wrapNone/>
                <wp:docPr id="211" name="对象 211"/>
                <wp:cNvGraphicFramePr>
                  <a:graphicFrameLocks noChangeAspect="0" noSelect="1"/>
                </wp:cNvGraphicFramePr>
                <a:graphic>
                  <a:graphicData uri="http://schemas.microsoft.com/office/word/2010/wordprocessingInk">
                    <w14:contentPart bwMode="auto" r:id="rId142">
                      <w14:nvContentPartPr>
                        <w14:cNvContentPartPr/>
                      </w14:nvContentPartPr>
                      <w14:xfrm>
                        <a:off x="0" y="0"/>
                        <a:ext cx="48527" cy="252882"/>
                      </w14:xfrm>
                    </w14:contentPart>
                  </a:graphicData>
                </a:graphic>
              </wp:anchor>
            </w:drawing>
          </mc:Choice>
          <mc:Fallback>
            <w:pict>
              <v:shape type="#_x0000_t75" id="对象 212" o:spid="_x0000_s212" fillcolor="#FFFFFF" stroked="t" strokeweight="1.0pt" style="position:absolute;&#10;margin-left:-7.787401pt;&#10;margin-top:1.7891338pt;&#10;width:3.8210235pt;&#10;height:19.911968pt;&#10;z-index:771;&#10;mso-position-horizontal:absolute;&#10;mso-position-horizontal-relative:char;&#10;mso-position-vertical:absolute;&#10;mso-position-vertical-relative:line;&#10;mso-wrap-distance-left:6.7498426pt;&#10;mso-wrap-distance-right:6.7498426pt;">
                <v:stroke color="#000000"/>
                <v:imagedata r:id="rId143"/>
                <o:lock selection="t"/>
              </v:shape>
            </w:pict>
          </mc:Fallback>
        </mc:AlternateContent>
      </w:r>
      <w:r>
        <mc:AlternateContent>
          <mc:Choice Requires="wps">
            <w:drawing>
              <wp:anchor distT="0" distB="0" distL="85723" distR="85723" simplePos="0" relativeHeight="772" behindDoc="0" locked="0" layoutInCell="1" hidden="0" allowOverlap="1">
                <wp:simplePos x="0" y="0"/>
                <wp:positionH relativeFrom="character">
                  <wp:posOffset>-73520</wp:posOffset>
                </wp:positionH>
                <wp:positionV relativeFrom="line">
                  <wp:posOffset>18101</wp:posOffset>
                </wp:positionV>
                <wp:extent cx="64542" cy="95968"/>
                <wp:effectExtent l="0" t="0" r="0" b="0"/>
                <wp:wrapNone/>
                <wp:docPr id="214" name="对象 214"/>
                <wp:cNvGraphicFramePr>
                  <a:graphicFrameLocks noChangeAspect="0" noSelect="1"/>
                </wp:cNvGraphicFramePr>
                <a:graphic>
                  <a:graphicData uri="http://schemas.microsoft.com/office/word/2010/wordprocessingInk">
                    <w14:contentPart bwMode="auto" r:id="rId144">
                      <w14:nvContentPartPr>
                        <w14:cNvContentPartPr/>
                      </w14:nvContentPartPr>
                      <w14:xfrm>
                        <a:off x="0" y="0"/>
                        <a:ext cx="64542" cy="95968"/>
                      </w14:xfrm>
                    </w14:contentPart>
                  </a:graphicData>
                </a:graphic>
              </wp:anchor>
            </w:drawing>
          </mc:Choice>
          <mc:Fallback>
            <w:pict>
              <v:shape type="#_x0000_t75" id="对象 215" o:spid="_x0000_s215" fillcolor="#FFFFFF" stroked="t" strokeweight="1.0pt" style="position:absolute;&#10;margin-left:-5.788976pt;&#10;margin-top:1.4252756pt;&#10;width:5.0820475pt;&#10;height:7.5565352pt;&#10;z-index:772;&#10;mso-position-horizontal:absolute;&#10;mso-position-horizontal-relative:char;&#10;mso-position-vertical:absolute;&#10;mso-position-vertical-relative:line;&#10;mso-wrap-distance-left:6.7498426pt;&#10;mso-wrap-distance-right:6.7498426pt;">
                <v:stroke color="#000000"/>
                <v:imagedata r:id="rId145"/>
                <o:lock selection="t"/>
              </v:shape>
            </w:pict>
          </mc:Fallback>
        </mc:AlternateContent>
      </w:r>
      <w:r>
        <mc:AlternateContent>
          <mc:Choice Requires="wps">
            <w:drawing>
              <wp:anchor distT="0" distB="0" distL="85723" distR="85723" simplePos="0" relativeHeight="773" behindDoc="0" locked="0" layoutInCell="1" hidden="0" allowOverlap="1">
                <wp:simplePos x="0" y="0"/>
                <wp:positionH relativeFrom="character">
                  <wp:posOffset>186119</wp:posOffset>
                </wp:positionH>
                <wp:positionV relativeFrom="line">
                  <wp:posOffset>-3845</wp:posOffset>
                </wp:positionV>
                <wp:extent cx="110465" cy="131031"/>
                <wp:effectExtent l="0" t="0" r="0" b="0"/>
                <wp:wrapNone/>
                <wp:docPr id="217" name="对象 217"/>
                <wp:cNvGraphicFramePr>
                  <a:graphicFrameLocks noChangeAspect="0" noSelect="1"/>
                </wp:cNvGraphicFramePr>
                <a:graphic>
                  <a:graphicData uri="http://schemas.microsoft.com/office/word/2010/wordprocessingInk">
                    <w14:contentPart bwMode="auto" r:id="rId146">
                      <w14:nvContentPartPr>
                        <w14:cNvContentPartPr/>
                      </w14:nvContentPartPr>
                      <w14:xfrm>
                        <a:off x="0" y="0"/>
                        <a:ext cx="110465" cy="131031"/>
                      </w14:xfrm>
                    </w14:contentPart>
                  </a:graphicData>
                </a:graphic>
              </wp:anchor>
            </w:drawing>
          </mc:Choice>
          <mc:Fallback>
            <w:pict>
              <v:shape type="#_x0000_t75" id="对象 218" o:spid="_x0000_s218" fillcolor="#FFFFFF" stroked="t" strokeweight="1.0pt" style="position:absolute;&#10;margin-left:14.655039pt;&#10;margin-top:-0.3027559pt;&#10;width:8.698031pt;&#10;height:10.317402pt;&#10;z-index:773;&#10;mso-position-horizontal:absolute;&#10;mso-position-horizontal-relative:char;&#10;mso-position-vertical:absolute;&#10;mso-position-vertical-relative:line;&#10;mso-wrap-distance-left:6.7498426pt;&#10;mso-wrap-distance-right:6.7498426pt;">
                <v:stroke color="#000000"/>
                <v:imagedata r:id="rId147"/>
                <o:lock selection="t"/>
              </v:shape>
            </w:pict>
          </mc:Fallback>
        </mc:AlternateContent>
      </w:r>
      <w:r>
        <mc:AlternateContent>
          <mc:Choice Requires="wps">
            <w:drawing>
              <wp:anchor distT="0" distB="0" distL="85723" distR="85723" simplePos="0" relativeHeight="774" behindDoc="0" locked="0" layoutInCell="1" hidden="0" allowOverlap="1">
                <wp:simplePos x="0" y="0"/>
                <wp:positionH relativeFrom="character">
                  <wp:posOffset>-42804</wp:posOffset>
                </wp:positionH>
                <wp:positionV relativeFrom="line">
                  <wp:posOffset>-6003</wp:posOffset>
                </wp:positionV>
                <wp:extent cx="113565" cy="155123"/>
                <wp:effectExtent l="0" t="0" r="0" b="0"/>
                <wp:wrapNone/>
                <wp:docPr id="220" name="对象 220"/>
                <wp:cNvGraphicFramePr>
                  <a:graphicFrameLocks noChangeAspect="0" noSelect="1"/>
                </wp:cNvGraphicFramePr>
                <a:graphic>
                  <a:graphicData uri="http://schemas.microsoft.com/office/word/2010/wordprocessingInk">
                    <w14:contentPart bwMode="auto" r:id="rId148">
                      <w14:nvContentPartPr>
                        <w14:cNvContentPartPr/>
                      </w14:nvContentPartPr>
                      <w14:xfrm>
                        <a:off x="0" y="0"/>
                        <a:ext cx="113565" cy="155123"/>
                      </w14:xfrm>
                    </w14:contentPart>
                  </a:graphicData>
                </a:graphic>
              </wp:anchor>
            </w:drawing>
          </mc:Choice>
          <mc:Fallback>
            <w:pict>
              <v:shape type="#_x0000_t75" id="对象 221" o:spid="_x0000_s221" fillcolor="#FFFFFF" stroked="t" strokeweight="1.0pt" style="position:absolute;&#10;margin-left:-3.370394pt;&#10;margin-top:-0.47267714pt;&#10;width:8.942126pt;&#10;height:12.214409pt;&#10;z-index:774;&#10;mso-position-horizontal:absolute;&#10;mso-position-horizontal-relative:char;&#10;mso-position-vertical:absolute;&#10;mso-position-vertical-relative:line;&#10;mso-wrap-distance-left:6.7498426pt;&#10;mso-wrap-distance-right:6.7498426pt;">
                <v:stroke color="#000000"/>
                <v:imagedata r:id="rId149"/>
                <o:lock selection="t"/>
              </v:shape>
            </w:pict>
          </mc:Fallback>
        </mc:AlternateContent>
      </w:r>
      <w:r>
        <mc:AlternateContent>
          <mc:Choice Requires="wps">
            <w:drawing>
              <wp:anchor distT="0" distB="0" distL="85723" distR="85723" simplePos="0" relativeHeight="775" behindDoc="0" locked="0" layoutInCell="1" hidden="0" allowOverlap="1">
                <wp:simplePos x="0" y="0"/>
                <wp:positionH relativeFrom="character">
                  <wp:posOffset>3724</wp:posOffset>
                </wp:positionH>
                <wp:positionV relativeFrom="line">
                  <wp:posOffset>-10911</wp:posOffset>
                </wp:positionV>
                <wp:extent cx="55133" cy="147782"/>
                <wp:effectExtent l="0" t="0" r="0" b="0"/>
                <wp:wrapNone/>
                <wp:docPr id="223" name="对象 223"/>
                <wp:cNvGraphicFramePr>
                  <a:graphicFrameLocks noChangeAspect="0" noSelect="1"/>
                </wp:cNvGraphicFramePr>
                <a:graphic>
                  <a:graphicData uri="http://schemas.microsoft.com/office/word/2010/wordprocessingInk">
                    <w14:contentPart bwMode="auto" r:id="rId150">
                      <w14:nvContentPartPr>
                        <w14:cNvContentPartPr/>
                      </w14:nvContentPartPr>
                      <w14:xfrm>
                        <a:off x="0" y="0"/>
                        <a:ext cx="55133" cy="147782"/>
                      </w14:xfrm>
                    </w14:contentPart>
                  </a:graphicData>
                </a:graphic>
              </wp:anchor>
            </w:drawing>
          </mc:Choice>
          <mc:Fallback>
            <w:pict>
              <v:shape type="#_x0000_t75" id="对象 224" o:spid="_x0000_s224" fillcolor="#FFFFFF" stroked="t" strokeweight="1.0pt" style="position:absolute;&#10;margin-left:0.29322836pt;&#10;margin-top:-0.85913384pt;&#10;width:4.3411813pt;&#10;height:11.636378pt;&#10;z-index:775;&#10;mso-position-horizontal:absolute;&#10;mso-position-horizontal-relative:char;&#10;mso-position-vertical:absolute;&#10;mso-position-vertical-relative:line;&#10;mso-wrap-distance-left:6.7498426pt;&#10;mso-wrap-distance-right:6.7498426pt;">
                <v:stroke color="#000000"/>
                <v:imagedata r:id="rId151"/>
                <o:lock selection="t"/>
              </v:shape>
            </w:pict>
          </mc:Fallback>
        </mc:AlternateContent>
      </w:r>
      <w:r>
        <mc:AlternateContent>
          <mc:Choice Requires="wps">
            <w:drawing>
              <wp:anchor distT="0" distB="0" distL="85723" distR="85723" simplePos="0" relativeHeight="776" behindDoc="0" locked="0" layoutInCell="1" hidden="0" allowOverlap="1">
                <wp:simplePos x="0" y="0"/>
                <wp:positionH relativeFrom="character">
                  <wp:posOffset>213652</wp:posOffset>
                </wp:positionH>
                <wp:positionV relativeFrom="line">
                  <wp:posOffset>-17841</wp:posOffset>
                </wp:positionV>
                <wp:extent cx="108827" cy="198455"/>
                <wp:effectExtent l="0" t="0" r="0" b="0"/>
                <wp:wrapNone/>
                <wp:docPr id="226" name="对象 226"/>
                <wp:cNvGraphicFramePr>
                  <a:graphicFrameLocks noChangeAspect="0" noSelect="1"/>
                </wp:cNvGraphicFramePr>
                <a:graphic>
                  <a:graphicData uri="http://schemas.microsoft.com/office/word/2010/wordprocessingInk">
                    <w14:contentPart bwMode="auto" r:id="rId152">
                      <w14:nvContentPartPr>
                        <w14:cNvContentPartPr/>
                      </w14:nvContentPartPr>
                      <w14:xfrm>
                        <a:off x="0" y="0"/>
                        <a:ext cx="108827" cy="198455"/>
                      </w14:xfrm>
                    </w14:contentPart>
                  </a:graphicData>
                </a:graphic>
              </wp:anchor>
            </w:drawing>
          </mc:Choice>
          <mc:Fallback>
            <w:pict>
              <v:shape type="#_x0000_t75" id="对象 227" o:spid="_x0000_s227" fillcolor="#FFFFFF" stroked="t" strokeweight="1.0pt" style="position:absolute;&#10;margin-left:16.822992pt;&#10;margin-top:-1.4048032pt;&#10;width:8.569056pt;&#10;height:15.626377pt;&#10;z-index:776;&#10;mso-position-horizontal:absolute;&#10;mso-position-horizontal-relative:char;&#10;mso-position-vertical:absolute;&#10;mso-position-vertical-relative:line;&#10;mso-wrap-distance-left:6.7498426pt;&#10;mso-wrap-distance-right:6.7498426pt;">
                <v:stroke color="#000000"/>
                <v:imagedata r:id="rId153"/>
                <o:lock selection="t"/>
              </v:shape>
            </w:pict>
          </mc:Fallback>
        </mc:AlternateContent>
      </w:r>
      <w:r>
        <mc:AlternateContent>
          <mc:Choice Requires="wps">
            <w:drawing>
              <wp:anchor distT="0" distB="0" distL="85723" distR="85723" simplePos="0" relativeHeight="777" behindDoc="0" locked="0" layoutInCell="1" hidden="0" allowOverlap="1">
                <wp:simplePos x="0" y="0"/>
                <wp:positionH relativeFrom="character">
                  <wp:posOffset>-81396</wp:posOffset>
                </wp:positionH>
                <wp:positionV relativeFrom="line">
                  <wp:posOffset>-19296</wp:posOffset>
                </wp:positionV>
                <wp:extent cx="96088" cy="48373"/>
                <wp:effectExtent l="0" t="0" r="0" b="0"/>
                <wp:wrapNone/>
                <wp:docPr id="229" name="对象 229"/>
                <wp:cNvGraphicFramePr>
                  <a:graphicFrameLocks noChangeAspect="0" noSelect="1"/>
                </wp:cNvGraphicFramePr>
                <a:graphic>
                  <a:graphicData uri="http://schemas.microsoft.com/office/word/2010/wordprocessingInk">
                    <w14:contentPart bwMode="auto" r:id="rId154">
                      <w14:nvContentPartPr>
                        <w14:cNvContentPartPr/>
                      </w14:nvContentPartPr>
                      <w14:xfrm>
                        <a:off x="0" y="0"/>
                        <a:ext cx="96088" cy="48373"/>
                      </w14:xfrm>
                    </w14:contentPart>
                  </a:graphicData>
                </a:graphic>
              </wp:anchor>
            </w:drawing>
          </mc:Choice>
          <mc:Fallback>
            <w:pict>
              <v:shape type="#_x0000_t75" id="对象 230" o:spid="_x0000_s230" fillcolor="#FFFFFF" stroked="t" strokeweight="1.0pt" style="position:absolute;&#10;margin-left:-6.409134pt;&#10;margin-top:-1.5193701pt;&#10;width:7.5659842pt;&#10;height:3.8088977pt;&#10;z-index:777;&#10;mso-position-horizontal:absolute;&#10;mso-position-horizontal-relative:char;&#10;mso-position-vertical:absolute;&#10;mso-position-vertical-relative:line;&#10;mso-wrap-distance-left:6.7498426pt;&#10;mso-wrap-distance-right:6.7498426pt;">
                <v:stroke color="#000000"/>
                <v:imagedata r:id="rId155"/>
                <o:lock selection="t"/>
              </v:shape>
            </w:pict>
          </mc:Fallback>
        </mc:AlternateContent>
      </w:r>
      <w:r>
        <mc:AlternateContent>
          <mc:Choice Requires="wps">
            <w:drawing>
              <wp:anchor distT="0" distB="0" distL="85723" distR="85723" simplePos="0" relativeHeight="778" behindDoc="0" locked="0" layoutInCell="1" hidden="0" allowOverlap="1">
                <wp:simplePos x="0" y="0"/>
                <wp:positionH relativeFrom="character">
                  <wp:posOffset>110590</wp:posOffset>
                </wp:positionH>
                <wp:positionV relativeFrom="line">
                  <wp:posOffset>-26057</wp:posOffset>
                </wp:positionV>
                <wp:extent cx="121687" cy="249355"/>
                <wp:effectExtent l="0" t="0" r="0" b="0"/>
                <wp:wrapNone/>
                <wp:docPr id="232" name="对象 232"/>
                <wp:cNvGraphicFramePr>
                  <a:graphicFrameLocks noChangeAspect="0" noSelect="1"/>
                </wp:cNvGraphicFramePr>
                <a:graphic>
                  <a:graphicData uri="http://schemas.microsoft.com/office/word/2010/wordprocessingInk">
                    <w14:contentPart bwMode="auto" r:id="rId156">
                      <w14:nvContentPartPr>
                        <w14:cNvContentPartPr/>
                      </w14:nvContentPartPr>
                      <w14:xfrm>
                        <a:off x="0" y="0"/>
                        <a:ext cx="121687" cy="249355"/>
                      </w14:xfrm>
                    </w14:contentPart>
                  </a:graphicData>
                </a:graphic>
              </wp:anchor>
            </w:drawing>
          </mc:Choice>
          <mc:Fallback>
            <w:pict>
              <v:shape type="#_x0000_t75" id="对象 233" o:spid="_x0000_s233" fillcolor="#FFFFFF" stroked="t" strokeweight="1.0pt" style="position:absolute;&#10;margin-left:8.707874pt;&#10;margin-top:-2.0517323pt;&#10;width:9.581655pt;&#10;height:19.634253pt;&#10;z-index:778;&#10;mso-position-horizontal:absolute;&#10;mso-position-horizontal-relative:char;&#10;mso-position-vertical:absolute;&#10;mso-position-vertical-relative:line;&#10;mso-wrap-distance-left:6.7498426pt;&#10;mso-wrap-distance-right:6.7498426pt;">
                <v:stroke color="#000000"/>
                <v:imagedata r:id="rId157"/>
                <o:lock selection="t"/>
              </v:shape>
            </w:pict>
          </mc:Fallback>
        </mc:AlternateContent>
      </w:r>
      <w:r>
        <mc:AlternateContent>
          <mc:Choice Requires="wps">
            <w:drawing>
              <wp:anchor distT="0" distB="0" distL="85723" distR="85723" simplePos="0" relativeHeight="779" behindDoc="0" locked="0" layoutInCell="1" hidden="0" allowOverlap="1">
                <wp:simplePos x="0" y="0"/>
                <wp:positionH relativeFrom="character">
                  <wp:posOffset>-38521</wp:posOffset>
                </wp:positionH>
                <wp:positionV relativeFrom="line">
                  <wp:posOffset>-30857</wp:posOffset>
                </wp:positionV>
                <wp:extent cx="34575" cy="22948"/>
                <wp:effectExtent l="0" t="0" r="0" b="0"/>
                <wp:wrapNone/>
                <wp:docPr id="235" name="对象 235"/>
                <wp:cNvGraphicFramePr>
                  <a:graphicFrameLocks noChangeAspect="0" noSelect="1"/>
                </wp:cNvGraphicFramePr>
                <a:graphic>
                  <a:graphicData uri="http://schemas.microsoft.com/office/word/2010/wordprocessingInk">
                    <w14:contentPart bwMode="auto" r:id="rId158">
                      <w14:nvContentPartPr>
                        <w14:cNvContentPartPr/>
                      </w14:nvContentPartPr>
                      <w14:xfrm>
                        <a:off x="0" y="0"/>
                        <a:ext cx="34575" cy="22948"/>
                      </w14:xfrm>
                    </w14:contentPart>
                  </a:graphicData>
                </a:graphic>
              </wp:anchor>
            </w:drawing>
          </mc:Choice>
          <mc:Fallback>
            <w:pict>
              <v:shape type="#_x0000_t75" id="对象 236" o:spid="_x0000_s236" fillcolor="#FFFFFF" stroked="t" strokeweight="1.0pt" style="position:absolute;&#10;margin-left:-3.0331495pt;&#10;margin-top:-2.429685pt;&#10;width:2.722441pt;&#10;height:1.8069291pt;&#10;z-index:779;&#10;mso-position-horizontal:absolute;&#10;mso-position-horizontal-relative:char;&#10;mso-position-vertical:absolute;&#10;mso-position-vertical-relative:line;&#10;mso-wrap-distance-left:6.7498426pt;&#10;mso-wrap-distance-right:6.7498426pt;">
                <v:stroke color="#000000"/>
                <v:imagedata r:id="rId159"/>
                <o:lock selection="t"/>
              </v:shape>
            </w:pict>
          </mc:Fallback>
        </mc:AlternateContent>
      </w:r>
      <w:r>
        <w:rPr>
          <w:rFonts w:hint="eastAsia"/>
        </w:rPr>
        <w:t>______、______</w:t>
      </w:r>
      <w:r>
        <mc:AlternateContent>
          <mc:Choice Requires="wps">
            <w:drawing>
              <wp:anchor distT="0" distB="0" distL="85723" distR="85723" simplePos="0" relativeHeight="746" behindDoc="0" locked="0" layoutInCell="1" hidden="0" allowOverlap="1">
                <wp:simplePos x="0" y="0"/>
                <wp:positionH relativeFrom="character">
                  <wp:posOffset>278325</wp:posOffset>
                </wp:positionH>
                <wp:positionV relativeFrom="line">
                  <wp:posOffset>240481</wp:posOffset>
                </wp:positionV>
                <wp:extent cx="116524" cy="144001"/>
                <wp:effectExtent l="0" t="0" r="0" b="0"/>
                <wp:wrapNone/>
                <wp:docPr id="238" name="对象 238"/>
                <wp:cNvGraphicFramePr>
                  <a:graphicFrameLocks noChangeAspect="0" noSelect="1"/>
                </wp:cNvGraphicFramePr>
                <a:graphic>
                  <a:graphicData uri="http://schemas.microsoft.com/office/word/2010/wordprocessingInk">
                    <w14:contentPart bwMode="auto" r:id="rId160">
                      <w14:nvContentPartPr>
                        <w14:cNvContentPartPr/>
                      </w14:nvContentPartPr>
                      <w14:xfrm>
                        <a:off x="0" y="0"/>
                        <a:ext cx="116524" cy="144001"/>
                      </w14:xfrm>
                    </w14:contentPart>
                  </a:graphicData>
                </a:graphic>
              </wp:anchor>
            </w:drawing>
          </mc:Choice>
          <mc:Fallback>
            <w:pict>
              <v:shape type="#_x0000_t75" id="对象 239" o:spid="_x0000_s239" fillcolor="#FFFFFF" stroked="t" strokeweight="1.0pt" style="position:absolute;&#10;margin-left:21.915354pt;&#10;margin-top:18.935513pt;&#10;width:9.1751175pt;&#10;height:11.338662pt;&#10;z-index:746;&#10;mso-position-horizontal:absolute;&#10;mso-position-horizontal-relative:char;&#10;mso-position-vertical:absolute;&#10;mso-position-vertical-relative:line;&#10;mso-wrap-distance-left:6.7498426pt;&#10;mso-wrap-distance-right:6.7498426pt;">
                <v:stroke color="#000000"/>
                <v:imagedata r:id="rId161"/>
                <o:lock selection="t"/>
              </v:shape>
            </w:pict>
          </mc:Fallback>
        </mc:AlternateContent>
      </w:r>
      <w:r>
        <mc:AlternateContent>
          <mc:Choice Requires="wps">
            <w:drawing>
              <wp:anchor distT="0" distB="0" distL="85723" distR="85723" simplePos="0" relativeHeight="747" behindDoc="0" locked="0" layoutInCell="1" hidden="0" allowOverlap="1">
                <wp:simplePos x="0" y="0"/>
                <wp:positionH relativeFrom="character">
                  <wp:posOffset>397886</wp:posOffset>
                </wp:positionH>
                <wp:positionV relativeFrom="line">
                  <wp:posOffset>232216</wp:posOffset>
                </wp:positionV>
                <wp:extent cx="81082" cy="118519"/>
                <wp:effectExtent l="0" t="0" r="0" b="0"/>
                <wp:wrapNone/>
                <wp:docPr id="241" name="对象 241"/>
                <wp:cNvGraphicFramePr>
                  <a:graphicFrameLocks noChangeAspect="0" noSelect="1"/>
                </wp:cNvGraphicFramePr>
                <a:graphic>
                  <a:graphicData uri="http://schemas.microsoft.com/office/word/2010/wordprocessingInk">
                    <w14:contentPart bwMode="auto" r:id="rId162">
                      <w14:nvContentPartPr>
                        <w14:cNvContentPartPr/>
                      </w14:nvContentPartPr>
                      <w14:xfrm>
                        <a:off x="0" y="0"/>
                        <a:ext cx="81082" cy="118519"/>
                      </w14:xfrm>
                    </w14:contentPart>
                  </a:graphicData>
                </a:graphic>
              </wp:anchor>
            </w:drawing>
          </mc:Choice>
          <mc:Fallback>
            <w:pict>
              <v:shape type="#_x0000_t75" id="对象 242" o:spid="_x0000_s242" fillcolor="#FFFFFF" stroked="t" strokeweight="1.0pt" style="position:absolute;&#10;margin-left:31.329607pt;&#10;margin-top:18.284725pt;&#10;width:6.38441pt;&#10;height:9.332206pt;&#10;z-index:747;&#10;mso-position-horizontal:absolute;&#10;mso-position-horizontal-relative:char;&#10;mso-position-vertical:absolute;&#10;mso-position-vertical-relative:line;&#10;mso-wrap-distance-left:6.7498426pt;&#10;mso-wrap-distance-right:6.7498426pt;">
                <v:stroke color="#000000"/>
                <v:imagedata r:id="rId163"/>
                <o:lock selection="t"/>
              </v:shape>
            </w:pict>
          </mc:Fallback>
        </mc:AlternateContent>
      </w:r>
      <w:r>
        <mc:AlternateContent>
          <mc:Choice Requires="wps">
            <w:drawing>
              <wp:anchor distT="0" distB="0" distL="85723" distR="85723" simplePos="0" relativeHeight="748" behindDoc="0" locked="0" layoutInCell="1" hidden="0" allowOverlap="1">
                <wp:simplePos x="0" y="0"/>
                <wp:positionH relativeFrom="character">
                  <wp:posOffset>453519</wp:posOffset>
                </wp:positionH>
                <wp:positionV relativeFrom="line">
                  <wp:posOffset>222027</wp:posOffset>
                </wp:positionV>
                <wp:extent cx="116968" cy="71710"/>
                <wp:effectExtent l="0" t="0" r="0" b="0"/>
                <wp:wrapNone/>
                <wp:docPr id="244" name="对象 244"/>
                <wp:cNvGraphicFramePr>
                  <a:graphicFrameLocks noChangeAspect="0" noSelect="1"/>
                </wp:cNvGraphicFramePr>
                <a:graphic>
                  <a:graphicData uri="http://schemas.microsoft.com/office/word/2010/wordprocessingInk">
                    <w14:contentPart bwMode="auto" r:id="rId164">
                      <w14:nvContentPartPr>
                        <w14:cNvContentPartPr/>
                      </w14:nvContentPartPr>
                      <w14:xfrm>
                        <a:off x="0" y="0"/>
                        <a:ext cx="116968" cy="71710"/>
                      </w14:xfrm>
                    </w14:contentPart>
                  </a:graphicData>
                </a:graphic>
              </wp:anchor>
            </w:drawing>
          </mc:Choice>
          <mc:Fallback>
            <w:pict>
              <v:shape type="#_x0000_t75" id="对象 245" o:spid="_x0000_s245" fillcolor="#FFFFFF" stroked="t" strokeweight="1.0pt" style="position:absolute;&#10;margin-left:35.71016pt;&#10;margin-top:17.48244pt;&#10;width:9.210079pt;&#10;height:5.6464577pt;&#10;z-index:748;&#10;mso-position-horizontal:absolute;&#10;mso-position-horizontal-relative:char;&#10;mso-position-vertical:absolute;&#10;mso-position-vertical-relative:line;&#10;mso-wrap-distance-left:6.7498426pt;&#10;mso-wrap-distance-right:6.7498426pt;">
                <v:stroke color="#000000"/>
                <v:imagedata r:id="rId165"/>
                <o:lock selection="t"/>
              </v:shape>
            </w:pict>
          </mc:Fallback>
        </mc:AlternateContent>
      </w:r>
      <w:r>
        <mc:AlternateContent>
          <mc:Choice Requires="wps">
            <w:drawing>
              <wp:anchor distT="0" distB="0" distL="85723" distR="85723" simplePos="0" relativeHeight="749" behindDoc="0" locked="0" layoutInCell="1" hidden="0" allowOverlap="1">
                <wp:simplePos x="0" y="0"/>
                <wp:positionH relativeFrom="character">
                  <wp:posOffset>550990</wp:posOffset>
                </wp:positionH>
                <wp:positionV relativeFrom="line">
                  <wp:posOffset>203975</wp:posOffset>
                </wp:positionV>
                <wp:extent cx="123947" cy="64071"/>
                <wp:effectExtent l="0" t="0" r="0" b="0"/>
                <wp:wrapNone/>
                <wp:docPr id="247" name="对象 247"/>
                <wp:cNvGraphicFramePr>
                  <a:graphicFrameLocks noChangeAspect="0" noSelect="1"/>
                </wp:cNvGraphicFramePr>
                <a:graphic>
                  <a:graphicData uri="http://schemas.microsoft.com/office/word/2010/wordprocessingInk">
                    <w14:contentPart bwMode="auto" r:id="rId166">
                      <w14:nvContentPartPr>
                        <w14:cNvContentPartPr/>
                      </w14:nvContentPartPr>
                      <w14:xfrm>
                        <a:off x="0" y="0"/>
                        <a:ext cx="123947" cy="64071"/>
                      </w14:xfrm>
                    </w14:contentPart>
                  </a:graphicData>
                </a:graphic>
              </wp:anchor>
            </w:drawing>
          </mc:Choice>
          <mc:Fallback>
            <w:pict>
              <v:shape type="#_x0000_t75" id="对象 248" o:spid="_x0000_s248" fillcolor="#FFFFFF" stroked="t" strokeweight="1.0pt" style="position:absolute;&#10;margin-left:43.38504pt;&#10;margin-top:16.061024pt;&#10;width:9.759607pt;&#10;height:5.044961pt;&#10;z-index:749;&#10;mso-position-horizontal:absolute;&#10;mso-position-horizontal-relative:char;&#10;mso-position-vertical:absolute;&#10;mso-position-vertical-relative:line;&#10;mso-wrap-distance-left:6.7498426pt;&#10;mso-wrap-distance-right:6.7498426pt;">
                <v:stroke color="#000000"/>
                <v:imagedata r:id="rId167"/>
                <o:lock selection="t"/>
              </v:shape>
            </w:pict>
          </mc:Fallback>
        </mc:AlternateContent>
      </w:r>
      <w:r>
        <mc:AlternateContent>
          <mc:Choice Requires="wps">
            <w:drawing>
              <wp:anchor distT="0" distB="0" distL="85723" distR="85723" simplePos="0" relativeHeight="750" behindDoc="0" locked="0" layoutInCell="1" hidden="0" allowOverlap="1">
                <wp:simplePos x="0" y="0"/>
                <wp:positionH relativeFrom="character">
                  <wp:posOffset>281958</wp:posOffset>
                </wp:positionH>
                <wp:positionV relativeFrom="line">
                  <wp:posOffset>191908</wp:posOffset>
                </wp:positionV>
                <wp:extent cx="64451" cy="179972"/>
                <wp:effectExtent l="0" t="0" r="0" b="0"/>
                <wp:wrapNone/>
                <wp:docPr id="250" name="对象 250"/>
                <wp:cNvGraphicFramePr>
                  <a:graphicFrameLocks noChangeAspect="0" noSelect="1"/>
                </wp:cNvGraphicFramePr>
                <a:graphic>
                  <a:graphicData uri="http://schemas.microsoft.com/office/word/2010/wordprocessingInk">
                    <w14:contentPart bwMode="auto" r:id="rId168">
                      <w14:nvContentPartPr>
                        <w14:cNvContentPartPr/>
                      </w14:nvContentPartPr>
                      <w14:xfrm>
                        <a:off x="0" y="0"/>
                        <a:ext cx="64451" cy="179972"/>
                      </w14:xfrm>
                    </w14:contentPart>
                  </a:graphicData>
                </a:graphic>
              </wp:anchor>
            </w:drawing>
          </mc:Choice>
          <mc:Fallback>
            <w:pict>
              <v:shape type="#_x0000_t75" id="对象 251" o:spid="_x0000_s251" fillcolor="#FFFFFF" stroked="t" strokeweight="1.0pt" style="position:absolute;&#10;margin-left:22.201418pt;&#10;margin-top:15.110867pt;&#10;width:5.0748825pt;&#10;height:14.171023pt;&#10;z-index:750;&#10;mso-position-horizontal:absolute;&#10;mso-position-horizontal-relative:char;&#10;mso-position-vertical:absolute;&#10;mso-position-vertical-relative:line;&#10;mso-wrap-distance-left:6.7498426pt;&#10;mso-wrap-distance-right:6.7498426pt;">
                <v:stroke color="#000000"/>
                <v:imagedata r:id="rId169"/>
                <o:lock selection="t"/>
              </v:shape>
            </w:pict>
          </mc:Fallback>
        </mc:AlternateContent>
      </w:r>
      <w:r>
        <mc:AlternateContent>
          <mc:Choice Requires="wps">
            <w:drawing>
              <wp:anchor distT="0" distB="0" distL="85723" distR="85723" simplePos="0" relativeHeight="751" behindDoc="0" locked="0" layoutInCell="1" hidden="0" allowOverlap="1">
                <wp:simplePos x="0" y="0"/>
                <wp:positionH relativeFrom="character">
                  <wp:posOffset>545263</wp:posOffset>
                </wp:positionH>
                <wp:positionV relativeFrom="line">
                  <wp:posOffset>173618</wp:posOffset>
                </wp:positionV>
                <wp:extent cx="135620" cy="232521"/>
                <wp:effectExtent l="0" t="0" r="0" b="0"/>
                <wp:wrapNone/>
                <wp:docPr id="253" name="对象 253"/>
                <wp:cNvGraphicFramePr>
                  <a:graphicFrameLocks noChangeAspect="0" noSelect="1"/>
                </wp:cNvGraphicFramePr>
                <a:graphic>
                  <a:graphicData uri="http://schemas.microsoft.com/office/word/2010/wordprocessingInk">
                    <w14:contentPart bwMode="auto" r:id="rId170">
                      <w14:nvContentPartPr>
                        <w14:cNvContentPartPr/>
                      </w14:nvContentPartPr>
                      <w14:xfrm>
                        <a:off x="0" y="0"/>
                        <a:ext cx="135620" cy="232521"/>
                      </w14:xfrm>
                    </w14:contentPart>
                  </a:graphicData>
                </a:graphic>
              </wp:anchor>
            </w:drawing>
          </mc:Choice>
          <mc:Fallback>
            <w:pict>
              <v:shape type="#_x0000_t75" id="对象 254" o:spid="_x0000_s254" fillcolor="#FFFFFF" stroked="t" strokeweight="1.0pt" style="position:absolute;&#10;margin-left:42.934093pt;&#10;margin-top:13.67071pt;&#10;width:10.678742pt;&#10;height:18.30874pt;&#10;z-index:751;&#10;mso-position-horizontal:absolute;&#10;mso-position-horizontal-relative:char;&#10;mso-position-vertical:absolute;&#10;mso-position-vertical-relative:line;&#10;mso-wrap-distance-left:6.7498426pt;&#10;mso-wrap-distance-right:6.7498426pt;">
                <v:stroke color="#000000"/>
                <v:imagedata r:id="rId171"/>
                <o:lock selection="t"/>
              </v:shape>
            </w:pict>
          </mc:Fallback>
        </mc:AlternateContent>
      </w:r>
      <w:r>
        <mc:AlternateContent>
          <mc:Choice Requires="wps">
            <w:drawing>
              <wp:anchor distT="0" distB="0" distL="85723" distR="85723" simplePos="0" relativeHeight="752" behindDoc="0" locked="0" layoutInCell="1" hidden="0" allowOverlap="1">
                <wp:simplePos x="0" y="0"/>
                <wp:positionH relativeFrom="character">
                  <wp:posOffset>495375</wp:posOffset>
                </wp:positionH>
                <wp:positionV relativeFrom="line">
                  <wp:posOffset>167777</wp:posOffset>
                </wp:positionV>
                <wp:extent cx="35305" cy="276966"/>
                <wp:effectExtent l="0" t="0" r="0" b="0"/>
                <wp:wrapNone/>
                <wp:docPr id="256" name="对象 256"/>
                <wp:cNvGraphicFramePr>
                  <a:graphicFrameLocks noChangeAspect="0" noSelect="1"/>
                </wp:cNvGraphicFramePr>
                <a:graphic>
                  <a:graphicData uri="http://schemas.microsoft.com/office/word/2010/wordprocessingInk">
                    <w14:contentPart bwMode="auto" r:id="rId172">
                      <w14:nvContentPartPr>
                        <w14:cNvContentPartPr/>
                      </w14:nvContentPartPr>
                      <w14:xfrm>
                        <a:off x="0" y="0"/>
                        <a:ext cx="35305" cy="276966"/>
                      </w14:xfrm>
                    </w14:contentPart>
                  </a:graphicData>
                </a:graphic>
              </wp:anchor>
            </w:drawing>
          </mc:Choice>
          <mc:Fallback>
            <w:pict>
              <v:shape type="#_x0000_t75" id="对象 257" o:spid="_x0000_s257" fillcolor="#FFFFFF" stroked="t" strokeweight="1.0pt" style="position:absolute;&#10;margin-left:39.005905pt;&#10;margin-top:13.210789pt;&#10;width:2.779922pt;&#10;height:21.808346pt;&#10;z-index:752;&#10;mso-position-horizontal:absolute;&#10;mso-position-horizontal-relative:char;&#10;mso-position-vertical:absolute;&#10;mso-position-vertical-relative:line;&#10;mso-wrap-distance-left:6.7498426pt;&#10;mso-wrap-distance-right:6.7498426pt;">
                <v:stroke color="#000000"/>
                <v:imagedata r:id="rId173"/>
                <o:lock selection="t"/>
              </v:shape>
            </w:pict>
          </mc:Fallback>
        </mc:AlternateContent>
      </w:r>
      <w:r>
        <mc:AlternateContent>
          <mc:Choice Requires="wps">
            <w:drawing>
              <wp:anchor distT="0" distB="0" distL="85723" distR="85723" simplePos="0" relativeHeight="753" behindDoc="0" locked="0" layoutInCell="1" hidden="0" allowOverlap="1">
                <wp:simplePos x="0" y="0"/>
                <wp:positionH relativeFrom="character">
                  <wp:posOffset>-131165</wp:posOffset>
                </wp:positionH>
                <wp:positionV relativeFrom="line">
                  <wp:posOffset>75094</wp:posOffset>
                </wp:positionV>
                <wp:extent cx="50319" cy="42619"/>
                <wp:effectExtent l="0" t="0" r="0" b="0"/>
                <wp:wrapNone/>
                <wp:docPr id="259" name="对象 259"/>
                <wp:cNvGraphicFramePr>
                  <a:graphicFrameLocks noChangeAspect="0" noSelect="1"/>
                </wp:cNvGraphicFramePr>
                <a:graphic>
                  <a:graphicData uri="http://schemas.microsoft.com/office/word/2010/wordprocessingInk">
                    <w14:contentPart bwMode="auto" r:id="rId174">
                      <w14:nvContentPartPr>
                        <w14:cNvContentPartPr/>
                      </w14:nvContentPartPr>
                      <w14:xfrm>
                        <a:off x="0" y="0"/>
                        <a:ext cx="50319" cy="42619"/>
                      </w14:xfrm>
                    </w14:contentPart>
                  </a:graphicData>
                </a:graphic>
              </wp:anchor>
            </w:drawing>
          </mc:Choice>
          <mc:Fallback>
            <w:pict>
              <v:shape type="#_x0000_t75" id="对象 260" o:spid="_x0000_s260" fillcolor="#FFFFFF" stroked="t" strokeweight="1.0pt" style="position:absolute;&#10;margin-left:-10.327952pt;&#10;margin-top:5.9129133pt;&#10;width:3.962126pt;&#10;height:3.3558273pt;&#10;z-index:753;&#10;mso-position-horizontal:absolute;&#10;mso-position-horizontal-relative:char;&#10;mso-position-vertical:absolute;&#10;mso-position-vertical-relative:line;&#10;mso-wrap-distance-left:6.7498426pt;&#10;mso-wrap-distance-right:6.7498426pt;">
                <v:stroke color="#000000"/>
                <v:imagedata r:id="rId175"/>
                <o:lock selection="t"/>
              </v:shape>
            </w:pict>
          </mc:Fallback>
        </mc:AlternateContent>
      </w:r>
      <w:r>
        <mc:AlternateContent>
          <mc:Choice Requires="wps">
            <w:drawing>
              <wp:anchor distT="0" distB="0" distL="85723" distR="85723" simplePos="0" relativeHeight="754" behindDoc="0" locked="0" layoutInCell="1" hidden="0" allowOverlap="1">
                <wp:simplePos x="0" y="0"/>
                <wp:positionH relativeFrom="character">
                  <wp:posOffset>41967</wp:posOffset>
                </wp:positionH>
                <wp:positionV relativeFrom="line">
                  <wp:posOffset>71243</wp:posOffset>
                </wp:positionV>
                <wp:extent cx="63735" cy="111254"/>
                <wp:effectExtent l="0" t="0" r="0" b="0"/>
                <wp:wrapNone/>
                <wp:docPr id="262" name="对象 262"/>
                <wp:cNvGraphicFramePr>
                  <a:graphicFrameLocks noChangeAspect="0" noSelect="1"/>
                </wp:cNvGraphicFramePr>
                <a:graphic>
                  <a:graphicData uri="http://schemas.microsoft.com/office/word/2010/wordprocessingInk">
                    <w14:contentPart bwMode="auto" r:id="rId176">
                      <w14:nvContentPartPr>
                        <w14:cNvContentPartPr/>
                      </w14:nvContentPartPr>
                      <w14:xfrm>
                        <a:off x="0" y="0"/>
                        <a:ext cx="63735" cy="111254"/>
                      </w14:xfrm>
                    </w14:contentPart>
                  </a:graphicData>
                </a:graphic>
              </wp:anchor>
            </w:drawing>
          </mc:Choice>
          <mc:Fallback>
            <w:pict>
              <v:shape type="#_x0000_t75" id="对象 263" o:spid="_x0000_s263" fillcolor="#FFFFFF" stroked="t" strokeweight="1.0pt" style="position:absolute;&#10;margin-left:3.304488pt;&#10;margin-top:5.609685pt;&#10;width:5.018504pt;&#10;height:8.760158pt;&#10;z-index:754;&#10;mso-position-horizontal:absolute;&#10;mso-position-horizontal-relative:char;&#10;mso-position-vertical:absolute;&#10;mso-position-vertical-relative:line;&#10;mso-wrap-distance-left:6.7498426pt;&#10;mso-wrap-distance-right:6.7498426pt;">
                <v:stroke color="#000000"/>
                <v:imagedata r:id="rId177"/>
                <o:lock selection="t"/>
              </v:shape>
            </w:pict>
          </mc:Fallback>
        </mc:AlternateContent>
      </w:r>
      <w:r>
        <mc:AlternateContent>
          <mc:Choice Requires="wps">
            <w:drawing>
              <wp:anchor distT="0" distB="0" distL="85723" distR="85723" simplePos="0" relativeHeight="755" behindDoc="0" locked="0" layoutInCell="1" hidden="0" allowOverlap="1">
                <wp:simplePos x="0" y="0"/>
                <wp:positionH relativeFrom="character">
                  <wp:posOffset>-142463</wp:posOffset>
                </wp:positionH>
                <wp:positionV relativeFrom="line">
                  <wp:posOffset>35719</wp:posOffset>
                </wp:positionV>
                <wp:extent cx="50434" cy="38605"/>
                <wp:effectExtent l="0" t="0" r="0" b="0"/>
                <wp:wrapNone/>
                <wp:docPr id="265" name="对象 265"/>
                <wp:cNvGraphicFramePr>
                  <a:graphicFrameLocks noChangeAspect="0" noSelect="1"/>
                </wp:cNvGraphicFramePr>
                <a:graphic>
                  <a:graphicData uri="http://schemas.microsoft.com/office/word/2010/wordprocessingInk">
                    <w14:contentPart bwMode="auto" r:id="rId178">
                      <w14:nvContentPartPr>
                        <w14:cNvContentPartPr/>
                      </w14:nvContentPartPr>
                      <w14:xfrm>
                        <a:off x="0" y="0"/>
                        <a:ext cx="50434" cy="38605"/>
                      </w14:xfrm>
                    </w14:contentPart>
                  </a:graphicData>
                </a:graphic>
              </wp:anchor>
            </w:drawing>
          </mc:Choice>
          <mc:Fallback>
            <w:pict>
              <v:shape type="#_x0000_t75" id="对象 266" o:spid="_x0000_s266" fillcolor="#FFFFFF" stroked="t" strokeweight="1.0pt" style="position:absolute;&#10;margin-left:-11.217559pt;&#10;margin-top:2.8125198pt;&#10;width:3.971181pt;&#10;height:3.0397637pt;&#10;z-index:755;&#10;mso-position-horizontal:absolute;&#10;mso-position-horizontal-relative:char;&#10;mso-position-vertical:absolute;&#10;mso-position-vertical-relative:line;&#10;mso-wrap-distance-left:6.7498426pt;&#10;mso-wrap-distance-right:6.7498426pt;">
                <v:stroke color="#000000"/>
                <v:imagedata r:id="rId179"/>
                <o:lock selection="t"/>
              </v:shape>
            </w:pict>
          </mc:Fallback>
        </mc:AlternateContent>
      </w:r>
      <w:r>
        <mc:AlternateContent>
          <mc:Choice Requires="wps">
            <w:drawing>
              <wp:anchor distT="0" distB="0" distL="85723" distR="85723" simplePos="0" relativeHeight="756" behindDoc="0" locked="0" layoutInCell="1" hidden="0" allowOverlap="1">
                <wp:simplePos x="0" y="0"/>
                <wp:positionH relativeFrom="character">
                  <wp:posOffset>-378725</wp:posOffset>
                </wp:positionH>
                <wp:positionV relativeFrom="line">
                  <wp:posOffset>10395</wp:posOffset>
                </wp:positionV>
                <wp:extent cx="131626" cy="196374"/>
                <wp:effectExtent l="0" t="0" r="0" b="0"/>
                <wp:wrapNone/>
                <wp:docPr id="268" name="对象 268"/>
                <wp:cNvGraphicFramePr>
                  <a:graphicFrameLocks noChangeAspect="0" noSelect="1"/>
                </wp:cNvGraphicFramePr>
                <a:graphic>
                  <a:graphicData uri="http://schemas.microsoft.com/office/word/2010/wordprocessingInk">
                    <w14:contentPart bwMode="auto" r:id="rId180">
                      <w14:nvContentPartPr>
                        <w14:cNvContentPartPr/>
                      </w14:nvContentPartPr>
                      <w14:xfrm>
                        <a:off x="0" y="0"/>
                        <a:ext cx="131626" cy="196374"/>
                      </w14:xfrm>
                    </w14:contentPart>
                  </a:graphicData>
                </a:graphic>
              </wp:anchor>
            </w:drawing>
          </mc:Choice>
          <mc:Fallback>
            <w:pict>
              <v:shape type="#_x0000_t75" id="对象 269" o:spid="_x0000_s269" fillcolor="#FFFFFF" stroked="t" strokeweight="1.0pt" style="position:absolute;&#10;margin-left:-29.820866pt;&#10;margin-top:0.8185039pt;&#10;width:10.364252pt;&#10;height:15.46252pt;&#10;z-index:756;&#10;mso-position-horizontal:absolute;&#10;mso-position-horizontal-relative:char;&#10;mso-position-vertical:absolute;&#10;mso-position-vertical-relative:line;&#10;mso-wrap-distance-left:6.7498426pt;&#10;mso-wrap-distance-right:6.7498426pt;">
                <v:stroke color="#000000"/>
                <v:imagedata r:id="rId181"/>
                <o:lock selection="t"/>
              </v:shape>
            </w:pict>
          </mc:Fallback>
        </mc:AlternateContent>
      </w:r>
      <w:r>
        <mc:AlternateContent>
          <mc:Choice Requires="wps">
            <w:drawing>
              <wp:anchor distT="0" distB="0" distL="85723" distR="85723" simplePos="0" relativeHeight="757" behindDoc="0" locked="0" layoutInCell="1" hidden="0" allowOverlap="1">
                <wp:simplePos x="0" y="0"/>
                <wp:positionH relativeFrom="character">
                  <wp:posOffset>-359551</wp:posOffset>
                </wp:positionH>
                <wp:positionV relativeFrom="line">
                  <wp:posOffset>10141</wp:posOffset>
                </wp:positionV>
                <wp:extent cx="76203" cy="110978"/>
                <wp:effectExtent l="0" t="0" r="0" b="0"/>
                <wp:wrapNone/>
                <wp:docPr id="271" name="对象 271"/>
                <wp:cNvGraphicFramePr>
                  <a:graphicFrameLocks noChangeAspect="0" noSelect="1"/>
                </wp:cNvGraphicFramePr>
                <a:graphic>
                  <a:graphicData uri="http://schemas.microsoft.com/office/word/2010/wordprocessingInk">
                    <w14:contentPart bwMode="auto" r:id="rId182">
                      <w14:nvContentPartPr>
                        <w14:cNvContentPartPr/>
                      </w14:nvContentPartPr>
                      <w14:xfrm>
                        <a:off x="0" y="0"/>
                        <a:ext cx="76203" cy="110978"/>
                      </w14:xfrm>
                    </w14:contentPart>
                  </a:graphicData>
                </a:graphic>
              </wp:anchor>
            </w:drawing>
          </mc:Choice>
          <mc:Fallback>
            <w:pict>
              <v:shape type="#_x0000_t75" id="对象 272" o:spid="_x0000_s272" fillcolor="#FFFFFF" stroked="t" strokeweight="1.0pt" style="position:absolute;&#10;margin-left:-28.311102pt;&#10;margin-top:0.7985039pt;&#10;width:6.000236pt;&#10;height:8.738425pt;&#10;z-index:757;&#10;mso-position-horizontal:absolute;&#10;mso-position-horizontal-relative:char;&#10;mso-position-vertical:absolute;&#10;mso-position-vertical-relative:line;&#10;mso-wrap-distance-left:6.7498426pt;&#10;mso-wrap-distance-right:6.7498426pt;">
                <v:stroke color="#000000"/>
                <v:imagedata r:id="rId183"/>
                <o:lock selection="t"/>
              </v:shape>
            </w:pict>
          </mc:Fallback>
        </mc:AlternateContent>
      </w:r>
      <w:r>
        <mc:AlternateContent>
          <mc:Choice Requires="wps">
            <w:drawing>
              <wp:anchor distT="0" distB="0" distL="85723" distR="85723" simplePos="0" relativeHeight="758" behindDoc="0" locked="0" layoutInCell="1" hidden="0" allowOverlap="1">
                <wp:simplePos x="0" y="0"/>
                <wp:positionH relativeFrom="character">
                  <wp:posOffset>-444258</wp:posOffset>
                </wp:positionH>
                <wp:positionV relativeFrom="line">
                  <wp:posOffset>-11585</wp:posOffset>
                </wp:positionV>
                <wp:extent cx="132624" cy="152364"/>
                <wp:effectExtent l="0" t="0" r="0" b="0"/>
                <wp:wrapNone/>
                <wp:docPr id="274" name="对象 274"/>
                <wp:cNvGraphicFramePr>
                  <a:graphicFrameLocks noChangeAspect="0" noSelect="1"/>
                </wp:cNvGraphicFramePr>
                <a:graphic>
                  <a:graphicData uri="http://schemas.microsoft.com/office/word/2010/wordprocessingInk">
                    <w14:contentPart bwMode="auto" r:id="rId184">
                      <w14:nvContentPartPr>
                        <w14:cNvContentPartPr/>
                      </w14:nvContentPartPr>
                      <w14:xfrm>
                        <a:off x="0" y="0"/>
                        <a:ext cx="132624" cy="152364"/>
                      </w14:xfrm>
                    </w14:contentPart>
                  </a:graphicData>
                </a:graphic>
              </wp:anchor>
            </w:drawing>
          </mc:Choice>
          <mc:Fallback>
            <w:pict>
              <v:shape type="#_x0000_t75" id="对象 275" o:spid="_x0000_s275" fillcolor="#FFFFFF" stroked="t" strokeweight="1.0pt" style="position:absolute;&#10;margin-left:-34.980946pt;&#10;margin-top:-0.91220474pt;&#10;width:10.442835pt;&#10;height:11.997166pt;&#10;z-index:758;&#10;mso-position-horizontal:absolute;&#10;mso-position-horizontal-relative:char;&#10;mso-position-vertical:absolute;&#10;mso-position-vertical-relative:line;&#10;mso-wrap-distance-left:6.7498426pt;&#10;mso-wrap-distance-right:6.7498426pt;">
                <v:stroke color="#000000"/>
                <v:imagedata r:id="rId185"/>
                <o:lock selection="t"/>
              </v:shape>
            </w:pict>
          </mc:Fallback>
        </mc:AlternateContent>
      </w:r>
      <w:r>
        <mc:AlternateContent>
          <mc:Choice Requires="wps">
            <w:drawing>
              <wp:anchor distT="0" distB="0" distL="85723" distR="85723" simplePos="0" relativeHeight="759" behindDoc="0" locked="0" layoutInCell="1" hidden="0" allowOverlap="1">
                <wp:simplePos x="0" y="0"/>
                <wp:positionH relativeFrom="character">
                  <wp:posOffset>-446341</wp:posOffset>
                </wp:positionH>
                <wp:positionV relativeFrom="line">
                  <wp:posOffset>-26825</wp:posOffset>
                </wp:positionV>
                <wp:extent cx="36642" cy="234911"/>
                <wp:effectExtent l="0" t="0" r="0" b="0"/>
                <wp:wrapNone/>
                <wp:docPr id="277" name="对象 277"/>
                <wp:cNvGraphicFramePr>
                  <a:graphicFrameLocks noChangeAspect="0" noSelect="1"/>
                </wp:cNvGraphicFramePr>
                <a:graphic>
                  <a:graphicData uri="http://schemas.microsoft.com/office/word/2010/wordprocessingInk">
                    <w14:contentPart bwMode="auto" r:id="rId186">
                      <w14:nvContentPartPr>
                        <w14:cNvContentPartPr/>
                      </w14:nvContentPartPr>
                      <w14:xfrm>
                        <a:off x="0" y="0"/>
                        <a:ext cx="36642" cy="234911"/>
                      </w14:xfrm>
                    </w14:contentPart>
                  </a:graphicData>
                </a:graphic>
              </wp:anchor>
            </w:drawing>
          </mc:Choice>
          <mc:Fallback>
            <w:pict>
              <v:shape type="#_x0000_t75" id="对象 278" o:spid="_x0000_s278" fillcolor="#FFFFFF" stroked="t" strokeweight="1.0pt" style="position:absolute;&#10;margin-left:-35.144962pt;&#10;margin-top:-2.1122048pt;&#10;width:2.8851976pt;&#10;height:18.49693pt;&#10;z-index:759;&#10;mso-position-horizontal:absolute;&#10;mso-position-horizontal-relative:char;&#10;mso-position-vertical:absolute;&#10;mso-position-vertical-relative:line;&#10;mso-wrap-distance-left:6.7498426pt;&#10;mso-wrap-distance-right:6.7498426pt;">
                <v:stroke color="#000000"/>
                <v:imagedata r:id="rId187"/>
                <o:lock selection="t"/>
              </v:shape>
            </w:pict>
          </mc:Fallback>
        </mc:AlternateContent>
      </w:r>
      <w:r>
        <mc:AlternateContent>
          <mc:Choice Requires="wps">
            <w:drawing>
              <wp:anchor distT="0" distB="0" distL="85723" distR="85723" simplePos="0" relativeHeight="760" behindDoc="0" locked="0" layoutInCell="1" hidden="0" allowOverlap="1">
                <wp:simplePos x="0" y="0"/>
                <wp:positionH relativeFrom="character">
                  <wp:posOffset>-274949</wp:posOffset>
                </wp:positionH>
                <wp:positionV relativeFrom="line">
                  <wp:posOffset>-38379</wp:posOffset>
                </wp:positionV>
                <wp:extent cx="62947" cy="254937"/>
                <wp:effectExtent l="0" t="0" r="0" b="0"/>
                <wp:wrapNone/>
                <wp:docPr id="280" name="对象 280"/>
                <wp:cNvGraphicFramePr>
                  <a:graphicFrameLocks noChangeAspect="0" noSelect="1"/>
                </wp:cNvGraphicFramePr>
                <a:graphic>
                  <a:graphicData uri="http://schemas.microsoft.com/office/word/2010/wordprocessingInk">
                    <w14:contentPart bwMode="auto" r:id="rId188">
                      <w14:nvContentPartPr>
                        <w14:cNvContentPartPr/>
                      </w14:nvContentPartPr>
                      <w14:xfrm>
                        <a:off x="0" y="0"/>
                        <a:ext cx="62947" cy="254937"/>
                      </w14:xfrm>
                    </w14:contentPart>
                  </a:graphicData>
                </a:graphic>
              </wp:anchor>
            </w:drawing>
          </mc:Choice>
          <mc:Fallback>
            <w:pict>
              <v:shape type="#_x0000_t75" id="对象 281" o:spid="_x0000_s281" fillcolor="#FFFFFF" stroked="t" strokeweight="1.0pt" style="position:absolute;&#10;margin-left:-21.649529pt;&#10;margin-top:-3.0219684pt;&#10;width:4.9564567pt;&#10;height:20.07378pt;&#10;z-index:760;&#10;mso-position-horizontal:absolute;&#10;mso-position-horizontal-relative:char;&#10;mso-position-vertical:absolute;&#10;mso-position-vertical-relative:line;&#10;mso-wrap-distance-left:6.7498426pt;&#10;mso-wrap-distance-right:6.7498426pt;">
                <v:stroke color="#000000"/>
                <v:imagedata r:id="rId189"/>
                <o:lock selection="t"/>
              </v:shape>
            </w:pict>
          </mc:Fallback>
        </mc:AlternateContent>
      </w:r>
      <w:r>
        <mc:AlternateContent>
          <mc:Choice Requires="wps">
            <w:drawing>
              <wp:anchor distT="0" distB="0" distL="85723" distR="85723" simplePos="0" relativeHeight="761" behindDoc="0" locked="0" layoutInCell="1" hidden="0" allowOverlap="1">
                <wp:simplePos x="0" y="0"/>
                <wp:positionH relativeFrom="character">
                  <wp:posOffset>-24493</wp:posOffset>
                </wp:positionH>
                <wp:positionV relativeFrom="line">
                  <wp:posOffset>-38638</wp:posOffset>
                </wp:positionV>
                <wp:extent cx="78491" cy="197148"/>
                <wp:effectExtent l="0" t="0" r="0" b="0"/>
                <wp:wrapNone/>
                <wp:docPr id="283" name="对象 283"/>
                <wp:cNvGraphicFramePr>
                  <a:graphicFrameLocks noChangeAspect="0" noSelect="1"/>
                </wp:cNvGraphicFramePr>
                <a:graphic>
                  <a:graphicData uri="http://schemas.microsoft.com/office/word/2010/wordprocessingInk">
                    <w14:contentPart bwMode="auto" r:id="rId190">
                      <w14:nvContentPartPr>
                        <w14:cNvContentPartPr/>
                      </w14:nvContentPartPr>
                      <w14:xfrm>
                        <a:off x="0" y="0"/>
                        <a:ext cx="78491" cy="197148"/>
                      </w14:xfrm>
                    </w14:contentPart>
                  </a:graphicData>
                </a:graphic>
              </wp:anchor>
            </w:drawing>
          </mc:Choice>
          <mc:Fallback>
            <w:pict>
              <v:shape type="#_x0000_t75" id="对象 284" o:spid="_x0000_s284" fillcolor="#FFFFFF" stroked="t" strokeweight="1.0pt" style="position:absolute;&#10;margin-left:-1.9285827pt;&#10;margin-top:-3.0423622pt;&#10;width:6.1803937pt;&#10;height:15.523464pt;&#10;z-index:761;&#10;mso-position-horizontal:absolute;&#10;mso-position-horizontal-relative:char;&#10;mso-position-vertical:absolute;&#10;mso-position-vertical-relative:line;&#10;mso-wrap-distance-left:6.7498426pt;&#10;mso-wrap-distance-right:6.7498426pt;">
                <v:stroke color="#000000"/>
                <v:imagedata r:id="rId191"/>
                <o:lock selection="t"/>
              </v:shape>
            </w:pict>
          </mc:Fallback>
        </mc:AlternateContent>
      </w:r>
      <w:r>
        <mc:AlternateContent>
          <mc:Choice Requires="wps">
            <w:drawing>
              <wp:anchor distT="0" distB="0" distL="85723" distR="85723" simplePos="0" relativeHeight="762" behindDoc="0" locked="0" layoutInCell="1" hidden="0" allowOverlap="1">
                <wp:simplePos x="0" y="0"/>
                <wp:positionH relativeFrom="character">
                  <wp:posOffset>-65115</wp:posOffset>
                </wp:positionH>
                <wp:positionV relativeFrom="line">
                  <wp:posOffset>-40177</wp:posOffset>
                </wp:positionV>
                <wp:extent cx="116564" cy="109939"/>
                <wp:effectExtent l="0" t="0" r="0" b="0"/>
                <wp:wrapNone/>
                <wp:docPr id="286" name="对象 286"/>
                <wp:cNvGraphicFramePr>
                  <a:graphicFrameLocks noChangeAspect="0" noSelect="1"/>
                </wp:cNvGraphicFramePr>
                <a:graphic>
                  <a:graphicData uri="http://schemas.microsoft.com/office/word/2010/wordprocessingInk">
                    <w14:contentPart bwMode="auto" r:id="rId192">
                      <w14:nvContentPartPr>
                        <w14:cNvContentPartPr/>
                      </w14:nvContentPartPr>
                      <w14:xfrm>
                        <a:off x="0" y="0"/>
                        <a:ext cx="116564" cy="109939"/>
                      </w14:xfrm>
                    </w14:contentPart>
                  </a:graphicData>
                </a:graphic>
              </wp:anchor>
            </w:drawing>
          </mc:Choice>
          <mc:Fallback>
            <w:pict>
              <v:shape type="#_x0000_t75" id="对象 287" o:spid="_x0000_s287" fillcolor="#FFFFFF" stroked="t" strokeweight="1.0pt" style="position:absolute;&#10;margin-left:-5.1271653pt;&#10;margin-top:-3.1635432pt;&#10;width:9.1782675pt;&#10;height:8.656614pt;&#10;z-index:762;&#10;mso-position-horizontal:absolute;&#10;mso-position-horizontal-relative:char;&#10;mso-position-vertical:absolute;&#10;mso-position-vertical-relative:line;&#10;mso-wrap-distance-left:6.7498426pt;&#10;mso-wrap-distance-right:6.7498426pt;">
                <v:stroke color="#000000"/>
                <v:imagedata r:id="rId193"/>
                <o:lock selection="t"/>
              </v:shape>
            </w:pict>
          </mc:Fallback>
        </mc:AlternateContent>
      </w:r>
      <w:r>
        <mc:AlternateContent>
          <mc:Choice Requires="wps">
            <w:drawing>
              <wp:anchor distT="0" distB="0" distL="85723" distR="85723" simplePos="0" relativeHeight="763" behindDoc="0" locked="0" layoutInCell="1" hidden="0" allowOverlap="1">
                <wp:simplePos x="0" y="0"/>
                <wp:positionH relativeFrom="character">
                  <wp:posOffset>-159838</wp:posOffset>
                </wp:positionH>
                <wp:positionV relativeFrom="line">
                  <wp:posOffset>-44028</wp:posOffset>
                </wp:positionV>
                <wp:extent cx="30706" cy="236106"/>
                <wp:effectExtent l="0" t="0" r="0" b="0"/>
                <wp:wrapNone/>
                <wp:docPr id="289" name="对象 289"/>
                <wp:cNvGraphicFramePr>
                  <a:graphicFrameLocks noChangeAspect="0" noSelect="1"/>
                </wp:cNvGraphicFramePr>
                <a:graphic>
                  <a:graphicData uri="http://schemas.microsoft.com/office/word/2010/wordprocessingInk">
                    <w14:contentPart bwMode="auto" r:id="rId194">
                      <w14:nvContentPartPr>
                        <w14:cNvContentPartPr/>
                      </w14:nvContentPartPr>
                      <w14:xfrm>
                        <a:off x="0" y="0"/>
                        <a:ext cx="30706" cy="236106"/>
                      </w14:xfrm>
                    </w14:contentPart>
                  </a:graphicData>
                </a:graphic>
              </wp:anchor>
            </w:drawing>
          </mc:Choice>
          <mc:Fallback>
            <w:pict>
              <v:shape type="#_x0000_t75" id="对象 290" o:spid="_x0000_s290" fillcolor="#FFFFFF" stroked="t" strokeweight="1.0pt" style="position:absolute;&#10;margin-left:-12.58567pt;&#10;margin-top:-3.4667718pt;&#10;width:2.4178739pt;&#10;height:18.591024pt;&#10;z-index:763;&#10;mso-position-horizontal:absolute;&#10;mso-position-horizontal-relative:char;&#10;mso-position-vertical:absolute;&#10;mso-position-vertical-relative:line;&#10;mso-wrap-distance-left:6.7498426pt;&#10;mso-wrap-distance-right:6.7498426pt;">
                <v:stroke color="#000000"/>
                <v:imagedata r:id="rId195"/>
                <o:lock selection="t"/>
              </v:shape>
            </w:pict>
          </mc:Fallback>
        </mc:AlternateContent>
      </w:r>
      <w:r>
        <mc:AlternateContent>
          <mc:Choice Requires="wps">
            <w:drawing>
              <wp:anchor distT="0" distB="0" distL="85723" distR="85723" simplePos="0" relativeHeight="764" behindDoc="0" locked="0" layoutInCell="1" hidden="0" allowOverlap="1">
                <wp:simplePos x="0" y="0"/>
                <wp:positionH relativeFrom="character">
                  <wp:posOffset>-138867</wp:posOffset>
                </wp:positionH>
                <wp:positionV relativeFrom="line">
                  <wp:posOffset>-55227</wp:posOffset>
                </wp:positionV>
                <wp:extent cx="81834" cy="277230"/>
                <wp:effectExtent l="0" t="0" r="0" b="0"/>
                <wp:wrapNone/>
                <wp:docPr id="292" name="对象 292"/>
                <wp:cNvGraphicFramePr>
                  <a:graphicFrameLocks noChangeAspect="0" noSelect="1"/>
                </wp:cNvGraphicFramePr>
                <a:graphic>
                  <a:graphicData uri="http://schemas.microsoft.com/office/word/2010/wordprocessingInk">
                    <w14:contentPart bwMode="auto" r:id="rId196">
                      <w14:nvContentPartPr>
                        <w14:cNvContentPartPr/>
                      </w14:nvContentPartPr>
                      <w14:xfrm>
                        <a:off x="0" y="0"/>
                        <a:ext cx="81834" cy="277230"/>
                      </w14:xfrm>
                    </w14:contentPart>
                  </a:graphicData>
                </a:graphic>
              </wp:anchor>
            </w:drawing>
          </mc:Choice>
          <mc:Fallback>
            <w:pict>
              <v:shape type="#_x0000_t75" id="对象 293" o:spid="_x0000_s293" fillcolor="#FFFFFF" stroked="t" strokeweight="1.0pt" style="position:absolute;&#10;margin-left:-10.934409pt;&#10;margin-top:-4.3485827pt;&#10;width:6.443622pt;&#10;height:21.829134pt;&#10;z-index:764;&#10;mso-position-horizontal:absolute;&#10;mso-position-horizontal-relative:char;&#10;mso-position-vertical:absolute;&#10;mso-position-vertical-relative:line;&#10;mso-wrap-distance-left:6.7498426pt;&#10;mso-wrap-distance-right:6.7498426pt;">
                <v:stroke color="#000000"/>
                <v:imagedata r:id="rId197"/>
                <o:lock selection="t"/>
              </v:shape>
            </w:pict>
          </mc:Fallback>
        </mc:AlternateContent>
      </w:r>
      <w:r>
        <mc:AlternateContent>
          <mc:Choice Requires="wps">
            <w:drawing>
              <wp:anchor distT="0" distB="0" distL="85723" distR="85723" simplePos="0" relativeHeight="765" behindDoc="0" locked="0" layoutInCell="1" hidden="0" allowOverlap="1">
                <wp:simplePos x="0" y="0"/>
                <wp:positionH relativeFrom="character">
                  <wp:posOffset>-359659</wp:posOffset>
                </wp:positionH>
                <wp:positionV relativeFrom="line">
                  <wp:posOffset>-60206</wp:posOffset>
                </wp:positionV>
                <wp:extent cx="74124" cy="50837"/>
                <wp:effectExtent l="0" t="0" r="0" b="0"/>
                <wp:wrapNone/>
                <wp:docPr id="295" name="对象 295"/>
                <wp:cNvGraphicFramePr>
                  <a:graphicFrameLocks noChangeAspect="0" noSelect="1"/>
                </wp:cNvGraphicFramePr>
                <a:graphic>
                  <a:graphicData uri="http://schemas.microsoft.com/office/word/2010/wordprocessingInk">
                    <w14:contentPart bwMode="auto" r:id="rId198">
                      <w14:nvContentPartPr>
                        <w14:cNvContentPartPr/>
                      </w14:nvContentPartPr>
                      <w14:xfrm>
                        <a:off x="0" y="0"/>
                        <a:ext cx="74124" cy="50837"/>
                      </w14:xfrm>
                    </w14:contentPart>
                  </a:graphicData>
                </a:graphic>
              </wp:anchor>
            </w:drawing>
          </mc:Choice>
          <mc:Fallback>
            <w:pict>
              <v:shape type="#_x0000_t75" id="对象 296" o:spid="_x0000_s296" fillcolor="#FFFFFF" stroked="t" strokeweight="1.0pt" style="position:absolute;&#10;margin-left:-28.319607pt;&#10;margin-top:-4.74063pt;&#10;width:5.8365355pt;&#10;height:4.0029135pt;&#10;z-index:765;&#10;mso-position-horizontal:absolute;&#10;mso-position-horizontal-relative:char;&#10;mso-position-vertical:absolute;&#10;mso-position-vertical-relative:line;&#10;mso-wrap-distance-left:6.7498426pt;&#10;mso-wrap-distance-right:6.7498426pt;">
                <v:stroke color="#000000"/>
                <v:imagedata r:id="rId199"/>
                <o:lock selection="t"/>
              </v:shape>
            </w:pict>
          </mc:Fallback>
        </mc:AlternateContent>
      </w:r>
      <w:r>
        <mc:AlternateContent>
          <mc:Choice Requires="wps">
            <w:drawing>
              <wp:anchor distT="0" distB="0" distL="85723" distR="85723" simplePos="0" relativeHeight="766" behindDoc="0" locked="0" layoutInCell="1" hidden="0" allowOverlap="1">
                <wp:simplePos x="0" y="0"/>
                <wp:positionH relativeFrom="character">
                  <wp:posOffset>-425640</wp:posOffset>
                </wp:positionH>
                <wp:positionV relativeFrom="line">
                  <wp:posOffset>-63347</wp:posOffset>
                </wp:positionV>
                <wp:extent cx="64532" cy="294705"/>
                <wp:effectExtent l="0" t="0" r="0" b="0"/>
                <wp:wrapNone/>
                <wp:docPr id="298" name="对象 298"/>
                <wp:cNvGraphicFramePr>
                  <a:graphicFrameLocks noChangeAspect="0" noSelect="1"/>
                </wp:cNvGraphicFramePr>
                <a:graphic>
                  <a:graphicData uri="http://schemas.microsoft.com/office/word/2010/wordprocessingInk">
                    <w14:contentPart bwMode="auto" r:id="rId200">
                      <w14:nvContentPartPr>
                        <w14:cNvContentPartPr/>
                      </w14:nvContentPartPr>
                      <w14:xfrm>
                        <a:off x="0" y="0"/>
                        <a:ext cx="64532" cy="294705"/>
                      </w14:xfrm>
                    </w14:contentPart>
                  </a:graphicData>
                </a:graphic>
              </wp:anchor>
            </w:drawing>
          </mc:Choice>
          <mc:Fallback>
            <w:pict>
              <v:shape type="#_x0000_t75" id="对象 299" o:spid="_x0000_s299" fillcolor="#FFFFFF" stroked="t" strokeweight="1.0pt" style="position:absolute;&#10;margin-left:-33.51496pt;&#10;margin-top:-4.9879527pt;&#10;width:5.0812597pt;&#10;height:23.205118pt;&#10;z-index:766;&#10;mso-position-horizontal:absolute;&#10;mso-position-horizontal-relative:char;&#10;mso-position-vertical:absolute;&#10;mso-position-vertical-relative:line;&#10;mso-wrap-distance-left:6.7498426pt;&#10;mso-wrap-distance-right:6.7498426pt;">
                <v:stroke color="#000000"/>
                <v:imagedata r:id="rId201"/>
                <o:lock selection="t"/>
              </v:shape>
            </w:pict>
          </mc:Fallback>
        </mc:AlternateContent>
      </w:r>
      <w:r>
        <mc:AlternateContent>
          <mc:Choice Requires="wps">
            <w:drawing>
              <wp:anchor distT="0" distB="0" distL="85723" distR="85723" simplePos="0" relativeHeight="767" behindDoc="0" locked="0" layoutInCell="1" hidden="0" allowOverlap="1">
                <wp:simplePos x="0" y="0"/>
                <wp:positionH relativeFrom="character">
                  <wp:posOffset>-363284</wp:posOffset>
                </wp:positionH>
                <wp:positionV relativeFrom="line">
                  <wp:posOffset>-71244</wp:posOffset>
                </wp:positionV>
                <wp:extent cx="62401" cy="108606"/>
                <wp:effectExtent l="0" t="0" r="0" b="0"/>
                <wp:wrapNone/>
                <wp:docPr id="301" name="对象 301"/>
                <wp:cNvGraphicFramePr>
                  <a:graphicFrameLocks noChangeAspect="0" noSelect="1"/>
                </wp:cNvGraphicFramePr>
                <a:graphic>
                  <a:graphicData uri="http://schemas.microsoft.com/office/word/2010/wordprocessingInk">
                    <w14:contentPart bwMode="auto" r:id="rId202">
                      <w14:nvContentPartPr>
                        <w14:cNvContentPartPr/>
                      </w14:nvContentPartPr>
                      <w14:xfrm>
                        <a:off x="0" y="0"/>
                        <a:ext cx="62401" cy="108606"/>
                      </w14:xfrm>
                    </w14:contentPart>
                  </a:graphicData>
                </a:graphic>
              </wp:anchor>
            </w:drawing>
          </mc:Choice>
          <mc:Fallback>
            <w:pict>
              <v:shape type="#_x0000_t75" id="对象 302" o:spid="_x0000_s302" fillcolor="#FFFFFF" stroked="t" strokeweight="1.0pt" style="position:absolute;&#10;margin-left:-28.60504pt;&#10;margin-top:-5.6097636pt;&#10;width:4.9134645pt;&#10;height:8.551654pt;&#10;z-index:767;&#10;mso-position-horizontal:absolute;&#10;mso-position-horizontal-relative:char;&#10;mso-position-vertical:absolute;&#10;mso-position-vertical-relative:line;&#10;mso-wrap-distance-left:6.7498426pt;&#10;mso-wrap-distance-right:6.7498426pt;">
                <v:stroke color="#000000"/>
                <v:imagedata r:id="rId203"/>
                <o:lock selection="t"/>
              </v:shape>
            </w:pict>
          </mc:Fallback>
        </mc:AlternateContent>
      </w:r>
      <w:r>
        <w:rPr>
          <w:rFonts w:hint="eastAsia"/>
        </w:rPr>
        <w:t>__、开运算和闭运算。</w:t>
      </w:r>
    </w:p>
    <w:p>
      <w:pPr>
        <w:rPr>
          <w:rFonts w:hint="eastAsia"/>
        </w:rPr>
      </w:pPr>
      <w:r>
        <w:rPr>
          <w:rFonts w:hint="eastAsia"/>
        </w:rPr>
        <w:t>5. 椒盐噪声属于</w:t>
      </w:r>
      <w:r>
        <mc:AlternateContent>
          <mc:Choice Requires="wps">
            <w:drawing>
              <wp:anchor distT="0" distB="0" distL="85723" distR="85723" simplePos="0" relativeHeight="742" behindDoc="0" locked="0" layoutInCell="1" hidden="0" allowOverlap="1">
                <wp:simplePos x="0" y="0"/>
                <wp:positionH relativeFrom="character">
                  <wp:posOffset>-2190</wp:posOffset>
                </wp:positionH>
                <wp:positionV relativeFrom="line">
                  <wp:posOffset>-30856</wp:posOffset>
                </wp:positionV>
                <wp:extent cx="30791" cy="232897"/>
                <wp:effectExtent l="0" t="0" r="0" b="0"/>
                <wp:wrapNone/>
                <wp:docPr id="304" name="对象 304"/>
                <wp:cNvGraphicFramePr>
                  <a:graphicFrameLocks noChangeAspect="0" noSelect="1"/>
                </wp:cNvGraphicFramePr>
                <a:graphic>
                  <a:graphicData uri="http://schemas.microsoft.com/office/word/2010/wordprocessingInk">
                    <w14:contentPart bwMode="auto" r:id="rId204">
                      <w14:nvContentPartPr>
                        <w14:cNvContentPartPr/>
                      </w14:nvContentPartPr>
                      <w14:xfrm>
                        <a:off x="0" y="0"/>
                        <a:ext cx="30791" cy="232897"/>
                      </w14:xfrm>
                    </w14:contentPart>
                  </a:graphicData>
                </a:graphic>
              </wp:anchor>
            </w:drawing>
          </mc:Choice>
          <mc:Fallback>
            <w:pict>
              <v:shape type="#_x0000_t75" id="对象 305" o:spid="_x0000_s305" fillcolor="#FFFFFF" stroked="t" strokeweight="1.0pt" style="position:absolute;&#10;margin-left:-0.17244095pt;&#10;margin-top:-2.4296062pt;&#10;width:2.4244883pt;&#10;height:18.338346pt;&#10;z-index:742;&#10;mso-position-horizontal:absolute;&#10;mso-position-horizontal-relative:char;&#10;mso-position-vertical:absolute;&#10;mso-position-vertical-relative:line;&#10;mso-wrap-distance-left:6.7498426pt;&#10;mso-wrap-distance-right:6.7498426pt;">
                <v:stroke color="#000000"/>
                <v:imagedata r:id="rId205"/>
                <o:lock selection="t"/>
              </v:shape>
            </w:pict>
          </mc:Fallback>
        </mc:AlternateContent>
      </w:r>
      <w:r>
        <mc:AlternateContent>
          <mc:Choice Requires="wps">
            <w:drawing>
              <wp:anchor distT="0" distB="0" distL="85723" distR="85723" simplePos="0" relativeHeight="743" behindDoc="0" locked="0" layoutInCell="1" hidden="0" allowOverlap="1">
                <wp:simplePos x="0" y="0"/>
                <wp:positionH relativeFrom="character">
                  <wp:posOffset>10574</wp:posOffset>
                </wp:positionH>
                <wp:positionV relativeFrom="line">
                  <wp:posOffset>68366</wp:posOffset>
                </wp:positionV>
                <wp:extent cx="29008" cy="25037"/>
                <wp:effectExtent l="0" t="0" r="0" b="0"/>
                <wp:wrapNone/>
                <wp:docPr id="307" name="对象 307"/>
                <wp:cNvGraphicFramePr>
                  <a:graphicFrameLocks noChangeAspect="0" noSelect="1"/>
                </wp:cNvGraphicFramePr>
                <a:graphic>
                  <a:graphicData uri="http://schemas.microsoft.com/office/word/2010/wordprocessingInk">
                    <w14:contentPart bwMode="auto" r:id="rId206">
                      <w14:nvContentPartPr>
                        <w14:cNvContentPartPr/>
                      </w14:nvContentPartPr>
                      <w14:xfrm>
                        <a:off x="0" y="0"/>
                        <a:ext cx="29008" cy="25037"/>
                      </w14:xfrm>
                    </w14:contentPart>
                  </a:graphicData>
                </a:graphic>
              </wp:anchor>
            </w:drawing>
          </mc:Choice>
          <mc:Fallback>
            <w:pict>
              <v:shape type="#_x0000_t75" id="对象 308" o:spid="_x0000_s308" fillcolor="#FFFFFF" stroked="t" strokeweight="1.0pt" style="position:absolute;&#10;margin-left:0.83259845pt;&#10;margin-top:5.3831496pt;&#10;width:2.2840946pt;&#10;height:1.9714175pt;&#10;z-index:743;&#10;mso-position-horizontal:absolute;&#10;mso-position-horizontal-relative:char;&#10;mso-position-vertical:absolute;&#10;mso-position-vertical-relative:line;&#10;mso-wrap-distance-left:6.7498426pt;&#10;mso-wrap-distance-right:6.7498426pt;">
                <v:stroke color="#000000"/>
                <v:imagedata r:id="rId207"/>
                <o:lock selection="t"/>
              </v:shape>
            </w:pict>
          </mc:Fallback>
        </mc:AlternateContent>
      </w:r>
      <w:r>
        <mc:AlternateContent>
          <mc:Choice Requires="wps">
            <w:drawing>
              <wp:anchor distT="0" distB="0" distL="85723" distR="85723" simplePos="0" relativeHeight="744" behindDoc="0" locked="0" layoutInCell="1" hidden="0" allowOverlap="1">
                <wp:simplePos x="0" y="0"/>
                <wp:positionH relativeFrom="character">
                  <wp:posOffset>13309</wp:posOffset>
                </wp:positionH>
                <wp:positionV relativeFrom="line">
                  <wp:posOffset>-39965</wp:posOffset>
                </wp:positionV>
                <wp:extent cx="108578" cy="202173"/>
                <wp:effectExtent l="0" t="0" r="0" b="0"/>
                <wp:wrapNone/>
                <wp:docPr id="310" name="对象 310"/>
                <wp:cNvGraphicFramePr>
                  <a:graphicFrameLocks noChangeAspect="0" noSelect="1"/>
                </wp:cNvGraphicFramePr>
                <a:graphic>
                  <a:graphicData uri="http://schemas.microsoft.com/office/word/2010/wordprocessingInk">
                    <w14:contentPart bwMode="auto" r:id="rId208">
                      <w14:nvContentPartPr>
                        <w14:cNvContentPartPr/>
                      </w14:nvContentPartPr>
                      <w14:xfrm>
                        <a:off x="0" y="0"/>
                        <a:ext cx="108578" cy="202173"/>
                      </w14:xfrm>
                    </w14:contentPart>
                  </a:graphicData>
                </a:graphic>
              </wp:anchor>
            </w:drawing>
          </mc:Choice>
          <mc:Fallback>
            <w:pict>
              <v:shape type="#_x0000_t75" id="对象 311" o:spid="_x0000_s311" fillcolor="#FFFFFF" stroked="t" strokeweight="1.0pt" style="position:absolute;&#10;margin-left:1.0479528pt;&#10;margin-top:-3.14685pt;&#10;width:8.549449pt;&#10;height:15.919134pt;&#10;z-index:744;&#10;mso-position-horizontal:absolute;&#10;mso-position-horizontal-relative:char;&#10;mso-position-vertical:absolute;&#10;mso-position-vertical-relative:line;&#10;mso-wrap-distance-left:6.7498426pt;&#10;mso-wrap-distance-right:6.7498426pt;">
                <v:stroke color="#000000"/>
                <v:imagedata r:id="rId209"/>
                <o:lock selection="t"/>
              </v:shape>
            </w:pict>
          </mc:Fallback>
        </mc:AlternateContent>
      </w:r>
      <w:r>
        <mc:AlternateContent>
          <mc:Choice Requires="wps">
            <w:drawing>
              <wp:anchor distT="0" distB="0" distL="85723" distR="85723" simplePos="0" relativeHeight="745" behindDoc="0" locked="0" layoutInCell="1" hidden="0" allowOverlap="1">
                <wp:simplePos x="0" y="0"/>
                <wp:positionH relativeFrom="character">
                  <wp:posOffset>24181</wp:posOffset>
                </wp:positionH>
                <wp:positionV relativeFrom="line">
                  <wp:posOffset>-46953</wp:posOffset>
                </wp:positionV>
                <wp:extent cx="65466" cy="248397"/>
                <wp:effectExtent l="0" t="0" r="0" b="0"/>
                <wp:wrapNone/>
                <wp:docPr id="313" name="对象 313"/>
                <wp:cNvGraphicFramePr>
                  <a:graphicFrameLocks noChangeAspect="0" noSelect="1"/>
                </wp:cNvGraphicFramePr>
                <a:graphic>
                  <a:graphicData uri="http://schemas.microsoft.com/office/word/2010/wordprocessingInk">
                    <w14:contentPart bwMode="auto" r:id="rId210">
                      <w14:nvContentPartPr>
                        <w14:cNvContentPartPr/>
                      </w14:nvContentPartPr>
                      <w14:xfrm>
                        <a:off x="0" y="0"/>
                        <a:ext cx="65466" cy="248397"/>
                      </w14:xfrm>
                    </w14:contentPart>
                  </a:graphicData>
                </a:graphic>
              </wp:anchor>
            </w:drawing>
          </mc:Choice>
          <mc:Fallback>
            <w:pict>
              <v:shape type="#_x0000_t75" id="对象 314" o:spid="_x0000_s314" fillcolor="#FFFFFF" stroked="t" strokeweight="1.0pt" style="position:absolute;&#10;margin-left:1.9040158pt;&#10;margin-top:-3.6970866pt;&#10;width:5.154803pt;&#10;height:19.558819pt;&#10;z-index:745;&#10;mso-position-horizontal:absolute;&#10;mso-position-horizontal-relative:char;&#10;mso-position-vertical:absolute;&#10;mso-position-vertical-relative:line;&#10;mso-wrap-distance-left:6.7498426pt;&#10;mso-wrap-distance-right:6.7498426pt;">
                <v:stroke color="#000000"/>
                <v:imagedata r:id="rId211"/>
                <o:lock selection="t"/>
              </v:shape>
            </w:pict>
          </mc:Fallback>
        </mc:AlternateContent>
      </w:r>
      <w:r>
        <w:rPr>
          <w:rFonts w:hint="eastAsia"/>
        </w:rPr>
        <w:t>__</w:t>
      </w:r>
      <w:r>
        <mc:AlternateContent>
          <mc:Choice Requires="wps">
            <w:drawing>
              <wp:anchor distT="0" distB="0" distL="85723" distR="85723" simplePos="0" relativeHeight="736" behindDoc="0" locked="0" layoutInCell="1" hidden="0" allowOverlap="1">
                <wp:simplePos x="0" y="0"/>
                <wp:positionH relativeFrom="character">
                  <wp:posOffset>-43164</wp:posOffset>
                </wp:positionH>
                <wp:positionV relativeFrom="line">
                  <wp:posOffset>38810</wp:posOffset>
                </wp:positionV>
                <wp:extent cx="64885" cy="127479"/>
                <wp:effectExtent l="0" t="0" r="0" b="0"/>
                <wp:wrapNone/>
                <wp:docPr id="316" name="对象 316"/>
                <wp:cNvGraphicFramePr>
                  <a:graphicFrameLocks noChangeAspect="0" noSelect="1"/>
                </wp:cNvGraphicFramePr>
                <a:graphic>
                  <a:graphicData uri="http://schemas.microsoft.com/office/word/2010/wordprocessingInk">
                    <w14:contentPart bwMode="auto" r:id="rId212">
                      <w14:nvContentPartPr>
                        <w14:cNvContentPartPr/>
                      </w14:nvContentPartPr>
                      <w14:xfrm>
                        <a:off x="0" y="0"/>
                        <a:ext cx="64885" cy="127479"/>
                      </w14:xfrm>
                    </w14:contentPart>
                  </a:graphicData>
                </a:graphic>
              </wp:anchor>
            </w:drawing>
          </mc:Choice>
          <mc:Fallback>
            <w:pict>
              <v:shape type="#_x0000_t75" id="对象 317" o:spid="_x0000_s317" fillcolor="#FFFFFF" stroked="t" strokeweight="1.0pt" style="position:absolute;&#10;margin-left:-3.39874pt;&#10;margin-top:3.0559053pt;&#10;width:5.109055pt;&#10;height:10.037718pt;&#10;z-index:736;&#10;mso-position-horizontal:absolute;&#10;mso-position-horizontal-relative:char;&#10;mso-position-vertical:absolute;&#10;mso-position-vertical-relative:line;&#10;mso-wrap-distance-left:6.7498426pt;&#10;mso-wrap-distance-right:6.7498426pt;">
                <v:stroke color="#000000"/>
                <v:imagedata r:id="rId213"/>
                <o:lock selection="t"/>
              </v:shape>
            </w:pict>
          </mc:Fallback>
        </mc:AlternateContent>
      </w:r>
      <w:r>
        <mc:AlternateContent>
          <mc:Choice Requires="wps">
            <w:drawing>
              <wp:anchor distT="0" distB="0" distL="85723" distR="85723" simplePos="0" relativeHeight="737" behindDoc="0" locked="0" layoutInCell="1" hidden="0" allowOverlap="1">
                <wp:simplePos x="0" y="0"/>
                <wp:positionH relativeFrom="character">
                  <wp:posOffset>-117894</wp:posOffset>
                </wp:positionH>
                <wp:positionV relativeFrom="line">
                  <wp:posOffset>34623</wp:posOffset>
                </wp:positionV>
                <wp:extent cx="73939" cy="40808"/>
                <wp:effectExtent l="0" t="0" r="0" b="0"/>
                <wp:wrapNone/>
                <wp:docPr id="319" name="对象 319"/>
                <wp:cNvGraphicFramePr>
                  <a:graphicFrameLocks noChangeAspect="0" noSelect="1"/>
                </wp:cNvGraphicFramePr>
                <a:graphic>
                  <a:graphicData uri="http://schemas.microsoft.com/office/word/2010/wordprocessingInk">
                    <w14:contentPart bwMode="auto" r:id="rId214">
                      <w14:nvContentPartPr>
                        <w14:cNvContentPartPr/>
                      </w14:nvContentPartPr>
                      <w14:xfrm>
                        <a:off x="0" y="0"/>
                        <a:ext cx="73939" cy="40808"/>
                      </w14:xfrm>
                    </w14:contentPart>
                  </a:graphicData>
                </a:graphic>
              </wp:anchor>
            </w:drawing>
          </mc:Choice>
          <mc:Fallback>
            <w:pict>
              <v:shape type="#_x0000_t75" id="对象 320" o:spid="_x0000_s320" fillcolor="#FFFFFF" stroked="t" strokeweight="1.0pt" style="position:absolute;&#10;margin-left:-9.282992pt;&#10;margin-top:2.7262204pt;&#10;width:5.8219686pt;&#10;height:3.2132285pt;&#10;z-index:737;&#10;mso-position-horizontal:absolute;&#10;mso-position-horizontal-relative:char;&#10;mso-position-vertical:absolute;&#10;mso-position-vertical-relative:line;&#10;mso-wrap-distance-left:6.7498426pt;&#10;mso-wrap-distance-right:6.7498426pt;">
                <v:stroke color="#000000"/>
                <v:imagedata r:id="rId215"/>
                <o:lock selection="t"/>
              </v:shape>
            </w:pict>
          </mc:Fallback>
        </mc:AlternateContent>
      </w:r>
      <w:r>
        <mc:AlternateContent>
          <mc:Choice Requires="wps">
            <w:drawing>
              <wp:anchor distT="0" distB="0" distL="85723" distR="85723" simplePos="0" relativeHeight="738" behindDoc="0" locked="0" layoutInCell="1" hidden="0" allowOverlap="1">
                <wp:simplePos x="0" y="0"/>
                <wp:positionH relativeFrom="character">
                  <wp:posOffset>23005</wp:posOffset>
                </wp:positionH>
                <wp:positionV relativeFrom="line">
                  <wp:posOffset>29380</wp:posOffset>
                </wp:positionV>
                <wp:extent cx="105125" cy="93007"/>
                <wp:effectExtent l="0" t="0" r="0" b="0"/>
                <wp:wrapNone/>
                <wp:docPr id="322" name="对象 322"/>
                <wp:cNvGraphicFramePr>
                  <a:graphicFrameLocks noChangeAspect="0" noSelect="1"/>
                </wp:cNvGraphicFramePr>
                <a:graphic>
                  <a:graphicData uri="http://schemas.microsoft.com/office/word/2010/wordprocessingInk">
                    <w14:contentPart bwMode="auto" r:id="rId216">
                      <w14:nvContentPartPr>
                        <w14:cNvContentPartPr/>
                      </w14:nvContentPartPr>
                      <w14:xfrm>
                        <a:off x="0" y="0"/>
                        <a:ext cx="105125" cy="93007"/>
                      </w14:xfrm>
                    </w14:contentPart>
                  </a:graphicData>
                </a:graphic>
              </wp:anchor>
            </w:drawing>
          </mc:Choice>
          <mc:Fallback>
            <w:pict>
              <v:shape type="#_x0000_t75" id="对象 323" o:spid="_x0000_s323" fillcolor="#FFFFFF" stroked="t" strokeweight="1.0pt" style="position:absolute;&#10;margin-left:1.8114173pt;&#10;margin-top:2.3133857pt;&#10;width:8.277558pt;&#10;height:7.3233857pt;&#10;z-index:738;&#10;mso-position-horizontal:absolute;&#10;mso-position-horizontal-relative:char;&#10;mso-position-vertical:absolute;&#10;mso-position-vertical-relative:line;&#10;mso-wrap-distance-left:6.7498426pt;&#10;mso-wrap-distance-right:6.7498426pt;">
                <v:stroke color="#000000"/>
                <v:imagedata r:id="rId217"/>
                <o:lock selection="t"/>
              </v:shape>
            </w:pict>
          </mc:Fallback>
        </mc:AlternateContent>
      </w:r>
      <w:r>
        <mc:AlternateContent>
          <mc:Choice Requires="wps">
            <w:drawing>
              <wp:anchor distT="0" distB="0" distL="85723" distR="85723" simplePos="0" relativeHeight="739" behindDoc="0" locked="0" layoutInCell="1" hidden="0" allowOverlap="1">
                <wp:simplePos x="0" y="0"/>
                <wp:positionH relativeFrom="character">
                  <wp:posOffset>96992</wp:posOffset>
                </wp:positionH>
                <wp:positionV relativeFrom="line">
                  <wp:posOffset>-24146</wp:posOffset>
                </wp:positionV>
                <wp:extent cx="198456" cy="190502"/>
                <wp:effectExtent l="0" t="0" r="0" b="0"/>
                <wp:wrapNone/>
                <wp:docPr id="325" name="对象 325"/>
                <wp:cNvGraphicFramePr>
                  <a:graphicFrameLocks noChangeAspect="0" noSelect="1"/>
                </wp:cNvGraphicFramePr>
                <a:graphic>
                  <a:graphicData uri="http://schemas.microsoft.com/office/word/2010/wordprocessingInk">
                    <w14:contentPart bwMode="auto" r:id="rId218">
                      <w14:nvContentPartPr>
                        <w14:cNvContentPartPr/>
                      </w14:nvContentPartPr>
                      <w14:xfrm>
                        <a:off x="0" y="0"/>
                        <a:ext cx="198456" cy="190502"/>
                      </w14:xfrm>
                    </w14:contentPart>
                  </a:graphicData>
                </a:graphic>
              </wp:anchor>
            </w:drawing>
          </mc:Choice>
          <mc:Fallback>
            <w:pict>
              <v:shape type="#_x0000_t75" id="对象 326" o:spid="_x0000_s326" fillcolor="#FFFFFF" stroked="t" strokeweight="1.0pt" style="position:absolute;&#10;margin-left:7.6371655pt;&#10;margin-top:-1.9012599pt;&#10;width:15.626456pt;&#10;height:15.000157pt;&#10;z-index:739;&#10;mso-position-horizontal:absolute;&#10;mso-position-horizontal-relative:char;&#10;mso-position-vertical:absolute;&#10;mso-position-vertical-relative:line;&#10;mso-wrap-distance-left:6.7498426pt;&#10;mso-wrap-distance-right:6.7498426pt;">
                <v:stroke color="#000000"/>
                <v:imagedata r:id="rId219"/>
                <o:lock selection="t"/>
              </v:shape>
            </w:pict>
          </mc:Fallback>
        </mc:AlternateContent>
      </w:r>
      <w:r>
        <mc:AlternateContent>
          <mc:Choice Requires="wps">
            <w:drawing>
              <wp:anchor distT="0" distB="0" distL="85723" distR="85723" simplePos="0" relativeHeight="740" behindDoc="0" locked="0" layoutInCell="1" hidden="0" allowOverlap="1">
                <wp:simplePos x="0" y="0"/>
                <wp:positionH relativeFrom="character">
                  <wp:posOffset>213543</wp:posOffset>
                </wp:positionH>
                <wp:positionV relativeFrom="line">
                  <wp:posOffset>-51909</wp:posOffset>
                </wp:positionV>
                <wp:extent cx="31824" cy="331701"/>
                <wp:effectExtent l="0" t="0" r="0" b="0"/>
                <wp:wrapNone/>
                <wp:docPr id="328" name="对象 328"/>
                <wp:cNvGraphicFramePr>
                  <a:graphicFrameLocks noChangeAspect="0" noSelect="1"/>
                </wp:cNvGraphicFramePr>
                <a:graphic>
                  <a:graphicData uri="http://schemas.microsoft.com/office/word/2010/wordprocessingInk">
                    <w14:contentPart bwMode="auto" r:id="rId220">
                      <w14:nvContentPartPr>
                        <w14:cNvContentPartPr/>
                      </w14:nvContentPartPr>
                      <w14:xfrm>
                        <a:off x="0" y="0"/>
                        <a:ext cx="31824" cy="331701"/>
                      </w14:xfrm>
                    </w14:contentPart>
                  </a:graphicData>
                </a:graphic>
              </wp:anchor>
            </w:drawing>
          </mc:Choice>
          <mc:Fallback>
            <w:pict>
              <v:shape type="#_x0000_t75" id="对象 329" o:spid="_x0000_s329" fillcolor="#FFFFFF" stroked="t" strokeweight="1.0pt" style="position:absolute;&#10;margin-left:16.81441pt;&#10;margin-top:-4.0873227pt;&#10;width:2.5058274pt;&#10;height:26.118189pt;&#10;z-index:740;&#10;mso-position-horizontal:absolute;&#10;mso-position-horizontal-relative:char;&#10;mso-position-vertical:absolute;&#10;mso-position-vertical-relative:line;&#10;mso-wrap-distance-left:6.7498426pt;&#10;mso-wrap-distance-right:6.7498426pt;">
                <v:stroke color="#000000"/>
                <v:imagedata r:id="rId221"/>
                <o:lock selection="t"/>
              </v:shape>
            </w:pict>
          </mc:Fallback>
        </mc:AlternateContent>
      </w:r>
      <w:r>
        <mc:AlternateContent>
          <mc:Choice Requires="wps">
            <w:drawing>
              <wp:anchor distT="0" distB="0" distL="85723" distR="85723" simplePos="0" relativeHeight="741" behindDoc="0" locked="0" layoutInCell="1" hidden="0" allowOverlap="1">
                <wp:simplePos x="0" y="0"/>
                <wp:positionH relativeFrom="character">
                  <wp:posOffset>-38651</wp:posOffset>
                </wp:positionH>
                <wp:positionV relativeFrom="line">
                  <wp:posOffset>-73218</wp:posOffset>
                </wp:positionV>
                <wp:extent cx="89157" cy="295736"/>
                <wp:effectExtent l="0" t="0" r="0" b="0"/>
                <wp:wrapNone/>
                <wp:docPr id="331" name="对象 331"/>
                <wp:cNvGraphicFramePr>
                  <a:graphicFrameLocks noChangeAspect="0" noSelect="1"/>
                </wp:cNvGraphicFramePr>
                <a:graphic>
                  <a:graphicData uri="http://schemas.microsoft.com/office/word/2010/wordprocessingInk">
                    <w14:contentPart bwMode="auto" r:id="rId222">
                      <w14:nvContentPartPr>
                        <w14:cNvContentPartPr/>
                      </w14:nvContentPartPr>
                      <w14:xfrm>
                        <a:off x="0" y="0"/>
                        <a:ext cx="89157" cy="295736"/>
                      </w14:xfrm>
                    </w14:contentPart>
                  </a:graphicData>
                </a:graphic>
              </wp:anchor>
            </w:drawing>
          </mc:Choice>
          <mc:Fallback>
            <w:pict>
              <v:shape type="#_x0000_t75" id="对象 332" o:spid="_x0000_s332" fillcolor="#FFFFFF" stroked="t" strokeweight="1.0pt" style="position:absolute;&#10;margin-left:-3.0433857pt;&#10;margin-top:-5.765197pt;&#10;width:7.020236pt;&#10;height:23.286299pt;&#10;z-index:741;&#10;mso-position-horizontal:absolute;&#10;mso-position-horizontal-relative:char;&#10;mso-position-vertical:absolute;&#10;mso-position-vertical-relative:line;&#10;mso-wrap-distance-left:6.7498426pt;&#10;mso-wrap-distance-right:6.7498426pt;">
                <v:stroke color="#000000"/>
                <v:imagedata r:id="rId223"/>
                <o:lock selection="t"/>
              </v:shape>
            </w:pict>
          </mc:Fallback>
        </mc:AlternateContent>
      </w:r>
      <w:r>
        <w:rPr>
          <w:rFonts w:hint="eastAsia"/>
        </w:rPr>
        <w:t>______噪声，高斯噪声属于________噪声。</w:t>
      </w:r>
    </w:p>
    <w:p>
      <w:pPr>
        <w:rPr>
          <w:rFonts w:hint="eastAsia"/>
        </w:rPr>
      </w:pPr>
      <w:r>
        <w:rPr>
          <w:rFonts w:hint="eastAsia"/>
        </w:rPr>
        <w:t xml:space="preserve">6. </w:t>
      </w:r>
      <w:r>
        <mc:AlternateContent>
          <mc:Choice Requires="wps">
            <w:drawing>
              <wp:anchor distT="0" distB="0" distL="85723" distR="85723" simplePos="0" relativeHeight="735" behindDoc="0" locked="0" layoutInCell="1" hidden="0" allowOverlap="1">
                <wp:simplePos x="0" y="0"/>
                <wp:positionH relativeFrom="character">
                  <wp:posOffset>8648</wp:posOffset>
                </wp:positionH>
                <wp:positionV relativeFrom="line">
                  <wp:posOffset>144775</wp:posOffset>
                </wp:positionV>
                <wp:extent cx="45888" cy="38982"/>
                <wp:effectExtent l="0" t="0" r="0" b="0"/>
                <wp:wrapNone/>
                <wp:docPr id="334" name="对象 334"/>
                <wp:cNvGraphicFramePr>
                  <a:graphicFrameLocks noChangeAspect="0" noSelect="1"/>
                </wp:cNvGraphicFramePr>
                <a:graphic>
                  <a:graphicData uri="http://schemas.microsoft.com/office/word/2010/wordprocessingInk">
                    <w14:contentPart bwMode="auto" r:id="rId224">
                      <w14:nvContentPartPr>
                        <w14:cNvContentPartPr/>
                      </w14:nvContentPartPr>
                      <w14:xfrm>
                        <a:off x="0" y="0"/>
                        <a:ext cx="45888" cy="38982"/>
                      </w14:xfrm>
                    </w14:contentPart>
                  </a:graphicData>
                </a:graphic>
              </wp:anchor>
            </w:drawing>
          </mc:Choice>
          <mc:Fallback>
            <w:pict>
              <v:shape type="#_x0000_t75" id="对象 335" o:spid="_x0000_s335" fillcolor="#FFFFFF" stroked="t" strokeweight="1.0pt" style="position:absolute;&#10;margin-left:0.68094486pt;&#10;margin-top:11.399607pt;&#10;width:3.6132286pt;&#10;height:3.069449pt;&#10;z-index:735;&#10;mso-position-horizontal:absolute;&#10;mso-position-horizontal-relative:char;&#10;mso-position-vertical:absolute;&#10;mso-position-vertical-relative:line;&#10;mso-wrap-distance-left:6.7498426pt;&#10;mso-wrap-distance-right:6.7498426pt;">
                <v:stroke color="#000000"/>
                <v:imagedata r:id="rId225"/>
                <o:lock selection="t"/>
              </v:shape>
            </w:pict>
          </mc:Fallback>
        </mc:AlternateContent>
      </w:r>
      <w:r>
        <w:rPr>
          <w:rFonts w:hint="eastAsia"/>
        </w:rPr>
        <w:t>谐波滤波器的Q值为正时，对_____</w:t>
      </w:r>
      <w:r>
        <mc:AlternateContent>
          <mc:Choice Requires="wps">
            <w:drawing>
              <wp:anchor distT="0" distB="0" distL="85723" distR="85723" simplePos="0" relativeHeight="721" behindDoc="0" locked="0" layoutInCell="1" hidden="0" allowOverlap="1">
                <wp:simplePos x="0" y="0"/>
                <wp:positionH relativeFrom="character">
                  <wp:posOffset>-18857</wp:posOffset>
                </wp:positionH>
                <wp:positionV relativeFrom="line">
                  <wp:posOffset>112480</wp:posOffset>
                </wp:positionV>
                <wp:extent cx="23998" cy="51250"/>
                <wp:effectExtent l="0" t="0" r="0" b="0"/>
                <wp:wrapNone/>
                <wp:docPr id="337" name="对象 337"/>
                <wp:cNvGraphicFramePr>
                  <a:graphicFrameLocks noChangeAspect="0" noSelect="1"/>
                </wp:cNvGraphicFramePr>
                <a:graphic>
                  <a:graphicData uri="http://schemas.microsoft.com/office/word/2010/wordprocessingInk">
                    <w14:contentPart bwMode="auto" r:id="rId226">
                      <w14:nvContentPartPr>
                        <w14:cNvContentPartPr/>
                      </w14:nvContentPartPr>
                      <w14:xfrm>
                        <a:off x="0" y="0"/>
                        <a:ext cx="23998" cy="51250"/>
                      </w14:xfrm>
                    </w14:contentPart>
                  </a:graphicData>
                </a:graphic>
              </wp:anchor>
            </w:drawing>
          </mc:Choice>
          <mc:Fallback>
            <w:pict>
              <v:shape type="#_x0000_t75" id="对象 338" o:spid="_x0000_s338" fillcolor="#FFFFFF" stroked="t" strokeweight="1.0pt" style="position:absolute;&#10;margin-left:-1.4848032pt;&#10;margin-top:8.856693pt;&#10;width:1.8896065pt;&#10;height:4.035434pt;&#10;z-index:721;&#10;mso-position-horizontal:absolute;&#10;mso-position-horizontal-relative:char;&#10;mso-position-vertical:absolute;&#10;mso-position-vertical-relative:line;&#10;mso-wrap-distance-left:6.7498426pt;&#10;mso-wrap-distance-right:6.7498426pt;">
                <v:stroke color="#000000"/>
                <v:imagedata r:id="rId227"/>
                <o:lock selection="t"/>
              </v:shape>
            </w:pict>
          </mc:Fallback>
        </mc:AlternateContent>
      </w:r>
      <w:r>
        <mc:AlternateContent>
          <mc:Choice Requires="wps">
            <w:drawing>
              <wp:anchor distT="0" distB="0" distL="85723" distR="85723" simplePos="0" relativeHeight="722" behindDoc="0" locked="0" layoutInCell="1" hidden="0" allowOverlap="1">
                <wp:simplePos x="0" y="0"/>
                <wp:positionH relativeFrom="character">
                  <wp:posOffset>-166289</wp:posOffset>
                </wp:positionH>
                <wp:positionV relativeFrom="line">
                  <wp:posOffset>99880</wp:posOffset>
                </wp:positionV>
                <wp:extent cx="83885" cy="63946"/>
                <wp:effectExtent l="0" t="0" r="0" b="0"/>
                <wp:wrapNone/>
                <wp:docPr id="340" name="对象 340"/>
                <wp:cNvGraphicFramePr>
                  <a:graphicFrameLocks noChangeAspect="0" noSelect="1"/>
                </wp:cNvGraphicFramePr>
                <a:graphic>
                  <a:graphicData uri="http://schemas.microsoft.com/office/word/2010/wordprocessingInk">
                    <w14:contentPart bwMode="auto" r:id="rId228">
                      <w14:nvContentPartPr>
                        <w14:cNvContentPartPr/>
                      </w14:nvContentPartPr>
                      <w14:xfrm>
                        <a:off x="0" y="0"/>
                        <a:ext cx="83885" cy="63946"/>
                      </w14:xfrm>
                    </w14:contentPart>
                  </a:graphicData>
                </a:graphic>
              </wp:anchor>
            </w:drawing>
          </mc:Choice>
          <mc:Fallback>
            <w:pict>
              <v:shape type="#_x0000_t75" id="对象 341" o:spid="_x0000_s341" fillcolor="#FFFFFF" stroked="t" strokeweight="1.0pt" style="position:absolute;&#10;margin-left:-13.093622pt;&#10;margin-top:7.864567pt;&#10;width:6.6051183pt;&#10;height:5.0351186pt;&#10;z-index:722;&#10;mso-position-horizontal:absolute;&#10;mso-position-horizontal-relative:char;&#10;mso-position-vertical:absolute;&#10;mso-position-vertical-relative:line;&#10;mso-wrap-distance-left:6.7498426pt;&#10;mso-wrap-distance-right:6.7498426pt;">
                <v:stroke color="#000000"/>
                <v:imagedata r:id="rId229"/>
                <o:lock selection="t"/>
              </v:shape>
            </w:pict>
          </mc:Fallback>
        </mc:AlternateContent>
      </w:r>
      <w:r>
        <mc:AlternateContent>
          <mc:Choice Requires="wps">
            <w:drawing>
              <wp:anchor distT="0" distB="0" distL="85723" distR="85723" simplePos="0" relativeHeight="723" behindDoc="0" locked="0" layoutInCell="1" hidden="0" allowOverlap="1">
                <wp:simplePos x="0" y="0"/>
                <wp:positionH relativeFrom="character">
                  <wp:posOffset>-27383</wp:posOffset>
                </wp:positionH>
                <wp:positionV relativeFrom="line">
                  <wp:posOffset>95792</wp:posOffset>
                </wp:positionV>
                <wp:extent cx="149666" cy="127355"/>
                <wp:effectExtent l="0" t="0" r="0" b="0"/>
                <wp:wrapNone/>
                <wp:docPr id="343" name="对象 343"/>
                <wp:cNvGraphicFramePr>
                  <a:graphicFrameLocks noChangeAspect="0" noSelect="1"/>
                </wp:cNvGraphicFramePr>
                <a:graphic>
                  <a:graphicData uri="http://schemas.microsoft.com/office/word/2010/wordprocessingInk">
                    <w14:contentPart bwMode="auto" r:id="rId230">
                      <w14:nvContentPartPr>
                        <w14:cNvContentPartPr/>
                      </w14:nvContentPartPr>
                      <w14:xfrm>
                        <a:off x="0" y="0"/>
                        <a:ext cx="149666" cy="127355"/>
                      </w14:xfrm>
                    </w14:contentPart>
                  </a:graphicData>
                </a:graphic>
              </wp:anchor>
            </w:drawing>
          </mc:Choice>
          <mc:Fallback>
            <w:pict>
              <v:shape type="#_x0000_t75" id="对象 344" o:spid="_x0000_s344" fillcolor="#FFFFFF" stroked="t" strokeweight="1.0pt" style="position:absolute;&#10;margin-left:-2.1561418pt;&#10;margin-top:7.5426774pt;&#10;width:11.784724pt;&#10;height:10.027953pt;&#10;z-index:723;&#10;mso-position-horizontal:absolute;&#10;mso-position-horizontal-relative:char;&#10;mso-position-vertical:absolute;&#10;mso-position-vertical-relative:line;&#10;mso-wrap-distance-left:6.7498426pt;&#10;mso-wrap-distance-right:6.7498426pt;">
                <v:stroke color="#000000"/>
                <v:imagedata r:id="rId231"/>
                <o:lock selection="t"/>
              </v:shape>
            </w:pict>
          </mc:Fallback>
        </mc:AlternateContent>
      </w:r>
      <w:r>
        <mc:AlternateContent>
          <mc:Choice Requires="wps">
            <w:drawing>
              <wp:anchor distT="0" distB="0" distL="85723" distR="85723" simplePos="0" relativeHeight="724" behindDoc="0" locked="0" layoutInCell="1" hidden="0" allowOverlap="1">
                <wp:simplePos x="0" y="0"/>
                <wp:positionH relativeFrom="character">
                  <wp:posOffset>-276944</wp:posOffset>
                </wp:positionH>
                <wp:positionV relativeFrom="line">
                  <wp:posOffset>86292</wp:posOffset>
                </wp:positionV>
                <wp:extent cx="21310" cy="27633"/>
                <wp:effectExtent l="0" t="0" r="0" b="0"/>
                <wp:wrapNone/>
                <wp:docPr id="346" name="对象 346"/>
                <wp:cNvGraphicFramePr>
                  <a:graphicFrameLocks noChangeAspect="0" noSelect="1"/>
                </wp:cNvGraphicFramePr>
                <a:graphic>
                  <a:graphicData uri="http://schemas.microsoft.com/office/word/2010/wordprocessingInk">
                    <w14:contentPart bwMode="auto" r:id="rId232">
                      <w14:nvContentPartPr>
                        <w14:cNvContentPartPr/>
                      </w14:nvContentPartPr>
                      <w14:xfrm>
                        <a:off x="0" y="0"/>
                        <a:ext cx="21310" cy="27633"/>
                      </w14:xfrm>
                    </w14:contentPart>
                  </a:graphicData>
                </a:graphic>
              </wp:anchor>
            </w:drawing>
          </mc:Choice>
          <mc:Fallback>
            <w:pict>
              <v:shape type="#_x0000_t75" id="对象 347" o:spid="_x0000_s347" fillcolor="#FFFFFF" stroked="t" strokeweight="1.0pt" style="position:absolute;&#10;margin-left:-21.806614pt;&#10;margin-top:6.794646pt;&#10;width:1.677953pt;&#10;height:2.175827pt;&#10;z-index:724;&#10;mso-position-horizontal:absolute;&#10;mso-position-horizontal-relative:char;&#10;mso-position-vertical:absolute;&#10;mso-position-vertical-relative:line;&#10;mso-wrap-distance-left:6.7498426pt;&#10;mso-wrap-distance-right:6.7498426pt;">
                <v:stroke color="#000000"/>
                <v:imagedata r:id="rId233"/>
                <o:lock selection="t"/>
              </v:shape>
            </w:pict>
          </mc:Fallback>
        </mc:AlternateContent>
      </w:r>
      <w:r>
        <mc:AlternateContent>
          <mc:Choice Requires="wps">
            <w:drawing>
              <wp:anchor distT="0" distB="0" distL="85723" distR="85723" simplePos="0" relativeHeight="725" behindDoc="0" locked="0" layoutInCell="1" hidden="0" allowOverlap="1">
                <wp:simplePos x="0" y="0"/>
                <wp:positionH relativeFrom="character">
                  <wp:posOffset>-340347</wp:posOffset>
                </wp:positionH>
                <wp:positionV relativeFrom="line">
                  <wp:posOffset>45729</wp:posOffset>
                </wp:positionV>
                <wp:extent cx="53231" cy="131331"/>
                <wp:effectExtent l="0" t="0" r="0" b="0"/>
                <wp:wrapNone/>
                <wp:docPr id="349" name="对象 349"/>
                <wp:cNvGraphicFramePr>
                  <a:graphicFrameLocks noChangeAspect="0" noSelect="1"/>
                </wp:cNvGraphicFramePr>
                <a:graphic>
                  <a:graphicData uri="http://schemas.microsoft.com/office/word/2010/wordprocessingInk">
                    <w14:contentPart bwMode="auto" r:id="rId234">
                      <w14:nvContentPartPr>
                        <w14:cNvContentPartPr/>
                      </w14:nvContentPartPr>
                      <w14:xfrm>
                        <a:off x="0" y="0"/>
                        <a:ext cx="53231" cy="131331"/>
                      </w14:xfrm>
                    </w14:contentPart>
                  </a:graphicData>
                </a:graphic>
              </wp:anchor>
            </w:drawing>
          </mc:Choice>
          <mc:Fallback>
            <w:pict>
              <v:shape type="#_x0000_t75" id="对象 350" o:spid="_x0000_s350" fillcolor="#FFFFFF" stroked="t" strokeweight="1.0pt" style="position:absolute;&#10;margin-left:-26.798977pt;&#10;margin-top:3.600709pt;&#10;width:4.1914177pt;&#10;height:10.341024pt;&#10;z-index:725;&#10;mso-position-horizontal:absolute;&#10;mso-position-horizontal-relative:char;&#10;mso-position-vertical:absolute;&#10;mso-position-vertical-relative:line;&#10;mso-wrap-distance-left:6.7498426pt;&#10;mso-wrap-distance-right:6.7498426pt;">
                <v:stroke color="#000000"/>
                <v:imagedata r:id="rId235"/>
                <o:lock selection="t"/>
              </v:shape>
            </w:pict>
          </mc:Fallback>
        </mc:AlternateContent>
      </w:r>
      <w:r>
        <mc:AlternateContent>
          <mc:Choice Requires="wps">
            <w:drawing>
              <wp:anchor distT="0" distB="0" distL="85723" distR="85723" simplePos="0" relativeHeight="726" behindDoc="0" locked="0" layoutInCell="1" hidden="0" allowOverlap="1">
                <wp:simplePos x="0" y="0"/>
                <wp:positionH relativeFrom="character">
                  <wp:posOffset>-179640</wp:posOffset>
                </wp:positionH>
                <wp:positionV relativeFrom="line">
                  <wp:posOffset>40579</wp:posOffset>
                </wp:positionV>
                <wp:extent cx="95804" cy="121698"/>
                <wp:effectExtent l="0" t="0" r="0" b="0"/>
                <wp:wrapNone/>
                <wp:docPr id="352" name="对象 352"/>
                <wp:cNvGraphicFramePr>
                  <a:graphicFrameLocks noChangeAspect="0" noSelect="1"/>
                </wp:cNvGraphicFramePr>
                <a:graphic>
                  <a:graphicData uri="http://schemas.microsoft.com/office/word/2010/wordprocessingInk">
                    <w14:contentPart bwMode="auto" r:id="rId236">
                      <w14:nvContentPartPr>
                        <w14:cNvContentPartPr/>
                      </w14:nvContentPartPr>
                      <w14:xfrm>
                        <a:off x="0" y="0"/>
                        <a:ext cx="95804" cy="121698"/>
                      </w14:xfrm>
                    </w14:contentPart>
                  </a:graphicData>
                </a:graphic>
              </wp:anchor>
            </w:drawing>
          </mc:Choice>
          <mc:Fallback>
            <w:pict>
              <v:shape type="#_x0000_t75" id="对象 353" o:spid="_x0000_s353" fillcolor="#FFFFFF" stroked="t" strokeweight="1.0pt" style="position:absolute;&#10;margin-left:-14.144882pt;&#10;margin-top:3.1951969pt;&#10;width:7.5436225pt;&#10;height:9.58252pt;&#10;z-index:726;&#10;mso-position-horizontal:absolute;&#10;mso-position-horizontal-relative:char;&#10;mso-position-vertical:absolute;&#10;mso-position-vertical-relative:line;&#10;mso-wrap-distance-left:6.7498426pt;&#10;mso-wrap-distance-right:6.7498426pt;">
                <v:stroke color="#000000"/>
                <v:imagedata r:id="rId237"/>
                <o:lock selection="t"/>
              </v:shape>
            </w:pict>
          </mc:Fallback>
        </mc:AlternateContent>
      </w:r>
      <w:r>
        <mc:AlternateContent>
          <mc:Choice Requires="wps">
            <w:drawing>
              <wp:anchor distT="0" distB="0" distL="85723" distR="85723" simplePos="0" relativeHeight="727" behindDoc="0" locked="0" layoutInCell="1" hidden="0" allowOverlap="1">
                <wp:simplePos x="0" y="0"/>
                <wp:positionH relativeFrom="character">
                  <wp:posOffset>-80368</wp:posOffset>
                </wp:positionH>
                <wp:positionV relativeFrom="line">
                  <wp:posOffset>37199</wp:posOffset>
                </wp:positionV>
                <wp:extent cx="186410" cy="153510"/>
                <wp:effectExtent l="0" t="0" r="0" b="0"/>
                <wp:wrapNone/>
                <wp:docPr id="355" name="对象 355"/>
                <wp:cNvGraphicFramePr>
                  <a:graphicFrameLocks noChangeAspect="0" noSelect="1"/>
                </wp:cNvGraphicFramePr>
                <a:graphic>
                  <a:graphicData uri="http://schemas.microsoft.com/office/word/2010/wordprocessingInk">
                    <w14:contentPart bwMode="auto" r:id="rId238">
                      <w14:nvContentPartPr>
                        <w14:cNvContentPartPr/>
                      </w14:nvContentPartPr>
                      <w14:xfrm>
                        <a:off x="0" y="0"/>
                        <a:ext cx="186410" cy="153510"/>
                      </w14:xfrm>
                    </w14:contentPart>
                  </a:graphicData>
                </a:graphic>
              </wp:anchor>
            </w:drawing>
          </mc:Choice>
          <mc:Fallback>
            <w:pict>
              <v:shape type="#_x0000_t75" id="对象 356" o:spid="_x0000_s356" fillcolor="#FFFFFF" stroked="t" strokeweight="1.0pt" style="position:absolute;&#10;margin-left:-6.328189pt;&#10;margin-top:2.9290552pt;&#10;width:14.677953pt;&#10;height:12.087401pt;&#10;z-index:727;&#10;mso-position-horizontal:absolute;&#10;mso-position-horizontal-relative:char;&#10;mso-position-vertical:absolute;&#10;mso-position-vertical-relative:line;&#10;mso-wrap-distance-left:6.7498426pt;&#10;mso-wrap-distance-right:6.7498426pt;">
                <v:stroke color="#000000"/>
                <v:imagedata r:id="rId239"/>
                <o:lock selection="t"/>
              </v:shape>
            </w:pict>
          </mc:Fallback>
        </mc:AlternateContent>
      </w:r>
      <w:r>
        <mc:AlternateContent>
          <mc:Choice Requires="wps">
            <w:drawing>
              <wp:anchor distT="0" distB="0" distL="85723" distR="85723" simplePos="0" relativeHeight="728" behindDoc="0" locked="0" layoutInCell="1" hidden="0" allowOverlap="1">
                <wp:simplePos x="0" y="0"/>
                <wp:positionH relativeFrom="character">
                  <wp:posOffset>-267612</wp:posOffset>
                </wp:positionH>
                <wp:positionV relativeFrom="line">
                  <wp:posOffset>14406</wp:posOffset>
                </wp:positionV>
                <wp:extent cx="103740" cy="201732"/>
                <wp:effectExtent l="0" t="0" r="0" b="0"/>
                <wp:wrapNone/>
                <wp:docPr id="358" name="对象 358"/>
                <wp:cNvGraphicFramePr>
                  <a:graphicFrameLocks noChangeAspect="0" noSelect="1"/>
                </wp:cNvGraphicFramePr>
                <a:graphic>
                  <a:graphicData uri="http://schemas.microsoft.com/office/word/2010/wordprocessingInk">
                    <w14:contentPart bwMode="auto" r:id="rId240">
                      <w14:nvContentPartPr>
                        <w14:cNvContentPartPr/>
                      </w14:nvContentPartPr>
                      <w14:xfrm>
                        <a:off x="0" y="0"/>
                        <a:ext cx="103740" cy="201732"/>
                      </w14:xfrm>
                    </w14:contentPart>
                  </a:graphicData>
                </a:graphic>
              </wp:anchor>
            </w:drawing>
          </mc:Choice>
          <mc:Fallback>
            <w:pict>
              <v:shape type="#_x0000_t75" id="对象 359" o:spid="_x0000_s359" fillcolor="#FFFFFF" stroked="t" strokeweight="1.0pt" style="position:absolute;&#10;margin-left:-21.071812pt;&#10;margin-top:1.1343307pt;&#10;width:8.168504pt;&#10;height:15.884409pt;&#10;z-index:728;&#10;mso-position-horizontal:absolute;&#10;mso-position-horizontal-relative:char;&#10;mso-position-vertical:absolute;&#10;mso-position-vertical-relative:line;&#10;mso-wrap-distance-left:6.7498426pt;&#10;mso-wrap-distance-right:6.7498426pt;">
                <v:stroke color="#000000"/>
                <v:imagedata r:id="rId241"/>
                <o:lock selection="t"/>
              </v:shape>
            </w:pict>
          </mc:Fallback>
        </mc:AlternateContent>
      </w:r>
      <w:r>
        <mc:AlternateContent>
          <mc:Choice Requires="wps">
            <w:drawing>
              <wp:anchor distT="0" distB="0" distL="85723" distR="85723" simplePos="0" relativeHeight="729" behindDoc="0" locked="0" layoutInCell="1" hidden="0" allowOverlap="1">
                <wp:simplePos x="0" y="0"/>
                <wp:positionH relativeFrom="character">
                  <wp:posOffset>-319046</wp:posOffset>
                </wp:positionH>
                <wp:positionV relativeFrom="line">
                  <wp:posOffset>-23026</wp:posOffset>
                </wp:positionV>
                <wp:extent cx="95941" cy="51577"/>
                <wp:effectExtent l="0" t="0" r="0" b="0"/>
                <wp:wrapNone/>
                <wp:docPr id="361" name="对象 361"/>
                <wp:cNvGraphicFramePr>
                  <a:graphicFrameLocks noChangeAspect="0" noSelect="1"/>
                </wp:cNvGraphicFramePr>
                <a:graphic>
                  <a:graphicData uri="http://schemas.microsoft.com/office/word/2010/wordprocessingInk">
                    <w14:contentPart bwMode="auto" r:id="rId242">
                      <w14:nvContentPartPr>
                        <w14:cNvContentPartPr/>
                      </w14:nvContentPartPr>
                      <w14:xfrm>
                        <a:off x="0" y="0"/>
                        <a:ext cx="95941" cy="51577"/>
                      </w14:xfrm>
                    </w14:contentPart>
                  </a:graphicData>
                </a:graphic>
              </wp:anchor>
            </w:drawing>
          </mc:Choice>
          <mc:Fallback>
            <w:pict>
              <v:shape type="#_x0000_t75" id="对象 362" o:spid="_x0000_s362" fillcolor="#FFFFFF" stroked="t" strokeweight="1.0pt" style="position:absolute;&#10;margin-left:-25.121733pt;&#10;margin-top:-1.8130709pt;&#10;width:7.5544105pt;&#10;height:4.0612597pt;&#10;z-index:729;&#10;mso-position-horizontal:absolute;&#10;mso-position-horizontal-relative:char;&#10;mso-position-vertical:absolute;&#10;mso-position-vertical-relative:line;&#10;mso-wrap-distance-left:6.7498426pt;&#10;mso-wrap-distance-right:6.7498426pt;">
                <v:stroke color="#000000"/>
                <v:imagedata r:id="rId243"/>
                <o:lock selection="t"/>
              </v:shape>
            </w:pict>
          </mc:Fallback>
        </mc:AlternateContent>
      </w:r>
      <w:r>
        <mc:AlternateContent>
          <mc:Choice Requires="wps">
            <w:drawing>
              <wp:anchor distT="0" distB="0" distL="85723" distR="85723" simplePos="0" relativeHeight="730" behindDoc="0" locked="0" layoutInCell="1" hidden="0" allowOverlap="1">
                <wp:simplePos x="0" y="0"/>
                <wp:positionH relativeFrom="character">
                  <wp:posOffset>-197356</wp:posOffset>
                </wp:positionH>
                <wp:positionV relativeFrom="line">
                  <wp:posOffset>-26842</wp:posOffset>
                </wp:positionV>
                <wp:extent cx="73941" cy="31180"/>
                <wp:effectExtent l="0" t="0" r="0" b="0"/>
                <wp:wrapNone/>
                <wp:docPr id="364" name="对象 364"/>
                <wp:cNvGraphicFramePr>
                  <a:graphicFrameLocks noChangeAspect="0" noSelect="1"/>
                </wp:cNvGraphicFramePr>
                <a:graphic>
                  <a:graphicData uri="http://schemas.microsoft.com/office/word/2010/wordprocessingInk">
                    <w14:contentPart bwMode="auto" r:id="rId244">
                      <w14:nvContentPartPr>
                        <w14:cNvContentPartPr/>
                      </w14:nvContentPartPr>
                      <w14:xfrm>
                        <a:off x="0" y="0"/>
                        <a:ext cx="73941" cy="31180"/>
                      </w14:xfrm>
                    </w14:contentPart>
                  </a:graphicData>
                </a:graphic>
              </wp:anchor>
            </w:drawing>
          </mc:Choice>
          <mc:Fallback>
            <w:pict>
              <v:shape type="#_x0000_t75" id="对象 365" o:spid="_x0000_s365" fillcolor="#FFFFFF" stroked="t" strokeweight="1.0pt" style="position:absolute;&#10;margin-left:-15.539843pt;&#10;margin-top:-2.1135433pt;&#10;width:5.822126pt;&#10;height:2.4551182pt;&#10;z-index:730;&#10;mso-position-horizontal:absolute;&#10;mso-position-horizontal-relative:char;&#10;mso-position-vertical:absolute;&#10;mso-position-vertical-relative:line;&#10;mso-wrap-distance-left:6.7498426pt;&#10;mso-wrap-distance-right:6.7498426pt;">
                <v:stroke color="#000000"/>
                <v:imagedata r:id="rId245"/>
                <o:lock selection="t"/>
              </v:shape>
            </w:pict>
          </mc:Fallback>
        </mc:AlternateContent>
      </w:r>
      <w:r>
        <mc:AlternateContent>
          <mc:Choice Requires="wps">
            <w:drawing>
              <wp:anchor distT="0" distB="0" distL="85723" distR="85723" simplePos="0" relativeHeight="731" behindDoc="0" locked="0" layoutInCell="1" hidden="0" allowOverlap="1">
                <wp:simplePos x="0" y="0"/>
                <wp:positionH relativeFrom="character">
                  <wp:posOffset>-73095</wp:posOffset>
                </wp:positionH>
                <wp:positionV relativeFrom="line">
                  <wp:posOffset>-45248</wp:posOffset>
                </wp:positionV>
                <wp:extent cx="89402" cy="50930"/>
                <wp:effectExtent l="0" t="0" r="0" b="0"/>
                <wp:wrapNone/>
                <wp:docPr id="367" name="对象 367"/>
                <wp:cNvGraphicFramePr>
                  <a:graphicFrameLocks noChangeAspect="0" noSelect="1"/>
                </wp:cNvGraphicFramePr>
                <a:graphic>
                  <a:graphicData uri="http://schemas.microsoft.com/office/word/2010/wordprocessingInk">
                    <w14:contentPart bwMode="auto" r:id="rId246">
                      <w14:nvContentPartPr>
                        <w14:cNvContentPartPr/>
                      </w14:nvContentPartPr>
                      <w14:xfrm>
                        <a:off x="0" y="0"/>
                        <a:ext cx="89402" cy="50930"/>
                      </w14:xfrm>
                    </w14:contentPart>
                  </a:graphicData>
                </a:graphic>
              </wp:anchor>
            </w:drawing>
          </mc:Choice>
          <mc:Fallback>
            <w:pict>
              <v:shape type="#_x0000_t75" id="对象 368" o:spid="_x0000_s368" fillcolor="#FFFFFF" stroked="t" strokeweight="1.0pt" style="position:absolute;&#10;margin-left:-5.7555118pt;&#10;margin-top:-3.5628347pt;&#10;width:7.039528pt;&#10;height:4.0102363pt;&#10;z-index:731;&#10;mso-position-horizontal:absolute;&#10;mso-position-horizontal-relative:char;&#10;mso-position-vertical:absolute;&#10;mso-position-vertical-relative:line;&#10;mso-wrap-distance-left:6.7498426pt;&#10;mso-wrap-distance-right:6.7498426pt;">
                <v:stroke color="#000000"/>
                <v:imagedata r:id="rId247"/>
                <o:lock selection="t"/>
              </v:shape>
            </w:pict>
          </mc:Fallback>
        </mc:AlternateContent>
      </w:r>
      <w:r>
        <mc:AlternateContent>
          <mc:Choice Requires="wps">
            <w:drawing>
              <wp:anchor distT="0" distB="0" distL="85723" distR="85723" simplePos="0" relativeHeight="732" behindDoc="0" locked="0" layoutInCell="1" hidden="0" allowOverlap="1">
                <wp:simplePos x="0" y="0"/>
                <wp:positionH relativeFrom="character">
                  <wp:posOffset>-219095</wp:posOffset>
                </wp:positionH>
                <wp:positionV relativeFrom="line">
                  <wp:posOffset>-59532</wp:posOffset>
                </wp:positionV>
                <wp:extent cx="26307" cy="144285"/>
                <wp:effectExtent l="0" t="0" r="0" b="0"/>
                <wp:wrapNone/>
                <wp:docPr id="370" name="对象 370"/>
                <wp:cNvGraphicFramePr>
                  <a:graphicFrameLocks noChangeAspect="0" noSelect="1"/>
                </wp:cNvGraphicFramePr>
                <a:graphic>
                  <a:graphicData uri="http://schemas.microsoft.com/office/word/2010/wordprocessingInk">
                    <w14:contentPart bwMode="auto" r:id="rId248">
                      <w14:nvContentPartPr>
                        <w14:cNvContentPartPr/>
                      </w14:nvContentPartPr>
                      <w14:xfrm>
                        <a:off x="0" y="0"/>
                        <a:ext cx="26307" cy="144285"/>
                      </w14:xfrm>
                    </w14:contentPart>
                  </a:graphicData>
                </a:graphic>
              </wp:anchor>
            </w:drawing>
          </mc:Choice>
          <mc:Fallback>
            <w:pict>
              <v:shape type="#_x0000_t75" id="对象 371" o:spid="_x0000_s371" fillcolor="#FFFFFF" stroked="t" strokeweight="1.0pt" style="position:absolute;&#10;margin-left:-17.251575pt;&#10;margin-top:-4.687559pt;&#10;width:2.0714178pt;&#10;height:11.361024pt;&#10;z-index:732;&#10;mso-position-horizontal:absolute;&#10;mso-position-horizontal-relative:char;&#10;mso-position-vertical:absolute;&#10;mso-position-vertical-relative:line;&#10;mso-wrap-distance-left:6.7498426pt;&#10;mso-wrap-distance-right:6.7498426pt;">
                <v:stroke color="#000000"/>
                <v:imagedata r:id="rId249"/>
                <o:lock selection="t"/>
              </v:shape>
            </w:pict>
          </mc:Fallback>
        </mc:AlternateContent>
      </w:r>
      <w:r>
        <mc:AlternateContent>
          <mc:Choice Requires="wps">
            <w:drawing>
              <wp:anchor distT="0" distB="0" distL="85723" distR="85723" simplePos="0" relativeHeight="733" behindDoc="0" locked="0" layoutInCell="1" hidden="0" allowOverlap="1">
                <wp:simplePos x="0" y="0"/>
                <wp:positionH relativeFrom="character">
                  <wp:posOffset>-294616</wp:posOffset>
                </wp:positionH>
                <wp:positionV relativeFrom="line">
                  <wp:posOffset>-65180</wp:posOffset>
                </wp:positionV>
                <wp:extent cx="46024" cy="322058"/>
                <wp:effectExtent l="0" t="0" r="0" b="0"/>
                <wp:wrapNone/>
                <wp:docPr id="373" name="对象 373"/>
                <wp:cNvGraphicFramePr>
                  <a:graphicFrameLocks noChangeAspect="0" noSelect="1"/>
                </wp:cNvGraphicFramePr>
                <a:graphic>
                  <a:graphicData uri="http://schemas.microsoft.com/office/word/2010/wordprocessingInk">
                    <w14:contentPart bwMode="auto" r:id="rId250">
                      <w14:nvContentPartPr>
                        <w14:cNvContentPartPr/>
                      </w14:nvContentPartPr>
                      <w14:xfrm>
                        <a:off x="0" y="0"/>
                        <a:ext cx="46024" cy="322058"/>
                      </w14:xfrm>
                    </w14:contentPart>
                  </a:graphicData>
                </a:graphic>
              </wp:anchor>
            </w:drawing>
          </mc:Choice>
          <mc:Fallback>
            <w:pict>
              <v:shape type="#_x0000_t75" id="对象 374" o:spid="_x0000_s374" fillcolor="#FFFFFF" stroked="t" strokeweight="1.0pt" style="position:absolute;&#10;margin-left:-23.19811pt;&#10;margin-top:-5.1322837pt;&#10;width:3.623937pt;&#10;height:25.358898pt;&#10;z-index:733;&#10;mso-position-horizontal:absolute;&#10;mso-position-horizontal-relative:char;&#10;mso-position-vertical:absolute;&#10;mso-position-vertical-relative:line;&#10;mso-wrap-distance-left:6.7498426pt;&#10;mso-wrap-distance-right:6.7498426pt;">
                <v:stroke color="#000000"/>
                <v:imagedata r:id="rId251"/>
                <o:lock selection="t"/>
              </v:shape>
            </w:pict>
          </mc:Fallback>
        </mc:AlternateContent>
      </w:r>
      <w:r>
        <mc:AlternateContent>
          <mc:Choice Requires="wps">
            <w:drawing>
              <wp:anchor distT="0" distB="0" distL="85723" distR="85723" simplePos="0" relativeHeight="734" behindDoc="0" locked="0" layoutInCell="1" hidden="0" allowOverlap="1">
                <wp:simplePos x="0" y="0"/>
                <wp:positionH relativeFrom="character">
                  <wp:posOffset>-64804</wp:posOffset>
                </wp:positionH>
                <wp:positionV relativeFrom="line">
                  <wp:posOffset>-90914</wp:posOffset>
                </wp:positionV>
                <wp:extent cx="142354" cy="200797"/>
                <wp:effectExtent l="0" t="0" r="0" b="0"/>
                <wp:wrapNone/>
                <wp:docPr id="376" name="对象 376"/>
                <wp:cNvGraphicFramePr>
                  <a:graphicFrameLocks noChangeAspect="0" noSelect="1"/>
                </wp:cNvGraphicFramePr>
                <a:graphic>
                  <a:graphicData uri="http://schemas.microsoft.com/office/word/2010/wordprocessingInk">
                    <w14:contentPart bwMode="auto" r:id="rId252">
                      <w14:nvContentPartPr>
                        <w14:cNvContentPartPr/>
                      </w14:nvContentPartPr>
                      <w14:xfrm>
                        <a:off x="0" y="0"/>
                        <a:ext cx="142354" cy="200797"/>
                      </w14:xfrm>
                    </w14:contentPart>
                  </a:graphicData>
                </a:graphic>
              </wp:anchor>
            </w:drawing>
          </mc:Choice>
          <mc:Fallback>
            <w:pict>
              <v:shape type="#_x0000_t75" id="对象 377" o:spid="_x0000_s377" fillcolor="#FFFFFF" stroked="t" strokeweight="1.0pt" style="position:absolute;&#10;margin-left:-5.1026773pt;&#10;margin-top:-7.158582pt;&#10;width:11.208977pt;&#10;height:15.810788pt;&#10;z-index:734;&#10;mso-position-horizontal:absolute;&#10;mso-position-horizontal-relative:char;&#10;mso-position-vertical:absolute;&#10;mso-position-vertical-relative:line;&#10;mso-wrap-distance-left:6.7498426pt;&#10;mso-wrap-distance-right:6.7498426pt;">
                <v:stroke color="#000000"/>
                <v:imagedata r:id="rId253"/>
                <o:lock selection="t"/>
              </v:shape>
            </w:pict>
          </mc:Fallback>
        </mc:AlternateContent>
      </w:r>
      <w:r>
        <w:rPr>
          <w:rFonts w:hint="eastAsia"/>
        </w:rPr>
        <w:t>___噪声抑制效果好；反谐波滤波器的Q值为负时，对__</w:t>
      </w:r>
      <w:r>
        <mc:AlternateContent>
          <mc:Choice Requires="wps">
            <w:drawing>
              <wp:anchor distT="0" distB="0" distL="85723" distR="85723" simplePos="0" relativeHeight="719" behindDoc="0" locked="0" layoutInCell="1" hidden="0" allowOverlap="1">
                <wp:simplePos x="0" y="0"/>
                <wp:positionH relativeFrom="character">
                  <wp:posOffset>-136379</wp:posOffset>
                </wp:positionH>
                <wp:positionV relativeFrom="line">
                  <wp:posOffset>16284</wp:posOffset>
                </wp:positionV>
                <wp:extent cx="247115" cy="205366"/>
                <wp:effectExtent l="0" t="0" r="0" b="0"/>
                <wp:wrapNone/>
                <wp:docPr id="379" name="对象 379"/>
                <wp:cNvGraphicFramePr>
                  <a:graphicFrameLocks noChangeAspect="0" noSelect="1"/>
                </wp:cNvGraphicFramePr>
                <a:graphic>
                  <a:graphicData uri="http://schemas.microsoft.com/office/word/2010/wordprocessingInk">
                    <w14:contentPart bwMode="auto" r:id="rId254">
                      <w14:nvContentPartPr>
                        <w14:cNvContentPartPr/>
                      </w14:nvContentPartPr>
                      <w14:xfrm>
                        <a:off x="0" y="0"/>
                        <a:ext cx="247115" cy="205366"/>
                      </w14:xfrm>
                    </w14:contentPart>
                  </a:graphicData>
                </a:graphic>
              </wp:anchor>
            </w:drawing>
          </mc:Choice>
          <mc:Fallback>
            <w:pict>
              <v:shape type="#_x0000_t75" id="对象 380" o:spid="_x0000_s380" fillcolor="#FFFFFF" stroked="t" strokeweight="1.0pt" style="position:absolute;&#10;margin-left:-10.738504pt;&#10;margin-top:1.2822047pt;&#10;width:19.457874pt;&#10;height:16.170551pt;&#10;z-index:719;&#10;mso-position-horizontal:absolute;&#10;mso-position-horizontal-relative:char;&#10;mso-position-vertical:absolute;&#10;mso-position-vertical-relative:line;&#10;mso-wrap-distance-left:6.7498426pt;&#10;mso-wrap-distance-right:6.7498426pt;">
                <v:stroke color="#000000"/>
                <v:imagedata r:id="rId255"/>
                <o:lock selection="t"/>
              </v:shape>
            </w:pict>
          </mc:Fallback>
        </mc:AlternateContent>
      </w:r>
      <w:r>
        <mc:AlternateContent>
          <mc:Choice Requires="wps">
            <w:drawing>
              <wp:anchor distT="0" distB="0" distL="85723" distR="85723" simplePos="0" relativeHeight="720" behindDoc="0" locked="0" layoutInCell="1" hidden="0" allowOverlap="1">
                <wp:simplePos x="0" y="0"/>
                <wp:positionH relativeFrom="character">
                  <wp:posOffset>-119508</wp:posOffset>
                </wp:positionH>
                <wp:positionV relativeFrom="line">
                  <wp:posOffset>-48128</wp:posOffset>
                </wp:positionV>
                <wp:extent cx="137642" cy="81100"/>
                <wp:effectExtent l="0" t="0" r="0" b="0"/>
                <wp:wrapNone/>
                <wp:docPr id="382" name="对象 382"/>
                <wp:cNvGraphicFramePr>
                  <a:graphicFrameLocks noChangeAspect="0" noSelect="1"/>
                </wp:cNvGraphicFramePr>
                <a:graphic>
                  <a:graphicData uri="http://schemas.microsoft.com/office/word/2010/wordprocessingInk">
                    <w14:contentPart bwMode="auto" r:id="rId256">
                      <w14:nvContentPartPr>
                        <w14:cNvContentPartPr/>
                      </w14:nvContentPartPr>
                      <w14:xfrm>
                        <a:off x="0" y="0"/>
                        <a:ext cx="137642" cy="81100"/>
                      </w14:xfrm>
                    </w14:contentPart>
                  </a:graphicData>
                </a:graphic>
              </wp:anchor>
            </w:drawing>
          </mc:Choice>
          <mc:Fallback>
            <w:pict>
              <v:shape type="#_x0000_t75" id="对象 383" o:spid="_x0000_s383" fillcolor="#FFFFFF" stroked="t" strokeweight="1.0pt" style="position:absolute;&#10;margin-left:-9.410079pt;&#10;margin-top:-3.7896063pt;&#10;width:10.837953pt;&#10;height:6.385827pt;&#10;z-index:720;&#10;mso-position-horizontal:absolute;&#10;mso-position-horizontal-relative:char;&#10;mso-position-vertical:absolute;&#10;mso-position-vertical-relative:line;&#10;mso-wrap-distance-left:6.7498426pt;&#10;mso-wrap-distance-right:6.7498426pt;">
                <v:stroke color="#000000"/>
                <v:imagedata r:id="rId257"/>
                <o:lock selection="t"/>
              </v:shape>
            </w:pict>
          </mc:Fallback>
        </mc:AlternateContent>
      </w:r>
      <w:r>
        <w:rPr>
          <w:rFonts w:hint="eastAsia"/>
        </w:rPr>
        <w:t>___</w:t>
      </w:r>
      <w:r>
        <mc:AlternateContent>
          <mc:Choice Requires="wps">
            <w:drawing>
              <wp:anchor distT="0" distB="0" distL="85723" distR="85723" simplePos="0" relativeHeight="711" behindDoc="0" locked="0" layoutInCell="1" hidden="0" allowOverlap="1">
                <wp:simplePos x="0" y="0"/>
                <wp:positionH relativeFrom="character">
                  <wp:posOffset>-33530</wp:posOffset>
                </wp:positionH>
                <wp:positionV relativeFrom="line">
                  <wp:posOffset>132677</wp:posOffset>
                </wp:positionV>
                <wp:extent cx="70433" cy="46830"/>
                <wp:effectExtent l="0" t="0" r="0" b="0"/>
                <wp:wrapNone/>
                <wp:docPr id="385" name="对象 385"/>
                <wp:cNvGraphicFramePr>
                  <a:graphicFrameLocks noChangeAspect="0" noSelect="1"/>
                </wp:cNvGraphicFramePr>
                <a:graphic>
                  <a:graphicData uri="http://schemas.microsoft.com/office/word/2010/wordprocessingInk">
                    <w14:contentPart bwMode="auto" r:id="rId258">
                      <w14:nvContentPartPr>
                        <w14:cNvContentPartPr/>
                      </w14:nvContentPartPr>
                      <w14:xfrm>
                        <a:off x="0" y="0"/>
                        <a:ext cx="70433" cy="46830"/>
                      </w14:xfrm>
                    </w14:contentPart>
                  </a:graphicData>
                </a:graphic>
              </wp:anchor>
            </w:drawing>
          </mc:Choice>
          <mc:Fallback>
            <w:pict>
              <v:shape type="#_x0000_t75" id="对象 386" o:spid="_x0000_s386" fillcolor="#FFFFFF" stroked="t" strokeweight="1.0pt" style="position:absolute;&#10;margin-left:-2.6401575pt;&#10;margin-top:10.447008pt;&#10;width:5.5459056pt;&#10;height:3.6874018pt;&#10;z-index:711;&#10;mso-position-horizontal:absolute;&#10;mso-position-horizontal-relative:char;&#10;mso-position-vertical:absolute;&#10;mso-position-vertical-relative:line;&#10;mso-wrap-distance-left:6.7498426pt;&#10;mso-wrap-distance-right:6.7498426pt;">
                <v:stroke color="#000000"/>
                <v:imagedata r:id="rId259"/>
                <o:lock selection="t"/>
              </v:shape>
            </w:pict>
          </mc:Fallback>
        </mc:AlternateContent>
      </w:r>
      <w:r>
        <mc:AlternateContent>
          <mc:Choice Requires="wps">
            <w:drawing>
              <wp:anchor distT="0" distB="0" distL="85723" distR="85723" simplePos="0" relativeHeight="712" behindDoc="0" locked="0" layoutInCell="1" hidden="0" allowOverlap="1">
                <wp:simplePos x="0" y="0"/>
                <wp:positionH relativeFrom="character">
                  <wp:posOffset>-245263</wp:posOffset>
                </wp:positionH>
                <wp:positionV relativeFrom="line">
                  <wp:posOffset>113771</wp:posOffset>
                </wp:positionV>
                <wp:extent cx="96848" cy="91701"/>
                <wp:effectExtent l="0" t="0" r="0" b="0"/>
                <wp:wrapNone/>
                <wp:docPr id="388" name="对象 388"/>
                <wp:cNvGraphicFramePr>
                  <a:graphicFrameLocks noChangeAspect="0" noSelect="1"/>
                </wp:cNvGraphicFramePr>
                <a:graphic>
                  <a:graphicData uri="http://schemas.microsoft.com/office/word/2010/wordprocessingInk">
                    <w14:contentPart bwMode="auto" r:id="rId260">
                      <w14:nvContentPartPr>
                        <w14:cNvContentPartPr/>
                      </w14:nvContentPartPr>
                      <w14:xfrm>
                        <a:off x="0" y="0"/>
                        <a:ext cx="96848" cy="91701"/>
                      </w14:xfrm>
                    </w14:contentPart>
                  </a:graphicData>
                </a:graphic>
              </wp:anchor>
            </w:drawing>
          </mc:Choice>
          <mc:Fallback>
            <w:pict>
              <v:shape type="#_x0000_t75" id="对象 389" o:spid="_x0000_s389" fillcolor="#FFFFFF" stroked="t" strokeweight="1.0pt" style="position:absolute;&#10;margin-left:-19.312048pt;&#10;margin-top:8.958346pt;&#10;width:7.625827pt;&#10;height:7.220552pt;&#10;z-index:712;&#10;mso-position-horizontal:absolute;&#10;mso-position-horizontal-relative:char;&#10;mso-position-vertical:absolute;&#10;mso-position-vertical-relative:line;&#10;mso-wrap-distance-left:6.7498426pt;&#10;mso-wrap-distance-right:6.7498426pt;">
                <v:stroke color="#000000"/>
                <v:imagedata r:id="rId261"/>
                <o:lock selection="t"/>
              </v:shape>
            </w:pict>
          </mc:Fallback>
        </mc:AlternateContent>
      </w:r>
      <w:r>
        <mc:AlternateContent>
          <mc:Choice Requires="wps">
            <w:drawing>
              <wp:anchor distT="0" distB="0" distL="85723" distR="85723" simplePos="0" relativeHeight="713" behindDoc="0" locked="0" layoutInCell="1" hidden="0" allowOverlap="1">
                <wp:simplePos x="0" y="0"/>
                <wp:positionH relativeFrom="character">
                  <wp:posOffset>-105630</wp:posOffset>
                </wp:positionH>
                <wp:positionV relativeFrom="line">
                  <wp:posOffset>71535</wp:posOffset>
                </wp:positionV>
                <wp:extent cx="90727" cy="126674"/>
                <wp:effectExtent l="0" t="0" r="0" b="0"/>
                <wp:wrapNone/>
                <wp:docPr id="391" name="对象 391"/>
                <wp:cNvGraphicFramePr>
                  <a:graphicFrameLocks noChangeAspect="0" noSelect="1"/>
                </wp:cNvGraphicFramePr>
                <a:graphic>
                  <a:graphicData uri="http://schemas.microsoft.com/office/word/2010/wordprocessingInk">
                    <w14:contentPart bwMode="auto" r:id="rId262">
                      <w14:nvContentPartPr>
                        <w14:cNvContentPartPr/>
                      </w14:nvContentPartPr>
                      <w14:xfrm>
                        <a:off x="0" y="0"/>
                        <a:ext cx="90727" cy="126674"/>
                      </w14:xfrm>
                    </w14:contentPart>
                  </a:graphicData>
                </a:graphic>
              </wp:anchor>
            </w:drawing>
          </mc:Choice>
          <mc:Fallback>
            <w:pict>
              <v:shape type="#_x0000_t75" id="对象 392" o:spid="_x0000_s392" fillcolor="#FFFFFF" stroked="t" strokeweight="1.0pt" style="position:absolute;&#10;margin-left:-8.317323pt;&#10;margin-top:5.632677pt;&#10;width:7.1438584pt;&#10;height:9.974331pt;&#10;z-index:713;&#10;mso-position-horizontal:absolute;&#10;mso-position-horizontal-relative:char;&#10;mso-position-vertical:absolute;&#10;mso-position-vertical-relative:line;&#10;mso-wrap-distance-left:6.7498426pt;&#10;mso-wrap-distance-right:6.7498426pt;">
                <v:stroke color="#000000"/>
                <v:imagedata r:id="rId263"/>
                <o:lock selection="t"/>
              </v:shape>
            </w:pict>
          </mc:Fallback>
        </mc:AlternateContent>
      </w:r>
      <w:r>
        <mc:AlternateContent>
          <mc:Choice Requires="wps">
            <w:drawing>
              <wp:anchor distT="0" distB="0" distL="85723" distR="85723" simplePos="0" relativeHeight="714" behindDoc="0" locked="0" layoutInCell="1" hidden="0" allowOverlap="1">
                <wp:simplePos x="0" y="0"/>
                <wp:positionH relativeFrom="character">
                  <wp:posOffset>-64596</wp:posOffset>
                </wp:positionH>
                <wp:positionV relativeFrom="line">
                  <wp:posOffset>23606</wp:posOffset>
                </wp:positionV>
                <wp:extent cx="48693" cy="30160"/>
                <wp:effectExtent l="0" t="0" r="0" b="0"/>
                <wp:wrapNone/>
                <wp:docPr id="394" name="对象 394"/>
                <wp:cNvGraphicFramePr>
                  <a:graphicFrameLocks noChangeAspect="0" noSelect="1"/>
                </wp:cNvGraphicFramePr>
                <a:graphic>
                  <a:graphicData uri="http://schemas.microsoft.com/office/word/2010/wordprocessingInk">
                    <w14:contentPart bwMode="auto" r:id="rId264">
                      <w14:nvContentPartPr>
                        <w14:cNvContentPartPr/>
                      </w14:nvContentPartPr>
                      <w14:xfrm>
                        <a:off x="0" y="0"/>
                        <a:ext cx="48693" cy="30160"/>
                      </w14:xfrm>
                    </w14:contentPart>
                  </a:graphicData>
                </a:graphic>
              </wp:anchor>
            </w:drawing>
          </mc:Choice>
          <mc:Fallback>
            <w:pict>
              <v:shape type="#_x0000_t75" id="对象 395" o:spid="_x0000_s395" fillcolor="#FFFFFF" stroked="t" strokeweight="1.0pt" style="position:absolute;&#10;margin-left:-5.0862994pt;&#10;margin-top:1.8587402pt;&#10;width:3.8340948pt;&#10;height:2.3748033pt;&#10;z-index:714;&#10;mso-position-horizontal:absolute;&#10;mso-position-horizontal-relative:char;&#10;mso-position-vertical:absolute;&#10;mso-position-vertical-relative:line;&#10;mso-wrap-distance-left:6.7498426pt;&#10;mso-wrap-distance-right:6.7498426pt;">
                <v:stroke color="#000000"/>
                <v:imagedata r:id="rId265"/>
                <o:lock selection="t"/>
              </v:shape>
            </w:pict>
          </mc:Fallback>
        </mc:AlternateContent>
      </w:r>
      <w:r>
        <mc:AlternateContent>
          <mc:Choice Requires="wps">
            <w:drawing>
              <wp:anchor distT="0" distB="0" distL="85723" distR="85723" simplePos="0" relativeHeight="715" behindDoc="0" locked="0" layoutInCell="1" hidden="0" allowOverlap="1">
                <wp:simplePos x="0" y="0"/>
                <wp:positionH relativeFrom="character">
                  <wp:posOffset>45192</wp:posOffset>
                </wp:positionH>
                <wp:positionV relativeFrom="line">
                  <wp:posOffset>-46195</wp:posOffset>
                </wp:positionV>
                <wp:extent cx="144392" cy="426455"/>
                <wp:effectExtent l="0" t="0" r="0" b="0"/>
                <wp:wrapNone/>
                <wp:docPr id="397" name="对象 397"/>
                <wp:cNvGraphicFramePr>
                  <a:graphicFrameLocks noChangeAspect="0" noSelect="1"/>
                </wp:cNvGraphicFramePr>
                <a:graphic>
                  <a:graphicData uri="http://schemas.microsoft.com/office/word/2010/wordprocessingInk">
                    <w14:contentPart bwMode="auto" r:id="rId266">
                      <w14:nvContentPartPr>
                        <w14:cNvContentPartPr/>
                      </w14:nvContentPartPr>
                      <w14:xfrm>
                        <a:off x="0" y="0"/>
                        <a:ext cx="144392" cy="426455"/>
                      </w14:xfrm>
                    </w14:contentPart>
                  </a:graphicData>
                </a:graphic>
              </wp:anchor>
            </w:drawing>
          </mc:Choice>
          <mc:Fallback>
            <w:pict>
              <v:shape type="#_x0000_t75" id="对象 398" o:spid="_x0000_s398" fillcolor="#FFFFFF" stroked="t" strokeweight="1.0pt" style="position:absolute;&#10;margin-left:3.5584254pt;&#10;margin-top:-3.6374016pt;&#10;width:11.369449pt;&#10;height:33.579132pt;&#10;z-index:715;&#10;mso-position-horizontal:absolute;&#10;mso-position-horizontal-relative:char;&#10;mso-position-vertical:absolute;&#10;mso-position-vertical-relative:line;&#10;mso-wrap-distance-left:6.7498426pt;&#10;mso-wrap-distance-right:6.7498426pt;">
                <v:stroke color="#000000"/>
                <v:imagedata r:id="rId267"/>
                <o:lock selection="t"/>
              </v:shape>
            </w:pict>
          </mc:Fallback>
        </mc:AlternateContent>
      </w:r>
      <w:r>
        <mc:AlternateContent>
          <mc:Choice Requires="wps">
            <w:drawing>
              <wp:anchor distT="0" distB="0" distL="85723" distR="85723" simplePos="0" relativeHeight="716" behindDoc="0" locked="0" layoutInCell="1" hidden="0" allowOverlap="1">
                <wp:simplePos x="0" y="0"/>
                <wp:positionH relativeFrom="character">
                  <wp:posOffset>-110295</wp:posOffset>
                </wp:positionH>
                <wp:positionV relativeFrom="line">
                  <wp:posOffset>-47755</wp:posOffset>
                </wp:positionV>
                <wp:extent cx="134331" cy="83036"/>
                <wp:effectExtent l="0" t="0" r="0" b="0"/>
                <wp:wrapNone/>
                <wp:docPr id="400" name="对象 400"/>
                <wp:cNvGraphicFramePr>
                  <a:graphicFrameLocks noChangeAspect="0" noSelect="1"/>
                </wp:cNvGraphicFramePr>
                <a:graphic>
                  <a:graphicData uri="http://schemas.microsoft.com/office/word/2010/wordprocessingInk">
                    <w14:contentPart bwMode="auto" r:id="rId268">
                      <w14:nvContentPartPr>
                        <w14:cNvContentPartPr/>
                      </w14:nvContentPartPr>
                      <w14:xfrm>
                        <a:off x="0" y="0"/>
                        <a:ext cx="134331" cy="83036"/>
                      </w14:xfrm>
                    </w14:contentPart>
                  </a:graphicData>
                </a:graphic>
              </wp:anchor>
            </w:drawing>
          </mc:Choice>
          <mc:Fallback>
            <w:pict>
              <v:shape type="#_x0000_t75" id="对象 401" o:spid="_x0000_s401" fillcolor="#FFFFFF" stroked="t" strokeweight="1.0pt" style="position:absolute;&#10;margin-left:-8.684646pt;&#10;margin-top:-3.7602363pt;&#10;width:10.577244pt;&#10;height:6.5382676pt;&#10;z-index:716;&#10;mso-position-horizontal:absolute;&#10;mso-position-horizontal-relative:char;&#10;mso-position-vertical:absolute;&#10;mso-position-vertical-relative:line;&#10;mso-wrap-distance-left:6.7498426pt;&#10;mso-wrap-distance-right:6.7498426pt;">
                <v:stroke color="#000000"/>
                <v:imagedata r:id="rId269"/>
                <o:lock selection="t"/>
              </v:shape>
            </w:pict>
          </mc:Fallback>
        </mc:AlternateContent>
      </w:r>
      <w:r>
        <mc:AlternateContent>
          <mc:Choice Requires="wps">
            <w:drawing>
              <wp:anchor distT="0" distB="0" distL="85723" distR="85723" simplePos="0" relativeHeight="717" behindDoc="0" locked="0" layoutInCell="1" hidden="0" allowOverlap="1">
                <wp:simplePos x="0" y="0"/>
                <wp:positionH relativeFrom="character">
                  <wp:posOffset>-82233</wp:posOffset>
                </wp:positionH>
                <wp:positionV relativeFrom="line">
                  <wp:posOffset>-56370</wp:posOffset>
                </wp:positionV>
                <wp:extent cx="32195" cy="175772"/>
                <wp:effectExtent l="0" t="0" r="0" b="0"/>
                <wp:wrapNone/>
                <wp:docPr id="403" name="对象 403"/>
                <wp:cNvGraphicFramePr>
                  <a:graphicFrameLocks noChangeAspect="0" noSelect="1"/>
                </wp:cNvGraphicFramePr>
                <a:graphic>
                  <a:graphicData uri="http://schemas.microsoft.com/office/word/2010/wordprocessingInk">
                    <w14:contentPart bwMode="auto" r:id="rId270">
                      <w14:nvContentPartPr>
                        <w14:cNvContentPartPr/>
                      </w14:nvContentPartPr>
                      <w14:xfrm>
                        <a:off x="0" y="0"/>
                        <a:ext cx="32195" cy="175772"/>
                      </w14:xfrm>
                    </w14:contentPart>
                  </a:graphicData>
                </a:graphic>
              </wp:anchor>
            </w:drawing>
          </mc:Choice>
          <mc:Fallback>
            <w:pict>
              <v:shape type="#_x0000_t75" id="对象 404" o:spid="_x0000_s404" fillcolor="#FFFFFF" stroked="t" strokeweight="1.0pt" style="position:absolute;&#10;margin-left:-6.4750395pt;&#10;margin-top:-4.438583pt;&#10;width:2.5350394pt;&#10;height:13.840315pt;&#10;z-index:717;&#10;mso-position-horizontal:absolute;&#10;mso-position-horizontal-relative:char;&#10;mso-position-vertical:absolute;&#10;mso-position-vertical-relative:line;&#10;mso-wrap-distance-left:6.7498426pt;&#10;mso-wrap-distance-right:6.7498426pt;">
                <v:stroke color="#000000"/>
                <v:imagedata r:id="rId271"/>
                <o:lock selection="t"/>
              </v:shape>
            </w:pict>
          </mc:Fallback>
        </mc:AlternateContent>
      </w:r>
      <w:r>
        <mc:AlternateContent>
          <mc:Choice Requires="wps">
            <w:drawing>
              <wp:anchor distT="0" distB="0" distL="85723" distR="85723" simplePos="0" relativeHeight="718" behindDoc="0" locked="0" layoutInCell="1" hidden="0" allowOverlap="1">
                <wp:simplePos x="0" y="0"/>
                <wp:positionH relativeFrom="character">
                  <wp:posOffset>-32889</wp:posOffset>
                </wp:positionH>
                <wp:positionV relativeFrom="line">
                  <wp:posOffset>-69721</wp:posOffset>
                </wp:positionV>
                <wp:extent cx="35720" cy="195640"/>
                <wp:effectExtent l="0" t="0" r="0" b="0"/>
                <wp:wrapNone/>
                <wp:docPr id="406" name="对象 406"/>
                <wp:cNvGraphicFramePr>
                  <a:graphicFrameLocks noChangeAspect="0" noSelect="1"/>
                </wp:cNvGraphicFramePr>
                <a:graphic>
                  <a:graphicData uri="http://schemas.microsoft.com/office/word/2010/wordprocessingInk">
                    <w14:contentPart bwMode="auto" r:id="rId272">
                      <w14:nvContentPartPr>
                        <w14:cNvContentPartPr/>
                      </w14:nvContentPartPr>
                      <w14:xfrm>
                        <a:off x="0" y="0"/>
                        <a:ext cx="35720" cy="195640"/>
                      </w14:xfrm>
                    </w14:contentPart>
                  </a:graphicData>
                </a:graphic>
              </wp:anchor>
            </w:drawing>
          </mc:Choice>
          <mc:Fallback>
            <w:pict>
              <v:shape type="#_x0000_t75" id="对象 407" o:spid="_x0000_s407" fillcolor="#FFFFFF" stroked="t" strokeweight="1.0pt" style="position:absolute;&#10;margin-left:-2.589685pt;&#10;margin-top:-5.4898424pt;&#10;width:2.8125985pt;&#10;height:15.404725pt;&#10;z-index:718;&#10;mso-position-horizontal:absolute;&#10;mso-position-horizontal-relative:char;&#10;mso-position-vertical:absolute;&#10;mso-position-vertical-relative:line;&#10;mso-wrap-distance-left:6.7498426pt;&#10;mso-wrap-distance-right:6.7498426pt;">
                <v:stroke color="#000000"/>
                <v:imagedata r:id="rId273"/>
                <o:lock selection="t"/>
              </v:shape>
            </w:pict>
          </mc:Fallback>
        </mc:AlternateContent>
      </w:r>
      <w:r>
        <w:rPr>
          <w:rFonts w:hint="eastAsia"/>
        </w:rPr>
        <w:t>___噪声抑制效</w:t>
      </w:r>
      <w:r>
        <mc:AlternateContent>
          <mc:Choice Requires="wps">
            <w:drawing>
              <wp:anchor distT="0" distB="0" distL="85723" distR="85723" simplePos="0" relativeHeight="709" behindDoc="0" locked="0" layoutInCell="1" hidden="0" allowOverlap="1">
                <wp:simplePos x="0" y="0"/>
                <wp:positionH relativeFrom="character">
                  <wp:posOffset>-45139</wp:posOffset>
                </wp:positionH>
                <wp:positionV relativeFrom="line">
                  <wp:posOffset>169219</wp:posOffset>
                </wp:positionV>
                <wp:extent cx="140290" cy="74273"/>
                <wp:effectExtent l="0" t="0" r="0" b="0"/>
                <wp:wrapNone/>
                <wp:docPr id="409" name="对象 409"/>
                <wp:cNvGraphicFramePr>
                  <a:graphicFrameLocks noChangeAspect="0" noSelect="1"/>
                </wp:cNvGraphicFramePr>
                <a:graphic>
                  <a:graphicData uri="http://schemas.microsoft.com/office/word/2010/wordprocessingInk">
                    <w14:contentPart bwMode="auto" r:id="rId274">
                      <w14:nvContentPartPr>
                        <w14:cNvContentPartPr/>
                      </w14:nvContentPartPr>
                      <w14:xfrm>
                        <a:off x="0" y="0"/>
                        <a:ext cx="140290" cy="74273"/>
                      </w14:xfrm>
                    </w14:contentPart>
                  </a:graphicData>
                </a:graphic>
              </wp:anchor>
            </w:drawing>
          </mc:Choice>
          <mc:Fallback>
            <w:pict>
              <v:shape type="#_x0000_t75" id="对象 410" o:spid="_x0000_s410" fillcolor="#FFFFFF" stroked="t" strokeweight="1.0pt" style="position:absolute;&#10;margin-left:-3.554252pt;&#10;margin-top:13.32433pt;&#10;width:11.046456pt;&#10;height:5.848268pt;&#10;z-index:709;&#10;mso-position-horizontal:absolute;&#10;mso-position-horizontal-relative:char;&#10;mso-position-vertical:absolute;&#10;mso-position-vertical-relative:line;&#10;mso-wrap-distance-left:6.7498426pt;&#10;mso-wrap-distance-right:6.7498426pt;">
                <v:stroke color="#000000"/>
                <v:imagedata r:id="rId275"/>
                <o:lock selection="t"/>
              </v:shape>
            </w:pict>
          </mc:Fallback>
        </mc:AlternateContent>
      </w:r>
      <w:r>
        <mc:AlternateContent>
          <mc:Choice Requires="wps">
            <w:drawing>
              <wp:anchor distT="0" distB="0" distL="85723" distR="85723" simplePos="0" relativeHeight="710" behindDoc="0" locked="0" layoutInCell="1" hidden="0" allowOverlap="1">
                <wp:simplePos x="0" y="0"/>
                <wp:positionH relativeFrom="character">
                  <wp:posOffset>-1028</wp:posOffset>
                </wp:positionH>
                <wp:positionV relativeFrom="line">
                  <wp:posOffset>128989</wp:posOffset>
                </wp:positionV>
                <wp:extent cx="102761" cy="245136"/>
                <wp:effectExtent l="0" t="0" r="0" b="0"/>
                <wp:wrapNone/>
                <wp:docPr id="412" name="对象 412"/>
                <wp:cNvGraphicFramePr>
                  <a:graphicFrameLocks noChangeAspect="0" noSelect="1"/>
                </wp:cNvGraphicFramePr>
                <a:graphic>
                  <a:graphicData uri="http://schemas.microsoft.com/office/word/2010/wordprocessingInk">
                    <w14:contentPart bwMode="auto" r:id="rId276">
                      <w14:nvContentPartPr>
                        <w14:cNvContentPartPr/>
                      </w14:nvContentPartPr>
                      <w14:xfrm>
                        <a:off x="0" y="0"/>
                        <a:ext cx="102761" cy="245136"/>
                      </w14:xfrm>
                    </w14:contentPart>
                  </a:graphicData>
                </a:graphic>
              </wp:anchor>
            </w:drawing>
          </mc:Choice>
          <mc:Fallback>
            <w:pict>
              <v:shape type="#_x0000_t75" id="对象 413" o:spid="_x0000_s413" fillcolor="#FFFFFF" stroked="t" strokeweight="1.0pt" style="position:absolute;&#10;margin-left:-0.08094488pt;&#10;margin-top:10.156614pt;&#10;width:8.091417pt;&#10;height:19.30205pt;&#10;z-index:710;&#10;mso-position-horizontal:absolute;&#10;mso-position-horizontal-relative:char;&#10;mso-position-vertical:absolute;&#10;mso-position-vertical-relative:line;&#10;mso-wrap-distance-left:6.7498426pt;&#10;mso-wrap-distance-right:6.7498426pt;">
                <v:stroke color="#000000"/>
                <v:imagedata r:id="rId277"/>
                <o:lock selection="t"/>
              </v:shape>
            </w:pict>
          </mc:Fallback>
        </mc:AlternateContent>
      </w:r>
      <w:r>
        <w:rPr>
          <w:rFonts w:hint="eastAsia"/>
        </w:rPr>
        <w:t>果好。</w:t>
      </w:r>
    </w:p>
    <w:p>
      <w:pPr>
        <w:rPr>
          <w:rFonts w:hint="eastAsia"/>
        </w:rPr>
      </w:pPr>
      <w:r>
        <w:rPr>
          <w:rFonts w:hint="eastAsia"/>
        </w:rPr>
        <w:t>7. Roberts算子使用_</w:t>
      </w:r>
      <w:r>
        <mc:AlternateContent>
          <mc:Choice Requires="wps">
            <w:drawing>
              <wp:anchor distT="0" distB="0" distL="85723" distR="85723" simplePos="0" relativeHeight="707" behindDoc="0" locked="0" layoutInCell="1" hidden="0" allowOverlap="1">
                <wp:simplePos x="0" y="0"/>
                <wp:positionH relativeFrom="character">
                  <wp:posOffset>-27082</wp:posOffset>
                </wp:positionH>
                <wp:positionV relativeFrom="line">
                  <wp:posOffset>80671</wp:posOffset>
                </wp:positionV>
                <wp:extent cx="77829" cy="62698"/>
                <wp:effectExtent l="0" t="0" r="0" b="0"/>
                <wp:wrapNone/>
                <wp:docPr id="415" name="对象 415"/>
                <wp:cNvGraphicFramePr>
                  <a:graphicFrameLocks noChangeAspect="0" noSelect="1"/>
                </wp:cNvGraphicFramePr>
                <a:graphic>
                  <a:graphicData uri="http://schemas.microsoft.com/office/word/2010/wordprocessingInk">
                    <w14:contentPart bwMode="auto" r:id="rId278">
                      <w14:nvContentPartPr>
                        <w14:cNvContentPartPr/>
                      </w14:nvContentPartPr>
                      <w14:xfrm>
                        <a:off x="0" y="0"/>
                        <a:ext cx="77829" cy="62698"/>
                      </w14:xfrm>
                    </w14:contentPart>
                  </a:graphicData>
                </a:graphic>
              </wp:anchor>
            </w:drawing>
          </mc:Choice>
          <mc:Fallback>
            <w:pict>
              <v:shape type="#_x0000_t75" id="对象 416" o:spid="_x0000_s416" fillcolor="#FFFFFF" stroked="t" strokeweight="1.0pt" style="position:absolute;&#10;margin-left:-2.132441pt;&#10;margin-top:6.3520474pt;&#10;width:6.128268pt;&#10;height:4.936851pt;&#10;z-index:707;&#10;mso-position-horizontal:absolute;&#10;mso-position-horizontal-relative:char;&#10;mso-position-vertical:absolute;&#10;mso-position-vertical-relative:line;&#10;mso-wrap-distance-left:6.7498426pt;&#10;mso-wrap-distance-right:6.7498426pt;">
                <v:stroke color="#000000"/>
                <v:imagedata r:id="rId279"/>
                <o:lock selection="t"/>
              </v:shape>
            </w:pict>
          </mc:Fallback>
        </mc:AlternateContent>
      </w:r>
      <w:r>
        <mc:AlternateContent>
          <mc:Choice Requires="wps">
            <w:drawing>
              <wp:anchor distT="0" distB="0" distL="85723" distR="85723" simplePos="0" relativeHeight="708" behindDoc="0" locked="0" layoutInCell="1" hidden="0" allowOverlap="1">
                <wp:simplePos x="0" y="0"/>
                <wp:positionH relativeFrom="character">
                  <wp:posOffset>-39330</wp:posOffset>
                </wp:positionH>
                <wp:positionV relativeFrom="line">
                  <wp:posOffset>22010</wp:posOffset>
                </wp:positionV>
                <wp:extent cx="96280" cy="135673"/>
                <wp:effectExtent l="0" t="0" r="0" b="0"/>
                <wp:wrapNone/>
                <wp:docPr id="418" name="对象 418"/>
                <wp:cNvGraphicFramePr>
                  <a:graphicFrameLocks noChangeAspect="0" noSelect="1"/>
                </wp:cNvGraphicFramePr>
                <a:graphic>
                  <a:graphicData uri="http://schemas.microsoft.com/office/word/2010/wordprocessingInk">
                    <w14:contentPart bwMode="auto" r:id="rId280">
                      <w14:nvContentPartPr>
                        <w14:cNvContentPartPr/>
                      </w14:nvContentPartPr>
                      <w14:xfrm>
                        <a:off x="0" y="0"/>
                        <a:ext cx="96280" cy="135673"/>
                      </w14:xfrm>
                    </w14:contentPart>
                  </a:graphicData>
                </a:graphic>
              </wp:anchor>
            </w:drawing>
          </mc:Choice>
          <mc:Fallback>
            <w:pict>
              <v:shape type="#_x0000_t75" id="对象 419" o:spid="_x0000_s419" fillcolor="#FFFFFF" stroked="t" strokeweight="1.0pt" style="position:absolute;&#10;margin-left:-3.0968504pt;&#10;margin-top:1.7330709pt;&#10;width:7.5811024pt;&#10;height:10.682913pt;&#10;z-index:708;&#10;mso-position-horizontal:absolute;&#10;mso-position-horizontal-relative:char;&#10;mso-position-vertical:absolute;&#10;mso-position-vertical-relative:line;&#10;mso-wrap-distance-left:6.7498426pt;&#10;mso-wrap-distance-right:6.7498426pt;">
                <v:stroke color="#000000"/>
                <v:imagedata r:id="rId281"/>
                <o:lock selection="t"/>
              </v:shape>
            </w:pict>
          </mc:Fallback>
        </mc:AlternateContent>
      </w:r>
      <w:r>
        <w:rPr>
          <w:rFonts w:hint="eastAsia"/>
        </w:rPr>
        <w:t>____</w:t>
      </w:r>
      <w:r>
        <mc:AlternateContent>
          <mc:Choice Requires="wps">
            <w:drawing>
              <wp:anchor distT="0" distB="0" distL="85723" distR="85723" simplePos="0" relativeHeight="705" behindDoc="0" locked="0" layoutInCell="1" hidden="0" allowOverlap="1">
                <wp:simplePos x="0" y="0"/>
                <wp:positionH relativeFrom="character">
                  <wp:posOffset>13043</wp:posOffset>
                </wp:positionH>
                <wp:positionV relativeFrom="line">
                  <wp:posOffset>47424</wp:posOffset>
                </wp:positionV>
                <wp:extent cx="29481" cy="174835"/>
                <wp:effectExtent l="0" t="0" r="0" b="0"/>
                <wp:wrapNone/>
                <wp:docPr id="421" name="对象 421"/>
                <wp:cNvGraphicFramePr>
                  <a:graphicFrameLocks noChangeAspect="0" noSelect="1"/>
                </wp:cNvGraphicFramePr>
                <a:graphic>
                  <a:graphicData uri="http://schemas.microsoft.com/office/word/2010/wordprocessingInk">
                    <w14:contentPart bwMode="auto" r:id="rId282">
                      <w14:nvContentPartPr>
                        <w14:cNvContentPartPr/>
                      </w14:nvContentPartPr>
                      <w14:xfrm>
                        <a:off x="0" y="0"/>
                        <a:ext cx="29481" cy="174835"/>
                      </w14:xfrm>
                    </w14:contentPart>
                  </a:graphicData>
                </a:graphic>
              </wp:anchor>
            </w:drawing>
          </mc:Choice>
          <mc:Fallback>
            <w:pict>
              <v:shape type="#_x0000_t75" id="对象 422" o:spid="_x0000_s422" fillcolor="#FFFFFF" stroked="t" strokeweight="1.0pt" style="position:absolute;&#10;margin-left:1.0270078pt;&#10;margin-top:3.7342517pt;&#10;width:2.3214173pt;&#10;height:13.766537pt;&#10;z-index:705;&#10;mso-position-horizontal:absolute;&#10;mso-position-horizontal-relative:char;&#10;mso-position-vertical:absolute;&#10;mso-position-vertical-relative:line;&#10;mso-wrap-distance-left:6.7498426pt;&#10;mso-wrap-distance-right:6.7498426pt;">
                <v:stroke color="#000000"/>
                <v:imagedata r:id="rId283"/>
                <o:lock selection="t"/>
              </v:shape>
            </w:pict>
          </mc:Fallback>
        </mc:AlternateContent>
      </w:r>
      <w:r>
        <mc:AlternateContent>
          <mc:Choice Requires="wps">
            <w:drawing>
              <wp:anchor distT="0" distB="0" distL="85723" distR="85723" simplePos="0" relativeHeight="706" behindDoc="0" locked="0" layoutInCell="1" hidden="0" allowOverlap="1">
                <wp:simplePos x="0" y="0"/>
                <wp:positionH relativeFrom="character">
                  <wp:posOffset>-81695</wp:posOffset>
                </wp:positionH>
                <wp:positionV relativeFrom="line">
                  <wp:posOffset>-79141</wp:posOffset>
                </wp:positionV>
                <wp:extent cx="217676" cy="272537"/>
                <wp:effectExtent l="0" t="0" r="0" b="0"/>
                <wp:wrapNone/>
                <wp:docPr id="424" name="对象 424"/>
                <wp:cNvGraphicFramePr>
                  <a:graphicFrameLocks noChangeAspect="0" noSelect="1"/>
                </wp:cNvGraphicFramePr>
                <a:graphic>
                  <a:graphicData uri="http://schemas.microsoft.com/office/word/2010/wordprocessingInk">
                    <w14:contentPart bwMode="auto" r:id="rId284">
                      <w14:nvContentPartPr>
                        <w14:cNvContentPartPr/>
                      </w14:nvContentPartPr>
                      <w14:xfrm>
                        <a:off x="0" y="0"/>
                        <a:ext cx="217676" cy="272537"/>
                      </w14:xfrm>
                    </w14:contentPart>
                  </a:graphicData>
                </a:graphic>
              </wp:anchor>
            </w:drawing>
          </mc:Choice>
          <mc:Fallback>
            <w:pict>
              <v:shape type="#_x0000_t75" id="对象 425" o:spid="_x0000_s425" fillcolor="#FFFFFF" stroked="t" strokeweight="1.0pt" style="position:absolute;&#10;margin-left:-6.4326777pt;&#10;margin-top:-6.231575pt;&#10;width:17.139843pt;&#10;height:21.459606pt;&#10;z-index:706;&#10;mso-position-horizontal:absolute;&#10;mso-position-horizontal-relative:char;&#10;mso-position-vertical:absolute;&#10;mso-position-vertical-relative:line;&#10;mso-wrap-distance-left:6.7498426pt;&#10;mso-wrap-distance-right:6.7498426pt;">
                <v:stroke color="#000000"/>
                <v:imagedata r:id="rId285"/>
                <o:lock selection="t"/>
              </v:shape>
            </w:pict>
          </mc:Fallback>
        </mc:AlternateContent>
      </w:r>
      <w:r>
        <w:rPr>
          <w:rFonts w:hint="eastAsia"/>
        </w:rPr>
        <w:t>___方向的一阶差分来检测边缘。</w:t>
      </w:r>
    </w:p>
    <w:p>
      <w:pPr>
        <w:rPr>
          <w:rFonts w:hint="eastAsia"/>
        </w:rPr>
      </w:pPr>
      <w:r>
        <w:rPr>
          <w:rFonts w:hint="eastAsia"/>
        </w:rPr>
        <w:t>8. 一幅256×256的8位灰度图像，未</w:t>
      </w:r>
      <w:r>
        <mc:AlternateContent>
          <mc:Choice Requires="wps">
            <w:drawing>
              <wp:anchor distT="0" distB="0" distL="85723" distR="85723" simplePos="0" relativeHeight="704" behindDoc="0" locked="0" layoutInCell="1" hidden="0" allowOverlap="1">
                <wp:simplePos x="0" y="0"/>
                <wp:positionH relativeFrom="character">
                  <wp:posOffset>-65445</wp:posOffset>
                </wp:positionH>
                <wp:positionV relativeFrom="line">
                  <wp:posOffset>178512</wp:posOffset>
                </wp:positionV>
                <wp:extent cx="62307" cy="33557"/>
                <wp:effectExtent l="0" t="0" r="0" b="0"/>
                <wp:wrapNone/>
                <wp:docPr id="427" name="对象 427"/>
                <wp:cNvGraphicFramePr>
                  <a:graphicFrameLocks noChangeAspect="0" noSelect="1"/>
                </wp:cNvGraphicFramePr>
                <a:graphic>
                  <a:graphicData uri="http://schemas.microsoft.com/office/word/2010/wordprocessingInk">
                    <w14:contentPart bwMode="auto" r:id="rId286">
                      <w14:nvContentPartPr>
                        <w14:cNvContentPartPr/>
                      </w14:nvContentPartPr>
                      <w14:xfrm>
                        <a:off x="0" y="0"/>
                        <a:ext cx="62307" cy="33557"/>
                      </w14:xfrm>
                    </w14:contentPart>
                  </a:graphicData>
                </a:graphic>
              </wp:anchor>
            </w:drawing>
          </mc:Choice>
          <mc:Fallback>
            <w:pict>
              <v:shape type="#_x0000_t75" id="对象 428" o:spid="_x0000_s428" fillcolor="#FFFFFF" stroked="t" strokeweight="1.0pt" style="position:absolute;&#10;margin-left:-5.1531496pt;&#10;margin-top:14.056064pt;&#10;width:4.906063pt;&#10;height:2.6423619pt;&#10;z-index:704;&#10;mso-position-horizontal:absolute;&#10;mso-position-horizontal-relative:char;&#10;mso-position-vertical:absolute;&#10;mso-position-vertical-relative:line;&#10;mso-wrap-distance-left:6.7498426pt;&#10;mso-wrap-distance-right:6.7498426pt;">
                <v:stroke color="#000000"/>
                <v:imagedata r:id="rId287"/>
                <o:lock selection="t"/>
              </v:shape>
            </w:pict>
          </mc:Fallback>
        </mc:AlternateContent>
      </w:r>
      <w:r>
        <w:rPr>
          <w:rFonts w:hint="eastAsia"/>
        </w:rPr>
        <w:t>经压缩时需要___</w:t>
      </w:r>
      <w:r>
        <mc:AlternateContent>
          <mc:Choice Requires="wps">
            <w:drawing>
              <wp:anchor distT="0" distB="0" distL="85723" distR="85723" simplePos="0" relativeHeight="702" behindDoc="0" locked="0" layoutInCell="1" hidden="0" allowOverlap="1">
                <wp:simplePos x="0" y="0"/>
                <wp:positionH relativeFrom="character">
                  <wp:posOffset>35573</wp:posOffset>
                </wp:positionH>
                <wp:positionV relativeFrom="line">
                  <wp:posOffset>-5380</wp:posOffset>
                </wp:positionV>
                <wp:extent cx="114321" cy="127536"/>
                <wp:effectExtent l="0" t="0" r="0" b="0"/>
                <wp:wrapNone/>
                <wp:docPr id="430" name="对象 430"/>
                <wp:cNvGraphicFramePr>
                  <a:graphicFrameLocks noChangeAspect="0" noSelect="1"/>
                </wp:cNvGraphicFramePr>
                <a:graphic>
                  <a:graphicData uri="http://schemas.microsoft.com/office/word/2010/wordprocessingInk">
                    <w14:contentPart bwMode="auto" r:id="rId288">
                      <w14:nvContentPartPr>
                        <w14:cNvContentPartPr/>
                      </w14:nvContentPartPr>
                      <w14:xfrm>
                        <a:off x="0" y="0"/>
                        <a:ext cx="114321" cy="127536"/>
                      </w14:xfrm>
                    </w14:contentPart>
                  </a:graphicData>
                </a:graphic>
              </wp:anchor>
            </w:drawing>
          </mc:Choice>
          <mc:Fallback>
            <w:pict>
              <v:shape type="#_x0000_t75" id="对象 431" o:spid="_x0000_s431" fillcolor="#FFFFFF" stroked="t" strokeweight="1.0pt" style="position:absolute;&#10;margin-left:2.8010237pt;&#10;margin-top:-0.42362204pt;&#10;width:9.001654pt;&#10;height:10.042205pt;&#10;z-index:702;&#10;mso-position-horizontal:absolute;&#10;mso-position-horizontal-relative:char;&#10;mso-position-vertical:absolute;&#10;mso-position-vertical-relative:line;&#10;mso-wrap-distance-left:6.7498426pt;&#10;mso-wrap-distance-right:6.7498426pt;">
                <v:stroke color="#000000"/>
                <v:imagedata r:id="rId289"/>
                <o:lock selection="t"/>
              </v:shape>
            </w:pict>
          </mc:Fallback>
        </mc:AlternateContent>
      </w:r>
      <w:r>
        <mc:AlternateContent>
          <mc:Choice Requires="wps">
            <w:drawing>
              <wp:anchor distT="0" distB="0" distL="85723" distR="85723" simplePos="0" relativeHeight="703" behindDoc="0" locked="0" layoutInCell="1" hidden="0" allowOverlap="1">
                <wp:simplePos x="0" y="0"/>
                <wp:positionH relativeFrom="character">
                  <wp:posOffset>-85644</wp:posOffset>
                </wp:positionH>
                <wp:positionV relativeFrom="line">
                  <wp:posOffset>-81629</wp:posOffset>
                </wp:positionV>
                <wp:extent cx="92790" cy="293372"/>
                <wp:effectExtent l="0" t="0" r="0" b="0"/>
                <wp:wrapNone/>
                <wp:docPr id="433" name="对象 433"/>
                <wp:cNvGraphicFramePr>
                  <a:graphicFrameLocks noChangeAspect="0" noSelect="1"/>
                </wp:cNvGraphicFramePr>
                <a:graphic>
                  <a:graphicData uri="http://schemas.microsoft.com/office/word/2010/wordprocessingInk">
                    <w14:contentPart bwMode="auto" r:id="rId290">
                      <w14:nvContentPartPr>
                        <w14:cNvContentPartPr/>
                      </w14:nvContentPartPr>
                      <w14:xfrm>
                        <a:off x="0" y="0"/>
                        <a:ext cx="92790" cy="293372"/>
                      </w14:xfrm>
                    </w14:contentPart>
                  </a:graphicData>
                </a:graphic>
              </wp:anchor>
            </w:drawing>
          </mc:Choice>
          <mc:Fallback>
            <w:pict>
              <v:shape type="#_x0000_t75" id="对象 434" o:spid="_x0000_s434" fillcolor="#FFFFFF" stroked="t" strokeweight="1.0pt" style="position:absolute;&#10;margin-left:-6.743622pt;&#10;margin-top:-6.4274807pt;&#10;width:7.306299pt;&#10;height:23.100157pt;&#10;z-index:703;&#10;mso-position-horizontal:absolute;&#10;mso-position-horizontal-relative:char;&#10;mso-position-vertical:absolute;&#10;mso-position-vertical-relative:line;&#10;mso-wrap-distance-left:6.7498426pt;&#10;mso-wrap-distance-right:6.7498426pt;">
                <v:stroke color="#000000"/>
                <v:imagedata r:id="rId291"/>
                <o:lock selection="t"/>
              </v:shape>
            </w:pict>
          </mc:Fallback>
        </mc:AlternateContent>
      </w:r>
      <w:r>
        <w:rPr>
          <w:rFonts w:hint="eastAsia"/>
        </w:rPr>
        <w:t>_</w:t>
      </w:r>
      <w:r>
        <mc:AlternateContent>
          <mc:Choice Requires="wps">
            <w:drawing>
              <wp:anchor distT="0" distB="0" distL="85723" distR="85723" simplePos="0" relativeHeight="701" behindDoc="0" locked="0" layoutInCell="1" hidden="0" allowOverlap="1">
                <wp:simplePos x="0" y="0"/>
                <wp:positionH relativeFrom="character">
                  <wp:posOffset>-11516</wp:posOffset>
                </wp:positionH>
                <wp:positionV relativeFrom="line">
                  <wp:posOffset>14131</wp:posOffset>
                </wp:positionV>
                <wp:extent cx="53349" cy="205129"/>
                <wp:effectExtent l="0" t="0" r="0" b="0"/>
                <wp:wrapNone/>
                <wp:docPr id="436" name="对象 436"/>
                <wp:cNvGraphicFramePr>
                  <a:graphicFrameLocks noChangeAspect="0" noSelect="1"/>
                </wp:cNvGraphicFramePr>
                <a:graphic>
                  <a:graphicData uri="http://schemas.microsoft.com/office/word/2010/wordprocessingInk">
                    <w14:contentPart bwMode="auto" r:id="rId292">
                      <w14:nvContentPartPr>
                        <w14:cNvContentPartPr/>
                      </w14:nvContentPartPr>
                      <w14:xfrm>
                        <a:off x="0" y="0"/>
                        <a:ext cx="53349" cy="205129"/>
                      </w14:xfrm>
                    </w14:contentPart>
                  </a:graphicData>
                </a:graphic>
              </wp:anchor>
            </w:drawing>
          </mc:Choice>
          <mc:Fallback>
            <w:pict>
              <v:shape type="#_x0000_t75" id="对象 437" o:spid="_x0000_s437" fillcolor="#FFFFFF" stroked="t" strokeweight="1.0pt" style="position:absolute;&#10;margin-left:-0.90677166pt;&#10;margin-top:1.1126772pt;&#10;width:4.200709pt;&#10;height:16.15189pt;&#10;z-index:701;&#10;mso-position-horizontal:absolute;&#10;mso-position-horizontal-relative:char;&#10;mso-position-vertical:absolute;&#10;mso-position-vertical-relative:line;&#10;mso-wrap-distance-left:6.7498426pt;&#10;mso-wrap-distance-right:6.7498426pt;">
                <v:stroke color="#000000"/>
                <v:imagedata r:id="rId293"/>
                <o:lock selection="t"/>
              </v:shape>
            </w:pict>
          </mc:Fallback>
        </mc:AlternateContent>
      </w:r>
      <w:r>
        <w:rPr>
          <w:rFonts w:hint="eastAsia"/>
        </w:rPr>
        <w:t>____KB的存储空间。</w:t>
      </w:r>
    </w:p>
    <w:p>
      <w:pPr>
        <w:rPr>
          <w:rFonts w:hint="eastAsia"/>
        </w:rPr>
      </w:pPr>
      <w:r>
        <w:rPr>
          <w:rFonts w:hint="eastAsia"/>
        </w:rPr>
        <w:t>9. 算术编码是将整个输入消息映射到__</w:t>
      </w:r>
      <w:r>
        <mc:AlternateContent>
          <mc:Choice Requires="wps">
            <w:drawing>
              <wp:anchor distT="0" distB="0" distL="85723" distR="85723" simplePos="0" relativeHeight="698" behindDoc="0" locked="0" layoutInCell="1" hidden="0" allowOverlap="1">
                <wp:simplePos x="0" y="0"/>
                <wp:positionH relativeFrom="character">
                  <wp:posOffset>68229</wp:posOffset>
                </wp:positionH>
                <wp:positionV relativeFrom="line">
                  <wp:posOffset>98161</wp:posOffset>
                </wp:positionV>
                <wp:extent cx="33316" cy="71030"/>
                <wp:effectExtent l="0" t="0" r="0" b="0"/>
                <wp:wrapNone/>
                <wp:docPr id="439" name="对象 439"/>
                <wp:cNvGraphicFramePr>
                  <a:graphicFrameLocks noChangeAspect="0" noSelect="1"/>
                </wp:cNvGraphicFramePr>
                <a:graphic>
                  <a:graphicData uri="http://schemas.microsoft.com/office/word/2010/wordprocessingInk">
                    <w14:contentPart bwMode="auto" r:id="rId294">
                      <w14:nvContentPartPr>
                        <w14:cNvContentPartPr/>
                      </w14:nvContentPartPr>
                      <w14:xfrm>
                        <a:off x="0" y="0"/>
                        <a:ext cx="33316" cy="71030"/>
                      </w14:xfrm>
                    </w14:contentPart>
                  </a:graphicData>
                </a:graphic>
              </wp:anchor>
            </w:drawing>
          </mc:Choice>
          <mc:Fallback>
            <w:pict>
              <v:shape type="#_x0000_t75" id="对象 440" o:spid="_x0000_s440" fillcolor="#FFFFFF" stroked="t" strokeweight="1.0pt" style="position:absolute;&#10;margin-left:5.372362pt;&#10;margin-top:7.7292128pt;&#10;width:2.623307pt;&#10;height:5.5929136pt;&#10;z-index:698;&#10;mso-position-horizontal:absolute;&#10;mso-position-horizontal-relative:char;&#10;mso-position-vertical:absolute;&#10;mso-position-vertical-relative:line;&#10;mso-wrap-distance-left:6.7498426pt;&#10;mso-wrap-distance-right:6.7498426pt;">
                <v:stroke color="#000000"/>
                <v:imagedata r:id="rId295"/>
                <o:lock selection="t"/>
              </v:shape>
            </w:pict>
          </mc:Fallback>
        </mc:AlternateContent>
      </w:r>
      <w:r>
        <mc:AlternateContent>
          <mc:Choice Requires="wps">
            <w:drawing>
              <wp:anchor distT="0" distB="0" distL="85723" distR="85723" simplePos="0" relativeHeight="699" behindDoc="0" locked="0" layoutInCell="1" hidden="0" allowOverlap="1">
                <wp:simplePos x="0" y="0"/>
                <wp:positionH relativeFrom="character">
                  <wp:posOffset>-6616</wp:posOffset>
                </wp:positionH>
                <wp:positionV relativeFrom="line">
                  <wp:posOffset>20909</wp:posOffset>
                </wp:positionV>
                <wp:extent cx="87077" cy="134931"/>
                <wp:effectExtent l="0" t="0" r="0" b="0"/>
                <wp:wrapNone/>
                <wp:docPr id="442" name="对象 442"/>
                <wp:cNvGraphicFramePr>
                  <a:graphicFrameLocks noChangeAspect="0" noSelect="1"/>
                </wp:cNvGraphicFramePr>
                <a:graphic>
                  <a:graphicData uri="http://schemas.microsoft.com/office/word/2010/wordprocessingInk">
                    <w14:contentPart bwMode="auto" r:id="rId296">
                      <w14:nvContentPartPr>
                        <w14:cNvContentPartPr/>
                      </w14:nvContentPartPr>
                      <w14:xfrm>
                        <a:off x="0" y="0"/>
                        <a:ext cx="87077" cy="134931"/>
                      </w14:xfrm>
                    </w14:contentPart>
                  </a:graphicData>
                </a:graphic>
              </wp:anchor>
            </w:drawing>
          </mc:Choice>
          <mc:Fallback>
            <w:pict>
              <v:shape type="#_x0000_t75" id="对象 443" o:spid="_x0000_s443" fillcolor="#FFFFFF" stroked="t" strokeweight="1.0pt" style="position:absolute;&#10;margin-left:-0.5209449pt;&#10;margin-top:1.6463779pt;&#10;width:6.8564568pt;&#10;height:10.624489pt;&#10;z-index:699;&#10;mso-position-horizontal:absolute;&#10;mso-position-horizontal-relative:char;&#10;mso-position-vertical:absolute;&#10;mso-position-vertical-relative:line;&#10;mso-wrap-distance-left:6.7498426pt;&#10;mso-wrap-distance-right:6.7498426pt;">
                <v:stroke color="#000000"/>
                <v:imagedata r:id="rId297"/>
                <o:lock selection="t"/>
              </v:shape>
            </w:pict>
          </mc:Fallback>
        </mc:AlternateContent>
      </w:r>
      <w:r>
        <mc:AlternateContent>
          <mc:Choice Requires="wps">
            <w:drawing>
              <wp:anchor distT="0" distB="0" distL="85723" distR="85723" simplePos="0" relativeHeight="700" behindDoc="0" locked="0" layoutInCell="1" hidden="0" allowOverlap="1">
                <wp:simplePos x="0" y="0"/>
                <wp:positionH relativeFrom="character">
                  <wp:posOffset>-104079</wp:posOffset>
                </wp:positionH>
                <wp:positionV relativeFrom="line">
                  <wp:posOffset>17290</wp:posOffset>
                </wp:positionV>
                <wp:extent cx="120310" cy="200545"/>
                <wp:effectExtent l="0" t="0" r="0" b="0"/>
                <wp:wrapNone/>
                <wp:docPr id="445" name="对象 445"/>
                <wp:cNvGraphicFramePr>
                  <a:graphicFrameLocks noChangeAspect="0" noSelect="1"/>
                </wp:cNvGraphicFramePr>
                <a:graphic>
                  <a:graphicData uri="http://schemas.microsoft.com/office/word/2010/wordprocessingInk">
                    <w14:contentPart bwMode="auto" r:id="rId298">
                      <w14:nvContentPartPr>
                        <w14:cNvContentPartPr/>
                      </w14:nvContentPartPr>
                      <w14:xfrm>
                        <a:off x="0" y="0"/>
                        <a:ext cx="120310" cy="200545"/>
                      </w14:xfrm>
                    </w14:contentPart>
                  </a:graphicData>
                </a:graphic>
              </wp:anchor>
            </w:drawing>
          </mc:Choice>
          <mc:Fallback>
            <w:pict>
              <v:shape type="#_x0000_t75" id="对象 446" o:spid="_x0000_s446" fillcolor="#FFFFFF" stroked="t" strokeweight="1.0pt" style="position:absolute;&#10;margin-left:-8.195197pt;&#10;margin-top:1.3614173pt;&#10;width:9.473228pt;&#10;height:15.790945pt;&#10;z-index:700;&#10;mso-position-horizontal:absolute;&#10;mso-position-horizontal-relative:char;&#10;mso-position-vertical:absolute;&#10;mso-position-vertical-relative:line;&#10;mso-wrap-distance-left:6.7498426pt;&#10;mso-wrap-distance-right:6.7498426pt;">
                <v:stroke color="#000000"/>
                <v:imagedata r:id="rId299"/>
                <o:lock selection="t"/>
              </v:shape>
            </w:pict>
          </mc:Fallback>
        </mc:AlternateContent>
      </w:r>
      <w:r>
        <w:rPr>
          <w:rFonts w:hint="eastAsia"/>
        </w:rPr>
        <w:t>___</w:t>
      </w:r>
      <w:r>
        <mc:AlternateContent>
          <mc:Choice Requires="wps">
            <w:drawing>
              <wp:anchor distT="0" distB="0" distL="85723" distR="85723" simplePos="0" relativeHeight="696" behindDoc="0" locked="0" layoutInCell="1" hidden="0" allowOverlap="1">
                <wp:simplePos x="0" y="0"/>
                <wp:positionH relativeFrom="character">
                  <wp:posOffset>-42520</wp:posOffset>
                </wp:positionH>
                <wp:positionV relativeFrom="line">
                  <wp:posOffset>26534</wp:posOffset>
                </wp:positionV>
                <wp:extent cx="29578" cy="119152"/>
                <wp:effectExtent l="0" t="0" r="0" b="0"/>
                <wp:wrapNone/>
                <wp:docPr id="448" name="对象 448"/>
                <wp:cNvGraphicFramePr>
                  <a:graphicFrameLocks noChangeAspect="0" noSelect="1"/>
                </wp:cNvGraphicFramePr>
                <a:graphic>
                  <a:graphicData uri="http://schemas.microsoft.com/office/word/2010/wordprocessingInk">
                    <w14:contentPart bwMode="auto" r:id="rId300">
                      <w14:nvContentPartPr>
                        <w14:cNvContentPartPr/>
                      </w14:nvContentPartPr>
                      <w14:xfrm>
                        <a:off x="0" y="0"/>
                        <a:ext cx="29578" cy="119152"/>
                      </w14:xfrm>
                    </w14:contentPart>
                  </a:graphicData>
                </a:graphic>
              </wp:anchor>
            </w:drawing>
          </mc:Choice>
          <mc:Fallback>
            <w:pict>
              <v:shape type="#_x0000_t75" id="对象 449" o:spid="_x0000_s449" fillcolor="#FFFFFF" stroked="t" strokeweight="1.0pt" style="position:absolute;&#10;margin-left:-3.3480315pt;&#10;margin-top:2.0892913pt;&#10;width:2.3289764pt;&#10;height:9.382047pt;&#10;z-index:696;&#10;mso-position-horizontal:absolute;&#10;mso-position-horizontal-relative:char;&#10;mso-position-vertical:absolute;&#10;mso-position-vertical-relative:line;&#10;mso-wrap-distance-left:6.7498426pt;&#10;mso-wrap-distance-right:6.7498426pt;">
                <v:stroke color="#000000"/>
                <v:imagedata r:id="rId301"/>
                <o:lock selection="t"/>
              </v:shape>
            </w:pict>
          </mc:Fallback>
        </mc:AlternateContent>
      </w:r>
      <w:r>
        <mc:AlternateContent>
          <mc:Choice Requires="wps">
            <w:drawing>
              <wp:anchor distT="0" distB="0" distL="85723" distR="85723" simplePos="0" relativeHeight="697" behindDoc="0" locked="0" layoutInCell="1" hidden="0" allowOverlap="1">
                <wp:simplePos x="0" y="0"/>
                <wp:positionH relativeFrom="character">
                  <wp:posOffset>-6082</wp:posOffset>
                </wp:positionH>
                <wp:positionV relativeFrom="line">
                  <wp:posOffset>2144</wp:posOffset>
                </wp:positionV>
                <wp:extent cx="50939" cy="229007"/>
                <wp:effectExtent l="0" t="0" r="0" b="0"/>
                <wp:wrapNone/>
                <wp:docPr id="451" name="对象 451"/>
                <wp:cNvGraphicFramePr>
                  <a:graphicFrameLocks noChangeAspect="0" noSelect="1"/>
                </wp:cNvGraphicFramePr>
                <a:graphic>
                  <a:graphicData uri="http://schemas.microsoft.com/office/word/2010/wordprocessingInk">
                    <w14:contentPart bwMode="auto" r:id="rId302">
                      <w14:nvContentPartPr>
                        <w14:cNvContentPartPr/>
                      </w14:nvContentPartPr>
                      <w14:xfrm>
                        <a:off x="0" y="0"/>
                        <a:ext cx="50939" cy="229007"/>
                      </w14:xfrm>
                    </w14:contentPart>
                  </a:graphicData>
                </a:graphic>
              </wp:anchor>
            </w:drawing>
          </mc:Choice>
          <mc:Fallback>
            <w:pict>
              <v:shape type="#_x0000_t75" id="对象 452" o:spid="_x0000_s452" fillcolor="#FFFFFF" stroked="t" strokeweight="1.0pt" style="position:absolute;&#10;margin-left:-0.47889763pt;&#10;margin-top:0.16881889pt;&#10;width:4.0110235pt;&#10;height:18.032047pt;&#10;z-index:697;&#10;mso-position-horizontal:absolute;&#10;mso-position-horizontal-relative:char;&#10;mso-position-vertical:absolute;&#10;mso-position-vertical-relative:line;&#10;mso-wrap-distance-left:6.7498426pt;&#10;mso-wrap-distance-right:6.7498426pt;">
                <v:stroke color="#000000"/>
                <v:imagedata r:id="rId303"/>
                <o:lock selection="t"/>
              </v:shape>
            </w:pict>
          </mc:Fallback>
        </mc:AlternateContent>
      </w:r>
      <w:r>
        <w:rPr>
          <w:rFonts w:hint="eastAsia"/>
        </w:rPr>
        <w:t>___区间的一个实数。</w:t>
      </w:r>
    </w:p>
    <w:p>
      <w:pPr>
        <w:rPr>
          <w:rFonts w:hint="eastAsia"/>
        </w:rPr>
      </w:pPr>
      <w:r>
        <w:rPr>
          <w:rFonts w:hint="eastAsia"/>
        </w:rPr>
        <w:t>10. 退化模型的一般表达式为________。</w:t>
      </w:r>
      <w:r>
        <mc:AlternateContent>
          <mc:Choice Requires="wps">
            <w:drawing>
              <wp:anchor distT="0" distB="0" distL="85723" distR="85723" simplePos="0" relativeHeight="656" behindDoc="0" locked="0" layoutInCell="1" hidden="0" allowOverlap="1">
                <wp:simplePos x="0" y="0"/>
                <wp:positionH relativeFrom="character">
                  <wp:posOffset>171853</wp:posOffset>
                </wp:positionH>
                <wp:positionV relativeFrom="line">
                  <wp:posOffset>161655</wp:posOffset>
                </wp:positionV>
                <wp:extent cx="23373" cy="34143"/>
                <wp:effectExtent l="0" t="0" r="0" b="0"/>
                <wp:wrapNone/>
                <wp:docPr id="454" name="对象 454"/>
                <wp:cNvGraphicFramePr>
                  <a:graphicFrameLocks noChangeAspect="0" noSelect="1"/>
                </wp:cNvGraphicFramePr>
                <a:graphic>
                  <a:graphicData uri="http://schemas.microsoft.com/office/word/2010/wordprocessingInk">
                    <w14:contentPart bwMode="auto" r:id="rId304">
                      <w14:nvContentPartPr>
                        <w14:cNvContentPartPr/>
                      </w14:nvContentPartPr>
                      <w14:xfrm>
                        <a:off x="0" y="0"/>
                        <a:ext cx="23373" cy="34143"/>
                      </w14:xfrm>
                    </w14:contentPart>
                  </a:graphicData>
                </a:graphic>
              </wp:anchor>
            </w:drawing>
          </mc:Choice>
          <mc:Fallback>
            <w:pict>
              <v:shape type="#_x0000_t75" id="对象 455" o:spid="_x0000_s455" fillcolor="#FFFFFF" stroked="t" strokeweight="1.0pt" style="position:absolute;&#10;margin-left:13.531733pt;&#10;margin-top:12.728741pt;&#10;width:1.8403937pt;&#10;height:2.688425pt;&#10;z-index:656;&#10;mso-position-horizontal:absolute;&#10;mso-position-horizontal-relative:char;&#10;mso-position-vertical:absolute;&#10;mso-position-vertical-relative:line;&#10;mso-wrap-distance-left:6.7498426pt;&#10;mso-wrap-distance-right:6.7498426pt;">
                <v:stroke color="#000000"/>
                <v:imagedata r:id="rId305"/>
                <o:lock selection="t"/>
              </v:shape>
            </w:pict>
          </mc:Fallback>
        </mc:AlternateContent>
      </w:r>
      <w:r>
        <mc:AlternateContent>
          <mc:Choice Requires="wps">
            <w:drawing>
              <wp:anchor distT="0" distB="0" distL="85723" distR="85723" simplePos="0" relativeHeight="657" behindDoc="0" locked="0" layoutInCell="1" hidden="0" allowOverlap="1">
                <wp:simplePos x="0" y="0"/>
                <wp:positionH relativeFrom="character">
                  <wp:posOffset>-421609</wp:posOffset>
                </wp:positionH>
                <wp:positionV relativeFrom="line">
                  <wp:posOffset>156006</wp:posOffset>
                </wp:positionV>
                <wp:extent cx="39977" cy="81129"/>
                <wp:effectExtent l="0" t="0" r="0" b="0"/>
                <wp:wrapNone/>
                <wp:docPr id="457" name="对象 457"/>
                <wp:cNvGraphicFramePr>
                  <a:graphicFrameLocks noChangeAspect="0" noSelect="1"/>
                </wp:cNvGraphicFramePr>
                <a:graphic>
                  <a:graphicData uri="http://schemas.microsoft.com/office/word/2010/wordprocessingInk">
                    <w14:contentPart bwMode="auto" r:id="rId306">
                      <w14:nvContentPartPr>
                        <w14:cNvContentPartPr/>
                      </w14:nvContentPartPr>
                      <w14:xfrm>
                        <a:off x="0" y="0"/>
                        <a:ext cx="39977" cy="81129"/>
                      </w14:xfrm>
                    </w14:contentPart>
                  </a:graphicData>
                </a:graphic>
              </wp:anchor>
            </w:drawing>
          </mc:Choice>
          <mc:Fallback>
            <w:pict>
              <v:shape type="#_x0000_t75" id="对象 458" o:spid="_x0000_s458" fillcolor="#FFFFFF" stroked="t" strokeweight="1.0pt" style="position:absolute;&#10;margin-left:-33.19756pt;&#10;margin-top:12.2839365pt;&#10;width:3.1477954pt;&#10;height:6.3881106pt;&#10;z-index:657;&#10;mso-position-horizontal:absolute;&#10;mso-position-horizontal-relative:char;&#10;mso-position-vertical:absolute;&#10;mso-position-vertical-relative:line;&#10;mso-wrap-distance-left:6.7498426pt;&#10;mso-wrap-distance-right:6.7498426pt;">
                <v:stroke color="#000000"/>
                <v:imagedata r:id="rId307"/>
                <o:lock selection="t"/>
              </v:shape>
            </w:pict>
          </mc:Fallback>
        </mc:AlternateContent>
      </w:r>
      <w:r>
        <mc:AlternateContent>
          <mc:Choice Requires="wps">
            <w:drawing>
              <wp:anchor distT="0" distB="0" distL="85723" distR="85723" simplePos="0" relativeHeight="658" behindDoc="0" locked="0" layoutInCell="1" hidden="0" allowOverlap="1">
                <wp:simplePos x="0" y="0"/>
                <wp:positionH relativeFrom="character">
                  <wp:posOffset>149124</wp:posOffset>
                </wp:positionH>
                <wp:positionV relativeFrom="line">
                  <wp:posOffset>155491</wp:posOffset>
                </wp:positionV>
                <wp:extent cx="38975" cy="75480"/>
                <wp:effectExtent l="0" t="0" r="0" b="0"/>
                <wp:wrapNone/>
                <wp:docPr id="460" name="对象 460"/>
                <wp:cNvGraphicFramePr>
                  <a:graphicFrameLocks noChangeAspect="0" noSelect="1"/>
                </wp:cNvGraphicFramePr>
                <a:graphic>
                  <a:graphicData uri="http://schemas.microsoft.com/office/word/2010/wordprocessingInk">
                    <w14:contentPart bwMode="auto" r:id="rId308">
                      <w14:nvContentPartPr>
                        <w14:cNvContentPartPr/>
                      </w14:nvContentPartPr>
                      <w14:xfrm>
                        <a:off x="0" y="0"/>
                        <a:ext cx="38975" cy="75480"/>
                      </w14:xfrm>
                    </w14:contentPart>
                  </a:graphicData>
                </a:graphic>
              </wp:anchor>
            </w:drawing>
          </mc:Choice>
          <mc:Fallback>
            <w:pict>
              <v:shape type="#_x0000_t75" id="对象 461" o:spid="_x0000_s461" fillcolor="#FFFFFF" stroked="t" strokeweight="1.0pt" style="position:absolute;&#10;margin-left:11.742047pt;&#10;margin-top:12.243386pt;&#10;width:3.0688982pt;&#10;height:5.943307pt;&#10;z-index:658;&#10;mso-position-horizontal:absolute;&#10;mso-position-horizontal-relative:char;&#10;mso-position-vertical:absolute;&#10;mso-position-vertical-relative:line;&#10;mso-wrap-distance-left:6.7498426pt;&#10;mso-wrap-distance-right:6.7498426pt;">
                <v:stroke color="#000000"/>
                <v:imagedata r:id="rId309"/>
                <o:lock selection="t"/>
              </v:shape>
            </w:pict>
          </mc:Fallback>
        </mc:AlternateContent>
      </w:r>
      <w:r>
        <mc:AlternateContent>
          <mc:Choice Requires="wps">
            <w:drawing>
              <wp:anchor distT="0" distB="0" distL="85723" distR="85723" simplePos="0" relativeHeight="659" behindDoc="0" locked="0" layoutInCell="1" hidden="0" allowOverlap="1">
                <wp:simplePos x="0" y="0"/>
                <wp:positionH relativeFrom="character">
                  <wp:posOffset>-197453</wp:posOffset>
                </wp:positionH>
                <wp:positionV relativeFrom="line">
                  <wp:posOffset>136432</wp:posOffset>
                </wp:positionV>
                <wp:extent cx="128625" cy="61729"/>
                <wp:effectExtent l="0" t="0" r="0" b="0"/>
                <wp:wrapNone/>
                <wp:docPr id="463" name="对象 463"/>
                <wp:cNvGraphicFramePr>
                  <a:graphicFrameLocks noChangeAspect="0" noSelect="1"/>
                </wp:cNvGraphicFramePr>
                <a:graphic>
                  <a:graphicData uri="http://schemas.microsoft.com/office/word/2010/wordprocessingInk">
                    <w14:contentPart bwMode="auto" r:id="rId310">
                      <w14:nvContentPartPr>
                        <w14:cNvContentPartPr/>
                      </w14:nvContentPartPr>
                      <w14:xfrm>
                        <a:off x="0" y="0"/>
                        <a:ext cx="128625" cy="61729"/>
                      </w14:xfrm>
                    </w14:contentPart>
                  </a:graphicData>
                </a:graphic>
              </wp:anchor>
            </w:drawing>
          </mc:Choice>
          <mc:Fallback>
            <w:pict>
              <v:shape type="#_x0000_t75" id="对象 464" o:spid="_x0000_s464" fillcolor="#FFFFFF" stroked="t" strokeweight="1.0pt" style="position:absolute;&#10;margin-left:-15.547481pt;&#10;margin-top:10.742677pt;&#10;width:10.127953pt;&#10;height:4.8605514pt;&#10;z-index:659;&#10;mso-position-horizontal:absolute;&#10;mso-position-horizontal-relative:char;&#10;mso-position-vertical:absolute;&#10;mso-position-vertical-relative:line;&#10;mso-wrap-distance-left:6.7498426pt;&#10;mso-wrap-distance-right:6.7498426pt;">
                <v:stroke color="#000000"/>
                <v:imagedata r:id="rId311"/>
                <o:lock selection="t"/>
              </v:shape>
            </w:pict>
          </mc:Fallback>
        </mc:AlternateContent>
      </w:r>
      <w:r>
        <mc:AlternateContent>
          <mc:Choice Requires="wps">
            <w:drawing>
              <wp:anchor distT="0" distB="0" distL="85723" distR="85723" simplePos="0" relativeHeight="660" behindDoc="0" locked="0" layoutInCell="1" hidden="0" allowOverlap="1">
                <wp:simplePos x="0" y="0"/>
                <wp:positionH relativeFrom="character">
                  <wp:posOffset>-177684</wp:posOffset>
                </wp:positionH>
                <wp:positionV relativeFrom="line">
                  <wp:posOffset>105333</wp:posOffset>
                </wp:positionV>
                <wp:extent cx="47832" cy="27573"/>
                <wp:effectExtent l="0" t="0" r="0" b="0"/>
                <wp:wrapNone/>
                <wp:docPr id="466" name="对象 466"/>
                <wp:cNvGraphicFramePr>
                  <a:graphicFrameLocks noChangeAspect="0" noSelect="1"/>
                </wp:cNvGraphicFramePr>
                <a:graphic>
                  <a:graphicData uri="http://schemas.microsoft.com/office/word/2010/wordprocessingInk">
                    <w14:contentPart bwMode="auto" r:id="rId312">
                      <w14:nvContentPartPr>
                        <w14:cNvContentPartPr/>
                      </w14:nvContentPartPr>
                      <w14:xfrm>
                        <a:off x="0" y="0"/>
                        <a:ext cx="47832" cy="27573"/>
                      </w14:xfrm>
                    </w14:contentPart>
                  </a:graphicData>
                </a:graphic>
              </wp:anchor>
            </w:drawing>
          </mc:Choice>
          <mc:Fallback>
            <w:pict>
              <v:shape type="#_x0000_t75" id="对象 467" o:spid="_x0000_s467" fillcolor="#FFFFFF" stroked="t" strokeweight="1.0pt" style="position:absolute;&#10;margin-left:-13.990866pt;&#10;margin-top:8.293937pt;&#10;width:3.7663777pt;&#10;height:2.1711807pt;&#10;z-index:660;&#10;mso-position-horizontal:absolute;&#10;mso-position-horizontal-relative:char;&#10;mso-position-vertical:absolute;&#10;mso-position-vertical-relative:line;&#10;mso-wrap-distance-left:6.7498426pt;&#10;mso-wrap-distance-right:6.7498426pt;">
                <v:stroke color="#000000"/>
                <v:imagedata r:id="rId313"/>
                <o:lock selection="t"/>
              </v:shape>
            </w:pict>
          </mc:Fallback>
        </mc:AlternateContent>
      </w:r>
      <w:r>
        <mc:AlternateContent>
          <mc:Choice Requires="wps">
            <w:drawing>
              <wp:anchor distT="0" distB="0" distL="85723" distR="85723" simplePos="0" relativeHeight="661" behindDoc="0" locked="0" layoutInCell="1" hidden="0" allowOverlap="1">
                <wp:simplePos x="0" y="0"/>
                <wp:positionH relativeFrom="character">
                  <wp:posOffset>41747</wp:posOffset>
                </wp:positionH>
                <wp:positionV relativeFrom="line">
                  <wp:posOffset>99783</wp:posOffset>
                </wp:positionV>
                <wp:extent cx="78144" cy="111142"/>
                <wp:effectExtent l="0" t="0" r="0" b="0"/>
                <wp:wrapNone/>
                <wp:docPr id="469" name="对象 469"/>
                <wp:cNvGraphicFramePr>
                  <a:graphicFrameLocks noChangeAspect="0" noSelect="1"/>
                </wp:cNvGraphicFramePr>
                <a:graphic>
                  <a:graphicData uri="http://schemas.microsoft.com/office/word/2010/wordprocessingInk">
                    <w14:contentPart bwMode="auto" r:id="rId314">
                      <w14:nvContentPartPr>
                        <w14:cNvContentPartPr/>
                      </w14:nvContentPartPr>
                      <w14:xfrm>
                        <a:off x="0" y="0"/>
                        <a:ext cx="78144" cy="111142"/>
                      </w14:xfrm>
                    </w14:contentPart>
                  </a:graphicData>
                </a:graphic>
              </wp:anchor>
            </w:drawing>
          </mc:Choice>
          <mc:Fallback>
            <w:pict>
              <v:shape type="#_x0000_t75" id="对象 470" o:spid="_x0000_s470" fillcolor="#FFFFFF" stroked="t" strokeweight="1.0pt" style="position:absolute;&#10;margin-left:3.2871656pt;&#10;margin-top:7.85693pt;&#10;width:6.153071pt;&#10;height:8.751339pt;&#10;z-index:661;&#10;mso-position-horizontal:absolute;&#10;mso-position-horizontal-relative:char;&#10;mso-position-vertical:absolute;&#10;mso-position-vertical-relative:line;&#10;mso-wrap-distance-left:6.7498426pt;&#10;mso-wrap-distance-right:6.7498426pt;">
                <v:stroke color="#000000"/>
                <v:imagedata r:id="rId315"/>
                <o:lock selection="t"/>
              </v:shape>
            </w:pict>
          </mc:Fallback>
        </mc:AlternateContent>
      </w:r>
      <w:r>
        <mc:AlternateContent>
          <mc:Choice Requires="wps">
            <w:drawing>
              <wp:anchor distT="0" distB="0" distL="85723" distR="85723" simplePos="0" relativeHeight="662" behindDoc="0" locked="0" layoutInCell="1" hidden="0" allowOverlap="1">
                <wp:simplePos x="0" y="0"/>
                <wp:positionH relativeFrom="character">
                  <wp:posOffset>119099</wp:posOffset>
                </wp:positionH>
                <wp:positionV relativeFrom="line">
                  <wp:posOffset>83351</wp:posOffset>
                </wp:positionV>
                <wp:extent cx="56128" cy="111213"/>
                <wp:effectExtent l="0" t="0" r="0" b="0"/>
                <wp:wrapNone/>
                <wp:docPr id="472" name="对象 472"/>
                <wp:cNvGraphicFramePr>
                  <a:graphicFrameLocks noChangeAspect="0" noSelect="1"/>
                </wp:cNvGraphicFramePr>
                <a:graphic>
                  <a:graphicData uri="http://schemas.microsoft.com/office/word/2010/wordprocessingInk">
                    <w14:contentPart bwMode="auto" r:id="rId316">
                      <w14:nvContentPartPr>
                        <w14:cNvContentPartPr/>
                      </w14:nvContentPartPr>
                      <w14:xfrm>
                        <a:off x="0" y="0"/>
                        <a:ext cx="56128" cy="111213"/>
                      </w14:xfrm>
                    </w14:contentPart>
                  </a:graphicData>
                </a:graphic>
              </wp:anchor>
            </w:drawing>
          </mc:Choice>
          <mc:Fallback>
            <w:pict>
              <v:shape type="#_x0000_t75" id="对象 473" o:spid="_x0000_s473" fillcolor="#FFFFFF" stroked="t" strokeweight="1.0pt" style="position:absolute;&#10;margin-left:9.377874pt;&#10;margin-top:6.563071pt;&#10;width:4.419528pt;&#10;height:8.75693pt;&#10;z-index:662;&#10;mso-position-horizontal:absolute;&#10;mso-position-horizontal-relative:char;&#10;mso-position-vertical:absolute;&#10;mso-position-vertical-relative:line;&#10;mso-wrap-distance-left:6.7498426pt;&#10;mso-wrap-distance-right:6.7498426pt;">
                <v:stroke color="#000000"/>
                <v:imagedata r:id="rId317"/>
                <o:lock selection="t"/>
              </v:shape>
            </w:pict>
          </mc:Fallback>
        </mc:AlternateContent>
      </w:r>
      <w:r>
        <mc:AlternateContent>
          <mc:Choice Requires="wps">
            <w:drawing>
              <wp:anchor distT="0" distB="0" distL="85723" distR="85723" simplePos="0" relativeHeight="663" behindDoc="0" locked="0" layoutInCell="1" hidden="0" allowOverlap="1">
                <wp:simplePos x="0" y="0"/>
                <wp:positionH relativeFrom="character">
                  <wp:posOffset>100717</wp:posOffset>
                </wp:positionH>
                <wp:positionV relativeFrom="line">
                  <wp:posOffset>77701</wp:posOffset>
                </wp:positionV>
                <wp:extent cx="75377" cy="124259"/>
                <wp:effectExtent l="0" t="0" r="0" b="0"/>
                <wp:wrapNone/>
                <wp:docPr id="475" name="对象 475"/>
                <wp:cNvGraphicFramePr>
                  <a:graphicFrameLocks noChangeAspect="0" noSelect="1"/>
                </wp:cNvGraphicFramePr>
                <a:graphic>
                  <a:graphicData uri="http://schemas.microsoft.com/office/word/2010/wordprocessingInk">
                    <w14:contentPart bwMode="auto" r:id="rId318">
                      <w14:nvContentPartPr>
                        <w14:cNvContentPartPr/>
                      </w14:nvContentPartPr>
                      <w14:xfrm>
                        <a:off x="0" y="0"/>
                        <a:ext cx="75377" cy="124259"/>
                      </w14:xfrm>
                    </w14:contentPart>
                  </a:graphicData>
                </a:graphic>
              </wp:anchor>
            </w:drawing>
          </mc:Choice>
          <mc:Fallback>
            <w:pict>
              <v:shape type="#_x0000_t75" id="对象 476" o:spid="_x0000_s476" fillcolor="#FFFFFF" stroked="t" strokeweight="1.0pt" style="position:absolute;&#10;margin-left:7.9304724pt;&#10;margin-top:6.118189pt;&#10;width:5.935197pt;&#10;height:9.784173pt;&#10;z-index:663;&#10;mso-position-horizontal:absolute;&#10;mso-position-horizontal-relative:char;&#10;mso-position-vertical:absolute;&#10;mso-position-vertical-relative:line;&#10;mso-wrap-distance-left:6.7498426pt;&#10;mso-wrap-distance-right:6.7498426pt;">
                <v:stroke color="#000000"/>
                <v:imagedata r:id="rId319"/>
                <o:lock selection="t"/>
              </v:shape>
            </w:pict>
          </mc:Fallback>
        </mc:AlternateContent>
      </w:r>
      <w:r>
        <mc:AlternateContent>
          <mc:Choice Requires="wps">
            <w:drawing>
              <wp:anchor distT="0" distB="0" distL="85723" distR="85723" simplePos="0" relativeHeight="664" behindDoc="0" locked="0" layoutInCell="1" hidden="0" allowOverlap="1">
                <wp:simplePos x="0" y="0"/>
                <wp:positionH relativeFrom="character">
                  <wp:posOffset>-467035</wp:posOffset>
                </wp:positionH>
                <wp:positionV relativeFrom="line">
                  <wp:posOffset>70258</wp:posOffset>
                </wp:positionV>
                <wp:extent cx="55612" cy="162925"/>
                <wp:effectExtent l="0" t="0" r="0" b="0"/>
                <wp:wrapNone/>
                <wp:docPr id="478" name="对象 478"/>
                <wp:cNvGraphicFramePr>
                  <a:graphicFrameLocks noChangeAspect="0" noSelect="1"/>
                </wp:cNvGraphicFramePr>
                <a:graphic>
                  <a:graphicData uri="http://schemas.microsoft.com/office/word/2010/wordprocessingInk">
                    <w14:contentPart bwMode="auto" r:id="rId320">
                      <w14:nvContentPartPr>
                        <w14:cNvContentPartPr/>
                      </w14:nvContentPartPr>
                      <w14:xfrm>
                        <a:off x="0" y="0"/>
                        <a:ext cx="55612" cy="162925"/>
                      </w14:xfrm>
                    </w14:contentPart>
                  </a:graphicData>
                </a:graphic>
              </wp:anchor>
            </w:drawing>
          </mc:Choice>
          <mc:Fallback>
            <w:pict>
              <v:shape type="#_x0000_t75" id="对象 479" o:spid="_x0000_s479" fillcolor="#FFFFFF" stroked="t" strokeweight="1.0pt" style="position:absolute;&#10;margin-left:-36.77441pt;&#10;margin-top:5.532126pt;&#10;width:4.3788977pt;&#10;height:12.82874pt;&#10;z-index:664;&#10;mso-position-horizontal:absolute;&#10;mso-position-horizontal-relative:char;&#10;mso-position-vertical:absolute;&#10;mso-position-vertical-relative:line;&#10;mso-wrap-distance-left:6.7498426pt;&#10;mso-wrap-distance-right:6.7498426pt;">
                <v:stroke color="#000000"/>
                <v:imagedata r:id="rId321"/>
                <o:lock selection="t"/>
              </v:shape>
            </w:pict>
          </mc:Fallback>
        </mc:AlternateContent>
      </w:r>
      <w:r>
        <mc:AlternateContent>
          <mc:Choice Requires="wps">
            <w:drawing>
              <wp:anchor distT="0" distB="0" distL="85723" distR="85723" simplePos="0" relativeHeight="665" behindDoc="0" locked="0" layoutInCell="1" hidden="0" allowOverlap="1">
                <wp:simplePos x="0" y="0"/>
                <wp:positionH relativeFrom="character">
                  <wp:posOffset>-271436</wp:posOffset>
                </wp:positionH>
                <wp:positionV relativeFrom="line">
                  <wp:posOffset>63068</wp:posOffset>
                </wp:positionV>
                <wp:extent cx="48667" cy="208212"/>
                <wp:effectExtent l="0" t="0" r="0" b="0"/>
                <wp:wrapNone/>
                <wp:docPr id="481" name="对象 481"/>
                <wp:cNvGraphicFramePr>
                  <a:graphicFrameLocks noChangeAspect="0" noSelect="1"/>
                </wp:cNvGraphicFramePr>
                <a:graphic>
                  <a:graphicData uri="http://schemas.microsoft.com/office/word/2010/wordprocessingInk">
                    <w14:contentPart bwMode="auto" r:id="rId322">
                      <w14:nvContentPartPr>
                        <w14:cNvContentPartPr/>
                      </w14:nvContentPartPr>
                      <w14:xfrm>
                        <a:off x="0" y="0"/>
                        <a:ext cx="48667" cy="208212"/>
                      </w14:xfrm>
                    </w14:contentPart>
                  </a:graphicData>
                </a:graphic>
              </wp:anchor>
            </w:drawing>
          </mc:Choice>
          <mc:Fallback>
            <w:pict>
              <v:shape type="#_x0000_t75" id="对象 482" o:spid="_x0000_s482" fillcolor="#FFFFFF" stroked="t" strokeweight="1.0pt" style="position:absolute;&#10;margin-left:-21.372913pt;&#10;margin-top:4.9659843pt;&#10;width:3.8320472pt;&#10;height:16.394646pt;&#10;z-index:665;&#10;mso-position-horizontal:absolute;&#10;mso-position-horizontal-relative:char;&#10;mso-position-vertical:absolute;&#10;mso-position-vertical-relative:line;&#10;mso-wrap-distance-left:6.7498426pt;&#10;mso-wrap-distance-right:6.7498426pt;">
                <v:stroke color="#000000"/>
                <v:imagedata r:id="rId323"/>
                <o:lock selection="t"/>
              </v:shape>
            </w:pict>
          </mc:Fallback>
        </mc:AlternateContent>
      </w:r>
      <w:r>
        <mc:AlternateContent>
          <mc:Choice Requires="wps">
            <w:drawing>
              <wp:anchor distT="0" distB="0" distL="85723" distR="85723" simplePos="0" relativeHeight="666" behindDoc="0" locked="0" layoutInCell="1" hidden="0" allowOverlap="1">
                <wp:simplePos x="0" y="0"/>
                <wp:positionH relativeFrom="character">
                  <wp:posOffset>-353272</wp:posOffset>
                </wp:positionH>
                <wp:positionV relativeFrom="line">
                  <wp:posOffset>62070</wp:posOffset>
                </wp:positionV>
                <wp:extent cx="85704" cy="246915"/>
                <wp:effectExtent l="0" t="0" r="0" b="0"/>
                <wp:wrapNone/>
                <wp:docPr id="484" name="对象 484"/>
                <wp:cNvGraphicFramePr>
                  <a:graphicFrameLocks noChangeAspect="0" noSelect="1"/>
                </wp:cNvGraphicFramePr>
                <a:graphic>
                  <a:graphicData uri="http://schemas.microsoft.com/office/word/2010/wordprocessingInk">
                    <w14:contentPart bwMode="auto" r:id="rId324">
                      <w14:nvContentPartPr>
                        <w14:cNvContentPartPr/>
                      </w14:nvContentPartPr>
                      <w14:xfrm>
                        <a:off x="0" y="0"/>
                        <a:ext cx="85704" cy="246915"/>
                      </w14:xfrm>
                    </w14:contentPart>
                  </a:graphicData>
                </a:graphic>
              </wp:anchor>
            </w:drawing>
          </mc:Choice>
          <mc:Fallback>
            <w:pict>
              <v:shape type="#_x0000_t75" id="对象 485" o:spid="_x0000_s485" fillcolor="#FFFFFF" stroked="t" strokeweight="1.0pt" style="position:absolute;&#10;margin-left:-27.816692pt;&#10;margin-top:4.8874016pt;&#10;width:6.7483463pt;&#10;height:19.442127pt;&#10;z-index:666;&#10;mso-position-horizontal:absolute;&#10;mso-position-horizontal-relative:char;&#10;mso-position-vertical:absolute;&#10;mso-position-vertical-relative:line;&#10;mso-wrap-distance-left:6.7498426pt;&#10;mso-wrap-distance-right:6.7498426pt;">
                <v:stroke color="#000000"/>
                <v:imagedata r:id="rId325"/>
                <o:lock selection="t"/>
              </v:shape>
            </w:pict>
          </mc:Fallback>
        </mc:AlternateContent>
      </w:r>
      <w:r>
        <mc:AlternateContent>
          <mc:Choice Requires="wps">
            <w:drawing>
              <wp:anchor distT="0" distB="0" distL="85723" distR="85723" simplePos="0" relativeHeight="667" behindDoc="0" locked="0" layoutInCell="1" hidden="0" allowOverlap="1">
                <wp:simplePos x="0" y="0"/>
                <wp:positionH relativeFrom="character">
                  <wp:posOffset>211597</wp:posOffset>
                </wp:positionH>
                <wp:positionV relativeFrom="line">
                  <wp:posOffset>58447</wp:posOffset>
                </wp:positionV>
                <wp:extent cx="107191" cy="310314"/>
                <wp:effectExtent l="0" t="0" r="0" b="0"/>
                <wp:wrapNone/>
                <wp:docPr id="487" name="对象 487"/>
                <wp:cNvGraphicFramePr>
                  <a:graphicFrameLocks noChangeAspect="0" noSelect="1"/>
                </wp:cNvGraphicFramePr>
                <a:graphic>
                  <a:graphicData uri="http://schemas.microsoft.com/office/word/2010/wordprocessingInk">
                    <w14:contentPart bwMode="auto" r:id="rId326">
                      <w14:nvContentPartPr>
                        <w14:cNvContentPartPr/>
                      </w14:nvContentPartPr>
                      <w14:xfrm>
                        <a:off x="0" y="0"/>
                        <a:ext cx="107191" cy="310314"/>
                      </w14:xfrm>
                    </w14:contentPart>
                  </a:graphicData>
                </a:graphic>
              </wp:anchor>
            </w:drawing>
          </mc:Choice>
          <mc:Fallback>
            <w:pict>
              <v:shape type="#_x0000_t75" id="对象 488" o:spid="_x0000_s488" fillcolor="#FFFFFF" stroked="t" strokeweight="1.0pt" style="position:absolute;&#10;margin-left:16.66118pt;&#10;margin-top:4.602126pt;&#10;width:8.440237pt;&#10;height:24.434174pt;&#10;z-index:667;&#10;mso-position-horizontal:absolute;&#10;mso-position-horizontal-relative:char;&#10;mso-position-vertical:absolute;&#10;mso-position-vertical-relative:line;&#10;mso-wrap-distance-left:6.7498426pt;&#10;mso-wrap-distance-right:6.7498426pt;">
                <v:stroke color="#000000"/>
                <v:imagedata r:id="rId327"/>
                <o:lock selection="t"/>
              </v:shape>
            </w:pict>
          </mc:Fallback>
        </mc:AlternateContent>
      </w:r>
      <w:r>
        <mc:AlternateContent>
          <mc:Choice Requires="wps">
            <w:drawing>
              <wp:anchor distT="0" distB="0" distL="85723" distR="85723" simplePos="0" relativeHeight="668" behindDoc="0" locked="0" layoutInCell="1" hidden="0" allowOverlap="1">
                <wp:simplePos x="0" y="0"/>
                <wp:positionH relativeFrom="character">
                  <wp:posOffset>-503549</wp:posOffset>
                </wp:positionH>
                <wp:positionV relativeFrom="line">
                  <wp:posOffset>56138</wp:posOffset>
                </wp:positionV>
                <wp:extent cx="96956" cy="190239"/>
                <wp:effectExtent l="0" t="0" r="0" b="0"/>
                <wp:wrapNone/>
                <wp:docPr id="490" name="对象 490"/>
                <wp:cNvGraphicFramePr>
                  <a:graphicFrameLocks noChangeAspect="0" noSelect="1"/>
                </wp:cNvGraphicFramePr>
                <a:graphic>
                  <a:graphicData uri="http://schemas.microsoft.com/office/word/2010/wordprocessingInk">
                    <w14:contentPart bwMode="auto" r:id="rId328">
                      <w14:nvContentPartPr>
                        <w14:cNvContentPartPr/>
                      </w14:nvContentPartPr>
                      <w14:xfrm>
                        <a:off x="0" y="0"/>
                        <a:ext cx="96956" cy="190239"/>
                      </w14:xfrm>
                    </w14:contentPart>
                  </a:graphicData>
                </a:graphic>
              </wp:anchor>
            </w:drawing>
          </mc:Choice>
          <mc:Fallback>
            <w:pict>
              <v:shape type="#_x0000_t75" id="对象 491" o:spid="_x0000_s491" fillcolor="#FFFFFF" stroked="t" strokeweight="1.0pt" style="position:absolute;&#10;margin-left:-39.64953pt;&#10;margin-top:4.420315pt;&#10;width:7.6343317pt;&#10;height:14.979448pt;&#10;z-index:668;&#10;mso-position-horizontal:absolute;&#10;mso-position-horizontal-relative:char;&#10;mso-position-vertical:absolute;&#10;mso-position-vertical-relative:line;&#10;mso-wrap-distance-left:6.7498426pt;&#10;mso-wrap-distance-right:6.7498426pt;">
                <v:stroke color="#000000"/>
                <v:imagedata r:id="rId329"/>
                <o:lock selection="t"/>
              </v:shape>
            </w:pict>
          </mc:Fallback>
        </mc:AlternateContent>
      </w:r>
      <w:r>
        <mc:AlternateContent>
          <mc:Choice Requires="wps">
            <w:drawing>
              <wp:anchor distT="0" distB="0" distL="85723" distR="85723" simplePos="0" relativeHeight="669" behindDoc="0" locked="0" layoutInCell="1" hidden="0" allowOverlap="1">
                <wp:simplePos x="0" y="0"/>
                <wp:positionH relativeFrom="character">
                  <wp:posOffset>-568519</wp:posOffset>
                </wp:positionH>
                <wp:positionV relativeFrom="line">
                  <wp:posOffset>49974</wp:posOffset>
                </wp:positionV>
                <wp:extent cx="61700" cy="192708"/>
                <wp:effectExtent l="0" t="0" r="0" b="0"/>
                <wp:wrapNone/>
                <wp:docPr id="493" name="对象 493"/>
                <wp:cNvGraphicFramePr>
                  <a:graphicFrameLocks noChangeAspect="0" noSelect="1"/>
                </wp:cNvGraphicFramePr>
                <a:graphic>
                  <a:graphicData uri="http://schemas.microsoft.com/office/word/2010/wordprocessingInk">
                    <w14:contentPart bwMode="auto" r:id="rId330">
                      <w14:nvContentPartPr>
                        <w14:cNvContentPartPr/>
                      </w14:nvContentPartPr>
                      <w14:xfrm>
                        <a:off x="0" y="0"/>
                        <a:ext cx="61700" cy="192708"/>
                      </w14:xfrm>
                    </w14:contentPart>
                  </a:graphicData>
                </a:graphic>
              </wp:anchor>
            </w:drawing>
          </mc:Choice>
          <mc:Fallback>
            <w:pict>
              <v:shape type="#_x0000_t75" id="对象 494" o:spid="_x0000_s494" fillcolor="#FFFFFF" stroked="t" strokeweight="1.0pt" style="position:absolute;&#10;margin-left:-44.765274pt;&#10;margin-top:3.9349606pt;&#10;width:4.858269pt;&#10;height:15.17386pt;&#10;z-index:669;&#10;mso-position-horizontal:absolute;&#10;mso-position-horizontal-relative:char;&#10;mso-position-vertical:absolute;&#10;mso-position-vertical-relative:line;&#10;mso-wrap-distance-left:6.7498426pt;&#10;mso-wrap-distance-right:6.7498426pt;">
                <v:stroke color="#000000"/>
                <v:imagedata r:id="rId331"/>
                <o:lock selection="t"/>
              </v:shape>
            </w:pict>
          </mc:Fallback>
        </mc:AlternateContent>
      </w:r>
      <w:r>
        <mc:AlternateContent>
          <mc:Choice Requires="wps">
            <w:drawing>
              <wp:anchor distT="0" distB="0" distL="85723" distR="85723" simplePos="0" relativeHeight="670" behindDoc="0" locked="0" layoutInCell="1" hidden="0" allowOverlap="1">
                <wp:simplePos x="0" y="0"/>
                <wp:positionH relativeFrom="character">
                  <wp:posOffset>325549</wp:posOffset>
                </wp:positionH>
                <wp:positionV relativeFrom="line">
                  <wp:posOffset>42529</wp:posOffset>
                </wp:positionV>
                <wp:extent cx="44418" cy="191525"/>
                <wp:effectExtent l="0" t="0" r="0" b="0"/>
                <wp:wrapNone/>
                <wp:docPr id="496" name="对象 496"/>
                <wp:cNvGraphicFramePr>
                  <a:graphicFrameLocks noChangeAspect="0" noSelect="1"/>
                </wp:cNvGraphicFramePr>
                <a:graphic>
                  <a:graphicData uri="http://schemas.microsoft.com/office/word/2010/wordprocessingInk">
                    <w14:contentPart bwMode="auto" r:id="rId332">
                      <w14:nvContentPartPr>
                        <w14:cNvContentPartPr/>
                      </w14:nvContentPartPr>
                      <w14:xfrm>
                        <a:off x="0" y="0"/>
                        <a:ext cx="44418" cy="191525"/>
                      </w14:xfrm>
                    </w14:contentPart>
                  </a:graphicData>
                </a:graphic>
              </wp:anchor>
            </w:drawing>
          </mc:Choice>
          <mc:Fallback>
            <w:pict>
              <v:shape type="#_x0000_t75" id="对象 497" o:spid="_x0000_s497" fillcolor="#FFFFFF" stroked="t" strokeweight="1.0pt" style="position:absolute;&#10;margin-left:25.63378pt;&#10;margin-top:3.3487403pt;&#10;width:3.4974816pt;&#10;height:15.0807085pt;&#10;z-index:670;&#10;mso-position-horizontal:absolute;&#10;mso-position-horizontal-relative:char;&#10;mso-position-vertical:absolute;&#10;mso-position-vertical-relative:line;&#10;mso-wrap-distance-left:6.7498426pt;&#10;mso-wrap-distance-right:6.7498426pt;">
                <v:stroke color="#000000"/>
                <v:imagedata r:id="rId333"/>
                <o:lock selection="t"/>
              </v:shape>
            </w:pict>
          </mc:Fallback>
        </mc:AlternateContent>
      </w:r>
      <w:r>
        <mc:AlternateContent>
          <mc:Choice Requires="wps">
            <w:drawing>
              <wp:anchor distT="0" distB="0" distL="85723" distR="85723" simplePos="0" relativeHeight="671" behindDoc="0" locked="0" layoutInCell="1" hidden="0" allowOverlap="1">
                <wp:simplePos x="0" y="0"/>
                <wp:positionH relativeFrom="character">
                  <wp:posOffset>-680347</wp:posOffset>
                </wp:positionH>
                <wp:positionV relativeFrom="line">
                  <wp:posOffset>10626</wp:posOffset>
                </wp:positionV>
                <wp:extent cx="123101" cy="342493"/>
                <wp:effectExtent l="0" t="0" r="0" b="0"/>
                <wp:wrapNone/>
                <wp:docPr id="499" name="对象 499"/>
                <wp:cNvGraphicFramePr>
                  <a:graphicFrameLocks noChangeAspect="0" noSelect="1"/>
                </wp:cNvGraphicFramePr>
                <a:graphic>
                  <a:graphicData uri="http://schemas.microsoft.com/office/word/2010/wordprocessingInk">
                    <w14:contentPart bwMode="auto" r:id="rId334">
                      <w14:nvContentPartPr>
                        <w14:cNvContentPartPr/>
                      </w14:nvContentPartPr>
                      <w14:xfrm>
                        <a:off x="0" y="0"/>
                        <a:ext cx="123101" cy="342493"/>
                      </w14:xfrm>
                    </w14:contentPart>
                  </a:graphicData>
                </a:graphic>
              </wp:anchor>
            </w:drawing>
          </mc:Choice>
          <mc:Fallback>
            <w:pict>
              <v:shape type="#_x0000_t75" id="对象 500" o:spid="_x0000_s500" fillcolor="#FFFFFF" stroked="t" strokeweight="1.0pt" style="position:absolute;&#10;margin-left:-53.570633pt;&#10;margin-top:0.836693pt;&#10;width:9.692992pt;&#10;height:26.967953pt;&#10;z-index:671;&#10;mso-position-horizontal:absolute;&#10;mso-position-horizontal-relative:char;&#10;mso-position-vertical:absolute;&#10;mso-position-vertical-relative:line;&#10;mso-wrap-distance-left:6.7498426pt;&#10;mso-wrap-distance-right:6.7498426pt;">
                <v:stroke color="#000000"/>
                <v:imagedata r:id="rId335"/>
                <o:lock selection="t"/>
              </v:shape>
            </w:pict>
          </mc:Fallback>
        </mc:AlternateContent>
      </w:r>
      <w:r>
        <mc:AlternateContent>
          <mc:Choice Requires="wps">
            <w:drawing>
              <wp:anchor distT="0" distB="0" distL="85723" distR="85723" simplePos="0" relativeHeight="672" behindDoc="0" locked="0" layoutInCell="1" hidden="0" allowOverlap="1">
                <wp:simplePos x="0" y="0"/>
                <wp:positionH relativeFrom="character">
                  <wp:posOffset>-86860</wp:posOffset>
                </wp:positionH>
                <wp:positionV relativeFrom="line">
                  <wp:posOffset>-18573</wp:posOffset>
                </wp:positionV>
                <wp:extent cx="131492" cy="285456"/>
                <wp:effectExtent l="0" t="0" r="0" b="0"/>
                <wp:wrapNone/>
                <wp:docPr id="502" name="对象 502"/>
                <wp:cNvGraphicFramePr>
                  <a:graphicFrameLocks noChangeAspect="0" noSelect="1"/>
                </wp:cNvGraphicFramePr>
                <a:graphic>
                  <a:graphicData uri="http://schemas.microsoft.com/office/word/2010/wordprocessingInk">
                    <w14:contentPart bwMode="auto" r:id="rId336">
                      <w14:nvContentPartPr>
                        <w14:cNvContentPartPr/>
                      </w14:nvContentPartPr>
                      <w14:xfrm>
                        <a:off x="0" y="0"/>
                        <a:ext cx="131492" cy="285456"/>
                      </w14:xfrm>
                    </w14:contentPart>
                  </a:graphicData>
                </a:graphic>
              </wp:anchor>
            </w:drawing>
          </mc:Choice>
          <mc:Fallback>
            <w:pict>
              <v:shape type="#_x0000_t75" id="对象 503" o:spid="_x0000_s503" fillcolor="#FFFFFF" stroked="t" strokeweight="1.0pt" style="position:absolute;&#10;margin-left:-6.8393703pt;&#10;margin-top:-1.462441pt;&#10;width:10.353701pt;&#10;height:22.47685pt;&#10;z-index:672;&#10;mso-position-horizontal:absolute;&#10;mso-position-horizontal-relative:char;&#10;mso-position-vertical:absolute;&#10;mso-position-vertical-relative:line;&#10;mso-wrap-distance-left:6.7498426pt;&#10;mso-wrap-distance-right:6.7498426pt;">
                <v:stroke color="#000000"/>
                <v:imagedata r:id="rId337"/>
                <o:lock selection="t"/>
              </v:shape>
            </w:pict>
          </mc:Fallback>
        </mc:AlternateContent>
      </w:r>
      <w:r>
        <mc:AlternateContent>
          <mc:Choice Requires="wps">
            <w:drawing>
              <wp:anchor distT="0" distB="0" distL="85723" distR="85723" simplePos="0" relativeHeight="673" behindDoc="0" locked="0" layoutInCell="1" hidden="0" allowOverlap="1">
                <wp:simplePos x="0" y="0"/>
                <wp:positionH relativeFrom="character">
                  <wp:posOffset>723079</wp:posOffset>
                </wp:positionH>
                <wp:positionV relativeFrom="line">
                  <wp:posOffset>169357</wp:posOffset>
                </wp:positionV>
                <wp:extent cx="23559" cy="42875"/>
                <wp:effectExtent l="0" t="0" r="0" b="0"/>
                <wp:wrapNone/>
                <wp:docPr id="505" name="对象 505"/>
                <wp:cNvGraphicFramePr>
                  <a:graphicFrameLocks noChangeAspect="0" noSelect="1"/>
                </wp:cNvGraphicFramePr>
                <a:graphic>
                  <a:graphicData uri="http://schemas.microsoft.com/office/word/2010/wordprocessingInk">
                    <w14:contentPart bwMode="auto" r:id="rId338">
                      <w14:nvContentPartPr>
                        <w14:cNvContentPartPr/>
                      </w14:nvContentPartPr>
                      <w14:xfrm>
                        <a:off x="0" y="0"/>
                        <a:ext cx="23559" cy="42875"/>
                      </w14:xfrm>
                    </w14:contentPart>
                  </a:graphicData>
                </a:graphic>
              </wp:anchor>
            </w:drawing>
          </mc:Choice>
          <mc:Fallback>
            <w:pict>
              <v:shape type="#_x0000_t75" id="对象 506" o:spid="_x0000_s506" fillcolor="#FFFFFF" stroked="t" strokeweight="1.0pt" style="position:absolute;&#10;margin-left:56.935356pt;&#10;margin-top:13.3351965pt;&#10;width:1.8550419pt;&#10;height:3.3759842pt;&#10;z-index:673;&#10;mso-position-horizontal:absolute;&#10;mso-position-horizontal-relative:char;&#10;mso-position-vertical:absolute;&#10;mso-position-vertical-relative:line;&#10;mso-wrap-distance-left:6.7498426pt;&#10;mso-wrap-distance-right:6.7498426pt;">
                <v:stroke color="#000000"/>
                <v:imagedata r:id="rId339"/>
                <o:lock selection="t"/>
              </v:shape>
            </w:pict>
          </mc:Fallback>
        </mc:AlternateContent>
      </w:r>
      <w:r>
        <mc:AlternateContent>
          <mc:Choice Requires="wps">
            <w:drawing>
              <wp:anchor distT="0" distB="0" distL="85723" distR="85723" simplePos="0" relativeHeight="674" behindDoc="0" locked="0" layoutInCell="1" hidden="0" allowOverlap="1">
                <wp:simplePos x="0" y="0"/>
                <wp:positionH relativeFrom="character">
                  <wp:posOffset>1385919</wp:posOffset>
                </wp:positionH>
                <wp:positionV relativeFrom="line">
                  <wp:posOffset>125456</wp:posOffset>
                </wp:positionV>
                <wp:extent cx="31129" cy="70087"/>
                <wp:effectExtent l="0" t="0" r="0" b="0"/>
                <wp:wrapNone/>
                <wp:docPr id="508" name="对象 508"/>
                <wp:cNvGraphicFramePr>
                  <a:graphicFrameLocks noChangeAspect="0" noSelect="1"/>
                </wp:cNvGraphicFramePr>
                <a:graphic>
                  <a:graphicData uri="http://schemas.microsoft.com/office/word/2010/wordprocessingInk">
                    <w14:contentPart bwMode="auto" r:id="rId340">
                      <w14:nvContentPartPr>
                        <w14:cNvContentPartPr/>
                      </w14:nvContentPartPr>
                      <w14:xfrm>
                        <a:off x="0" y="0"/>
                        <a:ext cx="31129" cy="70087"/>
                      </w14:xfrm>
                    </w14:contentPart>
                  </a:graphicData>
                </a:graphic>
              </wp:anchor>
            </w:drawing>
          </mc:Choice>
          <mc:Fallback>
            <w:pict>
              <v:shape type="#_x0000_t75" id="对象 509" o:spid="_x0000_s509" fillcolor="#FFFFFF" stroked="t" strokeweight="1.0pt" style="position:absolute;&#10;margin-left:109.12748pt;&#10;margin-top:9.878426pt;&#10;width:2.451104pt;&#10;height:5.518662pt;&#10;z-index:674;&#10;mso-position-horizontal:absolute;&#10;mso-position-horizontal-relative:char;&#10;mso-position-vertical:absolute;&#10;mso-position-vertical-relative:line;&#10;mso-wrap-distance-left:6.7498426pt;&#10;mso-wrap-distance-right:6.7498426pt;">
                <v:stroke color="#000000"/>
                <v:imagedata r:id="rId341"/>
                <o:lock selection="t"/>
              </v:shape>
            </w:pict>
          </mc:Fallback>
        </mc:AlternateContent>
      </w:r>
      <w:r>
        <mc:AlternateContent>
          <mc:Choice Requires="wps">
            <w:drawing>
              <wp:anchor distT="0" distB="0" distL="85723" distR="85723" simplePos="0" relativeHeight="675" behindDoc="0" locked="0" layoutInCell="1" hidden="0" allowOverlap="1">
                <wp:simplePos x="0" y="0"/>
                <wp:positionH relativeFrom="character">
                  <wp:posOffset>909330</wp:posOffset>
                </wp:positionH>
                <wp:positionV relativeFrom="line">
                  <wp:posOffset>121737</wp:posOffset>
                </wp:positionV>
                <wp:extent cx="175766" cy="34761"/>
                <wp:effectExtent l="0" t="0" r="0" b="0"/>
                <wp:wrapNone/>
                <wp:docPr id="511" name="对象 511"/>
                <wp:cNvGraphicFramePr>
                  <a:graphicFrameLocks noChangeAspect="0" noSelect="1"/>
                </wp:cNvGraphicFramePr>
                <a:graphic>
                  <a:graphicData uri="http://schemas.microsoft.com/office/word/2010/wordprocessingInk">
                    <w14:contentPart bwMode="auto" r:id="rId342">
                      <w14:nvContentPartPr>
                        <w14:cNvContentPartPr/>
                      </w14:nvContentPartPr>
                      <w14:xfrm>
                        <a:off x="0" y="0"/>
                        <a:ext cx="175766" cy="34761"/>
                      </w14:xfrm>
                    </w14:contentPart>
                  </a:graphicData>
                </a:graphic>
              </wp:anchor>
            </w:drawing>
          </mc:Choice>
          <mc:Fallback>
            <w:pict>
              <v:shape type="#_x0000_t75" id="对象 512" o:spid="_x0000_s512" fillcolor="#FFFFFF" stroked="t" strokeweight="1.0pt" style="position:absolute;&#10;margin-left:71.600784pt;&#10;margin-top:9.58559pt;&#10;width:13.839845pt;&#10;height:2.7370868pt;&#10;z-index:675;&#10;mso-position-horizontal:absolute;&#10;mso-position-horizontal-relative:char;&#10;mso-position-vertical:absolute;&#10;mso-position-vertical-relative:line;&#10;mso-wrap-distance-left:6.7498426pt;&#10;mso-wrap-distance-right:6.7498426pt;">
                <v:stroke color="#000000"/>
                <v:imagedata r:id="rId343"/>
                <o:lock selection="t"/>
              </v:shape>
            </w:pict>
          </mc:Fallback>
        </mc:AlternateContent>
      </w:r>
      <w:r>
        <mc:AlternateContent>
          <mc:Choice Requires="wps">
            <w:drawing>
              <wp:anchor distT="0" distB="0" distL="85723" distR="85723" simplePos="0" relativeHeight="676" behindDoc="0" locked="0" layoutInCell="1" hidden="0" allowOverlap="1">
                <wp:simplePos x="0" y="0"/>
                <wp:positionH relativeFrom="character">
                  <wp:posOffset>940907</wp:posOffset>
                </wp:positionH>
                <wp:positionV relativeFrom="line">
                  <wp:posOffset>116769</wp:posOffset>
                </wp:positionV>
                <wp:extent cx="94142" cy="29182"/>
                <wp:effectExtent l="0" t="0" r="0" b="0"/>
                <wp:wrapNone/>
                <wp:docPr id="514" name="对象 514"/>
                <wp:cNvGraphicFramePr>
                  <a:graphicFrameLocks noChangeAspect="0" noSelect="1"/>
                </wp:cNvGraphicFramePr>
                <a:graphic>
                  <a:graphicData uri="http://schemas.microsoft.com/office/word/2010/wordprocessingInk">
                    <w14:contentPart bwMode="auto" r:id="rId344">
                      <w14:nvContentPartPr>
                        <w14:cNvContentPartPr/>
                      </w14:nvContentPartPr>
                      <w14:xfrm>
                        <a:off x="0" y="0"/>
                        <a:ext cx="94142" cy="29182"/>
                      </w14:xfrm>
                    </w14:contentPart>
                  </a:graphicData>
                </a:graphic>
              </wp:anchor>
            </w:drawing>
          </mc:Choice>
          <mc:Fallback>
            <w:pict>
              <v:shape type="#_x0000_t75" id="对象 515" o:spid="_x0000_s515" fillcolor="#FFFFFF" stroked="t" strokeweight="1.0pt" style="position:absolute;&#10;margin-left:74.087166pt;&#10;margin-top:9.194409pt;&#10;width:7.4127574pt;&#10;height:2.2977955pt;&#10;z-index:676;&#10;mso-position-horizontal:absolute;&#10;mso-position-horizontal-relative:char;&#10;mso-position-vertical:absolute;&#10;mso-position-vertical-relative:line;&#10;mso-wrap-distance-left:6.7498426pt;&#10;mso-wrap-distance-right:6.7498426pt;">
                <v:stroke color="#000000"/>
                <v:imagedata r:id="rId345"/>
                <o:lock selection="t"/>
              </v:shape>
            </w:pict>
          </mc:Fallback>
        </mc:AlternateContent>
      </w:r>
      <w:r>
        <mc:AlternateContent>
          <mc:Choice Requires="wps">
            <w:drawing>
              <wp:anchor distT="0" distB="0" distL="85723" distR="85723" simplePos="0" relativeHeight="677" behindDoc="0" locked="0" layoutInCell="1" hidden="0" allowOverlap="1">
                <wp:simplePos x="0" y="0"/>
                <wp:positionH relativeFrom="character">
                  <wp:posOffset>933720</wp:posOffset>
                </wp:positionH>
                <wp:positionV relativeFrom="line">
                  <wp:posOffset>111008</wp:posOffset>
                </wp:positionV>
                <wp:extent cx="82168" cy="33747"/>
                <wp:effectExtent l="0" t="0" r="0" b="0"/>
                <wp:wrapNone/>
                <wp:docPr id="517" name="对象 517"/>
                <wp:cNvGraphicFramePr>
                  <a:graphicFrameLocks noChangeAspect="0" noSelect="1"/>
                </wp:cNvGraphicFramePr>
                <a:graphic>
                  <a:graphicData uri="http://schemas.microsoft.com/office/word/2010/wordprocessingInk">
                    <w14:contentPart bwMode="auto" r:id="rId346">
                      <w14:nvContentPartPr>
                        <w14:cNvContentPartPr/>
                      </w14:nvContentPartPr>
                      <w14:xfrm>
                        <a:off x="0" y="0"/>
                        <a:ext cx="82168" cy="33747"/>
                      </w14:xfrm>
                    </w14:contentPart>
                  </a:graphicData>
                </a:graphic>
              </wp:anchor>
            </w:drawing>
          </mc:Choice>
          <mc:Fallback>
            <w:pict>
              <v:shape type="#_x0000_t75" id="对象 518" o:spid="_x0000_s518" fillcolor="#FFFFFF" stroked="t" strokeweight="1.0pt" style="position:absolute;&#10;margin-left:73.52126pt;&#10;margin-top:8.7407875pt;&#10;width:6.4699216pt;&#10;height:2.657244pt;&#10;z-index:677;&#10;mso-position-horizontal:absolute;&#10;mso-position-horizontal-relative:char;&#10;mso-position-vertical:absolute;&#10;mso-position-vertical-relative:line;&#10;mso-wrap-distance-left:6.7498426pt;&#10;mso-wrap-distance-right:6.7498426pt;">
                <v:stroke color="#000000"/>
                <v:imagedata r:id="rId347"/>
                <o:lock selection="t"/>
              </v:shape>
            </w:pict>
          </mc:Fallback>
        </mc:AlternateContent>
      </w:r>
      <w:r>
        <mc:AlternateContent>
          <mc:Choice Requires="wps">
            <w:drawing>
              <wp:anchor distT="0" distB="0" distL="85723" distR="85723" simplePos="0" relativeHeight="678" behindDoc="0" locked="0" layoutInCell="1" hidden="0" allowOverlap="1">
                <wp:simplePos x="0" y="0"/>
                <wp:positionH relativeFrom="character">
                  <wp:posOffset>673262</wp:posOffset>
                </wp:positionH>
                <wp:positionV relativeFrom="line">
                  <wp:posOffset>84634</wp:posOffset>
                </wp:positionV>
                <wp:extent cx="60369" cy="141895"/>
                <wp:effectExtent l="0" t="0" r="0" b="0"/>
                <wp:wrapNone/>
                <wp:docPr id="520" name="对象 520"/>
                <wp:cNvGraphicFramePr>
                  <a:graphicFrameLocks noChangeAspect="0" noSelect="1"/>
                </wp:cNvGraphicFramePr>
                <a:graphic>
                  <a:graphicData uri="http://schemas.microsoft.com/office/word/2010/wordprocessingInk">
                    <w14:contentPart bwMode="auto" r:id="rId348">
                      <w14:nvContentPartPr>
                        <w14:cNvContentPartPr/>
                      </w14:nvContentPartPr>
                      <w14:xfrm>
                        <a:off x="0" y="0"/>
                        <a:ext cx="60369" cy="141895"/>
                      </w14:xfrm>
                    </w14:contentPart>
                  </a:graphicData>
                </a:graphic>
              </wp:anchor>
            </w:drawing>
          </mc:Choice>
          <mc:Fallback>
            <w:pict>
              <v:shape type="#_x0000_t75" id="对象 521" o:spid="_x0000_s521" fillcolor="#FFFFFF" stroked="t" strokeweight="1.0pt" style="position:absolute;&#10;margin-left:53.012756pt;&#10;margin-top:6.6640944pt;&#10;width:4.7534657pt;&#10;height:11.172834pt;&#10;z-index:678;&#10;mso-position-horizontal:absolute;&#10;mso-position-horizontal-relative:char;&#10;mso-position-vertical:absolute;&#10;mso-position-vertical-relative:line;&#10;mso-wrap-distance-left:6.7498426pt;&#10;mso-wrap-distance-right:6.7498426pt;">
                <v:stroke color="#000000"/>
                <v:imagedata r:id="rId349"/>
                <o:lock selection="t"/>
              </v:shape>
            </w:pict>
          </mc:Fallback>
        </mc:AlternateContent>
      </w:r>
      <w:r>
        <mc:AlternateContent>
          <mc:Choice Requires="wps">
            <w:drawing>
              <wp:anchor distT="0" distB="0" distL="85723" distR="85723" simplePos="0" relativeHeight="679" behindDoc="0" locked="0" layoutInCell="1" hidden="0" allowOverlap="1">
                <wp:simplePos x="0" y="0"/>
                <wp:positionH relativeFrom="character">
                  <wp:posOffset>432059</wp:posOffset>
                </wp:positionH>
                <wp:positionV relativeFrom="line">
                  <wp:posOffset>83375</wp:posOffset>
                </wp:positionV>
                <wp:extent cx="89371" cy="28171"/>
                <wp:effectExtent l="0" t="0" r="0" b="0"/>
                <wp:wrapNone/>
                <wp:docPr id="523" name="对象 523"/>
                <wp:cNvGraphicFramePr>
                  <a:graphicFrameLocks noChangeAspect="0" noSelect="1"/>
                </wp:cNvGraphicFramePr>
                <a:graphic>
                  <a:graphicData uri="http://schemas.microsoft.com/office/word/2010/wordprocessingInk">
                    <w14:contentPart bwMode="auto" r:id="rId350">
                      <w14:nvContentPartPr>
                        <w14:cNvContentPartPr/>
                      </w14:nvContentPartPr>
                      <w14:xfrm>
                        <a:off x="0" y="0"/>
                        <a:ext cx="89371" cy="28171"/>
                      </w14:xfrm>
                    </w14:contentPart>
                  </a:graphicData>
                </a:graphic>
              </wp:anchor>
            </w:drawing>
          </mc:Choice>
          <mc:Fallback>
            <w:pict>
              <v:shape type="#_x0000_t75" id="对象 524" o:spid="_x0000_s524" fillcolor="#FFFFFF" stroked="t" strokeweight="1.0pt" style="position:absolute;&#10;margin-left:34.020393pt;&#10;margin-top:6.5649605pt;&#10;width:7.037088pt;&#10;height:2.2182674pt;&#10;z-index:679;&#10;mso-position-horizontal:absolute;&#10;mso-position-horizontal-relative:char;&#10;mso-position-vertical:absolute;&#10;mso-position-vertical-relative:line;&#10;mso-wrap-distance-left:6.7498426pt;&#10;mso-wrap-distance-right:6.7498426pt;">
                <v:stroke color="#000000"/>
                <v:imagedata r:id="rId351"/>
                <o:lock selection="t"/>
              </v:shape>
            </w:pict>
          </mc:Fallback>
        </mc:AlternateContent>
      </w:r>
      <w:r>
        <mc:AlternateContent>
          <mc:Choice Requires="wps">
            <w:drawing>
              <wp:anchor distT="0" distB="0" distL="85723" distR="85723" simplePos="0" relativeHeight="680" behindDoc="0" locked="0" layoutInCell="1" hidden="0" allowOverlap="1">
                <wp:simplePos x="0" y="0"/>
                <wp:positionH relativeFrom="character">
                  <wp:posOffset>746907</wp:posOffset>
                </wp:positionH>
                <wp:positionV relativeFrom="line">
                  <wp:posOffset>80921</wp:posOffset>
                </wp:positionV>
                <wp:extent cx="120959" cy="258820"/>
                <wp:effectExtent l="0" t="0" r="0" b="0"/>
                <wp:wrapNone/>
                <wp:docPr id="526" name="对象 526"/>
                <wp:cNvGraphicFramePr>
                  <a:graphicFrameLocks noChangeAspect="0" noSelect="1"/>
                </wp:cNvGraphicFramePr>
                <a:graphic>
                  <a:graphicData uri="http://schemas.microsoft.com/office/word/2010/wordprocessingInk">
                    <w14:contentPart bwMode="auto" r:id="rId352">
                      <w14:nvContentPartPr>
                        <w14:cNvContentPartPr/>
                      </w14:nvContentPartPr>
                      <w14:xfrm>
                        <a:off x="0" y="0"/>
                        <a:ext cx="120959" cy="258820"/>
                      </w14:xfrm>
                    </w14:contentPart>
                  </a:graphicData>
                </a:graphic>
              </wp:anchor>
            </w:drawing>
          </mc:Choice>
          <mc:Fallback>
            <w:pict>
              <v:shape type="#_x0000_t75" id="对象 527" o:spid="_x0000_s527" fillcolor="#FFFFFF" stroked="t" strokeweight="1.0pt" style="position:absolute;&#10;margin-left:58.811573pt;&#10;margin-top:6.371732pt;&#10;width:9.524406pt;&#10;height:20.379528pt;&#10;z-index:680;&#10;mso-position-horizontal:absolute;&#10;mso-position-horizontal-relative:char;&#10;mso-position-vertical:absolute;&#10;mso-position-vertical-relative:line;&#10;mso-wrap-distance-left:6.7498426pt;&#10;mso-wrap-distance-right:6.7498426pt;">
                <v:stroke color="#000000"/>
                <v:imagedata r:id="rId353"/>
                <o:lock selection="t"/>
              </v:shape>
            </w:pict>
          </mc:Fallback>
        </mc:AlternateContent>
      </w:r>
      <w:r>
        <mc:AlternateContent>
          <mc:Choice Requires="wps">
            <w:drawing>
              <wp:anchor distT="0" distB="0" distL="85723" distR="85723" simplePos="0" relativeHeight="681" behindDoc="0" locked="0" layoutInCell="1" hidden="0" allowOverlap="1">
                <wp:simplePos x="0" y="0"/>
                <wp:positionH relativeFrom="character">
                  <wp:posOffset>644866</wp:posOffset>
                </wp:positionH>
                <wp:positionV relativeFrom="line">
                  <wp:posOffset>72311</wp:posOffset>
                </wp:positionV>
                <wp:extent cx="97585" cy="162768"/>
                <wp:effectExtent l="0" t="0" r="0" b="0"/>
                <wp:wrapNone/>
                <wp:docPr id="529" name="对象 529"/>
                <wp:cNvGraphicFramePr>
                  <a:graphicFrameLocks noChangeAspect="0" noSelect="1"/>
                </wp:cNvGraphicFramePr>
                <a:graphic>
                  <a:graphicData uri="http://schemas.microsoft.com/office/word/2010/wordprocessingInk">
                    <w14:contentPart bwMode="auto" r:id="rId354">
                      <w14:nvContentPartPr>
                        <w14:cNvContentPartPr/>
                      </w14:nvContentPartPr>
                      <w14:xfrm>
                        <a:off x="0" y="0"/>
                        <a:ext cx="97585" cy="162768"/>
                      </w14:xfrm>
                    </w14:contentPart>
                  </a:graphicData>
                </a:graphic>
              </wp:anchor>
            </w:drawing>
          </mc:Choice>
          <mc:Fallback>
            <w:pict>
              <v:shape type="#_x0000_t75" id="对象 530" o:spid="_x0000_s530" fillcolor="#FFFFFF" stroked="t" strokeweight="1.0pt" style="position:absolute;&#10;margin-left:50.77685pt;&#10;margin-top:5.6937795pt;&#10;width:7.6838584pt;&#10;height:12.816378pt;&#10;z-index:681;&#10;mso-position-horizontal:absolute;&#10;mso-position-horizontal-relative:char;&#10;mso-position-vertical:absolute;&#10;mso-position-vertical-relative:line;&#10;mso-wrap-distance-left:6.7498426pt;&#10;mso-wrap-distance-right:6.7498426pt;">
                <v:stroke color="#000000"/>
                <v:imagedata r:id="rId355"/>
                <o:lock selection="t"/>
              </v:shape>
            </w:pict>
          </mc:Fallback>
        </mc:AlternateContent>
      </w:r>
      <w:r>
        <mc:AlternateContent>
          <mc:Choice Requires="wps">
            <w:drawing>
              <wp:anchor distT="0" distB="0" distL="85723" distR="85723" simplePos="0" relativeHeight="682" behindDoc="0" locked="0" layoutInCell="1" hidden="0" allowOverlap="1">
                <wp:simplePos x="0" y="0"/>
                <wp:positionH relativeFrom="character">
                  <wp:posOffset>858499</wp:posOffset>
                </wp:positionH>
                <wp:positionV relativeFrom="line">
                  <wp:posOffset>70514</wp:posOffset>
                </wp:positionV>
                <wp:extent cx="52029" cy="203076"/>
                <wp:effectExtent l="0" t="0" r="0" b="0"/>
                <wp:wrapNone/>
                <wp:docPr id="532" name="对象 532"/>
                <wp:cNvGraphicFramePr>
                  <a:graphicFrameLocks noChangeAspect="0" noSelect="1"/>
                </wp:cNvGraphicFramePr>
                <a:graphic>
                  <a:graphicData uri="http://schemas.microsoft.com/office/word/2010/wordprocessingInk">
                    <w14:contentPart bwMode="auto" r:id="rId356">
                      <w14:nvContentPartPr>
                        <w14:cNvContentPartPr/>
                      </w14:nvContentPartPr>
                      <w14:xfrm>
                        <a:off x="0" y="0"/>
                        <a:ext cx="52029" cy="203076"/>
                      </w14:xfrm>
                    </w14:contentPart>
                  </a:graphicData>
                </a:graphic>
              </wp:anchor>
            </w:drawing>
          </mc:Choice>
          <mc:Fallback>
            <w:pict>
              <v:shape type="#_x0000_t75" id="对象 533" o:spid="_x0000_s533" fillcolor="#FFFFFF" stroked="t" strokeweight="1.0pt" style="position:absolute;&#10;margin-left:67.59834pt;&#10;margin-top:5.5522833pt;&#10;width:4.0967736pt;&#10;height:15.990237pt;&#10;z-index:682;&#10;mso-position-horizontal:absolute;&#10;mso-position-horizontal-relative:char;&#10;mso-position-vertical:absolute;&#10;mso-position-vertical-relative:line;&#10;mso-wrap-distance-left:6.7498426pt;&#10;mso-wrap-distance-right:6.7498426pt;">
                <v:stroke color="#000000"/>
                <v:imagedata r:id="rId357"/>
                <o:lock selection="t"/>
              </v:shape>
            </w:pict>
          </mc:Fallback>
        </mc:AlternateContent>
      </w:r>
      <w:r>
        <mc:AlternateContent>
          <mc:Choice Requires="wps">
            <w:drawing>
              <wp:anchor distT="0" distB="0" distL="85723" distR="85723" simplePos="0" relativeHeight="683" behindDoc="0" locked="0" layoutInCell="1" hidden="0" allowOverlap="1">
                <wp:simplePos x="0" y="0"/>
                <wp:positionH relativeFrom="character">
                  <wp:posOffset>959477</wp:posOffset>
                </wp:positionH>
                <wp:positionV relativeFrom="line">
                  <wp:posOffset>67691</wp:posOffset>
                </wp:positionV>
                <wp:extent cx="30372" cy="152242"/>
                <wp:effectExtent l="0" t="0" r="0" b="0"/>
                <wp:wrapNone/>
                <wp:docPr id="535" name="对象 535"/>
                <wp:cNvGraphicFramePr>
                  <a:graphicFrameLocks noChangeAspect="0" noSelect="1"/>
                </wp:cNvGraphicFramePr>
                <a:graphic>
                  <a:graphicData uri="http://schemas.microsoft.com/office/word/2010/wordprocessingInk">
                    <w14:contentPart bwMode="auto" r:id="rId358">
                      <w14:nvContentPartPr>
                        <w14:cNvContentPartPr/>
                      </w14:nvContentPartPr>
                      <w14:xfrm>
                        <a:off x="0" y="0"/>
                        <a:ext cx="30372" cy="152242"/>
                      </w14:xfrm>
                    </w14:contentPart>
                  </a:graphicData>
                </a:graphic>
              </wp:anchor>
            </w:drawing>
          </mc:Choice>
          <mc:Fallback>
            <w:pict>
              <v:shape type="#_x0000_t75" id="对象 536" o:spid="_x0000_s536" fillcolor="#FFFFFF" stroked="t" strokeweight="1.0pt" style="position:absolute;&#10;margin-left:75.54937pt;&#10;margin-top:5.33pt;&#10;width:2.3914983pt;&#10;height:11.987559pt;&#10;z-index:683;&#10;mso-position-horizontal:absolute;&#10;mso-position-horizontal-relative:char;&#10;mso-position-vertical:absolute;&#10;mso-position-vertical-relative:line;&#10;mso-wrap-distance-left:6.7498426pt;&#10;mso-wrap-distance-right:6.7498426pt;">
                <v:stroke color="#000000"/>
                <v:imagedata r:id="rId359"/>
                <o:lock selection="t"/>
              </v:shape>
            </w:pict>
          </mc:Fallback>
        </mc:AlternateContent>
      </w:r>
      <w:r>
        <mc:AlternateContent>
          <mc:Choice Requires="wps">
            <w:drawing>
              <wp:anchor distT="0" distB="0" distL="85723" distR="85723" simplePos="0" relativeHeight="684" behindDoc="0" locked="0" layoutInCell="1" hidden="0" allowOverlap="1">
                <wp:simplePos x="0" y="0"/>
                <wp:positionH relativeFrom="character">
                  <wp:posOffset>942411</wp:posOffset>
                </wp:positionH>
                <wp:positionV relativeFrom="line">
                  <wp:posOffset>64094</wp:posOffset>
                </wp:positionV>
                <wp:extent cx="37771" cy="202306"/>
                <wp:effectExtent l="0" t="0" r="0" b="0"/>
                <wp:wrapNone/>
                <wp:docPr id="538" name="对象 538"/>
                <wp:cNvGraphicFramePr>
                  <a:graphicFrameLocks noChangeAspect="0" noSelect="1"/>
                </wp:cNvGraphicFramePr>
                <a:graphic>
                  <a:graphicData uri="http://schemas.microsoft.com/office/word/2010/wordprocessingInk">
                    <w14:contentPart bwMode="auto" r:id="rId360">
                      <w14:nvContentPartPr>
                        <w14:cNvContentPartPr/>
                      </w14:nvContentPartPr>
                      <w14:xfrm>
                        <a:off x="0" y="0"/>
                        <a:ext cx="37771" cy="202306"/>
                      </w14:xfrm>
                    </w14:contentPart>
                  </a:graphicData>
                </a:graphic>
              </wp:anchor>
            </w:drawing>
          </mc:Choice>
          <mc:Fallback>
            <w:pict>
              <v:shape type="#_x0000_t75" id="对象 539" o:spid="_x0000_s539" fillcolor="#FFFFFF" stroked="t" strokeweight="1.0pt" style="position:absolute;&#10;margin-left:74.20559pt;&#10;margin-top:5.0467715pt;&#10;width:2.9740968pt;&#10;height:15.929607pt;&#10;z-index:684;&#10;mso-position-horizontal:absolute;&#10;mso-position-horizontal-relative:char;&#10;mso-position-vertical:absolute;&#10;mso-position-vertical-relative:line;&#10;mso-wrap-distance-left:6.7498426pt;&#10;mso-wrap-distance-right:6.7498426pt;">
                <v:stroke color="#000000"/>
                <v:imagedata r:id="rId361"/>
                <o:lock selection="t"/>
              </v:shape>
            </w:pict>
          </mc:Fallback>
        </mc:AlternateContent>
      </w:r>
      <w:r>
        <mc:AlternateContent>
          <mc:Choice Requires="wps">
            <w:drawing>
              <wp:anchor distT="0" distB="0" distL="85723" distR="85723" simplePos="0" relativeHeight="685" behindDoc="0" locked="0" layoutInCell="1" hidden="0" allowOverlap="1">
                <wp:simplePos x="0" y="0"/>
                <wp:positionH relativeFrom="character">
                  <wp:posOffset>609615</wp:posOffset>
                </wp:positionH>
                <wp:positionV relativeFrom="line">
                  <wp:posOffset>54339</wp:posOffset>
                </wp:positionV>
                <wp:extent cx="41437" cy="178108"/>
                <wp:effectExtent l="0" t="0" r="0" b="0"/>
                <wp:wrapNone/>
                <wp:docPr id="541" name="对象 541"/>
                <wp:cNvGraphicFramePr>
                  <a:graphicFrameLocks noChangeAspect="0" noSelect="1"/>
                </wp:cNvGraphicFramePr>
                <a:graphic>
                  <a:graphicData uri="http://schemas.microsoft.com/office/word/2010/wordprocessingInk">
                    <w14:contentPart bwMode="auto" r:id="rId362">
                      <w14:nvContentPartPr>
                        <w14:cNvContentPartPr/>
                      </w14:nvContentPartPr>
                      <w14:xfrm>
                        <a:off x="0" y="0"/>
                        <a:ext cx="41437" cy="178108"/>
                      </w14:xfrm>
                    </w14:contentPart>
                  </a:graphicData>
                </a:graphic>
              </wp:anchor>
            </w:drawing>
          </mc:Choice>
          <mc:Fallback>
            <w:pict>
              <v:shape type="#_x0000_t75" id="对象 542" o:spid="_x0000_s542" fillcolor="#FFFFFF" stroked="t" strokeweight="1.0pt" style="position:absolute;&#10;margin-left:48.00118pt;&#10;margin-top:4.2786613pt;&#10;width:3.2627583pt;&#10;height:14.024252pt;&#10;z-index:685;&#10;mso-position-horizontal:absolute;&#10;mso-position-horizontal-relative:char;&#10;mso-position-vertical:absolute;&#10;mso-position-vertical-relative:line;&#10;mso-wrap-distance-left:6.7498426pt;&#10;mso-wrap-distance-right:6.7498426pt;">
                <v:stroke color="#000000"/>
                <v:imagedata r:id="rId363"/>
                <o:lock selection="t"/>
              </v:shape>
            </w:pict>
          </mc:Fallback>
        </mc:AlternateContent>
      </w:r>
      <w:r>
        <mc:AlternateContent>
          <mc:Choice Requires="wps">
            <w:drawing>
              <wp:anchor distT="0" distB="0" distL="85723" distR="85723" simplePos="0" relativeHeight="686" behindDoc="0" locked="0" layoutInCell="1" hidden="0" allowOverlap="1">
                <wp:simplePos x="0" y="0"/>
                <wp:positionH relativeFrom="character">
                  <wp:posOffset>1295716</wp:posOffset>
                </wp:positionH>
                <wp:positionV relativeFrom="line">
                  <wp:posOffset>51513</wp:posOffset>
                </wp:positionV>
                <wp:extent cx="86005" cy="145568"/>
                <wp:effectExtent l="0" t="0" r="0" b="0"/>
                <wp:wrapNone/>
                <wp:docPr id="544" name="对象 544"/>
                <wp:cNvGraphicFramePr>
                  <a:graphicFrameLocks noChangeAspect="0" noSelect="1"/>
                </wp:cNvGraphicFramePr>
                <a:graphic>
                  <a:graphicData uri="http://schemas.microsoft.com/office/word/2010/wordprocessingInk">
                    <w14:contentPart bwMode="auto" r:id="rId364">
                      <w14:nvContentPartPr>
                        <w14:cNvContentPartPr/>
                      </w14:nvContentPartPr>
                      <w14:xfrm>
                        <a:off x="0" y="0"/>
                        <a:ext cx="86005" cy="145568"/>
                      </w14:xfrm>
                    </w14:contentPart>
                  </a:graphicData>
                </a:graphic>
              </wp:anchor>
            </w:drawing>
          </mc:Choice>
          <mc:Fallback>
            <w:pict>
              <v:shape type="#_x0000_t75" id="对象 545" o:spid="_x0000_s545" fillcolor="#FFFFFF" stroked="t" strokeweight="1.0pt" style="position:absolute;&#10;margin-left:102.02488pt;&#10;margin-top:4.056142pt;&#10;width:6.772053pt;&#10;height:11.462048pt;&#10;z-index:686;&#10;mso-position-horizontal:absolute;&#10;mso-position-horizontal-relative:char;&#10;mso-position-vertical:absolute;&#10;mso-position-vertical-relative:line;&#10;mso-wrap-distance-left:6.7498426pt;&#10;mso-wrap-distance-right:6.7498426pt;">
                <v:stroke color="#000000"/>
                <v:imagedata r:id="rId365"/>
                <o:lock selection="t"/>
              </v:shape>
            </w:pict>
          </mc:Fallback>
        </mc:AlternateContent>
      </w:r>
      <w:r>
        <mc:AlternateContent>
          <mc:Choice Requires="wps">
            <w:drawing>
              <wp:anchor distT="0" distB="0" distL="85723" distR="85723" simplePos="0" relativeHeight="687" behindDoc="0" locked="0" layoutInCell="1" hidden="0" allowOverlap="1">
                <wp:simplePos x="0" y="0"/>
                <wp:positionH relativeFrom="character">
                  <wp:posOffset>447045</wp:posOffset>
                </wp:positionH>
                <wp:positionV relativeFrom="line">
                  <wp:posOffset>49205</wp:posOffset>
                </wp:positionV>
                <wp:extent cx="61823" cy="115521"/>
                <wp:effectExtent l="0" t="0" r="0" b="0"/>
                <wp:wrapNone/>
                <wp:docPr id="547" name="对象 547"/>
                <wp:cNvGraphicFramePr>
                  <a:graphicFrameLocks noChangeAspect="0" noSelect="1"/>
                </wp:cNvGraphicFramePr>
                <a:graphic>
                  <a:graphicData uri="http://schemas.microsoft.com/office/word/2010/wordprocessingInk">
                    <w14:contentPart bwMode="auto" r:id="rId366">
                      <w14:nvContentPartPr>
                        <w14:cNvContentPartPr/>
                      </w14:nvContentPartPr>
                      <w14:xfrm>
                        <a:off x="0" y="0"/>
                        <a:ext cx="61823" cy="115521"/>
                      </w14:xfrm>
                    </w14:contentPart>
                  </a:graphicData>
                </a:graphic>
              </wp:anchor>
            </w:drawing>
          </mc:Choice>
          <mc:Fallback>
            <w:pict>
              <v:shape type="#_x0000_t75" id="对象 548" o:spid="_x0000_s548" fillcolor="#FFFFFF" stroked="t" strokeweight="1.0pt" style="position:absolute;&#10;margin-left:35.200394pt;&#10;margin-top:3.8744094pt;&#10;width:4.867954pt;&#10;height:9.096142pt;&#10;z-index:687;&#10;mso-position-horizontal:absolute;&#10;mso-position-horizontal-relative:char;&#10;mso-position-vertical:absolute;&#10;mso-position-vertical-relative:line;&#10;mso-wrap-distance-left:6.7498426pt;&#10;mso-wrap-distance-right:6.7498426pt;">
                <v:stroke color="#000000"/>
                <v:imagedata r:id="rId367"/>
                <o:lock selection="t"/>
              </v:shape>
            </w:pict>
          </mc:Fallback>
        </mc:AlternateContent>
      </w:r>
      <w:r>
        <mc:AlternateContent>
          <mc:Choice Requires="wps">
            <w:drawing>
              <wp:anchor distT="0" distB="0" distL="85723" distR="85723" simplePos="0" relativeHeight="688" behindDoc="0" locked="0" layoutInCell="1" hidden="0" allowOverlap="1">
                <wp:simplePos x="0" y="0"/>
                <wp:positionH relativeFrom="character">
                  <wp:posOffset>1315677</wp:posOffset>
                </wp:positionH>
                <wp:positionV relativeFrom="line">
                  <wp:posOffset>44841</wp:posOffset>
                </wp:positionV>
                <wp:extent cx="62311" cy="149603"/>
                <wp:effectExtent l="0" t="0" r="0" b="0"/>
                <wp:wrapNone/>
                <wp:docPr id="550" name="对象 550"/>
                <wp:cNvGraphicFramePr>
                  <a:graphicFrameLocks noChangeAspect="0" noSelect="1"/>
                </wp:cNvGraphicFramePr>
                <a:graphic>
                  <a:graphicData uri="http://schemas.microsoft.com/office/word/2010/wordprocessingInk">
                    <w14:contentPart bwMode="auto" r:id="rId368">
                      <w14:nvContentPartPr>
                        <w14:cNvContentPartPr/>
                      </w14:nvContentPartPr>
                      <w14:xfrm>
                        <a:off x="0" y="0"/>
                        <a:ext cx="62311" cy="149603"/>
                      </w14:xfrm>
                    </w14:contentPart>
                  </a:graphicData>
                </a:graphic>
              </wp:anchor>
            </w:drawing>
          </mc:Choice>
          <mc:Fallback>
            <w:pict>
              <v:shape type="#_x0000_t75" id="对象 551" o:spid="_x0000_s551" fillcolor="#FFFFFF" stroked="t" strokeweight="1.0pt" style="position:absolute;&#10;margin-left:103.59661pt;&#10;margin-top:3.5307875pt;&#10;width:4.9064536pt;&#10;height:11.779763pt;&#10;z-index:688;&#10;mso-position-horizontal:absolute;&#10;mso-position-horizontal-relative:char;&#10;mso-position-vertical:absolute;&#10;mso-position-vertical-relative:line;&#10;mso-wrap-distance-left:6.7498426pt;&#10;mso-wrap-distance-right:6.7498426pt;">
                <v:stroke color="#000000"/>
                <v:imagedata r:id="rId369"/>
                <o:lock selection="t"/>
              </v:shape>
            </w:pict>
          </mc:Fallback>
        </mc:AlternateContent>
      </w:r>
      <w:r>
        <mc:AlternateContent>
          <mc:Choice Requires="wps">
            <w:drawing>
              <wp:anchor distT="0" distB="0" distL="85723" distR="85723" simplePos="0" relativeHeight="689" behindDoc="0" locked="0" layoutInCell="1" hidden="0" allowOverlap="1">
                <wp:simplePos x="0" y="0"/>
                <wp:positionH relativeFrom="character">
                  <wp:posOffset>1429043</wp:posOffset>
                </wp:positionH>
                <wp:positionV relativeFrom="line">
                  <wp:posOffset>39448</wp:posOffset>
                </wp:positionV>
                <wp:extent cx="86281" cy="268509"/>
                <wp:effectExtent l="0" t="0" r="0" b="0"/>
                <wp:wrapNone/>
                <wp:docPr id="553" name="对象 553"/>
                <wp:cNvGraphicFramePr>
                  <a:graphicFrameLocks noChangeAspect="0" noSelect="1"/>
                </wp:cNvGraphicFramePr>
                <a:graphic>
                  <a:graphicData uri="http://schemas.microsoft.com/office/word/2010/wordprocessingInk">
                    <w14:contentPart bwMode="auto" r:id="rId370">
                      <w14:nvContentPartPr>
                        <w14:cNvContentPartPr/>
                      </w14:nvContentPartPr>
                      <w14:xfrm>
                        <a:off x="0" y="0"/>
                        <a:ext cx="86281" cy="268509"/>
                      </w14:xfrm>
                    </w14:contentPart>
                  </a:graphicData>
                </a:graphic>
              </wp:anchor>
            </w:drawing>
          </mc:Choice>
          <mc:Fallback>
            <w:pict>
              <v:shape type="#_x0000_t75" id="对象 554" o:spid="_x0000_s554" fillcolor="#FFFFFF" stroked="t" strokeweight="1.0pt" style="position:absolute;&#10;margin-left:112.52307pt;&#10;margin-top:3.1061418pt;&#10;width:6.7937846pt;&#10;height:21.142517pt;&#10;z-index:689;&#10;mso-position-horizontal:absolute;&#10;mso-position-horizontal-relative:char;&#10;mso-position-vertical:absolute;&#10;mso-position-vertical-relative:line;&#10;mso-wrap-distance-left:6.7498426pt;&#10;mso-wrap-distance-right:6.7498426pt;">
                <v:stroke color="#000000"/>
                <v:imagedata r:id="rId371"/>
                <o:lock selection="t"/>
              </v:shape>
            </w:pict>
          </mc:Fallback>
        </mc:AlternateContent>
      </w:r>
      <w:r>
        <mc:AlternateContent>
          <mc:Choice Requires="wps">
            <w:drawing>
              <wp:anchor distT="0" distB="0" distL="85723" distR="85723" simplePos="0" relativeHeight="690" behindDoc="0" locked="0" layoutInCell="1" hidden="0" allowOverlap="1">
                <wp:simplePos x="0" y="0"/>
                <wp:positionH relativeFrom="character">
                  <wp:posOffset>429264</wp:posOffset>
                </wp:positionH>
                <wp:positionV relativeFrom="line">
                  <wp:posOffset>35085</wp:posOffset>
                </wp:positionV>
                <wp:extent cx="67649" cy="141719"/>
                <wp:effectExtent l="0" t="0" r="0" b="0"/>
                <wp:wrapNone/>
                <wp:docPr id="556" name="对象 556"/>
                <wp:cNvGraphicFramePr>
                  <a:graphicFrameLocks noChangeAspect="0" noSelect="1"/>
                </wp:cNvGraphicFramePr>
                <a:graphic>
                  <a:graphicData uri="http://schemas.microsoft.com/office/word/2010/wordprocessingInk">
                    <w14:contentPart bwMode="auto" r:id="rId372">
                      <w14:nvContentPartPr>
                        <w14:cNvContentPartPr/>
                      </w14:nvContentPartPr>
                      <w14:xfrm>
                        <a:off x="0" y="0"/>
                        <a:ext cx="67649" cy="141719"/>
                      </w14:xfrm>
                    </w14:contentPart>
                  </a:graphicData>
                </a:graphic>
              </wp:anchor>
            </w:drawing>
          </mc:Choice>
          <mc:Fallback>
            <w:pict>
              <v:shape type="#_x0000_t75" id="对象 557" o:spid="_x0000_s557" fillcolor="#FFFFFF" stroked="t" strokeweight="1.0pt" style="position:absolute;&#10;margin-left:33.800316pt;&#10;margin-top:2.7625985pt;&#10;width:5.3266945pt;&#10;height:11.158977pt;&#10;z-index:690;&#10;mso-position-horizontal:absolute;&#10;mso-position-horizontal-relative:char;&#10;mso-position-vertical:absolute;&#10;mso-position-vertical-relative:line;&#10;mso-wrap-distance-left:6.7498426pt;&#10;mso-wrap-distance-right:6.7498426pt;">
                <v:stroke color="#000000"/>
                <v:imagedata r:id="rId373"/>
                <o:lock selection="t"/>
              </v:shape>
            </w:pict>
          </mc:Fallback>
        </mc:AlternateContent>
      </w:r>
      <w:r>
        <mc:AlternateContent>
          <mc:Choice Requires="wps">
            <w:drawing>
              <wp:anchor distT="0" distB="0" distL="85723" distR="85723" simplePos="0" relativeHeight="691" behindDoc="0" locked="0" layoutInCell="1" hidden="0" allowOverlap="1">
                <wp:simplePos x="0" y="0"/>
                <wp:positionH relativeFrom="character">
                  <wp:posOffset>472623</wp:posOffset>
                </wp:positionH>
                <wp:positionV relativeFrom="line">
                  <wp:posOffset>31439</wp:posOffset>
                </wp:positionV>
                <wp:extent cx="221970" cy="166926"/>
                <wp:effectExtent l="0" t="0" r="0" b="0"/>
                <wp:wrapNone/>
                <wp:docPr id="559" name="对象 559"/>
                <wp:cNvGraphicFramePr>
                  <a:graphicFrameLocks noChangeAspect="0" noSelect="1"/>
                </wp:cNvGraphicFramePr>
                <a:graphic>
                  <a:graphicData uri="http://schemas.microsoft.com/office/word/2010/wordprocessingInk">
                    <w14:contentPart bwMode="auto" r:id="rId374">
                      <w14:nvContentPartPr>
                        <w14:cNvContentPartPr/>
                      </w14:nvContentPartPr>
                      <w14:xfrm>
                        <a:off x="0" y="0"/>
                        <a:ext cx="221970" cy="166926"/>
                      </w14:xfrm>
                    </w14:contentPart>
                  </a:graphicData>
                </a:graphic>
              </wp:anchor>
            </w:drawing>
          </mc:Choice>
          <mc:Fallback>
            <w:pict>
              <v:shape type="#_x0000_t75" id="对象 560" o:spid="_x0000_s560" fillcolor="#FFFFFF" stroked="t" strokeweight="1.0pt" style="position:absolute;&#10;margin-left:37.21441pt;&#10;margin-top:2.4755118pt;&#10;width:17.477955pt;&#10;height:13.14378pt;&#10;z-index:691;&#10;mso-position-horizontal:absolute;&#10;mso-position-horizontal-relative:char;&#10;mso-position-vertical:absolute;&#10;mso-position-vertical-relative:line;&#10;mso-wrap-distance-left:6.7498426pt;&#10;mso-wrap-distance-right:6.7498426pt;">
                <v:stroke color="#000000"/>
                <v:imagedata r:id="rId375"/>
                <o:lock selection="t"/>
              </v:shape>
            </w:pict>
          </mc:Fallback>
        </mc:AlternateContent>
      </w:r>
      <w:r>
        <mc:AlternateContent>
          <mc:Choice Requires="wps">
            <w:drawing>
              <wp:anchor distT="0" distB="0" distL="85723" distR="85723" simplePos="0" relativeHeight="692" behindDoc="0" locked="0" layoutInCell="1" hidden="0" allowOverlap="1">
                <wp:simplePos x="0" y="0"/>
                <wp:positionH relativeFrom="character">
                  <wp:posOffset>1092228</wp:posOffset>
                </wp:positionH>
                <wp:positionV relativeFrom="line">
                  <wp:posOffset>23124</wp:posOffset>
                </wp:positionV>
                <wp:extent cx="107288" cy="446451"/>
                <wp:effectExtent l="0" t="0" r="0" b="0"/>
                <wp:wrapNone/>
                <wp:docPr id="562" name="对象 562"/>
                <wp:cNvGraphicFramePr>
                  <a:graphicFrameLocks noChangeAspect="0" noSelect="1"/>
                </wp:cNvGraphicFramePr>
                <a:graphic>
                  <a:graphicData uri="http://schemas.microsoft.com/office/word/2010/wordprocessingInk">
                    <w14:contentPart bwMode="auto" r:id="rId376">
                      <w14:nvContentPartPr>
                        <w14:cNvContentPartPr/>
                      </w14:nvContentPartPr>
                      <w14:xfrm>
                        <a:off x="0" y="0"/>
                        <a:ext cx="107288" cy="446451"/>
                      </w14:xfrm>
                    </w14:contentPart>
                  </a:graphicData>
                </a:graphic>
              </wp:anchor>
            </w:drawing>
          </mc:Choice>
          <mc:Fallback>
            <w:pict>
              <v:shape type="#_x0000_t75" id="对象 563" o:spid="_x0000_s563" fillcolor="#FFFFFF" stroked="t" strokeweight="1.0pt" style="position:absolute;&#10;margin-left:86.002205pt;&#10;margin-top:1.8207873pt;&#10;width:8.447877pt;&#10;height:35.15362pt;&#10;z-index:692;&#10;mso-position-horizontal:absolute;&#10;mso-position-horizontal-relative:char;&#10;mso-position-vertical:absolute;&#10;mso-position-vertical-relative:line;&#10;mso-wrap-distance-left:6.7498426pt;&#10;mso-wrap-distance-right:6.7498426pt;">
                <v:stroke color="#000000"/>
                <v:imagedata r:id="rId377"/>
                <o:lock selection="t"/>
              </v:shape>
            </w:pict>
          </mc:Fallback>
        </mc:AlternateContent>
      </w:r>
      <w:r>
        <mc:AlternateContent>
          <mc:Choice Requires="wps">
            <w:drawing>
              <wp:anchor distT="0" distB="0" distL="85723" distR="85723" simplePos="0" relativeHeight="693" behindDoc="0" locked="0" layoutInCell="1" hidden="0" allowOverlap="1">
                <wp:simplePos x="0" y="0"/>
                <wp:positionH relativeFrom="character">
                  <wp:posOffset>1222848</wp:posOffset>
                </wp:positionH>
                <wp:positionV relativeFrom="line">
                  <wp:posOffset>17628</wp:posOffset>
                </wp:positionV>
                <wp:extent cx="48475" cy="191689"/>
                <wp:effectExtent l="0" t="0" r="0" b="0"/>
                <wp:wrapNone/>
                <wp:docPr id="565" name="对象 565"/>
                <wp:cNvGraphicFramePr>
                  <a:graphicFrameLocks noChangeAspect="0" noSelect="1"/>
                </wp:cNvGraphicFramePr>
                <a:graphic>
                  <a:graphicData uri="http://schemas.microsoft.com/office/word/2010/wordprocessingInk">
                    <w14:contentPart bwMode="auto" r:id="rId378">
                      <w14:nvContentPartPr>
                        <w14:cNvContentPartPr/>
                      </w14:nvContentPartPr>
                      <w14:xfrm>
                        <a:off x="0" y="0"/>
                        <a:ext cx="48475" cy="191689"/>
                      </w14:xfrm>
                    </w14:contentPart>
                  </a:graphicData>
                </a:graphic>
              </wp:anchor>
            </w:drawing>
          </mc:Choice>
          <mc:Fallback>
            <w:pict>
              <v:shape type="#_x0000_t75" id="对象 566" o:spid="_x0000_s566" fillcolor="#FFFFFF" stroked="t" strokeweight="1.0pt" style="position:absolute;&#10;margin-left:96.28725pt;&#10;margin-top:1.3880315pt;&#10;width:3.8170042pt;&#10;height:15.093621pt;&#10;z-index:693;&#10;mso-position-horizontal:absolute;&#10;mso-position-horizontal-relative:char;&#10;mso-position-vertical:absolute;&#10;mso-position-vertical-relative:line;&#10;mso-wrap-distance-left:6.7498426pt;&#10;mso-wrap-distance-right:6.7498426pt;">
                <v:stroke color="#000000"/>
                <v:imagedata r:id="rId379"/>
                <o:lock selection="t"/>
              </v:shape>
            </w:pict>
          </mc:Fallback>
        </mc:AlternateContent>
      </w:r>
      <w:r>
        <mc:AlternateContent>
          <mc:Choice Requires="wps">
            <w:drawing>
              <wp:anchor distT="0" distB="0" distL="85723" distR="85723" simplePos="0" relativeHeight="694" behindDoc="0" locked="0" layoutInCell="1" hidden="0" allowOverlap="1">
                <wp:simplePos x="0" y="0"/>
                <wp:positionH relativeFrom="character">
                  <wp:posOffset>1524381</wp:posOffset>
                </wp:positionH>
                <wp:positionV relativeFrom="line">
                  <wp:posOffset>16600</wp:posOffset>
                </wp:positionV>
                <wp:extent cx="60651" cy="267004"/>
                <wp:effectExtent l="0" t="0" r="0" b="0"/>
                <wp:wrapNone/>
                <wp:docPr id="568" name="对象 568"/>
                <wp:cNvGraphicFramePr>
                  <a:graphicFrameLocks noChangeAspect="0" noSelect="1"/>
                </wp:cNvGraphicFramePr>
                <a:graphic>
                  <a:graphicData uri="http://schemas.microsoft.com/office/word/2010/wordprocessingInk">
                    <w14:contentPart bwMode="auto" r:id="rId380">
                      <w14:nvContentPartPr>
                        <w14:cNvContentPartPr/>
                      </w14:nvContentPartPr>
                      <w14:xfrm>
                        <a:off x="0" y="0"/>
                        <a:ext cx="60651" cy="267004"/>
                      </w14:xfrm>
                    </w14:contentPart>
                  </a:graphicData>
                </a:graphic>
              </wp:anchor>
            </w:drawing>
          </mc:Choice>
          <mc:Fallback>
            <w:pict>
              <v:shape type="#_x0000_t75" id="对象 569" o:spid="_x0000_s569" fillcolor="#FFFFFF" stroked="t" strokeweight="1.0pt" style="position:absolute;&#10;margin-left:120.03pt;&#10;margin-top:1.3070866pt;&#10;width:4.7756724pt;&#10;height:21.023937pt;&#10;z-index:694;&#10;mso-position-horizontal:absolute;&#10;mso-position-horizontal-relative:char;&#10;mso-position-vertical:absolute;&#10;mso-position-vertical-relative:line;&#10;mso-wrap-distance-left:6.7498426pt;&#10;mso-wrap-distance-right:6.7498426pt;">
                <v:stroke color="#000000"/>
                <v:imagedata r:id="rId381"/>
                <o:lock selection="t"/>
              </v:shape>
            </w:pict>
          </mc:Fallback>
        </mc:AlternateContent>
      </w:r>
      <w:r>
        <mc:AlternateContent>
          <mc:Choice Requires="wps">
            <w:drawing>
              <wp:anchor distT="0" distB="0" distL="85723" distR="85723" simplePos="0" relativeHeight="695" behindDoc="0" locked="0" layoutInCell="1" hidden="0" allowOverlap="1">
                <wp:simplePos x="0" y="0"/>
                <wp:positionH relativeFrom="character">
                  <wp:posOffset>521040</wp:posOffset>
                </wp:positionH>
                <wp:positionV relativeFrom="line">
                  <wp:posOffset>-41556</wp:posOffset>
                </wp:positionV>
                <wp:extent cx="103315" cy="302054"/>
                <wp:effectExtent l="0" t="0" r="0" b="0"/>
                <wp:wrapNone/>
                <wp:docPr id="571" name="对象 571"/>
                <wp:cNvGraphicFramePr>
                  <a:graphicFrameLocks noChangeAspect="0" noSelect="1"/>
                </wp:cNvGraphicFramePr>
                <a:graphic>
                  <a:graphicData uri="http://schemas.microsoft.com/office/word/2010/wordprocessingInk">
                    <w14:contentPart bwMode="auto" r:id="rId382">
                      <w14:nvContentPartPr>
                        <w14:cNvContentPartPr/>
                      </w14:nvContentPartPr>
                      <w14:xfrm>
                        <a:off x="0" y="0"/>
                        <a:ext cx="103315" cy="302054"/>
                      </w14:xfrm>
                    </w14:contentPart>
                  </a:graphicData>
                </a:graphic>
              </wp:anchor>
            </w:drawing>
          </mc:Choice>
          <mc:Fallback>
            <w:pict>
              <v:shape type="#_x0000_t75" id="对象 572" o:spid="_x0000_s572" fillcolor="#FFFFFF" stroked="t" strokeweight="1.0pt" style="position:absolute;&#10;margin-left:41.02677pt;&#10;margin-top:-3.272126pt;&#10;width:8.13504pt;&#10;height:23.78378pt;&#10;z-index:695;&#10;mso-position-horizontal:absolute;&#10;mso-position-horizontal-relative:char;&#10;mso-position-vertical:absolute;&#10;mso-position-vertical-relative:line;&#10;mso-wrap-distance-left:6.7498426pt;&#10;mso-wrap-distance-right:6.7498426pt;">
                <v:stroke color="#000000"/>
                <v:imagedata r:id="rId383"/>
                <o:lock selection="t"/>
              </v:shape>
            </w:pict>
          </mc:Fallback>
        </mc:AlternateContent>
      </w:r>
    </w:p>
    <w:p>
      <w:pPr>
        <w:rPr>
          <w:rFonts w:hint="eastAsia"/>
        </w:rPr>
      </w:pPr>
    </w:p>
    <w:p>
      <w:pPr>
        <w:rPr>
          <w:rFonts w:hint="eastAsia"/>
        </w:rPr>
      </w:pPr>
      <w:r>
        <w:rPr>
          <w:rFonts w:hint="eastAsia"/>
        </w:rPr>
        <w:t>## 二、选择题 (10×2分)</w:t>
      </w:r>
    </w:p>
    <w:p>
      <w:pPr>
        <w:rPr>
          <w:rFonts w:hint="eastAsia"/>
        </w:rPr>
      </w:pPr>
    </w:p>
    <w:p>
      <w:pPr>
        <w:rPr>
          <w:rFonts w:hint="eastAsia"/>
        </w:rPr>
      </w:pPr>
      <w:r>
        <w:rPr>
          <w:rFonts w:hint="eastAsia"/>
        </w:rPr>
        <w:t>1. 下列哪种滤波器对椒盐噪声最有效？</w:t>
      </w:r>
    </w:p>
    <w:p>
      <w:pPr>
        <w:rPr>
          <w:rFonts w:hint="eastAsia"/>
        </w:rPr>
      </w:pPr>
      <w:r>
        <w:rPr>
          <w:rFonts w:hint="eastAsia"/>
        </w:rPr>
        <w:t xml:space="preserve">   A. 均值滤波器</w:t>
      </w:r>
    </w:p>
    <w:p>
      <w:pPr>
        <w:rPr>
          <w:rFonts w:hint="eastAsia"/>
        </w:rPr>
      </w:pPr>
      <w:r>
        <w:rPr>
          <w:rFonts w:hint="eastAsia"/>
        </w:rPr>
        <w:t xml:space="preserve">   B</w:t>
      </w:r>
      <w:r>
        <mc:AlternateContent>
          <mc:Choice Requires="wps">
            <w:drawing>
              <wp:anchor distT="0" distB="0" distL="85723" distR="85723" simplePos="0" relativeHeight="655" behindDoc="0" locked="0" layoutInCell="1" hidden="0" allowOverlap="1">
                <wp:simplePos x="0" y="0"/>
                <wp:positionH relativeFrom="character">
                  <wp:posOffset>-152703</wp:posOffset>
                </wp:positionH>
                <wp:positionV relativeFrom="line">
                  <wp:posOffset>-33973</wp:posOffset>
                </wp:positionV>
                <wp:extent cx="268584" cy="224730"/>
                <wp:effectExtent l="0" t="0" r="0" b="0"/>
                <wp:wrapNone/>
                <wp:docPr id="574" name="对象 574"/>
                <wp:cNvGraphicFramePr>
                  <a:graphicFrameLocks noChangeAspect="0" noSelect="1"/>
                </wp:cNvGraphicFramePr>
                <a:graphic>
                  <a:graphicData uri="http://schemas.microsoft.com/office/word/2010/wordprocessingInk">
                    <w14:contentPart bwMode="auto" r:id="rId384">
                      <w14:nvContentPartPr>
                        <w14:cNvContentPartPr/>
                      </w14:nvContentPartPr>
                      <w14:xfrm>
                        <a:off x="0" y="0"/>
                        <a:ext cx="268584" cy="224730"/>
                      </w14:xfrm>
                    </w14:contentPart>
                  </a:graphicData>
                </a:graphic>
              </wp:anchor>
            </w:drawing>
          </mc:Choice>
          <mc:Fallback>
            <w:pict>
              <v:shape type="#_x0000_t75" id="对象 575" o:spid="_x0000_s575" fillcolor="#FFFFFF" stroked="t" strokeweight="1.0pt" style="position:absolute;&#10;margin-left:-12.023858pt;&#10;margin-top:-2.6750393pt;&#10;width:21.148346pt;&#10;height:17.695274pt;&#10;z-index:655;&#10;mso-position-horizontal:absolute;&#10;mso-position-horizontal-relative:char;&#10;mso-position-vertical:absolute;&#10;mso-position-vertical-relative:line;&#10;mso-wrap-distance-left:6.7498426pt;&#10;mso-wrap-distance-right:6.7498426pt;">
                <v:stroke color="#000000"/>
                <v:imagedata r:id="rId385"/>
                <o:lock selection="t"/>
              </v:shape>
            </w:pict>
          </mc:Fallback>
        </mc:AlternateContent>
      </w:r>
      <w:r>
        <w:rPr>
          <w:rFonts w:hint="eastAsia"/>
        </w:rPr>
        <w:t>. 中值滤波器</w:t>
      </w:r>
    </w:p>
    <w:p>
      <w:pPr>
        <w:rPr>
          <w:rFonts w:hint="eastAsia"/>
        </w:rPr>
      </w:pPr>
      <w:r>
        <w:rPr>
          <w:rFonts w:hint="eastAsia"/>
        </w:rPr>
        <w:t xml:space="preserve">   C. 高斯滤波器</w:t>
      </w:r>
    </w:p>
    <w:p>
      <w:pPr>
        <w:rPr>
          <w:rFonts w:hint="eastAsia"/>
        </w:rPr>
      </w:pPr>
      <w:r>
        <w:rPr>
          <w:rFonts w:hint="eastAsia"/>
        </w:rPr>
        <w:t xml:space="preserve">   D. 谐波滤波器</w:t>
      </w:r>
    </w:p>
    <w:p>
      <w:pPr>
        <w:rPr>
          <w:rFonts w:hint="eastAsia"/>
        </w:rPr>
      </w:pPr>
    </w:p>
    <w:p>
      <w:pPr>
        <w:rPr>
          <w:rFonts w:hint="eastAsia"/>
        </w:rPr>
      </w:pPr>
      <w:r>
        <w:rPr>
          <w:rFonts w:hint="eastAsia"/>
        </w:rPr>
        <w:t>2. 关于直方图均衡化，下列说法错误的是：</w:t>
      </w:r>
    </w:p>
    <w:p>
      <w:pPr>
        <w:rPr>
          <w:rFonts w:hint="eastAsia"/>
        </w:rPr>
      </w:pPr>
      <w:r>
        <w:rPr>
          <w:rFonts w:hint="eastAsia"/>
        </w:rPr>
        <w:t xml:space="preserve">   A. 可以增强图像对比度</w:t>
      </w:r>
    </w:p>
    <w:p>
      <w:pPr>
        <w:rPr>
          <w:rFonts w:hint="eastAsia"/>
        </w:rPr>
      </w:pPr>
      <w:r>
        <w:rPr>
          <w:rFonts w:hint="eastAsia"/>
        </w:rPr>
        <w:t xml:space="preserve">   B. 处理后直方图完全均匀分布</w:t>
      </w:r>
    </w:p>
    <w:p>
      <w:pPr>
        <w:rPr>
          <w:rFonts w:hint="eastAsia"/>
        </w:rPr>
      </w:pPr>
      <w:r>
        <w:rPr>
          <w:rFonts w:hint="eastAsia"/>
        </w:rPr>
        <w:t xml:space="preserve">   C. 是灰度变换的一种特殊形式</w:t>
      </w:r>
    </w:p>
    <w:p>
      <w:pPr>
        <w:rPr>
          <w:rFonts w:hint="eastAsia"/>
        </w:rPr>
      </w:pPr>
      <w:r>
        <w:rPr>
          <w:rFonts w:hint="eastAsia"/>
        </w:rPr>
        <w:t xml:space="preserve">   D. 适用于灰度范围狭窄的图像</w:t>
      </w:r>
    </w:p>
    <w:p>
      <w:pPr>
        <w:rPr>
          <w:rFonts w:hint="eastAsia"/>
        </w:rPr>
      </w:pPr>
    </w:p>
    <w:p>
      <w:pPr>
        <w:rPr>
          <w:rFonts w:hint="eastAsia"/>
        </w:rPr>
      </w:pPr>
      <w:r>
        <w:rPr>
          <w:rFonts w:hint="eastAsia"/>
        </w:rPr>
        <w:t>3. 下列哪种编码属于无损压缩？</w:t>
      </w:r>
    </w:p>
    <w:p>
      <w:pPr>
        <w:rPr>
          <w:rFonts w:hint="eastAsia"/>
        </w:rPr>
      </w:pPr>
      <w:r>
        <w:rPr>
          <w:rFonts w:hint="eastAsia"/>
        </w:rPr>
        <w:t xml:space="preserve">   A</w:t>
      </w:r>
      <w:r>
        <mc:AlternateContent>
          <mc:Choice Requires="wps">
            <w:drawing>
              <wp:anchor distT="0" distB="0" distL="85723" distR="85723" simplePos="0" relativeHeight="652" behindDoc="0" locked="0" layoutInCell="1" hidden="0" allowOverlap="1">
                <wp:simplePos x="0" y="0"/>
                <wp:positionH relativeFrom="character">
                  <wp:posOffset>-127024</wp:posOffset>
                </wp:positionH>
                <wp:positionV relativeFrom="line">
                  <wp:posOffset>1112078</wp:posOffset>
                </wp:positionV>
                <wp:extent cx="271861" cy="232871"/>
                <wp:effectExtent l="0" t="0" r="0" b="0"/>
                <wp:wrapNone/>
                <wp:docPr id="577" name="对象 577"/>
                <wp:cNvGraphicFramePr>
                  <a:graphicFrameLocks noChangeAspect="0" noSelect="1"/>
                </wp:cNvGraphicFramePr>
                <a:graphic>
                  <a:graphicData uri="http://schemas.microsoft.com/office/word/2010/wordprocessingInk">
                    <w14:contentPart bwMode="auto" r:id="rId386">
                      <w14:nvContentPartPr>
                        <w14:cNvContentPartPr/>
                      </w14:nvContentPartPr>
                      <w14:xfrm>
                        <a:off x="0" y="0"/>
                        <a:ext cx="271861" cy="232871"/>
                      </w14:xfrm>
                    </w14:contentPart>
                  </a:graphicData>
                </a:graphic>
              </wp:anchor>
            </w:drawing>
          </mc:Choice>
          <mc:Fallback>
            <w:pict>
              <v:shape type="#_x0000_t75" id="对象 578" o:spid="_x0000_s578" fillcolor="#FFFFFF" stroked="t" strokeweight="1.0pt" style="position:absolute;&#10;margin-left:-10.00189pt;&#10;margin-top:87.56519pt;&#10;width:21.406378pt;&#10;height:18.336304pt;&#10;z-index:652;&#10;mso-position-horizontal:absolute;&#10;mso-position-horizontal-relative:char;&#10;mso-position-vertical:absolute;&#10;mso-position-vertical-relative:line;&#10;mso-wrap-distance-left:6.7498426pt;&#10;mso-wrap-distance-right:6.7498426pt;">
                <v:stroke color="#000000"/>
                <v:imagedata r:id="rId387"/>
                <o:lock selection="t"/>
              </v:shape>
            </w:pict>
          </mc:Fallback>
        </mc:AlternateContent>
      </w:r>
      <w:r>
        <mc:AlternateContent>
          <mc:Choice Requires="wps">
            <w:drawing>
              <wp:anchor distT="0" distB="0" distL="85723" distR="85723" simplePos="0" relativeHeight="653" behindDoc="0" locked="0" layoutInCell="1" hidden="0" allowOverlap="1">
                <wp:simplePos x="0" y="0"/>
                <wp:positionH relativeFrom="character">
                  <wp:posOffset>-142563</wp:posOffset>
                </wp:positionH>
                <wp:positionV relativeFrom="line">
                  <wp:posOffset>149458</wp:posOffset>
                </wp:positionV>
                <wp:extent cx="242109" cy="225726"/>
                <wp:effectExtent l="0" t="0" r="0" b="0"/>
                <wp:wrapNone/>
                <wp:docPr id="580" name="对象 580"/>
                <wp:cNvGraphicFramePr>
                  <a:graphicFrameLocks noChangeAspect="0" noSelect="1"/>
                </wp:cNvGraphicFramePr>
                <a:graphic>
                  <a:graphicData uri="http://schemas.microsoft.com/office/word/2010/wordprocessingInk">
                    <w14:contentPart bwMode="auto" r:id="rId388">
                      <w14:nvContentPartPr>
                        <w14:cNvContentPartPr/>
                      </w14:nvContentPartPr>
                      <w14:xfrm>
                        <a:off x="0" y="0"/>
                        <a:ext cx="242109" cy="225726"/>
                      </w14:xfrm>
                    </w14:contentPart>
                  </a:graphicData>
                </a:graphic>
              </wp:anchor>
            </w:drawing>
          </mc:Choice>
          <mc:Fallback>
            <w:pict>
              <v:shape type="#_x0000_t75" id="对象 581" o:spid="_x0000_s581" fillcolor="#FFFFFF" stroked="t" strokeweight="1.0pt" style="position:absolute;&#10;margin-left:-11.225433pt;&#10;margin-top:11.768347pt;&#10;width:19.063702pt;&#10;height:17.773703pt;&#10;z-index:653;&#10;mso-position-horizontal:absolute;&#10;mso-position-horizontal-relative:char;&#10;mso-position-vertical:absolute;&#10;mso-position-vertical-relative:line;&#10;mso-wrap-distance-left:6.7498426pt;&#10;mso-wrap-distance-right:6.7498426pt;">
                <v:stroke color="#000000"/>
                <v:imagedata r:id="rId389"/>
                <o:lock selection="t"/>
              </v:shape>
            </w:pict>
          </mc:Fallback>
        </mc:AlternateContent>
      </w:r>
      <w:r>
        <mc:AlternateContent>
          <mc:Choice Requires="wps">
            <w:drawing>
              <wp:anchor distT="0" distB="0" distL="85723" distR="85723" simplePos="0" relativeHeight="654" behindDoc="0" locked="0" layoutInCell="1" hidden="0" allowOverlap="1">
                <wp:simplePos x="0" y="0"/>
                <wp:positionH relativeFrom="character">
                  <wp:posOffset>-175551</wp:posOffset>
                </wp:positionH>
                <wp:positionV relativeFrom="line">
                  <wp:posOffset>-1078995</wp:posOffset>
                </wp:positionV>
                <wp:extent cx="237038" cy="217531"/>
                <wp:effectExtent l="0" t="0" r="0" b="0"/>
                <wp:wrapNone/>
                <wp:docPr id="583" name="对象 583"/>
                <wp:cNvGraphicFramePr>
                  <a:graphicFrameLocks noChangeAspect="0" noSelect="1"/>
                </wp:cNvGraphicFramePr>
                <a:graphic>
                  <a:graphicData uri="http://schemas.microsoft.com/office/word/2010/wordprocessingInk">
                    <w14:contentPart bwMode="auto" r:id="rId390">
                      <w14:nvContentPartPr>
                        <w14:cNvContentPartPr/>
                      </w14:nvContentPartPr>
                      <w14:xfrm>
                        <a:off x="0" y="0"/>
                        <a:ext cx="237038" cy="217531"/>
                      </w14:xfrm>
                    </w14:contentPart>
                  </a:graphicData>
                </a:graphic>
              </wp:anchor>
            </w:drawing>
          </mc:Choice>
          <mc:Fallback>
            <w:pict>
              <v:shape type="#_x0000_t75" id="对象 584" o:spid="_x0000_s584" fillcolor="#FFFFFF" stroked="t" strokeweight="1.0pt" style="position:absolute;&#10;margin-left:-13.822913pt;&#10;margin-top:-84.960236pt;&#10;width:18.66441pt;&#10;height:17.128426pt;&#10;z-index:654;&#10;mso-position-horizontal:absolute;&#10;mso-position-horizontal-relative:char;&#10;mso-position-vertical:absolute;&#10;mso-position-vertical-relative:line;&#10;mso-wrap-distance-left:6.7498426pt;&#10;mso-wrap-distance-right:6.7498426pt;">
                <v:stroke color="#000000"/>
                <v:imagedata r:id="rId391"/>
                <o:lock selection="t"/>
              </v:shape>
            </w:pict>
          </mc:Fallback>
        </mc:AlternateContent>
      </w:r>
      <w:r>
        <w:rPr>
          <w:rFonts w:hint="eastAsia"/>
        </w:rPr>
        <w:t>. JPEG</w:t>
      </w:r>
    </w:p>
    <w:p>
      <w:pPr>
        <w:rPr>
          <w:rFonts w:hint="eastAsia"/>
        </w:rPr>
      </w:pPr>
      <w:r>
        <w:rPr>
          <w:rFonts w:hint="eastAsia"/>
        </w:rPr>
        <w:t xml:space="preserve">   B. LZW编码</w:t>
      </w:r>
    </w:p>
    <w:p>
      <w:pPr>
        <w:rPr>
          <w:rFonts w:hint="eastAsia"/>
        </w:rPr>
      </w:pPr>
      <w:r>
        <w:rPr>
          <w:rFonts w:hint="eastAsia"/>
        </w:rPr>
        <w:t xml:space="preserve">   C. MPEG</w:t>
      </w:r>
    </w:p>
    <w:p>
      <w:pPr>
        <w:rPr>
          <w:rFonts w:hint="eastAsia"/>
        </w:rPr>
      </w:pPr>
      <w:r>
        <w:rPr>
          <w:rFonts w:hint="eastAsia"/>
        </w:rPr>
        <w:t xml:space="preserve">   D. JPEG2000</w:t>
      </w:r>
    </w:p>
    <w:p>
      <w:pPr>
        <w:rPr>
          <w:rFonts w:hint="eastAsia"/>
        </w:rPr>
      </w:pPr>
    </w:p>
    <w:p>
      <w:pPr>
        <w:rPr>
          <w:rFonts w:hint="eastAsia"/>
        </w:rPr>
      </w:pPr>
      <w:r>
        <w:rPr>
          <w:rFonts w:hint="eastAsia"/>
        </w:rPr>
        <w:t>4. 腐蚀运算的作用是：</w:t>
      </w:r>
    </w:p>
    <w:p>
      <w:pPr>
        <w:rPr>
          <w:rFonts w:hint="eastAsia"/>
        </w:rPr>
      </w:pPr>
      <w:r>
        <w:rPr>
          <w:rFonts w:hint="eastAsia"/>
        </w:rPr>
        <w:t xml:space="preserve">   A. 消除小物体</w:t>
      </w:r>
    </w:p>
    <w:p>
      <w:pPr>
        <w:rPr>
          <w:rFonts w:hint="eastAsia"/>
        </w:rPr>
      </w:pPr>
      <w:r>
        <w:rPr>
          <w:rFonts w:hint="eastAsia"/>
        </w:rPr>
        <w:t xml:space="preserve">   B. 连接邻近物体</w:t>
      </w:r>
    </w:p>
    <w:p>
      <w:pPr>
        <w:rPr>
          <w:rFonts w:hint="eastAsia"/>
        </w:rPr>
      </w:pPr>
      <w:r>
        <w:rPr>
          <w:rFonts w:hint="eastAsia"/>
        </w:rPr>
        <w:t xml:space="preserve">   C. 平滑物体边界</w:t>
      </w:r>
    </w:p>
    <w:p>
      <w:pPr>
        <w:rPr>
          <w:rFonts w:hint="eastAsia"/>
        </w:rPr>
      </w:pPr>
      <w:r>
        <w:rPr>
          <w:rFonts w:hint="eastAsia"/>
        </w:rPr>
        <w:t xml:space="preserve">   D. 填充物体内小孔</w:t>
      </w:r>
    </w:p>
    <w:p>
      <w:pPr>
        <w:rPr>
          <w:rFonts w:hint="eastAsia"/>
        </w:rPr>
      </w:pPr>
    </w:p>
    <w:p>
      <w:pPr>
        <w:rPr>
          <w:rFonts w:hint="eastAsia"/>
        </w:rPr>
      </w:pPr>
      <w:r>
        <w:rPr>
          <w:rFonts w:hint="eastAsia"/>
        </w:rPr>
        <w:t>5. 下列哪种噪声的PDF服从均匀分布？</w:t>
      </w:r>
    </w:p>
    <w:p>
      <w:pPr>
        <w:rPr>
          <w:rFonts w:hint="eastAsia"/>
        </w:rPr>
      </w:pPr>
      <w:r>
        <w:rPr>
          <w:rFonts w:hint="eastAsia"/>
        </w:rPr>
        <w:t xml:space="preserve">   A. 高斯噪声</w:t>
      </w:r>
    </w:p>
    <w:p>
      <w:pPr>
        <w:rPr>
          <w:rFonts w:hint="eastAsia"/>
        </w:rPr>
      </w:pPr>
      <w:r>
        <w:rPr>
          <w:rFonts w:hint="eastAsia"/>
        </w:rPr>
        <w:t xml:space="preserve">   B</w:t>
      </w:r>
      <w:r>
        <mc:AlternateContent>
          <mc:Choice Requires="wps">
            <w:drawing>
              <wp:anchor distT="0" distB="0" distL="85723" distR="85723" simplePos="0" relativeHeight="651" behindDoc="0" locked="0" layoutInCell="1" hidden="0" allowOverlap="1">
                <wp:simplePos x="0" y="0"/>
                <wp:positionH relativeFrom="character">
                  <wp:posOffset>-179504</wp:posOffset>
                </wp:positionH>
                <wp:positionV relativeFrom="line">
                  <wp:posOffset>-153887</wp:posOffset>
                </wp:positionV>
                <wp:extent cx="309302" cy="298852"/>
                <wp:effectExtent l="0" t="0" r="0" b="0"/>
                <wp:wrapNone/>
                <wp:docPr id="586" name="对象 586"/>
                <wp:cNvGraphicFramePr>
                  <a:graphicFrameLocks noChangeAspect="0" noSelect="1"/>
                </wp:cNvGraphicFramePr>
                <a:graphic>
                  <a:graphicData uri="http://schemas.microsoft.com/office/word/2010/wordprocessingInk">
                    <w14:contentPart bwMode="auto" r:id="rId392">
                      <w14:nvContentPartPr>
                        <w14:cNvContentPartPr/>
                      </w14:nvContentPartPr>
                      <w14:xfrm>
                        <a:off x="0" y="0"/>
                        <a:ext cx="309302" cy="298852"/>
                      </w14:xfrm>
                    </w14:contentPart>
                  </a:graphicData>
                </a:graphic>
              </wp:anchor>
            </w:drawing>
          </mc:Choice>
          <mc:Fallback>
            <w:pict>
              <v:shape type="#_x0000_t75" id="对象 587" o:spid="_x0000_s587" fillcolor="#FFFFFF" stroked="t" strokeweight="1.0pt" style="position:absolute;&#10;margin-left:-14.134173pt;&#10;margin-top:-12.117086pt;&#10;width:24.354488pt;&#10;height:23.531654pt;&#10;z-index:651;&#10;mso-position-horizontal:absolute;&#10;mso-position-horizontal-relative:char;&#10;mso-position-vertical:absolute;&#10;mso-position-vertical-relative:line;&#10;mso-wrap-distance-left:6.7498426pt;&#10;mso-wrap-distance-right:6.7498426pt;">
                <v:stroke color="#000000"/>
                <v:imagedata r:id="rId393"/>
                <o:lock selection="t"/>
              </v:shape>
            </w:pict>
          </mc:Fallback>
        </mc:AlternateContent>
      </w:r>
      <w:r>
        <w:rPr>
          <w:rFonts w:hint="eastAsia"/>
        </w:rPr>
        <w:t>. 椒盐噪声</w:t>
      </w:r>
    </w:p>
    <w:p>
      <w:pPr>
        <w:rPr>
          <w:rFonts w:hint="eastAsia"/>
        </w:rPr>
      </w:pPr>
      <w:r>
        <w:rPr>
          <w:rFonts w:hint="eastAsia"/>
        </w:rPr>
        <w:t xml:space="preserve">   C. 瑞利噪声</w:t>
      </w:r>
      <w:r>
        <mc:AlternateContent>
          <mc:Choice Requires="wps">
            <w:drawing>
              <wp:anchor distT="0" distB="0" distL="85723" distR="85723" simplePos="0" relativeHeight="957" behindDoc="0" locked="0" layoutInCell="1" hidden="0" allowOverlap="1">
                <wp:simplePos x="0" y="0"/>
                <wp:positionH relativeFrom="character">
                  <wp:posOffset>421464</wp:posOffset>
                </wp:positionH>
                <wp:positionV relativeFrom="line">
                  <wp:posOffset>348138</wp:posOffset>
                </wp:positionV>
                <wp:extent cx="24102" cy="124640"/>
                <wp:effectExtent l="0" t="0" r="0" b="0"/>
                <wp:wrapNone/>
                <wp:docPr id="589" name="对象 589"/>
                <wp:cNvGraphicFramePr>
                  <a:graphicFrameLocks noChangeAspect="0" noSelect="1"/>
                </wp:cNvGraphicFramePr>
                <a:graphic>
                  <a:graphicData uri="http://schemas.microsoft.com/office/word/2010/wordprocessingInk">
                    <w14:contentPart bwMode="auto" r:id="rId394">
                      <w14:nvContentPartPr>
                        <w14:cNvContentPartPr/>
                      </w14:nvContentPartPr>
                      <w14:xfrm>
                        <a:off x="0" y="0"/>
                        <a:ext cx="24102" cy="124640"/>
                      </w14:xfrm>
                    </w14:contentPart>
                  </a:graphicData>
                </a:graphic>
              </wp:anchor>
            </w:drawing>
          </mc:Choice>
          <mc:Fallback>
            <w:pict>
              <v:shape type="#_x0000_t75" id="对象 590" o:spid="_x0000_s590" fillcolor="#FFFFFF" stroked="t" strokeweight="1.0pt" style="position:absolute;&#10;margin-left:33.186142pt;&#10;margin-top:27.412443pt;&#10;width:1.8978736pt;&#10;height:9.814175pt;&#10;z-index:957;&#10;mso-position-horizontal:absolute;&#10;mso-position-horizontal-relative:char;&#10;mso-position-vertical:absolute;&#10;mso-position-vertical-relative:line;&#10;mso-wrap-distance-left:6.7498426pt;&#10;mso-wrap-distance-right:6.7498426pt;">
                <v:stroke color="#000000"/>
                <v:imagedata r:id="rId395"/>
                <o:lock selection="t"/>
              </v:shape>
            </w:pict>
          </mc:Fallback>
        </mc:AlternateContent>
      </w:r>
      <w:r>
        <mc:AlternateContent>
          <mc:Choice Requires="wps">
            <w:drawing>
              <wp:anchor distT="0" distB="0" distL="85723" distR="85723" simplePos="0" relativeHeight="958" behindDoc="0" locked="0" layoutInCell="1" hidden="0" allowOverlap="1">
                <wp:simplePos x="0" y="0"/>
                <wp:positionH relativeFrom="character">
                  <wp:posOffset>-3323</wp:posOffset>
                </wp:positionH>
                <wp:positionV relativeFrom="line">
                  <wp:posOffset>343067</wp:posOffset>
                </wp:positionV>
                <wp:extent cx="209674" cy="36776"/>
                <wp:effectExtent l="0" t="0" r="0" b="0"/>
                <wp:wrapNone/>
                <wp:docPr id="592" name="对象 592"/>
                <wp:cNvGraphicFramePr>
                  <a:graphicFrameLocks noChangeAspect="0" noSelect="1"/>
                </wp:cNvGraphicFramePr>
                <a:graphic>
                  <a:graphicData uri="http://schemas.microsoft.com/office/word/2010/wordprocessingInk">
                    <w14:contentPart bwMode="auto" r:id="rId396">
                      <w14:nvContentPartPr>
                        <w14:cNvContentPartPr/>
                      </w14:nvContentPartPr>
                      <w14:xfrm>
                        <a:off x="0" y="0"/>
                        <a:ext cx="209674" cy="36776"/>
                      </w14:xfrm>
                    </w14:contentPart>
                  </a:graphicData>
                </a:graphic>
              </wp:anchor>
            </w:drawing>
          </mc:Choice>
          <mc:Fallback>
            <w:pict>
              <v:shape type="#_x0000_t75" id="对象 593" o:spid="_x0000_s593" fillcolor="#FFFFFF" stroked="t" strokeweight="1.0pt" style="position:absolute;&#10;margin-left:-0.26165354pt;&#10;margin-top:27.01315pt;&#10;width:16.509842pt;&#10;height:2.8957489pt;&#10;z-index:958;&#10;mso-position-horizontal:absolute;&#10;mso-position-horizontal-relative:char;&#10;mso-position-vertical:absolute;&#10;mso-position-vertical-relative:line;&#10;mso-wrap-distance-left:6.7498426pt;&#10;mso-wrap-distance-right:6.7498426pt;">
                <v:stroke color="#000000"/>
                <v:imagedata r:id="rId397"/>
                <o:lock selection="t"/>
              </v:shape>
            </w:pict>
          </mc:Fallback>
        </mc:AlternateContent>
      </w:r>
      <w:r>
        <mc:AlternateContent>
          <mc:Choice Requires="wps">
            <w:drawing>
              <wp:anchor distT="0" distB="0" distL="85723" distR="85723" simplePos="0" relativeHeight="959" behindDoc="0" locked="0" layoutInCell="1" hidden="0" allowOverlap="1">
                <wp:simplePos x="0" y="0"/>
                <wp:positionH relativeFrom="character">
                  <wp:posOffset>228843</wp:posOffset>
                </wp:positionH>
                <wp:positionV relativeFrom="line">
                  <wp:posOffset>331330</wp:posOffset>
                </wp:positionV>
                <wp:extent cx="95868" cy="57429"/>
                <wp:effectExtent l="0" t="0" r="0" b="0"/>
                <wp:wrapNone/>
                <wp:docPr id="595" name="对象 595"/>
                <wp:cNvGraphicFramePr>
                  <a:graphicFrameLocks noChangeAspect="0" noSelect="1"/>
                </wp:cNvGraphicFramePr>
                <a:graphic>
                  <a:graphicData uri="http://schemas.microsoft.com/office/word/2010/wordprocessingInk">
                    <w14:contentPart bwMode="auto" r:id="rId398">
                      <w14:nvContentPartPr>
                        <w14:cNvContentPartPr/>
                      </w14:nvContentPartPr>
                      <w14:xfrm>
                        <a:off x="0" y="0"/>
                        <a:ext cx="95868" cy="57429"/>
                      </w14:xfrm>
                    </w14:contentPart>
                  </a:graphicData>
                </a:graphic>
              </wp:anchor>
            </w:drawing>
          </mc:Choice>
          <mc:Fallback>
            <w:pict>
              <v:shape type="#_x0000_t75" id="对象 596" o:spid="_x0000_s596" fillcolor="#FFFFFF" stroked="t" strokeweight="1.0pt" style="position:absolute;&#10;margin-left:18.019213pt;&#10;margin-top:26.088976pt;&#10;width:7.54874pt;&#10;height:4.52197pt;&#10;z-index:959;&#10;mso-position-horizontal:absolute;&#10;mso-position-horizontal-relative:char;&#10;mso-position-vertical:absolute;&#10;mso-position-vertical-relative:line;&#10;mso-wrap-distance-left:6.7498426pt;&#10;mso-wrap-distance-right:6.7498426pt;">
                <v:stroke color="#000000"/>
                <v:imagedata r:id="rId399"/>
                <o:lock selection="t"/>
              </v:shape>
            </w:pict>
          </mc:Fallback>
        </mc:AlternateContent>
      </w:r>
      <w:r>
        <mc:AlternateContent>
          <mc:Choice Requires="wps">
            <w:drawing>
              <wp:anchor distT="0" distB="0" distL="85723" distR="85723" simplePos="0" relativeHeight="960" behindDoc="0" locked="0" layoutInCell="1" hidden="0" allowOverlap="1">
                <wp:simplePos x="0" y="0"/>
                <wp:positionH relativeFrom="character">
                  <wp:posOffset>158070</wp:posOffset>
                </wp:positionH>
                <wp:positionV relativeFrom="line">
                  <wp:posOffset>327149</wp:posOffset>
                </wp:positionV>
                <wp:extent cx="61430" cy="105874"/>
                <wp:effectExtent l="0" t="0" r="0" b="0"/>
                <wp:wrapNone/>
                <wp:docPr id="598" name="对象 598"/>
                <wp:cNvGraphicFramePr>
                  <a:graphicFrameLocks noChangeAspect="0" noSelect="1"/>
                </wp:cNvGraphicFramePr>
                <a:graphic>
                  <a:graphicData uri="http://schemas.microsoft.com/office/word/2010/wordprocessingInk">
                    <w14:contentPart bwMode="auto" r:id="rId400">
                      <w14:nvContentPartPr>
                        <w14:cNvContentPartPr/>
                      </w14:nvContentPartPr>
                      <w14:xfrm>
                        <a:off x="0" y="0"/>
                        <a:ext cx="61430" cy="105874"/>
                      </w14:xfrm>
                    </w14:contentPart>
                  </a:graphicData>
                </a:graphic>
              </wp:anchor>
            </w:drawing>
          </mc:Choice>
          <mc:Fallback>
            <w:pict>
              <v:shape type="#_x0000_t75" id="对象 599" o:spid="_x0000_s599" fillcolor="#FFFFFF" stroked="t" strokeweight="1.0pt" style="position:absolute;&#10;margin-left:12.446458pt;&#10;margin-top:25.759764pt;&#10;width:4.8370867pt;&#10;height:8.336536pt;&#10;z-index:960;&#10;mso-position-horizontal:absolute;&#10;mso-position-horizontal-relative:char;&#10;mso-position-vertical:absolute;&#10;mso-position-vertical-relative:line;&#10;mso-wrap-distance-left:6.7498426pt;&#10;mso-wrap-distance-right:6.7498426pt;">
                <v:stroke color="#000000"/>
                <v:imagedata r:id="rId401"/>
                <o:lock selection="t"/>
              </v:shape>
            </w:pict>
          </mc:Fallback>
        </mc:AlternateContent>
      </w:r>
      <w:r>
        <mc:AlternateContent>
          <mc:Choice Requires="wps">
            <w:drawing>
              <wp:anchor distT="0" distB="0" distL="85723" distR="85723" simplePos="0" relativeHeight="961" behindDoc="0" locked="0" layoutInCell="1" hidden="0" allowOverlap="1">
                <wp:simplePos x="0" y="0"/>
                <wp:positionH relativeFrom="character">
                  <wp:posOffset>673610</wp:posOffset>
                </wp:positionH>
                <wp:positionV relativeFrom="line">
                  <wp:posOffset>321460</wp:posOffset>
                </wp:positionV>
                <wp:extent cx="26406" cy="72537"/>
                <wp:effectExtent l="0" t="0" r="0" b="0"/>
                <wp:wrapNone/>
                <wp:docPr id="601" name="对象 601"/>
                <wp:cNvGraphicFramePr>
                  <a:graphicFrameLocks noChangeAspect="0" noSelect="1"/>
                </wp:cNvGraphicFramePr>
                <a:graphic>
                  <a:graphicData uri="http://schemas.microsoft.com/office/word/2010/wordprocessingInk">
                    <w14:contentPart bwMode="auto" r:id="rId402">
                      <w14:nvContentPartPr>
                        <w14:cNvContentPartPr/>
                      </w14:nvContentPartPr>
                      <w14:xfrm>
                        <a:off x="0" y="0"/>
                        <a:ext cx="26406" cy="72537"/>
                      </w14:xfrm>
                    </w14:contentPart>
                  </a:graphicData>
                </a:graphic>
              </wp:anchor>
            </w:drawing>
          </mc:Choice>
          <mc:Fallback>
            <w:pict>
              <v:shape type="#_x0000_t75" id="对象 602" o:spid="_x0000_s602" fillcolor="#FFFFFF" stroked="t" strokeweight="1.0pt" style="position:absolute;&#10;margin-left:53.040234pt;&#10;margin-top:25.311811pt;&#10;width:2.079291pt;&#10;height:5.7115765pt;&#10;z-index:961;&#10;mso-position-horizontal:absolute;&#10;mso-position-horizontal-relative:char;&#10;mso-position-vertical:absolute;&#10;mso-position-vertical-relative:line;&#10;mso-wrap-distance-left:6.7498426pt;&#10;mso-wrap-distance-right:6.7498426pt;">
                <v:stroke color="#000000"/>
                <v:imagedata r:id="rId403"/>
                <o:lock selection="t"/>
              </v:shape>
            </w:pict>
          </mc:Fallback>
        </mc:AlternateContent>
      </w:r>
      <w:r>
        <mc:AlternateContent>
          <mc:Choice Requires="wps">
            <w:drawing>
              <wp:anchor distT="0" distB="0" distL="85723" distR="85723" simplePos="0" relativeHeight="962" behindDoc="0" locked="0" layoutInCell="1" hidden="0" allowOverlap="1">
                <wp:simplePos x="0" y="0"/>
                <wp:positionH relativeFrom="character">
                  <wp:posOffset>267482</wp:posOffset>
                </wp:positionH>
                <wp:positionV relativeFrom="line">
                  <wp:posOffset>306907</wp:posOffset>
                </wp:positionV>
                <wp:extent cx="90785" cy="181179"/>
                <wp:effectExtent l="0" t="0" r="0" b="0"/>
                <wp:wrapNone/>
                <wp:docPr id="604" name="对象 604"/>
                <wp:cNvGraphicFramePr>
                  <a:graphicFrameLocks noChangeAspect="0" noSelect="1"/>
                </wp:cNvGraphicFramePr>
                <a:graphic>
                  <a:graphicData uri="http://schemas.microsoft.com/office/word/2010/wordprocessingInk">
                    <w14:contentPart bwMode="auto" r:id="rId404">
                      <w14:nvContentPartPr>
                        <w14:cNvContentPartPr/>
                      </w14:nvContentPartPr>
                      <w14:xfrm>
                        <a:off x="0" y="0"/>
                        <a:ext cx="90785" cy="181179"/>
                      </w14:xfrm>
                    </w14:contentPart>
                  </a:graphicData>
                </a:graphic>
              </wp:anchor>
            </w:drawing>
          </mc:Choice>
          <mc:Fallback>
            <w:pict>
              <v:shape type="#_x0000_t75" id="对象 605" o:spid="_x0000_s605" fillcolor="#FFFFFF" stroked="t" strokeweight="1.0pt" style="position:absolute;&#10;margin-left:21.061575pt;&#10;margin-top:24.165907pt;&#10;width:7.148426pt;&#10;height:14.266065pt;&#10;z-index:962;&#10;mso-position-horizontal:absolute;&#10;mso-position-horizontal-relative:char;&#10;mso-position-vertical:absolute;&#10;mso-position-vertical-relative:line;&#10;mso-wrap-distance-left:6.7498426pt;&#10;mso-wrap-distance-right:6.7498426pt;">
                <v:stroke color="#000000"/>
                <v:imagedata r:id="rId405"/>
                <o:lock selection="t"/>
              </v:shape>
            </w:pict>
          </mc:Fallback>
        </mc:AlternateContent>
      </w:r>
      <w:r>
        <mc:AlternateContent>
          <mc:Choice Requires="wps">
            <w:drawing>
              <wp:anchor distT="0" distB="0" distL="85723" distR="85723" simplePos="0" relativeHeight="963" behindDoc="0" locked="0" layoutInCell="1" hidden="0" allowOverlap="1">
                <wp:simplePos x="0" y="0"/>
                <wp:positionH relativeFrom="character">
                  <wp:posOffset>483813</wp:posOffset>
                </wp:positionH>
                <wp:positionV relativeFrom="line">
                  <wp:posOffset>302277</wp:posOffset>
                </wp:positionV>
                <wp:extent cx="48887" cy="86415"/>
                <wp:effectExtent l="0" t="0" r="0" b="0"/>
                <wp:wrapNone/>
                <wp:docPr id="607" name="对象 607"/>
                <wp:cNvGraphicFramePr>
                  <a:graphicFrameLocks noChangeAspect="0" noSelect="1"/>
                </wp:cNvGraphicFramePr>
                <a:graphic>
                  <a:graphicData uri="http://schemas.microsoft.com/office/word/2010/wordprocessingInk">
                    <w14:contentPart bwMode="auto" r:id="rId406">
                      <w14:nvContentPartPr>
                        <w14:cNvContentPartPr/>
                      </w14:nvContentPartPr>
                      <w14:xfrm>
                        <a:off x="0" y="0"/>
                        <a:ext cx="48887" cy="86415"/>
                      </w14:xfrm>
                    </w14:contentPart>
                  </a:graphicData>
                </a:graphic>
              </wp:anchor>
            </w:drawing>
          </mc:Choice>
          <mc:Fallback>
            <w:pict>
              <v:shape type="#_x0000_t75" id="对象 608" o:spid="_x0000_s608" fillcolor="#FFFFFF" stroked="t" strokeweight="1.0pt" style="position:absolute;&#10;margin-left:38.09559pt;&#10;margin-top:23.801338pt;&#10;width:3.8494477pt;&#10;height:6.804332pt;&#10;z-index:963;&#10;mso-position-horizontal:absolute;&#10;mso-position-horizontal-relative:char;&#10;mso-position-vertical:absolute;&#10;mso-position-vertical-relative:line;&#10;mso-wrap-distance-left:6.7498426pt;&#10;mso-wrap-distance-right:6.7498426pt;">
                <v:stroke color="#000000"/>
                <v:imagedata r:id="rId407"/>
                <o:lock selection="t"/>
              </v:shape>
            </w:pict>
          </mc:Fallback>
        </mc:AlternateContent>
      </w:r>
      <w:r>
        <mc:AlternateContent>
          <mc:Choice Requires="wps">
            <w:drawing>
              <wp:anchor distT="0" distB="0" distL="85723" distR="85723" simplePos="0" relativeHeight="964" behindDoc="0" locked="0" layoutInCell="1" hidden="0" allowOverlap="1">
                <wp:simplePos x="0" y="0"/>
                <wp:positionH relativeFrom="character">
                  <wp:posOffset>663195</wp:posOffset>
                </wp:positionH>
                <wp:positionV relativeFrom="line">
                  <wp:posOffset>292086</wp:posOffset>
                </wp:positionV>
                <wp:extent cx="108431" cy="69971"/>
                <wp:effectExtent l="0" t="0" r="0" b="0"/>
                <wp:wrapNone/>
                <wp:docPr id="610" name="对象 610"/>
                <wp:cNvGraphicFramePr>
                  <a:graphicFrameLocks noChangeAspect="0" noSelect="1"/>
                </wp:cNvGraphicFramePr>
                <a:graphic>
                  <a:graphicData uri="http://schemas.microsoft.com/office/word/2010/wordprocessingInk">
                    <w14:contentPart bwMode="auto" r:id="rId408">
                      <w14:nvContentPartPr>
                        <w14:cNvContentPartPr/>
                      </w14:nvContentPartPr>
                      <w14:xfrm>
                        <a:off x="0" y="0"/>
                        <a:ext cx="108431" cy="69971"/>
                      </w14:xfrm>
                    </w14:contentPart>
                  </a:graphicData>
                </a:graphic>
              </wp:anchor>
            </w:drawing>
          </mc:Choice>
          <mc:Fallback>
            <w:pict>
              <v:shape type="#_x0000_t75" id="对象 611" o:spid="_x0000_s611" fillcolor="#FFFFFF" stroked="t" strokeweight="1.0pt" style="position:absolute;&#10;margin-left:52.220078pt;&#10;margin-top:22.998898pt;&#10;width:8.537952pt;&#10;height:5.509528pt;&#10;z-index:964;&#10;mso-position-horizontal:absolute;&#10;mso-position-horizontal-relative:char;&#10;mso-position-vertical:absolute;&#10;mso-position-vertical-relative:line;&#10;mso-wrap-distance-left:6.7498426pt;&#10;mso-wrap-distance-right:6.7498426pt;">
                <v:stroke color="#000000"/>
                <v:imagedata r:id="rId409"/>
                <o:lock selection="t"/>
              </v:shape>
            </w:pict>
          </mc:Fallback>
        </mc:AlternateContent>
      </w:r>
      <w:r>
        <mc:AlternateContent>
          <mc:Choice Requires="wps">
            <w:drawing>
              <wp:anchor distT="0" distB="0" distL="85723" distR="85723" simplePos="0" relativeHeight="965" behindDoc="0" locked="0" layoutInCell="1" hidden="0" allowOverlap="1">
                <wp:simplePos x="0" y="0"/>
                <wp:positionH relativeFrom="character">
                  <wp:posOffset>233254</wp:posOffset>
                </wp:positionH>
                <wp:positionV relativeFrom="line">
                  <wp:posOffset>277420</wp:posOffset>
                </wp:positionV>
                <wp:extent cx="74047" cy="46244"/>
                <wp:effectExtent l="0" t="0" r="0" b="0"/>
                <wp:wrapNone/>
                <wp:docPr id="613" name="对象 613"/>
                <wp:cNvGraphicFramePr>
                  <a:graphicFrameLocks noChangeAspect="0" noSelect="1"/>
                </wp:cNvGraphicFramePr>
                <a:graphic>
                  <a:graphicData uri="http://schemas.microsoft.com/office/word/2010/wordprocessingInk">
                    <w14:contentPart bwMode="auto" r:id="rId410">
                      <w14:nvContentPartPr>
                        <w14:cNvContentPartPr/>
                      </w14:nvContentPartPr>
                      <w14:xfrm>
                        <a:off x="0" y="0"/>
                        <a:ext cx="74047" cy="46244"/>
                      </w14:xfrm>
                    </w14:contentPart>
                  </a:graphicData>
                </a:graphic>
              </wp:anchor>
            </w:drawing>
          </mc:Choice>
          <mc:Fallback>
            <w:pict>
              <v:shape type="#_x0000_t75" id="对象 614" o:spid="_x0000_s614" fillcolor="#FFFFFF" stroked="t" strokeweight="1.0pt" style="position:absolute;&#10;margin-left:18.366457pt;&#10;margin-top:21.844095pt;&#10;width:5.83055pt;&#10;height:3.64126pt;&#10;z-index:965;&#10;mso-position-horizontal:absolute;&#10;mso-position-horizontal-relative:char;&#10;mso-position-vertical:absolute;&#10;mso-position-vertical-relative:line;&#10;mso-wrap-distance-left:6.7498426pt;&#10;mso-wrap-distance-right:6.7498426pt;">
                <v:stroke color="#000000"/>
                <v:imagedata r:id="rId411"/>
                <o:lock selection="t"/>
              </v:shape>
            </w:pict>
          </mc:Fallback>
        </mc:AlternateContent>
      </w:r>
      <w:r>
        <mc:AlternateContent>
          <mc:Choice Requires="wps">
            <w:drawing>
              <wp:anchor distT="0" distB="0" distL="85723" distR="85723" simplePos="0" relativeHeight="966" behindDoc="0" locked="0" layoutInCell="1" hidden="0" allowOverlap="1">
                <wp:simplePos x="0" y="0"/>
                <wp:positionH relativeFrom="character">
                  <wp:posOffset>333576</wp:posOffset>
                </wp:positionH>
                <wp:positionV relativeFrom="line">
                  <wp:posOffset>272654</wp:posOffset>
                </wp:positionV>
                <wp:extent cx="156882" cy="165304"/>
                <wp:effectExtent l="0" t="0" r="0" b="0"/>
                <wp:wrapNone/>
                <wp:docPr id="616" name="对象 616"/>
                <wp:cNvGraphicFramePr>
                  <a:graphicFrameLocks noChangeAspect="0" noSelect="1"/>
                </wp:cNvGraphicFramePr>
                <a:graphic>
                  <a:graphicData uri="http://schemas.microsoft.com/office/word/2010/wordprocessingInk">
                    <w14:contentPart bwMode="auto" r:id="rId412">
                      <w14:nvContentPartPr>
                        <w14:cNvContentPartPr/>
                      </w14:nvContentPartPr>
                      <w14:xfrm>
                        <a:off x="0" y="0"/>
                        <a:ext cx="156882" cy="165304"/>
                      </w14:xfrm>
                    </w14:contentPart>
                  </a:graphicData>
                </a:graphic>
              </wp:anchor>
            </w:drawing>
          </mc:Choice>
          <mc:Fallback>
            <w:pict>
              <v:shape type="#_x0000_t75" id="对象 617" o:spid="_x0000_s617" fillcolor="#FFFFFF" stroked="t" strokeweight="1.0pt" style="position:absolute;&#10;margin-left:26.265827pt;&#10;margin-top:21.468819pt;&#10;width:12.352914pt;&#10;height:13.016065pt;&#10;z-index:966;&#10;mso-position-horizontal:absolute;&#10;mso-position-horizontal-relative:char;&#10;mso-position-vertical:absolute;&#10;mso-position-vertical-relative:line;&#10;mso-wrap-distance-left:6.7498426pt;&#10;mso-wrap-distance-right:6.7498426pt;">
                <v:stroke color="#000000"/>
                <v:imagedata r:id="rId413"/>
                <o:lock selection="t"/>
              </v:shape>
            </w:pict>
          </mc:Fallback>
        </mc:AlternateContent>
      </w:r>
      <w:r>
        <mc:AlternateContent>
          <mc:Choice Requires="wps">
            <w:drawing>
              <wp:anchor distT="0" distB="0" distL="85723" distR="85723" simplePos="0" relativeHeight="967" behindDoc="0" locked="0" layoutInCell="1" hidden="0" allowOverlap="1">
                <wp:simplePos x="0" y="0"/>
                <wp:positionH relativeFrom="character">
                  <wp:posOffset>777152</wp:posOffset>
                </wp:positionH>
                <wp:positionV relativeFrom="line">
                  <wp:posOffset>265862</wp:posOffset>
                </wp:positionV>
                <wp:extent cx="98652" cy="101885"/>
                <wp:effectExtent l="0" t="0" r="0" b="0"/>
                <wp:wrapNone/>
                <wp:docPr id="619" name="对象 619"/>
                <wp:cNvGraphicFramePr>
                  <a:graphicFrameLocks noChangeAspect="0" noSelect="1"/>
                </wp:cNvGraphicFramePr>
                <a:graphic>
                  <a:graphicData uri="http://schemas.microsoft.com/office/word/2010/wordprocessingInk">
                    <w14:contentPart bwMode="auto" r:id="rId414">
                      <w14:nvContentPartPr>
                        <w14:cNvContentPartPr/>
                      </w14:nvContentPartPr>
                      <w14:xfrm>
                        <a:off x="0" y="0"/>
                        <a:ext cx="98652" cy="101885"/>
                      </w14:xfrm>
                    </w14:contentPart>
                  </a:graphicData>
                </a:graphic>
              </wp:anchor>
            </w:drawing>
          </mc:Choice>
          <mc:Fallback>
            <w:pict>
              <v:shape type="#_x0000_t75" id="对象 620" o:spid="_x0000_s620" fillcolor="#FFFFFF" stroked="t" strokeweight="1.0pt" style="position:absolute;&#10;margin-left:61.19307pt;&#10;margin-top:20.934015pt;&#10;width:7.767874pt;&#10;height:8.022441pt;&#10;z-index:967;&#10;mso-position-horizontal:absolute;&#10;mso-position-horizontal-relative:char;&#10;mso-position-vertical:absolute;&#10;mso-position-vertical-relative:line;&#10;mso-wrap-distance-left:6.7498426pt;&#10;mso-wrap-distance-right:6.7498426pt;">
                <v:stroke color="#000000"/>
                <v:imagedata r:id="rId415"/>
                <o:lock selection="t"/>
              </v:shape>
            </w:pict>
          </mc:Fallback>
        </mc:AlternateContent>
      </w:r>
      <w:r>
        <mc:AlternateContent>
          <mc:Choice Requires="wps">
            <w:drawing>
              <wp:anchor distT="0" distB="0" distL="85723" distR="85723" simplePos="0" relativeHeight="968" behindDoc="0" locked="0" layoutInCell="1" hidden="0" allowOverlap="1">
                <wp:simplePos x="0" y="0"/>
                <wp:positionH relativeFrom="character">
                  <wp:posOffset>800555</wp:posOffset>
                </wp:positionH>
                <wp:positionV relativeFrom="line">
                  <wp:posOffset>265017</wp:posOffset>
                </wp:positionV>
                <wp:extent cx="43723" cy="250460"/>
                <wp:effectExtent l="0" t="0" r="0" b="0"/>
                <wp:wrapNone/>
                <wp:docPr id="622" name="对象 622"/>
                <wp:cNvGraphicFramePr>
                  <a:graphicFrameLocks noChangeAspect="0" noSelect="1"/>
                </wp:cNvGraphicFramePr>
                <a:graphic>
                  <a:graphicData uri="http://schemas.microsoft.com/office/word/2010/wordprocessingInk">
                    <w14:contentPart bwMode="auto" r:id="rId416">
                      <w14:nvContentPartPr>
                        <w14:cNvContentPartPr/>
                      </w14:nvContentPartPr>
                      <w14:xfrm>
                        <a:off x="0" y="0"/>
                        <a:ext cx="43723" cy="250460"/>
                      </w14:xfrm>
                    </w14:contentPart>
                  </a:graphicData>
                </a:graphic>
              </wp:anchor>
            </w:drawing>
          </mc:Choice>
          <mc:Fallback>
            <w:pict>
              <v:shape type="#_x0000_t75" id="对象 623" o:spid="_x0000_s623" fillcolor="#FFFFFF" stroked="t" strokeweight="1.0pt" style="position:absolute;&#10;margin-left:63.0359pt;&#10;margin-top:20.867481pt;&#10;width:3.442834pt;&#10;height:19.721262pt;&#10;z-index:968;&#10;mso-position-horizontal:absolute;&#10;mso-position-horizontal-relative:char;&#10;mso-position-vertical:absolute;&#10;mso-position-vertical-relative:line;&#10;mso-wrap-distance-left:6.7498426pt;&#10;mso-wrap-distance-right:6.7498426pt;">
                <v:stroke color="#000000"/>
                <v:imagedata r:id="rId417"/>
                <o:lock selection="t"/>
              </v:shape>
            </w:pict>
          </mc:Fallback>
        </mc:AlternateContent>
      </w:r>
      <w:r>
        <mc:AlternateContent>
          <mc:Choice Requires="wps">
            <w:drawing>
              <wp:anchor distT="0" distB="0" distL="85723" distR="85723" simplePos="0" relativeHeight="969" behindDoc="0" locked="0" layoutInCell="1" hidden="0" allowOverlap="1">
                <wp:simplePos x="0" y="0"/>
                <wp:positionH relativeFrom="character">
                  <wp:posOffset>474904</wp:posOffset>
                </wp:positionH>
                <wp:positionV relativeFrom="line">
                  <wp:posOffset>256820</wp:posOffset>
                </wp:positionV>
                <wp:extent cx="103570" cy="58991"/>
                <wp:effectExtent l="0" t="0" r="0" b="0"/>
                <wp:wrapNone/>
                <wp:docPr id="625" name="对象 625"/>
                <wp:cNvGraphicFramePr>
                  <a:graphicFrameLocks noChangeAspect="0" noSelect="1"/>
                </wp:cNvGraphicFramePr>
                <a:graphic>
                  <a:graphicData uri="http://schemas.microsoft.com/office/word/2010/wordprocessingInk">
                    <w14:contentPart bwMode="auto" r:id="rId418">
                      <w14:nvContentPartPr>
                        <w14:cNvContentPartPr/>
                      </w14:nvContentPartPr>
                      <w14:xfrm>
                        <a:off x="0" y="0"/>
                        <a:ext cx="103570" cy="58991"/>
                      </w14:xfrm>
                    </w14:contentPart>
                  </a:graphicData>
                </a:graphic>
              </wp:anchor>
            </w:drawing>
          </mc:Choice>
          <mc:Fallback>
            <w:pict>
              <v:shape type="#_x0000_t75" id="对象 626" o:spid="_x0000_s626" fillcolor="#FFFFFF" stroked="t" strokeweight="1.0pt" style="position:absolute;&#10;margin-left:37.394016pt;&#10;margin-top:20.222048pt;&#10;width:8.155196pt;&#10;height:4.645039pt;&#10;z-index:969;&#10;mso-position-horizontal:absolute;&#10;mso-position-horizontal-relative:char;&#10;mso-position-vertical:absolute;&#10;mso-position-vertical-relative:line;&#10;mso-wrap-distance-left:6.7498426pt;&#10;mso-wrap-distance-right:6.7498426pt;">
                <v:stroke color="#000000"/>
                <v:imagedata r:id="rId419"/>
                <o:lock selection="t"/>
              </v:shape>
            </w:pict>
          </mc:Fallback>
        </mc:AlternateContent>
      </w:r>
      <w:r>
        <mc:AlternateContent>
          <mc:Choice Requires="wps">
            <w:drawing>
              <wp:anchor distT="0" distB="0" distL="85723" distR="85723" simplePos="0" relativeHeight="970" behindDoc="0" locked="0" layoutInCell="1" hidden="0" allowOverlap="1">
                <wp:simplePos x="0" y="0"/>
                <wp:positionH relativeFrom="character">
                  <wp:posOffset>641170</wp:posOffset>
                </wp:positionH>
                <wp:positionV relativeFrom="line">
                  <wp:posOffset>250906</wp:posOffset>
                </wp:positionV>
                <wp:extent cx="33301" cy="110241"/>
                <wp:effectExtent l="0" t="0" r="0" b="0"/>
                <wp:wrapNone/>
                <wp:docPr id="628" name="对象 628"/>
                <wp:cNvGraphicFramePr>
                  <a:graphicFrameLocks noChangeAspect="0" noSelect="1"/>
                </wp:cNvGraphicFramePr>
                <a:graphic>
                  <a:graphicData uri="http://schemas.microsoft.com/office/word/2010/wordprocessingInk">
                    <w14:contentPart bwMode="auto" r:id="rId420">
                      <w14:nvContentPartPr>
                        <w14:cNvContentPartPr/>
                      </w14:nvContentPartPr>
                      <w14:xfrm>
                        <a:off x="0" y="0"/>
                        <a:ext cx="33301" cy="110241"/>
                      </w14:xfrm>
                    </w14:contentPart>
                  </a:graphicData>
                </a:graphic>
              </wp:anchor>
            </w:drawing>
          </mc:Choice>
          <mc:Fallback>
            <w:pict>
              <v:shape type="#_x0000_t75" id="对象 629" o:spid="_x0000_s629" fillcolor="#FFFFFF" stroked="t" strokeweight="1.0pt" style="position:absolute;&#10;margin-left:50.485825pt;&#10;margin-top:19.756378pt;&#10;width:2.6222022pt;&#10;height:8.680394pt;&#10;z-index:970;&#10;mso-position-horizontal:absolute;&#10;mso-position-horizontal-relative:char;&#10;mso-position-vertical:absolute;&#10;mso-position-vertical-relative:line;&#10;mso-wrap-distance-left:6.7498426pt;&#10;mso-wrap-distance-right:6.7498426pt;">
                <v:stroke color="#000000"/>
                <v:imagedata r:id="rId421"/>
                <o:lock selection="t"/>
              </v:shape>
            </w:pict>
          </mc:Fallback>
        </mc:AlternateContent>
      </w:r>
      <w:r>
        <mc:AlternateContent>
          <mc:Choice Requires="wps">
            <w:drawing>
              <wp:anchor distT="0" distB="0" distL="85723" distR="85723" simplePos="0" relativeHeight="971" behindDoc="0" locked="0" layoutInCell="1" hidden="0" allowOverlap="1">
                <wp:simplePos x="0" y="0"/>
                <wp:positionH relativeFrom="character">
                  <wp:posOffset>525191</wp:posOffset>
                </wp:positionH>
                <wp:positionV relativeFrom="line">
                  <wp:posOffset>249583</wp:posOffset>
                </wp:positionV>
                <wp:extent cx="28306" cy="172012"/>
                <wp:effectExtent l="0" t="0" r="0" b="0"/>
                <wp:wrapNone/>
                <wp:docPr id="631" name="对象 631"/>
                <wp:cNvGraphicFramePr>
                  <a:graphicFrameLocks noChangeAspect="0" noSelect="1"/>
                </wp:cNvGraphicFramePr>
                <a:graphic>
                  <a:graphicData uri="http://schemas.microsoft.com/office/word/2010/wordprocessingInk">
                    <w14:contentPart bwMode="auto" r:id="rId422">
                      <w14:nvContentPartPr>
                        <w14:cNvContentPartPr/>
                      </w14:nvContentPartPr>
                      <w14:xfrm>
                        <a:off x="0" y="0"/>
                        <a:ext cx="28306" cy="172012"/>
                      </w14:xfrm>
                    </w14:contentPart>
                  </a:graphicData>
                </a:graphic>
              </wp:anchor>
            </w:drawing>
          </mc:Choice>
          <mc:Fallback>
            <w:pict>
              <v:shape type="#_x0000_t75" id="对象 632" o:spid="_x0000_s632" fillcolor="#FFFFFF" stroked="t" strokeweight="1.0pt" style="position:absolute;&#10;margin-left:41.353622pt;&#10;margin-top:19.652283pt;&#10;width:2.2288203pt;&#10;height:13.544252pt;&#10;z-index:971;&#10;mso-position-horizontal:absolute;&#10;mso-position-horizontal-relative:char;&#10;mso-position-vertical:absolute;&#10;mso-position-vertical-relative:line;&#10;mso-wrap-distance-left:6.7498426pt;&#10;mso-wrap-distance-right:6.7498426pt;">
                <v:stroke color="#000000"/>
                <v:imagedata r:id="rId423"/>
                <o:lock selection="t"/>
              </v:shape>
            </w:pict>
          </mc:Fallback>
        </mc:AlternateContent>
      </w:r>
      <w:r>
        <mc:AlternateContent>
          <mc:Choice Requires="wps">
            <w:drawing>
              <wp:anchor distT="0" distB="0" distL="85723" distR="85723" simplePos="0" relativeHeight="972" behindDoc="0" locked="0" layoutInCell="1" hidden="0" allowOverlap="1">
                <wp:simplePos x="0" y="0"/>
                <wp:positionH relativeFrom="character">
                  <wp:posOffset>334092</wp:posOffset>
                </wp:positionH>
                <wp:positionV relativeFrom="line">
                  <wp:posOffset>236218</wp:posOffset>
                </wp:positionV>
                <wp:extent cx="82867" cy="72453"/>
                <wp:effectExtent l="0" t="0" r="0" b="0"/>
                <wp:wrapNone/>
                <wp:docPr id="634" name="对象 634"/>
                <wp:cNvGraphicFramePr>
                  <a:graphicFrameLocks noChangeAspect="0" noSelect="1"/>
                </wp:cNvGraphicFramePr>
                <a:graphic>
                  <a:graphicData uri="http://schemas.microsoft.com/office/word/2010/wordprocessingInk">
                    <w14:contentPart bwMode="auto" r:id="rId424">
                      <w14:nvContentPartPr>
                        <w14:cNvContentPartPr/>
                      </w14:nvContentPartPr>
                      <w14:xfrm>
                        <a:off x="0" y="0"/>
                        <a:ext cx="82867" cy="72453"/>
                      </w14:xfrm>
                    </w14:contentPart>
                  </a:graphicData>
                </a:graphic>
              </wp:anchor>
            </w:drawing>
          </mc:Choice>
          <mc:Fallback>
            <w:pict>
              <v:shape type="#_x0000_t75" id="对象 635" o:spid="_x0000_s635" fillcolor="#FFFFFF" stroked="t" strokeweight="1.0pt" style="position:absolute;&#10;margin-left:26.306456pt;&#10;margin-top:18.599842pt;&#10;width:6.5250387pt;&#10;height:5.704962pt;&#10;z-index:972;&#10;mso-position-horizontal:absolute;&#10;mso-position-horizontal-relative:char;&#10;mso-position-vertical:absolute;&#10;mso-position-vertical-relative:line;&#10;mso-wrap-distance-left:6.7498426pt;&#10;mso-wrap-distance-right:6.7498426pt;">
                <v:stroke color="#000000"/>
                <v:imagedata r:id="rId425"/>
                <o:lock selection="t"/>
              </v:shape>
            </w:pict>
          </mc:Fallback>
        </mc:AlternateContent>
      </w:r>
      <w:r>
        <mc:AlternateContent>
          <mc:Choice Requires="wps">
            <w:drawing>
              <wp:anchor distT="0" distB="0" distL="85723" distR="85723" simplePos="0" relativeHeight="973" behindDoc="0" locked="0" layoutInCell="1" hidden="0" allowOverlap="1">
                <wp:simplePos x="0" y="0"/>
                <wp:positionH relativeFrom="character">
                  <wp:posOffset>534653</wp:posOffset>
                </wp:positionH>
                <wp:positionV relativeFrom="line">
                  <wp:posOffset>225190</wp:posOffset>
                </wp:positionV>
                <wp:extent cx="104777" cy="206952"/>
                <wp:effectExtent l="0" t="0" r="0" b="0"/>
                <wp:wrapNone/>
                <wp:docPr id="637" name="对象 637"/>
                <wp:cNvGraphicFramePr>
                  <a:graphicFrameLocks noChangeAspect="0" noSelect="1"/>
                </wp:cNvGraphicFramePr>
                <a:graphic>
                  <a:graphicData uri="http://schemas.microsoft.com/office/word/2010/wordprocessingInk">
                    <w14:contentPart bwMode="auto" r:id="rId426">
                      <w14:nvContentPartPr>
                        <w14:cNvContentPartPr/>
                      </w14:nvContentPartPr>
                      <w14:xfrm>
                        <a:off x="0" y="0"/>
                        <a:ext cx="104777" cy="206952"/>
                      </w14:xfrm>
                    </w14:contentPart>
                  </a:graphicData>
                </a:graphic>
              </wp:anchor>
            </w:drawing>
          </mc:Choice>
          <mc:Fallback>
            <w:pict>
              <v:shape type="#_x0000_t75" id="对象 638" o:spid="_x0000_s638" fillcolor="#FFFFFF" stroked="t" strokeweight="1.0pt" style="position:absolute;&#10;margin-left:42.09874pt;&#10;margin-top:17.731497pt;&#10;width:8.25016pt;&#10;height:16.295433pt;&#10;z-index:973;&#10;mso-position-horizontal:absolute;&#10;mso-position-horizontal-relative:char;&#10;mso-position-vertical:absolute;&#10;mso-position-vertical-relative:line;&#10;mso-wrap-distance-left:6.7498426pt;&#10;mso-wrap-distance-right:6.7498426pt;">
                <v:stroke color="#000000"/>
                <v:imagedata r:id="rId427"/>
                <o:lock selection="t"/>
              </v:shape>
            </w:pict>
          </mc:Fallback>
        </mc:AlternateContent>
      </w:r>
      <w:r>
        <mc:AlternateContent>
          <mc:Choice Requires="wps">
            <w:drawing>
              <wp:anchor distT="0" distB="0" distL="85723" distR="85723" simplePos="0" relativeHeight="974" behindDoc="0" locked="0" layoutInCell="1" hidden="0" allowOverlap="1">
                <wp:simplePos x="0" y="0"/>
                <wp:positionH relativeFrom="character">
                  <wp:posOffset>674000</wp:posOffset>
                </wp:positionH>
                <wp:positionV relativeFrom="line">
                  <wp:posOffset>222463</wp:posOffset>
                </wp:positionV>
                <wp:extent cx="67070" cy="60632"/>
                <wp:effectExtent l="0" t="0" r="0" b="0"/>
                <wp:wrapNone/>
                <wp:docPr id="640" name="对象 640"/>
                <wp:cNvGraphicFramePr>
                  <a:graphicFrameLocks noChangeAspect="0" noSelect="1"/>
                </wp:cNvGraphicFramePr>
                <a:graphic>
                  <a:graphicData uri="http://schemas.microsoft.com/office/word/2010/wordprocessingInk">
                    <w14:contentPart bwMode="auto" r:id="rId428">
                      <w14:nvContentPartPr>
                        <w14:cNvContentPartPr/>
                      </w14:nvContentPartPr>
                      <w14:xfrm>
                        <a:off x="0" y="0"/>
                        <a:ext cx="67070" cy="60632"/>
                      </w14:xfrm>
                    </w14:contentPart>
                  </a:graphicData>
                </a:graphic>
              </wp:anchor>
            </w:drawing>
          </mc:Choice>
          <mc:Fallback>
            <w:pict>
              <v:shape type="#_x0000_t75" id="对象 641" o:spid="_x0000_s641" fillcolor="#FFFFFF" stroked="t" strokeweight="1.0pt" style="position:absolute;&#10;margin-left:53.070866pt;&#10;margin-top:17.516771pt;&#10;width:5.2811046pt;&#10;height:4.7741737pt;&#10;z-index:974;&#10;mso-position-horizontal:absolute;&#10;mso-position-horizontal-relative:char;&#10;mso-position-vertical:absolute;&#10;mso-position-vertical-relative:line;&#10;mso-wrap-distance-left:6.7498426pt;&#10;mso-wrap-distance-right:6.7498426pt;">
                <v:stroke color="#000000"/>
                <v:imagedata r:id="rId429"/>
                <o:lock selection="t"/>
              </v:shape>
            </w:pict>
          </mc:Fallback>
        </mc:AlternateContent>
      </w:r>
      <w:r>
        <mc:AlternateContent>
          <mc:Choice Requires="wps">
            <w:drawing>
              <wp:anchor distT="0" distB="0" distL="85723" distR="85723" simplePos="0" relativeHeight="975" behindDoc="0" locked="0" layoutInCell="1" hidden="0" allowOverlap="1">
                <wp:simplePos x="0" y="0"/>
                <wp:positionH relativeFrom="character">
                  <wp:posOffset>363807</wp:posOffset>
                </wp:positionH>
                <wp:positionV relativeFrom="line">
                  <wp:posOffset>215406</wp:posOffset>
                </wp:positionV>
                <wp:extent cx="17816" cy="83122"/>
                <wp:effectExtent l="0" t="0" r="0" b="0"/>
                <wp:wrapNone/>
                <wp:docPr id="643" name="对象 643"/>
                <wp:cNvGraphicFramePr>
                  <a:graphicFrameLocks noChangeAspect="0" noSelect="1"/>
                </wp:cNvGraphicFramePr>
                <a:graphic>
                  <a:graphicData uri="http://schemas.microsoft.com/office/word/2010/wordprocessingInk">
                    <w14:contentPart bwMode="auto" r:id="rId430">
                      <w14:nvContentPartPr>
                        <w14:cNvContentPartPr/>
                      </w14:nvContentPartPr>
                      <w14:xfrm>
                        <a:off x="0" y="0"/>
                        <a:ext cx="17816" cy="83122"/>
                      </w14:xfrm>
                    </w14:contentPart>
                  </a:graphicData>
                </a:graphic>
              </wp:anchor>
            </w:drawing>
          </mc:Choice>
          <mc:Fallback>
            <w:pict>
              <v:shape type="#_x0000_t75" id="对象 644" o:spid="_x0000_s644" fillcolor="#FFFFFF" stroked="t" strokeweight="1.0pt" style="position:absolute;&#10;margin-left:28.64622pt;&#10;margin-top:16.961102pt;&#10;width:1.4028355pt;&#10;height:6.5450397pt;&#10;z-index:975;&#10;mso-position-horizontal:absolute;&#10;mso-position-horizontal-relative:char;&#10;mso-position-vertical:absolute;&#10;mso-position-vertical-relative:line;&#10;mso-wrap-distance-left:6.7498426pt;&#10;mso-wrap-distance-right:6.7498426pt;">
                <v:stroke color="#000000"/>
                <v:imagedata r:id="rId431"/>
                <o:lock selection="t"/>
              </v:shape>
            </w:pict>
          </mc:Fallback>
        </mc:AlternateContent>
      </w:r>
      <w:r>
        <mc:AlternateContent>
          <mc:Choice Requires="wps">
            <w:drawing>
              <wp:anchor distT="0" distB="0" distL="85723" distR="85723" simplePos="0" relativeHeight="976" behindDoc="0" locked="0" layoutInCell="1" hidden="0" allowOverlap="1">
                <wp:simplePos x="0" y="0"/>
                <wp:positionH relativeFrom="character">
                  <wp:posOffset>497394</wp:posOffset>
                </wp:positionH>
                <wp:positionV relativeFrom="line">
                  <wp:posOffset>210420</wp:posOffset>
                </wp:positionV>
                <wp:extent cx="77840" cy="26524"/>
                <wp:effectExtent l="0" t="0" r="0" b="0"/>
                <wp:wrapNone/>
                <wp:docPr id="646" name="对象 646"/>
                <wp:cNvGraphicFramePr>
                  <a:graphicFrameLocks noChangeAspect="0" noSelect="1"/>
                </wp:cNvGraphicFramePr>
                <a:graphic>
                  <a:graphicData uri="http://schemas.microsoft.com/office/word/2010/wordprocessingInk">
                    <w14:contentPart bwMode="auto" r:id="rId432">
                      <w14:nvContentPartPr>
                        <w14:cNvContentPartPr/>
                      </w14:nvContentPartPr>
                      <w14:xfrm>
                        <a:off x="0" y="0"/>
                        <a:ext cx="77840" cy="26524"/>
                      </w14:xfrm>
                    </w14:contentPart>
                  </a:graphicData>
                </a:graphic>
              </wp:anchor>
            </w:drawing>
          </mc:Choice>
          <mc:Fallback>
            <w:pict>
              <v:shape type="#_x0000_t75" id="对象 647" o:spid="_x0000_s647" fillcolor="#FFFFFF" stroked="t" strokeweight="1.0pt" style="position:absolute;&#10;margin-left:39.164883pt;&#10;margin-top:16.568504pt;&#10;width:6.129133pt;&#10;height:2.0885823pt;&#10;z-index:976;&#10;mso-position-horizontal:absolute;&#10;mso-position-horizontal-relative:char;&#10;mso-position-vertical:absolute;&#10;mso-position-vertical-relative:line;&#10;mso-wrap-distance-left:6.7498426pt;&#10;mso-wrap-distance-right:6.7498426pt;">
                <v:stroke color="#000000"/>
                <v:imagedata r:id="rId433"/>
                <o:lock selection="t"/>
              </v:shape>
            </w:pict>
          </mc:Fallback>
        </mc:AlternateContent>
      </w:r>
      <w:r>
        <mc:AlternateContent>
          <mc:Choice Requires="wps">
            <w:drawing>
              <wp:anchor distT="0" distB="0" distL="85723" distR="85723" simplePos="0" relativeHeight="977" behindDoc="0" locked="0" layoutInCell="1" hidden="0" allowOverlap="1">
                <wp:simplePos x="0" y="0"/>
                <wp:positionH relativeFrom="character">
                  <wp:posOffset>770792</wp:posOffset>
                </wp:positionH>
                <wp:positionV relativeFrom="line">
                  <wp:posOffset>202682</wp:posOffset>
                </wp:positionV>
                <wp:extent cx="89065" cy="54177"/>
                <wp:effectExtent l="0" t="0" r="0" b="0"/>
                <wp:wrapNone/>
                <wp:docPr id="649" name="对象 649"/>
                <wp:cNvGraphicFramePr>
                  <a:graphicFrameLocks noChangeAspect="0" noSelect="1"/>
                </wp:cNvGraphicFramePr>
                <a:graphic>
                  <a:graphicData uri="http://schemas.microsoft.com/office/word/2010/wordprocessingInk">
                    <w14:contentPart bwMode="auto" r:id="rId434">
                      <w14:nvContentPartPr>
                        <w14:cNvContentPartPr/>
                      </w14:nvContentPartPr>
                      <w14:xfrm>
                        <a:off x="0" y="0"/>
                        <a:ext cx="89065" cy="54177"/>
                      </w14:xfrm>
                    </w14:contentPart>
                  </a:graphicData>
                </a:graphic>
              </wp:anchor>
            </w:drawing>
          </mc:Choice>
          <mc:Fallback>
            <w:pict>
              <v:shape type="#_x0000_t75" id="对象 650" o:spid="_x0000_s650" fillcolor="#FFFFFF" stroked="t" strokeweight="1.0pt" style="position:absolute;&#10;margin-left:60.692284pt;&#10;margin-top:15.959212pt;&#10;width:7.012993pt;&#10;height:4.2659063pt;&#10;z-index:977;&#10;mso-position-horizontal:absolute;&#10;mso-position-horizontal-relative:char;&#10;mso-position-vertical:absolute;&#10;mso-position-vertical-relative:line;&#10;mso-wrap-distance-left:6.7498426pt;&#10;mso-wrap-distance-right:6.7498426pt;">
                <v:stroke color="#000000"/>
                <v:imagedata r:id="rId435"/>
                <o:lock selection="t"/>
              </v:shape>
            </w:pict>
          </mc:Fallback>
        </mc:AlternateContent>
      </w:r>
      <w:r>
        <mc:AlternateContent>
          <mc:Choice Requires="wps">
            <w:drawing>
              <wp:anchor distT="0" distB="0" distL="85723" distR="85723" simplePos="0" relativeHeight="978" behindDoc="0" locked="0" layoutInCell="1" hidden="0" allowOverlap="1">
                <wp:simplePos x="0" y="0"/>
                <wp:positionH relativeFrom="character">
                  <wp:posOffset>753736</wp:posOffset>
                </wp:positionH>
                <wp:positionV relativeFrom="line">
                  <wp:posOffset>182555</wp:posOffset>
                </wp:positionV>
                <wp:extent cx="65806" cy="173297"/>
                <wp:effectExtent l="0" t="0" r="0" b="0"/>
                <wp:wrapNone/>
                <wp:docPr id="652" name="对象 652"/>
                <wp:cNvGraphicFramePr>
                  <a:graphicFrameLocks noChangeAspect="0" noSelect="1"/>
                </wp:cNvGraphicFramePr>
                <a:graphic>
                  <a:graphicData uri="http://schemas.microsoft.com/office/word/2010/wordprocessingInk">
                    <w14:contentPart bwMode="auto" r:id="rId436">
                      <w14:nvContentPartPr>
                        <w14:cNvContentPartPr/>
                      </w14:nvContentPartPr>
                      <w14:xfrm>
                        <a:off x="0" y="0"/>
                        <a:ext cx="65806" cy="173297"/>
                      </w14:xfrm>
                    </w14:contentPart>
                  </a:graphicData>
                </a:graphic>
              </wp:anchor>
            </w:drawing>
          </mc:Choice>
          <mc:Fallback>
            <w:pict>
              <v:shape type="#_x0000_t75" id="对象 653" o:spid="_x0000_s653" fillcolor="#FFFFFF" stroked="t" strokeweight="1.0pt" style="position:absolute;&#10;margin-left:59.349297pt;&#10;margin-top:14.374487pt;&#10;width:5.181577pt;&#10;height:13.64551pt;&#10;z-index:978;&#10;mso-position-horizontal:absolute;&#10;mso-position-horizontal-relative:char;&#10;mso-position-vertical:absolute;&#10;mso-position-vertical-relative:line;&#10;mso-wrap-distance-left:6.7498426pt;&#10;mso-wrap-distance-right:6.7498426pt;">
                <v:stroke color="#000000"/>
                <v:imagedata r:id="rId437"/>
                <o:lock selection="t"/>
              </v:shape>
            </w:pict>
          </mc:Fallback>
        </mc:AlternateContent>
      </w:r>
      <w:r>
        <mc:AlternateContent>
          <mc:Choice Requires="wps">
            <w:drawing>
              <wp:anchor distT="0" distB="0" distL="85723" distR="85723" simplePos="0" relativeHeight="979" behindDoc="0" locked="0" layoutInCell="1" hidden="0" allowOverlap="1">
                <wp:simplePos x="0" y="0"/>
                <wp:positionH relativeFrom="character">
                  <wp:posOffset>-2440</wp:posOffset>
                </wp:positionH>
                <wp:positionV relativeFrom="line">
                  <wp:posOffset>-24982</wp:posOffset>
                </wp:positionV>
                <wp:extent cx="163804" cy="106691"/>
                <wp:effectExtent l="0" t="0" r="0" b="0"/>
                <wp:wrapNone/>
                <wp:docPr id="655" name="对象 655"/>
                <wp:cNvGraphicFramePr>
                  <a:graphicFrameLocks noChangeAspect="0" noSelect="1"/>
                </wp:cNvGraphicFramePr>
                <a:graphic>
                  <a:graphicData uri="http://schemas.microsoft.com/office/word/2010/wordprocessingInk">
                    <w14:contentPart bwMode="auto" r:id="rId438">
                      <w14:nvContentPartPr>
                        <w14:cNvContentPartPr/>
                      </w14:nvContentPartPr>
                      <w14:xfrm>
                        <a:off x="0" y="0"/>
                        <a:ext cx="163804" cy="106691"/>
                      </w14:xfrm>
                    </w14:contentPart>
                  </a:graphicData>
                </a:graphic>
              </wp:anchor>
            </w:drawing>
          </mc:Choice>
          <mc:Fallback>
            <w:pict>
              <v:shape type="#_x0000_t75" id="对象 656" o:spid="_x0000_s656" fillcolor="#FFFFFF" stroked="t" strokeweight="1.0pt" style="position:absolute;&#10;margin-left:-0.19212599pt;&#10;margin-top:-1.9670868pt;&#10;width:12.897953pt;&#10;height:8.400944pt;&#10;z-index:979;&#10;mso-position-horizontal:absolute;&#10;mso-position-horizontal-relative:char;&#10;mso-position-vertical:absolute;&#10;mso-position-vertical-relative:line;&#10;mso-wrap-distance-left:6.7498426pt;&#10;mso-wrap-distance-right:6.7498426pt;">
                <v:stroke color="#000000"/>
                <v:imagedata r:id="rId439"/>
                <o:lock selection="t"/>
              </v:shape>
            </w:pict>
          </mc:Fallback>
        </mc:AlternateContent>
      </w:r>
      <w:r>
        <mc:AlternateContent>
          <mc:Choice Requires="wps">
            <w:drawing>
              <wp:anchor distT="0" distB="0" distL="85723" distR="85723" simplePos="0" relativeHeight="980" behindDoc="0" locked="0" layoutInCell="1" hidden="0" allowOverlap="1">
                <wp:simplePos x="0" y="0"/>
                <wp:positionH relativeFrom="character">
                  <wp:posOffset>116839</wp:posOffset>
                </wp:positionH>
                <wp:positionV relativeFrom="line">
                  <wp:posOffset>-58417</wp:posOffset>
                </wp:positionV>
                <wp:extent cx="83167" cy="108636"/>
                <wp:effectExtent l="0" t="0" r="0" b="0"/>
                <wp:wrapNone/>
                <wp:docPr id="658" name="对象 658"/>
                <wp:cNvGraphicFramePr>
                  <a:graphicFrameLocks noChangeAspect="0" noSelect="1"/>
                </wp:cNvGraphicFramePr>
                <a:graphic>
                  <a:graphicData uri="http://schemas.microsoft.com/office/word/2010/wordprocessingInk">
                    <w14:contentPart bwMode="auto" r:id="rId440">
                      <w14:nvContentPartPr>
                        <w14:cNvContentPartPr/>
                      </w14:nvContentPartPr>
                      <w14:xfrm>
                        <a:off x="0" y="0"/>
                        <a:ext cx="83167" cy="108636"/>
                      </w14:xfrm>
                    </w14:contentPart>
                  </a:graphicData>
                </a:graphic>
              </wp:anchor>
            </w:drawing>
          </mc:Choice>
          <mc:Fallback>
            <w:pict>
              <v:shape type="#_x0000_t75" id="对象 659" o:spid="_x0000_s659" fillcolor="#FFFFFF" stroked="t" strokeweight="1.0pt" style="position:absolute;&#10;margin-left:9.199922pt;&#10;margin-top:-4.599764pt;&#10;width:6.5486608pt;&#10;height:8.554016pt;&#10;z-index:980;&#10;mso-position-horizontal:absolute;&#10;mso-position-horizontal-relative:char;&#10;mso-position-vertical:absolute;&#10;mso-position-vertical-relative:line;&#10;mso-wrap-distance-left:6.7498426pt;&#10;mso-wrap-distance-right:6.7498426pt;">
                <v:stroke color="#000000"/>
                <v:imagedata r:id="rId441"/>
                <o:lock selection="t"/>
              </v:shape>
            </w:pict>
          </mc:Fallback>
        </mc:AlternateContent>
      </w:r>
      <w:r>
        <mc:AlternateContent>
          <mc:Choice Requires="wps">
            <w:drawing>
              <wp:anchor distT="0" distB="0" distL="85723" distR="85723" simplePos="0" relativeHeight="981" behindDoc="0" locked="0" layoutInCell="1" hidden="0" allowOverlap="1">
                <wp:simplePos x="0" y="0"/>
                <wp:positionH relativeFrom="character">
                  <wp:posOffset>502464</wp:posOffset>
                </wp:positionH>
                <wp:positionV relativeFrom="line">
                  <wp:posOffset>-88553</wp:posOffset>
                </wp:positionV>
                <wp:extent cx="72452" cy="48190"/>
                <wp:effectExtent l="0" t="0" r="0" b="0"/>
                <wp:wrapNone/>
                <wp:docPr id="661" name="对象 661"/>
                <wp:cNvGraphicFramePr>
                  <a:graphicFrameLocks noChangeAspect="0" noSelect="1"/>
                </wp:cNvGraphicFramePr>
                <a:graphic>
                  <a:graphicData uri="http://schemas.microsoft.com/office/word/2010/wordprocessingInk">
                    <w14:contentPart bwMode="auto" r:id="rId442">
                      <w14:nvContentPartPr>
                        <w14:cNvContentPartPr/>
                      </w14:nvContentPartPr>
                      <w14:xfrm>
                        <a:off x="0" y="0"/>
                        <a:ext cx="72452" cy="48190"/>
                      </w14:xfrm>
                    </w14:contentPart>
                  </a:graphicData>
                </a:graphic>
              </wp:anchor>
            </w:drawing>
          </mc:Choice>
          <mc:Fallback>
            <w:pict>
              <v:shape type="#_x0000_t75" id="对象 662" o:spid="_x0000_s662" fillcolor="#FFFFFF" stroked="t" strokeweight="1.0pt" style="position:absolute;&#10;margin-left:39.564095pt;&#10;margin-top:-6.972677pt;&#10;width:5.7048817pt;&#10;height:3.7944884pt;&#10;z-index:981;&#10;mso-position-horizontal:absolute;&#10;mso-position-horizontal-relative:char;&#10;mso-position-vertical:absolute;&#10;mso-position-vertical-relative:line;&#10;mso-wrap-distance-left:6.7498426pt;&#10;mso-wrap-distance-right:6.7498426pt;">
                <v:stroke color="#000000"/>
                <v:imagedata r:id="rId443"/>
                <o:lock selection="t"/>
              </v:shape>
            </w:pict>
          </mc:Fallback>
        </mc:AlternateContent>
      </w:r>
      <w:r>
        <mc:AlternateContent>
          <mc:Choice Requires="wps">
            <w:drawing>
              <wp:anchor distT="0" distB="0" distL="85723" distR="85723" simplePos="0" relativeHeight="982" behindDoc="0" locked="0" layoutInCell="1" hidden="0" allowOverlap="1">
                <wp:simplePos x="0" y="0"/>
                <wp:positionH relativeFrom="character">
                  <wp:posOffset>320388</wp:posOffset>
                </wp:positionH>
                <wp:positionV relativeFrom="line">
                  <wp:posOffset>-107378</wp:posOffset>
                </wp:positionV>
                <wp:extent cx="82128" cy="152341"/>
                <wp:effectExtent l="0" t="0" r="0" b="0"/>
                <wp:wrapNone/>
                <wp:docPr id="664" name="对象 664"/>
                <wp:cNvGraphicFramePr>
                  <a:graphicFrameLocks noChangeAspect="0" noSelect="1"/>
                </wp:cNvGraphicFramePr>
                <a:graphic>
                  <a:graphicData uri="http://schemas.microsoft.com/office/word/2010/wordprocessingInk">
                    <w14:contentPart bwMode="auto" r:id="rId444">
                      <w14:nvContentPartPr>
                        <w14:cNvContentPartPr/>
                      </w14:nvContentPartPr>
                      <w14:xfrm>
                        <a:off x="0" y="0"/>
                        <a:ext cx="82128" cy="152341"/>
                      </w14:xfrm>
                    </w14:contentPart>
                  </a:graphicData>
                </a:graphic>
              </wp:anchor>
            </w:drawing>
          </mc:Choice>
          <mc:Fallback>
            <w:pict>
              <v:shape type="#_x0000_t75" id="对象 665" o:spid="_x0000_s665" fillcolor="#FFFFFF" stroked="t" strokeweight="1.0pt" style="position:absolute;&#10;margin-left:25.227402pt;&#10;margin-top:-8.454961pt;&#10;width:6.466849pt;&#10;height:11.995355pt;&#10;z-index:982;&#10;mso-position-horizontal:absolute;&#10;mso-position-horizontal-relative:char;&#10;mso-position-vertical:absolute;&#10;mso-position-vertical-relative:line;&#10;mso-wrap-distance-left:6.7498426pt;&#10;mso-wrap-distance-right:6.7498426pt;">
                <v:stroke color="#000000"/>
                <v:imagedata r:id="rId445"/>
                <o:lock selection="t"/>
              </v:shape>
            </w:pict>
          </mc:Fallback>
        </mc:AlternateContent>
      </w:r>
      <w:r>
        <mc:AlternateContent>
          <mc:Choice Requires="wps">
            <w:drawing>
              <wp:anchor distT="0" distB="0" distL="85723" distR="85723" simplePos="0" relativeHeight="983" behindDoc="0" locked="0" layoutInCell="1" hidden="0" allowOverlap="1">
                <wp:simplePos x="0" y="0"/>
                <wp:positionH relativeFrom="character">
                  <wp:posOffset>579780</wp:posOffset>
                </wp:positionH>
                <wp:positionV relativeFrom="line">
                  <wp:posOffset>-118402</wp:posOffset>
                </wp:positionV>
                <wp:extent cx="51526" cy="88838"/>
                <wp:effectExtent l="0" t="0" r="0" b="0"/>
                <wp:wrapNone/>
                <wp:docPr id="667" name="对象 667"/>
                <wp:cNvGraphicFramePr>
                  <a:graphicFrameLocks noChangeAspect="0" noSelect="1"/>
                </wp:cNvGraphicFramePr>
                <a:graphic>
                  <a:graphicData uri="http://schemas.microsoft.com/office/word/2010/wordprocessingInk">
                    <w14:contentPart bwMode="auto" r:id="rId446">
                      <w14:nvContentPartPr>
                        <w14:cNvContentPartPr/>
                      </w14:nvContentPartPr>
                      <w14:xfrm>
                        <a:off x="0" y="0"/>
                        <a:ext cx="51526" cy="88838"/>
                      </w14:xfrm>
                    </w14:contentPart>
                  </a:graphicData>
                </a:graphic>
              </wp:anchor>
            </w:drawing>
          </mc:Choice>
          <mc:Fallback>
            <w:pict>
              <v:shape type="#_x0000_t75" id="对象 668" o:spid="_x0000_s668" fillcolor="#FFFFFF" stroked="t" strokeweight="1.0pt" style="position:absolute;&#10;margin-left:45.65197pt;&#10;margin-top:-9.322992pt;&#10;width:4.0572433pt;&#10;height:6.995118pt;&#10;z-index:983;&#10;mso-position-horizontal:absolute;&#10;mso-position-horizontal-relative:char;&#10;mso-position-vertical:absolute;&#10;mso-position-vertical-relative:line;&#10;mso-wrap-distance-left:6.7498426pt;&#10;mso-wrap-distance-right:6.7498426pt;">
                <v:stroke color="#000000"/>
                <v:imagedata r:id="rId447"/>
                <o:lock selection="t"/>
              </v:shape>
            </w:pict>
          </mc:Fallback>
        </mc:AlternateContent>
      </w:r>
      <w:r>
        <mc:AlternateContent>
          <mc:Choice Requires="wps">
            <w:drawing>
              <wp:anchor distT="0" distB="0" distL="85723" distR="85723" simplePos="0" relativeHeight="984" behindDoc="0" locked="0" layoutInCell="1" hidden="0" allowOverlap="1">
                <wp:simplePos x="0" y="0"/>
                <wp:positionH relativeFrom="character">
                  <wp:posOffset>697771</wp:posOffset>
                </wp:positionH>
                <wp:positionV relativeFrom="line">
                  <wp:posOffset>-142889</wp:posOffset>
                </wp:positionV>
                <wp:extent cx="94033" cy="70844"/>
                <wp:effectExtent l="0" t="0" r="0" b="0"/>
                <wp:wrapNone/>
                <wp:docPr id="670" name="对象 670"/>
                <wp:cNvGraphicFramePr>
                  <a:graphicFrameLocks noChangeAspect="0" noSelect="1"/>
                </wp:cNvGraphicFramePr>
                <a:graphic>
                  <a:graphicData uri="http://schemas.microsoft.com/office/word/2010/wordprocessingInk">
                    <w14:contentPart bwMode="auto" r:id="rId448">
                      <w14:nvContentPartPr>
                        <w14:cNvContentPartPr/>
                      </w14:nvContentPartPr>
                      <w14:xfrm>
                        <a:off x="0" y="0"/>
                        <a:ext cx="94033" cy="70844"/>
                      </w14:xfrm>
                    </w14:contentPart>
                  </a:graphicData>
                </a:graphic>
              </wp:anchor>
            </w:drawing>
          </mc:Choice>
          <mc:Fallback>
            <w:pict>
              <v:shape type="#_x0000_t75" id="对象 671" o:spid="_x0000_s671" fillcolor="#FFFFFF" stroked="t" strokeweight="1.0pt" style="position:absolute;&#10;margin-left:54.942604pt;&#10;margin-top:-11.251102pt;&#10;width:7.404249pt;&#10;height:5.5782676pt;&#10;z-index:984;&#10;mso-position-horizontal:absolute;&#10;mso-position-horizontal-relative:char;&#10;mso-position-vertical:absolute;&#10;mso-position-vertical-relative:line;&#10;mso-wrap-distance-left:6.7498426pt;&#10;mso-wrap-distance-right:6.7498426pt;">
                <v:stroke color="#000000"/>
                <v:imagedata r:id="rId449"/>
                <o:lock selection="t"/>
              </v:shape>
            </w:pict>
          </mc:Fallback>
        </mc:AlternateContent>
      </w:r>
      <w:r>
        <mc:AlternateContent>
          <mc:Choice Requires="wps">
            <w:drawing>
              <wp:anchor distT="0" distB="0" distL="85723" distR="85723" simplePos="0" relativeHeight="985" behindDoc="0" locked="0" layoutInCell="1" hidden="0" allowOverlap="1">
                <wp:simplePos x="0" y="0"/>
                <wp:positionH relativeFrom="character">
                  <wp:posOffset>582941</wp:posOffset>
                </wp:positionH>
                <wp:positionV relativeFrom="line">
                  <wp:posOffset>-148772</wp:posOffset>
                </wp:positionV>
                <wp:extent cx="102123" cy="83794"/>
                <wp:effectExtent l="0" t="0" r="0" b="0"/>
                <wp:wrapNone/>
                <wp:docPr id="673" name="对象 673"/>
                <wp:cNvGraphicFramePr>
                  <a:graphicFrameLocks noChangeAspect="0" noSelect="1"/>
                </wp:cNvGraphicFramePr>
                <a:graphic>
                  <a:graphicData uri="http://schemas.microsoft.com/office/word/2010/wordprocessingInk">
                    <w14:contentPart bwMode="auto" r:id="rId450">
                      <w14:nvContentPartPr>
                        <w14:cNvContentPartPr/>
                      </w14:nvContentPartPr>
                      <w14:xfrm>
                        <a:off x="0" y="0"/>
                        <a:ext cx="102123" cy="83794"/>
                      </w14:xfrm>
                    </w14:contentPart>
                  </a:graphicData>
                </a:graphic>
              </wp:anchor>
            </w:drawing>
          </mc:Choice>
          <mc:Fallback>
            <w:pict>
              <v:shape type="#_x0000_t75" id="对象 674" o:spid="_x0000_s674" fillcolor="#FFFFFF" stroked="t" strokeweight="1.0pt" style="position:absolute;&#10;margin-left:45.900867pt;&#10;margin-top:-11.714331pt;&#10;width:8.041183pt;&#10;height:6.597953pt;&#10;z-index:985;&#10;mso-position-horizontal:absolute;&#10;mso-position-horizontal-relative:char;&#10;mso-position-vertical:absolute;&#10;mso-position-vertical-relative:line;&#10;mso-wrap-distance-left:6.7498426pt;&#10;mso-wrap-distance-right:6.7498426pt;">
                <v:stroke color="#000000"/>
                <v:imagedata r:id="rId451"/>
                <o:lock selection="t"/>
              </v:shape>
            </w:pict>
          </mc:Fallback>
        </mc:AlternateContent>
      </w:r>
      <w:r>
        <mc:AlternateContent>
          <mc:Choice Requires="wps">
            <w:drawing>
              <wp:anchor distT="0" distB="0" distL="85723" distR="85723" simplePos="0" relativeHeight="986" behindDoc="0" locked="0" layoutInCell="1" hidden="0" allowOverlap="1">
                <wp:simplePos x="0" y="0"/>
                <wp:positionH relativeFrom="character">
                  <wp:posOffset>402113</wp:posOffset>
                </wp:positionH>
                <wp:positionV relativeFrom="line">
                  <wp:posOffset>-158033</wp:posOffset>
                </wp:positionV>
                <wp:extent cx="114308" cy="106463"/>
                <wp:effectExtent l="0" t="0" r="0" b="0"/>
                <wp:wrapNone/>
                <wp:docPr id="676" name="对象 676"/>
                <wp:cNvGraphicFramePr>
                  <a:graphicFrameLocks noChangeAspect="0" noSelect="1"/>
                </wp:cNvGraphicFramePr>
                <a:graphic>
                  <a:graphicData uri="http://schemas.microsoft.com/office/word/2010/wordprocessingInk">
                    <w14:contentPart bwMode="auto" r:id="rId452">
                      <w14:nvContentPartPr>
                        <w14:cNvContentPartPr/>
                      </w14:nvContentPartPr>
                      <w14:xfrm>
                        <a:off x="0" y="0"/>
                        <a:ext cx="114308" cy="106463"/>
                      </w14:xfrm>
                    </w14:contentPart>
                  </a:graphicData>
                </a:graphic>
              </wp:anchor>
            </w:drawing>
          </mc:Choice>
          <mc:Fallback>
            <w:pict>
              <v:shape type="#_x0000_t75" id="对象 677" o:spid="_x0000_s677" fillcolor="#FFFFFF" stroked="t" strokeweight="1.0pt" style="position:absolute;&#10;margin-left:31.66252pt;&#10;margin-top:-12.443621pt;&#10;width:9.000707pt;&#10;height:8.382914pt;&#10;z-index:986;&#10;mso-position-horizontal:absolute;&#10;mso-position-horizontal-relative:char;&#10;mso-position-vertical:absolute;&#10;mso-position-vertical-relative:line;&#10;mso-wrap-distance-left:6.7498426pt;&#10;mso-wrap-distance-right:6.7498426pt;">
                <v:stroke color="#000000"/>
                <v:imagedata r:id="rId453"/>
                <o:lock selection="t"/>
              </v:shape>
            </w:pict>
          </mc:Fallback>
        </mc:AlternateContent>
      </w:r>
      <w:r>
        <mc:AlternateContent>
          <mc:Choice Requires="wps">
            <w:drawing>
              <wp:anchor distT="0" distB="0" distL="85723" distR="85723" simplePos="0" relativeHeight="987" behindDoc="0" locked="0" layoutInCell="1" hidden="0" allowOverlap="1">
                <wp:simplePos x="0" y="0"/>
                <wp:positionH relativeFrom="character">
                  <wp:posOffset>720409</wp:posOffset>
                </wp:positionH>
                <wp:positionV relativeFrom="line">
                  <wp:posOffset>-162499</wp:posOffset>
                </wp:positionV>
                <wp:extent cx="22641" cy="234764"/>
                <wp:effectExtent l="0" t="0" r="0" b="0"/>
                <wp:wrapNone/>
                <wp:docPr id="679" name="对象 679"/>
                <wp:cNvGraphicFramePr>
                  <a:graphicFrameLocks noChangeAspect="0" noSelect="1"/>
                </wp:cNvGraphicFramePr>
                <a:graphic>
                  <a:graphicData uri="http://schemas.microsoft.com/office/word/2010/wordprocessingInk">
                    <w14:contentPart bwMode="auto" r:id="rId454">
                      <w14:nvContentPartPr>
                        <w14:cNvContentPartPr/>
                      </w14:nvContentPartPr>
                      <w14:xfrm>
                        <a:off x="0" y="0"/>
                        <a:ext cx="22641" cy="234764"/>
                      </w14:xfrm>
                    </w14:contentPart>
                  </a:graphicData>
                </a:graphic>
              </wp:anchor>
            </w:drawing>
          </mc:Choice>
          <mc:Fallback>
            <w:pict>
              <v:shape type="#_x0000_t75" id="对象 680" o:spid="_x0000_s680" fillcolor="#FFFFFF" stroked="t" strokeweight="1.0pt" style="position:absolute;&#10;margin-left:56.72512pt;&#10;margin-top:-12.795197pt;&#10;width:1.7827563pt;&#10;height:18.485434pt;&#10;z-index:987;&#10;mso-position-horizontal:absolute;&#10;mso-position-horizontal-relative:char;&#10;mso-position-vertical:absolute;&#10;mso-position-vertical-relative:line;&#10;mso-wrap-distance-left:6.7498426pt;&#10;mso-wrap-distance-right:6.7498426pt;">
                <v:stroke color="#000000"/>
                <v:imagedata r:id="rId455"/>
                <o:lock selection="t"/>
              </v:shape>
            </w:pict>
          </mc:Fallback>
        </mc:AlternateContent>
      </w:r>
      <w:r>
        <mc:AlternateContent>
          <mc:Choice Requires="wps">
            <w:drawing>
              <wp:anchor distT="0" distB="0" distL="85723" distR="85723" simplePos="0" relativeHeight="988" behindDoc="0" locked="0" layoutInCell="1" hidden="0" allowOverlap="1">
                <wp:simplePos x="0" y="0"/>
                <wp:positionH relativeFrom="character">
                  <wp:posOffset>211206</wp:posOffset>
                </wp:positionH>
                <wp:positionV relativeFrom="line">
                  <wp:posOffset>-177933</wp:posOffset>
                </wp:positionV>
                <wp:extent cx="106685" cy="66586"/>
                <wp:effectExtent l="0" t="0" r="0" b="0"/>
                <wp:wrapNone/>
                <wp:docPr id="682" name="对象 682"/>
                <wp:cNvGraphicFramePr>
                  <a:graphicFrameLocks noChangeAspect="0" noSelect="1"/>
                </wp:cNvGraphicFramePr>
                <a:graphic>
                  <a:graphicData uri="http://schemas.microsoft.com/office/word/2010/wordprocessingInk">
                    <w14:contentPart bwMode="auto" r:id="rId456">
                      <w14:nvContentPartPr>
                        <w14:cNvContentPartPr/>
                      </w14:nvContentPartPr>
                      <w14:xfrm>
                        <a:off x="0" y="0"/>
                        <a:ext cx="106685" cy="66586"/>
                      </w14:xfrm>
                    </w14:contentPart>
                  </a:graphicData>
                </a:graphic>
              </wp:anchor>
            </w:drawing>
          </mc:Choice>
          <mc:Fallback>
            <w:pict>
              <v:shape type="#_x0000_t75" id="对象 683" o:spid="_x0000_s683" fillcolor="#FFFFFF" stroked="t" strokeweight="1.0pt" style="position:absolute;&#10;margin-left:16.630394pt;&#10;margin-top:-14.010472pt;&#10;width:8.400472pt;&#10;height:5.2429924pt;&#10;z-index:988;&#10;mso-position-horizontal:absolute;&#10;mso-position-horizontal-relative:char;&#10;mso-position-vertical:absolute;&#10;mso-position-vertical-relative:line;&#10;mso-wrap-distance-left:6.7498426pt;&#10;mso-wrap-distance-right:6.7498426pt;">
                <v:stroke color="#000000"/>
                <v:imagedata r:id="rId457"/>
                <o:lock selection="t"/>
              </v:shape>
            </w:pict>
          </mc:Fallback>
        </mc:AlternateContent>
      </w:r>
      <w:r>
        <mc:AlternateContent>
          <mc:Choice Requires="wps">
            <w:drawing>
              <wp:anchor distT="0" distB="0" distL="85723" distR="85723" simplePos="0" relativeHeight="989" behindDoc="0" locked="0" layoutInCell="1" hidden="0" allowOverlap="1">
                <wp:simplePos x="0" y="0"/>
                <wp:positionH relativeFrom="character">
                  <wp:posOffset>558150</wp:posOffset>
                </wp:positionH>
                <wp:positionV relativeFrom="line">
                  <wp:posOffset>-179917</wp:posOffset>
                </wp:positionV>
                <wp:extent cx="48944" cy="103598"/>
                <wp:effectExtent l="0" t="0" r="0" b="0"/>
                <wp:wrapNone/>
                <wp:docPr id="685" name="对象 685"/>
                <wp:cNvGraphicFramePr>
                  <a:graphicFrameLocks noChangeAspect="0" noSelect="1"/>
                </wp:cNvGraphicFramePr>
                <a:graphic>
                  <a:graphicData uri="http://schemas.microsoft.com/office/word/2010/wordprocessingInk">
                    <w14:contentPart bwMode="auto" r:id="rId458">
                      <w14:nvContentPartPr>
                        <w14:cNvContentPartPr/>
                      </w14:nvContentPartPr>
                      <w14:xfrm>
                        <a:off x="0" y="0"/>
                        <a:ext cx="48944" cy="103598"/>
                      </w14:xfrm>
                    </w14:contentPart>
                  </a:graphicData>
                </a:graphic>
              </wp:anchor>
            </w:drawing>
          </mc:Choice>
          <mc:Fallback>
            <w:pict>
              <v:shape type="#_x0000_t75" id="对象 686" o:spid="_x0000_s686" fillcolor="#FFFFFF" stroked="t" strokeweight="1.0pt" style="position:absolute;&#10;margin-left:43.94882pt;&#10;margin-top:-14.166693pt;&#10;width:3.8539367pt;&#10;height:8.157323pt;&#10;z-index:989;&#10;mso-position-horizontal:absolute;&#10;mso-position-horizontal-relative:char;&#10;mso-position-vertical:absolute;&#10;mso-position-vertical-relative:line;&#10;mso-wrap-distance-left:6.7498426pt;&#10;mso-wrap-distance-right:6.7498426pt;">
                <v:stroke color="#000000"/>
                <v:imagedata r:id="rId459"/>
                <o:lock selection="t"/>
              </v:shape>
            </w:pict>
          </mc:Fallback>
        </mc:AlternateContent>
      </w:r>
      <w:r>
        <mc:AlternateContent>
          <mc:Choice Requires="wps">
            <w:drawing>
              <wp:anchor distT="0" distB="0" distL="85723" distR="85723" simplePos="0" relativeHeight="990" behindDoc="0" locked="0" layoutInCell="1" hidden="0" allowOverlap="1">
                <wp:simplePos x="0" y="0"/>
                <wp:positionH relativeFrom="character">
                  <wp:posOffset>343717</wp:posOffset>
                </wp:positionH>
                <wp:positionV relativeFrom="line">
                  <wp:posOffset>-182342</wp:posOffset>
                </wp:positionV>
                <wp:extent cx="40567" cy="54679"/>
                <wp:effectExtent l="0" t="0" r="0" b="0"/>
                <wp:wrapNone/>
                <wp:docPr id="688" name="对象 688"/>
                <wp:cNvGraphicFramePr>
                  <a:graphicFrameLocks noChangeAspect="0" noSelect="1"/>
                </wp:cNvGraphicFramePr>
                <a:graphic>
                  <a:graphicData uri="http://schemas.microsoft.com/office/word/2010/wordprocessingInk">
                    <w14:contentPart bwMode="auto" r:id="rId460">
                      <w14:nvContentPartPr>
                        <w14:cNvContentPartPr/>
                      </w14:nvContentPartPr>
                      <w14:xfrm>
                        <a:off x="0" y="0"/>
                        <a:ext cx="40567" cy="54679"/>
                      </w14:xfrm>
                    </w14:contentPart>
                  </a:graphicData>
                </a:graphic>
              </wp:anchor>
            </w:drawing>
          </mc:Choice>
          <mc:Fallback>
            <w:pict>
              <v:shape type="#_x0000_t75" id="对象 689" o:spid="_x0000_s689" fillcolor="#FFFFFF" stroked="t" strokeweight="1.0pt" style="position:absolute;&#10;margin-left:27.06433pt;&#10;margin-top:-14.357637pt;&#10;width:3.194252pt;&#10;height:4.3054333pt;&#10;z-index:990;&#10;mso-position-horizontal:absolute;&#10;mso-position-horizontal-relative:char;&#10;mso-position-vertical:absolute;&#10;mso-position-vertical-relative:line;&#10;mso-wrap-distance-left:6.7498426pt;&#10;mso-wrap-distance-right:6.7498426pt;">
                <v:stroke color="#000000"/>
                <v:imagedata r:id="rId461"/>
                <o:lock selection="t"/>
              </v:shape>
            </w:pict>
          </mc:Fallback>
        </mc:AlternateContent>
      </w:r>
      <w:r>
        <mc:AlternateContent>
          <mc:Choice Requires="wps">
            <w:drawing>
              <wp:anchor distT="0" distB="0" distL="85723" distR="85723" simplePos="0" relativeHeight="991" behindDoc="0" locked="0" layoutInCell="1" hidden="0" allowOverlap="1">
                <wp:simplePos x="0" y="0"/>
                <wp:positionH relativeFrom="character">
                  <wp:posOffset>303554</wp:posOffset>
                </wp:positionH>
                <wp:positionV relativeFrom="line">
                  <wp:posOffset>-183002</wp:posOffset>
                </wp:positionV>
                <wp:extent cx="93652" cy="72142"/>
                <wp:effectExtent l="0" t="0" r="0" b="0"/>
                <wp:wrapNone/>
                <wp:docPr id="691" name="对象 691"/>
                <wp:cNvGraphicFramePr>
                  <a:graphicFrameLocks noChangeAspect="0" noSelect="1"/>
                </wp:cNvGraphicFramePr>
                <a:graphic>
                  <a:graphicData uri="http://schemas.microsoft.com/office/word/2010/wordprocessingInk">
                    <w14:contentPart bwMode="auto" r:id="rId462">
                      <w14:nvContentPartPr>
                        <w14:cNvContentPartPr/>
                      </w14:nvContentPartPr>
                      <w14:xfrm>
                        <a:off x="0" y="0"/>
                        <a:ext cx="93652" cy="72142"/>
                      </w14:xfrm>
                    </w14:contentPart>
                  </a:graphicData>
                </a:graphic>
              </wp:anchor>
            </w:drawing>
          </mc:Choice>
          <mc:Fallback>
            <w:pict>
              <v:shape type="#_x0000_t75" id="对象 692" o:spid="_x0000_s692" fillcolor="#FFFFFF" stroked="t" strokeweight="1.0pt" style="position:absolute;&#10;margin-left:23.90189pt;&#10;margin-top:-14.409684pt;&#10;width:7.3742514pt;&#10;height:5.6804724pt;&#10;z-index:991;&#10;mso-position-horizontal:absolute;&#10;mso-position-horizontal-relative:char;&#10;mso-position-vertical:absolute;&#10;mso-position-vertical-relative:line;&#10;mso-wrap-distance-left:6.7498426pt;&#10;mso-wrap-distance-right:6.7498426pt;">
                <v:stroke color="#000000"/>
                <v:imagedata r:id="rId463"/>
                <o:lock selection="t"/>
              </v:shape>
            </w:pict>
          </mc:Fallback>
        </mc:AlternateContent>
      </w:r>
      <w:r>
        <mc:AlternateContent>
          <mc:Choice Requires="wps">
            <w:drawing>
              <wp:anchor distT="0" distB="0" distL="85723" distR="85723" simplePos="0" relativeHeight="992" behindDoc="0" locked="0" layoutInCell="1" hidden="0" allowOverlap="1">
                <wp:simplePos x="0" y="0"/>
                <wp:positionH relativeFrom="character">
                  <wp:posOffset>443595</wp:posOffset>
                </wp:positionH>
                <wp:positionV relativeFrom="line">
                  <wp:posOffset>-183445</wp:posOffset>
                </wp:positionV>
                <wp:extent cx="130006" cy="186180"/>
                <wp:effectExtent l="0" t="0" r="0" b="0"/>
                <wp:wrapNone/>
                <wp:docPr id="694" name="对象 694"/>
                <wp:cNvGraphicFramePr>
                  <a:graphicFrameLocks noChangeAspect="0" noSelect="1"/>
                </wp:cNvGraphicFramePr>
                <a:graphic>
                  <a:graphicData uri="http://schemas.microsoft.com/office/word/2010/wordprocessingInk">
                    <w14:contentPart bwMode="auto" r:id="rId464">
                      <w14:nvContentPartPr>
                        <w14:cNvContentPartPr/>
                      </w14:nvContentPartPr>
                      <w14:xfrm>
                        <a:off x="0" y="0"/>
                        <a:ext cx="130006" cy="186180"/>
                      </w14:xfrm>
                    </w14:contentPart>
                  </a:graphicData>
                </a:graphic>
              </wp:anchor>
            </w:drawing>
          </mc:Choice>
          <mc:Fallback>
            <w:pict>
              <v:shape type="#_x0000_t75" id="对象 695" o:spid="_x0000_s695" fillcolor="#FFFFFF" stroked="t" strokeweight="1.0pt" style="position:absolute;&#10;margin-left:34.92874pt;&#10;margin-top:-14.444489pt;&#10;width:10.236693pt;&#10;height:14.6598425pt;&#10;z-index:992;&#10;mso-position-horizontal:absolute;&#10;mso-position-horizontal-relative:char;&#10;mso-position-vertical:absolute;&#10;mso-position-vertical-relative:line;&#10;mso-wrap-distance-left:6.7498426pt;&#10;mso-wrap-distance-right:6.7498426pt;">
                <v:stroke color="#000000"/>
                <v:imagedata r:id="rId465"/>
                <o:lock selection="t"/>
              </v:shape>
            </w:pict>
          </mc:Fallback>
        </mc:AlternateContent>
      </w:r>
      <w:r>
        <mc:AlternateContent>
          <mc:Choice Requires="wps">
            <w:drawing>
              <wp:anchor distT="0" distB="0" distL="85723" distR="85723" simplePos="0" relativeHeight="993" behindDoc="0" locked="0" layoutInCell="1" hidden="0" allowOverlap="1">
                <wp:simplePos x="0" y="0"/>
                <wp:positionH relativeFrom="character">
                  <wp:posOffset>604548</wp:posOffset>
                </wp:positionH>
                <wp:positionV relativeFrom="line">
                  <wp:posOffset>-199111</wp:posOffset>
                </wp:positionV>
                <wp:extent cx="49746" cy="37493"/>
                <wp:effectExtent l="0" t="0" r="0" b="0"/>
                <wp:wrapNone/>
                <wp:docPr id="697" name="对象 697"/>
                <wp:cNvGraphicFramePr>
                  <a:graphicFrameLocks noChangeAspect="0" noSelect="1"/>
                </wp:cNvGraphicFramePr>
                <a:graphic>
                  <a:graphicData uri="http://schemas.microsoft.com/office/word/2010/wordprocessingInk">
                    <w14:contentPart bwMode="auto" r:id="rId466">
                      <w14:nvContentPartPr>
                        <w14:cNvContentPartPr/>
                      </w14:nvContentPartPr>
                      <w14:xfrm>
                        <a:off x="0" y="0"/>
                        <a:ext cx="49746" cy="37493"/>
                      </w14:xfrm>
                    </w14:contentPart>
                  </a:graphicData>
                </a:graphic>
              </wp:anchor>
            </w:drawing>
          </mc:Choice>
          <mc:Fallback>
            <w:pict>
              <v:shape type="#_x0000_t75" id="对象 698" o:spid="_x0000_s698" fillcolor="#FFFFFF" stroked="t" strokeweight="1.0pt" style="position:absolute;&#10;margin-left:47.602203pt;&#10;margin-top:-15.67811pt;&#10;width:3.9170098pt;&#10;height:2.9522045pt;&#10;z-index:993;&#10;mso-position-horizontal:absolute;&#10;mso-position-horizontal-relative:char;&#10;mso-position-vertical:absolute;&#10;mso-position-vertical-relative:line;&#10;mso-wrap-distance-left:6.7498426pt;&#10;mso-wrap-distance-right:6.7498426pt;">
                <v:stroke color="#000000"/>
                <v:imagedata r:id="rId467"/>
                <o:lock selection="t"/>
              </v:shape>
            </w:pict>
          </mc:Fallback>
        </mc:AlternateContent>
      </w:r>
      <w:r>
        <mc:AlternateContent>
          <mc:Choice Requires="wps">
            <w:drawing>
              <wp:anchor distT="0" distB="0" distL="85723" distR="85723" simplePos="0" relativeHeight="994" behindDoc="0" locked="0" layoutInCell="1" hidden="0" allowOverlap="1">
                <wp:simplePos x="0" y="0"/>
                <wp:positionH relativeFrom="character">
                  <wp:posOffset>227651</wp:posOffset>
                </wp:positionH>
                <wp:positionV relativeFrom="line">
                  <wp:posOffset>-212328</wp:posOffset>
                </wp:positionV>
                <wp:extent cx="125770" cy="270316"/>
                <wp:effectExtent l="0" t="0" r="0" b="0"/>
                <wp:wrapNone/>
                <wp:docPr id="700" name="对象 700"/>
                <wp:cNvGraphicFramePr>
                  <a:graphicFrameLocks noChangeAspect="0" noSelect="1"/>
                </wp:cNvGraphicFramePr>
                <a:graphic>
                  <a:graphicData uri="http://schemas.microsoft.com/office/word/2010/wordprocessingInk">
                    <w14:contentPart bwMode="auto" r:id="rId468">
                      <w14:nvContentPartPr>
                        <w14:cNvContentPartPr/>
                      </w14:nvContentPartPr>
                      <w14:xfrm>
                        <a:off x="0" y="0"/>
                        <a:ext cx="125770" cy="270316"/>
                      </w14:xfrm>
                    </w14:contentPart>
                  </a:graphicData>
                </a:graphic>
              </wp:anchor>
            </w:drawing>
          </mc:Choice>
          <mc:Fallback>
            <w:pict>
              <v:shape type="#_x0000_t75" id="对象 701" o:spid="_x0000_s701" fillcolor="#FFFFFF" stroked="t" strokeweight="1.0pt" style="position:absolute;&#10;margin-left:17.925354pt;&#10;margin-top:-16.718819pt;&#10;width:9.903227pt;&#10;height:21.284725pt;&#10;z-index:994;&#10;mso-position-horizontal:absolute;&#10;mso-position-horizontal-relative:char;&#10;mso-position-vertical:absolute;&#10;mso-position-vertical-relative:line;&#10;mso-wrap-distance-left:6.7498426pt;&#10;mso-wrap-distance-right:6.7498426pt;">
                <v:stroke color="#000000"/>
                <v:imagedata r:id="rId469"/>
                <o:lock selection="t"/>
              </v:shape>
            </w:pict>
          </mc:Fallback>
        </mc:AlternateContent>
      </w:r>
      <w:r>
        <mc:AlternateContent>
          <mc:Choice Requires="wps">
            <w:drawing>
              <wp:anchor distT="0" distB="0" distL="85723" distR="85723" simplePos="0" relativeHeight="995" behindDoc="0" locked="0" layoutInCell="1" hidden="0" allowOverlap="1">
                <wp:simplePos x="0" y="0"/>
                <wp:positionH relativeFrom="character">
                  <wp:posOffset>699575</wp:posOffset>
                </wp:positionH>
                <wp:positionV relativeFrom="line">
                  <wp:posOffset>-225783</wp:posOffset>
                </wp:positionV>
                <wp:extent cx="98712" cy="51158"/>
                <wp:effectExtent l="0" t="0" r="0" b="0"/>
                <wp:wrapNone/>
                <wp:docPr id="703" name="对象 703"/>
                <wp:cNvGraphicFramePr>
                  <a:graphicFrameLocks noChangeAspect="0" noSelect="1"/>
                </wp:cNvGraphicFramePr>
                <a:graphic>
                  <a:graphicData uri="http://schemas.microsoft.com/office/word/2010/wordprocessingInk">
                    <w14:contentPart bwMode="auto" r:id="rId470">
                      <w14:nvContentPartPr>
                        <w14:cNvContentPartPr/>
                      </w14:nvContentPartPr>
                      <w14:xfrm>
                        <a:off x="0" y="0"/>
                        <a:ext cx="98712" cy="51158"/>
                      </w14:xfrm>
                    </w14:contentPart>
                  </a:graphicData>
                </a:graphic>
              </wp:anchor>
            </w:drawing>
          </mc:Choice>
          <mc:Fallback>
            <w:pict>
              <v:shape type="#_x0000_t75" id="对象 704" o:spid="_x0000_s704" fillcolor="#FFFFFF" stroked="t" strokeweight="1.0pt" style="position:absolute;&#10;margin-left:55.084644pt;&#10;margin-top:-17.778189pt;&#10;width:7.7726pt;&#10;height:4.0281887pt;&#10;z-index:995;&#10;mso-position-horizontal:absolute;&#10;mso-position-horizontal-relative:char;&#10;mso-position-vertical:absolute;&#10;mso-position-vertical-relative:line;&#10;mso-wrap-distance-left:6.7498426pt;&#10;mso-wrap-distance-right:6.7498426pt;">
                <v:stroke color="#000000"/>
                <v:imagedata r:id="rId471"/>
                <o:lock selection="t"/>
              </v:shape>
            </w:pict>
          </mc:Fallback>
        </mc:AlternateContent>
      </w:r>
      <w:r>
        <mc:AlternateContent>
          <mc:Choice Requires="wps">
            <w:drawing>
              <wp:anchor distT="0" distB="0" distL="85723" distR="85723" simplePos="0" relativeHeight="996" behindDoc="0" locked="0" layoutInCell="1" hidden="0" allowOverlap="1">
                <wp:simplePos x="0" y="0"/>
                <wp:positionH relativeFrom="character">
                  <wp:posOffset>670114</wp:posOffset>
                </wp:positionH>
                <wp:positionV relativeFrom="line">
                  <wp:posOffset>-249148</wp:posOffset>
                </wp:positionV>
                <wp:extent cx="76168" cy="177488"/>
                <wp:effectExtent l="0" t="0" r="0" b="0"/>
                <wp:wrapNone/>
                <wp:docPr id="706" name="对象 706"/>
                <wp:cNvGraphicFramePr>
                  <a:graphicFrameLocks noChangeAspect="0" noSelect="1"/>
                </wp:cNvGraphicFramePr>
                <a:graphic>
                  <a:graphicData uri="http://schemas.microsoft.com/office/word/2010/wordprocessingInk">
                    <w14:contentPart bwMode="auto" r:id="rId472">
                      <w14:nvContentPartPr>
                        <w14:cNvContentPartPr/>
                      </w14:nvContentPartPr>
                      <w14:xfrm>
                        <a:off x="0" y="0"/>
                        <a:ext cx="76168" cy="177488"/>
                      </w14:xfrm>
                    </w14:contentPart>
                  </a:graphicData>
                </a:graphic>
              </wp:anchor>
            </w:drawing>
          </mc:Choice>
          <mc:Fallback>
            <w:pict>
              <v:shape type="#_x0000_t75" id="对象 707" o:spid="_x0000_s707" fillcolor="#FFFFFF" stroked="t" strokeweight="1.0pt" style="position:absolute;&#10;margin-left:52.76488pt;&#10;margin-top:-19.617952pt;&#10;width:5.9975567pt;&#10;height:13.975433pt;&#10;z-index:996;&#10;mso-position-horizontal:absolute;&#10;mso-position-horizontal-relative:char;&#10;mso-position-vertical:absolute;&#10;mso-position-vertical-relative:line;&#10;mso-wrap-distance-left:6.7498426pt;&#10;mso-wrap-distance-right:6.7498426pt;">
                <v:stroke color="#000000"/>
                <v:imagedata r:id="rId473"/>
                <o:lock selection="t"/>
              </v:shape>
            </w:pict>
          </mc:Fallback>
        </mc:AlternateContent>
      </w:r>
    </w:p>
    <w:p>
      <w:pPr>
        <w:rPr>
          <w:rFonts w:hint="eastAsia"/>
        </w:rPr>
      </w:pPr>
      <w:r>
        <w:rPr>
          <w:rFonts w:hint="eastAsia"/>
        </w:rPr>
        <w:t xml:space="preserve">   D. 指数噪声</w:t>
      </w:r>
    </w:p>
    <w:p>
      <w:pPr>
        <w:rPr>
          <w:rFonts w:hint="eastAsia"/>
        </w:rPr>
      </w:pPr>
    </w:p>
    <w:p>
      <w:pPr>
        <w:rPr>
          <w:rFonts w:hint="eastAsia"/>
        </w:rPr>
      </w:pPr>
      <w:r>
        <w:rPr>
          <w:rFonts w:hint="eastAsia"/>
        </w:rPr>
        <w:t>6. 关于傅里叶频谱图，正确的说法是：</w:t>
      </w:r>
    </w:p>
    <w:p>
      <w:pPr>
        <w:rPr>
          <w:rFonts w:hint="eastAsia"/>
        </w:rPr>
      </w:pPr>
      <w:r>
        <w:rPr>
          <w:rFonts w:hint="eastAsia"/>
        </w:rPr>
        <w:t xml:space="preserve">   A. 中心代表高频分量</w:t>
      </w:r>
    </w:p>
    <w:p>
      <w:pPr>
        <w:rPr>
          <w:rFonts w:hint="eastAsia"/>
        </w:rPr>
      </w:pPr>
      <w:r>
        <w:rPr>
          <w:rFonts w:hint="eastAsia"/>
        </w:rPr>
        <w:t xml:space="preserve">   B. 亮度表示相位信息</w:t>
      </w:r>
    </w:p>
    <w:p>
      <w:pPr>
        <w:rPr>
          <w:rFonts w:hint="eastAsia"/>
        </w:rPr>
      </w:pPr>
      <w:r>
        <w:rPr>
          <w:rFonts w:hint="eastAsia"/>
        </w:rPr>
        <w:t xml:space="preserve">   </w:t>
      </w:r>
      <w:r>
        <mc:AlternateContent>
          <mc:Choice Requires="wps">
            <w:drawing>
              <wp:anchor distT="0" distB="0" distL="85723" distR="85723" simplePos="0" relativeHeight="650" behindDoc="0" locked="0" layoutInCell="1" hidden="0" allowOverlap="1">
                <wp:simplePos x="0" y="0"/>
                <wp:positionH relativeFrom="character">
                  <wp:posOffset>-99916</wp:posOffset>
                </wp:positionH>
                <wp:positionV relativeFrom="line">
                  <wp:posOffset>-87737</wp:posOffset>
                </wp:positionV>
                <wp:extent cx="279986" cy="263405"/>
                <wp:effectExtent l="0" t="0" r="0" b="0"/>
                <wp:wrapNone/>
                <wp:docPr id="709" name="对象 709"/>
                <wp:cNvGraphicFramePr>
                  <a:graphicFrameLocks noChangeAspect="0" noSelect="1"/>
                </wp:cNvGraphicFramePr>
                <a:graphic>
                  <a:graphicData uri="http://schemas.microsoft.com/office/word/2010/wordprocessingInk">
                    <w14:contentPart bwMode="auto" r:id="rId474">
                      <w14:nvContentPartPr>
                        <w14:cNvContentPartPr/>
                      </w14:nvContentPartPr>
                      <w14:xfrm>
                        <a:off x="0" y="0"/>
                        <a:ext cx="279986" cy="263405"/>
                      </w14:xfrm>
                    </w14:contentPart>
                  </a:graphicData>
                </a:graphic>
              </wp:anchor>
            </w:drawing>
          </mc:Choice>
          <mc:Fallback>
            <w:pict>
              <v:shape type="#_x0000_t75" id="对象 710" o:spid="_x0000_s710" fillcolor="#FFFFFF" stroked="t" strokeweight="1.0pt" style="position:absolute;&#10;margin-left:-7.8674016pt;&#10;margin-top:-6.9084253pt;&#10;width:22.046143pt;&#10;height:20.740551pt;&#10;z-index:650;&#10;mso-position-horizontal:absolute;&#10;mso-position-horizontal-relative:char;&#10;mso-position-vertical:absolute;&#10;mso-position-vertical-relative:line;&#10;mso-wrap-distance-left:6.7498426pt;&#10;mso-wrap-distance-right:6.7498426pt;">
                <v:stroke color="#000000"/>
                <v:imagedata r:id="rId475"/>
                <o:lock selection="t"/>
              </v:shape>
            </w:pict>
          </mc:Fallback>
        </mc:AlternateContent>
      </w:r>
      <w:r>
        <w:rPr>
          <w:rFonts w:hint="eastAsia"/>
        </w:rPr>
        <w:t>C. 可以进行频域滤波</w:t>
      </w:r>
    </w:p>
    <w:p>
      <w:pPr>
        <w:rPr>
          <w:rFonts w:hint="eastAsia"/>
        </w:rPr>
      </w:pPr>
      <w:r>
        <w:rPr>
          <w:rFonts w:hint="eastAsia"/>
        </w:rPr>
        <w:t xml:space="preserve">   D. 不能进行图像增强</w:t>
      </w:r>
    </w:p>
    <w:p>
      <w:pPr>
        <w:rPr>
          <w:rFonts w:hint="eastAsia"/>
        </w:rPr>
      </w:pPr>
    </w:p>
    <w:p>
      <w:pPr>
        <w:rPr>
          <w:rFonts w:hint="eastAsia"/>
        </w:rPr>
      </w:pPr>
      <w:r>
        <w:rPr>
          <w:rFonts w:hint="eastAsia"/>
        </w:rPr>
        <w:t>7. Prewitt算子用于检测：</w:t>
      </w:r>
    </w:p>
    <w:p>
      <w:pPr>
        <w:rPr>
          <w:rFonts w:hint="eastAsia"/>
        </w:rPr>
      </w:pPr>
      <w:r>
        <w:rPr>
          <w:rFonts w:hint="eastAsia"/>
        </w:rPr>
        <w:t xml:space="preserve">   A. 点特征</w:t>
      </w:r>
    </w:p>
    <w:p>
      <w:pPr>
        <w:rPr>
          <w:rFonts w:hint="eastAsia"/>
        </w:rPr>
      </w:pPr>
      <w:r>
        <w:rPr>
          <w:rFonts w:hint="eastAsia"/>
        </w:rPr>
        <w:t xml:space="preserve">   B. 线特征</w:t>
      </w:r>
    </w:p>
    <w:p>
      <w:pPr>
        <w:rPr>
          <w:rFonts w:hint="eastAsia"/>
        </w:rPr>
      </w:pPr>
      <w:r>
        <w:rPr>
          <w:rFonts w:hint="eastAsia"/>
        </w:rPr>
        <w:t xml:space="preserve">   C</w:t>
      </w:r>
      <w:r>
        <mc:AlternateContent>
          <mc:Choice Requires="wps">
            <w:drawing>
              <wp:anchor distT="0" distB="0" distL="85723" distR="85723" simplePos="0" relativeHeight="649" behindDoc="0" locked="0" layoutInCell="1" hidden="0" allowOverlap="1">
                <wp:simplePos x="0" y="0"/>
                <wp:positionH relativeFrom="character">
                  <wp:posOffset>-203933</wp:posOffset>
                </wp:positionH>
                <wp:positionV relativeFrom="line">
                  <wp:posOffset>-153858</wp:posOffset>
                </wp:positionV>
                <wp:extent cx="322824" cy="320775"/>
                <wp:effectExtent l="0" t="0" r="0" b="0"/>
                <wp:wrapNone/>
                <wp:docPr id="712" name="对象 712"/>
                <wp:cNvGraphicFramePr>
                  <a:graphicFrameLocks noChangeAspect="0" noSelect="1"/>
                </wp:cNvGraphicFramePr>
                <a:graphic>
                  <a:graphicData uri="http://schemas.microsoft.com/office/word/2010/wordprocessingInk">
                    <w14:contentPart bwMode="auto" r:id="rId476">
                      <w14:nvContentPartPr>
                        <w14:cNvContentPartPr/>
                      </w14:nvContentPartPr>
                      <w14:xfrm>
                        <a:off x="0" y="0"/>
                        <a:ext cx="322824" cy="320775"/>
                      </w14:xfrm>
                    </w14:contentPart>
                  </a:graphicData>
                </a:graphic>
              </wp:anchor>
            </w:drawing>
          </mc:Choice>
          <mc:Fallback>
            <w:pict>
              <v:shape type="#_x0000_t75" id="对象 713" o:spid="_x0000_s713" fillcolor="#FFFFFF" stroked="t" strokeweight="1.0pt" style="position:absolute;&#10;margin-left:-16.057716pt;&#10;margin-top:-12.114803pt;&#10;width:25.419212pt;&#10;height:25.257874pt;&#10;z-index:649;&#10;mso-position-horizontal:absolute;&#10;mso-position-horizontal-relative:char;&#10;mso-position-vertical:absolute;&#10;mso-position-vertical-relative:line;&#10;mso-wrap-distance-left:6.7498426pt;&#10;mso-wrap-distance-right:6.7498426pt;">
                <v:stroke color="#000000"/>
                <v:imagedata r:id="rId477"/>
                <o:lock selection="t"/>
              </v:shape>
            </w:pict>
          </mc:Fallback>
        </mc:AlternateContent>
      </w:r>
      <w:r>
        <w:rPr>
          <w:rFonts w:hint="eastAsia"/>
        </w:rPr>
        <w:t>. 边缘特征</w:t>
      </w:r>
    </w:p>
    <w:p>
      <w:pPr>
        <w:rPr>
          <w:rFonts w:hint="eastAsia"/>
        </w:rPr>
      </w:pPr>
      <w:r>
        <w:rPr>
          <w:rFonts w:hint="eastAsia"/>
        </w:rPr>
        <w:t xml:space="preserve">   D. 区域特征</w:t>
      </w:r>
    </w:p>
    <w:p>
      <w:pPr>
        <w:rPr>
          <w:rFonts w:hint="eastAsia"/>
        </w:rPr>
      </w:pPr>
    </w:p>
    <w:p>
      <w:pPr>
        <w:rPr>
          <w:rFonts w:hint="eastAsia"/>
        </w:rPr>
      </w:pPr>
      <w:r>
        <w:rPr>
          <w:rFonts w:hint="eastAsia"/>
        </w:rPr>
        <w:t>8. 开运算是：</w:t>
      </w:r>
    </w:p>
    <w:p>
      <w:pPr>
        <w:rPr>
          <w:rFonts w:hint="eastAsia"/>
        </w:rPr>
      </w:pPr>
      <w:r>
        <w:rPr>
          <w:rFonts w:hint="eastAsia"/>
        </w:rPr>
        <w:t xml:space="preserve">   A. 先膨胀后腐蚀</w:t>
      </w:r>
    </w:p>
    <w:p>
      <w:pPr>
        <w:rPr>
          <w:rFonts w:hint="eastAsia"/>
        </w:rPr>
      </w:pPr>
      <w:r>
        <w:rPr>
          <w:rFonts w:hint="eastAsia"/>
        </w:rPr>
        <w:t xml:space="preserve">   B. 先腐蚀后膨胀</w:t>
      </w:r>
    </w:p>
    <w:p>
      <w:pPr>
        <w:rPr>
          <w:rFonts w:hint="eastAsia"/>
        </w:rPr>
      </w:pPr>
      <w:r>
        <w:rPr>
          <w:rFonts w:hint="eastAsia"/>
        </w:rPr>
        <w:t xml:space="preserve">   C. 两次膨胀</w:t>
      </w:r>
    </w:p>
    <w:p>
      <w:pPr>
        <w:rPr>
          <w:rFonts w:hint="eastAsia"/>
        </w:rPr>
      </w:pPr>
      <w:r>
        <w:rPr>
          <w:rFonts w:hint="eastAsia"/>
        </w:rPr>
        <w:t xml:space="preserve">   D. 两次腐蚀</w:t>
      </w:r>
    </w:p>
    <w:p>
      <w:pPr>
        <w:rPr>
          <w:rFonts w:hint="eastAsia"/>
        </w:rPr>
      </w:pPr>
      <w:r>
        <mc:AlternateContent>
          <mc:Choice Requires="wps">
            <w:drawing>
              <wp:anchor distT="0" distB="0" distL="85723" distR="85723" simplePos="0" relativeHeight="647" behindDoc="0" locked="0" layoutInCell="1" hidden="0" allowOverlap="1">
                <wp:simplePos x="0" y="0"/>
                <wp:positionH relativeFrom="character">
                  <wp:posOffset>112615</wp:posOffset>
                </wp:positionH>
                <wp:positionV relativeFrom="line">
                  <wp:posOffset>458519</wp:posOffset>
                </wp:positionV>
                <wp:extent cx="310445" cy="286454"/>
                <wp:effectExtent l="0" t="0" r="0" b="0"/>
                <wp:wrapNone/>
                <wp:docPr id="715" name="对象 715"/>
                <wp:cNvGraphicFramePr>
                  <a:graphicFrameLocks noChangeAspect="0" noSelect="1"/>
                </wp:cNvGraphicFramePr>
                <a:graphic>
                  <a:graphicData uri="http://schemas.microsoft.com/office/word/2010/wordprocessingInk">
                    <w14:contentPart bwMode="auto" r:id="rId478">
                      <w14:nvContentPartPr>
                        <w14:cNvContentPartPr/>
                      </w14:nvContentPartPr>
                      <w14:xfrm>
                        <a:off x="0" y="0"/>
                        <a:ext cx="310445" cy="286454"/>
                      </w14:xfrm>
                    </w14:contentPart>
                  </a:graphicData>
                </a:graphic>
              </wp:anchor>
            </w:drawing>
          </mc:Choice>
          <mc:Fallback>
            <w:pict>
              <v:shape type="#_x0000_t75" id="对象 716" o:spid="_x0000_s716" fillcolor="#FFFFFF" stroked="t" strokeweight="1.0pt" style="position:absolute;&#10;margin-left:8.867323pt;&#10;margin-top:36.10386pt;&#10;width:24.444489pt;&#10;height:22.555435pt;&#10;z-index:647;&#10;mso-position-horizontal:absolute;&#10;mso-position-horizontal-relative:char;&#10;mso-position-vertical:absolute;&#10;mso-position-vertical-relative:line;&#10;mso-wrap-distance-left:6.7498426pt;&#10;mso-wrap-distance-right:6.7498426pt;">
                <v:stroke color="#000000"/>
                <v:imagedata r:id="rId479"/>
                <o:lock selection="t"/>
              </v:shape>
            </w:pict>
          </mc:Fallback>
        </mc:AlternateContent>
      </w:r>
      <w:r>
        <mc:AlternateContent>
          <mc:Choice Requires="wps">
            <w:drawing>
              <wp:anchor distT="0" distB="0" distL="85723" distR="85723" simplePos="0" relativeHeight="648" behindDoc="0" locked="0" layoutInCell="1" hidden="0" allowOverlap="1">
                <wp:simplePos x="0" y="0"/>
                <wp:positionH relativeFrom="character">
                  <wp:posOffset>104286</wp:posOffset>
                </wp:positionH>
                <wp:positionV relativeFrom="line">
                  <wp:posOffset>-709523</wp:posOffset>
                </wp:positionV>
                <wp:extent cx="304777" cy="303061"/>
                <wp:effectExtent l="0" t="0" r="0" b="0"/>
                <wp:wrapNone/>
                <wp:docPr id="718" name="对象 718"/>
                <wp:cNvGraphicFramePr>
                  <a:graphicFrameLocks noChangeAspect="0" noSelect="1"/>
                </wp:cNvGraphicFramePr>
                <a:graphic>
                  <a:graphicData uri="http://schemas.microsoft.com/office/word/2010/wordprocessingInk">
                    <w14:contentPart bwMode="auto" r:id="rId480">
                      <w14:nvContentPartPr>
                        <w14:cNvContentPartPr/>
                      </w14:nvContentPartPr>
                      <w14:xfrm>
                        <a:off x="0" y="0"/>
                        <a:ext cx="304777" cy="303061"/>
                      </w14:xfrm>
                    </w14:contentPart>
                  </a:graphicData>
                </a:graphic>
              </wp:anchor>
            </w:drawing>
          </mc:Choice>
          <mc:Fallback>
            <w:pict>
              <v:shape type="#_x0000_t75" id="对象 719" o:spid="_x0000_s719" fillcolor="#FFFFFF" stroked="t" strokeweight="1.0pt" style="position:absolute;&#10;margin-left:8.211496pt;&#10;margin-top:-55.86795pt;&#10;width:23.99819pt;&#10;height:23.863071pt;&#10;z-index:648;&#10;mso-position-horizontal:absolute;&#10;mso-position-horizontal-relative:char;&#10;mso-position-vertical:absolute;&#10;mso-position-vertical-relative:line;&#10;mso-wrap-distance-left:6.7498426pt;&#10;mso-wrap-distance-right:6.7498426pt;">
                <v:stroke color="#000000"/>
                <v:imagedata r:id="rId481"/>
                <o:lock selection="t"/>
              </v:shape>
            </w:pict>
          </mc:Fallback>
        </mc:AlternateContent>
      </w:r>
    </w:p>
    <w:p>
      <w:pPr>
        <w:rPr>
          <w:rFonts w:hint="eastAsia"/>
        </w:rPr>
      </w:pPr>
      <w:r>
        <w:rPr>
          <w:rFonts w:hint="eastAsia"/>
        </w:rPr>
        <w:t>9. 下列哪种阈值处理方法计算量最大？</w:t>
      </w:r>
    </w:p>
    <w:p>
      <w:pPr>
        <w:rPr>
          <w:rFonts w:hint="eastAsia"/>
        </w:rPr>
      </w:pPr>
      <w:r>
        <w:rPr>
          <w:rFonts w:hint="eastAsia"/>
        </w:rPr>
        <w:t xml:space="preserve">   A. 全局阈值法</w:t>
      </w:r>
      <w:r>
        <mc:AlternateContent>
          <mc:Choice Requires="wps">
            <w:drawing>
              <wp:anchor distT="0" distB="0" distL="85723" distR="85723" simplePos="0" relativeHeight="956" behindDoc="0" locked="0" layoutInCell="1" hidden="0" allowOverlap="1">
                <wp:simplePos x="0" y="0"/>
                <wp:positionH relativeFrom="character">
                  <wp:posOffset>400906</wp:posOffset>
                </wp:positionH>
                <wp:positionV relativeFrom="line">
                  <wp:posOffset>3701</wp:posOffset>
                </wp:positionV>
                <wp:extent cx="711718" cy="58389"/>
                <wp:effectExtent l="0" t="0" r="0" b="0"/>
                <wp:wrapNone/>
                <wp:docPr id="721" name="对象 721"/>
                <wp:cNvGraphicFramePr>
                  <a:graphicFrameLocks noChangeAspect="0" noSelect="1"/>
                </wp:cNvGraphicFramePr>
                <a:graphic>
                  <a:graphicData uri="http://schemas.microsoft.com/office/word/2010/wordprocessingInk">
                    <w14:contentPart bwMode="auto" r:id="rId482">
                      <w14:nvContentPartPr>
                        <w14:cNvContentPartPr/>
                      </w14:nvContentPartPr>
                      <w14:xfrm>
                        <a:off x="0" y="0"/>
                        <a:ext cx="711718" cy="58389"/>
                      </w14:xfrm>
                    </w14:contentPart>
                  </a:graphicData>
                </a:graphic>
              </wp:anchor>
            </w:drawing>
          </mc:Choice>
          <mc:Fallback>
            <w:pict>
              <v:shape type="#_x0000_t75" id="对象 722" o:spid="_x0000_s722" fillcolor="#FFFFFF" stroked="t" strokeweight="1.0pt" style="position:absolute;&#10;margin-left:31.567402pt;&#10;margin-top:0.29141733pt;&#10;width:56.040863pt;&#10;height:4.5976377pt;&#10;z-index:956;&#10;mso-position-horizontal:absolute;&#10;mso-position-horizontal-relative:char;&#10;mso-position-vertical:absolute;&#10;mso-position-vertical-relative:line;&#10;mso-wrap-distance-left:6.7498426pt;&#10;mso-wrap-distance-right:6.7498426pt;">
                <v:stroke color="#000000"/>
                <v:imagedata r:id="rId483"/>
                <o:lock selection="t"/>
              </v:shape>
            </w:pict>
          </mc:Fallback>
        </mc:AlternateContent>
      </w:r>
    </w:p>
    <w:p>
      <w:pPr>
        <w:rPr>
          <w:rFonts w:hint="eastAsia"/>
        </w:rPr>
      </w:pPr>
      <w:r>
        <w:rPr>
          <w:rFonts w:hint="eastAsia"/>
        </w:rPr>
        <w:t xml:space="preserve">   B. Otsu方法</w:t>
      </w:r>
    </w:p>
    <w:p>
      <w:pPr>
        <w:rPr>
          <w:rFonts w:hint="eastAsia"/>
        </w:rPr>
      </w:pPr>
      <w:r>
        <w:rPr>
          <w:rFonts w:hint="eastAsia"/>
        </w:rPr>
        <w:t xml:space="preserve">   C. 双峰法</w:t>
      </w:r>
    </w:p>
    <w:p>
      <w:pPr>
        <w:rPr>
          <w:rFonts w:hint="eastAsia"/>
        </w:rPr>
      </w:pPr>
      <w:r>
        <w:rPr>
          <w:rFonts w:hint="eastAsia"/>
        </w:rPr>
        <w:t xml:space="preserve">   D. 基于直方图谷底的方法</w:t>
      </w:r>
    </w:p>
    <w:p>
      <w:pPr>
        <w:rPr>
          <w:rFonts w:hint="eastAsia"/>
        </w:rPr>
      </w:pPr>
    </w:p>
    <w:p>
      <w:pPr>
        <w:rPr>
          <w:rFonts w:hint="eastAsia"/>
        </w:rPr>
      </w:pPr>
      <w:r>
        <w:rPr>
          <w:rFonts w:hint="eastAsia"/>
        </w:rPr>
        <w:t>10. 算术编码的输出是：</w:t>
      </w:r>
    </w:p>
    <w:p>
      <w:pPr>
        <w:rPr>
          <w:rFonts w:hint="eastAsia"/>
        </w:rPr>
      </w:pPr>
      <w:r>
        <w:rPr>
          <w:rFonts w:hint="eastAsia"/>
        </w:rPr>
        <w:t xml:space="preserve">    A. 固定长度的码字</w:t>
      </w:r>
    </w:p>
    <w:p>
      <w:pPr>
        <w:rPr>
          <w:rFonts w:hint="eastAsia"/>
        </w:rPr>
      </w:pPr>
      <w:r>
        <w:rPr>
          <w:rFonts w:hint="eastAsia"/>
        </w:rPr>
        <w:t xml:space="preserve">    B. 可变长度的码字</w:t>
      </w:r>
    </w:p>
    <w:p>
      <w:pPr>
        <w:rPr>
          <w:rFonts w:hint="eastAsia"/>
        </w:rPr>
      </w:pPr>
      <w:r>
        <w:rPr>
          <w:rFonts w:hint="eastAsia"/>
        </w:rPr>
        <w:t xml:space="preserve">    C</w:t>
      </w:r>
      <w:r>
        <mc:AlternateContent>
          <mc:Choice Requires="wps">
            <w:drawing>
              <wp:anchor distT="0" distB="0" distL="85723" distR="85723" simplePos="0" relativeHeight="646" behindDoc="0" locked="0" layoutInCell="1" hidden="0" allowOverlap="1">
                <wp:simplePos x="0" y="0"/>
                <wp:positionH relativeFrom="character">
                  <wp:posOffset>-173550</wp:posOffset>
                </wp:positionH>
                <wp:positionV relativeFrom="line">
                  <wp:posOffset>-72480</wp:posOffset>
                </wp:positionV>
                <wp:extent cx="280876" cy="246282"/>
                <wp:effectExtent l="0" t="0" r="0" b="0"/>
                <wp:wrapNone/>
                <wp:docPr id="724" name="对象 724"/>
                <wp:cNvGraphicFramePr>
                  <a:graphicFrameLocks noChangeAspect="0" noSelect="1"/>
                </wp:cNvGraphicFramePr>
                <a:graphic>
                  <a:graphicData uri="http://schemas.microsoft.com/office/word/2010/wordprocessingInk">
                    <w14:contentPart bwMode="auto" r:id="rId484">
                      <w14:nvContentPartPr>
                        <w14:cNvContentPartPr/>
                      </w14:nvContentPartPr>
                      <w14:xfrm>
                        <a:off x="0" y="0"/>
                        <a:ext cx="280876" cy="246282"/>
                      </w14:xfrm>
                    </w14:contentPart>
                  </a:graphicData>
                </a:graphic>
              </wp:anchor>
            </w:drawing>
          </mc:Choice>
          <mc:Fallback>
            <w:pict>
              <v:shape type="#_x0000_t75" id="对象 725" o:spid="_x0000_s725" fillcolor="#FFFFFF" stroked="t" strokeweight="1.0pt" style="position:absolute;&#10;margin-left:-13.665355pt;&#10;margin-top:-5.7070866pt;&#10;width:22.11622pt;&#10;height:19.392284pt;&#10;z-index:646;&#10;mso-position-horizontal:absolute;&#10;mso-position-horizontal-relative:char;&#10;mso-position-vertical:absolute;&#10;mso-position-vertical-relative:line;&#10;mso-wrap-distance-left:6.7498426pt;&#10;mso-wrap-distance-right:6.7498426pt;">
                <v:stroke color="#000000"/>
                <v:imagedata r:id="rId485"/>
                <o:lock selection="t"/>
              </v:shape>
            </w:pict>
          </mc:Fallback>
        </mc:AlternateContent>
      </w:r>
      <w:r>
        <w:rPr>
          <w:rFonts w:hint="eastAsia"/>
        </w:rPr>
        <w:t>. 一个实数</w:t>
      </w:r>
    </w:p>
    <w:p>
      <w:pPr>
        <w:rPr>
          <w:rFonts w:hint="eastAsia"/>
        </w:rPr>
      </w:pPr>
      <w:r>
        <w:rPr>
          <w:rFonts w:hint="eastAsia"/>
        </w:rPr>
        <w:t xml:space="preserve">    D. 一组符号</w:t>
      </w:r>
    </w:p>
    <w:p>
      <w:pPr>
        <w:rPr>
          <w:rFonts w:hint="eastAsia"/>
        </w:rPr>
      </w:pPr>
    </w:p>
    <w:p>
      <w:pPr>
        <w:rPr>
          <w:rFonts w:hint="eastAsia"/>
        </w:rPr>
      </w:pPr>
      <w:r>
        <w:rPr>
          <w:rFonts w:hint="eastAsia"/>
        </w:rPr>
        <w:t>## 三、判断题 (10×2分)</w:t>
      </w:r>
    </w:p>
    <w:p>
      <w:pPr>
        <w:rPr>
          <w:rFonts w:hint="eastAsia"/>
        </w:rPr>
      </w:pPr>
    </w:p>
    <w:p>
      <w:pPr>
        <w:rPr>
          <w:rFonts w:hint="eastAsia"/>
        </w:rPr>
      </w:pPr>
      <w:r>
        <w:rPr>
          <w:rFonts w:hint="eastAsia"/>
        </w:rPr>
        <w:t>1. 直方图均衡化会改变图像的内容信息。</w:t>
      </w:r>
      <w:r>
        <mc:AlternateContent>
          <mc:Choice Requires="wps">
            <w:drawing>
              <wp:anchor distT="0" distB="0" distL="85723" distR="85723" simplePos="0" relativeHeight="643" behindDoc="0" locked="0" layoutInCell="1" hidden="0" allowOverlap="1">
                <wp:simplePos x="0" y="0"/>
                <wp:positionH relativeFrom="character">
                  <wp:posOffset>-487997</wp:posOffset>
                </wp:positionH>
                <wp:positionV relativeFrom="line">
                  <wp:posOffset>61058</wp:posOffset>
                </wp:positionV>
                <wp:extent cx="333313" cy="310746"/>
                <wp:effectExtent l="0" t="0" r="0" b="0"/>
                <wp:wrapNone/>
                <wp:docPr id="727" name="对象 727"/>
                <wp:cNvGraphicFramePr>
                  <a:graphicFrameLocks noChangeAspect="0" noSelect="1"/>
                </wp:cNvGraphicFramePr>
                <a:graphic>
                  <a:graphicData uri="http://schemas.microsoft.com/office/word/2010/wordprocessingInk">
                    <w14:contentPart bwMode="auto" r:id="rId486">
                      <w14:nvContentPartPr>
                        <w14:cNvContentPartPr/>
                      </w14:nvContentPartPr>
                      <w14:xfrm>
                        <a:off x="0" y="0"/>
                        <a:ext cx="333313" cy="310746"/>
                      </w14:xfrm>
                    </w14:contentPart>
                  </a:graphicData>
                </a:graphic>
              </wp:anchor>
            </w:drawing>
          </mc:Choice>
          <mc:Fallback>
            <w:pict>
              <v:shape type="#_x0000_t75" id="对象 728" o:spid="_x0000_s728" fillcolor="#FFFFFF" stroked="t" strokeweight="1.0pt" style="position:absolute;&#10;margin-left:-38.42496pt;&#10;margin-top:4.8077164pt;&#10;width:26.245117pt;&#10;height:24.46819pt;&#10;z-index:643;&#10;mso-position-horizontal:absolute;&#10;mso-position-horizontal-relative:char;&#10;mso-position-vertical:absolute;&#10;mso-position-vertical-relative:line;&#10;mso-wrap-distance-left:6.7498426pt;&#10;mso-wrap-distance-right:6.7498426pt;">
                <v:stroke color="#000000"/>
                <v:imagedata r:id="rId487"/>
                <o:lock selection="t"/>
              </v:shape>
            </w:pict>
          </mc:Fallback>
        </mc:AlternateContent>
      </w:r>
      <w:r>
        <mc:AlternateContent>
          <mc:Choice Requires="wps">
            <w:drawing>
              <wp:anchor distT="0" distB="0" distL="85723" distR="85723" simplePos="0" relativeHeight="644" behindDoc="0" locked="0" layoutInCell="1" hidden="0" allowOverlap="1">
                <wp:simplePos x="0" y="0"/>
                <wp:positionH relativeFrom="character">
                  <wp:posOffset>98828</wp:posOffset>
                </wp:positionH>
                <wp:positionV relativeFrom="line">
                  <wp:posOffset>-71582</wp:posOffset>
                </wp:positionV>
                <wp:extent cx="190858" cy="279233"/>
                <wp:effectExtent l="0" t="0" r="0" b="0"/>
                <wp:wrapNone/>
                <wp:docPr id="730" name="对象 730"/>
                <wp:cNvGraphicFramePr>
                  <a:graphicFrameLocks noChangeAspect="0" noSelect="1"/>
                </wp:cNvGraphicFramePr>
                <a:graphic>
                  <a:graphicData uri="http://schemas.microsoft.com/office/word/2010/wordprocessingInk">
                    <w14:contentPart bwMode="auto" r:id="rId488">
                      <w14:nvContentPartPr>
                        <w14:cNvContentPartPr/>
                      </w14:nvContentPartPr>
                      <w14:xfrm>
                        <a:off x="0" y="0"/>
                        <a:ext cx="190858" cy="279233"/>
                      </w14:xfrm>
                    </w14:contentPart>
                  </a:graphicData>
                </a:graphic>
              </wp:anchor>
            </w:drawing>
          </mc:Choice>
          <mc:Fallback>
            <w:pict>
              <v:shape type="#_x0000_t75" id="对象 731" o:spid="_x0000_s731" fillcolor="#FFFFFF" stroked="t" strokeweight="1.0pt" style="position:absolute;&#10;margin-left:7.781732pt;&#10;margin-top:-5.636378pt;&#10;width:15.028189pt;&#10;height:21.98685pt;&#10;z-index:644;&#10;mso-position-horizontal:absolute;&#10;mso-position-horizontal-relative:char;&#10;mso-position-vertical:absolute;&#10;mso-position-vertical-relative:line;&#10;mso-wrap-distance-left:6.7498426pt;&#10;mso-wrap-distance-right:6.7498426pt;">
                <v:stroke color="#000000"/>
                <v:imagedata r:id="rId489"/>
                <o:lock selection="t"/>
              </v:shape>
            </w:pict>
          </mc:Fallback>
        </mc:AlternateContent>
      </w:r>
      <w:r>
        <mc:AlternateContent>
          <mc:Choice Requires="wps">
            <w:drawing>
              <wp:anchor distT="0" distB="0" distL="85723" distR="85723" simplePos="0" relativeHeight="645" behindDoc="0" locked="0" layoutInCell="1" hidden="0" allowOverlap="1">
                <wp:simplePos x="0" y="0"/>
                <wp:positionH relativeFrom="character">
                  <wp:posOffset>84962</wp:posOffset>
                </wp:positionH>
                <wp:positionV relativeFrom="line">
                  <wp:posOffset>-92950</wp:posOffset>
                </wp:positionV>
                <wp:extent cx="156559" cy="307017"/>
                <wp:effectExtent l="0" t="0" r="0" b="0"/>
                <wp:wrapNone/>
                <wp:docPr id="733" name="对象 733"/>
                <wp:cNvGraphicFramePr>
                  <a:graphicFrameLocks noChangeAspect="0" noSelect="1"/>
                </wp:cNvGraphicFramePr>
                <a:graphic>
                  <a:graphicData uri="http://schemas.microsoft.com/office/word/2010/wordprocessingInk">
                    <w14:contentPart bwMode="auto" r:id="rId490">
                      <w14:nvContentPartPr>
                        <w14:cNvContentPartPr/>
                      </w14:nvContentPartPr>
                      <w14:xfrm>
                        <a:off x="0" y="0"/>
                        <a:ext cx="156559" cy="307017"/>
                      </w14:xfrm>
                    </w14:contentPart>
                  </a:graphicData>
                </a:graphic>
              </wp:anchor>
            </w:drawing>
          </mc:Choice>
          <mc:Fallback>
            <w:pict>
              <v:shape type="#_x0000_t75" id="对象 734" o:spid="_x0000_s734" fillcolor="#FFFFFF" stroked="t" strokeweight="1.0pt" style="position:absolute;&#10;margin-left:6.689921pt;&#10;margin-top:-7.3188972pt;&#10;width:12.327481pt;&#10;height:24.174566pt;&#10;z-index:645;&#10;mso-position-horizontal:absolute;&#10;mso-position-horizontal-relative:char;&#10;mso-position-vertical:absolute;&#10;mso-position-vertical-relative:line;&#10;mso-wrap-distance-left:6.7498426pt;&#10;mso-wrap-distance-right:6.7498426pt;">
                <v:stroke color="#000000"/>
                <v:imagedata r:id="rId491"/>
                <o:lock selection="t"/>
              </v:shape>
            </w:pict>
          </mc:Fallback>
        </mc:AlternateContent>
      </w:r>
      <w:r>
        <w:rPr>
          <w:rFonts w:hint="eastAsia"/>
        </w:rPr>
        <w:t xml:space="preserve"> (   )</w:t>
      </w:r>
    </w:p>
    <w:p>
      <w:pPr>
        <w:rPr>
          <w:rFonts w:hint="eastAsia"/>
        </w:rPr>
      </w:pPr>
      <w:r>
        <w:rPr>
          <w:rFonts w:hint="eastAsia"/>
        </w:rPr>
        <w:t>2. 离散傅里叶变换是可逆的。 (   )</w:t>
      </w:r>
    </w:p>
    <w:p>
      <w:pPr>
        <w:rPr>
          <w:rFonts w:hint="eastAsia"/>
        </w:rPr>
      </w:pPr>
      <w:r>
        <w:rPr>
          <w:rFonts w:hint="eastAsia"/>
        </w:rPr>
        <w:t>3. LZW编码需要对信源符号的概率分布有先验知识</w:t>
      </w:r>
      <w:r>
        <mc:AlternateContent>
          <mc:Choice Requires="wps">
            <w:drawing>
              <wp:anchor distT="0" distB="0" distL="85723" distR="85723" simplePos="0" relativeHeight="640" behindDoc="0" locked="0" layoutInCell="1" hidden="0" allowOverlap="1">
                <wp:simplePos x="0" y="0"/>
                <wp:positionH relativeFrom="character">
                  <wp:posOffset>-507975</wp:posOffset>
                </wp:positionH>
                <wp:positionV relativeFrom="line">
                  <wp:posOffset>70829</wp:posOffset>
                </wp:positionV>
                <wp:extent cx="274157" cy="296516"/>
                <wp:effectExtent l="0" t="0" r="0" b="0"/>
                <wp:wrapNone/>
                <wp:docPr id="736" name="对象 736"/>
                <wp:cNvGraphicFramePr>
                  <a:graphicFrameLocks noChangeAspect="0" noSelect="1"/>
                </wp:cNvGraphicFramePr>
                <a:graphic>
                  <a:graphicData uri="http://schemas.microsoft.com/office/word/2010/wordprocessingInk">
                    <w14:contentPart bwMode="auto" r:id="rId492">
                      <w14:nvContentPartPr>
                        <w14:cNvContentPartPr/>
                      </w14:nvContentPartPr>
                      <w14:xfrm>
                        <a:off x="0" y="0"/>
                        <a:ext cx="274157" cy="296516"/>
                      </w14:xfrm>
                    </w14:contentPart>
                  </a:graphicData>
                </a:graphic>
              </wp:anchor>
            </w:drawing>
          </mc:Choice>
          <mc:Fallback>
            <w:pict>
              <v:shape type="#_x0000_t75" id="对象 737" o:spid="_x0000_s737" fillcolor="#FFFFFF" stroked="t" strokeweight="1.0pt" style="position:absolute;&#10;margin-left:-39.99803pt;&#10;margin-top:5.5770864pt;&#10;width:21.587166pt;&#10;height:23.34772pt;&#10;z-index:640;&#10;mso-position-horizontal:absolute;&#10;mso-position-horizontal-relative:char;&#10;mso-position-vertical:absolute;&#10;mso-position-vertical-relative:line;&#10;mso-wrap-distance-left:6.7498426pt;&#10;mso-wrap-distance-right:6.7498426pt;">
                <v:stroke color="#000000"/>
                <v:imagedata r:id="rId493"/>
                <o:lock selection="t"/>
              </v:shape>
            </w:pict>
          </mc:Fallback>
        </mc:AlternateContent>
      </w:r>
      <w:r>
        <mc:AlternateContent>
          <mc:Choice Requires="wps">
            <w:drawing>
              <wp:anchor distT="0" distB="0" distL="85723" distR="85723" simplePos="0" relativeHeight="641" behindDoc="0" locked="0" layoutInCell="1" hidden="0" allowOverlap="1">
                <wp:simplePos x="0" y="0"/>
                <wp:positionH relativeFrom="character">
                  <wp:posOffset>237717</wp:posOffset>
                </wp:positionH>
                <wp:positionV relativeFrom="line">
                  <wp:posOffset>-50611</wp:posOffset>
                </wp:positionV>
                <wp:extent cx="132911" cy="264488"/>
                <wp:effectExtent l="0" t="0" r="0" b="0"/>
                <wp:wrapNone/>
                <wp:docPr id="739" name="对象 739"/>
                <wp:cNvGraphicFramePr>
                  <a:graphicFrameLocks noChangeAspect="0" noSelect="1"/>
                </wp:cNvGraphicFramePr>
                <a:graphic>
                  <a:graphicData uri="http://schemas.microsoft.com/office/word/2010/wordprocessingInk">
                    <w14:contentPart bwMode="auto" r:id="rId494">
                      <w14:nvContentPartPr>
                        <w14:cNvContentPartPr/>
                      </w14:nvContentPartPr>
                      <w14:xfrm>
                        <a:off x="0" y="0"/>
                        <a:ext cx="132911" cy="264488"/>
                      </w14:xfrm>
                    </w14:contentPart>
                  </a:graphicData>
                </a:graphic>
              </wp:anchor>
            </w:drawing>
          </mc:Choice>
          <mc:Fallback>
            <w:pict>
              <v:shape type="#_x0000_t75" id="对象 740" o:spid="_x0000_s740" fillcolor="#FFFFFF" stroked="t" strokeweight="1.0pt" style="position:absolute;&#10;margin-left:18.717875pt;&#10;margin-top:-3.9851182pt;&#10;width:10.465434pt;&#10;height:20.825827pt;&#10;z-index:641;&#10;mso-position-horizontal:absolute;&#10;mso-position-horizontal-relative:char;&#10;mso-position-vertical:absolute;&#10;mso-position-vertical-relative:line;&#10;mso-wrap-distance-left:6.7498426pt;&#10;mso-wrap-distance-right:6.7498426pt;">
                <v:stroke color="#000000"/>
                <v:imagedata r:id="rId495"/>
                <o:lock selection="t"/>
              </v:shape>
            </w:pict>
          </mc:Fallback>
        </mc:AlternateContent>
      </w:r>
      <w:r>
        <mc:AlternateContent>
          <mc:Choice Requires="wps">
            <w:drawing>
              <wp:anchor distT="0" distB="0" distL="85723" distR="85723" simplePos="0" relativeHeight="642" behindDoc="0" locked="0" layoutInCell="1" hidden="0" allowOverlap="1">
                <wp:simplePos x="0" y="0"/>
                <wp:positionH relativeFrom="character">
                  <wp:posOffset>225304</wp:posOffset>
                </wp:positionH>
                <wp:positionV relativeFrom="line">
                  <wp:posOffset>-110006</wp:posOffset>
                </wp:positionV>
                <wp:extent cx="169498" cy="342654"/>
                <wp:effectExtent l="0" t="0" r="0" b="0"/>
                <wp:wrapNone/>
                <wp:docPr id="742" name="对象 742"/>
                <wp:cNvGraphicFramePr>
                  <a:graphicFrameLocks noChangeAspect="0" noSelect="1"/>
                </wp:cNvGraphicFramePr>
                <a:graphic>
                  <a:graphicData uri="http://schemas.microsoft.com/office/word/2010/wordprocessingInk">
                    <w14:contentPart bwMode="auto" r:id="rId496">
                      <w14:nvContentPartPr>
                        <w14:cNvContentPartPr/>
                      </w14:nvContentPartPr>
                      <w14:xfrm>
                        <a:off x="0" y="0"/>
                        <a:ext cx="169498" cy="342654"/>
                      </w14:xfrm>
                    </w14:contentPart>
                  </a:graphicData>
                </a:graphic>
              </wp:anchor>
            </w:drawing>
          </mc:Choice>
          <mc:Fallback>
            <w:pict>
              <v:shape type="#_x0000_t75" id="对象 743" o:spid="_x0000_s743" fillcolor="#FFFFFF" stroked="t" strokeweight="1.0pt" style="position:absolute;&#10;margin-left:17.740473pt;&#10;margin-top:-8.66189pt;&#10;width:13.3463pt;&#10;height:26.980633pt;&#10;z-index:642;&#10;mso-position-horizontal:absolute;&#10;mso-position-horizontal-relative:char;&#10;mso-position-vertical:absolute;&#10;mso-position-vertical-relative:line;&#10;mso-wrap-distance-left:6.7498426pt;&#10;mso-wrap-distance-right:6.7498426pt;">
                <v:stroke color="#000000"/>
                <v:imagedata r:id="rId497"/>
                <o:lock selection="t"/>
              </v:shape>
            </w:pict>
          </mc:Fallback>
        </mc:AlternateContent>
      </w:r>
      <w:r>
        <w:rPr>
          <w:rFonts w:hint="eastAsia"/>
        </w:rPr>
        <w:t>。 (   )</w:t>
      </w:r>
    </w:p>
    <w:p>
      <w:pPr>
        <w:rPr>
          <w:rFonts w:hint="eastAsia"/>
        </w:rPr>
      </w:pPr>
      <w:r>
        <w:rPr>
          <w:rFonts w:hint="eastAsia"/>
        </w:rPr>
        <w:t>4. 均值滤波器可以有效去除高斯噪声。 (   )</w:t>
      </w:r>
    </w:p>
    <w:p>
      <w:pPr>
        <w:rPr>
          <w:rFonts w:hint="eastAsia"/>
        </w:rPr>
      </w:pPr>
      <w:r>
        <w:rPr>
          <w:rFonts w:hint="eastAsia"/>
        </w:rPr>
        <w:t>5. 反谐波滤波器当Q=0时退化为算术均值滤波器。 (   )</w:t>
      </w:r>
    </w:p>
    <w:p>
      <w:pPr>
        <w:rPr>
          <w:rFonts w:hint="eastAsia"/>
        </w:rPr>
      </w:pPr>
      <w:r>
        <w:rPr>
          <w:rFonts w:hint="eastAsia"/>
        </w:rPr>
        <w:t>6. 膨胀运算会使物体边界向</w:t>
      </w:r>
      <w:r>
        <mc:AlternateContent>
          <mc:Choice Requires="wps">
            <w:drawing>
              <wp:anchor distT="0" distB="0" distL="85723" distR="85723" simplePos="0" relativeHeight="955" behindDoc="0" locked="0" layoutInCell="1" hidden="0" allowOverlap="1">
                <wp:simplePos x="0" y="0"/>
                <wp:positionH relativeFrom="character">
                  <wp:posOffset>-43737</wp:posOffset>
                </wp:positionH>
                <wp:positionV relativeFrom="line">
                  <wp:posOffset>6786</wp:posOffset>
                </wp:positionV>
                <wp:extent cx="203879" cy="173811"/>
                <wp:effectExtent l="0" t="0" r="0" b="0"/>
                <wp:wrapNone/>
                <wp:docPr id="745" name="对象 745"/>
                <wp:cNvGraphicFramePr>
                  <a:graphicFrameLocks noChangeAspect="0" noSelect="1"/>
                </wp:cNvGraphicFramePr>
                <a:graphic>
                  <a:graphicData uri="http://schemas.microsoft.com/office/word/2010/wordprocessingInk">
                    <w14:contentPart bwMode="auto" r:id="rId498">
                      <w14:nvContentPartPr>
                        <w14:cNvContentPartPr/>
                      </w14:nvContentPartPr>
                      <w14:xfrm>
                        <a:off x="0" y="0"/>
                        <a:ext cx="203879" cy="173811"/>
                      </w14:xfrm>
                    </w14:contentPart>
                  </a:graphicData>
                </a:graphic>
              </wp:anchor>
            </w:drawing>
          </mc:Choice>
          <mc:Fallback>
            <w:pict>
              <v:shape type="#_x0000_t75" id="对象 746" o:spid="_x0000_s746" fillcolor="#FFFFFF" stroked="t" strokeweight="1.0pt" style="position:absolute;&#10;margin-left:-3.4438586pt;&#10;margin-top:0.5343307pt;&#10;width:16.053465pt;&#10;height:13.685905pt;&#10;z-index:955;&#10;mso-position-horizontal:absolute;&#10;mso-position-horizontal-relative:char;&#10;mso-position-vertical:absolute;&#10;mso-position-vertical-relative:line;&#10;mso-wrap-distance-left:6.7498426pt;&#10;mso-wrap-distance-right:6.7498426pt;">
                <v:stroke color="#000000"/>
                <v:imagedata r:id="rId499"/>
                <o:lock selection="t"/>
              </v:shape>
            </w:pict>
          </mc:Fallback>
        </mc:AlternateContent>
      </w:r>
      <w:r>
        <w:rPr>
          <w:rFonts w:hint="eastAsia"/>
        </w:rPr>
        <w:t>内收缩。 (   )</w:t>
      </w:r>
      <w:r>
        <mc:AlternateContent>
          <mc:Choice Requires="wps">
            <w:drawing>
              <wp:anchor distT="0" distB="0" distL="85723" distR="85723" simplePos="0" relativeHeight="633" behindDoc="0" locked="0" layoutInCell="1" hidden="0" allowOverlap="1">
                <wp:simplePos x="0" y="0"/>
                <wp:positionH relativeFrom="character">
                  <wp:posOffset>175041</wp:posOffset>
                </wp:positionH>
                <wp:positionV relativeFrom="line">
                  <wp:posOffset>462879</wp:posOffset>
                </wp:positionV>
                <wp:extent cx="124628" cy="210053"/>
                <wp:effectExtent l="0" t="0" r="0" b="0"/>
                <wp:wrapNone/>
                <wp:docPr id="748" name="对象 748"/>
                <wp:cNvGraphicFramePr>
                  <a:graphicFrameLocks noChangeAspect="0" noSelect="1"/>
                </wp:cNvGraphicFramePr>
                <a:graphic>
                  <a:graphicData uri="http://schemas.microsoft.com/office/word/2010/wordprocessingInk">
                    <w14:contentPart bwMode="auto" r:id="rId500">
                      <w14:nvContentPartPr>
                        <w14:cNvContentPartPr/>
                      </w14:nvContentPartPr>
                      <w14:xfrm>
                        <a:off x="0" y="0"/>
                        <a:ext cx="124628" cy="210053"/>
                      </w14:xfrm>
                    </w14:contentPart>
                  </a:graphicData>
                </a:graphic>
              </wp:anchor>
            </w:drawing>
          </mc:Choice>
          <mc:Fallback>
            <w:pict>
              <v:shape type="#_x0000_t75" id="对象 749" o:spid="_x0000_s749" fillcolor="#FFFFFF" stroked="t" strokeweight="1.0pt" style="position:absolute;&#10;margin-left:13.782755pt;&#10;margin-top:36.447166pt;&#10;width:9.81323pt;&#10;height:16.539608pt;&#10;z-index:633;&#10;mso-position-horizontal:absolute;&#10;mso-position-horizontal-relative:char;&#10;mso-position-vertical:absolute;&#10;mso-position-vertical-relative:line;&#10;mso-wrap-distance-left:6.7498426pt;&#10;mso-wrap-distance-right:6.7498426pt;">
                <v:stroke color="#000000"/>
                <v:imagedata r:id="rId501"/>
                <o:lock selection="t"/>
              </v:shape>
            </w:pict>
          </mc:Fallback>
        </mc:AlternateContent>
      </w:r>
      <w:r>
        <mc:AlternateContent>
          <mc:Choice Requires="wps">
            <w:drawing>
              <wp:anchor distT="0" distB="0" distL="85723" distR="85723" simplePos="0" relativeHeight="634" behindDoc="0" locked="0" layoutInCell="1" hidden="0" allowOverlap="1">
                <wp:simplePos x="0" y="0"/>
                <wp:positionH relativeFrom="character">
                  <wp:posOffset>173591</wp:posOffset>
                </wp:positionH>
                <wp:positionV relativeFrom="line">
                  <wp:posOffset>417973</wp:posOffset>
                </wp:positionV>
                <wp:extent cx="155798" cy="204620"/>
                <wp:effectExtent l="0" t="0" r="0" b="0"/>
                <wp:wrapNone/>
                <wp:docPr id="751" name="对象 751"/>
                <wp:cNvGraphicFramePr>
                  <a:graphicFrameLocks noChangeAspect="0" noSelect="1"/>
                </wp:cNvGraphicFramePr>
                <a:graphic>
                  <a:graphicData uri="http://schemas.microsoft.com/office/word/2010/wordprocessingInk">
                    <w14:contentPart bwMode="auto" r:id="rId502">
                      <w14:nvContentPartPr>
                        <w14:cNvContentPartPr/>
                      </w14:nvContentPartPr>
                      <w14:xfrm>
                        <a:off x="0" y="0"/>
                        <a:ext cx="155798" cy="204620"/>
                      </w14:xfrm>
                    </w14:contentPart>
                  </a:graphicData>
                </a:graphic>
              </wp:anchor>
            </w:drawing>
          </mc:Choice>
          <mc:Fallback>
            <w:pict>
              <v:shape type="#_x0000_t75" id="对象 752" o:spid="_x0000_s752" fillcolor="#FFFFFF" stroked="t" strokeweight="1.0pt" style="position:absolute;&#10;margin-left:13.668584pt;&#10;margin-top:32.91126pt;&#10;width:12.267559pt;&#10;height:16.11181pt;&#10;z-index:634;&#10;mso-position-horizontal:absolute;&#10;mso-position-horizontal-relative:char;&#10;mso-position-vertical:absolute;&#10;mso-position-vertical-relative:line;&#10;mso-wrap-distance-left:6.7498426pt;&#10;mso-wrap-distance-right:6.7498426pt;">
                <v:stroke color="#000000"/>
                <v:imagedata r:id="rId503"/>
                <o:lock selection="t"/>
              </v:shape>
            </w:pict>
          </mc:Fallback>
        </mc:AlternateContent>
      </w:r>
      <w:r>
        <mc:AlternateContent>
          <mc:Choice Requires="wps">
            <w:drawing>
              <wp:anchor distT="0" distB="0" distL="85723" distR="85723" simplePos="0" relativeHeight="635" behindDoc="0" locked="0" layoutInCell="1" hidden="0" allowOverlap="1">
                <wp:simplePos x="0" y="0"/>
                <wp:positionH relativeFrom="character">
                  <wp:posOffset>182285</wp:posOffset>
                </wp:positionH>
                <wp:positionV relativeFrom="line">
                  <wp:posOffset>180033</wp:posOffset>
                </wp:positionV>
                <wp:extent cx="143778" cy="232142"/>
                <wp:effectExtent l="0" t="0" r="0" b="0"/>
                <wp:wrapNone/>
                <wp:docPr id="754" name="对象 754"/>
                <wp:cNvGraphicFramePr>
                  <a:graphicFrameLocks noChangeAspect="0" noSelect="1"/>
                </wp:cNvGraphicFramePr>
                <a:graphic>
                  <a:graphicData uri="http://schemas.microsoft.com/office/word/2010/wordprocessingInk">
                    <w14:contentPart bwMode="auto" r:id="rId504">
                      <w14:nvContentPartPr>
                        <w14:cNvContentPartPr/>
                      </w14:nvContentPartPr>
                      <w14:xfrm>
                        <a:off x="0" y="0"/>
                        <a:ext cx="143778" cy="232142"/>
                      </w14:xfrm>
                    </w14:contentPart>
                  </a:graphicData>
                </a:graphic>
              </wp:anchor>
            </w:drawing>
          </mc:Choice>
          <mc:Fallback>
            <w:pict>
              <v:shape type="#_x0000_t75" id="对象 755" o:spid="_x0000_s755" fillcolor="#FFFFFF" stroked="t" strokeweight="1.0pt" style="position:absolute;&#10;margin-left:14.353148pt;&#10;margin-top:14.175827pt;&#10;width:11.321103pt;&#10;height:18.2789pt;&#10;z-index:635;&#10;mso-position-horizontal:absolute;&#10;mso-position-horizontal-relative:char;&#10;mso-position-vertical:absolute;&#10;mso-position-vertical-relative:line;&#10;mso-wrap-distance-left:6.7498426pt;&#10;mso-wrap-distance-right:6.7498426pt;">
                <v:stroke color="#000000"/>
                <v:imagedata r:id="rId505"/>
                <o:lock selection="t"/>
              </v:shape>
            </w:pict>
          </mc:Fallback>
        </mc:AlternateContent>
      </w:r>
      <w:r>
        <mc:AlternateContent>
          <mc:Choice Requires="wps">
            <w:drawing>
              <wp:anchor distT="0" distB="0" distL="85723" distR="85723" simplePos="0" relativeHeight="636" behindDoc="0" locked="0" layoutInCell="1" hidden="0" allowOverlap="1">
                <wp:simplePos x="0" y="0"/>
                <wp:positionH relativeFrom="character">
                  <wp:posOffset>189520</wp:posOffset>
                </wp:positionH>
                <wp:positionV relativeFrom="line">
                  <wp:posOffset>162651</wp:posOffset>
                </wp:positionV>
                <wp:extent cx="162980" cy="229829"/>
                <wp:effectExtent l="0" t="0" r="0" b="0"/>
                <wp:wrapNone/>
                <wp:docPr id="757" name="对象 757"/>
                <wp:cNvGraphicFramePr>
                  <a:graphicFrameLocks noChangeAspect="0" noSelect="1"/>
                </wp:cNvGraphicFramePr>
                <a:graphic>
                  <a:graphicData uri="http://schemas.microsoft.com/office/word/2010/wordprocessingInk">
                    <w14:contentPart bwMode="auto" r:id="rId506">
                      <w14:nvContentPartPr>
                        <w14:cNvContentPartPr/>
                      </w14:nvContentPartPr>
                      <w14:xfrm>
                        <a:off x="0" y="0"/>
                        <a:ext cx="162980" cy="229829"/>
                      </w14:xfrm>
                    </w14:contentPart>
                  </a:graphicData>
                </a:graphic>
              </wp:anchor>
            </w:drawing>
          </mc:Choice>
          <mc:Fallback>
            <w:pict>
              <v:shape type="#_x0000_t75" id="对象 758" o:spid="_x0000_s758" fillcolor="#FFFFFF" stroked="t" strokeweight="1.0pt" style="position:absolute;&#10;margin-left:14.922834pt;&#10;margin-top:12.807165pt;&#10;width:12.833072pt;&#10;height:18.096773pt;&#10;z-index:636;&#10;mso-position-horizontal:absolute;&#10;mso-position-horizontal-relative:char;&#10;mso-position-vertical:absolute;&#10;mso-position-vertical-relative:line;&#10;mso-wrap-distance-left:6.7498426pt;&#10;mso-wrap-distance-right:6.7498426pt;">
                <v:stroke color="#000000"/>
                <v:imagedata r:id="rId507"/>
                <o:lock selection="t"/>
              </v:shape>
            </w:pict>
          </mc:Fallback>
        </mc:AlternateContent>
      </w:r>
      <w:r>
        <mc:AlternateContent>
          <mc:Choice Requires="wps">
            <w:drawing>
              <wp:anchor distT="0" distB="0" distL="85723" distR="85723" simplePos="0" relativeHeight="637" behindDoc="0" locked="0" layoutInCell="1" hidden="0" allowOverlap="1">
                <wp:simplePos x="0" y="0"/>
                <wp:positionH relativeFrom="character">
                  <wp:posOffset>-201416</wp:posOffset>
                </wp:positionH>
                <wp:positionV relativeFrom="line">
                  <wp:posOffset>-3945</wp:posOffset>
                </wp:positionV>
                <wp:extent cx="151554" cy="185063"/>
                <wp:effectExtent l="0" t="0" r="0" b="0"/>
                <wp:wrapNone/>
                <wp:docPr id="760" name="对象 760"/>
                <wp:cNvGraphicFramePr>
                  <a:graphicFrameLocks noChangeAspect="0" noSelect="1"/>
                </wp:cNvGraphicFramePr>
                <a:graphic>
                  <a:graphicData uri="http://schemas.microsoft.com/office/word/2010/wordprocessingInk">
                    <w14:contentPart bwMode="auto" r:id="rId508">
                      <w14:nvContentPartPr>
                        <w14:cNvContentPartPr/>
                      </w14:nvContentPartPr>
                      <w14:xfrm>
                        <a:off x="0" y="0"/>
                        <a:ext cx="151554" cy="185063"/>
                      </w14:xfrm>
                    </w14:contentPart>
                  </a:graphicData>
                </a:graphic>
              </wp:anchor>
            </w:drawing>
          </mc:Choice>
          <mc:Fallback>
            <w:pict>
              <v:shape type="#_x0000_t75" id="对象 761" o:spid="_x0000_s761" fillcolor="#FFFFFF" stroked="t" strokeweight="1.0pt" style="position:absolute;&#10;margin-left:-15.859528pt;&#10;margin-top:-0.31062993pt;&#10;width:11.933386pt;&#10;height:14.571889pt;&#10;z-index:637;&#10;mso-position-horizontal:absolute;&#10;mso-position-horizontal-relative:char;&#10;mso-position-vertical:absolute;&#10;mso-position-vertical-relative:line;&#10;mso-wrap-distance-left:6.7498426pt;&#10;mso-wrap-distance-right:6.7498426pt;">
                <v:stroke color="#000000"/>
                <v:imagedata r:id="rId509"/>
                <o:lock selection="t"/>
              </v:shape>
            </w:pict>
          </mc:Fallback>
        </mc:AlternateContent>
      </w:r>
      <w:r>
        <mc:AlternateContent>
          <mc:Choice Requires="wps">
            <w:drawing>
              <wp:anchor distT="0" distB="0" distL="85723" distR="85723" simplePos="0" relativeHeight="638" behindDoc="0" locked="0" layoutInCell="1" hidden="0" allowOverlap="1">
                <wp:simplePos x="0" y="0"/>
                <wp:positionH relativeFrom="character">
                  <wp:posOffset>-237556</wp:posOffset>
                </wp:positionH>
                <wp:positionV relativeFrom="line">
                  <wp:posOffset>-29089</wp:posOffset>
                </wp:positionV>
                <wp:extent cx="173571" cy="254032"/>
                <wp:effectExtent l="0" t="0" r="0" b="0"/>
                <wp:wrapNone/>
                <wp:docPr id="763" name="对象 763"/>
                <wp:cNvGraphicFramePr>
                  <a:graphicFrameLocks noChangeAspect="0" noSelect="1"/>
                </wp:cNvGraphicFramePr>
                <a:graphic>
                  <a:graphicData uri="http://schemas.microsoft.com/office/word/2010/wordprocessingInk">
                    <w14:contentPart bwMode="auto" r:id="rId510">
                      <w14:nvContentPartPr>
                        <w14:cNvContentPartPr/>
                      </w14:nvContentPartPr>
                      <w14:xfrm>
                        <a:off x="0" y="0"/>
                        <a:ext cx="173571" cy="254032"/>
                      </w14:xfrm>
                    </w14:contentPart>
                  </a:graphicData>
                </a:graphic>
              </wp:anchor>
            </w:drawing>
          </mc:Choice>
          <mc:Fallback>
            <w:pict>
              <v:shape type="#_x0000_t75" id="对象 764" o:spid="_x0000_s764" fillcolor="#FFFFFF" stroked="t" strokeweight="1.0pt" style="position:absolute;&#10;margin-left:-18.705196pt;&#10;margin-top:-2.2904725pt;&#10;width:13.667007pt;&#10;height:20.00252pt;&#10;z-index:638;&#10;mso-position-horizontal:absolute;&#10;mso-position-horizontal-relative:char;&#10;mso-position-vertical:absolute;&#10;mso-position-vertical-relative:line;&#10;mso-wrap-distance-left:6.7498426pt;&#10;mso-wrap-distance-right:6.7498426pt;">
                <v:stroke color="#000000"/>
                <v:imagedata r:id="rId511"/>
                <o:lock selection="t"/>
              </v:shape>
            </w:pict>
          </mc:Fallback>
        </mc:AlternateContent>
      </w:r>
      <w:r>
        <mc:AlternateContent>
          <mc:Choice Requires="wps">
            <w:drawing>
              <wp:anchor distT="0" distB="0" distL="85723" distR="85723" simplePos="0" relativeHeight="639" behindDoc="0" locked="0" layoutInCell="1" hidden="0" allowOverlap="1">
                <wp:simplePos x="0" y="0"/>
                <wp:positionH relativeFrom="character">
                  <wp:posOffset>670332</wp:posOffset>
                </wp:positionH>
                <wp:positionV relativeFrom="line">
                  <wp:posOffset>-331740</wp:posOffset>
                </wp:positionV>
                <wp:extent cx="250283" cy="338846"/>
                <wp:effectExtent l="0" t="0" r="0" b="0"/>
                <wp:wrapNone/>
                <wp:docPr id="766" name="对象 766"/>
                <wp:cNvGraphicFramePr>
                  <a:graphicFrameLocks noChangeAspect="0" noSelect="1"/>
                </wp:cNvGraphicFramePr>
                <a:graphic>
                  <a:graphicData uri="http://schemas.microsoft.com/office/word/2010/wordprocessingInk">
                    <w14:contentPart bwMode="auto" r:id="rId512">
                      <w14:nvContentPartPr>
                        <w14:cNvContentPartPr/>
                      </w14:nvContentPartPr>
                      <w14:xfrm>
                        <a:off x="0" y="0"/>
                        <a:ext cx="250283" cy="338846"/>
                      </w14:xfrm>
                    </w14:contentPart>
                  </a:graphicData>
                </a:graphic>
              </wp:anchor>
            </w:drawing>
          </mc:Choice>
          <mc:Fallback>
            <w:pict>
              <v:shape type="#_x0000_t75" id="对象 767" o:spid="_x0000_s767" fillcolor="#FFFFFF" stroked="t" strokeweight="1.0pt" style="position:absolute;&#10;margin-left:52.782047pt;&#10;margin-top:-26.12126pt;&#10;width:19.707325pt;&#10;height:26.680786pt;&#10;z-index:639;&#10;mso-position-horizontal:absolute;&#10;mso-position-horizontal-relative:char;&#10;mso-position-vertical:absolute;&#10;mso-position-vertical-relative:line;&#10;mso-wrap-distance-left:6.7498426pt;&#10;mso-wrap-distance-right:6.7498426pt;">
                <v:stroke color="#000000"/>
                <v:imagedata r:id="rId513"/>
                <o:lock selection="t"/>
              </v:shape>
            </w:pict>
          </mc:Fallback>
        </mc:AlternateContent>
      </w:r>
    </w:p>
    <w:p>
      <w:pPr>
        <w:rPr>
          <w:rFonts w:hint="eastAsia"/>
        </w:rPr>
      </w:pPr>
      <w:r>
        <w:rPr>
          <w:rFonts w:hint="eastAsia"/>
        </w:rPr>
        <w:t>7. Sobel算子比Prewitt算子对噪声更敏感。 (   )</w:t>
      </w:r>
    </w:p>
    <w:p>
      <w:pPr>
        <w:rPr>
          <w:rFonts w:hint="eastAsia"/>
        </w:rPr>
      </w:pPr>
      <w:r>
        <w:rPr>
          <w:rFonts w:hint="eastAsia"/>
        </w:rPr>
        <w:t>8. 区域生长法是一种自上</w:t>
      </w:r>
      <w:r>
        <mc:AlternateContent>
          <mc:Choice Requires="wps">
            <w:drawing>
              <wp:anchor distT="0" distB="0" distL="85723" distR="85723" simplePos="0" relativeHeight="954" behindDoc="0" locked="0" layoutInCell="1" hidden="0" allowOverlap="1">
                <wp:simplePos x="0" y="0"/>
                <wp:positionH relativeFrom="character">
                  <wp:posOffset>-148947</wp:posOffset>
                </wp:positionH>
                <wp:positionV relativeFrom="line">
                  <wp:posOffset>13207</wp:posOffset>
                </wp:positionV>
                <wp:extent cx="396228" cy="173892"/>
                <wp:effectExtent l="0" t="0" r="0" b="0"/>
                <wp:wrapNone/>
                <wp:docPr id="769" name="对象 769"/>
                <wp:cNvGraphicFramePr>
                  <a:graphicFrameLocks noChangeAspect="0" noSelect="1"/>
                </wp:cNvGraphicFramePr>
                <a:graphic>
                  <a:graphicData uri="http://schemas.microsoft.com/office/word/2010/wordprocessingInk">
                    <w14:contentPart bwMode="auto" r:id="rId514">
                      <w14:nvContentPartPr>
                        <w14:cNvContentPartPr/>
                      </w14:nvContentPartPr>
                      <w14:xfrm>
                        <a:off x="0" y="0"/>
                        <a:ext cx="396228" cy="173892"/>
                      </w14:xfrm>
                    </w14:contentPart>
                  </a:graphicData>
                </a:graphic>
              </wp:anchor>
            </w:drawing>
          </mc:Choice>
          <mc:Fallback>
            <w:pict>
              <v:shape type="#_x0000_t75" id="对象 770" o:spid="_x0000_s770" fillcolor="#FFFFFF" stroked="t" strokeweight="1.0pt" style="position:absolute;&#10;margin-left:-11.72811pt;&#10;margin-top:1.0399213pt;&#10;width:31.199131pt;&#10;height:13.692284pt;&#10;z-index:954;&#10;mso-position-horizontal:absolute;&#10;mso-position-horizontal-relative:char;&#10;mso-position-vertical:absolute;&#10;mso-position-vertical-relative:line;&#10;mso-wrap-distance-left:6.7498426pt;&#10;mso-wrap-distance-right:6.7498426pt;">
                <v:stroke color="#000000"/>
                <v:imagedata r:id="rId515"/>
                <o:lock selection="t"/>
              </v:shape>
            </w:pict>
          </mc:Fallback>
        </mc:AlternateContent>
      </w:r>
      <w:r>
        <w:rPr>
          <w:rFonts w:hint="eastAsia"/>
        </w:rPr>
        <w:t>而下的分割方法。 (   )</w:t>
      </w:r>
    </w:p>
    <w:p>
      <w:pPr>
        <w:rPr>
          <w:rFonts w:hint="eastAsia"/>
        </w:rPr>
      </w:pPr>
      <w:r>
        <w:rPr>
          <w:rFonts w:hint="eastAsia"/>
        </w:rPr>
        <w:t xml:space="preserve">9. 灰度图像的形态学运算使用结构元素的灰度值。 (  </w:t>
      </w:r>
      <w:r>
        <mc:AlternateContent>
          <mc:Choice Requires="wps">
            <w:drawing>
              <wp:anchor distT="0" distB="0" distL="85723" distR="85723" simplePos="0" relativeHeight="632" behindDoc="0" locked="0" layoutInCell="1" hidden="0" allowOverlap="1">
                <wp:simplePos x="0" y="0"/>
                <wp:positionH relativeFrom="character">
                  <wp:posOffset>-91028</wp:posOffset>
                </wp:positionH>
                <wp:positionV relativeFrom="line">
                  <wp:posOffset>-211497</wp:posOffset>
                </wp:positionV>
                <wp:extent cx="218976" cy="326270"/>
                <wp:effectExtent l="0" t="0" r="0" b="0"/>
                <wp:wrapNone/>
                <wp:docPr id="772" name="对象 772"/>
                <wp:cNvGraphicFramePr>
                  <a:graphicFrameLocks noChangeAspect="0" noSelect="1"/>
                </wp:cNvGraphicFramePr>
                <a:graphic>
                  <a:graphicData uri="http://schemas.microsoft.com/office/word/2010/wordprocessingInk">
                    <w14:contentPart bwMode="auto" r:id="rId516">
                      <w14:nvContentPartPr>
                        <w14:cNvContentPartPr/>
                      </w14:nvContentPartPr>
                      <w14:xfrm>
                        <a:off x="0" y="0"/>
                        <a:ext cx="218976" cy="326270"/>
                      </w14:xfrm>
                    </w14:contentPart>
                  </a:graphicData>
                </a:graphic>
              </wp:anchor>
            </w:drawing>
          </mc:Choice>
          <mc:Fallback>
            <w:pict>
              <v:shape type="#_x0000_t75" id="对象 773" o:spid="_x0000_s773" fillcolor="#FFFFFF" stroked="t" strokeweight="1.0pt" style="position:absolute;&#10;margin-left:-7.1675596pt;&#10;margin-top:-16.653307pt;&#10;width:17.242205pt;&#10;height:25.69055pt;&#10;z-index:632;&#10;mso-position-horizontal:absolute;&#10;mso-position-horizontal-relative:char;&#10;mso-position-vertical:absolute;&#10;mso-position-vertical-relative:line;&#10;mso-wrap-distance-left:6.7498426pt;&#10;mso-wrap-distance-right:6.7498426pt;">
                <v:stroke color="#000000"/>
                <v:imagedata r:id="rId517"/>
                <o:lock selection="t"/>
              </v:shape>
            </w:pict>
          </mc:Fallback>
        </mc:AlternateContent>
      </w:r>
      <w:r>
        <w:rPr>
          <w:rFonts w:hint="eastAsia"/>
        </w:rPr>
        <w:t xml:space="preserve"> )</w:t>
      </w:r>
    </w:p>
    <w:p>
      <w:pPr>
        <w:rPr>
          <w:rFonts w:hint="eastAsia"/>
        </w:rPr>
      </w:pPr>
      <w:r>
        <w:rPr>
          <w:rFonts w:hint="eastAsia"/>
        </w:rPr>
        <w:t xml:space="preserve">10. 直方图规范化可以指定输出图像的灰度分布。 (  </w:t>
      </w:r>
      <w:r>
        <mc:AlternateContent>
          <mc:Choice Requires="wps">
            <w:drawing>
              <wp:anchor distT="0" distB="0" distL="85723" distR="85723" simplePos="0" relativeHeight="631" behindDoc="0" locked="0" layoutInCell="1" hidden="0" allowOverlap="1">
                <wp:simplePos x="0" y="0"/>
                <wp:positionH relativeFrom="character">
                  <wp:posOffset>-104401</wp:posOffset>
                </wp:positionH>
                <wp:positionV relativeFrom="line">
                  <wp:posOffset>-134138</wp:posOffset>
                </wp:positionV>
                <wp:extent cx="273929" cy="344617"/>
                <wp:effectExtent l="0" t="0" r="0" b="0"/>
                <wp:wrapNone/>
                <wp:docPr id="775" name="对象 775"/>
                <wp:cNvGraphicFramePr>
                  <a:graphicFrameLocks noChangeAspect="0" noSelect="1"/>
                </wp:cNvGraphicFramePr>
                <a:graphic>
                  <a:graphicData uri="http://schemas.microsoft.com/office/word/2010/wordprocessingInk">
                    <w14:contentPart bwMode="auto" r:id="rId518">
                      <w14:nvContentPartPr>
                        <w14:cNvContentPartPr/>
                      </w14:nvContentPartPr>
                      <w14:xfrm>
                        <a:off x="0" y="0"/>
                        <a:ext cx="273929" cy="344617"/>
                      </w14:xfrm>
                    </w14:contentPart>
                  </a:graphicData>
                </a:graphic>
              </wp:anchor>
            </w:drawing>
          </mc:Choice>
          <mc:Fallback>
            <w:pict>
              <v:shape type="#_x0000_t75" id="对象 776" o:spid="_x0000_s776" fillcolor="#FFFFFF" stroked="t" strokeweight="1.0pt" style="position:absolute;&#10;margin-left:-8.2205515pt;&#10;margin-top:-10.562047pt;&#10;width:21.569212pt;&#10;height:27.135197pt;&#10;z-index:631;&#10;mso-position-horizontal:absolute;&#10;mso-position-horizontal-relative:char;&#10;mso-position-vertical:absolute;&#10;mso-position-vertical-relative:line;&#10;mso-wrap-distance-left:6.7498426pt;&#10;mso-wrap-distance-right:6.7498426pt;">
                <v:stroke color="#000000"/>
                <v:imagedata r:id="rId519"/>
                <o:lock selection="t"/>
              </v:shape>
            </w:pict>
          </mc:Fallback>
        </mc:AlternateContent>
      </w:r>
      <w:r>
        <w:rPr>
          <w:rFonts w:hint="eastAsia"/>
        </w:rPr>
        <w:t xml:space="preserve"> )</w:t>
      </w:r>
    </w:p>
    <w:p>
      <w:pPr>
        <w:rPr>
          <w:rFonts w:hint="eastAsia"/>
        </w:rPr>
      </w:pPr>
    </w:p>
    <w:p>
      <w:pPr>
        <w:rPr>
          <w:rFonts w:hint="eastAsia"/>
        </w:rPr>
      </w:pPr>
      <w:r>
        <w:rPr>
          <w:rFonts w:hint="eastAsia"/>
        </w:rPr>
        <w:t>## 四、计算题 (4×10分)</w:t>
      </w:r>
    </w:p>
    <w:p>
      <w:pPr>
        <w:rPr>
          <w:rFonts w:hint="eastAsia"/>
        </w:rPr>
      </w:pPr>
    </w:p>
    <w:p>
      <w:pPr>
        <w:rPr>
          <w:rFonts w:hint="eastAsia"/>
        </w:rPr>
      </w:pPr>
      <w:r>
        <w:rPr>
          <w:rFonts w:hint="eastAsia"/>
        </w:rPr>
        <w:t>1. **直方图规范</w:t>
      </w:r>
      <w:r>
        <mc:AlternateContent>
          <mc:Choice Requires="wps">
            <w:drawing>
              <wp:anchor distT="0" distB="0" distL="85723" distR="85723" simplePos="0" relativeHeight="848" behindDoc="0" locked="0" layoutInCell="1" hidden="0" allowOverlap="1">
                <wp:simplePos x="0" y="0"/>
                <wp:positionH relativeFrom="character">
                  <wp:posOffset>-367325</wp:posOffset>
                </wp:positionH>
                <wp:positionV relativeFrom="line">
                  <wp:posOffset>-68726</wp:posOffset>
                </wp:positionV>
                <wp:extent cx="697375" cy="324819"/>
                <wp:effectExtent l="0" t="0" r="0" b="0"/>
                <wp:wrapNone/>
                <wp:docPr id="778" name="对象 778"/>
                <wp:cNvGraphicFramePr>
                  <a:graphicFrameLocks noChangeAspect="0" noSelect="1"/>
                </wp:cNvGraphicFramePr>
                <a:graphic>
                  <a:graphicData uri="http://schemas.microsoft.com/office/word/2010/wordprocessingInk">
                    <w14:contentPart bwMode="auto" r:id="rId520">
                      <w14:nvContentPartPr>
                        <w14:cNvContentPartPr/>
                      </w14:nvContentPartPr>
                      <w14:xfrm>
                        <a:off x="0" y="0"/>
                        <a:ext cx="697375" cy="324819"/>
                      </w14:xfrm>
                    </w14:contentPart>
                  </a:graphicData>
                </a:graphic>
              </wp:anchor>
            </w:drawing>
          </mc:Choice>
          <mc:Fallback>
            <w:pict>
              <v:shape type="#_x0000_t75" id="对象 779" o:spid="_x0000_s779" fillcolor="#FFFFFF" stroked="t" strokeweight="1.0pt" style="position:absolute;&#10;margin-left:-28.92323pt;&#10;margin-top:-5.411496pt;&#10;width:54.91142pt;&#10;height:25.576378pt;&#10;z-index:848;&#10;mso-position-horizontal:absolute;&#10;mso-position-horizontal-relative:char;&#10;mso-position-vertical:absolute;&#10;mso-position-vertical-relative:line;&#10;mso-wrap-distance-left:6.7498426pt;&#10;mso-wrap-distance-right:6.7498426pt;">
                <v:stroke color="#000000"/>
                <v:imagedata r:id="rId521"/>
                <o:lock selection="t"/>
              </v:shape>
            </w:pict>
          </mc:Fallback>
        </mc:AlternateContent>
      </w:r>
      <w:r>
        <w:rPr>
          <w:rFonts w:hint="eastAsia"/>
        </w:rPr>
        <w:t xml:space="preserve">化**  </w:t>
      </w:r>
    </w:p>
    <w:p>
      <w:pPr>
        <w:rPr>
          <w:rFonts w:hint="eastAsia"/>
        </w:rPr>
      </w:pPr>
      <w:r>
        <mc:AlternateContent>
          <mc:Choice Requires="wps">
            <w:drawing>
              <wp:anchor distT="0" distB="0" distL="85723" distR="85723" simplePos="0" relativeHeight="952" behindDoc="0" locked="0" layoutInCell="1" hidden="0" allowOverlap="1">
                <wp:simplePos x="0" y="0"/>
                <wp:positionH relativeFrom="character">
                  <wp:posOffset>-107217</wp:posOffset>
                </wp:positionH>
                <wp:positionV relativeFrom="line">
                  <wp:posOffset>227009</wp:posOffset>
                </wp:positionV>
                <wp:extent cx="69989" cy="56973"/>
                <wp:effectExtent l="0" t="0" r="0" b="0"/>
                <wp:wrapNone/>
                <wp:docPr id="781" name="对象 781"/>
                <wp:cNvGraphicFramePr>
                  <a:graphicFrameLocks noChangeAspect="0" noSelect="1"/>
                </wp:cNvGraphicFramePr>
                <a:graphic>
                  <a:graphicData uri="http://schemas.microsoft.com/office/word/2010/wordprocessingInk">
                    <w14:contentPart bwMode="auto" r:id="rId522">
                      <w14:nvContentPartPr>
                        <w14:cNvContentPartPr/>
                      </w14:nvContentPartPr>
                      <w14:xfrm>
                        <a:off x="0" y="0"/>
                        <a:ext cx="69989" cy="56973"/>
                      </w14:xfrm>
                    </w14:contentPart>
                  </a:graphicData>
                </a:graphic>
              </wp:anchor>
            </w:drawing>
          </mc:Choice>
          <mc:Fallback>
            <w:pict>
              <v:shape type="#_x0000_t75" id="对象 782" o:spid="_x0000_s782" fillcolor="#FFFFFF" stroked="t" strokeweight="1.0pt" style="position:absolute;&#10;margin-left:-8.442284pt;&#10;margin-top:17.874725pt;&#10;width:5.510945pt;&#10;height:4.4861417pt;&#10;z-index:952;&#10;mso-position-horizontal:absolute;&#10;mso-position-horizontal-relative:char;&#10;mso-position-vertical:absolute;&#10;mso-position-vertical-relative:line;&#10;mso-wrap-distance-left:6.7498426pt;&#10;mso-wrap-distance-right:6.7498426pt;">
                <v:stroke color="#000000"/>
                <v:imagedata r:id="rId523"/>
                <o:lock selection="t"/>
              </v:shape>
            </w:pict>
          </mc:Fallback>
        </mc:AlternateContent>
      </w:r>
      <w:r>
        <mc:AlternateContent>
          <mc:Choice Requires="wps">
            <w:drawing>
              <wp:anchor distT="0" distB="0" distL="85723" distR="85723" simplePos="0" relativeHeight="953" behindDoc="0" locked="0" layoutInCell="1" hidden="0" allowOverlap="1">
                <wp:simplePos x="0" y="0"/>
                <wp:positionH relativeFrom="character">
                  <wp:posOffset>-265112</wp:posOffset>
                </wp:positionH>
                <wp:positionV relativeFrom="line">
                  <wp:posOffset>-214724</wp:posOffset>
                </wp:positionV>
                <wp:extent cx="187040" cy="322324"/>
                <wp:effectExtent l="0" t="0" r="0" b="0"/>
                <wp:wrapNone/>
                <wp:docPr id="784" name="对象 784"/>
                <wp:cNvGraphicFramePr>
                  <a:graphicFrameLocks noChangeAspect="0" noSelect="1"/>
                </wp:cNvGraphicFramePr>
                <a:graphic>
                  <a:graphicData uri="http://schemas.microsoft.com/office/word/2010/wordprocessingInk">
                    <w14:contentPart bwMode="auto" r:id="rId524">
                      <w14:nvContentPartPr>
                        <w14:cNvContentPartPr/>
                      </w14:nvContentPartPr>
                      <w14:xfrm>
                        <a:off x="0" y="0"/>
                        <a:ext cx="187040" cy="322324"/>
                      </w14:xfrm>
                    </w14:contentPart>
                  </a:graphicData>
                </a:graphic>
              </wp:anchor>
            </w:drawing>
          </mc:Choice>
          <mc:Fallback>
            <w:pict>
              <v:shape type="#_x0000_t75" id="对象 785" o:spid="_x0000_s785" fillcolor="#FFFFFF" stroked="t" strokeweight="1.0pt" style="position:absolute;&#10;margin-left:-20.87496pt;&#10;margin-top:-16.907402pt;&#10;width:14.727559pt;&#10;height:25.379843pt;&#10;z-index:953;&#10;mso-position-horizontal:absolute;&#10;mso-position-horizontal-relative:char;&#10;mso-position-vertical:absolute;&#10;mso-position-vertical-relative:line;&#10;mso-wrap-distance-left:6.7498426pt;&#10;mso-wrap-distance-right:6.7498426pt;">
                <v:stroke color="#000000"/>
                <v:imagedata r:id="rId525"/>
                <o:lock selection="t"/>
              </v:shape>
            </w:pict>
          </mc:Fallback>
        </mc:AlternateContent>
      </w:r>
      <w:r>
        <w:rPr>
          <w:rFonts w:hint="eastAsia"/>
        </w:rPr>
        <w:t xml:space="preserve">   给定一幅4×4的8级灰度图像(0-7)的灰度分布如下：  </w:t>
      </w:r>
    </w:p>
    <w:p>
      <w:pPr>
        <w:rPr>
          <w:rFonts w:hint="eastAsia"/>
        </w:rPr>
      </w:pPr>
      <w:r>
        <w:rPr>
          <w:rFonts w:hint="eastAsia"/>
        </w:rPr>
        <w:t xml:space="preserve">   ```</w:t>
      </w:r>
      <w:r>
        <mc:AlternateContent>
          <mc:Choice Requires="wps">
            <w:drawing>
              <wp:anchor distT="0" distB="0" distL="85723" distR="85723" simplePos="0" relativeHeight="942" behindDoc="0" locked="0" layoutInCell="1" hidden="0" allowOverlap="1">
                <wp:simplePos x="0" y="0"/>
                <wp:positionH relativeFrom="character">
                  <wp:posOffset>460954</wp:posOffset>
                </wp:positionH>
                <wp:positionV relativeFrom="line">
                  <wp:posOffset>8402</wp:posOffset>
                </wp:positionV>
                <wp:extent cx="91712" cy="136875"/>
                <wp:effectExtent l="0" t="0" r="0" b="0"/>
                <wp:wrapNone/>
                <wp:docPr id="787" name="对象 787"/>
                <wp:cNvGraphicFramePr>
                  <a:graphicFrameLocks noChangeAspect="0" noSelect="1"/>
                </wp:cNvGraphicFramePr>
                <a:graphic>
                  <a:graphicData uri="http://schemas.microsoft.com/office/word/2010/wordprocessingInk">
                    <w14:contentPart bwMode="auto" r:id="rId526">
                      <w14:nvContentPartPr>
                        <w14:cNvContentPartPr/>
                      </w14:nvContentPartPr>
                      <w14:xfrm>
                        <a:off x="0" y="0"/>
                        <a:ext cx="91712" cy="136875"/>
                      </w14:xfrm>
                    </w14:contentPart>
                  </a:graphicData>
                </a:graphic>
              </wp:anchor>
            </w:drawing>
          </mc:Choice>
          <mc:Fallback>
            <w:pict>
              <v:shape type="#_x0000_t75" id="对象 788" o:spid="_x0000_s788" fillcolor="#FFFFFF" stroked="t" strokeweight="1.0pt" style="position:absolute;&#10;margin-left:36.29559pt;&#10;margin-top:0.6615748pt;&#10;width:7.221418pt;&#10;height:10.777559pt;&#10;z-index:942;&#10;mso-position-horizontal:absolute;&#10;mso-position-horizontal-relative:char;&#10;mso-position-vertical:absolute;&#10;mso-position-vertical-relative:line;&#10;mso-wrap-distance-left:6.7498426pt;&#10;mso-wrap-distance-right:6.7498426pt;">
                <v:stroke color="#000000"/>
                <v:imagedata r:id="rId527"/>
                <o:lock selection="t"/>
              </v:shape>
            </w:pict>
          </mc:Fallback>
        </mc:AlternateContent>
      </w:r>
      <w:r>
        <mc:AlternateContent>
          <mc:Choice Requires="wps">
            <w:drawing>
              <wp:anchor distT="0" distB="0" distL="85723" distR="85723" simplePos="0" relativeHeight="943" behindDoc="0" locked="0" layoutInCell="1" hidden="0" allowOverlap="1">
                <wp:simplePos x="0" y="0"/>
                <wp:positionH relativeFrom="character">
                  <wp:posOffset>783053</wp:posOffset>
                </wp:positionH>
                <wp:positionV relativeFrom="line">
                  <wp:posOffset>21115</wp:posOffset>
                </wp:positionV>
                <wp:extent cx="35648" cy="146897"/>
                <wp:effectExtent l="0" t="0" r="0" b="0"/>
                <wp:wrapNone/>
                <wp:docPr id="790" name="对象 790"/>
                <wp:cNvGraphicFramePr>
                  <a:graphicFrameLocks noChangeAspect="0" noSelect="1"/>
                </wp:cNvGraphicFramePr>
                <a:graphic>
                  <a:graphicData uri="http://schemas.microsoft.com/office/word/2010/wordprocessingInk">
                    <w14:contentPart bwMode="auto" r:id="rId528">
                      <w14:nvContentPartPr>
                        <w14:cNvContentPartPr/>
                      </w14:nvContentPartPr>
                      <w14:xfrm>
                        <a:off x="0" y="0"/>
                        <a:ext cx="35648" cy="146897"/>
                      </w14:xfrm>
                    </w14:contentPart>
                  </a:graphicData>
                </a:graphic>
              </wp:anchor>
            </w:drawing>
          </mc:Choice>
          <mc:Fallback>
            <w:pict>
              <v:shape type="#_x0000_t75" id="对象 791" o:spid="_x0000_s791" fillcolor="#FFFFFF" stroked="t" strokeweight="1.0pt" style="position:absolute;&#10;margin-left:61.657715pt;&#10;margin-top:1.6625985pt;&#10;width:2.8069298pt;&#10;height:11.566693pt;&#10;z-index:943;&#10;mso-position-horizontal:absolute;&#10;mso-position-horizontal-relative:char;&#10;mso-position-vertical:absolute;&#10;mso-position-vertical-relative:line;&#10;mso-wrap-distance-left:6.7498426pt;&#10;mso-wrap-distance-right:6.7498426pt;">
                <v:stroke color="#000000"/>
                <v:imagedata r:id="rId529"/>
                <o:lock selection="t"/>
              </v:shape>
            </w:pict>
          </mc:Fallback>
        </mc:AlternateContent>
      </w:r>
      <w:r>
        <mc:AlternateContent>
          <mc:Choice Requires="wps">
            <w:drawing>
              <wp:anchor distT="0" distB="0" distL="85723" distR="85723" simplePos="0" relativeHeight="944" behindDoc="0" locked="0" layoutInCell="1" hidden="0" allowOverlap="1">
                <wp:simplePos x="0" y="0"/>
                <wp:positionH relativeFrom="character">
                  <wp:posOffset>1822741</wp:posOffset>
                </wp:positionH>
                <wp:positionV relativeFrom="line">
                  <wp:posOffset>15559</wp:posOffset>
                </wp:positionV>
                <wp:extent cx="27198" cy="127458"/>
                <wp:effectExtent l="0" t="0" r="0" b="0"/>
                <wp:wrapNone/>
                <wp:docPr id="793" name="对象 793"/>
                <wp:cNvGraphicFramePr>
                  <a:graphicFrameLocks noChangeAspect="0" noSelect="1"/>
                </wp:cNvGraphicFramePr>
                <a:graphic>
                  <a:graphicData uri="http://schemas.microsoft.com/office/word/2010/wordprocessingInk">
                    <w14:contentPart bwMode="auto" r:id="rId530">
                      <w14:nvContentPartPr>
                        <w14:cNvContentPartPr/>
                      </w14:nvContentPartPr>
                      <w14:xfrm>
                        <a:off x="0" y="0"/>
                        <a:ext cx="27198" cy="127458"/>
                      </w14:xfrm>
                    </w14:contentPart>
                  </a:graphicData>
                </a:graphic>
              </wp:anchor>
            </w:drawing>
          </mc:Choice>
          <mc:Fallback>
            <w:pict>
              <v:shape type="#_x0000_t75" id="对象 794" o:spid="_x0000_s794" fillcolor="#FFFFFF" stroked="t" strokeweight="1.0pt" style="position:absolute;&#10;margin-left:143.52292pt;&#10;margin-top:1.2251182pt;&#10;width:2.1415803pt;&#10;height:10.036063pt;&#10;z-index:944;&#10;mso-position-horizontal:absolute;&#10;mso-position-horizontal-relative:char;&#10;mso-position-vertical:absolute;&#10;mso-position-vertical-relative:line;&#10;mso-wrap-distance-left:6.7498426pt;&#10;mso-wrap-distance-right:6.7498426pt;">
                <v:stroke color="#000000"/>
                <v:imagedata r:id="rId531"/>
                <o:lock selection="t"/>
              </v:shape>
            </w:pict>
          </mc:Fallback>
        </mc:AlternateContent>
      </w:r>
      <w:r>
        <mc:AlternateContent>
          <mc:Choice Requires="wps">
            <w:drawing>
              <wp:anchor distT="0" distB="0" distL="85723" distR="85723" simplePos="0" relativeHeight="945" behindDoc="0" locked="0" layoutInCell="1" hidden="0" allowOverlap="1">
                <wp:simplePos x="0" y="0"/>
                <wp:positionH relativeFrom="character">
                  <wp:posOffset>1065802</wp:posOffset>
                </wp:positionH>
                <wp:positionV relativeFrom="line">
                  <wp:posOffset>14364</wp:posOffset>
                </wp:positionV>
                <wp:extent cx="149120" cy="145480"/>
                <wp:effectExtent l="0" t="0" r="0" b="0"/>
                <wp:wrapNone/>
                <wp:docPr id="796" name="对象 796"/>
                <wp:cNvGraphicFramePr>
                  <a:graphicFrameLocks noChangeAspect="0" noSelect="1"/>
                </wp:cNvGraphicFramePr>
                <a:graphic>
                  <a:graphicData uri="http://schemas.microsoft.com/office/word/2010/wordprocessingInk">
                    <w14:contentPart bwMode="auto" r:id="rId532">
                      <w14:nvContentPartPr>
                        <w14:cNvContentPartPr/>
                      </w14:nvContentPartPr>
                      <w14:xfrm>
                        <a:off x="0" y="0"/>
                        <a:ext cx="149120" cy="145480"/>
                      </w14:xfrm>
                    </w14:contentPart>
                  </a:graphicData>
                </a:graphic>
              </wp:anchor>
            </w:drawing>
          </mc:Choice>
          <mc:Fallback>
            <w:pict>
              <v:shape type="#_x0000_t75" id="对象 797" o:spid="_x0000_s797" fillcolor="#FFFFFF" stroked="t" strokeweight="1.0pt" style="position:absolute;&#10;margin-left:83.92142pt;&#10;margin-top:1.1310236pt;&#10;width:11.741734pt;&#10;height:11.455118pt;&#10;z-index:945;&#10;mso-position-horizontal:absolute;&#10;mso-position-horizontal-relative:char;&#10;mso-position-vertical:absolute;&#10;mso-position-vertical-relative:line;&#10;mso-wrap-distance-left:6.7498426pt;&#10;mso-wrap-distance-right:6.7498426pt;">
                <v:stroke color="#000000"/>
                <v:imagedata r:id="rId533"/>
                <o:lock selection="t"/>
              </v:shape>
            </w:pict>
          </mc:Fallback>
        </mc:AlternateContent>
      </w:r>
      <w:r>
        <mc:AlternateContent>
          <mc:Choice Requires="wps">
            <w:drawing>
              <wp:anchor distT="0" distB="0" distL="85723" distR="85723" simplePos="0" relativeHeight="946" behindDoc="0" locked="0" layoutInCell="1" hidden="0" allowOverlap="1">
                <wp:simplePos x="0" y="0"/>
                <wp:positionH relativeFrom="character">
                  <wp:posOffset>2169630</wp:posOffset>
                </wp:positionH>
                <wp:positionV relativeFrom="line">
                  <wp:posOffset>3928</wp:posOffset>
                </wp:positionV>
                <wp:extent cx="66090" cy="24006"/>
                <wp:effectExtent l="0" t="0" r="0" b="0"/>
                <wp:wrapNone/>
                <wp:docPr id="799" name="对象 799"/>
                <wp:cNvGraphicFramePr>
                  <a:graphicFrameLocks noChangeAspect="0" noSelect="1"/>
                </wp:cNvGraphicFramePr>
                <a:graphic>
                  <a:graphicData uri="http://schemas.microsoft.com/office/word/2010/wordprocessingInk">
                    <w14:contentPart bwMode="auto" r:id="rId534">
                      <w14:nvContentPartPr>
                        <w14:cNvContentPartPr/>
                      </w14:nvContentPartPr>
                      <w14:xfrm>
                        <a:off x="0" y="0"/>
                        <a:ext cx="66090" cy="24006"/>
                      </w14:xfrm>
                    </w14:contentPart>
                  </a:graphicData>
                </a:graphic>
              </wp:anchor>
            </w:drawing>
          </mc:Choice>
          <mc:Fallback>
            <w:pict>
              <v:shape type="#_x0000_t75" id="对象 800" o:spid="_x0000_s800" fillcolor="#FFFFFF" stroked="t" strokeweight="1.0pt" style="position:absolute;&#10;margin-left:170.837pt;&#10;margin-top:0.30937007pt;&#10;width:5.2039385pt;&#10;height:1.8902363pt;&#10;z-index:946;&#10;mso-position-horizontal:absolute;&#10;mso-position-horizontal-relative:char;&#10;mso-position-vertical:absolute;&#10;mso-position-vertical-relative:line;&#10;mso-wrap-distance-left:6.7498426pt;&#10;mso-wrap-distance-right:6.7498426pt;">
                <v:stroke color="#000000"/>
                <v:imagedata r:id="rId535"/>
                <o:lock selection="t"/>
              </v:shape>
            </w:pict>
          </mc:Fallback>
        </mc:AlternateContent>
      </w:r>
      <w:r>
        <mc:AlternateContent>
          <mc:Choice Requires="wps">
            <w:drawing>
              <wp:anchor distT="0" distB="0" distL="85723" distR="85723" simplePos="0" relativeHeight="947" behindDoc="0" locked="0" layoutInCell="1" hidden="0" allowOverlap="1">
                <wp:simplePos x="0" y="0"/>
                <wp:positionH relativeFrom="character">
                  <wp:posOffset>1771550</wp:posOffset>
                </wp:positionH>
                <wp:positionV relativeFrom="line">
                  <wp:posOffset>1119</wp:posOffset>
                </wp:positionV>
                <wp:extent cx="119384" cy="89830"/>
                <wp:effectExtent l="0" t="0" r="0" b="0"/>
                <wp:wrapNone/>
                <wp:docPr id="802" name="对象 802"/>
                <wp:cNvGraphicFramePr>
                  <a:graphicFrameLocks noChangeAspect="0" noSelect="1"/>
                </wp:cNvGraphicFramePr>
                <a:graphic>
                  <a:graphicData uri="http://schemas.microsoft.com/office/word/2010/wordprocessingInk">
                    <w14:contentPart bwMode="auto" r:id="rId536">
                      <w14:nvContentPartPr>
                        <w14:cNvContentPartPr/>
                      </w14:nvContentPartPr>
                      <w14:xfrm>
                        <a:off x="0" y="0"/>
                        <a:ext cx="119384" cy="89830"/>
                      </w14:xfrm>
                    </w14:contentPart>
                  </a:graphicData>
                </a:graphic>
              </wp:anchor>
            </w:drawing>
          </mc:Choice>
          <mc:Fallback>
            <w:pict>
              <v:shape type="#_x0000_t75" id="对象 803" o:spid="_x0000_s803" fillcolor="#FFFFFF" stroked="t" strokeweight="1.0pt" style="position:absolute;&#10;margin-left:139.49213pt;&#10;margin-top:0.08811024pt;&#10;width:9.40032pt;&#10;height:7.073229pt;&#10;z-index:947;&#10;mso-position-horizontal:absolute;&#10;mso-position-horizontal-relative:char;&#10;mso-position-vertical:absolute;&#10;mso-position-vertical-relative:line;&#10;mso-wrap-distance-left:6.7498426pt;&#10;mso-wrap-distance-right:6.7498426pt;">
                <v:stroke color="#000000"/>
                <v:imagedata r:id="rId537"/>
                <o:lock selection="t"/>
              </v:shape>
            </w:pict>
          </mc:Fallback>
        </mc:AlternateContent>
      </w:r>
      <w:r>
        <mc:AlternateContent>
          <mc:Choice Requires="wps">
            <w:drawing>
              <wp:anchor distT="0" distB="0" distL="85723" distR="85723" simplePos="0" relativeHeight="948" behindDoc="0" locked="0" layoutInCell="1" hidden="0" allowOverlap="1">
                <wp:simplePos x="0" y="0"/>
                <wp:positionH relativeFrom="character">
                  <wp:posOffset>2133243</wp:posOffset>
                </wp:positionH>
                <wp:positionV relativeFrom="line">
                  <wp:posOffset>-15542</wp:posOffset>
                </wp:positionV>
                <wp:extent cx="98099" cy="167391"/>
                <wp:effectExtent l="0" t="0" r="0" b="0"/>
                <wp:wrapNone/>
                <wp:docPr id="805" name="对象 805"/>
                <wp:cNvGraphicFramePr>
                  <a:graphicFrameLocks noChangeAspect="0" noSelect="1"/>
                </wp:cNvGraphicFramePr>
                <a:graphic>
                  <a:graphicData uri="http://schemas.microsoft.com/office/word/2010/wordprocessingInk">
                    <w14:contentPart bwMode="auto" r:id="rId538">
                      <w14:nvContentPartPr>
                        <w14:cNvContentPartPr/>
                      </w14:nvContentPartPr>
                      <w14:xfrm>
                        <a:off x="0" y="0"/>
                        <a:ext cx="98099" cy="167391"/>
                      </w14:xfrm>
                    </w14:contentPart>
                  </a:graphicData>
                </a:graphic>
              </wp:anchor>
            </w:drawing>
          </mc:Choice>
          <mc:Fallback>
            <w:pict>
              <v:shape type="#_x0000_t75" id="对象 806" o:spid="_x0000_s806" fillcolor="#FFFFFF" stroked="t" strokeweight="1.0pt" style="position:absolute;&#10;margin-left:167.9719pt;&#10;margin-top:-1.2237796pt;&#10;width:7.724335pt;&#10;height:13.180395pt;&#10;z-index:948;&#10;mso-position-horizontal:absolute;&#10;mso-position-horizontal-relative:char;&#10;mso-position-vertical:absolute;&#10;mso-position-vertical-relative:line;&#10;mso-wrap-distance-left:6.7498426pt;&#10;mso-wrap-distance-right:6.7498426pt;">
                <v:stroke color="#000000"/>
                <v:imagedata r:id="rId539"/>
                <o:lock selection="t"/>
              </v:shape>
            </w:pict>
          </mc:Fallback>
        </mc:AlternateContent>
      </w:r>
      <w:r>
        <mc:AlternateContent>
          <mc:Choice Requires="wps">
            <w:drawing>
              <wp:anchor distT="0" distB="0" distL="85723" distR="85723" simplePos="0" relativeHeight="949" behindDoc="0" locked="0" layoutInCell="1" hidden="0" allowOverlap="1">
                <wp:simplePos x="0" y="0"/>
                <wp:positionH relativeFrom="character">
                  <wp:posOffset>2763615</wp:posOffset>
                </wp:positionH>
                <wp:positionV relativeFrom="line">
                  <wp:posOffset>-18253</wp:posOffset>
                </wp:positionV>
                <wp:extent cx="108837" cy="193485"/>
                <wp:effectExtent l="0" t="0" r="0" b="0"/>
                <wp:wrapNone/>
                <wp:docPr id="808" name="对象 808"/>
                <wp:cNvGraphicFramePr>
                  <a:graphicFrameLocks noChangeAspect="0" noSelect="1"/>
                </wp:cNvGraphicFramePr>
                <a:graphic>
                  <a:graphicData uri="http://schemas.microsoft.com/office/word/2010/wordprocessingInk">
                    <w14:contentPart bwMode="auto" r:id="rId540">
                      <w14:nvContentPartPr>
                        <w14:cNvContentPartPr/>
                      </w14:nvContentPartPr>
                      <w14:xfrm>
                        <a:off x="0" y="0"/>
                        <a:ext cx="108837" cy="193485"/>
                      </w14:xfrm>
                    </w14:contentPart>
                  </a:graphicData>
                </a:graphic>
              </wp:anchor>
            </w:drawing>
          </mc:Choice>
          <mc:Fallback>
            <w:pict>
              <v:shape type="#_x0000_t75" id="对象 809" o:spid="_x0000_s809" fillcolor="#FFFFFF" stroked="t" strokeweight="1.0pt" style="position:absolute;&#10;margin-left:217.60748pt;&#10;margin-top:-1.437244pt;&#10;width:8.569846pt;&#10;height:15.23504pt;&#10;z-index:949;&#10;mso-position-horizontal:absolute;&#10;mso-position-horizontal-relative:char;&#10;mso-position-vertical:absolute;&#10;mso-position-vertical-relative:line;&#10;mso-wrap-distance-left:6.7498426pt;&#10;mso-wrap-distance-right:6.7498426pt;">
                <v:stroke color="#000000"/>
                <v:imagedata r:id="rId541"/>
                <o:lock selection="t"/>
              </v:shape>
            </w:pict>
          </mc:Fallback>
        </mc:AlternateContent>
      </w:r>
      <w:r>
        <mc:AlternateContent>
          <mc:Choice Requires="wps">
            <w:drawing>
              <wp:anchor distT="0" distB="0" distL="85723" distR="85723" simplePos="0" relativeHeight="950" behindDoc="0" locked="0" layoutInCell="1" hidden="0" allowOverlap="1">
                <wp:simplePos x="0" y="0"/>
                <wp:positionH relativeFrom="character">
                  <wp:posOffset>1425868</wp:posOffset>
                </wp:positionH>
                <wp:positionV relativeFrom="line">
                  <wp:posOffset>-18546</wp:posOffset>
                </wp:positionV>
                <wp:extent cx="75064" cy="176007"/>
                <wp:effectExtent l="0" t="0" r="0" b="0"/>
                <wp:wrapNone/>
                <wp:docPr id="811" name="对象 811"/>
                <wp:cNvGraphicFramePr>
                  <a:graphicFrameLocks noChangeAspect="0" noSelect="1"/>
                </wp:cNvGraphicFramePr>
                <a:graphic>
                  <a:graphicData uri="http://schemas.microsoft.com/office/word/2010/wordprocessingInk">
                    <w14:contentPart bwMode="auto" r:id="rId542">
                      <w14:nvContentPartPr>
                        <w14:cNvContentPartPr/>
                      </w14:nvContentPartPr>
                      <w14:xfrm>
                        <a:off x="0" y="0"/>
                        <a:ext cx="75064" cy="176007"/>
                      </w14:xfrm>
                    </w14:contentPart>
                  </a:graphicData>
                </a:graphic>
              </wp:anchor>
            </w:drawing>
          </mc:Choice>
          <mc:Fallback>
            <w:pict>
              <v:shape type="#_x0000_t75" id="对象 812" o:spid="_x0000_s812" fillcolor="#FFFFFF" stroked="t" strokeweight="1.0pt" style="position:absolute;&#10;margin-left:112.27307pt;&#10;margin-top:-1.460315pt;&#10;width:5.9105544pt;&#10;height:13.858819pt;&#10;z-index:950;&#10;mso-position-horizontal:absolute;&#10;mso-position-horizontal-relative:char;&#10;mso-position-vertical:absolute;&#10;mso-position-vertical-relative:line;&#10;mso-wrap-distance-left:6.7498426pt;&#10;mso-wrap-distance-right:6.7498426pt;">
                <v:stroke color="#000000"/>
                <v:imagedata r:id="rId543"/>
                <o:lock selection="t"/>
              </v:shape>
            </w:pict>
          </mc:Fallback>
        </mc:AlternateContent>
      </w:r>
      <w:r>
        <mc:AlternateContent>
          <mc:Choice Requires="wps">
            <w:drawing>
              <wp:anchor distT="0" distB="0" distL="85723" distR="85723" simplePos="0" relativeHeight="951" behindDoc="0" locked="0" layoutInCell="1" hidden="0" allowOverlap="1">
                <wp:simplePos x="0" y="0"/>
                <wp:positionH relativeFrom="character">
                  <wp:posOffset>2527354</wp:posOffset>
                </wp:positionH>
                <wp:positionV relativeFrom="line">
                  <wp:posOffset>-43865</wp:posOffset>
                </wp:positionV>
                <wp:extent cx="81340" cy="165287"/>
                <wp:effectExtent l="0" t="0" r="0" b="0"/>
                <wp:wrapNone/>
                <wp:docPr id="814" name="对象 814"/>
                <wp:cNvGraphicFramePr>
                  <a:graphicFrameLocks noChangeAspect="0" noSelect="1"/>
                </wp:cNvGraphicFramePr>
                <a:graphic>
                  <a:graphicData uri="http://schemas.microsoft.com/office/word/2010/wordprocessingInk">
                    <w14:contentPart bwMode="auto" r:id="rId544">
                      <w14:nvContentPartPr>
                        <w14:cNvContentPartPr/>
                      </w14:nvContentPartPr>
                      <w14:xfrm>
                        <a:off x="0" y="0"/>
                        <a:ext cx="81340" cy="165287"/>
                      </w14:xfrm>
                    </w14:contentPart>
                  </a:graphicData>
                </a:graphic>
              </wp:anchor>
            </w:drawing>
          </mc:Choice>
          <mc:Fallback>
            <w:pict>
              <v:shape type="#_x0000_t75" id="对象 815" o:spid="_x0000_s815" fillcolor="#FFFFFF" stroked="t" strokeweight="1.0pt" style="position:absolute;&#10;margin-left:199.00426pt;&#10;margin-top:-3.453937pt;&#10;width:6.4047256pt;&#10;height:13.014726pt;&#10;z-index:951;&#10;mso-position-horizontal:absolute;&#10;mso-position-horizontal-relative:char;&#10;mso-position-vertical:absolute;&#10;mso-position-vertical-relative:line;&#10;mso-wrap-distance-left:6.7498426pt;&#10;mso-wrap-distance-right:6.7498426pt;">
                <v:stroke color="#000000"/>
                <v:imagedata r:id="rId545"/>
                <o:lock selection="t"/>
              </v:shape>
            </w:pict>
          </mc:Fallback>
        </mc:AlternateContent>
      </w:r>
    </w:p>
    <w:p>
      <w:pPr>
        <w:rPr>
          <w:rFonts w:hint="eastAsia"/>
        </w:rPr>
      </w:pPr>
      <w:r>
        <w:rPr>
          <w:rFonts w:hint="eastAsia"/>
        </w:rPr>
        <w:t xml:space="preserve">   3 5 5 2</w:t>
      </w:r>
      <w:r>
        <mc:AlternateContent>
          <mc:Choice Requires="wps">
            <w:drawing>
              <wp:anchor distT="0" distB="0" distL="85723" distR="85723" simplePos="0" relativeHeight="928" behindDoc="0" locked="0" layoutInCell="1" hidden="0" allowOverlap="1">
                <wp:simplePos x="0" y="0"/>
                <wp:positionH relativeFrom="character">
                  <wp:posOffset>297377</wp:posOffset>
                </wp:positionH>
                <wp:positionV relativeFrom="line">
                  <wp:posOffset>101520</wp:posOffset>
                </wp:positionV>
                <wp:extent cx="31278" cy="147177"/>
                <wp:effectExtent l="0" t="0" r="0" b="0"/>
                <wp:wrapNone/>
                <wp:docPr id="817" name="对象 817"/>
                <wp:cNvGraphicFramePr>
                  <a:graphicFrameLocks noChangeAspect="0" noSelect="1"/>
                </wp:cNvGraphicFramePr>
                <a:graphic>
                  <a:graphicData uri="http://schemas.microsoft.com/office/word/2010/wordprocessingInk">
                    <w14:contentPart bwMode="auto" r:id="rId546">
                      <w14:nvContentPartPr>
                        <w14:cNvContentPartPr/>
                      </w14:nvContentPartPr>
                      <w14:xfrm>
                        <a:off x="0" y="0"/>
                        <a:ext cx="31278" cy="147177"/>
                      </w14:xfrm>
                    </w14:contentPart>
                  </a:graphicData>
                </a:graphic>
              </wp:anchor>
            </w:drawing>
          </mc:Choice>
          <mc:Fallback>
            <w:pict>
              <v:shape type="#_x0000_t75" id="对象 818" o:spid="_x0000_s818" fillcolor="#FFFFFF" stroked="t" strokeweight="1.0pt" style="position:absolute;&#10;margin-left:23.415512pt;&#10;margin-top:7.993701pt;&#10;width:2.4628356pt;&#10;height:11.58874pt;&#10;z-index:928;&#10;mso-position-horizontal:absolute;&#10;mso-position-horizontal-relative:char;&#10;mso-position-vertical:absolute;&#10;mso-position-vertical-relative:line;&#10;mso-wrap-distance-left:6.7498426pt;&#10;mso-wrap-distance-right:6.7498426pt;">
                <v:stroke color="#000000"/>
                <v:imagedata r:id="rId547"/>
                <o:lock selection="t"/>
              </v:shape>
            </w:pict>
          </mc:Fallback>
        </mc:AlternateContent>
      </w:r>
      <w:r>
        <mc:AlternateContent>
          <mc:Choice Requires="wps">
            <w:drawing>
              <wp:anchor distT="0" distB="0" distL="85723" distR="85723" simplePos="0" relativeHeight="929" behindDoc="0" locked="0" layoutInCell="1" hidden="0" allowOverlap="1">
                <wp:simplePos x="0" y="0"/>
                <wp:positionH relativeFrom="character">
                  <wp:posOffset>622113</wp:posOffset>
                </wp:positionH>
                <wp:positionV relativeFrom="line">
                  <wp:posOffset>97076</wp:posOffset>
                </wp:positionV>
                <wp:extent cx="31288" cy="154672"/>
                <wp:effectExtent l="0" t="0" r="0" b="0"/>
                <wp:wrapNone/>
                <wp:docPr id="820" name="对象 820"/>
                <wp:cNvGraphicFramePr>
                  <a:graphicFrameLocks noChangeAspect="0" noSelect="1"/>
                </wp:cNvGraphicFramePr>
                <a:graphic>
                  <a:graphicData uri="http://schemas.microsoft.com/office/word/2010/wordprocessingInk">
                    <w14:contentPart bwMode="auto" r:id="rId548">
                      <w14:nvContentPartPr>
                        <w14:cNvContentPartPr/>
                      </w14:nvContentPartPr>
                      <w14:xfrm>
                        <a:off x="0" y="0"/>
                        <a:ext cx="31288" cy="154672"/>
                      </w14:xfrm>
                    </w14:contentPart>
                  </a:graphicData>
                </a:graphic>
              </wp:anchor>
            </w:drawing>
          </mc:Choice>
          <mc:Fallback>
            <w:pict>
              <v:shape type="#_x0000_t75" id="对象 821" o:spid="_x0000_s821" fillcolor="#FFFFFF" stroked="t" strokeweight="1.0pt" style="position:absolute;&#10;margin-left:48.985275pt;&#10;margin-top:7.6437793pt;&#10;width:2.4636238pt;&#10;height:12.178898pt;&#10;z-index:929;&#10;mso-position-horizontal:absolute;&#10;mso-position-horizontal-relative:char;&#10;mso-position-vertical:absolute;&#10;mso-position-vertical-relative:line;&#10;mso-wrap-distance-left:6.7498426pt;&#10;mso-wrap-distance-right:6.7498426pt;">
                <v:stroke color="#000000"/>
                <v:imagedata r:id="rId549"/>
                <o:lock selection="t"/>
              </v:shape>
            </w:pict>
          </mc:Fallback>
        </mc:AlternateContent>
      </w:r>
      <w:r>
        <mc:AlternateContent>
          <mc:Choice Requires="wps">
            <w:drawing>
              <wp:anchor distT="0" distB="0" distL="85723" distR="85723" simplePos="0" relativeHeight="930" behindDoc="0" locked="0" layoutInCell="1" hidden="0" allowOverlap="1">
                <wp:simplePos x="0" y="0"/>
                <wp:positionH relativeFrom="character">
                  <wp:posOffset>1316933</wp:posOffset>
                </wp:positionH>
                <wp:positionV relativeFrom="line">
                  <wp:posOffset>81063</wp:posOffset>
                </wp:positionV>
                <wp:extent cx="111030" cy="167463"/>
                <wp:effectExtent l="0" t="0" r="0" b="0"/>
                <wp:wrapNone/>
                <wp:docPr id="823" name="对象 823"/>
                <wp:cNvGraphicFramePr>
                  <a:graphicFrameLocks noChangeAspect="0" noSelect="1"/>
                </wp:cNvGraphicFramePr>
                <a:graphic>
                  <a:graphicData uri="http://schemas.microsoft.com/office/word/2010/wordprocessingInk">
                    <w14:contentPart bwMode="auto" r:id="rId550">
                      <w14:nvContentPartPr>
                        <w14:cNvContentPartPr/>
                      </w14:nvContentPartPr>
                      <w14:xfrm>
                        <a:off x="0" y="0"/>
                        <a:ext cx="111030" cy="167463"/>
                      </w14:xfrm>
                    </w14:contentPart>
                  </a:graphicData>
                </a:graphic>
              </wp:anchor>
            </w:drawing>
          </mc:Choice>
          <mc:Fallback>
            <w:pict>
              <v:shape type="#_x0000_t75" id="对象 824" o:spid="_x0000_s824" fillcolor="#FFFFFF" stroked="t" strokeweight="1.0pt" style="position:absolute;&#10;margin-left:103.69551pt;&#10;margin-top:6.3829136pt;&#10;width:8.742523pt;&#10;height:13.186062pt;&#10;z-index:930;&#10;mso-position-horizontal:absolute;&#10;mso-position-horizontal-relative:char;&#10;mso-position-vertical:absolute;&#10;mso-position-vertical-relative:line;&#10;mso-wrap-distance-left:6.7498426pt;&#10;mso-wrap-distance-right:6.7498426pt;">
                <v:stroke color="#000000"/>
                <v:imagedata r:id="rId551"/>
                <o:lock selection="t"/>
              </v:shape>
            </w:pict>
          </mc:Fallback>
        </mc:AlternateContent>
      </w:r>
      <w:r>
        <mc:AlternateContent>
          <mc:Choice Requires="wps">
            <w:drawing>
              <wp:anchor distT="0" distB="0" distL="85723" distR="85723" simplePos="0" relativeHeight="931" behindDoc="0" locked="0" layoutInCell="1" hidden="0" allowOverlap="1">
                <wp:simplePos x="0" y="0"/>
                <wp:positionH relativeFrom="character">
                  <wp:posOffset>1665993</wp:posOffset>
                </wp:positionH>
                <wp:positionV relativeFrom="line">
                  <wp:posOffset>65741</wp:posOffset>
                </wp:positionV>
                <wp:extent cx="84699" cy="169439"/>
                <wp:effectExtent l="0" t="0" r="0" b="0"/>
                <wp:wrapNone/>
                <wp:docPr id="826" name="对象 826"/>
                <wp:cNvGraphicFramePr>
                  <a:graphicFrameLocks noChangeAspect="0" noSelect="1"/>
                </wp:cNvGraphicFramePr>
                <a:graphic>
                  <a:graphicData uri="http://schemas.microsoft.com/office/word/2010/wordprocessingInk">
                    <w14:contentPart bwMode="auto" r:id="rId552">
                      <w14:nvContentPartPr>
                        <w14:cNvContentPartPr/>
                      </w14:nvContentPartPr>
                      <w14:xfrm>
                        <a:off x="0" y="0"/>
                        <a:ext cx="84699" cy="169439"/>
                      </w14:xfrm>
                    </w14:contentPart>
                  </a:graphicData>
                </a:graphic>
              </wp:anchor>
            </w:drawing>
          </mc:Choice>
          <mc:Fallback>
            <w:pict>
              <v:shape type="#_x0000_t75" id="对象 827" o:spid="_x0000_s827" fillcolor="#FFFFFF" stroked="t" strokeweight="1.0pt" style="position:absolute;&#10;margin-left:131.18056pt;&#10;margin-top:5.176457pt;&#10;width:6.6692863pt;&#10;height:13.341654pt;&#10;z-index:931;&#10;mso-position-horizontal:absolute;&#10;mso-position-horizontal-relative:char;&#10;mso-position-vertical:absolute;&#10;mso-position-vertical-relative:line;&#10;mso-wrap-distance-left:6.7498426pt;&#10;mso-wrap-distance-right:6.7498426pt;">
                <v:stroke color="#000000"/>
                <v:imagedata r:id="rId553"/>
                <o:lock selection="t"/>
              </v:shape>
            </w:pict>
          </mc:Fallback>
        </mc:AlternateContent>
      </w:r>
      <w:r>
        <mc:AlternateContent>
          <mc:Choice Requires="wps">
            <w:drawing>
              <wp:anchor distT="0" distB="0" distL="85723" distR="85723" simplePos="0" relativeHeight="932" behindDoc="0" locked="0" layoutInCell="1" hidden="0" allowOverlap="1">
                <wp:simplePos x="0" y="0"/>
                <wp:positionH relativeFrom="character">
                  <wp:posOffset>967597</wp:posOffset>
                </wp:positionH>
                <wp:positionV relativeFrom="line">
                  <wp:posOffset>61460</wp:posOffset>
                </wp:positionV>
                <wp:extent cx="94802" cy="202050"/>
                <wp:effectExtent l="0" t="0" r="0" b="0"/>
                <wp:wrapNone/>
                <wp:docPr id="829" name="对象 829"/>
                <wp:cNvGraphicFramePr>
                  <a:graphicFrameLocks noChangeAspect="0" noSelect="1"/>
                </wp:cNvGraphicFramePr>
                <a:graphic>
                  <a:graphicData uri="http://schemas.microsoft.com/office/word/2010/wordprocessingInk">
                    <w14:contentPart bwMode="auto" r:id="rId554">
                      <w14:nvContentPartPr>
                        <w14:cNvContentPartPr/>
                      </w14:nvContentPartPr>
                      <w14:xfrm>
                        <a:off x="0" y="0"/>
                        <a:ext cx="94802" cy="202050"/>
                      </w14:xfrm>
                    </w14:contentPart>
                  </a:graphicData>
                </a:graphic>
              </wp:anchor>
            </w:drawing>
          </mc:Choice>
          <mc:Fallback>
            <w:pict>
              <v:shape type="#_x0000_t75" id="对象 830" o:spid="_x0000_s830" fillcolor="#FFFFFF" stroked="t" strokeweight="1.0pt" style="position:absolute;&#10;margin-left:76.18874pt;&#10;margin-top:4.8393703pt;&#10;width:7.4647245pt;&#10;height:15.909449pt;&#10;z-index:932;&#10;mso-position-horizontal:absolute;&#10;mso-position-horizontal-relative:char;&#10;mso-position-vertical:absolute;&#10;mso-position-vertical-relative:line;&#10;mso-wrap-distance-left:6.7498426pt;&#10;mso-wrap-distance-right:6.7498426pt;">
                <v:stroke color="#000000"/>
                <v:imagedata r:id="rId555"/>
                <o:lock selection="t"/>
              </v:shape>
            </w:pict>
          </mc:Fallback>
        </mc:AlternateContent>
      </w:r>
      <w:r>
        <mc:AlternateContent>
          <mc:Choice Requires="wps">
            <w:drawing>
              <wp:anchor distT="0" distB="0" distL="85723" distR="85723" simplePos="0" relativeHeight="937" behindDoc="0" locked="0" layoutInCell="1" hidden="0" allowOverlap="1">
                <wp:simplePos x="0" y="0"/>
                <wp:positionH relativeFrom="character">
                  <wp:posOffset>14835</wp:posOffset>
                </wp:positionH>
                <wp:positionV relativeFrom="line">
                  <wp:posOffset>93021</wp:posOffset>
                </wp:positionV>
                <wp:extent cx="43283" cy="24851"/>
                <wp:effectExtent l="0" t="0" r="0" b="0"/>
                <wp:wrapNone/>
                <wp:docPr id="832" name="对象 832"/>
                <wp:cNvGraphicFramePr>
                  <a:graphicFrameLocks noChangeAspect="0" noSelect="1"/>
                </wp:cNvGraphicFramePr>
                <a:graphic>
                  <a:graphicData uri="http://schemas.microsoft.com/office/word/2010/wordprocessingInk">
                    <w14:contentPart bwMode="auto" r:id="rId556">
                      <w14:nvContentPartPr>
                        <w14:cNvContentPartPr/>
                      </w14:nvContentPartPr>
                      <w14:xfrm>
                        <a:off x="0" y="0"/>
                        <a:ext cx="43283" cy="24851"/>
                      </w14:xfrm>
                    </w14:contentPart>
                  </a:graphicData>
                </a:graphic>
              </wp:anchor>
            </w:drawing>
          </mc:Choice>
          <mc:Fallback>
            <w:pict>
              <v:shape type="#_x0000_t75" id="对象 833" o:spid="_x0000_s833" fillcolor="#FFFFFF" stroked="t" strokeweight="1.0pt" style="position:absolute;&#10;margin-left:1.1681103pt;&#10;margin-top:7.3244886pt;&#10;width:3.4081101pt;&#10;height:1.9567719pt;&#10;z-index:937;&#10;mso-position-horizontal:absolute;&#10;mso-position-horizontal-relative:char;&#10;mso-position-vertical:absolute;&#10;mso-position-vertical-relative:line;&#10;mso-wrap-distance-left:6.7498426pt;&#10;mso-wrap-distance-right:6.7498426pt;">
                <v:stroke color="#000000"/>
                <v:imagedata r:id="rId557"/>
                <o:lock selection="t"/>
              </v:shape>
            </w:pict>
          </mc:Fallback>
        </mc:AlternateContent>
      </w:r>
      <w:r>
        <mc:AlternateContent>
          <mc:Choice Requires="wps">
            <w:drawing>
              <wp:anchor distT="0" distB="0" distL="85723" distR="85723" simplePos="0" relativeHeight="939" behindDoc="0" locked="0" layoutInCell="1" hidden="0" allowOverlap="1">
                <wp:simplePos x="0" y="0"/>
                <wp:positionH relativeFrom="character">
                  <wp:posOffset>2623878</wp:posOffset>
                </wp:positionH>
                <wp:positionV relativeFrom="line">
                  <wp:posOffset>76250</wp:posOffset>
                </wp:positionV>
                <wp:extent cx="27787" cy="168280"/>
                <wp:effectExtent l="0" t="0" r="0" b="0"/>
                <wp:wrapNone/>
                <wp:docPr id="835" name="对象 835"/>
                <wp:cNvGraphicFramePr>
                  <a:graphicFrameLocks noChangeAspect="0" noSelect="1"/>
                </wp:cNvGraphicFramePr>
                <a:graphic>
                  <a:graphicData uri="http://schemas.microsoft.com/office/word/2010/wordprocessingInk">
                    <w14:contentPart bwMode="auto" r:id="rId558">
                      <w14:nvContentPartPr>
                        <w14:cNvContentPartPr/>
                      </w14:nvContentPartPr>
                      <w14:xfrm>
                        <a:off x="0" y="0"/>
                        <a:ext cx="27787" cy="168280"/>
                      </w14:xfrm>
                    </w14:contentPart>
                  </a:graphicData>
                </a:graphic>
              </wp:anchor>
            </w:drawing>
          </mc:Choice>
          <mc:Fallback>
            <w:pict>
              <v:shape type="#_x0000_t75" id="对象 836" o:spid="_x0000_s836" fillcolor="#FFFFFF" stroked="t" strokeweight="1.0pt" style="position:absolute;&#10;margin-left:206.60457pt;&#10;margin-top:6.0039377pt;&#10;width:2.1880312pt;&#10;height:13.250394pt;&#10;z-index:939;&#10;mso-position-horizontal:absolute;&#10;mso-position-horizontal-relative:char;&#10;mso-position-vertical:absolute;&#10;mso-position-vertical-relative:line;&#10;mso-wrap-distance-left:6.7498426pt;&#10;mso-wrap-distance-right:6.7498426pt;">
                <v:stroke color="#000000"/>
                <v:imagedata r:id="rId559"/>
                <o:lock selection="t"/>
              </v:shape>
            </w:pict>
          </mc:Fallback>
        </mc:AlternateContent>
      </w:r>
      <w:r>
        <mc:AlternateContent>
          <mc:Choice Requires="wps">
            <w:drawing>
              <wp:anchor distT="0" distB="0" distL="85723" distR="85723" simplePos="0" relativeHeight="940" behindDoc="0" locked="0" layoutInCell="1" hidden="0" allowOverlap="1">
                <wp:simplePos x="0" y="0"/>
                <wp:positionH relativeFrom="character">
                  <wp:posOffset>2385935</wp:posOffset>
                </wp:positionH>
                <wp:positionV relativeFrom="line">
                  <wp:posOffset>60695</wp:posOffset>
                </wp:positionV>
                <wp:extent cx="27144" cy="154118"/>
                <wp:effectExtent l="0" t="0" r="0" b="0"/>
                <wp:wrapNone/>
                <wp:docPr id="838" name="对象 838"/>
                <wp:cNvGraphicFramePr>
                  <a:graphicFrameLocks noChangeAspect="0" noSelect="1"/>
                </wp:cNvGraphicFramePr>
                <a:graphic>
                  <a:graphicData uri="http://schemas.microsoft.com/office/word/2010/wordprocessingInk">
                    <w14:contentPart bwMode="auto" r:id="rId560">
                      <w14:nvContentPartPr>
                        <w14:cNvContentPartPr/>
                      </w14:nvContentPartPr>
                      <w14:xfrm>
                        <a:off x="0" y="0"/>
                        <a:ext cx="27144" cy="154118"/>
                      </w14:xfrm>
                    </w14:contentPart>
                  </a:graphicData>
                </a:graphic>
              </wp:anchor>
            </w:drawing>
          </mc:Choice>
          <mc:Fallback>
            <w:pict>
              <v:shape type="#_x0000_t75" id="对象 839" o:spid="_x0000_s839" fillcolor="#FFFFFF" stroked="t" strokeweight="1.0pt" style="position:absolute;&#10;margin-left:187.8689pt;&#10;margin-top:4.7792125pt;&#10;width:2.1373231pt;&#10;height:12.135276pt;&#10;z-index:940;&#10;mso-position-horizontal:absolute;&#10;mso-position-horizontal-relative:char;&#10;mso-position-vertical:absolute;&#10;mso-position-vertical-relative:line;&#10;mso-wrap-distance-left:6.7498426pt;&#10;mso-wrap-distance-right:6.7498426pt;">
                <v:stroke color="#000000"/>
                <v:imagedata r:id="rId561"/>
                <o:lock selection="t"/>
              </v:shape>
            </w:pict>
          </mc:Fallback>
        </mc:AlternateContent>
      </w:r>
      <w:r>
        <mc:AlternateContent>
          <mc:Choice Requires="wps">
            <w:drawing>
              <wp:anchor distT="0" distB="0" distL="85723" distR="85723" simplePos="0" relativeHeight="941" behindDoc="0" locked="0" layoutInCell="1" hidden="0" allowOverlap="1">
                <wp:simplePos x="0" y="0"/>
                <wp:positionH relativeFrom="character">
                  <wp:posOffset>2023661</wp:posOffset>
                </wp:positionH>
                <wp:positionV relativeFrom="line">
                  <wp:posOffset>45652</wp:posOffset>
                </wp:positionV>
                <wp:extent cx="86155" cy="160558"/>
                <wp:effectExtent l="0" t="0" r="0" b="0"/>
                <wp:wrapNone/>
                <wp:docPr id="841" name="对象 841"/>
                <wp:cNvGraphicFramePr>
                  <a:graphicFrameLocks noChangeAspect="0" noSelect="1"/>
                </wp:cNvGraphicFramePr>
                <a:graphic>
                  <a:graphicData uri="http://schemas.microsoft.com/office/word/2010/wordprocessingInk">
                    <w14:contentPart bwMode="auto" r:id="rId562">
                      <w14:nvContentPartPr>
                        <w14:cNvContentPartPr/>
                      </w14:nvContentPartPr>
                      <w14:xfrm>
                        <a:off x="0" y="0"/>
                        <a:ext cx="86155" cy="160558"/>
                      </w14:xfrm>
                    </w14:contentPart>
                  </a:graphicData>
                </a:graphic>
              </wp:anchor>
            </w:drawing>
          </mc:Choice>
          <mc:Fallback>
            <w:pict>
              <v:shape type="#_x0000_t75" id="对象 842" o:spid="_x0000_s842" fillcolor="#FFFFFF" stroked="t" strokeweight="1.0pt" style="position:absolute;&#10;margin-left:159.34338pt;&#10;margin-top:3.5946457pt;&#10;width:6.7838626pt;&#10;height:12.642364pt;&#10;z-index:941;&#10;mso-position-horizontal:absolute;&#10;mso-position-horizontal-relative:char;&#10;mso-position-vertical:absolute;&#10;mso-position-vertical-relative:line;&#10;mso-wrap-distance-left:6.7498426pt;&#10;mso-wrap-distance-right:6.7498426pt;">
                <v:stroke color="#000000"/>
                <v:imagedata r:id="rId563"/>
                <o:lock selection="t"/>
              </v:shape>
            </w:pict>
          </mc:Fallback>
        </mc:AlternateContent>
      </w:r>
      <w:r>
        <mc:AlternateContent>
          <mc:Choice Requires="wps">
            <w:drawing>
              <wp:anchor distT="0" distB="0" distL="85723" distR="85723" simplePos="0" relativeHeight="1247" behindDoc="0" locked="0" layoutInCell="1" hidden="0" allowOverlap="1">
                <wp:simplePos x="0" y="0"/>
                <wp:positionH relativeFrom="character">
                  <wp:posOffset>125125</wp:posOffset>
                </wp:positionH>
                <wp:positionV relativeFrom="line">
                  <wp:posOffset>184500</wp:posOffset>
                </wp:positionV>
                <wp:extent cx="39997" cy="54749"/>
                <wp:effectExtent l="0" t="0" r="0" b="0"/>
                <wp:wrapNone/>
                <wp:docPr id="844" name="平板用户 844"/>
                <wp:cNvGraphicFramePr>
                  <a:graphicFrameLocks noChangeAspect="0" noSelect="1"/>
                </wp:cNvGraphicFramePr>
                <a:graphic>
                  <a:graphicData uri="http://schemas.microsoft.com/office/word/2010/wordprocessingInk">
                    <w14:contentPart bwMode="auto" r:id="rId564">
                      <w14:nvContentPartPr>
                        <w14:cNvContentPartPr/>
                      </w14:nvContentPartPr>
                      <w14:xfrm>
                        <a:off x="0" y="0"/>
                        <a:ext cx="39997" cy="54749"/>
                      </w14:xfrm>
                    </w14:contentPart>
                  </a:graphicData>
                </a:graphic>
              </wp:anchor>
            </w:drawing>
          </mc:Choice>
          <mc:Fallback>
            <w:pict>
              <v:shape type="#_x0000_t75" id="平板用户 845" o:spid="_x0000_s845" filled="f" stroked="f" strokeweight="1.0pt" style="position:absolute;&#10;margin-left:9.852378pt;&#10;margin-top:14.527573pt;&#10;width:3.1494005pt;&#10;height:4.3109922pt;&#10;z-index:1247;&#10;mso-position-horizontal:absolute;&#10;mso-position-horizontal-relative:char;&#10;mso-position-vertical:absolute;&#10;mso-position-vertical-relative:line;&#10;mso-wrap-distance-left:6.749897pt;&#10;mso-wrap-distance-right:6.749897pt;">
                <v:stroke color="#000000"/>
                <v:imagedata r:id="rId565"/>
                <o:lock selection="t"/>
              </v:shape>
            </w:pict>
          </mc:Fallback>
        </mc:AlternateContent>
      </w:r>
      <w:r>
        <mc:AlternateContent>
          <mc:Choice Requires="wps">
            <w:drawing>
              <wp:anchor distT="0" distB="0" distL="85723" distR="85723" simplePos="0" relativeHeight="1248" behindDoc="0" locked="0" layoutInCell="1" hidden="0" allowOverlap="1">
                <wp:simplePos x="0" y="0"/>
                <wp:positionH relativeFrom="character">
                  <wp:posOffset>110443</wp:posOffset>
                </wp:positionH>
                <wp:positionV relativeFrom="line">
                  <wp:posOffset>172219</wp:posOffset>
                </wp:positionV>
                <wp:extent cx="14913" cy="94224"/>
                <wp:effectExtent l="0" t="0" r="0" b="0"/>
                <wp:wrapNone/>
                <wp:docPr id="847" name="平板用户 847"/>
                <wp:cNvGraphicFramePr>
                  <a:graphicFrameLocks noChangeAspect="0" noSelect="1"/>
                </wp:cNvGraphicFramePr>
                <a:graphic>
                  <a:graphicData uri="http://schemas.microsoft.com/office/word/2010/wordprocessingInk">
                    <w14:contentPart bwMode="auto" r:id="rId566">
                      <w14:nvContentPartPr>
                        <w14:cNvContentPartPr/>
                      </w14:nvContentPartPr>
                      <w14:xfrm>
                        <a:off x="0" y="0"/>
                        <a:ext cx="14913" cy="94224"/>
                      </w14:xfrm>
                    </w14:contentPart>
                  </a:graphicData>
                </a:graphic>
              </wp:anchor>
            </w:drawing>
          </mc:Choice>
          <mc:Fallback>
            <w:pict>
              <v:shape type="#_x0000_t75" id="平板用户 848" o:spid="_x0000_s848" filled="f" stroked="f" strokeweight="1.0pt" style="position:absolute;&#10;margin-left:8.696301pt;&#10;margin-top:13.560607pt;&#10;width:1.1742604pt;&#10;height:7.419252pt;&#10;z-index:1248;&#10;mso-position-horizontal:absolute;&#10;mso-position-horizontal-relative:char;&#10;mso-position-vertical:absolute;&#10;mso-position-vertical-relative:line;&#10;mso-wrap-distance-left:6.749897pt;&#10;mso-wrap-distance-right:6.749897pt;">
                <v:stroke color="#000000"/>
                <v:imagedata r:id="rId567"/>
                <o:lock selection="t"/>
              </v:shape>
            </w:pict>
          </mc:Fallback>
        </mc:AlternateContent>
      </w:r>
      <w:r>
        <mc:AlternateContent>
          <mc:Choice Requires="wps">
            <w:drawing>
              <wp:anchor distT="0" distB="0" distL="85723" distR="85723" simplePos="0" relativeHeight="1249" behindDoc="0" locked="0" layoutInCell="1" hidden="0" allowOverlap="1">
                <wp:simplePos x="0" y="0"/>
                <wp:positionH relativeFrom="character">
                  <wp:posOffset>23480</wp:posOffset>
                </wp:positionH>
                <wp:positionV relativeFrom="line">
                  <wp:posOffset>145724</wp:posOffset>
                </wp:positionV>
                <wp:extent cx="59983" cy="137676"/>
                <wp:effectExtent l="0" t="0" r="0" b="0"/>
                <wp:wrapNone/>
                <wp:docPr id="850" name="平板用户 850"/>
                <wp:cNvGraphicFramePr>
                  <a:graphicFrameLocks noChangeAspect="0" noSelect="1"/>
                </wp:cNvGraphicFramePr>
                <a:graphic>
                  <a:graphicData uri="http://schemas.microsoft.com/office/word/2010/wordprocessingInk">
                    <w14:contentPart bwMode="auto" r:id="rId568">
                      <w14:nvContentPartPr>
                        <w14:cNvContentPartPr/>
                      </w14:nvContentPartPr>
                      <w14:xfrm>
                        <a:off x="0" y="0"/>
                        <a:ext cx="59983" cy="137676"/>
                      </w14:xfrm>
                    </w14:contentPart>
                  </a:graphicData>
                </a:graphic>
              </wp:anchor>
            </w:drawing>
          </mc:Choice>
          <mc:Fallback>
            <w:pict>
              <v:shape type="#_x0000_t75" id="平板用户 851" o:spid="_x0000_s851" filled="f" stroked="f" strokeweight="1.0pt" style="position:absolute;&#10;margin-left:1.848845pt;&#10;margin-top:11.474336pt;&#10;width:4.723145pt;&#10;height:10.840663pt;&#10;z-index:1249;&#10;mso-position-horizontal:absolute;&#10;mso-position-horizontal-relative:char;&#10;mso-position-vertical:absolute;&#10;mso-position-vertical-relative:line;&#10;mso-wrap-distance-left:6.749897pt;&#10;mso-wrap-distance-right:6.749897pt;">
                <v:stroke color="#000000"/>
                <v:imagedata r:id="rId569"/>
                <o:lock selection="t"/>
              </v:shape>
            </w:pict>
          </mc:Fallback>
        </mc:AlternateContent>
      </w:r>
      <w:r>
        <mc:AlternateContent>
          <mc:Choice Requires="wps">
            <w:drawing>
              <wp:anchor distT="0" distB="0" distL="85723" distR="85723" simplePos="0" relativeHeight="1250" behindDoc="0" locked="0" layoutInCell="1" hidden="0" allowOverlap="1">
                <wp:simplePos x="0" y="0"/>
                <wp:positionH relativeFrom="character">
                  <wp:posOffset>105699</wp:posOffset>
                </wp:positionH>
                <wp:positionV relativeFrom="line">
                  <wp:posOffset>-118920</wp:posOffset>
                </wp:positionV>
                <wp:extent cx="67453" cy="65349"/>
                <wp:effectExtent l="0" t="0" r="0" b="0"/>
                <wp:wrapNone/>
                <wp:docPr id="853" name="平板用户 853"/>
                <wp:cNvGraphicFramePr>
                  <a:graphicFrameLocks noChangeAspect="0" noSelect="1"/>
                </wp:cNvGraphicFramePr>
                <a:graphic>
                  <a:graphicData uri="http://schemas.microsoft.com/office/word/2010/wordprocessingInk">
                    <w14:contentPart bwMode="auto" r:id="rId570">
                      <w14:nvContentPartPr>
                        <w14:cNvContentPartPr/>
                      </w14:nvContentPartPr>
                      <w14:xfrm>
                        <a:off x="0" y="0"/>
                        <a:ext cx="67453" cy="65349"/>
                      </w14:xfrm>
                    </w14:contentPart>
                  </a:graphicData>
                </a:graphic>
              </wp:anchor>
            </w:drawing>
          </mc:Choice>
          <mc:Fallback>
            <w:pict>
              <v:shape type="#_x0000_t75" id="平板用户 854" o:spid="_x0000_s854" filled="f" stroked="f" strokeweight="1.0pt" style="position:absolute;&#10;margin-left:8.322829pt;&#10;margin-top:-9.363848pt;&#10;width:5.3112707pt;&#10;height:5.1455975pt;&#10;z-index:1250;&#10;mso-position-horizontal:absolute;&#10;mso-position-horizontal-relative:char;&#10;mso-position-vertical:absolute;&#10;mso-position-vertical-relative:line;&#10;mso-wrap-distance-left:6.749897pt;&#10;mso-wrap-distance-right:6.749897pt;">
                <v:stroke color="#000000"/>
                <v:imagedata r:id="rId571"/>
                <o:lock selection="t"/>
              </v:shape>
            </w:pict>
          </mc:Fallback>
        </mc:AlternateContent>
      </w:r>
      <w:r>
        <mc:AlternateContent>
          <mc:Choice Requires="wps">
            <w:drawing>
              <wp:anchor distT="0" distB="0" distL="85723" distR="85723" simplePos="0" relativeHeight="1251" behindDoc="0" locked="0" layoutInCell="1" hidden="0" allowOverlap="1">
                <wp:simplePos x="0" y="0"/>
                <wp:positionH relativeFrom="character">
                  <wp:posOffset>98203</wp:posOffset>
                </wp:positionH>
                <wp:positionV relativeFrom="line">
                  <wp:posOffset>-131571</wp:posOffset>
                </wp:positionV>
                <wp:extent cx="17372" cy="94632"/>
                <wp:effectExtent l="0" t="0" r="0" b="0"/>
                <wp:wrapNone/>
                <wp:docPr id="856" name="平板用户 856"/>
                <wp:cNvGraphicFramePr>
                  <a:graphicFrameLocks noChangeAspect="0" noSelect="1"/>
                </wp:cNvGraphicFramePr>
                <a:graphic>
                  <a:graphicData uri="http://schemas.microsoft.com/office/word/2010/wordprocessingInk">
                    <w14:contentPart bwMode="auto" r:id="rId572">
                      <w14:nvContentPartPr>
                        <w14:cNvContentPartPr/>
                      </w14:nvContentPartPr>
                      <w14:xfrm>
                        <a:off x="0" y="0"/>
                        <a:ext cx="17372" cy="94632"/>
                      </w14:xfrm>
                    </w14:contentPart>
                  </a:graphicData>
                </a:graphic>
              </wp:anchor>
            </w:drawing>
          </mc:Choice>
          <mc:Fallback>
            <w:pict>
              <v:shape type="#_x0000_t75" id="平板用户 857" o:spid="_x0000_s857" filled="f" stroked="f" strokeweight="1.0pt" style="position:absolute;&#10;margin-left:7.7325406pt;&#10;margin-top:-10.359927pt;&#10;width:1.3679029pt;&#10;height:7.4513407pt;&#10;z-index:1251;&#10;mso-position-horizontal:absolute;&#10;mso-position-horizontal-relative:char;&#10;mso-position-vertical:absolute;&#10;mso-position-vertical-relative:line;&#10;mso-wrap-distance-left:6.749897pt;&#10;mso-wrap-distance-right:6.749897pt;">
                <v:stroke color="#000000"/>
                <v:imagedata r:id="rId573"/>
                <o:lock selection="t"/>
              </v:shape>
            </w:pict>
          </mc:Fallback>
        </mc:AlternateContent>
      </w:r>
      <w:r>
        <mc:AlternateContent>
          <mc:Choice Requires="wps">
            <w:drawing>
              <wp:anchor distT="0" distB="0" distL="85723" distR="85723" simplePos="0" relativeHeight="1252" behindDoc="0" locked="0" layoutInCell="1" hidden="0" allowOverlap="1">
                <wp:simplePos x="0" y="0"/>
                <wp:positionH relativeFrom="character">
                  <wp:posOffset>26963</wp:posOffset>
                </wp:positionH>
                <wp:positionV relativeFrom="line">
                  <wp:posOffset>-174916</wp:posOffset>
                </wp:positionV>
                <wp:extent cx="65234" cy="154128"/>
                <wp:effectExtent l="0" t="0" r="0" b="0"/>
                <wp:wrapNone/>
                <wp:docPr id="859" name="平板用户 859"/>
                <wp:cNvGraphicFramePr>
                  <a:graphicFrameLocks noChangeAspect="0" noSelect="1"/>
                </wp:cNvGraphicFramePr>
                <a:graphic>
                  <a:graphicData uri="http://schemas.microsoft.com/office/word/2010/wordprocessingInk">
                    <w14:contentPart bwMode="auto" r:id="rId574">
                      <w14:nvContentPartPr>
                        <w14:cNvContentPartPr/>
                      </w14:nvContentPartPr>
                      <w14:xfrm>
                        <a:off x="0" y="0"/>
                        <a:ext cx="65234" cy="154128"/>
                      </w14:xfrm>
                    </w14:contentPart>
                  </a:graphicData>
                </a:graphic>
              </wp:anchor>
            </w:drawing>
          </mc:Choice>
          <mc:Fallback>
            <w:pict>
              <v:shape type="#_x0000_t75" id="平板用户 860" o:spid="_x0000_s860" filled="f" stroked="f" strokeweight="1.0pt" style="position:absolute;&#10;margin-left:2.1230755pt;&#10;margin-top:-13.772961pt;&#10;width:5.1365795pt;&#10;height:12.136137pt;&#10;z-index:1252;&#10;mso-position-horizontal:absolute;&#10;mso-position-horizontal-relative:char;&#10;mso-position-vertical:absolute;&#10;mso-position-vertical-relative:line;&#10;mso-wrap-distance-left:6.749897pt;&#10;mso-wrap-distance-right:6.749897pt;">
                <v:stroke color="#000000"/>
                <v:imagedata r:id="rId575"/>
                <o:lock selection="t"/>
              </v:shape>
            </w:pict>
          </mc:Fallback>
        </mc:AlternateContent>
      </w:r>
    </w:p>
    <w:p>
      <w:pPr>
        <w:rPr>
          <w:rFonts w:hint="eastAsia"/>
        </w:rPr>
      </w:pPr>
      <w:r>
        <w:rPr>
          <w:rFonts w:hint="eastAsia"/>
        </w:rPr>
        <w:t xml:space="preserve">   4 6 7 4</w:t>
      </w:r>
    </w:p>
    <w:p>
      <w:pPr>
        <w:rPr>
          <w:rFonts w:hint="eastAsia"/>
        </w:rPr>
      </w:pPr>
      <w:r>
        <w:rPr>
          <w:rFonts w:hint="eastAsia"/>
        </w:rPr>
        <w:t xml:space="preserve">   3 2 1 0</w:t>
      </w:r>
      <w:r>
        <mc:AlternateContent>
          <mc:Choice Requires="wps">
            <w:drawing>
              <wp:anchor distT="0" distB="0" distL="85723" distR="85723" simplePos="0" relativeHeight="1193" behindDoc="0" locked="0" layoutInCell="1" hidden="0" allowOverlap="1">
                <wp:simplePos x="0" y="0"/>
                <wp:positionH relativeFrom="character">
                  <wp:posOffset>1691087</wp:posOffset>
                </wp:positionH>
                <wp:positionV relativeFrom="line">
                  <wp:posOffset>125720</wp:posOffset>
                </wp:positionV>
                <wp:extent cx="20365" cy="20365"/>
                <wp:effectExtent l="0" t="0" r="0" b="0"/>
                <wp:wrapNone/>
                <wp:docPr id="862" name="平板用户 862"/>
                <wp:cNvGraphicFramePr>
                  <a:graphicFrameLocks noChangeAspect="0" noSelect="1"/>
                </wp:cNvGraphicFramePr>
                <a:graphic>
                  <a:graphicData uri="http://schemas.microsoft.com/office/word/2010/wordprocessingInk">
                    <w14:contentPart bwMode="auto" r:id="rId576">
                      <w14:nvContentPartPr>
                        <w14:cNvContentPartPr/>
                      </w14:nvContentPartPr>
                      <w14:xfrm>
                        <a:off x="0" y="0"/>
                        <a:ext cx="20365" cy="20365"/>
                      </w14:xfrm>
                    </w14:contentPart>
                  </a:graphicData>
                </a:graphic>
              </wp:anchor>
            </w:drawing>
          </mc:Choice>
          <mc:Fallback>
            <w:pict>
              <v:shape type="#_x0000_t75" id="平板用户 863" o:spid="_x0000_s863" filled="f" stroked="f" strokeweight="1.0pt" style="position:absolute;&#10;margin-left:133.15651pt;&#10;margin-top:9.8992405pt;&#10;width:1.6035904pt;&#10;height:1.6035675pt;&#10;z-index:1193;&#10;mso-position-horizontal:absolute;&#10;mso-position-horizontal-relative:char;&#10;mso-position-vertical:absolute;&#10;mso-position-vertical-relative:line;&#10;mso-wrap-distance-left:6.749897pt;&#10;mso-wrap-distance-right:6.749897pt;">
                <v:stroke color="#000000"/>
                <v:imagedata r:id="rId577"/>
                <o:lock selection="t"/>
              </v:shape>
            </w:pict>
          </mc:Fallback>
        </mc:AlternateContent>
      </w:r>
      <w:r>
        <mc:AlternateContent>
          <mc:Choice Requires="wps">
            <w:drawing>
              <wp:anchor distT="0" distB="0" distL="85723" distR="85723" simplePos="0" relativeHeight="1194" behindDoc="0" locked="0" layoutInCell="1" hidden="0" allowOverlap="1">
                <wp:simplePos x="0" y="0"/>
                <wp:positionH relativeFrom="character">
                  <wp:posOffset>2001018</wp:posOffset>
                </wp:positionH>
                <wp:positionV relativeFrom="line">
                  <wp:posOffset>123487</wp:posOffset>
                </wp:positionV>
                <wp:extent cx="20365" cy="20365"/>
                <wp:effectExtent l="0" t="0" r="0" b="0"/>
                <wp:wrapNone/>
                <wp:docPr id="865" name="平板用户 865"/>
                <wp:cNvGraphicFramePr>
                  <a:graphicFrameLocks noChangeAspect="0" noSelect="1"/>
                </wp:cNvGraphicFramePr>
                <a:graphic>
                  <a:graphicData uri="http://schemas.microsoft.com/office/word/2010/wordprocessingInk">
                    <w14:contentPart bwMode="auto" r:id="rId578">
                      <w14:nvContentPartPr>
                        <w14:cNvContentPartPr/>
                      </w14:nvContentPartPr>
                      <w14:xfrm>
                        <a:off x="0" y="0"/>
                        <a:ext cx="20365" cy="20365"/>
                      </w14:xfrm>
                    </w14:contentPart>
                  </a:graphicData>
                </a:graphic>
              </wp:anchor>
            </w:drawing>
          </mc:Choice>
          <mc:Fallback>
            <w:pict>
              <v:shape type="#_x0000_t75" id="平板用户 866" o:spid="_x0000_s866" filled="f" stroked="f" strokeweight="1.0pt" style="position:absolute;&#10;margin-left:157.56053pt;&#10;margin-top:9.723462pt;&#10;width:1.6035904pt;&#10;height:1.6035675pt;&#10;z-index:1194;&#10;mso-position-horizontal:absolute;&#10;mso-position-horizontal-relative:char;&#10;mso-position-vertical:absolute;&#10;mso-position-vertical-relative:line;&#10;mso-wrap-distance-left:6.749897pt;&#10;mso-wrap-distance-right:6.749897pt;">
                <v:stroke color="#000000"/>
                <v:imagedata r:id="rId579"/>
                <o:lock selection="t"/>
              </v:shape>
            </w:pict>
          </mc:Fallback>
        </mc:AlternateContent>
      </w:r>
      <w:r>
        <mc:AlternateContent>
          <mc:Choice Requires="wps">
            <w:drawing>
              <wp:anchor distT="0" distB="0" distL="85723" distR="85723" simplePos="0" relativeHeight="1195" behindDoc="0" locked="0" layoutInCell="1" hidden="0" allowOverlap="1">
                <wp:simplePos x="0" y="0"/>
                <wp:positionH relativeFrom="character">
                  <wp:posOffset>969096</wp:posOffset>
                </wp:positionH>
                <wp:positionV relativeFrom="line">
                  <wp:posOffset>113758</wp:posOffset>
                </wp:positionV>
                <wp:extent cx="19625" cy="21080"/>
                <wp:effectExtent l="0" t="0" r="0" b="0"/>
                <wp:wrapNone/>
                <wp:docPr id="868" name="平板用户 868"/>
                <wp:cNvGraphicFramePr>
                  <a:graphicFrameLocks noChangeAspect="0" noSelect="1"/>
                </wp:cNvGraphicFramePr>
                <a:graphic>
                  <a:graphicData uri="http://schemas.microsoft.com/office/word/2010/wordprocessingInk">
                    <w14:contentPart bwMode="auto" r:id="rId580">
                      <w14:nvContentPartPr>
                        <w14:cNvContentPartPr/>
                      </w14:nvContentPartPr>
                      <w14:xfrm>
                        <a:off x="0" y="0"/>
                        <a:ext cx="19625" cy="21080"/>
                      </w14:xfrm>
                    </w14:contentPart>
                  </a:graphicData>
                </a:graphic>
              </wp:anchor>
            </w:drawing>
          </mc:Choice>
          <mc:Fallback>
            <w:pict>
              <v:shape type="#_x0000_t75" id="平板用户 869" o:spid="_x0000_s869" filled="f" stroked="f" strokeweight="1.0pt" style="position:absolute;&#10;margin-left:76.30684pt;&#10;margin-top:8.95736pt;&#10;width:1.5452951pt;&#10;height:1.6598487pt;&#10;z-index:1195;&#10;mso-position-horizontal:absolute;&#10;mso-position-horizontal-relative:char;&#10;mso-position-vertical:absolute;&#10;mso-position-vertical-relative:line;&#10;mso-wrap-distance-left:6.749897pt;&#10;mso-wrap-distance-right:6.749897pt;">
                <v:stroke color="#000000"/>
                <v:imagedata r:id="rId581"/>
                <o:lock selection="t"/>
              </v:shape>
            </w:pict>
          </mc:Fallback>
        </mc:AlternateContent>
      </w:r>
      <w:r>
        <mc:AlternateContent>
          <mc:Choice Requires="wps">
            <w:drawing>
              <wp:anchor distT="0" distB="0" distL="85723" distR="85723" simplePos="0" relativeHeight="1196" behindDoc="0" locked="0" layoutInCell="1" hidden="0" allowOverlap="1">
                <wp:simplePos x="0" y="0"/>
                <wp:positionH relativeFrom="character">
                  <wp:posOffset>1361252</wp:posOffset>
                </wp:positionH>
                <wp:positionV relativeFrom="line">
                  <wp:posOffset>100175</wp:posOffset>
                </wp:positionV>
                <wp:extent cx="20937" cy="19778"/>
                <wp:effectExtent l="0" t="0" r="0" b="0"/>
                <wp:wrapNone/>
                <wp:docPr id="871" name="平板用户 871"/>
                <wp:cNvGraphicFramePr>
                  <a:graphicFrameLocks noChangeAspect="0" noSelect="1"/>
                </wp:cNvGraphicFramePr>
                <a:graphic>
                  <a:graphicData uri="http://schemas.microsoft.com/office/word/2010/wordprocessingInk">
                    <w14:contentPart bwMode="auto" r:id="rId582">
                      <w14:nvContentPartPr>
                        <w14:cNvContentPartPr/>
                      </w14:nvContentPartPr>
                      <w14:xfrm>
                        <a:off x="0" y="0"/>
                        <a:ext cx="20937" cy="19778"/>
                      </w14:xfrm>
                    </w14:contentPart>
                  </a:graphicData>
                </a:graphic>
              </wp:anchor>
            </w:drawing>
          </mc:Choice>
          <mc:Fallback>
            <w:pict>
              <v:shape type="#_x0000_t75" id="平板用户 872" o:spid="_x0000_s872" filled="f" stroked="f" strokeweight="1.0pt" style="position:absolute;&#10;margin-left:107.18526pt;&#10;margin-top:7.8878574pt;&#10;width:1.6486107pt;&#10;height:1.5573798pt;&#10;z-index:1196;&#10;mso-position-horizontal:absolute;&#10;mso-position-horizontal-relative:char;&#10;mso-position-vertical:absolute;&#10;mso-position-vertical-relative:line;&#10;mso-wrap-distance-left:6.749897pt;&#10;mso-wrap-distance-right:6.749897pt;">
                <v:stroke color="#000000"/>
                <v:imagedata r:id="rId583"/>
                <o:lock selection="t"/>
              </v:shape>
            </w:pict>
          </mc:Fallback>
        </mc:AlternateContent>
      </w:r>
      <w:r>
        <mc:AlternateContent>
          <mc:Choice Requires="wps">
            <w:drawing>
              <wp:anchor distT="0" distB="0" distL="85723" distR="85723" simplePos="0" relativeHeight="1197" behindDoc="0" locked="0" layoutInCell="1" hidden="0" allowOverlap="1">
                <wp:simplePos x="0" y="0"/>
                <wp:positionH relativeFrom="character">
                  <wp:posOffset>1855913</wp:posOffset>
                </wp:positionH>
                <wp:positionV relativeFrom="line">
                  <wp:posOffset>82846</wp:posOffset>
                </wp:positionV>
                <wp:extent cx="30508" cy="9474"/>
                <wp:effectExtent l="0" t="0" r="0" b="0"/>
                <wp:wrapNone/>
                <wp:docPr id="874" name="平板用户 874"/>
                <wp:cNvGraphicFramePr>
                  <a:graphicFrameLocks noChangeAspect="0" noSelect="1"/>
                </wp:cNvGraphicFramePr>
                <a:graphic>
                  <a:graphicData uri="http://schemas.microsoft.com/office/word/2010/wordprocessingInk">
                    <w14:contentPart bwMode="auto" r:id="rId584">
                      <w14:nvContentPartPr>
                        <w14:cNvContentPartPr/>
                      </w14:nvContentPartPr>
                      <w14:xfrm>
                        <a:off x="0" y="0"/>
                        <a:ext cx="30508" cy="9474"/>
                      </w14:xfrm>
                    </w14:contentPart>
                  </a:graphicData>
                </a:graphic>
              </wp:anchor>
            </w:drawing>
          </mc:Choice>
          <mc:Fallback>
            <w:pict>
              <v:shape type="#_x0000_t75" id="平板用户 875" o:spid="_x0000_s875" filled="f" stroked="f" strokeweight="1.0pt" style="position:absolute;&#10;margin-left:146.13492pt;&#10;margin-top:6.5233765pt;&#10;width:2.4022157pt;&#10;height:0.74605185pt;&#10;z-index:1197;&#10;mso-position-horizontal:absolute;&#10;mso-position-horizontal-relative:char;&#10;mso-position-vertical:absolute;&#10;mso-position-vertical-relative:line;&#10;mso-wrap-distance-left:6.749897pt;&#10;mso-wrap-distance-right:6.749897pt;">
                <v:stroke color="#000000"/>
                <v:imagedata r:id="rId585"/>
                <o:lock selection="t"/>
              </v:shape>
            </w:pict>
          </mc:Fallback>
        </mc:AlternateContent>
      </w:r>
      <w:r>
        <mc:AlternateContent>
          <mc:Choice Requires="wps">
            <w:drawing>
              <wp:anchor distT="0" distB="0" distL="85723" distR="85723" simplePos="0" relativeHeight="1198" behindDoc="0" locked="0" layoutInCell="1" hidden="0" allowOverlap="1">
                <wp:simplePos x="0" y="0"/>
                <wp:positionH relativeFrom="character">
                  <wp:posOffset>916434</wp:posOffset>
                </wp:positionH>
                <wp:positionV relativeFrom="line">
                  <wp:posOffset>82681</wp:posOffset>
                </wp:positionV>
                <wp:extent cx="46808" cy="90673"/>
                <wp:effectExtent l="0" t="0" r="0" b="0"/>
                <wp:wrapNone/>
                <wp:docPr id="877" name="平板用户 877"/>
                <wp:cNvGraphicFramePr>
                  <a:graphicFrameLocks noChangeAspect="0" noSelect="1"/>
                </wp:cNvGraphicFramePr>
                <a:graphic>
                  <a:graphicData uri="http://schemas.microsoft.com/office/word/2010/wordprocessingInk">
                    <w14:contentPart bwMode="auto" r:id="rId586">
                      <w14:nvContentPartPr>
                        <w14:cNvContentPartPr/>
                      </w14:nvContentPartPr>
                      <w14:xfrm>
                        <a:off x="0" y="0"/>
                        <a:ext cx="46808" cy="90673"/>
                      </w14:xfrm>
                    </w14:contentPart>
                  </a:graphicData>
                </a:graphic>
              </wp:anchor>
            </w:drawing>
          </mc:Choice>
          <mc:Fallback>
            <w:pict>
              <v:shape type="#_x0000_t75" id="平板用户 878" o:spid="_x0000_s878" filled="f" stroked="f" strokeweight="1.0pt" style="position:absolute;&#10;margin-left:72.160225pt;&#10;margin-top:6.510376pt;&#10;width:3.6857426pt;&#10;height:7.139654pt;&#10;z-index:1198;&#10;mso-position-horizontal:absolute;&#10;mso-position-horizontal-relative:char;&#10;mso-position-vertical:absolute;&#10;mso-position-vertical-relative:line;&#10;mso-wrap-distance-left:6.749897pt;&#10;mso-wrap-distance-right:6.749897pt;">
                <v:stroke color="#000000"/>
                <v:imagedata r:id="rId587"/>
                <o:lock selection="t"/>
              </v:shape>
            </w:pict>
          </mc:Fallback>
        </mc:AlternateContent>
      </w:r>
      <w:r>
        <mc:AlternateContent>
          <mc:Choice Requires="wps">
            <w:drawing>
              <wp:anchor distT="0" distB="0" distL="85723" distR="85723" simplePos="0" relativeHeight="1199" behindDoc="0" locked="0" layoutInCell="1" hidden="0" allowOverlap="1">
                <wp:simplePos x="0" y="0"/>
                <wp:positionH relativeFrom="character">
                  <wp:posOffset>2189841</wp:posOffset>
                </wp:positionH>
                <wp:positionV relativeFrom="line">
                  <wp:posOffset>79475</wp:posOffset>
                </wp:positionV>
                <wp:extent cx="28733" cy="17957"/>
                <wp:effectExtent l="0" t="0" r="0" b="0"/>
                <wp:wrapNone/>
                <wp:docPr id="880" name="平板用户 880"/>
                <wp:cNvGraphicFramePr>
                  <a:graphicFrameLocks noChangeAspect="0" noSelect="1"/>
                </wp:cNvGraphicFramePr>
                <a:graphic>
                  <a:graphicData uri="http://schemas.microsoft.com/office/word/2010/wordprocessingInk">
                    <w14:contentPart bwMode="auto" r:id="rId588">
                      <w14:nvContentPartPr>
                        <w14:cNvContentPartPr/>
                      </w14:nvContentPartPr>
                      <w14:xfrm>
                        <a:off x="0" y="0"/>
                        <a:ext cx="28733" cy="17957"/>
                      </w14:xfrm>
                    </w14:contentPart>
                  </a:graphicData>
                </a:graphic>
              </wp:anchor>
            </w:drawing>
          </mc:Choice>
          <mc:Fallback>
            <w:pict>
              <v:shape type="#_x0000_t75" id="平板用户 881" o:spid="_x0000_s881" filled="f" stroked="f" strokeweight="1.0pt" style="position:absolute;&#10;margin-left:172.42847pt;&#10;margin-top:6.2578773pt;&#10;width:2.2624624pt;&#10;height:1.4140104pt;&#10;z-index:1199;&#10;mso-position-horizontal:absolute;&#10;mso-position-horizontal-relative:char;&#10;mso-position-vertical:absolute;&#10;mso-position-vertical-relative:line;&#10;mso-wrap-distance-left:6.749897pt;&#10;mso-wrap-distance-right:6.749897pt;">
                <v:stroke color="#000000"/>
                <v:imagedata r:id="rId589"/>
                <o:lock selection="t"/>
              </v:shape>
            </w:pict>
          </mc:Fallback>
        </mc:AlternateContent>
      </w:r>
      <w:r>
        <mc:AlternateContent>
          <mc:Choice Requires="wps">
            <w:drawing>
              <wp:anchor distT="0" distB="0" distL="85723" distR="85723" simplePos="0" relativeHeight="1200" behindDoc="0" locked="0" layoutInCell="1" hidden="0" allowOverlap="1">
                <wp:simplePos x="0" y="0"/>
                <wp:positionH relativeFrom="character">
                  <wp:posOffset>1823170</wp:posOffset>
                </wp:positionH>
                <wp:positionV relativeFrom="line">
                  <wp:posOffset>78470</wp:posOffset>
                </wp:positionV>
                <wp:extent cx="63403" cy="98877"/>
                <wp:effectExtent l="0" t="0" r="0" b="0"/>
                <wp:wrapNone/>
                <wp:docPr id="883" name="平板用户 883"/>
                <wp:cNvGraphicFramePr>
                  <a:graphicFrameLocks noChangeAspect="0" noSelect="1"/>
                </wp:cNvGraphicFramePr>
                <a:graphic>
                  <a:graphicData uri="http://schemas.microsoft.com/office/word/2010/wordprocessingInk">
                    <w14:contentPart bwMode="auto" r:id="rId590">
                      <w14:nvContentPartPr>
                        <w14:cNvContentPartPr/>
                      </w14:nvContentPartPr>
                      <w14:xfrm>
                        <a:off x="0" y="0"/>
                        <a:ext cx="63403" cy="98877"/>
                      </w14:xfrm>
                    </w14:contentPart>
                  </a:graphicData>
                </a:graphic>
              </wp:anchor>
            </w:drawing>
          </mc:Choice>
          <mc:Fallback>
            <w:pict>
              <v:shape type="#_x0000_t75" id="平板用户 884" o:spid="_x0000_s884" filled="f" stroked="f" strokeweight="1.0pt" style="position:absolute;&#10;margin-left:143.55675pt;&#10;margin-top:6.178777pt;&#10;width:4.9923863pt;&#10;height:7.785663pt;&#10;z-index:1200;&#10;mso-position-horizontal:absolute;&#10;mso-position-horizontal-relative:char;&#10;mso-position-vertical:absolute;&#10;mso-position-vertical-relative:line;&#10;mso-wrap-distance-left:6.749897pt;&#10;mso-wrap-distance-right:6.749897pt;">
                <v:stroke color="#000000"/>
                <v:imagedata r:id="rId591"/>
                <o:lock selection="t"/>
              </v:shape>
            </w:pict>
          </mc:Fallback>
        </mc:AlternateContent>
      </w:r>
      <w:r>
        <mc:AlternateContent>
          <mc:Choice Requires="wps">
            <w:drawing>
              <wp:anchor distT="0" distB="0" distL="85723" distR="85723" simplePos="0" relativeHeight="1201" behindDoc="0" locked="0" layoutInCell="1" hidden="0" allowOverlap="1">
                <wp:simplePos x="0" y="0"/>
                <wp:positionH relativeFrom="character">
                  <wp:posOffset>2145936</wp:posOffset>
                </wp:positionH>
                <wp:positionV relativeFrom="line">
                  <wp:posOffset>77724</wp:posOffset>
                </wp:positionV>
                <wp:extent cx="56189" cy="96311"/>
                <wp:effectExtent l="0" t="0" r="0" b="0"/>
                <wp:wrapNone/>
                <wp:docPr id="886" name="平板用户 886"/>
                <wp:cNvGraphicFramePr>
                  <a:graphicFrameLocks noChangeAspect="0" noSelect="1"/>
                </wp:cNvGraphicFramePr>
                <a:graphic>
                  <a:graphicData uri="http://schemas.microsoft.com/office/word/2010/wordprocessingInk">
                    <w14:contentPart bwMode="auto" r:id="rId592">
                      <w14:nvContentPartPr>
                        <w14:cNvContentPartPr/>
                      </w14:nvContentPartPr>
                      <w14:xfrm>
                        <a:off x="0" y="0"/>
                        <a:ext cx="56189" cy="96311"/>
                      </w14:xfrm>
                    </w14:contentPart>
                  </a:graphicData>
                </a:graphic>
              </wp:anchor>
            </w:drawing>
          </mc:Choice>
          <mc:Fallback>
            <w:pict>
              <v:shape type="#_x0000_t75" id="平板用户 887" o:spid="_x0000_s887" filled="f" stroked="f" strokeweight="1.0pt" style="position:absolute;&#10;margin-left:168.9714pt;&#10;margin-top:6.1200013pt;&#10;width:4.4244018pt;&#10;height:7.5835867pt;&#10;z-index:1201;&#10;mso-position-horizontal:absolute;&#10;mso-position-horizontal-relative:char;&#10;mso-position-vertical:absolute;&#10;mso-position-vertical-relative:line;&#10;mso-wrap-distance-left:6.749897pt;&#10;mso-wrap-distance-right:6.749897pt;">
                <v:stroke color="#000000"/>
                <v:imagedata r:id="rId593"/>
                <o:lock selection="t"/>
              </v:shape>
            </w:pict>
          </mc:Fallback>
        </mc:AlternateContent>
      </w:r>
      <w:r>
        <mc:AlternateContent>
          <mc:Choice Requires="wps">
            <w:drawing>
              <wp:anchor distT="0" distB="0" distL="85723" distR="85723" simplePos="0" relativeHeight="1202" behindDoc="0" locked="0" layoutInCell="1" hidden="0" allowOverlap="1">
                <wp:simplePos x="0" y="0"/>
                <wp:positionH relativeFrom="character">
                  <wp:posOffset>1636093</wp:posOffset>
                </wp:positionH>
                <wp:positionV relativeFrom="line">
                  <wp:posOffset>76684</wp:posOffset>
                </wp:positionV>
                <wp:extent cx="41626" cy="98052"/>
                <wp:effectExtent l="0" t="0" r="0" b="0"/>
                <wp:wrapNone/>
                <wp:docPr id="889" name="平板用户 889"/>
                <wp:cNvGraphicFramePr>
                  <a:graphicFrameLocks noChangeAspect="0" noSelect="1"/>
                </wp:cNvGraphicFramePr>
                <a:graphic>
                  <a:graphicData uri="http://schemas.microsoft.com/office/word/2010/wordprocessingInk">
                    <w14:contentPart bwMode="auto" r:id="rId594">
                      <w14:nvContentPartPr>
                        <w14:cNvContentPartPr/>
                      </w14:nvContentPartPr>
                      <w14:xfrm>
                        <a:off x="0" y="0"/>
                        <a:ext cx="41626" cy="98052"/>
                      </w14:xfrm>
                    </w14:contentPart>
                  </a:graphicData>
                </a:graphic>
              </wp:anchor>
            </w:drawing>
          </mc:Choice>
          <mc:Fallback>
            <w:pict>
              <v:shape type="#_x0000_t75" id="平板用户 890" o:spid="_x0000_s890" filled="f" stroked="f" strokeweight="1.0pt" style="position:absolute;&#10;margin-left:128.82625pt;&#10;margin-top:6.038154pt;&#10;width:3.2776525pt;&#10;height:7.7206388pt;&#10;z-index:1202;&#10;mso-position-horizontal:absolute;&#10;mso-position-horizontal-relative:char;&#10;mso-position-vertical:absolute;&#10;mso-position-vertical-relative:line;&#10;mso-wrap-distance-left:6.749897pt;&#10;mso-wrap-distance-right:6.749897pt;">
                <v:stroke color="#000000"/>
                <v:imagedata r:id="rId595"/>
                <o:lock selection="t"/>
              </v:shape>
            </w:pict>
          </mc:Fallback>
        </mc:AlternateContent>
      </w:r>
      <w:r>
        <mc:AlternateContent>
          <mc:Choice Requires="wps">
            <w:drawing>
              <wp:anchor distT="0" distB="0" distL="85723" distR="85723" simplePos="0" relativeHeight="1203" behindDoc="0" locked="0" layoutInCell="1" hidden="0" allowOverlap="1">
                <wp:simplePos x="0" y="0"/>
                <wp:positionH relativeFrom="character">
                  <wp:posOffset>1942992</wp:posOffset>
                </wp:positionH>
                <wp:positionV relativeFrom="line">
                  <wp:posOffset>74219</wp:posOffset>
                </wp:positionV>
                <wp:extent cx="40300" cy="96954"/>
                <wp:effectExtent l="0" t="0" r="0" b="0"/>
                <wp:wrapNone/>
                <wp:docPr id="892" name="平板用户 892"/>
                <wp:cNvGraphicFramePr>
                  <a:graphicFrameLocks noChangeAspect="0" noSelect="1"/>
                </wp:cNvGraphicFramePr>
                <a:graphic>
                  <a:graphicData uri="http://schemas.microsoft.com/office/word/2010/wordprocessingInk">
                    <w14:contentPart bwMode="auto" r:id="rId596">
                      <w14:nvContentPartPr>
                        <w14:cNvContentPartPr/>
                      </w14:nvContentPartPr>
                      <w14:xfrm>
                        <a:off x="0" y="0"/>
                        <a:ext cx="40300" cy="96954"/>
                      </w14:xfrm>
                    </w14:contentPart>
                  </a:graphicData>
                </a:graphic>
              </wp:anchor>
            </w:drawing>
          </mc:Choice>
          <mc:Fallback>
            <w:pict>
              <v:shape type="#_x0000_t75" id="平板用户 893" o:spid="_x0000_s893" filled="f" stroked="f" strokeweight="1.0pt" style="position:absolute;&#10;margin-left:152.9915pt;&#10;margin-top:5.844065pt;&#10;width:3.1732838pt;&#10;height:7.6342373pt;&#10;z-index:1203;&#10;mso-position-horizontal:absolute;&#10;mso-position-horizontal-relative:char;&#10;mso-position-vertical:absolute;&#10;mso-position-vertical-relative:line;&#10;mso-wrap-distance-left:6.749897pt;&#10;mso-wrap-distance-right:6.749897pt;">
                <v:stroke color="#000000"/>
                <v:imagedata r:id="rId597"/>
                <o:lock selection="t"/>
              </v:shape>
            </w:pict>
          </mc:Fallback>
        </mc:AlternateContent>
      </w:r>
      <w:r>
        <mc:AlternateContent>
          <mc:Choice Requires="wps">
            <w:drawing>
              <wp:anchor distT="0" distB="0" distL="85723" distR="85723" simplePos="0" relativeHeight="1204" behindDoc="0" locked="0" layoutInCell="1" hidden="0" allowOverlap="1">
                <wp:simplePos x="0" y="0"/>
                <wp:positionH relativeFrom="character">
                  <wp:posOffset>1487940</wp:posOffset>
                </wp:positionH>
                <wp:positionV relativeFrom="line">
                  <wp:posOffset>69724</wp:posOffset>
                </wp:positionV>
                <wp:extent cx="65987" cy="103647"/>
                <wp:effectExtent l="0" t="0" r="0" b="0"/>
                <wp:wrapNone/>
                <wp:docPr id="895" name="平板用户 895"/>
                <wp:cNvGraphicFramePr>
                  <a:graphicFrameLocks noChangeAspect="0" noSelect="1"/>
                </wp:cNvGraphicFramePr>
                <a:graphic>
                  <a:graphicData uri="http://schemas.microsoft.com/office/word/2010/wordprocessingInk">
                    <w14:contentPart bwMode="auto" r:id="rId598">
                      <w14:nvContentPartPr>
                        <w14:cNvContentPartPr/>
                      </w14:nvContentPartPr>
                      <w14:xfrm>
                        <a:off x="0" y="0"/>
                        <a:ext cx="65987" cy="103647"/>
                      </w14:xfrm>
                    </w14:contentPart>
                  </a:graphicData>
                </a:graphic>
              </wp:anchor>
            </w:drawing>
          </mc:Choice>
          <mc:Fallback>
            <w:pict>
              <v:shape type="#_x0000_t75" id="平板用户 896" o:spid="_x0000_s896" filled="f" stroked="f" strokeweight="1.0pt" style="position:absolute;&#10;margin-left:117.160645pt;&#10;margin-top:5.490128pt;&#10;width:5.1959047pt;&#10;height:8.16123pt;&#10;z-index:1204;&#10;mso-position-horizontal:absolute;&#10;mso-position-horizontal-relative:char;&#10;mso-position-vertical:absolute;&#10;mso-position-vertical-relative:line;&#10;mso-wrap-distance-left:6.749897pt;&#10;mso-wrap-distance-right:6.749897pt;">
                <v:stroke color="#000000"/>
                <v:imagedata r:id="rId599"/>
                <o:lock selection="t"/>
              </v:shape>
            </w:pict>
          </mc:Fallback>
        </mc:AlternateContent>
      </w:r>
      <w:r>
        <mc:AlternateContent>
          <mc:Choice Requires="wps">
            <w:drawing>
              <wp:anchor distT="0" distB="0" distL="85723" distR="85723" simplePos="0" relativeHeight="1205" behindDoc="0" locked="0" layoutInCell="1" hidden="0" allowOverlap="1">
                <wp:simplePos x="0" y="0"/>
                <wp:positionH relativeFrom="character">
                  <wp:posOffset>1298935</wp:posOffset>
                </wp:positionH>
                <wp:positionV relativeFrom="line">
                  <wp:posOffset>68773</wp:posOffset>
                </wp:positionV>
                <wp:extent cx="50039" cy="102018"/>
                <wp:effectExtent l="0" t="0" r="0" b="0"/>
                <wp:wrapNone/>
                <wp:docPr id="898" name="平板用户 898"/>
                <wp:cNvGraphicFramePr>
                  <a:graphicFrameLocks noChangeAspect="0" noSelect="1"/>
                </wp:cNvGraphicFramePr>
                <a:graphic>
                  <a:graphicData uri="http://schemas.microsoft.com/office/word/2010/wordprocessingInk">
                    <w14:contentPart bwMode="auto" r:id="rId600">
                      <w14:nvContentPartPr>
                        <w14:cNvContentPartPr/>
                      </w14:nvContentPartPr>
                      <w14:xfrm>
                        <a:off x="0" y="0"/>
                        <a:ext cx="50039" cy="102018"/>
                      </w14:xfrm>
                    </w14:contentPart>
                  </a:graphicData>
                </a:graphic>
              </wp:anchor>
            </w:drawing>
          </mc:Choice>
          <mc:Fallback>
            <w:pict>
              <v:shape type="#_x0000_t75" id="平板用户 899" o:spid="_x0000_s899" filled="f" stroked="f" strokeweight="1.0pt" style="position:absolute;&#10;margin-left:102.27835pt;&#10;margin-top:5.415239pt;&#10;width:3.9401178pt;&#10;height:8.032967pt;&#10;z-index:1205;&#10;mso-position-horizontal:absolute;&#10;mso-position-horizontal-relative:char;&#10;mso-position-vertical:absolute;&#10;mso-position-vertical-relative:line;&#10;mso-wrap-distance-left:6.749897pt;&#10;mso-wrap-distance-right:6.749897pt;">
                <v:stroke color="#000000"/>
                <v:imagedata r:id="rId601"/>
                <o:lock selection="t"/>
              </v:shape>
            </w:pict>
          </mc:Fallback>
        </mc:AlternateContent>
      </w:r>
      <w:r>
        <mc:AlternateContent>
          <mc:Choice Requires="wps">
            <w:drawing>
              <wp:anchor distT="0" distB="0" distL="85723" distR="85723" simplePos="0" relativeHeight="1206" behindDoc="0" locked="0" layoutInCell="1" hidden="0" allowOverlap="1">
                <wp:simplePos x="0" y="0"/>
                <wp:positionH relativeFrom="character">
                  <wp:posOffset>1539471</wp:posOffset>
                </wp:positionH>
                <wp:positionV relativeFrom="line">
                  <wp:posOffset>60190</wp:posOffset>
                </wp:positionV>
                <wp:extent cx="37813" cy="16162"/>
                <wp:effectExtent l="0" t="0" r="0" b="0"/>
                <wp:wrapNone/>
                <wp:docPr id="901" name="平板用户 901"/>
                <wp:cNvGraphicFramePr>
                  <a:graphicFrameLocks noChangeAspect="0" noSelect="1"/>
                </wp:cNvGraphicFramePr>
                <a:graphic>
                  <a:graphicData uri="http://schemas.microsoft.com/office/word/2010/wordprocessingInk">
                    <w14:contentPart bwMode="auto" r:id="rId602">
                      <w14:nvContentPartPr>
                        <w14:cNvContentPartPr/>
                      </w14:nvContentPartPr>
                      <w14:xfrm>
                        <a:off x="0" y="0"/>
                        <a:ext cx="37813" cy="16162"/>
                      </w14:xfrm>
                    </w14:contentPart>
                  </a:graphicData>
                </a:graphic>
              </wp:anchor>
            </w:drawing>
          </mc:Choice>
          <mc:Fallback>
            <w:pict>
              <v:shape type="#_x0000_t75" id="平板用户 902" o:spid="_x0000_s902" filled="f" stroked="f" strokeweight="1.0pt" style="position:absolute;&#10;margin-left:121.21822pt;&#10;margin-top:4.739407pt;&#10;width:2.9774556pt;&#10;height:1.2726094pt;&#10;z-index:1206;&#10;mso-position-horizontal:absolute;&#10;mso-position-horizontal-relative:char;&#10;mso-position-vertical:absolute;&#10;mso-position-vertical-relative:line;&#10;mso-wrap-distance-left:6.749897pt;&#10;mso-wrap-distance-right:6.749897pt;">
                <v:stroke color="#000000"/>
                <v:imagedata r:id="rId603"/>
                <o:lock selection="t"/>
              </v:shape>
            </w:pict>
          </mc:Fallback>
        </mc:AlternateContent>
      </w:r>
      <w:r>
        <mc:AlternateContent>
          <mc:Choice Requires="wps">
            <w:drawing>
              <wp:anchor distT="0" distB="0" distL="85723" distR="85723" simplePos="0" relativeHeight="1207" behindDoc="0" locked="0" layoutInCell="1" hidden="0" allowOverlap="1">
                <wp:simplePos x="0" y="0"/>
                <wp:positionH relativeFrom="character">
                  <wp:posOffset>2011968</wp:posOffset>
                </wp:positionH>
                <wp:positionV relativeFrom="line">
                  <wp:posOffset>56888</wp:posOffset>
                </wp:positionV>
                <wp:extent cx="16491" cy="136922"/>
                <wp:effectExtent l="0" t="0" r="0" b="0"/>
                <wp:wrapNone/>
                <wp:docPr id="904" name="平板用户 904"/>
                <wp:cNvGraphicFramePr>
                  <a:graphicFrameLocks noChangeAspect="0" noSelect="1"/>
                </wp:cNvGraphicFramePr>
                <a:graphic>
                  <a:graphicData uri="http://schemas.microsoft.com/office/word/2010/wordprocessingInk">
                    <w14:contentPart bwMode="auto" r:id="rId604">
                      <w14:nvContentPartPr>
                        <w14:cNvContentPartPr/>
                      </w14:nvContentPartPr>
                      <w14:xfrm>
                        <a:off x="0" y="0"/>
                        <a:ext cx="16491" cy="136922"/>
                      </w14:xfrm>
                    </w14:contentPart>
                  </a:graphicData>
                </a:graphic>
              </wp:anchor>
            </w:drawing>
          </mc:Choice>
          <mc:Fallback>
            <w:pict>
              <v:shape type="#_x0000_t75" id="平板用户 905" o:spid="_x0000_s905" filled="f" stroked="f" strokeweight="1.0pt" style="position:absolute;&#10;margin-left:158.42274pt;&#10;margin-top:4.479401pt;&#10;width:1.2985413pt;&#10;height:10.781269pt;&#10;z-index:1207;&#10;mso-position-horizontal:absolute;&#10;mso-position-horizontal-relative:char;&#10;mso-position-vertical:absolute;&#10;mso-position-vertical-relative:line;&#10;mso-wrap-distance-left:6.749897pt;&#10;mso-wrap-distance-right:6.749897pt;">
                <v:stroke color="#000000"/>
                <v:imagedata r:id="rId605"/>
                <o:lock selection="t"/>
              </v:shape>
            </w:pict>
          </mc:Fallback>
        </mc:AlternateContent>
      </w:r>
      <w:r>
        <mc:AlternateContent>
          <mc:Choice Requires="wps">
            <w:drawing>
              <wp:anchor distT="0" distB="0" distL="85723" distR="85723" simplePos="0" relativeHeight="1208" behindDoc="0" locked="0" layoutInCell="1" hidden="0" allowOverlap="1">
                <wp:simplePos x="0" y="0"/>
                <wp:positionH relativeFrom="character">
                  <wp:posOffset>1733558</wp:posOffset>
                </wp:positionH>
                <wp:positionV relativeFrom="line">
                  <wp:posOffset>54042</wp:posOffset>
                </wp:positionV>
                <wp:extent cx="51881" cy="128247"/>
                <wp:effectExtent l="0" t="0" r="0" b="0"/>
                <wp:wrapNone/>
                <wp:docPr id="907" name="平板用户 907"/>
                <wp:cNvGraphicFramePr>
                  <a:graphicFrameLocks noChangeAspect="0" noSelect="1"/>
                </wp:cNvGraphicFramePr>
                <a:graphic>
                  <a:graphicData uri="http://schemas.microsoft.com/office/word/2010/wordprocessingInk">
                    <w14:contentPart bwMode="auto" r:id="rId606">
                      <w14:nvContentPartPr>
                        <w14:cNvContentPartPr/>
                      </w14:nvContentPartPr>
                      <w14:xfrm>
                        <a:off x="0" y="0"/>
                        <a:ext cx="51881" cy="128247"/>
                      </w14:xfrm>
                    </w14:contentPart>
                  </a:graphicData>
                </a:graphic>
              </wp:anchor>
            </w:drawing>
          </mc:Choice>
          <mc:Fallback>
            <w:pict>
              <v:shape type="#_x0000_t75" id="平板用户 908" o:spid="_x0000_s908" filled="f" stroked="f" strokeweight="1.0pt" style="position:absolute;&#10;margin-left:136.50066pt;&#10;margin-top:4.2552834pt;&#10;width:4.085181pt;&#10;height:10.09825pt;&#10;z-index:1208;&#10;mso-position-horizontal:absolute;&#10;mso-position-horizontal-relative:char;&#10;mso-position-vertical:absolute;&#10;mso-position-vertical-relative:line;&#10;mso-wrap-distance-left:6.749897pt;&#10;mso-wrap-distance-right:6.749897pt;">
                <v:stroke color="#000000"/>
                <v:imagedata r:id="rId607"/>
                <o:lock selection="t"/>
              </v:shape>
            </w:pict>
          </mc:Fallback>
        </mc:AlternateContent>
      </w:r>
      <w:r>
        <mc:AlternateContent>
          <mc:Choice Requires="wps">
            <w:drawing>
              <wp:anchor distT="0" distB="0" distL="85723" distR="85723" simplePos="0" relativeHeight="1209" behindDoc="0" locked="0" layoutInCell="1" hidden="0" allowOverlap="1">
                <wp:simplePos x="0" y="0"/>
                <wp:positionH relativeFrom="character">
                  <wp:posOffset>1380051</wp:posOffset>
                </wp:positionH>
                <wp:positionV relativeFrom="line">
                  <wp:posOffset>53911</wp:posOffset>
                </wp:positionV>
                <wp:extent cx="16055" cy="114409"/>
                <wp:effectExtent l="0" t="0" r="0" b="0"/>
                <wp:wrapNone/>
                <wp:docPr id="910" name="平板用户 910"/>
                <wp:cNvGraphicFramePr>
                  <a:graphicFrameLocks noChangeAspect="0" noSelect="1"/>
                </wp:cNvGraphicFramePr>
                <a:graphic>
                  <a:graphicData uri="http://schemas.microsoft.com/office/word/2010/wordprocessingInk">
                    <w14:contentPart bwMode="auto" r:id="rId608">
                      <w14:nvContentPartPr>
                        <w14:cNvContentPartPr/>
                      </w14:nvContentPartPr>
                      <w14:xfrm>
                        <a:off x="0" y="0"/>
                        <a:ext cx="16055" cy="114409"/>
                      </w14:xfrm>
                    </w14:contentPart>
                  </a:graphicData>
                </a:graphic>
              </wp:anchor>
            </w:drawing>
          </mc:Choice>
          <mc:Fallback>
            <w:pict>
              <v:shape type="#_x0000_t75" id="平板用户 911" o:spid="_x0000_s911" filled="f" stroked="f" strokeweight="1.0pt" style="position:absolute;&#10;margin-left:108.665504pt;&#10;margin-top:4.2450294pt;&#10;width:1.2642324pt;&#10;height:9.008652pt;&#10;z-index:1209;&#10;mso-position-horizontal:absolute;&#10;mso-position-horizontal-relative:char;&#10;mso-position-vertical:absolute;&#10;mso-position-vertical-relative:line;&#10;mso-wrap-distance-left:6.749897pt;&#10;mso-wrap-distance-right:6.749897pt;">
                <v:stroke color="#000000"/>
                <v:imagedata r:id="rId609"/>
                <o:lock selection="t"/>
              </v:shape>
            </w:pict>
          </mc:Fallback>
        </mc:AlternateContent>
      </w:r>
      <w:r>
        <mc:AlternateContent>
          <mc:Choice Requires="wps">
            <w:drawing>
              <wp:anchor distT="0" distB="0" distL="85723" distR="85723" simplePos="0" relativeHeight="1210" behindDoc="0" locked="0" layoutInCell="1" hidden="0" allowOverlap="1">
                <wp:simplePos x="0" y="0"/>
                <wp:positionH relativeFrom="character">
                  <wp:posOffset>1711505</wp:posOffset>
                </wp:positionH>
                <wp:positionV relativeFrom="line">
                  <wp:posOffset>53539</wp:posOffset>
                </wp:positionV>
                <wp:extent cx="20188" cy="140577"/>
                <wp:effectExtent l="0" t="0" r="0" b="0"/>
                <wp:wrapNone/>
                <wp:docPr id="913" name="平板用户 913"/>
                <wp:cNvGraphicFramePr>
                  <a:graphicFrameLocks noChangeAspect="0" noSelect="1"/>
                </wp:cNvGraphicFramePr>
                <a:graphic>
                  <a:graphicData uri="http://schemas.microsoft.com/office/word/2010/wordprocessingInk">
                    <w14:contentPart bwMode="auto" r:id="rId610">
                      <w14:nvContentPartPr>
                        <w14:cNvContentPartPr/>
                      </w14:nvContentPartPr>
                      <w14:xfrm>
                        <a:off x="0" y="0"/>
                        <a:ext cx="20188" cy="140577"/>
                      </w14:xfrm>
                    </w14:contentPart>
                  </a:graphicData>
                </a:graphic>
              </wp:anchor>
            </w:drawing>
          </mc:Choice>
          <mc:Fallback>
            <w:pict>
              <v:shape type="#_x0000_t75" id="平板用户 914" o:spid="_x0000_s914" filled="f" stroked="f" strokeweight="1.0pt" style="position:absolute;&#10;margin-left:134.76418pt;&#10;margin-top:4.215733pt;&#10;width:1.5896746pt;&#10;height:11.069083pt;&#10;z-index:1210;&#10;mso-position-horizontal:absolute;&#10;mso-position-horizontal-relative:char;&#10;mso-position-vertical:absolute;&#10;mso-position-vertical-relative:line;&#10;mso-wrap-distance-left:6.749897pt;&#10;mso-wrap-distance-right:6.749897pt;">
                <v:stroke color="#000000"/>
                <v:imagedata r:id="rId611"/>
                <o:lock selection="t"/>
              </v:shape>
            </w:pict>
          </mc:Fallback>
        </mc:AlternateContent>
      </w:r>
      <w:r>
        <mc:AlternateContent>
          <mc:Choice Requires="wps">
            <w:drawing>
              <wp:anchor distT="0" distB="0" distL="85723" distR="85723" simplePos="0" relativeHeight="1211" behindDoc="0" locked="0" layoutInCell="1" hidden="0" allowOverlap="1">
                <wp:simplePos x="0" y="0"/>
                <wp:positionH relativeFrom="character">
                  <wp:posOffset>1462268</wp:posOffset>
                </wp:positionH>
                <wp:positionV relativeFrom="line">
                  <wp:posOffset>50433</wp:posOffset>
                </wp:positionV>
                <wp:extent cx="42988" cy="134843"/>
                <wp:effectExtent l="0" t="0" r="0" b="0"/>
                <wp:wrapNone/>
                <wp:docPr id="916" name="平板用户 916"/>
                <wp:cNvGraphicFramePr>
                  <a:graphicFrameLocks noChangeAspect="0" noSelect="1"/>
                </wp:cNvGraphicFramePr>
                <a:graphic>
                  <a:graphicData uri="http://schemas.microsoft.com/office/word/2010/wordprocessingInk">
                    <w14:contentPart bwMode="auto" r:id="rId612">
                      <w14:nvContentPartPr>
                        <w14:cNvContentPartPr/>
                      </w14:nvContentPartPr>
                      <w14:xfrm>
                        <a:off x="0" y="0"/>
                        <a:ext cx="42988" cy="134843"/>
                      </w14:xfrm>
                    </w14:contentPart>
                  </a:graphicData>
                </a:graphic>
              </wp:anchor>
            </w:drawing>
          </mc:Choice>
          <mc:Fallback>
            <w:pict>
              <v:shape type="#_x0000_t75" id="平板用户 917" o:spid="_x0000_s917" filled="f" stroked="f" strokeweight="1.0pt" style="position:absolute;&#10;margin-left:115.13921pt;&#10;margin-top:3.971108pt;&#10;width:3.3849049pt;&#10;height:10.61762pt;&#10;z-index:1211;&#10;mso-position-horizontal:absolute;&#10;mso-position-horizontal-relative:char;&#10;mso-position-vertical:absolute;&#10;mso-position-vertical-relative:line;&#10;mso-wrap-distance-left:6.749897pt;&#10;mso-wrap-distance-right:6.749897pt;">
                <v:stroke color="#000000"/>
                <v:imagedata r:id="rId613"/>
                <o:lock selection="t"/>
              </v:shape>
            </w:pict>
          </mc:Fallback>
        </mc:AlternateContent>
      </w:r>
      <w:r>
        <mc:AlternateContent>
          <mc:Choice Requires="wps">
            <w:drawing>
              <wp:anchor distT="0" distB="0" distL="85723" distR="85723" simplePos="0" relativeHeight="1212" behindDoc="0" locked="0" layoutInCell="1" hidden="0" allowOverlap="1">
                <wp:simplePos x="0" y="0"/>
                <wp:positionH relativeFrom="character">
                  <wp:posOffset>1172987</wp:posOffset>
                </wp:positionH>
                <wp:positionV relativeFrom="line">
                  <wp:posOffset>47542</wp:posOffset>
                </wp:positionV>
                <wp:extent cx="87268" cy="16567"/>
                <wp:effectExtent l="0" t="0" r="0" b="0"/>
                <wp:wrapNone/>
                <wp:docPr id="919" name="平板用户 919"/>
                <wp:cNvGraphicFramePr>
                  <a:graphicFrameLocks noChangeAspect="0" noSelect="1"/>
                </wp:cNvGraphicFramePr>
                <a:graphic>
                  <a:graphicData uri="http://schemas.microsoft.com/office/word/2010/wordprocessingInk">
                    <w14:contentPart bwMode="auto" r:id="rId614">
                      <w14:nvContentPartPr>
                        <w14:cNvContentPartPr/>
                      </w14:nvContentPartPr>
                      <w14:xfrm>
                        <a:off x="0" y="0"/>
                        <a:ext cx="87268" cy="16567"/>
                      </w14:xfrm>
                    </w14:contentPart>
                  </a:graphicData>
                </a:graphic>
              </wp:anchor>
            </w:drawing>
          </mc:Choice>
          <mc:Fallback>
            <w:pict>
              <v:shape type="#_x0000_t75" id="平板用户 920" o:spid="_x0000_s920" filled="f" stroked="f" strokeweight="1.0pt" style="position:absolute;&#10;margin-left:92.36124pt;&#10;margin-top:3.7435114pt;&#10;width:6.8715463pt;&#10;height:1.304515pt;&#10;z-index:1212;&#10;mso-position-horizontal:absolute;&#10;mso-position-horizontal-relative:char;&#10;mso-position-vertical:absolute;&#10;mso-position-vertical-relative:line;&#10;mso-wrap-distance-left:6.749897pt;&#10;mso-wrap-distance-right:6.749897pt;">
                <v:stroke color="#000000"/>
                <v:imagedata r:id="rId615"/>
                <o:lock selection="t"/>
              </v:shape>
            </w:pict>
          </mc:Fallback>
        </mc:AlternateContent>
      </w:r>
      <w:r>
        <mc:AlternateContent>
          <mc:Choice Requires="wps">
            <w:drawing>
              <wp:anchor distT="0" distB="0" distL="85723" distR="85723" simplePos="0" relativeHeight="1213" behindDoc="0" locked="0" layoutInCell="1" hidden="0" allowOverlap="1">
                <wp:simplePos x="0" y="0"/>
                <wp:positionH relativeFrom="character">
                  <wp:posOffset>996654</wp:posOffset>
                </wp:positionH>
                <wp:positionV relativeFrom="line">
                  <wp:posOffset>45354</wp:posOffset>
                </wp:positionV>
                <wp:extent cx="27362" cy="141189"/>
                <wp:effectExtent l="0" t="0" r="0" b="0"/>
                <wp:wrapNone/>
                <wp:docPr id="922" name="平板用户 922"/>
                <wp:cNvGraphicFramePr>
                  <a:graphicFrameLocks noChangeAspect="0" noSelect="1"/>
                </wp:cNvGraphicFramePr>
                <a:graphic>
                  <a:graphicData uri="http://schemas.microsoft.com/office/word/2010/wordprocessingInk">
                    <w14:contentPart bwMode="auto" r:id="rId616">
                      <w14:nvContentPartPr>
                        <w14:cNvContentPartPr/>
                      </w14:nvContentPartPr>
                      <w14:xfrm>
                        <a:off x="0" y="0"/>
                        <a:ext cx="27362" cy="141189"/>
                      </w14:xfrm>
                    </w14:contentPart>
                  </a:graphicData>
                </a:graphic>
              </wp:anchor>
            </w:drawing>
          </mc:Choice>
          <mc:Fallback>
            <w:pict>
              <v:shape type="#_x0000_t75" id="平板用户 923" o:spid="_x0000_s923" filled="f" stroked="f" strokeweight="1.0pt" style="position:absolute;&#10;margin-left:78.476746pt;&#10;margin-top:3.5712118pt;&#10;width:2.1545463pt;&#10;height:11.117262pt;&#10;z-index:1213;&#10;mso-position-horizontal:absolute;&#10;mso-position-horizontal-relative:char;&#10;mso-position-vertical:absolute;&#10;mso-position-vertical-relative:line;&#10;mso-wrap-distance-left:6.749897pt;&#10;mso-wrap-distance-right:6.749897pt;">
                <v:stroke color="#000000"/>
                <v:imagedata r:id="rId617"/>
                <o:lock selection="t"/>
              </v:shape>
            </w:pict>
          </mc:Fallback>
        </mc:AlternateContent>
      </w:r>
      <w:r>
        <mc:AlternateContent>
          <mc:Choice Requires="wps">
            <w:drawing>
              <wp:anchor distT="0" distB="0" distL="85723" distR="85723" simplePos="0" relativeHeight="1214" behindDoc="0" locked="0" layoutInCell="1" hidden="0" allowOverlap="1">
                <wp:simplePos x="0" y="0"/>
                <wp:positionH relativeFrom="character">
                  <wp:posOffset>1394115</wp:posOffset>
                </wp:positionH>
                <wp:positionV relativeFrom="line">
                  <wp:posOffset>45033</wp:posOffset>
                </wp:positionV>
                <wp:extent cx="57435" cy="139073"/>
                <wp:effectExtent l="0" t="0" r="0" b="0"/>
                <wp:wrapNone/>
                <wp:docPr id="925" name="平板用户 925"/>
                <wp:cNvGraphicFramePr>
                  <a:graphicFrameLocks noChangeAspect="0" noSelect="1"/>
                </wp:cNvGraphicFramePr>
                <a:graphic>
                  <a:graphicData uri="http://schemas.microsoft.com/office/word/2010/wordprocessingInk">
                    <w14:contentPart bwMode="auto" r:id="rId618">
                      <w14:nvContentPartPr>
                        <w14:cNvContentPartPr/>
                      </w14:nvContentPartPr>
                      <w14:xfrm>
                        <a:off x="0" y="0"/>
                        <a:ext cx="57435" cy="139073"/>
                      </w14:xfrm>
                    </w14:contentPart>
                  </a:graphicData>
                </a:graphic>
              </wp:anchor>
            </w:drawing>
          </mc:Choice>
          <mc:Fallback>
            <w:pict>
              <v:shape type="#_x0000_t75" id="平板用户 926" o:spid="_x0000_s926" filled="f" stroked="f" strokeweight="1.0pt" style="position:absolute;&#10;margin-left:109.772835pt;&#10;margin-top:3.5459437pt;&#10;width:4.522476pt;&#10;height:10.950685pt;&#10;z-index:1214;&#10;mso-position-horizontal:absolute;&#10;mso-position-horizontal-relative:char;&#10;mso-position-vertical:absolute;&#10;mso-position-vertical-relative:line;&#10;mso-wrap-distance-left:6.749897pt;&#10;mso-wrap-distance-right:6.749897pt;">
                <v:stroke color="#000000"/>
                <v:imagedata r:id="rId619"/>
                <o:lock selection="t"/>
              </v:shape>
            </w:pict>
          </mc:Fallback>
        </mc:AlternateContent>
      </w:r>
      <w:r>
        <mc:AlternateContent>
          <mc:Choice Requires="wps">
            <w:drawing>
              <wp:anchor distT="0" distB="0" distL="85723" distR="85723" simplePos="0" relativeHeight="1215" behindDoc="0" locked="0" layoutInCell="1" hidden="0" allowOverlap="1">
                <wp:simplePos x="0" y="0"/>
                <wp:positionH relativeFrom="character">
                  <wp:posOffset>2038925</wp:posOffset>
                </wp:positionH>
                <wp:positionV relativeFrom="line">
                  <wp:posOffset>44693</wp:posOffset>
                </wp:positionV>
                <wp:extent cx="55929" cy="133193"/>
                <wp:effectExtent l="0" t="0" r="0" b="0"/>
                <wp:wrapNone/>
                <wp:docPr id="928" name="平板用户 928"/>
                <wp:cNvGraphicFramePr>
                  <a:graphicFrameLocks noChangeAspect="0" noSelect="1"/>
                </wp:cNvGraphicFramePr>
                <a:graphic>
                  <a:graphicData uri="http://schemas.microsoft.com/office/word/2010/wordprocessingInk">
                    <w14:contentPart bwMode="auto" r:id="rId620">
                      <w14:nvContentPartPr>
                        <w14:cNvContentPartPr/>
                      </w14:nvContentPartPr>
                      <w14:xfrm>
                        <a:off x="0" y="0"/>
                        <a:ext cx="55929" cy="133193"/>
                      </w14:xfrm>
                    </w14:contentPart>
                  </a:graphicData>
                </a:graphic>
              </wp:anchor>
            </w:drawing>
          </mc:Choice>
          <mc:Fallback>
            <w:pict>
              <v:shape type="#_x0000_t75" id="平板用户 929" o:spid="_x0000_s929" filled="f" stroked="f" strokeweight="1.0pt" style="position:absolute;&#10;margin-left:160.54527pt;&#10;margin-top:3.5192106pt;&#10;width:4.403871pt;&#10;height:10.487687pt;&#10;z-index:1215;&#10;mso-position-horizontal:absolute;&#10;mso-position-horizontal-relative:char;&#10;mso-position-vertical:absolute;&#10;mso-position-vertical-relative:line;&#10;mso-wrap-distance-left:6.749897pt;&#10;mso-wrap-distance-right:6.749897pt;">
                <v:stroke color="#000000"/>
                <v:imagedata r:id="rId621"/>
                <o:lock selection="t"/>
              </v:shape>
            </w:pict>
          </mc:Fallback>
        </mc:AlternateContent>
      </w:r>
      <w:r>
        <mc:AlternateContent>
          <mc:Choice Requires="wps">
            <w:drawing>
              <wp:anchor distT="0" distB="0" distL="85723" distR="85723" simplePos="0" relativeHeight="1216" behindDoc="0" locked="0" layoutInCell="1" hidden="0" allowOverlap="1">
                <wp:simplePos x="0" y="0"/>
                <wp:positionH relativeFrom="character">
                  <wp:posOffset>1798428</wp:posOffset>
                </wp:positionH>
                <wp:positionV relativeFrom="line">
                  <wp:posOffset>43770</wp:posOffset>
                </wp:positionV>
                <wp:extent cx="51479" cy="142154"/>
                <wp:effectExtent l="0" t="0" r="0" b="0"/>
                <wp:wrapNone/>
                <wp:docPr id="931" name="平板用户 931"/>
                <wp:cNvGraphicFramePr>
                  <a:graphicFrameLocks noChangeAspect="0" noSelect="1"/>
                </wp:cNvGraphicFramePr>
                <a:graphic>
                  <a:graphicData uri="http://schemas.microsoft.com/office/word/2010/wordprocessingInk">
                    <w14:contentPart bwMode="auto" r:id="rId622">
                      <w14:nvContentPartPr>
                        <w14:cNvContentPartPr/>
                      </w14:nvContentPartPr>
                      <w14:xfrm>
                        <a:off x="0" y="0"/>
                        <a:ext cx="51479" cy="142154"/>
                      </w14:xfrm>
                    </w14:contentPart>
                  </a:graphicData>
                </a:graphic>
              </wp:anchor>
            </w:drawing>
          </mc:Choice>
          <mc:Fallback>
            <w:pict>
              <v:shape type="#_x0000_t75" id="平板用户 932" o:spid="_x0000_s932" filled="f" stroked="f" strokeweight="1.0pt" style="position:absolute;&#10;margin-left:141.60855pt;&#10;margin-top:3.446519pt;&#10;width:4.0534816pt;&#10;height:11.1932955pt;&#10;z-index:1216;&#10;mso-position-horizontal:absolute;&#10;mso-position-horizontal-relative:char;&#10;mso-position-vertical:absolute;&#10;mso-position-vertical-relative:line;&#10;mso-wrap-distance-left:6.749897pt;&#10;mso-wrap-distance-right:6.749897pt;">
                <v:stroke color="#000000"/>
                <v:imagedata r:id="rId623"/>
                <o:lock selection="t"/>
              </v:shape>
            </w:pict>
          </mc:Fallback>
        </mc:AlternateContent>
      </w:r>
      <w:r>
        <mc:AlternateContent>
          <mc:Choice Requires="wps">
            <w:drawing>
              <wp:anchor distT="0" distB="0" distL="85723" distR="85723" simplePos="0" relativeHeight="1217" behindDoc="0" locked="0" layoutInCell="1" hidden="0" allowOverlap="1">
                <wp:simplePos x="0" y="0"/>
                <wp:positionH relativeFrom="character">
                  <wp:posOffset>1040962</wp:posOffset>
                </wp:positionH>
                <wp:positionV relativeFrom="line">
                  <wp:posOffset>36750</wp:posOffset>
                </wp:positionV>
                <wp:extent cx="43924" cy="130671"/>
                <wp:effectExtent l="0" t="0" r="0" b="0"/>
                <wp:wrapNone/>
                <wp:docPr id="934" name="平板用户 934"/>
                <wp:cNvGraphicFramePr>
                  <a:graphicFrameLocks noChangeAspect="0" noSelect="1"/>
                </wp:cNvGraphicFramePr>
                <a:graphic>
                  <a:graphicData uri="http://schemas.microsoft.com/office/word/2010/wordprocessingInk">
                    <w14:contentPart bwMode="auto" r:id="rId624">
                      <w14:nvContentPartPr>
                        <w14:cNvContentPartPr/>
                      </w14:nvContentPartPr>
                      <w14:xfrm>
                        <a:off x="0" y="0"/>
                        <a:ext cx="43924" cy="130671"/>
                      </w14:xfrm>
                    </w14:contentPart>
                  </a:graphicData>
                </a:graphic>
              </wp:anchor>
            </w:drawing>
          </mc:Choice>
          <mc:Fallback>
            <w:pict>
              <v:shape type="#_x0000_t75" id="平板用户 935" o:spid="_x0000_s935" filled="f" stroked="f" strokeweight="1.0pt" style="position:absolute;&#10;margin-left:81.965515pt;&#10;margin-top:2.8937318pt;&#10;width:3.4586265pt;&#10;height:10.289089pt;&#10;z-index:1217;&#10;mso-position-horizontal:absolute;&#10;mso-position-horizontal-relative:char;&#10;mso-position-vertical:absolute;&#10;mso-position-vertical-relative:line;&#10;mso-wrap-distance-left:6.749897pt;&#10;mso-wrap-distance-right:6.749897pt;">
                <v:stroke color="#000000"/>
                <v:imagedata r:id="rId625"/>
                <o:lock selection="t"/>
              </v:shape>
            </w:pict>
          </mc:Fallback>
        </mc:AlternateContent>
      </w:r>
      <w:r>
        <mc:AlternateContent>
          <mc:Choice Requires="wps">
            <w:drawing>
              <wp:anchor distT="0" distB="0" distL="85723" distR="85723" simplePos="0" relativeHeight="1218" behindDoc="0" locked="0" layoutInCell="1" hidden="0" allowOverlap="1">
                <wp:simplePos x="0" y="0"/>
                <wp:positionH relativeFrom="character">
                  <wp:posOffset>2108172</wp:posOffset>
                </wp:positionH>
                <wp:positionV relativeFrom="line">
                  <wp:posOffset>36738</wp:posOffset>
                </wp:positionV>
                <wp:extent cx="68590" cy="140512"/>
                <wp:effectExtent l="0" t="0" r="0" b="0"/>
                <wp:wrapNone/>
                <wp:docPr id="937" name="平板用户 937"/>
                <wp:cNvGraphicFramePr>
                  <a:graphicFrameLocks noChangeAspect="0" noSelect="1"/>
                </wp:cNvGraphicFramePr>
                <a:graphic>
                  <a:graphicData uri="http://schemas.microsoft.com/office/word/2010/wordprocessingInk">
                    <w14:contentPart bwMode="auto" r:id="rId626">
                      <w14:nvContentPartPr>
                        <w14:cNvContentPartPr/>
                      </w14:nvContentPartPr>
                      <w14:xfrm>
                        <a:off x="0" y="0"/>
                        <a:ext cx="68590" cy="140512"/>
                      </w14:xfrm>
                    </w14:contentPart>
                  </a:graphicData>
                </a:graphic>
              </wp:anchor>
            </w:drawing>
          </mc:Choice>
          <mc:Fallback>
            <w:pict>
              <v:shape type="#_x0000_t75" id="平板用户 938" o:spid="_x0000_s938" filled="f" stroked="f" strokeweight="1.0pt" style="position:absolute;&#10;margin-left:165.99783pt;&#10;margin-top:2.8928163pt;&#10;width:5.400797pt;&#10;height:11.063979pt;&#10;z-index:1218;&#10;mso-position-horizontal:absolute;&#10;mso-position-horizontal-relative:char;&#10;mso-position-vertical:absolute;&#10;mso-position-vertical-relative:line;&#10;mso-wrap-distance-left:6.749897pt;&#10;mso-wrap-distance-right:6.749897pt;">
                <v:stroke color="#000000"/>
                <v:imagedata r:id="rId627"/>
                <o:lock selection="t"/>
              </v:shape>
            </w:pict>
          </mc:Fallback>
        </mc:AlternateContent>
      </w:r>
      <w:r>
        <mc:AlternateContent>
          <mc:Choice Requires="wps">
            <w:drawing>
              <wp:anchor distT="0" distB="0" distL="85723" distR="85723" simplePos="0" relativeHeight="1219" behindDoc="0" locked="0" layoutInCell="1" hidden="0" allowOverlap="1">
                <wp:simplePos x="0" y="0"/>
                <wp:positionH relativeFrom="character">
                  <wp:posOffset>1137269</wp:posOffset>
                </wp:positionH>
                <wp:positionV relativeFrom="line">
                  <wp:posOffset>34752</wp:posOffset>
                </wp:positionV>
                <wp:extent cx="56786" cy="124005"/>
                <wp:effectExtent l="0" t="0" r="0" b="0"/>
                <wp:wrapNone/>
                <wp:docPr id="940" name="平板用户 940"/>
                <wp:cNvGraphicFramePr>
                  <a:graphicFrameLocks noChangeAspect="0" noSelect="1"/>
                </wp:cNvGraphicFramePr>
                <a:graphic>
                  <a:graphicData uri="http://schemas.microsoft.com/office/word/2010/wordprocessingInk">
                    <w14:contentPart bwMode="auto" r:id="rId628">
                      <w14:nvContentPartPr>
                        <w14:cNvContentPartPr/>
                      </w14:nvContentPartPr>
                      <w14:xfrm>
                        <a:off x="0" y="0"/>
                        <a:ext cx="56786" cy="124005"/>
                      </w14:xfrm>
                    </w14:contentPart>
                  </a:graphicData>
                </a:graphic>
              </wp:anchor>
            </w:drawing>
          </mc:Choice>
          <mc:Fallback>
            <w:pict>
              <v:shape type="#_x0000_t75" id="平板用户 941" o:spid="_x0000_s941" filled="f" stroked="f" strokeweight="1.0pt" style="position:absolute;&#10;margin-left:89.54876pt;&#10;margin-top:2.7364466pt;&#10;width:4.4713445pt;&#10;height:9.764225pt;&#10;z-index:1219;&#10;mso-position-horizontal:absolute;&#10;mso-position-horizontal-relative:char;&#10;mso-position-vertical:absolute;&#10;mso-position-vertical-relative:line;&#10;mso-wrap-distance-left:6.749897pt;&#10;mso-wrap-distance-right:6.749897pt;">
                <v:stroke color="#000000"/>
                <v:imagedata r:id="rId629"/>
                <o:lock selection="t"/>
              </v:shape>
            </w:pict>
          </mc:Fallback>
        </mc:AlternateContent>
      </w:r>
      <w:r>
        <mc:AlternateContent>
          <mc:Choice Requires="wps">
            <w:drawing>
              <wp:anchor distT="0" distB="0" distL="85723" distR="85723" simplePos="0" relativeHeight="1220" behindDoc="0" locked="0" layoutInCell="1" hidden="0" allowOverlap="1">
                <wp:simplePos x="0" y="0"/>
                <wp:positionH relativeFrom="character">
                  <wp:posOffset>1102482</wp:posOffset>
                </wp:positionH>
                <wp:positionV relativeFrom="line">
                  <wp:posOffset>23451</wp:posOffset>
                </wp:positionV>
                <wp:extent cx="41643" cy="143396"/>
                <wp:effectExtent l="0" t="0" r="0" b="0"/>
                <wp:wrapNone/>
                <wp:docPr id="943" name="平板用户 943"/>
                <wp:cNvGraphicFramePr>
                  <a:graphicFrameLocks noChangeAspect="0" noSelect="1"/>
                </wp:cNvGraphicFramePr>
                <a:graphic>
                  <a:graphicData uri="http://schemas.microsoft.com/office/word/2010/wordprocessingInk">
                    <w14:contentPart bwMode="auto" r:id="rId630">
                      <w14:nvContentPartPr>
                        <w14:cNvContentPartPr/>
                      </w14:nvContentPartPr>
                      <w14:xfrm>
                        <a:off x="0" y="0"/>
                        <a:ext cx="41643" cy="143396"/>
                      </w14:xfrm>
                    </w14:contentPart>
                  </a:graphicData>
                </a:graphic>
              </wp:anchor>
            </w:drawing>
          </mc:Choice>
          <mc:Fallback>
            <w:pict>
              <v:shape type="#_x0000_t75" id="平板用户 944" o:spid="_x0000_s944" filled="f" stroked="f" strokeweight="1.0pt" style="position:absolute;&#10;margin-left:86.809654pt;&#10;margin-top:1.8465676pt;&#10;width:3.279003pt;&#10;height:11.291096pt;&#10;z-index:1220;&#10;mso-position-horizontal:absolute;&#10;mso-position-horizontal-relative:char;&#10;mso-position-vertical:absolute;&#10;mso-position-vertical-relative:line;&#10;mso-wrap-distance-left:6.749897pt;&#10;mso-wrap-distance-right:6.749897pt;">
                <v:stroke color="#000000"/>
                <v:imagedata r:id="rId631"/>
                <o:lock selection="t"/>
              </v:shape>
            </w:pict>
          </mc:Fallback>
        </mc:AlternateContent>
      </w:r>
      <w:r>
        <mc:AlternateContent>
          <mc:Choice Requires="wps">
            <w:drawing>
              <wp:anchor distT="0" distB="0" distL="85723" distR="85723" simplePos="0" relativeHeight="1221" behindDoc="0" locked="0" layoutInCell="1" hidden="0" allowOverlap="1">
                <wp:simplePos x="0" y="0"/>
                <wp:positionH relativeFrom="character">
                  <wp:posOffset>628100</wp:posOffset>
                </wp:positionH>
                <wp:positionV relativeFrom="line">
                  <wp:posOffset>146404</wp:posOffset>
                </wp:positionV>
                <wp:extent cx="26058" cy="16287"/>
                <wp:effectExtent l="0" t="0" r="0" b="0"/>
                <wp:wrapNone/>
                <wp:docPr id="946" name="平板用户 946"/>
                <wp:cNvGraphicFramePr>
                  <a:graphicFrameLocks noChangeAspect="0" noSelect="1"/>
                </wp:cNvGraphicFramePr>
                <a:graphic>
                  <a:graphicData uri="http://schemas.microsoft.com/office/word/2010/wordprocessingInk">
                    <w14:contentPart bwMode="auto" r:id="rId632">
                      <w14:nvContentPartPr>
                        <w14:cNvContentPartPr/>
                      </w14:nvContentPartPr>
                      <w14:xfrm>
                        <a:off x="0" y="0"/>
                        <a:ext cx="26058" cy="16287"/>
                      </w14:xfrm>
                    </w14:contentPart>
                  </a:graphicData>
                </a:graphic>
              </wp:anchor>
            </w:drawing>
          </mc:Choice>
          <mc:Fallback>
            <w:pict>
              <v:shape type="#_x0000_t75" id="平板用户 947" o:spid="_x0000_s947" filled="f" stroked="f" strokeweight="1.0pt" style="position:absolute;&#10;margin-left:49.4567pt;&#10;margin-top:11.527939pt;&#10;width:2.0518715pt;&#10;height:1.2824969pt;&#10;z-index:1221;&#10;mso-position-horizontal:absolute;&#10;mso-position-horizontal-relative:char;&#10;mso-position-vertical:absolute;&#10;mso-position-vertical-relative:line;&#10;mso-wrap-distance-left:6.749897pt;&#10;mso-wrap-distance-right:6.749897pt;">
                <v:stroke color="#000000"/>
                <v:imagedata r:id="rId633"/>
                <o:lock selection="t"/>
              </v:shape>
            </w:pict>
          </mc:Fallback>
        </mc:AlternateContent>
      </w:r>
      <w:r>
        <mc:AlternateContent>
          <mc:Choice Requires="wps">
            <w:drawing>
              <wp:anchor distT="0" distB="0" distL="85723" distR="85723" simplePos="0" relativeHeight="1222" behindDoc="0" locked="0" layoutInCell="1" hidden="0" allowOverlap="1">
                <wp:simplePos x="0" y="0"/>
                <wp:positionH relativeFrom="character">
                  <wp:posOffset>285800</wp:posOffset>
                </wp:positionH>
                <wp:positionV relativeFrom="line">
                  <wp:posOffset>121441</wp:posOffset>
                </wp:positionV>
                <wp:extent cx="20365" cy="20365"/>
                <wp:effectExtent l="0" t="0" r="0" b="0"/>
                <wp:wrapNone/>
                <wp:docPr id="949" name="平板用户 949"/>
                <wp:cNvGraphicFramePr>
                  <a:graphicFrameLocks noChangeAspect="0" noSelect="1"/>
                </wp:cNvGraphicFramePr>
                <a:graphic>
                  <a:graphicData uri="http://schemas.microsoft.com/office/word/2010/wordprocessingInk">
                    <w14:contentPart bwMode="auto" r:id="rId634">
                      <w14:nvContentPartPr>
                        <w14:cNvContentPartPr/>
                      </w14:nvContentPartPr>
                      <w14:xfrm>
                        <a:off x="0" y="0"/>
                        <a:ext cx="20365" cy="20365"/>
                      </w14:xfrm>
                    </w14:contentPart>
                  </a:graphicData>
                </a:graphic>
              </wp:anchor>
            </w:drawing>
          </mc:Choice>
          <mc:Fallback>
            <w:pict>
              <v:shape type="#_x0000_t75" id="平板用户 950" o:spid="_x0000_s950" filled="f" stroked="f" strokeweight="1.0pt" style="position:absolute;&#10;margin-left:22.503983pt;&#10;margin-top:9.562331pt;&#10;width:1.6035789pt;&#10;height:1.6035675pt;&#10;z-index:1222;&#10;mso-position-horizontal:absolute;&#10;mso-position-horizontal-relative:char;&#10;mso-position-vertical:absolute;&#10;mso-position-vertical-relative:line;&#10;mso-wrap-distance-left:6.749897pt;&#10;mso-wrap-distance-right:6.749897pt;">
                <v:stroke color="#000000"/>
                <v:imagedata r:id="rId635"/>
                <o:lock selection="t"/>
              </v:shape>
            </w:pict>
          </mc:Fallback>
        </mc:AlternateContent>
      </w:r>
      <w:r>
        <mc:AlternateContent>
          <mc:Choice Requires="wps">
            <w:drawing>
              <wp:anchor distT="0" distB="0" distL="85723" distR="85723" simplePos="0" relativeHeight="1223" behindDoc="0" locked="0" layoutInCell="1" hidden="0" allowOverlap="1">
                <wp:simplePos x="0" y="0"/>
                <wp:positionH relativeFrom="character">
                  <wp:posOffset>637029</wp:posOffset>
                </wp:positionH>
                <wp:positionV relativeFrom="line">
                  <wp:posOffset>112698</wp:posOffset>
                </wp:positionV>
                <wp:extent cx="10656" cy="16930"/>
                <wp:effectExtent l="0" t="0" r="0" b="0"/>
                <wp:wrapNone/>
                <wp:docPr id="952" name="平板用户 952"/>
                <wp:cNvGraphicFramePr>
                  <a:graphicFrameLocks noChangeAspect="0" noSelect="1"/>
                </wp:cNvGraphicFramePr>
                <a:graphic>
                  <a:graphicData uri="http://schemas.microsoft.com/office/word/2010/wordprocessingInk">
                    <w14:contentPart bwMode="auto" r:id="rId636">
                      <w14:nvContentPartPr>
                        <w14:cNvContentPartPr/>
                      </w14:nvContentPartPr>
                      <w14:xfrm>
                        <a:off x="0" y="0"/>
                        <a:ext cx="10656" cy="16930"/>
                      </w14:xfrm>
                    </w14:contentPart>
                  </a:graphicData>
                </a:graphic>
              </wp:anchor>
            </w:drawing>
          </mc:Choice>
          <mc:Fallback>
            <w:pict>
              <v:shape type="#_x0000_t75" id="平板用户 953" o:spid="_x0000_s953" filled="f" stroked="f" strokeweight="1.0pt" style="position:absolute;&#10;margin-left:50.15979pt;&#10;margin-top:8.873865pt;&#10;width:0.8390566pt;&#10;height:1.3330791pt;&#10;z-index:1223;&#10;mso-position-horizontal:absolute;&#10;mso-position-horizontal-relative:char;&#10;mso-position-vertical:absolute;&#10;mso-position-vertical-relative:line;&#10;mso-wrap-distance-left:6.749897pt;&#10;mso-wrap-distance-right:6.749897pt;">
                <v:stroke color="#000000"/>
                <v:imagedata r:id="rId637"/>
                <o:lock selection="t"/>
              </v:shape>
            </w:pict>
          </mc:Fallback>
        </mc:AlternateContent>
      </w:r>
      <w:r>
        <mc:AlternateContent>
          <mc:Choice Requires="wps">
            <w:drawing>
              <wp:anchor distT="0" distB="0" distL="85723" distR="85723" simplePos="0" relativeHeight="1224" behindDoc="0" locked="0" layoutInCell="1" hidden="0" allowOverlap="1">
                <wp:simplePos x="0" y="0"/>
                <wp:positionH relativeFrom="character">
                  <wp:posOffset>802783</wp:posOffset>
                </wp:positionH>
                <wp:positionV relativeFrom="line">
                  <wp:posOffset>75633</wp:posOffset>
                </wp:positionV>
                <wp:extent cx="26427" cy="13655"/>
                <wp:effectExtent l="0" t="0" r="0" b="0"/>
                <wp:wrapNone/>
                <wp:docPr id="955" name="平板用户 955"/>
                <wp:cNvGraphicFramePr>
                  <a:graphicFrameLocks noChangeAspect="0" noSelect="1"/>
                </wp:cNvGraphicFramePr>
                <a:graphic>
                  <a:graphicData uri="http://schemas.microsoft.com/office/word/2010/wordprocessingInk">
                    <w14:contentPart bwMode="auto" r:id="rId638">
                      <w14:nvContentPartPr>
                        <w14:cNvContentPartPr/>
                      </w14:nvContentPartPr>
                      <w14:xfrm>
                        <a:off x="0" y="0"/>
                        <a:ext cx="26427" cy="13655"/>
                      </w14:xfrm>
                    </w14:contentPart>
                  </a:graphicData>
                </a:graphic>
              </wp:anchor>
            </w:drawing>
          </mc:Choice>
          <mc:Fallback>
            <w:pict>
              <v:shape type="#_x0000_t75" id="平板用户 956" o:spid="_x0000_s956" filled="f" stroked="f" strokeweight="1.0pt" style="position:absolute;&#10;margin-left:63.211292pt;&#10;margin-top:5.955392pt;&#10;width:2.0808933pt;&#10;height:1.0752476pt;&#10;z-index:1224;&#10;mso-position-horizontal:absolute;&#10;mso-position-horizontal-relative:char;&#10;mso-position-vertical:absolute;&#10;mso-position-vertical-relative:line;&#10;mso-wrap-distance-left:6.749897pt;&#10;mso-wrap-distance-right:6.749897pt;">
                <v:stroke color="#000000"/>
                <v:imagedata r:id="rId639"/>
                <o:lock selection="t"/>
              </v:shape>
            </w:pict>
          </mc:Fallback>
        </mc:AlternateContent>
      </w:r>
      <w:r>
        <mc:AlternateContent>
          <mc:Choice Requires="wps">
            <w:drawing>
              <wp:anchor distT="0" distB="0" distL="85723" distR="85723" simplePos="0" relativeHeight="1225" behindDoc="0" locked="0" layoutInCell="1" hidden="0" allowOverlap="1">
                <wp:simplePos x="0" y="0"/>
                <wp:positionH relativeFrom="character">
                  <wp:posOffset>225729</wp:posOffset>
                </wp:positionH>
                <wp:positionV relativeFrom="line">
                  <wp:posOffset>68138</wp:posOffset>
                </wp:positionV>
                <wp:extent cx="41365" cy="106527"/>
                <wp:effectExtent l="0" t="0" r="0" b="0"/>
                <wp:wrapNone/>
                <wp:docPr id="958" name="平板用户 958"/>
                <wp:cNvGraphicFramePr>
                  <a:graphicFrameLocks noChangeAspect="0" noSelect="1"/>
                </wp:cNvGraphicFramePr>
                <a:graphic>
                  <a:graphicData uri="http://schemas.microsoft.com/office/word/2010/wordprocessingInk">
                    <w14:contentPart bwMode="auto" r:id="rId640">
                      <w14:nvContentPartPr>
                        <w14:cNvContentPartPr/>
                      </w14:nvContentPartPr>
                      <w14:xfrm>
                        <a:off x="0" y="0"/>
                        <a:ext cx="41365" cy="106527"/>
                      </w14:xfrm>
                    </w14:contentPart>
                  </a:graphicData>
                </a:graphic>
              </wp:anchor>
            </w:drawing>
          </mc:Choice>
          <mc:Fallback>
            <w:pict>
              <v:shape type="#_x0000_t75" id="平板用户 959" o:spid="_x0000_s959" filled="f" stroked="f" strokeweight="1.0pt" style="position:absolute;&#10;margin-left:17.774006pt;&#10;margin-top:5.365252pt;&#10;width:3.2570877pt;&#10;height:8.387957pt;&#10;z-index:1225;&#10;mso-position-horizontal:absolute;&#10;mso-position-horizontal-relative:char;&#10;mso-position-vertical:absolute;&#10;mso-position-vertical-relative:line;&#10;mso-wrap-distance-left:6.749897pt;&#10;mso-wrap-distance-right:6.749897pt;">
                <v:stroke color="#000000"/>
                <v:imagedata r:id="rId641"/>
                <o:lock selection="t"/>
              </v:shape>
            </w:pict>
          </mc:Fallback>
        </mc:AlternateContent>
      </w:r>
      <w:r>
        <mc:AlternateContent>
          <mc:Choice Requires="wps">
            <w:drawing>
              <wp:anchor distT="0" distB="0" distL="85723" distR="85723" simplePos="0" relativeHeight="1226" behindDoc="0" locked="0" layoutInCell="1" hidden="0" allowOverlap="1">
                <wp:simplePos x="0" y="0"/>
                <wp:positionH relativeFrom="character">
                  <wp:posOffset>582340</wp:posOffset>
                </wp:positionH>
                <wp:positionV relativeFrom="line">
                  <wp:posOffset>66471</wp:posOffset>
                </wp:positionV>
                <wp:extent cx="36434" cy="110997"/>
                <wp:effectExtent l="0" t="0" r="0" b="0"/>
                <wp:wrapNone/>
                <wp:docPr id="961" name="平板用户 961"/>
                <wp:cNvGraphicFramePr>
                  <a:graphicFrameLocks noChangeAspect="0" noSelect="1"/>
                </wp:cNvGraphicFramePr>
                <a:graphic>
                  <a:graphicData uri="http://schemas.microsoft.com/office/word/2010/wordprocessingInk">
                    <w14:contentPart bwMode="auto" r:id="rId642">
                      <w14:nvContentPartPr>
                        <w14:cNvContentPartPr/>
                      </w14:nvContentPartPr>
                      <w14:xfrm>
                        <a:off x="0" y="0"/>
                        <a:ext cx="36434" cy="110997"/>
                      </w14:xfrm>
                    </w14:contentPart>
                  </a:graphicData>
                </a:graphic>
              </wp:anchor>
            </w:drawing>
          </mc:Choice>
          <mc:Fallback>
            <w:pict>
              <v:shape type="#_x0000_t75" id="平板用户 962" o:spid="_x0000_s962" filled="f" stroked="f" strokeweight="1.0pt" style="position:absolute;&#10;margin-left:45.85357pt;&#10;margin-top:5.2339673pt;&#10;width:2.86883pt;&#10;height:8.739925pt;&#10;z-index:1226;&#10;mso-position-horizontal:absolute;&#10;mso-position-horizontal-relative:char;&#10;mso-position-vertical:absolute;&#10;mso-position-vertical-relative:line;&#10;mso-wrap-distance-left:6.749897pt;&#10;mso-wrap-distance-right:6.749897pt;">
                <v:stroke color="#000000"/>
                <v:imagedata r:id="rId643"/>
                <o:lock selection="t"/>
              </v:shape>
            </w:pict>
          </mc:Fallback>
        </mc:AlternateContent>
      </w:r>
      <w:r>
        <mc:AlternateContent>
          <mc:Choice Requires="wps">
            <w:drawing>
              <wp:anchor distT="0" distB="0" distL="85723" distR="85723" simplePos="0" relativeHeight="1227" behindDoc="0" locked="0" layoutInCell="1" hidden="0" allowOverlap="1">
                <wp:simplePos x="0" y="0"/>
                <wp:positionH relativeFrom="character">
                  <wp:posOffset>636929</wp:posOffset>
                </wp:positionH>
                <wp:positionV relativeFrom="line">
                  <wp:posOffset>63150</wp:posOffset>
                </wp:positionV>
                <wp:extent cx="48929" cy="94087"/>
                <wp:effectExtent l="0" t="0" r="0" b="0"/>
                <wp:wrapNone/>
                <wp:docPr id="964" name="平板用户 964"/>
                <wp:cNvGraphicFramePr>
                  <a:graphicFrameLocks noChangeAspect="0" noSelect="1"/>
                </wp:cNvGraphicFramePr>
                <a:graphic>
                  <a:graphicData uri="http://schemas.microsoft.com/office/word/2010/wordprocessingInk">
                    <w14:contentPart bwMode="auto" r:id="rId644">
                      <w14:nvContentPartPr>
                        <w14:cNvContentPartPr/>
                      </w14:nvContentPartPr>
                      <w14:xfrm>
                        <a:off x="0" y="0"/>
                        <a:ext cx="48929" cy="94087"/>
                      </w14:xfrm>
                    </w14:contentPart>
                  </a:graphicData>
                </a:graphic>
              </wp:anchor>
            </w:drawing>
          </mc:Choice>
          <mc:Fallback>
            <w:pict>
              <v:shape type="#_x0000_t75" id="平板用户 965" o:spid="_x0000_s965" filled="f" stroked="f" strokeweight="1.0pt" style="position:absolute;&#10;margin-left:50.151917pt;&#10;margin-top:4.9724965pt;&#10;width:3.8527436pt;&#10;height:7.4084716pt;&#10;z-index:1227;&#10;mso-position-horizontal:absolute;&#10;mso-position-horizontal-relative:char;&#10;mso-position-vertical:absolute;&#10;mso-position-vertical-relative:line;&#10;mso-wrap-distance-left:6.749897pt;&#10;mso-wrap-distance-right:6.749897pt;">
                <v:stroke color="#000000"/>
                <v:imagedata r:id="rId645"/>
                <o:lock selection="t"/>
              </v:shape>
            </w:pict>
          </mc:Fallback>
        </mc:AlternateContent>
      </w:r>
      <w:r>
        <mc:AlternateContent>
          <mc:Choice Requires="wps">
            <w:drawing>
              <wp:anchor distT="0" distB="0" distL="85723" distR="85723" simplePos="0" relativeHeight="1228" behindDoc="0" locked="0" layoutInCell="1" hidden="0" allowOverlap="1">
                <wp:simplePos x="0" y="0"/>
                <wp:positionH relativeFrom="character">
                  <wp:posOffset>303458</wp:posOffset>
                </wp:positionH>
                <wp:positionV relativeFrom="line">
                  <wp:posOffset>57176</wp:posOffset>
                </wp:positionV>
                <wp:extent cx="32814" cy="95398"/>
                <wp:effectExtent l="0" t="0" r="0" b="0"/>
                <wp:wrapNone/>
                <wp:docPr id="967" name="平板用户 967"/>
                <wp:cNvGraphicFramePr>
                  <a:graphicFrameLocks noChangeAspect="0" noSelect="1"/>
                </wp:cNvGraphicFramePr>
                <a:graphic>
                  <a:graphicData uri="http://schemas.microsoft.com/office/word/2010/wordprocessingInk">
                    <w14:contentPart bwMode="auto" r:id="rId646">
                      <w14:nvContentPartPr>
                        <w14:cNvContentPartPr/>
                      </w14:nvContentPartPr>
                      <w14:xfrm>
                        <a:off x="0" y="0"/>
                        <a:ext cx="32814" cy="95398"/>
                      </w14:xfrm>
                    </w14:contentPart>
                  </a:graphicData>
                </a:graphic>
              </wp:anchor>
            </w:drawing>
          </mc:Choice>
          <mc:Fallback>
            <w:pict>
              <v:shape type="#_x0000_t75" id="平板用户 968" o:spid="_x0000_s968" filled="f" stroked="f" strokeweight="1.0pt" style="position:absolute;&#10;margin-left:23.894384pt;&#10;margin-top:4.5021057pt;&#10;width:2.583842pt;&#10;height:7.511673pt;&#10;z-index:1228;&#10;mso-position-horizontal:absolute;&#10;mso-position-horizontal-relative:char;&#10;mso-position-vertical:absolute;&#10;mso-position-vertical-relative:line;&#10;mso-wrap-distance-left:6.749897pt;&#10;mso-wrap-distance-right:6.749897pt;">
                <v:stroke color="#000000"/>
                <v:imagedata r:id="rId647"/>
                <o:lock selection="t"/>
              </v:shape>
            </w:pict>
          </mc:Fallback>
        </mc:AlternateContent>
      </w:r>
      <w:r>
        <mc:AlternateContent>
          <mc:Choice Requires="wps">
            <w:drawing>
              <wp:anchor distT="0" distB="0" distL="85723" distR="85723" simplePos="0" relativeHeight="1229" behindDoc="0" locked="0" layoutInCell="1" hidden="0" allowOverlap="1">
                <wp:simplePos x="0" y="0"/>
                <wp:positionH relativeFrom="character">
                  <wp:posOffset>735854</wp:posOffset>
                </wp:positionH>
                <wp:positionV relativeFrom="line">
                  <wp:posOffset>42684</wp:posOffset>
                </wp:positionV>
                <wp:extent cx="101949" cy="145758"/>
                <wp:effectExtent l="0" t="0" r="0" b="0"/>
                <wp:wrapNone/>
                <wp:docPr id="970" name="平板用户 970"/>
                <wp:cNvGraphicFramePr>
                  <a:graphicFrameLocks noChangeAspect="0" noSelect="1"/>
                </wp:cNvGraphicFramePr>
                <a:graphic>
                  <a:graphicData uri="http://schemas.microsoft.com/office/word/2010/wordprocessingInk">
                    <w14:contentPart bwMode="auto" r:id="rId648">
                      <w14:nvContentPartPr>
                        <w14:cNvContentPartPr/>
                      </w14:nvContentPartPr>
                      <w14:xfrm>
                        <a:off x="0" y="0"/>
                        <a:ext cx="101949" cy="145758"/>
                      </w14:xfrm>
                    </w14:contentPart>
                  </a:graphicData>
                </a:graphic>
              </wp:anchor>
            </w:drawing>
          </mc:Choice>
          <mc:Fallback>
            <w:pict>
              <v:shape type="#_x0000_t75" id="平板用户 971" o:spid="_x0000_s971" filled="f" stroked="f" strokeweight="1.0pt" style="position:absolute;&#10;margin-left:57.941322pt;&#10;margin-top:3.3610098pt;&#10;width:8.027542pt;&#10;height:11.477014pt;&#10;z-index:1229;&#10;mso-position-horizontal:absolute;&#10;mso-position-horizontal-relative:char;&#10;mso-position-vertical:absolute;&#10;mso-position-vertical-relative:line;&#10;mso-wrap-distance-left:6.749897pt;&#10;mso-wrap-distance-right:6.749897pt;">
                <v:stroke color="#000000"/>
                <v:imagedata r:id="rId649"/>
                <o:lock selection="t"/>
              </v:shape>
            </w:pict>
          </mc:Fallback>
        </mc:AlternateContent>
      </w:r>
      <w:r>
        <mc:AlternateContent>
          <mc:Choice Requires="wps">
            <w:drawing>
              <wp:anchor distT="0" distB="0" distL="85723" distR="85723" simplePos="0" relativeHeight="1230" behindDoc="0" locked="0" layoutInCell="1" hidden="0" allowOverlap="1">
                <wp:simplePos x="0" y="0"/>
                <wp:positionH relativeFrom="character">
                  <wp:posOffset>473133</wp:posOffset>
                </wp:positionH>
                <wp:positionV relativeFrom="line">
                  <wp:posOffset>37338</wp:posOffset>
                </wp:positionV>
                <wp:extent cx="59159" cy="12723"/>
                <wp:effectExtent l="0" t="0" r="0" b="0"/>
                <wp:wrapNone/>
                <wp:docPr id="973" name="平板用户 973"/>
                <wp:cNvGraphicFramePr>
                  <a:graphicFrameLocks noChangeAspect="0" noSelect="1"/>
                </wp:cNvGraphicFramePr>
                <a:graphic>
                  <a:graphicData uri="http://schemas.microsoft.com/office/word/2010/wordprocessingInk">
                    <w14:contentPart bwMode="auto" r:id="rId650">
                      <w14:nvContentPartPr>
                        <w14:cNvContentPartPr/>
                      </w14:nvContentPartPr>
                      <w14:xfrm>
                        <a:off x="0" y="0"/>
                        <a:ext cx="59159" cy="12723"/>
                      </w14:xfrm>
                    </w14:contentPart>
                  </a:graphicData>
                </a:graphic>
              </wp:anchor>
            </w:drawing>
          </mc:Choice>
          <mc:Fallback>
            <w:pict>
              <v:shape type="#_x0000_t75" id="平板用户 974" o:spid="_x0000_s974" filled="f" stroked="f" strokeweight="1.0pt" style="position:absolute;&#10;margin-left:37.25462pt;&#10;margin-top:2.9400568pt;&#10;width:4.6582465pt;&#10;height:1.0018463pt;&#10;z-index:1230;&#10;mso-position-horizontal:absolute;&#10;mso-position-horizontal-relative:char;&#10;mso-position-vertical:absolute;&#10;mso-position-vertical-relative:line;&#10;mso-wrap-distance-left:6.749897pt;&#10;mso-wrap-distance-right:6.749897pt;">
                <v:stroke color="#000000"/>
                <v:imagedata r:id="rId651"/>
                <o:lock selection="t"/>
              </v:shape>
            </w:pict>
          </mc:Fallback>
        </mc:AlternateContent>
      </w:r>
      <w:r>
        <mc:AlternateContent>
          <mc:Choice Requires="wps">
            <w:drawing>
              <wp:anchor distT="0" distB="0" distL="85723" distR="85723" simplePos="0" relativeHeight="1231" behindDoc="0" locked="0" layoutInCell="1" hidden="0" allowOverlap="1">
                <wp:simplePos x="0" y="0"/>
                <wp:positionH relativeFrom="character">
                  <wp:posOffset>389606</wp:posOffset>
                </wp:positionH>
                <wp:positionV relativeFrom="line">
                  <wp:posOffset>25958</wp:posOffset>
                </wp:positionV>
                <wp:extent cx="96669" cy="159675"/>
                <wp:effectExtent l="0" t="0" r="0" b="0"/>
                <wp:wrapNone/>
                <wp:docPr id="976" name="平板用户 976"/>
                <wp:cNvGraphicFramePr>
                  <a:graphicFrameLocks noChangeAspect="0" noSelect="1"/>
                </wp:cNvGraphicFramePr>
                <a:graphic>
                  <a:graphicData uri="http://schemas.microsoft.com/office/word/2010/wordprocessingInk">
                    <w14:contentPart bwMode="auto" r:id="rId652">
                      <w14:nvContentPartPr>
                        <w14:cNvContentPartPr/>
                      </w14:nvContentPartPr>
                      <w14:xfrm>
                        <a:off x="0" y="0"/>
                        <a:ext cx="96669" cy="159675"/>
                      </w14:xfrm>
                    </w14:contentPart>
                  </a:graphicData>
                </a:graphic>
              </wp:anchor>
            </w:drawing>
          </mc:Choice>
          <mc:Fallback>
            <w:pict>
              <v:shape type="#_x0000_t75" id="平板用户 977" o:spid="_x0000_s977" filled="f" stroked="f" strokeweight="1.0pt" style="position:absolute;&#10;margin-left:30.677664pt;&#10;margin-top:2.0439522pt;&#10;width:7.611773pt;&#10;height:12.572906pt;&#10;z-index:1231;&#10;mso-position-horizontal:absolute;&#10;mso-position-horizontal-relative:char;&#10;mso-position-vertical:absolute;&#10;mso-position-vertical-relative:line;&#10;mso-wrap-distance-left:6.749897pt;&#10;mso-wrap-distance-right:6.749897pt;">
                <v:stroke color="#000000"/>
                <v:imagedata r:id="rId653"/>
                <o:lock selection="t"/>
              </v:shape>
            </w:pict>
          </mc:Fallback>
        </mc:AlternateContent>
      </w:r>
      <w:r>
        <mc:AlternateContent>
          <mc:Choice Requires="wps">
            <w:drawing>
              <wp:anchor distT="0" distB="0" distL="85723" distR="85723" simplePos="0" relativeHeight="1232" behindDoc="0" locked="0" layoutInCell="1" hidden="0" allowOverlap="1">
                <wp:simplePos x="0" y="0"/>
                <wp:positionH relativeFrom="character">
                  <wp:posOffset>694442</wp:posOffset>
                </wp:positionH>
                <wp:positionV relativeFrom="line">
                  <wp:posOffset>16333</wp:posOffset>
                </wp:positionV>
                <wp:extent cx="37955" cy="169213"/>
                <wp:effectExtent l="0" t="0" r="0" b="0"/>
                <wp:wrapNone/>
                <wp:docPr id="979" name="平板用户 979"/>
                <wp:cNvGraphicFramePr>
                  <a:graphicFrameLocks noChangeAspect="0" noSelect="1"/>
                </wp:cNvGraphicFramePr>
                <a:graphic>
                  <a:graphicData uri="http://schemas.microsoft.com/office/word/2010/wordprocessingInk">
                    <w14:contentPart bwMode="auto" r:id="rId654">
                      <w14:nvContentPartPr>
                        <w14:cNvContentPartPr/>
                      </w14:nvContentPartPr>
                      <w14:xfrm>
                        <a:off x="0" y="0"/>
                        <a:ext cx="37955" cy="169213"/>
                      </w14:xfrm>
                    </w14:contentPart>
                  </a:graphicData>
                </a:graphic>
              </wp:anchor>
            </w:drawing>
          </mc:Choice>
          <mc:Fallback>
            <w:pict>
              <v:shape type="#_x0000_t75" id="平板用户 980" o:spid="_x0000_s980" filled="f" stroked="f" strokeweight="1.0pt" style="position:absolute;&#10;margin-left:54.680492pt;&#10;margin-top:1.2860904pt;&#10;width:2.9886477pt;&#10;height:13.323901pt;&#10;z-index:1232;&#10;mso-position-horizontal:absolute;&#10;mso-position-horizontal-relative:char;&#10;mso-position-vertical:absolute;&#10;mso-position-vertical-relative:line;&#10;mso-wrap-distance-left:6.749897pt;&#10;mso-wrap-distance-right:6.749897pt;">
                <v:stroke color="#000000"/>
                <v:imagedata r:id="rId655"/>
                <o:lock selection="t"/>
              </v:shape>
            </w:pict>
          </mc:Fallback>
        </mc:AlternateContent>
      </w:r>
      <w:r>
        <mc:AlternateContent>
          <mc:Choice Requires="wps">
            <w:drawing>
              <wp:anchor distT="0" distB="0" distL="85723" distR="85723" simplePos="0" relativeHeight="1233" behindDoc="0" locked="0" layoutInCell="1" hidden="0" allowOverlap="1">
                <wp:simplePos x="0" y="0"/>
                <wp:positionH relativeFrom="character">
                  <wp:posOffset>336334</wp:posOffset>
                </wp:positionH>
                <wp:positionV relativeFrom="line">
                  <wp:posOffset>3869</wp:posOffset>
                </wp:positionV>
                <wp:extent cx="52947" cy="153822"/>
                <wp:effectExtent l="0" t="0" r="0" b="0"/>
                <wp:wrapNone/>
                <wp:docPr id="982" name="平板用户 982"/>
                <wp:cNvGraphicFramePr>
                  <a:graphicFrameLocks noChangeAspect="0" noSelect="1"/>
                </wp:cNvGraphicFramePr>
                <a:graphic>
                  <a:graphicData uri="http://schemas.microsoft.com/office/word/2010/wordprocessingInk">
                    <w14:contentPart bwMode="auto" r:id="rId656">
                      <w14:nvContentPartPr>
                        <w14:cNvContentPartPr/>
                      </w14:nvContentPartPr>
                      <w14:xfrm>
                        <a:off x="0" y="0"/>
                        <a:ext cx="52947" cy="153822"/>
                      </w14:xfrm>
                    </w14:contentPart>
                  </a:graphicData>
                </a:graphic>
              </wp:anchor>
            </w:drawing>
          </mc:Choice>
          <mc:Fallback>
            <w:pict>
              <v:shape type="#_x0000_t75" id="平板用户 983" o:spid="_x0000_s983" filled="f" stroked="f" strokeweight="1.0pt" style="position:absolute;&#10;margin-left:26.483068pt;&#10;margin-top:0.30465996pt;&#10;width:4.169088pt;&#10;height:12.111991pt;&#10;z-index:1233;&#10;mso-position-horizontal:absolute;&#10;mso-position-horizontal-relative:char;&#10;mso-position-vertical:absolute;&#10;mso-position-vertical-relative:line;&#10;mso-wrap-distance-left:6.749897pt;&#10;mso-wrap-distance-right:6.749897pt;">
                <v:stroke color="#000000"/>
                <v:imagedata r:id="rId657"/>
                <o:lock selection="t"/>
              </v:shape>
            </w:pict>
          </mc:Fallback>
        </mc:AlternateContent>
      </w:r>
      <w:r>
        <mc:AlternateContent>
          <mc:Choice Requires="wps">
            <w:drawing>
              <wp:anchor distT="0" distB="0" distL="85723" distR="85723" simplePos="0" relativeHeight="1234" behindDoc="0" locked="0" layoutInCell="1" hidden="0" allowOverlap="1">
                <wp:simplePos x="0" y="0"/>
                <wp:positionH relativeFrom="character">
                  <wp:posOffset>2351689</wp:posOffset>
                </wp:positionH>
                <wp:positionV relativeFrom="line">
                  <wp:posOffset>99303</wp:posOffset>
                </wp:positionV>
                <wp:extent cx="20365" cy="20365"/>
                <wp:effectExtent l="0" t="0" r="0" b="0"/>
                <wp:wrapNone/>
                <wp:docPr id="985" name="平板用户 985"/>
                <wp:cNvGraphicFramePr>
                  <a:graphicFrameLocks noChangeAspect="0" noSelect="1"/>
                </wp:cNvGraphicFramePr>
                <a:graphic>
                  <a:graphicData uri="http://schemas.microsoft.com/office/word/2010/wordprocessingInk">
                    <w14:contentPart bwMode="auto" r:id="rId658">
                      <w14:nvContentPartPr>
                        <w14:cNvContentPartPr/>
                      </w14:nvContentPartPr>
                      <w14:xfrm>
                        <a:off x="0" y="0"/>
                        <a:ext cx="20365" cy="20365"/>
                      </w14:xfrm>
                    </w14:contentPart>
                  </a:graphicData>
                </a:graphic>
              </wp:anchor>
            </w:drawing>
          </mc:Choice>
          <mc:Fallback>
            <w:pict>
              <v:shape type="#_x0000_t75" id="平板用户 986" o:spid="_x0000_s986" filled="f" stroked="f" strokeweight="1.0pt" style="position:absolute;&#10;margin-left:185.17241pt;&#10;margin-top:7.819194pt;&#10;width:1.6035904pt;&#10;height:1.6035675pt;&#10;z-index:1234;&#10;mso-position-horizontal:absolute;&#10;mso-position-horizontal-relative:char;&#10;mso-position-vertical:absolute;&#10;mso-position-vertical-relative:line;&#10;mso-wrap-distance-left:6.749897pt;&#10;mso-wrap-distance-right:6.749897pt;">
                <v:stroke color="#000000"/>
                <v:imagedata r:id="rId659"/>
                <o:lock selection="t"/>
              </v:shape>
            </w:pict>
          </mc:Fallback>
        </mc:AlternateContent>
      </w:r>
      <w:r>
        <mc:AlternateContent>
          <mc:Choice Requires="wps">
            <w:drawing>
              <wp:anchor distT="0" distB="0" distL="85723" distR="85723" simplePos="0" relativeHeight="1235" behindDoc="0" locked="0" layoutInCell="1" hidden="0" allowOverlap="1">
                <wp:simplePos x="0" y="0"/>
                <wp:positionH relativeFrom="character">
                  <wp:posOffset>2674083</wp:posOffset>
                </wp:positionH>
                <wp:positionV relativeFrom="line">
                  <wp:posOffset>92978</wp:posOffset>
                </wp:positionV>
                <wp:extent cx="21335" cy="19348"/>
                <wp:effectExtent l="0" t="0" r="0" b="0"/>
                <wp:wrapNone/>
                <wp:docPr id="988" name="平板用户 988"/>
                <wp:cNvGraphicFramePr>
                  <a:graphicFrameLocks noChangeAspect="0" noSelect="1"/>
                </wp:cNvGraphicFramePr>
                <a:graphic>
                  <a:graphicData uri="http://schemas.microsoft.com/office/word/2010/wordprocessingInk">
                    <w14:contentPart bwMode="auto" r:id="rId660">
                      <w14:nvContentPartPr>
                        <w14:cNvContentPartPr/>
                      </w14:nvContentPartPr>
                      <w14:xfrm>
                        <a:off x="0" y="0"/>
                        <a:ext cx="21335" cy="19348"/>
                      </w14:xfrm>
                    </w14:contentPart>
                  </a:graphicData>
                </a:graphic>
              </wp:anchor>
            </w:drawing>
          </mc:Choice>
          <mc:Fallback>
            <w:pict>
              <v:shape type="#_x0000_t75" id="平板用户 989" o:spid="_x0000_s989" filled="f" stroked="f" strokeweight="1.0pt" style="position:absolute;&#10;margin-left:210.55774pt;&#10;margin-top:7.3211546pt;&#10;width:1.6799213pt;&#10;height:1.5234829pt;&#10;z-index:1235;&#10;mso-position-horizontal:absolute;&#10;mso-position-horizontal-relative:char;&#10;mso-position-vertical:absolute;&#10;mso-position-vertical-relative:line;&#10;mso-wrap-distance-left:6.749897pt;&#10;mso-wrap-distance-right:6.749897pt;">
                <v:stroke color="#000000"/>
                <v:imagedata r:id="rId661"/>
                <o:lock selection="t"/>
              </v:shape>
            </w:pict>
          </mc:Fallback>
        </mc:AlternateContent>
      </w:r>
      <w:r>
        <mc:AlternateContent>
          <mc:Choice Requires="wps">
            <w:drawing>
              <wp:anchor distT="0" distB="0" distL="85723" distR="85723" simplePos="0" relativeHeight="1236" behindDoc="0" locked="0" layoutInCell="1" hidden="0" allowOverlap="1">
                <wp:simplePos x="0" y="0"/>
                <wp:positionH relativeFrom="character">
                  <wp:posOffset>2699473</wp:posOffset>
                </wp:positionH>
                <wp:positionV relativeFrom="line">
                  <wp:posOffset>56046</wp:posOffset>
                </wp:positionV>
                <wp:extent cx="40302" cy="57990"/>
                <wp:effectExtent l="0" t="0" r="0" b="0"/>
                <wp:wrapNone/>
                <wp:docPr id="991" name="平板用户 991"/>
                <wp:cNvGraphicFramePr>
                  <a:graphicFrameLocks noChangeAspect="0" noSelect="1"/>
                </wp:cNvGraphicFramePr>
                <a:graphic>
                  <a:graphicData uri="http://schemas.microsoft.com/office/word/2010/wordprocessingInk">
                    <w14:contentPart bwMode="auto" r:id="rId662">
                      <w14:nvContentPartPr>
                        <w14:cNvContentPartPr/>
                      </w14:nvContentPartPr>
                      <w14:xfrm>
                        <a:off x="0" y="0"/>
                        <a:ext cx="40302" cy="57990"/>
                      </w14:xfrm>
                    </w14:contentPart>
                  </a:graphicData>
                </a:graphic>
              </wp:anchor>
            </w:drawing>
          </mc:Choice>
          <mc:Fallback>
            <w:pict>
              <v:shape type="#_x0000_t75" id="平板用户 992" o:spid="_x0000_s992" filled="f" stroked="f" strokeweight="1.0pt" style="position:absolute;&#10;margin-left:212.55695pt;&#10;margin-top:4.413118pt;&#10;width:3.1733983pt;&#10;height:4.5661917pt;&#10;z-index:1236;&#10;mso-position-horizontal:absolute;&#10;mso-position-horizontal-relative:char;&#10;mso-position-vertical:absolute;&#10;mso-position-vertical-relative:line;&#10;mso-wrap-distance-left:6.749897pt;&#10;mso-wrap-distance-right:6.749897pt;">
                <v:stroke color="#000000"/>
                <v:imagedata r:id="rId663"/>
                <o:lock selection="t"/>
              </v:shape>
            </w:pict>
          </mc:Fallback>
        </mc:AlternateContent>
      </w:r>
      <w:r>
        <mc:AlternateContent>
          <mc:Choice Requires="wps">
            <w:drawing>
              <wp:anchor distT="0" distB="0" distL="85723" distR="85723" simplePos="0" relativeHeight="1237" behindDoc="0" locked="0" layoutInCell="1" hidden="0" allowOverlap="1">
                <wp:simplePos x="0" y="0"/>
                <wp:positionH relativeFrom="character">
                  <wp:posOffset>2365645</wp:posOffset>
                </wp:positionH>
                <wp:positionV relativeFrom="line">
                  <wp:posOffset>47921</wp:posOffset>
                </wp:positionV>
                <wp:extent cx="46692" cy="69202"/>
                <wp:effectExtent l="0" t="0" r="0" b="0"/>
                <wp:wrapNone/>
                <wp:docPr id="994" name="平板用户 994"/>
                <wp:cNvGraphicFramePr>
                  <a:graphicFrameLocks noChangeAspect="0" noSelect="1"/>
                </wp:cNvGraphicFramePr>
                <a:graphic>
                  <a:graphicData uri="http://schemas.microsoft.com/office/word/2010/wordprocessingInk">
                    <w14:contentPart bwMode="auto" r:id="rId664">
                      <w14:nvContentPartPr>
                        <w14:cNvContentPartPr/>
                      </w14:nvContentPartPr>
                      <w14:xfrm>
                        <a:off x="0" y="0"/>
                        <a:ext cx="46692" cy="69202"/>
                      </w14:xfrm>
                    </w14:contentPart>
                  </a:graphicData>
                </a:graphic>
              </wp:anchor>
            </w:drawing>
          </mc:Choice>
          <mc:Fallback>
            <w:pict>
              <v:shape type="#_x0000_t75" id="平板用户 995" o:spid="_x0000_s995" filled="f" stroked="f" strokeweight="1.0pt" style="position:absolute;&#10;margin-left:186.2713pt;&#10;margin-top:3.7733572pt;&#10;width:3.6765873pt;&#10;height:5.4490213pt;&#10;z-index:1237;&#10;mso-position-horizontal:absolute;&#10;mso-position-horizontal-relative:char;&#10;mso-position-vertical:absolute;&#10;mso-position-vertical-relative:line;&#10;mso-wrap-distance-left:6.749897pt;&#10;mso-wrap-distance-right:6.749897pt;">
                <v:stroke color="#000000"/>
                <v:imagedata r:id="rId665"/>
                <o:lock selection="t"/>
              </v:shape>
            </w:pict>
          </mc:Fallback>
        </mc:AlternateContent>
      </w:r>
      <w:r>
        <mc:AlternateContent>
          <mc:Choice Requires="wps">
            <w:drawing>
              <wp:anchor distT="0" distB="0" distL="85723" distR="85723" simplePos="0" relativeHeight="1238" behindDoc="0" locked="0" layoutInCell="1" hidden="0" allowOverlap="1">
                <wp:simplePos x="0" y="0"/>
                <wp:positionH relativeFrom="character">
                  <wp:posOffset>2282272</wp:posOffset>
                </wp:positionH>
                <wp:positionV relativeFrom="line">
                  <wp:posOffset>45977</wp:posOffset>
                </wp:positionV>
                <wp:extent cx="56340" cy="110450"/>
                <wp:effectExtent l="0" t="0" r="0" b="0"/>
                <wp:wrapNone/>
                <wp:docPr id="997" name="平板用户 997"/>
                <wp:cNvGraphicFramePr>
                  <a:graphicFrameLocks noChangeAspect="0" noSelect="1"/>
                </wp:cNvGraphicFramePr>
                <a:graphic>
                  <a:graphicData uri="http://schemas.microsoft.com/office/word/2010/wordprocessingInk">
                    <w14:contentPart bwMode="auto" r:id="rId666">
                      <w14:nvContentPartPr>
                        <w14:cNvContentPartPr/>
                      </w14:nvContentPartPr>
                      <w14:xfrm>
                        <a:off x="0" y="0"/>
                        <a:ext cx="56340" cy="110450"/>
                      </w14:xfrm>
                    </w14:contentPart>
                  </a:graphicData>
                </a:graphic>
              </wp:anchor>
            </w:drawing>
          </mc:Choice>
          <mc:Fallback>
            <w:pict>
              <v:shape type="#_x0000_t75" id="平板用户 998" o:spid="_x0000_s998" filled="f" stroked="f" strokeweight="1.0pt" style="position:absolute;&#10;margin-left:179.70648pt;&#10;margin-top:3.6202834pt;&#10;width:4.4362803pt;&#10;height:8.696919pt;&#10;z-index:1238;&#10;mso-position-horizontal:absolute;&#10;mso-position-horizontal-relative:char;&#10;mso-position-vertical:absolute;&#10;mso-position-vertical-relative:line;&#10;mso-wrap-distance-left:6.749897pt;&#10;mso-wrap-distance-right:6.749897pt;">
                <v:stroke color="#000000"/>
                <v:imagedata r:id="rId667"/>
                <o:lock selection="t"/>
              </v:shape>
            </w:pict>
          </mc:Fallback>
        </mc:AlternateContent>
      </w:r>
      <w:r>
        <mc:AlternateContent>
          <mc:Choice Requires="wps">
            <w:drawing>
              <wp:anchor distT="0" distB="0" distL="85723" distR="85723" simplePos="0" relativeHeight="1239" behindDoc="0" locked="0" layoutInCell="1" hidden="0" allowOverlap="1">
                <wp:simplePos x="0" y="0"/>
                <wp:positionH relativeFrom="character">
                  <wp:posOffset>2875183</wp:posOffset>
                </wp:positionH>
                <wp:positionV relativeFrom="line">
                  <wp:posOffset>43008</wp:posOffset>
                </wp:positionV>
                <wp:extent cx="9992" cy="10273"/>
                <wp:effectExtent l="0" t="0" r="0" b="0"/>
                <wp:wrapNone/>
                <wp:docPr id="1000" name="平板用户 1000"/>
                <wp:cNvGraphicFramePr>
                  <a:graphicFrameLocks noChangeAspect="0" noSelect="1"/>
                </wp:cNvGraphicFramePr>
                <a:graphic>
                  <a:graphicData uri="http://schemas.microsoft.com/office/word/2010/wordprocessingInk">
                    <w14:contentPart bwMode="auto" r:id="rId668">
                      <w14:nvContentPartPr>
                        <w14:cNvContentPartPr/>
                      </w14:nvContentPartPr>
                      <w14:xfrm>
                        <a:off x="0" y="0"/>
                        <a:ext cx="9992" cy="10273"/>
                      </w14:xfrm>
                    </w14:contentPart>
                  </a:graphicData>
                </a:graphic>
              </wp:anchor>
            </w:drawing>
          </mc:Choice>
          <mc:Fallback>
            <w:pict>
              <v:shape type="#_x0000_t75" id="平板用户 1001" o:spid="_x0000_s1001" filled="f" stroked="f" strokeweight="1.0pt" style="position:absolute;&#10;margin-left:226.39241pt;&#10;margin-top:3.3864613pt;&#10;width:0.7868151pt;&#10;height:0.80892473pt;&#10;z-index:1239;&#10;mso-position-horizontal:absolute;&#10;mso-position-horizontal-relative:char;&#10;mso-position-vertical:absolute;&#10;mso-position-vertical-relative:line;&#10;mso-wrap-distance-left:6.749897pt;&#10;mso-wrap-distance-right:6.749897pt;">
                <v:stroke color="#000000"/>
                <v:imagedata r:id="rId669"/>
                <o:lock selection="t"/>
              </v:shape>
            </w:pict>
          </mc:Fallback>
        </mc:AlternateContent>
      </w:r>
      <w:r>
        <mc:AlternateContent>
          <mc:Choice Requires="wps">
            <w:drawing>
              <wp:anchor distT="0" distB="0" distL="85723" distR="85723" simplePos="0" relativeHeight="1240" behindDoc="0" locked="0" layoutInCell="1" hidden="0" allowOverlap="1">
                <wp:simplePos x="0" y="0"/>
                <wp:positionH relativeFrom="character">
                  <wp:posOffset>2531023</wp:posOffset>
                </wp:positionH>
                <wp:positionV relativeFrom="line">
                  <wp:posOffset>37899</wp:posOffset>
                </wp:positionV>
                <wp:extent cx="50415" cy="19933"/>
                <wp:effectExtent l="0" t="0" r="0" b="0"/>
                <wp:wrapNone/>
                <wp:docPr id="1003" name="平板用户 1003"/>
                <wp:cNvGraphicFramePr>
                  <a:graphicFrameLocks noChangeAspect="0" noSelect="1"/>
                </wp:cNvGraphicFramePr>
                <a:graphic>
                  <a:graphicData uri="http://schemas.microsoft.com/office/word/2010/wordprocessingInk">
                    <w14:contentPart bwMode="auto" r:id="rId670">
                      <w14:nvContentPartPr>
                        <w14:cNvContentPartPr/>
                      </w14:nvContentPartPr>
                      <w14:xfrm>
                        <a:off x="0" y="0"/>
                        <a:ext cx="50415" cy="19933"/>
                      </w14:xfrm>
                    </w14:contentPart>
                  </a:graphicData>
                </a:graphic>
              </wp:anchor>
            </w:drawing>
          </mc:Choice>
          <mc:Fallback>
            <w:pict>
              <v:shape type="#_x0000_t75" id="平板用户 1004" o:spid="_x0000_s1004" filled="f" stroked="f" strokeweight="1.0pt" style="position:absolute;&#10;margin-left:199.29321pt;&#10;margin-top:2.9841845pt;&#10;width:3.9697576pt;&#10;height:1.5695332pt;&#10;z-index:1240;&#10;mso-position-horizontal:absolute;&#10;mso-position-horizontal-relative:char;&#10;mso-position-vertical:absolute;&#10;mso-position-vertical-relative:line;&#10;mso-wrap-distance-left:6.749897pt;&#10;mso-wrap-distance-right:6.749897pt;">
                <v:stroke color="#000000"/>
                <v:imagedata r:id="rId671"/>
                <o:lock selection="t"/>
              </v:shape>
            </w:pict>
          </mc:Fallback>
        </mc:AlternateContent>
      </w:r>
      <w:r>
        <mc:AlternateContent>
          <mc:Choice Requires="wps">
            <w:drawing>
              <wp:anchor distT="0" distB="0" distL="85723" distR="85723" simplePos="0" relativeHeight="1241" behindDoc="0" locked="0" layoutInCell="1" hidden="0" allowOverlap="1">
                <wp:simplePos x="0" y="0"/>
                <wp:positionH relativeFrom="character">
                  <wp:posOffset>2617517</wp:posOffset>
                </wp:positionH>
                <wp:positionV relativeFrom="line">
                  <wp:posOffset>34555</wp:posOffset>
                </wp:positionV>
                <wp:extent cx="52677" cy="114511"/>
                <wp:effectExtent l="0" t="0" r="0" b="0"/>
                <wp:wrapNone/>
                <wp:docPr id="1006" name="平板用户 1006"/>
                <wp:cNvGraphicFramePr>
                  <a:graphicFrameLocks noChangeAspect="0" noSelect="1"/>
                </wp:cNvGraphicFramePr>
                <a:graphic>
                  <a:graphicData uri="http://schemas.microsoft.com/office/word/2010/wordprocessingInk">
                    <w14:contentPart bwMode="auto" r:id="rId672">
                      <w14:nvContentPartPr>
                        <w14:cNvContentPartPr/>
                      </w14:nvContentPartPr>
                      <w14:xfrm>
                        <a:off x="0" y="0"/>
                        <a:ext cx="52677" cy="114511"/>
                      </w14:xfrm>
                    </w14:contentPart>
                  </a:graphicData>
                </a:graphic>
              </wp:anchor>
            </w:drawing>
          </mc:Choice>
          <mc:Fallback>
            <w:pict>
              <v:shape type="#_x0000_t75" id="平板用户 1007" o:spid="_x0000_s1007" filled="f" stroked="f" strokeweight="1.0pt" style="position:absolute;&#10;margin-left:206.10371pt;&#10;margin-top:2.720883pt;&#10;width:4.1478024pt;&#10;height:9.016663pt;&#10;z-index:1241;&#10;mso-position-horizontal:absolute;&#10;mso-position-horizontal-relative:char;&#10;mso-position-vertical:absolute;&#10;mso-position-vertical-relative:line;&#10;mso-wrap-distance-left:6.749897pt;&#10;mso-wrap-distance-right:6.749897pt;">
                <v:stroke color="#000000"/>
                <v:imagedata r:id="rId673"/>
                <o:lock selection="t"/>
              </v:shape>
            </w:pict>
          </mc:Fallback>
        </mc:AlternateContent>
      </w:r>
      <w:r>
        <mc:AlternateContent>
          <mc:Choice Requires="wps">
            <w:drawing>
              <wp:anchor distT="0" distB="0" distL="85723" distR="85723" simplePos="0" relativeHeight="1242" behindDoc="0" locked="0" layoutInCell="1" hidden="0" allowOverlap="1">
                <wp:simplePos x="0" y="0"/>
                <wp:positionH relativeFrom="character">
                  <wp:posOffset>2457021</wp:posOffset>
                </wp:positionH>
                <wp:positionV relativeFrom="line">
                  <wp:posOffset>20363</wp:posOffset>
                </wp:positionV>
                <wp:extent cx="91471" cy="139377"/>
                <wp:effectExtent l="0" t="0" r="0" b="0"/>
                <wp:wrapNone/>
                <wp:docPr id="1009" name="平板用户 1009"/>
                <wp:cNvGraphicFramePr>
                  <a:graphicFrameLocks noChangeAspect="0" noSelect="1"/>
                </wp:cNvGraphicFramePr>
                <a:graphic>
                  <a:graphicData uri="http://schemas.microsoft.com/office/word/2010/wordprocessingInk">
                    <w14:contentPart bwMode="auto" r:id="rId674">
                      <w14:nvContentPartPr>
                        <w14:cNvContentPartPr/>
                      </w14:nvContentPartPr>
                      <w14:xfrm>
                        <a:off x="0" y="0"/>
                        <a:ext cx="91471" cy="139377"/>
                      </w14:xfrm>
                    </w14:contentPart>
                  </a:graphicData>
                </a:graphic>
              </wp:anchor>
            </w:drawing>
          </mc:Choice>
          <mc:Fallback>
            <w:pict>
              <v:shape type="#_x0000_t75" id="平板用户 1010" o:spid="_x0000_s1010" filled="f" stroked="f" strokeweight="1.0pt" style="position:absolute;&#10;margin-left:193.46625pt;&#10;margin-top:1.6034073pt;&#10;width:7.2024584pt;&#10;height:10.974626pt;&#10;z-index:1242;&#10;mso-position-horizontal:absolute;&#10;mso-position-horizontal-relative:char;&#10;mso-position-vertical:absolute;&#10;mso-position-vertical-relative:line;&#10;mso-wrap-distance-left:6.749897pt;&#10;mso-wrap-distance-right:6.749897pt;">
                <v:stroke color="#000000"/>
                <v:imagedata r:id="rId675"/>
                <o:lock selection="t"/>
              </v:shape>
            </w:pict>
          </mc:Fallback>
        </mc:AlternateContent>
      </w:r>
      <w:r>
        <mc:AlternateContent>
          <mc:Choice Requires="wps">
            <w:drawing>
              <wp:anchor distT="0" distB="0" distL="85723" distR="85723" simplePos="0" relativeHeight="1243" behindDoc="0" locked="0" layoutInCell="1" hidden="0" allowOverlap="1">
                <wp:simplePos x="0" y="0"/>
                <wp:positionH relativeFrom="character">
                  <wp:posOffset>2796574</wp:posOffset>
                </wp:positionH>
                <wp:positionV relativeFrom="line">
                  <wp:posOffset>15738</wp:posOffset>
                </wp:positionV>
                <wp:extent cx="95553" cy="128889"/>
                <wp:effectExtent l="0" t="0" r="0" b="0"/>
                <wp:wrapNone/>
                <wp:docPr id="1012" name="平板用户 1012"/>
                <wp:cNvGraphicFramePr>
                  <a:graphicFrameLocks noChangeAspect="0" noSelect="1"/>
                </wp:cNvGraphicFramePr>
                <a:graphic>
                  <a:graphicData uri="http://schemas.microsoft.com/office/word/2010/wordprocessingInk">
                    <w14:contentPart bwMode="auto" r:id="rId676">
                      <w14:nvContentPartPr>
                        <w14:cNvContentPartPr/>
                      </w14:nvContentPartPr>
                      <w14:xfrm>
                        <a:off x="0" y="0"/>
                        <a:ext cx="95553" cy="128889"/>
                      </w14:xfrm>
                    </w14:contentPart>
                  </a:graphicData>
                </a:graphic>
              </wp:anchor>
            </w:drawing>
          </mc:Choice>
          <mc:Fallback>
            <w:pict>
              <v:shape type="#_x0000_t75" id="平板用户 1013" o:spid="_x0000_s1013" filled="f" stroked="f" strokeweight="1.0pt" style="position:absolute;&#10;margin-left:220.20267pt;&#10;margin-top:1.2392161pt;&#10;width:7.523918pt;&#10;height:10.148764pt;&#10;z-index:1243;&#10;mso-position-horizontal:absolute;&#10;mso-position-horizontal-relative:char;&#10;mso-position-vertical:absolute;&#10;mso-position-vertical-relative:line;&#10;mso-wrap-distance-left:6.749897pt;&#10;mso-wrap-distance-right:6.749897pt;">
                <v:stroke color="#000000"/>
                <v:imagedata r:id="rId677"/>
                <o:lock selection="t"/>
              </v:shape>
            </w:pict>
          </mc:Fallback>
        </mc:AlternateContent>
      </w:r>
      <w:r>
        <mc:AlternateContent>
          <mc:Choice Requires="wps">
            <w:drawing>
              <wp:anchor distT="0" distB="0" distL="85723" distR="85723" simplePos="0" relativeHeight="1244" behindDoc="0" locked="0" layoutInCell="1" hidden="0" allowOverlap="1">
                <wp:simplePos x="0" y="0"/>
                <wp:positionH relativeFrom="character">
                  <wp:posOffset>2404360</wp:posOffset>
                </wp:positionH>
                <wp:positionV relativeFrom="line">
                  <wp:posOffset>-7478</wp:posOffset>
                </wp:positionV>
                <wp:extent cx="59233" cy="159700"/>
                <wp:effectExtent l="0" t="0" r="0" b="0"/>
                <wp:wrapNone/>
                <wp:docPr id="1015" name="平板用户 1015"/>
                <wp:cNvGraphicFramePr>
                  <a:graphicFrameLocks noChangeAspect="0" noSelect="1"/>
                </wp:cNvGraphicFramePr>
                <a:graphic>
                  <a:graphicData uri="http://schemas.microsoft.com/office/word/2010/wordprocessingInk">
                    <w14:contentPart bwMode="auto" r:id="rId678">
                      <w14:nvContentPartPr>
                        <w14:cNvContentPartPr/>
                      </w14:nvContentPartPr>
                      <w14:xfrm>
                        <a:off x="0" y="0"/>
                        <a:ext cx="59233" cy="159700"/>
                      </w14:xfrm>
                    </w14:contentPart>
                  </a:graphicData>
                </a:graphic>
              </wp:anchor>
            </w:drawing>
          </mc:Choice>
          <mc:Fallback>
            <w:pict>
              <v:shape type="#_x0000_t75" id="平板用户 1016" o:spid="_x0000_s1016" filled="f" stroked="f" strokeweight="1.0pt" style="position:absolute;&#10;margin-left:189.31969pt;&#10;margin-top:-0.58888113pt;&#10;width:4.664037pt;&#10;height:12.574828pt;&#10;z-index:1244;&#10;mso-position-horizontal:absolute;&#10;mso-position-horizontal-relative:char;&#10;mso-position-vertical:absolute;&#10;mso-position-vertical-relative:line;&#10;mso-wrap-distance-left:6.749897pt;&#10;mso-wrap-distance-right:6.749897pt;">
                <v:stroke color="#000000"/>
                <v:imagedata r:id="rId679"/>
                <o:lock selection="t"/>
              </v:shape>
            </w:pict>
          </mc:Fallback>
        </mc:AlternateContent>
      </w:r>
      <w:r>
        <mc:AlternateContent>
          <mc:Choice Requires="wps">
            <w:drawing>
              <wp:anchor distT="0" distB="0" distL="85723" distR="85723" simplePos="0" relativeHeight="1245" behindDoc="0" locked="0" layoutInCell="1" hidden="0" allowOverlap="1">
                <wp:simplePos x="0" y="0"/>
                <wp:positionH relativeFrom="character">
                  <wp:posOffset>2743125</wp:posOffset>
                </wp:positionH>
                <wp:positionV relativeFrom="line">
                  <wp:posOffset>-8222</wp:posOffset>
                </wp:positionV>
                <wp:extent cx="53058" cy="132836"/>
                <wp:effectExtent l="0" t="0" r="0" b="0"/>
                <wp:wrapNone/>
                <wp:docPr id="1018" name="平板用户 1018"/>
                <wp:cNvGraphicFramePr>
                  <a:graphicFrameLocks noChangeAspect="0" noSelect="1"/>
                </wp:cNvGraphicFramePr>
                <a:graphic>
                  <a:graphicData uri="http://schemas.microsoft.com/office/word/2010/wordprocessingInk">
                    <w14:contentPart bwMode="auto" r:id="rId680">
                      <w14:nvContentPartPr>
                        <w14:cNvContentPartPr/>
                      </w14:nvContentPartPr>
                      <w14:xfrm>
                        <a:off x="0" y="0"/>
                        <a:ext cx="53058" cy="132836"/>
                      </w14:xfrm>
                    </w14:contentPart>
                  </a:graphicData>
                </a:graphic>
              </wp:anchor>
            </w:drawing>
          </mc:Choice>
          <mc:Fallback>
            <w:pict>
              <v:shape type="#_x0000_t75" id="平板用户 1019" o:spid="_x0000_s1019" filled="f" stroked="f" strokeweight="1.0pt" style="position:absolute;&#10;margin-left:215.9941pt;&#10;margin-top:-0.647474pt;&#10;width:4.1778083pt;&#10;height:10.459603pt;&#10;z-index:1245;&#10;mso-position-horizontal:absolute;&#10;mso-position-horizontal-relative:char;&#10;mso-position-vertical:absolute;&#10;mso-position-vertical-relative:line;&#10;mso-wrap-distance-left:6.749897pt;&#10;mso-wrap-distance-right:6.749897pt;">
                <v:stroke color="#000000"/>
                <v:imagedata r:id="rId681"/>
                <o:lock selection="t"/>
              </v:shape>
            </w:pict>
          </mc:Fallback>
        </mc:AlternateContent>
      </w:r>
    </w:p>
    <w:p>
      <w:pPr>
        <w:rPr>
          <w:rFonts w:hint="eastAsia"/>
        </w:rPr>
      </w:pPr>
      <w:r>
        <w:rPr>
          <w:rFonts w:hint="eastAsia"/>
        </w:rPr>
        <w:t xml:space="preserve">   5 4 3 2</w:t>
      </w:r>
      <w:r>
        <mc:AlternateContent>
          <mc:Choice Requires="wps">
            <w:drawing>
              <wp:anchor distT="0" distB="0" distL="85723" distR="85723" simplePos="0" relativeHeight="1182" behindDoc="0" locked="0" layoutInCell="1" hidden="0" allowOverlap="1">
                <wp:simplePos x="0" y="0"/>
                <wp:positionH relativeFrom="character">
                  <wp:posOffset>209459</wp:posOffset>
                </wp:positionH>
                <wp:positionV relativeFrom="line">
                  <wp:posOffset>346361</wp:posOffset>
                </wp:positionV>
                <wp:extent cx="20365" cy="20365"/>
                <wp:effectExtent l="0" t="0" r="0" b="0"/>
                <wp:wrapNone/>
                <wp:docPr id="1021" name="平板用户 1021"/>
                <wp:cNvGraphicFramePr>
                  <a:graphicFrameLocks noChangeAspect="0" noSelect="1"/>
                </wp:cNvGraphicFramePr>
                <a:graphic>
                  <a:graphicData uri="http://schemas.microsoft.com/office/word/2010/wordprocessingInk">
                    <w14:contentPart bwMode="auto" r:id="rId682">
                      <w14:nvContentPartPr>
                        <w14:cNvContentPartPr/>
                      </w14:nvContentPartPr>
                      <w14:xfrm>
                        <a:off x="0" y="0"/>
                        <a:ext cx="20365" cy="20365"/>
                      </w14:xfrm>
                    </w14:contentPart>
                  </a:graphicData>
                </a:graphic>
              </wp:anchor>
            </w:drawing>
          </mc:Choice>
          <mc:Fallback>
            <w:pict>
              <v:shape type="#_x0000_t75" id="平板用户 1022" o:spid="_x0000_s1022" filled="f" stroked="f" strokeweight="1.0pt" style="position:absolute;&#10;margin-left:16.492893pt;&#10;margin-top:27.272549pt;&#10;width:1.6035789pt;&#10;height:1.6035675pt;&#10;z-index:1182;&#10;mso-position-horizontal:absolute;&#10;mso-position-horizontal-relative:char;&#10;mso-position-vertical:absolute;&#10;mso-position-vertical-relative:line;&#10;mso-wrap-distance-left:6.749897pt;&#10;mso-wrap-distance-right:6.749897pt;">
                <v:stroke color="#000000"/>
                <v:imagedata r:id="rId683"/>
                <o:lock selection="t"/>
              </v:shape>
            </w:pict>
          </mc:Fallback>
        </mc:AlternateContent>
      </w:r>
      <w:r>
        <mc:AlternateContent>
          <mc:Choice Requires="wps">
            <w:drawing>
              <wp:anchor distT="0" distB="0" distL="85723" distR="85723" simplePos="0" relativeHeight="1183" behindDoc="0" locked="0" layoutInCell="1" hidden="0" allowOverlap="1">
                <wp:simplePos x="0" y="0"/>
                <wp:positionH relativeFrom="character">
                  <wp:posOffset>144237</wp:posOffset>
                </wp:positionH>
                <wp:positionV relativeFrom="line">
                  <wp:posOffset>295572</wp:posOffset>
                </wp:positionV>
                <wp:extent cx="50524" cy="57002"/>
                <wp:effectExtent l="0" t="0" r="0" b="0"/>
                <wp:wrapNone/>
                <wp:docPr id="1024" name="平板用户 1024"/>
                <wp:cNvGraphicFramePr>
                  <a:graphicFrameLocks noChangeAspect="0" noSelect="1"/>
                </wp:cNvGraphicFramePr>
                <a:graphic>
                  <a:graphicData uri="http://schemas.microsoft.com/office/word/2010/wordprocessingInk">
                    <w14:contentPart bwMode="auto" r:id="rId684">
                      <w14:nvContentPartPr>
                        <w14:cNvContentPartPr/>
                      </w14:nvContentPartPr>
                      <w14:xfrm>
                        <a:off x="0" y="0"/>
                        <a:ext cx="50524" cy="57002"/>
                      </w14:xfrm>
                    </w14:contentPart>
                  </a:graphicData>
                </a:graphic>
              </wp:anchor>
            </w:drawing>
          </mc:Choice>
          <mc:Fallback>
            <w:pict>
              <v:shape type="#_x0000_t75" id="平板用户 1025" o:spid="_x0000_s1025" filled="f" stroked="f" strokeweight="1.0pt" style="position:absolute;&#10;margin-left:11.357287pt;&#10;margin-top:23.273403pt;&#10;width:3.9783406pt;&#10;height:4.4883504pt;&#10;z-index:1183;&#10;mso-position-horizontal:absolute;&#10;mso-position-horizontal-relative:char;&#10;mso-position-vertical:absolute;&#10;mso-position-vertical-relative:line;&#10;mso-wrap-distance-left:6.749897pt;&#10;mso-wrap-distance-right:6.749897pt;">
                <v:stroke color="#000000"/>
                <v:imagedata r:id="rId685"/>
                <o:lock selection="t"/>
              </v:shape>
            </w:pict>
          </mc:Fallback>
        </mc:AlternateContent>
      </w:r>
      <w:r>
        <mc:AlternateContent>
          <mc:Choice Requires="wps">
            <w:drawing>
              <wp:anchor distT="0" distB="0" distL="85723" distR="85723" simplePos="0" relativeHeight="1184" behindDoc="0" locked="0" layoutInCell="1" hidden="0" allowOverlap="1">
                <wp:simplePos x="0" y="0"/>
                <wp:positionH relativeFrom="character">
                  <wp:posOffset>130133</wp:posOffset>
                </wp:positionH>
                <wp:positionV relativeFrom="line">
                  <wp:posOffset>264690</wp:posOffset>
                </wp:positionV>
                <wp:extent cx="14389" cy="118555"/>
                <wp:effectExtent l="0" t="0" r="0" b="0"/>
                <wp:wrapNone/>
                <wp:docPr id="1027" name="平板用户 1027"/>
                <wp:cNvGraphicFramePr>
                  <a:graphicFrameLocks noChangeAspect="0" noSelect="1"/>
                </wp:cNvGraphicFramePr>
                <a:graphic>
                  <a:graphicData uri="http://schemas.microsoft.com/office/word/2010/wordprocessingInk">
                    <w14:contentPart bwMode="auto" r:id="rId686">
                      <w14:nvContentPartPr>
                        <w14:cNvContentPartPr/>
                      </w14:nvContentPartPr>
                      <w14:xfrm>
                        <a:off x="0" y="0"/>
                        <a:ext cx="14389" cy="118555"/>
                      </w14:xfrm>
                    </w14:contentPart>
                  </a:graphicData>
                </a:graphic>
              </wp:anchor>
            </w:drawing>
          </mc:Choice>
          <mc:Fallback>
            <w:pict>
              <v:shape type="#_x0000_t75" id="平板用户 1028" o:spid="_x0000_s1028" filled="f" stroked="f" strokeweight="1.0pt" style="position:absolute;&#10;margin-left:10.246769pt;&#10;margin-top:20.8418pt;&#10;width:1.1329936pt;&#10;height:9.335078pt;&#10;z-index:1184;&#10;mso-position-horizontal:absolute;&#10;mso-position-horizontal-relative:char;&#10;mso-position-vertical:absolute;&#10;mso-position-vertical-relative:line;&#10;mso-wrap-distance-left:6.749897pt;&#10;mso-wrap-distance-right:6.749897pt;">
                <v:stroke color="#000000"/>
                <v:imagedata r:id="rId687"/>
                <o:lock selection="t"/>
              </v:shape>
            </w:pict>
          </mc:Fallback>
        </mc:AlternateContent>
      </w:r>
      <w:r>
        <mc:AlternateContent>
          <mc:Choice Requires="wps">
            <w:drawing>
              <wp:anchor distT="0" distB="0" distL="85723" distR="85723" simplePos="0" relativeHeight="1185" behindDoc="0" locked="0" layoutInCell="1" hidden="0" allowOverlap="1">
                <wp:simplePos x="0" y="0"/>
                <wp:positionH relativeFrom="character">
                  <wp:posOffset>-26655</wp:posOffset>
                </wp:positionH>
                <wp:positionV relativeFrom="line">
                  <wp:posOffset>233546</wp:posOffset>
                </wp:positionV>
                <wp:extent cx="122448" cy="113023"/>
                <wp:effectExtent l="0" t="0" r="0" b="0"/>
                <wp:wrapNone/>
                <wp:docPr id="1030" name="平板用户 1030"/>
                <wp:cNvGraphicFramePr>
                  <a:graphicFrameLocks noChangeAspect="0" noSelect="1"/>
                </wp:cNvGraphicFramePr>
                <a:graphic>
                  <a:graphicData uri="http://schemas.microsoft.com/office/word/2010/wordprocessingInk">
                    <w14:contentPart bwMode="auto" r:id="rId688">
                      <w14:nvContentPartPr>
                        <w14:cNvContentPartPr/>
                      </w14:nvContentPartPr>
                      <w14:xfrm>
                        <a:off x="0" y="0"/>
                        <a:ext cx="122448" cy="113023"/>
                      </w14:xfrm>
                    </w14:contentPart>
                  </a:graphicData>
                </a:graphic>
              </wp:anchor>
            </w:drawing>
          </mc:Choice>
          <mc:Fallback>
            <w:pict>
              <v:shape type="#_x0000_t75" id="平板用户 1031" o:spid="_x0000_s1031" filled="f" stroked="f" strokeweight="1.0pt" style="position:absolute;&#10;margin-left:-2.0988603pt;&#10;margin-top:18.389505pt;&#10;width:9.641603pt;&#10;height:8.899477pt;&#10;z-index:1185;&#10;mso-position-horizontal:absolute;&#10;mso-position-horizontal-relative:char;&#10;mso-position-vertical:absolute;&#10;mso-position-vertical-relative:line;&#10;mso-wrap-distance-left:6.749897pt;&#10;mso-wrap-distance-right:6.749897pt;">
                <v:stroke color="#000000"/>
                <v:imagedata r:id="rId689"/>
                <o:lock selection="t"/>
              </v:shape>
            </w:pict>
          </mc:Fallback>
        </mc:AlternateContent>
      </w:r>
      <w:r>
        <mc:AlternateContent>
          <mc:Choice Requires="wps">
            <w:drawing>
              <wp:anchor distT="0" distB="0" distL="85723" distR="85723" simplePos="0" relativeHeight="1186" behindDoc="0" locked="0" layoutInCell="1" hidden="0" allowOverlap="1">
                <wp:simplePos x="0" y="0"/>
                <wp:positionH relativeFrom="character">
                  <wp:posOffset>-23825</wp:posOffset>
                </wp:positionH>
                <wp:positionV relativeFrom="line">
                  <wp:posOffset>201021</wp:posOffset>
                </wp:positionV>
                <wp:extent cx="98388" cy="32898"/>
                <wp:effectExtent l="0" t="0" r="0" b="0"/>
                <wp:wrapNone/>
                <wp:docPr id="1033" name="平板用户 1033"/>
                <wp:cNvGraphicFramePr>
                  <a:graphicFrameLocks noChangeAspect="0" noSelect="1"/>
                </wp:cNvGraphicFramePr>
                <a:graphic>
                  <a:graphicData uri="http://schemas.microsoft.com/office/word/2010/wordprocessingInk">
                    <w14:contentPart bwMode="auto" r:id="rId690">
                      <w14:nvContentPartPr>
                        <w14:cNvContentPartPr/>
                      </w14:nvContentPartPr>
                      <w14:xfrm>
                        <a:off x="0" y="0"/>
                        <a:ext cx="98388" cy="32898"/>
                      </w14:xfrm>
                    </w14:contentPart>
                  </a:graphicData>
                </a:graphic>
              </wp:anchor>
            </w:drawing>
          </mc:Choice>
          <mc:Fallback>
            <w:pict>
              <v:shape type="#_x0000_t75" id="平板用户 1034" o:spid="_x0000_s1034" filled="f" stroked="f" strokeweight="1.0pt" style="position:absolute;&#10;margin-left:-1.8760242pt;&#10;margin-top:15.828448pt;&#10;width:7.747132pt;&#10;height:2.5904453pt;&#10;z-index:1186;&#10;mso-position-horizontal:absolute;&#10;mso-position-horizontal-relative:char;&#10;mso-position-vertical:absolute;&#10;mso-position-vertical-relative:line;&#10;mso-wrap-distance-left:6.749897pt;&#10;mso-wrap-distance-right:6.749897pt;">
                <v:stroke color="#000000"/>
                <v:imagedata r:id="rId691"/>
                <o:lock selection="t"/>
              </v:shape>
            </w:pict>
          </mc:Fallback>
        </mc:AlternateContent>
      </w:r>
      <w:r>
        <mc:AlternateContent>
          <mc:Choice Requires="wps">
            <w:drawing>
              <wp:anchor distT="0" distB="0" distL="85723" distR="85723" simplePos="0" relativeHeight="1187" behindDoc="0" locked="0" layoutInCell="1" hidden="0" allowOverlap="1">
                <wp:simplePos x="0" y="0"/>
                <wp:positionH relativeFrom="character">
                  <wp:posOffset>82827</wp:posOffset>
                </wp:positionH>
                <wp:positionV relativeFrom="line">
                  <wp:posOffset>185999</wp:posOffset>
                </wp:positionV>
                <wp:extent cx="24334" cy="214910"/>
                <wp:effectExtent l="0" t="0" r="0" b="0"/>
                <wp:wrapNone/>
                <wp:docPr id="1036" name="平板用户 1036"/>
                <wp:cNvGraphicFramePr>
                  <a:graphicFrameLocks noChangeAspect="0" noSelect="1"/>
                </wp:cNvGraphicFramePr>
                <a:graphic>
                  <a:graphicData uri="http://schemas.microsoft.com/office/word/2010/wordprocessingInk">
                    <w14:contentPart bwMode="auto" r:id="rId692">
                      <w14:nvContentPartPr>
                        <w14:cNvContentPartPr/>
                      </w14:nvContentPartPr>
                      <w14:xfrm>
                        <a:off x="0" y="0"/>
                        <a:ext cx="24334" cy="214910"/>
                      </w14:xfrm>
                    </w14:contentPart>
                  </a:graphicData>
                </a:graphic>
              </wp:anchor>
            </w:drawing>
          </mc:Choice>
          <mc:Fallback>
            <w:pict>
              <v:shape type="#_x0000_t75" id="平板用户 1037" o:spid="_x0000_s1037" filled="f" stroked="f" strokeweight="1.0pt" style="position:absolute;&#10;margin-left:6.5218887pt;&#10;margin-top:14.645605pt;&#10;width:1.916078pt;&#10;height:16.922098pt;&#10;z-index:1187;&#10;mso-position-horizontal:absolute;&#10;mso-position-horizontal-relative:char;&#10;mso-position-vertical:absolute;&#10;mso-position-vertical-relative:line;&#10;mso-wrap-distance-left:6.749897pt;&#10;mso-wrap-distance-right:6.749897pt;">
                <v:stroke color="#000000"/>
                <v:imagedata r:id="rId693"/>
                <o:lock selection="t"/>
              </v:shape>
            </w:pict>
          </mc:Fallback>
        </mc:AlternateContent>
      </w:r>
      <w:r>
        <mc:AlternateContent>
          <mc:Choice Requires="wps">
            <w:drawing>
              <wp:anchor distT="0" distB="0" distL="85723" distR="85723" simplePos="0" relativeHeight="1188" behindDoc="0" locked="0" layoutInCell="1" hidden="0" allowOverlap="1">
                <wp:simplePos x="0" y="0"/>
                <wp:positionH relativeFrom="character">
                  <wp:posOffset>88515</wp:posOffset>
                </wp:positionH>
                <wp:positionV relativeFrom="line">
                  <wp:posOffset>178188</wp:posOffset>
                </wp:positionV>
                <wp:extent cx="51201" cy="138592"/>
                <wp:effectExtent l="0" t="0" r="0" b="0"/>
                <wp:wrapNone/>
                <wp:docPr id="1039" name="平板用户 1039"/>
                <wp:cNvGraphicFramePr>
                  <a:graphicFrameLocks noChangeAspect="0" noSelect="1"/>
                </wp:cNvGraphicFramePr>
                <a:graphic>
                  <a:graphicData uri="http://schemas.microsoft.com/office/word/2010/wordprocessingInk">
                    <w14:contentPart bwMode="auto" r:id="rId694">
                      <w14:nvContentPartPr>
                        <w14:cNvContentPartPr/>
                      </w14:nvContentPartPr>
                      <w14:xfrm>
                        <a:off x="0" y="0"/>
                        <a:ext cx="51201" cy="138592"/>
                      </w14:xfrm>
                    </w14:contentPart>
                  </a:graphicData>
                </a:graphic>
              </wp:anchor>
            </w:drawing>
          </mc:Choice>
          <mc:Fallback>
            <w:pict>
              <v:shape type="#_x0000_t75" id="平板用户 1040" o:spid="_x0000_s1040" filled="f" stroked="f" strokeweight="1.0pt" style="position:absolute;&#10;margin-left:6.969746pt;&#10;margin-top:14.030563pt;&#10;width:4.0316234pt;&#10;height:10.912806pt;&#10;z-index:1188;&#10;mso-position-horizontal:absolute;&#10;mso-position-horizontal-relative:char;&#10;mso-position-vertical:absolute;&#10;mso-position-vertical-relative:line;&#10;mso-wrap-distance-left:6.749897pt;&#10;mso-wrap-distance-right:6.749897pt;">
                <v:stroke color="#000000"/>
                <v:imagedata r:id="rId695"/>
                <o:lock selection="t"/>
              </v:shape>
            </w:pict>
          </mc:Fallback>
        </mc:AlternateContent>
      </w:r>
      <w:r>
        <mc:AlternateContent>
          <mc:Choice Requires="wps">
            <w:drawing>
              <wp:anchor distT="0" distB="0" distL="85723" distR="85723" simplePos="0" relativeHeight="1189" behindDoc="0" locked="0" layoutInCell="1" hidden="0" allowOverlap="1">
                <wp:simplePos x="0" y="0"/>
                <wp:positionH relativeFrom="character">
                  <wp:posOffset>99223</wp:posOffset>
                </wp:positionH>
                <wp:positionV relativeFrom="line">
                  <wp:posOffset>-86538</wp:posOffset>
                </wp:positionV>
                <wp:extent cx="53309" cy="69394"/>
                <wp:effectExtent l="0" t="0" r="0" b="0"/>
                <wp:wrapNone/>
                <wp:docPr id="1042" name="平板用户 1042"/>
                <wp:cNvGraphicFramePr>
                  <a:graphicFrameLocks noChangeAspect="0" noSelect="1"/>
                </wp:cNvGraphicFramePr>
                <a:graphic>
                  <a:graphicData uri="http://schemas.microsoft.com/office/word/2010/wordprocessingInk">
                    <w14:contentPart bwMode="auto" r:id="rId696">
                      <w14:nvContentPartPr>
                        <w14:cNvContentPartPr/>
                      </w14:nvContentPartPr>
                      <w14:xfrm>
                        <a:off x="0" y="0"/>
                        <a:ext cx="53309" cy="69394"/>
                      </w14:xfrm>
                    </w14:contentPart>
                  </a:graphicData>
                </a:graphic>
              </wp:anchor>
            </w:drawing>
          </mc:Choice>
          <mc:Fallback>
            <w:pict>
              <v:shape type="#_x0000_t75" id="平板用户 1043" o:spid="_x0000_s1043" filled="f" stroked="f" strokeweight="1.0pt" style="position:absolute;&#10;margin-left:7.8128424pt;&#10;margin-top:-6.8140287pt;&#10;width:4.197606pt;&#10;height:5.464127pt;&#10;z-index:1189;&#10;mso-position-horizontal:absolute;&#10;mso-position-horizontal-relative:char;&#10;mso-position-vertical:absolute;&#10;mso-position-vertical-relative:line;&#10;mso-wrap-distance-left:6.749897pt;&#10;mso-wrap-distance-right:6.749897pt;">
                <v:stroke color="#000000"/>
                <v:imagedata r:id="rId697"/>
                <o:lock selection="t"/>
              </v:shape>
            </w:pict>
          </mc:Fallback>
        </mc:AlternateContent>
      </w:r>
      <w:r>
        <mc:AlternateContent>
          <mc:Choice Requires="wps">
            <w:drawing>
              <wp:anchor distT="0" distB="0" distL="85723" distR="85723" simplePos="0" relativeHeight="1190" behindDoc="0" locked="0" layoutInCell="1" hidden="0" allowOverlap="1">
                <wp:simplePos x="0" y="0"/>
                <wp:positionH relativeFrom="character">
                  <wp:posOffset>93237</wp:posOffset>
                </wp:positionH>
                <wp:positionV relativeFrom="line">
                  <wp:posOffset>-114068</wp:posOffset>
                </wp:positionV>
                <wp:extent cx="13830" cy="126270"/>
                <wp:effectExtent l="0" t="0" r="0" b="0"/>
                <wp:wrapNone/>
                <wp:docPr id="1045" name="平板用户 1045"/>
                <wp:cNvGraphicFramePr>
                  <a:graphicFrameLocks noChangeAspect="0" noSelect="1"/>
                </wp:cNvGraphicFramePr>
                <a:graphic>
                  <a:graphicData uri="http://schemas.microsoft.com/office/word/2010/wordprocessingInk">
                    <w14:contentPart bwMode="auto" r:id="rId698">
                      <w14:nvContentPartPr>
                        <w14:cNvContentPartPr/>
                      </w14:nvContentPartPr>
                      <w14:xfrm>
                        <a:off x="0" y="0"/>
                        <a:ext cx="13830" cy="126270"/>
                      </w14:xfrm>
                    </w14:contentPart>
                  </a:graphicData>
                </a:graphic>
              </wp:anchor>
            </w:drawing>
          </mc:Choice>
          <mc:Fallback>
            <w:pict>
              <v:shape type="#_x0000_t75" id="平板用户 1046" o:spid="_x0000_s1046" filled="f" stroked="f" strokeweight="1.0pt" style="position:absolute;&#10;margin-left:7.3415594pt;&#10;margin-top:-8.981782pt;&#10;width:1.0890261pt;&#10;height:9.942567pt;&#10;z-index:1190;&#10;mso-position-horizontal:absolute;&#10;mso-position-horizontal-relative:char;&#10;mso-position-vertical:absolute;&#10;mso-position-vertical-relative:line;&#10;mso-wrap-distance-left:6.749897pt;&#10;mso-wrap-distance-right:6.749897pt;">
                <v:stroke color="#000000"/>
                <v:imagedata r:id="rId699"/>
                <o:lock selection="t"/>
              </v:shape>
            </w:pict>
          </mc:Fallback>
        </mc:AlternateContent>
      </w:r>
      <w:r>
        <mc:AlternateContent>
          <mc:Choice Requires="wps">
            <w:drawing>
              <wp:anchor distT="0" distB="0" distL="85723" distR="85723" simplePos="0" relativeHeight="1191" behindDoc="0" locked="0" layoutInCell="1" hidden="0" allowOverlap="1">
                <wp:simplePos x="0" y="0"/>
                <wp:positionH relativeFrom="character">
                  <wp:posOffset>52795</wp:posOffset>
                </wp:positionH>
                <wp:positionV relativeFrom="line">
                  <wp:posOffset>-184577</wp:posOffset>
                </wp:positionV>
                <wp:extent cx="16240" cy="196291"/>
                <wp:effectExtent l="0" t="0" r="0" b="0"/>
                <wp:wrapNone/>
                <wp:docPr id="1048" name="平板用户 1048"/>
                <wp:cNvGraphicFramePr>
                  <a:graphicFrameLocks noChangeAspect="0" noSelect="1"/>
                </wp:cNvGraphicFramePr>
                <a:graphic>
                  <a:graphicData uri="http://schemas.microsoft.com/office/word/2010/wordprocessingInk">
                    <w14:contentPart bwMode="auto" r:id="rId700">
                      <w14:nvContentPartPr>
                        <w14:cNvContentPartPr/>
                      </w14:nvContentPartPr>
                      <w14:xfrm>
                        <a:off x="0" y="0"/>
                        <a:ext cx="16240" cy="196291"/>
                      </w14:xfrm>
                    </w14:contentPart>
                  </a:graphicData>
                </a:graphic>
              </wp:anchor>
            </w:drawing>
          </mc:Choice>
          <mc:Fallback>
            <w:pict>
              <v:shape type="#_x0000_t75" id="平板用户 1049" o:spid="_x0000_s1049" filled="f" stroked="f" strokeweight="1.0pt" style="position:absolute;&#10;margin-left:4.1571174pt;&#10;margin-top:-14.533638pt;&#10;width:1.2787663pt;&#10;height:15.45604pt;&#10;z-index:1191;&#10;mso-position-horizontal:absolute;&#10;mso-position-horizontal-relative:char;&#10;mso-position-vertical:absolute;&#10;mso-position-vertical-relative:line;&#10;mso-wrap-distance-left:6.749897pt;&#10;mso-wrap-distance-right:6.749897pt;">
                <v:stroke color="#000000"/>
                <v:imagedata r:id="rId701"/>
                <o:lock selection="t"/>
              </v:shape>
            </w:pict>
          </mc:Fallback>
        </mc:AlternateContent>
      </w:r>
      <w:r>
        <mc:AlternateContent>
          <mc:Choice Requires="wps">
            <w:drawing>
              <wp:anchor distT="0" distB="0" distL="85723" distR="85723" simplePos="0" relativeHeight="1192" behindDoc="0" locked="0" layoutInCell="1" hidden="0" allowOverlap="1">
                <wp:simplePos x="0" y="0"/>
                <wp:positionH relativeFrom="character">
                  <wp:posOffset>53963</wp:posOffset>
                </wp:positionH>
                <wp:positionV relativeFrom="line">
                  <wp:posOffset>-204259</wp:posOffset>
                </wp:positionV>
                <wp:extent cx="49350" cy="130487"/>
                <wp:effectExtent l="0" t="0" r="0" b="0"/>
                <wp:wrapNone/>
                <wp:docPr id="1051" name="平板用户 1051"/>
                <wp:cNvGraphicFramePr>
                  <a:graphicFrameLocks noChangeAspect="0" noSelect="1"/>
                </wp:cNvGraphicFramePr>
                <a:graphic>
                  <a:graphicData uri="http://schemas.microsoft.com/office/word/2010/wordprocessingInk">
                    <w14:contentPart bwMode="auto" r:id="rId702">
                      <w14:nvContentPartPr>
                        <w14:cNvContentPartPr/>
                      </w14:nvContentPartPr>
                      <w14:xfrm>
                        <a:off x="0" y="0"/>
                        <a:ext cx="49350" cy="130487"/>
                      </w14:xfrm>
                    </w14:contentPart>
                  </a:graphicData>
                </a:graphic>
              </wp:anchor>
            </w:drawing>
          </mc:Choice>
          <mc:Fallback>
            <w:pict>
              <v:shape type="#_x0000_t75" id="平板用户 1052" o:spid="_x0000_s1052" filled="f" stroked="f" strokeweight="1.0pt" style="position:absolute;&#10;margin-left:4.249092pt;&#10;margin-top:-16.08342pt;&#10;width:3.885851pt;&#10;height:10.274624pt;&#10;z-index:1192;&#10;mso-position-horizontal:absolute;&#10;mso-position-horizontal-relative:char;&#10;mso-position-vertical:absolute;&#10;mso-position-vertical-relative:line;&#10;mso-wrap-distance-left:6.749897pt;&#10;mso-wrap-distance-right:6.749897pt;">
                <v:stroke color="#000000"/>
                <v:imagedata r:id="rId703"/>
                <o:lock selection="t"/>
              </v:shape>
            </w:pict>
          </mc:Fallback>
        </mc:AlternateContent>
      </w:r>
    </w:p>
    <w:p>
      <w:pPr>
        <w:rPr>
          <w:rFonts w:hint="eastAsia"/>
        </w:rPr>
      </w:pPr>
      <w:r>
        <w:rPr>
          <w:rFonts w:hint="eastAsia"/>
        </w:rPr>
        <w:t xml:space="preserve">   ```</w:t>
      </w:r>
      <w:r>
        <mc:AlternateContent>
          <mc:Choice Requires="wps">
            <w:drawing>
              <wp:anchor distT="0" distB="0" distL="85723" distR="85723" simplePos="0" relativeHeight="1140" behindDoc="0" locked="0" layoutInCell="1" hidden="0" allowOverlap="1">
                <wp:simplePos x="0" y="0"/>
                <wp:positionH relativeFrom="character">
                  <wp:posOffset>1172002</wp:posOffset>
                </wp:positionH>
                <wp:positionV relativeFrom="line">
                  <wp:posOffset>97742</wp:posOffset>
                </wp:positionV>
                <wp:extent cx="15515" cy="24824"/>
                <wp:effectExtent l="0" t="0" r="0" b="0"/>
                <wp:wrapNone/>
                <wp:docPr id="1054" name="平板用户 1054"/>
                <wp:cNvGraphicFramePr>
                  <a:graphicFrameLocks noChangeAspect="0" noSelect="1"/>
                </wp:cNvGraphicFramePr>
                <a:graphic>
                  <a:graphicData uri="http://schemas.microsoft.com/office/word/2010/wordprocessingInk">
                    <w14:contentPart bwMode="auto" r:id="rId704">
                      <w14:nvContentPartPr>
                        <w14:cNvContentPartPr/>
                      </w14:nvContentPartPr>
                      <w14:xfrm>
                        <a:off x="0" y="0"/>
                        <a:ext cx="15515" cy="24824"/>
                      </w14:xfrm>
                    </w14:contentPart>
                  </a:graphicData>
                </a:graphic>
              </wp:anchor>
            </w:drawing>
          </mc:Choice>
          <mc:Fallback>
            <w:pict>
              <v:shape type="#_x0000_t75" id="平板用户 1055" o:spid="_x0000_s1055" filled="f" stroked="f" strokeweight="1.0pt" style="position:absolute;&#10;margin-left:92.28364pt;&#10;margin-top:7.696286pt;&#10;width:1.221684pt;&#10;height:1.9546897pt;&#10;z-index:1140;&#10;mso-position-horizontal:absolute;&#10;mso-position-horizontal-relative:char;&#10;mso-position-vertical:absolute;&#10;mso-position-vertical-relative:line;&#10;mso-wrap-distance-left:6.749897pt;&#10;mso-wrap-distance-right:6.749897pt;">
                <v:stroke color="#000000"/>
                <v:imagedata r:id="rId705"/>
                <o:lock selection="t"/>
              </v:shape>
            </w:pict>
          </mc:Fallback>
        </mc:AlternateContent>
      </w:r>
      <w:r>
        <mc:AlternateContent>
          <mc:Choice Requires="wps">
            <w:drawing>
              <wp:anchor distT="0" distB="0" distL="85723" distR="85723" simplePos="0" relativeHeight="1141" behindDoc="0" locked="0" layoutInCell="1" hidden="0" allowOverlap="1">
                <wp:simplePos x="0" y="0"/>
                <wp:positionH relativeFrom="character">
                  <wp:posOffset>1107853</wp:posOffset>
                </wp:positionH>
                <wp:positionV relativeFrom="line">
                  <wp:posOffset>72230</wp:posOffset>
                </wp:positionV>
                <wp:extent cx="42613" cy="101830"/>
                <wp:effectExtent l="0" t="0" r="0" b="0"/>
                <wp:wrapNone/>
                <wp:docPr id="1057" name="平板用户 1057"/>
                <wp:cNvGraphicFramePr>
                  <a:graphicFrameLocks noChangeAspect="0" noSelect="1"/>
                </wp:cNvGraphicFramePr>
                <a:graphic>
                  <a:graphicData uri="http://schemas.microsoft.com/office/word/2010/wordprocessingInk">
                    <w14:contentPart bwMode="auto" r:id="rId706">
                      <w14:nvContentPartPr>
                        <w14:cNvContentPartPr/>
                      </w14:nvContentPartPr>
                      <w14:xfrm>
                        <a:off x="0" y="0"/>
                        <a:ext cx="42613" cy="101830"/>
                      </w14:xfrm>
                    </w14:contentPart>
                  </a:graphicData>
                </a:graphic>
              </wp:anchor>
            </w:drawing>
          </mc:Choice>
          <mc:Fallback>
            <w:pict>
              <v:shape type="#_x0000_t75" id="平板用户 1058" o:spid="_x0000_s1058" filled="f" stroked="f" strokeweight="1.0pt" style="position:absolute;&#10;margin-left:87.23257pt;&#10;margin-top:5.6874666pt;&#10;width:3.3553567pt;&#10;height:8.018135pt;&#10;z-index:1141;&#10;mso-position-horizontal:absolute;&#10;mso-position-horizontal-relative:char;&#10;mso-position-vertical:absolute;&#10;mso-position-vertical-relative:line;&#10;mso-wrap-distance-left:6.749897pt;&#10;mso-wrap-distance-right:6.749897pt;">
                <v:stroke color="#000000"/>
                <v:imagedata r:id="rId707"/>
                <o:lock selection="t"/>
              </v:shape>
            </w:pict>
          </mc:Fallback>
        </mc:AlternateContent>
      </w:r>
      <w:r>
        <mc:AlternateContent>
          <mc:Choice Requires="wps">
            <w:drawing>
              <wp:anchor distT="0" distB="0" distL="85723" distR="85723" simplePos="0" relativeHeight="1142" behindDoc="0" locked="0" layoutInCell="1" hidden="0" allowOverlap="1">
                <wp:simplePos x="0" y="0"/>
                <wp:positionH relativeFrom="character">
                  <wp:posOffset>1258361</wp:posOffset>
                </wp:positionH>
                <wp:positionV relativeFrom="line">
                  <wp:posOffset>70663</wp:posOffset>
                </wp:positionV>
                <wp:extent cx="15570" cy="85602"/>
                <wp:effectExtent l="0" t="0" r="0" b="0"/>
                <wp:wrapNone/>
                <wp:docPr id="1060" name="平板用户 1060"/>
                <wp:cNvGraphicFramePr>
                  <a:graphicFrameLocks noChangeAspect="0" noSelect="1"/>
                </wp:cNvGraphicFramePr>
                <a:graphic>
                  <a:graphicData uri="http://schemas.microsoft.com/office/word/2010/wordprocessingInk">
                    <w14:contentPart bwMode="auto" r:id="rId708">
                      <w14:nvContentPartPr>
                        <w14:cNvContentPartPr/>
                      </w14:nvContentPartPr>
                      <w14:xfrm>
                        <a:off x="0" y="0"/>
                        <a:ext cx="15570" cy="85602"/>
                      </w14:xfrm>
                    </w14:contentPart>
                  </a:graphicData>
                </a:graphic>
              </wp:anchor>
            </w:drawing>
          </mc:Choice>
          <mc:Fallback>
            <w:pict>
              <v:shape type="#_x0000_t75" id="平板用户 1061" o:spid="_x0000_s1061" filled="f" stroked="f" strokeweight="1.0pt" style="position:absolute;&#10;margin-left:99.08361pt;&#10;margin-top:5.5640554pt;&#10;width:1.2259868pt;&#10;height:6.740376pt;&#10;z-index:1142;&#10;mso-position-horizontal:absolute;&#10;mso-position-horizontal-relative:char;&#10;mso-position-vertical:absolute;&#10;mso-position-vertical-relative:line;&#10;mso-wrap-distance-left:6.749897pt;&#10;mso-wrap-distance-right:6.749897pt;">
                <v:stroke color="#000000"/>
                <v:imagedata r:id="rId709"/>
                <o:lock selection="t"/>
              </v:shape>
            </w:pict>
          </mc:Fallback>
        </mc:AlternateContent>
      </w:r>
      <w:r>
        <mc:AlternateContent>
          <mc:Choice Requires="wps">
            <w:drawing>
              <wp:anchor distT="0" distB="0" distL="85723" distR="85723" simplePos="0" relativeHeight="1143" behindDoc="0" locked="0" layoutInCell="1" hidden="0" allowOverlap="1">
                <wp:simplePos x="0" y="0"/>
                <wp:positionH relativeFrom="character">
                  <wp:posOffset>1365931</wp:posOffset>
                </wp:positionH>
                <wp:positionV relativeFrom="line">
                  <wp:posOffset>57234</wp:posOffset>
                </wp:positionV>
                <wp:extent cx="25299" cy="20497"/>
                <wp:effectExtent l="0" t="0" r="0" b="0"/>
                <wp:wrapNone/>
                <wp:docPr id="1063" name="平板用户 1063"/>
                <wp:cNvGraphicFramePr>
                  <a:graphicFrameLocks noChangeAspect="0" noSelect="1"/>
                </wp:cNvGraphicFramePr>
                <a:graphic>
                  <a:graphicData uri="http://schemas.microsoft.com/office/word/2010/wordprocessingInk">
                    <w14:contentPart bwMode="auto" r:id="rId710">
                      <w14:nvContentPartPr>
                        <w14:cNvContentPartPr/>
                      </w14:nvContentPartPr>
                      <w14:xfrm>
                        <a:off x="0" y="0"/>
                        <a:ext cx="25299" cy="20497"/>
                      </w14:xfrm>
                    </w14:contentPart>
                  </a:graphicData>
                </a:graphic>
              </wp:anchor>
            </w:drawing>
          </mc:Choice>
          <mc:Fallback>
            <w:pict>
              <v:shape type="#_x0000_t75" id="平板用户 1064" o:spid="_x0000_s1064" filled="f" stroked="f" strokeweight="1.0pt" style="position:absolute;&#10;margin-left:107.55369pt;&#10;margin-top:4.5066376pt;&#10;width:1.9920886pt;&#10;height:1.6139586pt;&#10;z-index:1143;&#10;mso-position-horizontal:absolute;&#10;mso-position-horizontal-relative:char;&#10;mso-position-vertical:absolute;&#10;mso-position-vertical-relative:line;&#10;mso-wrap-distance-left:6.749897pt;&#10;mso-wrap-distance-right:6.749897pt;">
                <v:stroke color="#000000"/>
                <v:imagedata r:id="rId711"/>
                <o:lock selection="t"/>
              </v:shape>
            </w:pict>
          </mc:Fallback>
        </mc:AlternateContent>
      </w:r>
      <w:r>
        <mc:AlternateContent>
          <mc:Choice Requires="wps">
            <w:drawing>
              <wp:anchor distT="0" distB="0" distL="85723" distR="85723" simplePos="0" relativeHeight="1144" behindDoc="0" locked="0" layoutInCell="1" hidden="0" allowOverlap="1">
                <wp:simplePos x="0" y="0"/>
                <wp:positionH relativeFrom="character">
                  <wp:posOffset>1289099</wp:posOffset>
                </wp:positionH>
                <wp:positionV relativeFrom="line">
                  <wp:posOffset>48709</wp:posOffset>
                </wp:positionV>
                <wp:extent cx="98671" cy="125771"/>
                <wp:effectExtent l="0" t="0" r="0" b="0"/>
                <wp:wrapNone/>
                <wp:docPr id="1066" name="平板用户 1066"/>
                <wp:cNvGraphicFramePr>
                  <a:graphicFrameLocks noChangeAspect="0" noSelect="1"/>
                </wp:cNvGraphicFramePr>
                <a:graphic>
                  <a:graphicData uri="http://schemas.microsoft.com/office/word/2010/wordprocessingInk">
                    <w14:contentPart bwMode="auto" r:id="rId712">
                      <w14:nvContentPartPr>
                        <w14:cNvContentPartPr/>
                      </w14:nvContentPartPr>
                      <w14:xfrm>
                        <a:off x="0" y="0"/>
                        <a:ext cx="98671" cy="125771"/>
                      </w14:xfrm>
                    </w14:contentPart>
                  </a:graphicData>
                </a:graphic>
              </wp:anchor>
            </w:drawing>
          </mc:Choice>
          <mc:Fallback>
            <w:pict>
              <v:shape type="#_x0000_t75" id="平板用户 1067" o:spid="_x0000_s1067" filled="f" stroked="f" strokeweight="1.0pt" style="position:absolute;&#10;margin-left:101.50386pt;&#10;margin-top:3.8353832pt;&#10;width:7.76939pt;&#10;height:9.903246pt;&#10;z-index:1144;&#10;mso-position-horizontal:absolute;&#10;mso-position-horizontal-relative:char;&#10;mso-position-vertical:absolute;&#10;mso-position-vertical-relative:line;&#10;mso-wrap-distance-left:6.749897pt;&#10;mso-wrap-distance-right:6.749897pt;">
                <v:stroke color="#000000"/>
                <v:imagedata r:id="rId713"/>
                <o:lock selection="t"/>
              </v:shape>
            </w:pict>
          </mc:Fallback>
        </mc:AlternateContent>
      </w:r>
      <w:r>
        <mc:AlternateContent>
          <mc:Choice Requires="wps">
            <w:drawing>
              <wp:anchor distT="0" distB="0" distL="85723" distR="85723" simplePos="0" relativeHeight="1145" behindDoc="0" locked="0" layoutInCell="1" hidden="0" allowOverlap="1">
                <wp:simplePos x="0" y="0"/>
                <wp:positionH relativeFrom="character">
                  <wp:posOffset>1203802</wp:posOffset>
                </wp:positionH>
                <wp:positionV relativeFrom="line">
                  <wp:posOffset>37177</wp:posOffset>
                </wp:positionV>
                <wp:extent cx="47134" cy="142584"/>
                <wp:effectExtent l="0" t="0" r="0" b="0"/>
                <wp:wrapNone/>
                <wp:docPr id="1069" name="平板用户 1069"/>
                <wp:cNvGraphicFramePr>
                  <a:graphicFrameLocks noChangeAspect="0" noSelect="1"/>
                </wp:cNvGraphicFramePr>
                <a:graphic>
                  <a:graphicData uri="http://schemas.microsoft.com/office/word/2010/wordprocessingInk">
                    <w14:contentPart bwMode="auto" r:id="rId714">
                      <w14:nvContentPartPr>
                        <w14:cNvContentPartPr/>
                      </w14:nvContentPartPr>
                      <w14:xfrm>
                        <a:off x="0" y="0"/>
                        <a:ext cx="47134" cy="142584"/>
                      </w14:xfrm>
                    </w14:contentPart>
                  </a:graphicData>
                </a:graphic>
              </wp:anchor>
            </w:drawing>
          </mc:Choice>
          <mc:Fallback>
            <w:pict>
              <v:shape type="#_x0000_t75" id="平板用户 1070" o:spid="_x0000_s1070" filled="f" stroked="f" strokeweight="1.0pt" style="position:absolute;&#10;margin-left:94.78761pt;&#10;margin-top:2.927377pt;&#10;width:3.7113998pt;&#10;height:11.227124pt;&#10;z-index:1145;&#10;mso-position-horizontal:absolute;&#10;mso-position-horizontal-relative:char;&#10;mso-position-vertical:absolute;&#10;mso-position-vertical-relative:line;&#10;mso-wrap-distance-left:6.749897pt;&#10;mso-wrap-distance-right:6.749897pt;">
                <v:stroke color="#000000"/>
                <v:imagedata r:id="rId715"/>
                <o:lock selection="t"/>
              </v:shape>
            </w:pict>
          </mc:Fallback>
        </mc:AlternateContent>
      </w:r>
      <w:r>
        <mc:AlternateContent>
          <mc:Choice Requires="wps">
            <w:drawing>
              <wp:anchor distT="0" distB="0" distL="85723" distR="85723" simplePos="0" relativeHeight="1146" behindDoc="0" locked="0" layoutInCell="1" hidden="0" allowOverlap="1">
                <wp:simplePos x="0" y="0"/>
                <wp:positionH relativeFrom="character">
                  <wp:posOffset>1595867</wp:posOffset>
                </wp:positionH>
                <wp:positionV relativeFrom="line">
                  <wp:posOffset>90010</wp:posOffset>
                </wp:positionV>
                <wp:extent cx="9731" cy="12092"/>
                <wp:effectExtent l="0" t="0" r="0" b="0"/>
                <wp:wrapNone/>
                <wp:docPr id="1072" name="平板用户 1072"/>
                <wp:cNvGraphicFramePr>
                  <a:graphicFrameLocks noChangeAspect="0" noSelect="1"/>
                </wp:cNvGraphicFramePr>
                <a:graphic>
                  <a:graphicData uri="http://schemas.microsoft.com/office/word/2010/wordprocessingInk">
                    <w14:contentPart bwMode="auto" r:id="rId716">
                      <w14:nvContentPartPr>
                        <w14:cNvContentPartPr/>
                      </w14:nvContentPartPr>
                      <w14:xfrm>
                        <a:off x="0" y="0"/>
                        <a:ext cx="9731" cy="12092"/>
                      </w14:xfrm>
                    </w14:contentPart>
                  </a:graphicData>
                </a:graphic>
              </wp:anchor>
            </w:drawing>
          </mc:Choice>
          <mc:Fallback>
            <w:pict>
              <v:shape type="#_x0000_t75" id="平板用户 1073" o:spid="_x0000_s1073" filled="f" stroked="f" strokeweight="1.0pt" style="position:absolute;&#10;margin-left:125.65881pt;&#10;margin-top:7.08747pt;&#10;width:0.7662618pt;&#10;height:0.95213395pt;&#10;z-index:1146;&#10;mso-position-horizontal:absolute;&#10;mso-position-horizontal-relative:char;&#10;mso-position-vertical:absolute;&#10;mso-position-vertical-relative:line;&#10;mso-wrap-distance-left:6.749897pt;&#10;mso-wrap-distance-right:6.749897pt;">
                <v:stroke color="#000000"/>
                <v:imagedata r:id="rId717"/>
                <o:lock selection="t"/>
              </v:shape>
            </w:pict>
          </mc:Fallback>
        </mc:AlternateContent>
      </w:r>
      <w:r>
        <mc:AlternateContent>
          <mc:Choice Requires="wps">
            <w:drawing>
              <wp:anchor distT="0" distB="0" distL="85723" distR="85723" simplePos="0" relativeHeight="1147" behindDoc="0" locked="0" layoutInCell="1" hidden="0" allowOverlap="1">
                <wp:simplePos x="0" y="0"/>
                <wp:positionH relativeFrom="character">
                  <wp:posOffset>1532954</wp:posOffset>
                </wp:positionH>
                <wp:positionV relativeFrom="line">
                  <wp:posOffset>42191</wp:posOffset>
                </wp:positionV>
                <wp:extent cx="44479" cy="99961"/>
                <wp:effectExtent l="0" t="0" r="0" b="0"/>
                <wp:wrapNone/>
                <wp:docPr id="1075" name="平板用户 1075"/>
                <wp:cNvGraphicFramePr>
                  <a:graphicFrameLocks noChangeAspect="0" noSelect="1"/>
                </wp:cNvGraphicFramePr>
                <a:graphic>
                  <a:graphicData uri="http://schemas.microsoft.com/office/word/2010/wordprocessingInk">
                    <w14:contentPart bwMode="auto" r:id="rId718">
                      <w14:nvContentPartPr>
                        <w14:cNvContentPartPr/>
                      </w14:nvContentPartPr>
                      <w14:xfrm>
                        <a:off x="0" y="0"/>
                        <a:ext cx="44479" cy="99961"/>
                      </w14:xfrm>
                    </w14:contentPart>
                  </a:graphicData>
                </a:graphic>
              </wp:anchor>
            </w:drawing>
          </mc:Choice>
          <mc:Fallback>
            <w:pict>
              <v:shape type="#_x0000_t75" id="平板用户 1076" o:spid="_x0000_s1076" filled="f" stroked="f" strokeweight="1.0pt" style="position:absolute;&#10;margin-left:120.70504pt;&#10;margin-top:3.3221464pt;&#10;width:3.5022964pt;&#10;height:7.8709664pt;&#10;z-index:1147;&#10;mso-position-horizontal:absolute;&#10;mso-position-horizontal-relative:char;&#10;mso-position-vertical:absolute;&#10;mso-position-vertical-relative:line;&#10;mso-wrap-distance-left:6.749897pt;&#10;mso-wrap-distance-right:6.749897pt;">
                <v:stroke color="#000000"/>
                <v:imagedata r:id="rId719"/>
                <o:lock selection="t"/>
              </v:shape>
            </w:pict>
          </mc:Fallback>
        </mc:AlternateContent>
      </w:r>
      <w:r>
        <mc:AlternateContent>
          <mc:Choice Requires="wps">
            <w:drawing>
              <wp:anchor distT="0" distB="0" distL="85723" distR="85723" simplePos="0" relativeHeight="1148" behindDoc="0" locked="0" layoutInCell="1" hidden="0" allowOverlap="1">
                <wp:simplePos x="0" y="0"/>
                <wp:positionH relativeFrom="character">
                  <wp:posOffset>1595492</wp:posOffset>
                </wp:positionH>
                <wp:positionV relativeFrom="line">
                  <wp:posOffset>39224</wp:posOffset>
                </wp:positionV>
                <wp:extent cx="60399" cy="110271"/>
                <wp:effectExtent l="0" t="0" r="0" b="0"/>
                <wp:wrapNone/>
                <wp:docPr id="1078" name="平板用户 1078"/>
                <wp:cNvGraphicFramePr>
                  <a:graphicFrameLocks noChangeAspect="0" noSelect="1"/>
                </wp:cNvGraphicFramePr>
                <a:graphic>
                  <a:graphicData uri="http://schemas.microsoft.com/office/word/2010/wordprocessingInk">
                    <w14:contentPart bwMode="auto" r:id="rId720">
                      <w14:nvContentPartPr>
                        <w14:cNvContentPartPr/>
                      </w14:nvContentPartPr>
                      <w14:xfrm>
                        <a:off x="0" y="0"/>
                        <a:ext cx="60399" cy="110271"/>
                      </w14:xfrm>
                    </w14:contentPart>
                  </a:graphicData>
                </a:graphic>
              </wp:anchor>
            </w:drawing>
          </mc:Choice>
          <mc:Fallback>
            <w:pict>
              <v:shape type="#_x0000_t75" id="平板用户 1079" o:spid="_x0000_s1079" filled="f" stroked="f" strokeweight="1.0pt" style="position:absolute;&#10;margin-left:125.62933pt;&#10;margin-top:3.0885074pt;&#10;width:4.755863pt;&#10;height:8.68282pt;&#10;z-index:1148;&#10;mso-position-horizontal:absolute;&#10;mso-position-horizontal-relative:char;&#10;mso-position-vertical:absolute;&#10;mso-position-vertical-relative:line;&#10;mso-wrap-distance-left:6.749897pt;&#10;mso-wrap-distance-right:6.749897pt;">
                <v:stroke color="#000000"/>
                <v:imagedata r:id="rId721"/>
                <o:lock selection="t"/>
              </v:shape>
            </w:pict>
          </mc:Fallback>
        </mc:AlternateContent>
      </w:r>
      <w:r>
        <mc:AlternateContent>
          <mc:Choice Requires="wps">
            <w:drawing>
              <wp:anchor distT="0" distB="0" distL="85723" distR="85723" simplePos="0" relativeHeight="1149" behindDoc="0" locked="0" layoutInCell="1" hidden="0" allowOverlap="1">
                <wp:simplePos x="0" y="0"/>
                <wp:positionH relativeFrom="character">
                  <wp:posOffset>1636609</wp:posOffset>
                </wp:positionH>
                <wp:positionV relativeFrom="line">
                  <wp:posOffset>34645</wp:posOffset>
                </wp:positionV>
                <wp:extent cx="31810" cy="19835"/>
                <wp:effectExtent l="0" t="0" r="0" b="0"/>
                <wp:wrapNone/>
                <wp:docPr id="1081" name="平板用户 1081"/>
                <wp:cNvGraphicFramePr>
                  <a:graphicFrameLocks noChangeAspect="0" noSelect="1"/>
                </wp:cNvGraphicFramePr>
                <a:graphic>
                  <a:graphicData uri="http://schemas.microsoft.com/office/word/2010/wordprocessingInk">
                    <w14:contentPart bwMode="auto" r:id="rId722">
                      <w14:nvContentPartPr>
                        <w14:cNvContentPartPr/>
                      </w14:nvContentPartPr>
                      <w14:xfrm>
                        <a:off x="0" y="0"/>
                        <a:ext cx="31810" cy="19835"/>
                      </w14:xfrm>
                    </w14:contentPart>
                  </a:graphicData>
                </a:graphic>
              </wp:anchor>
            </w:drawing>
          </mc:Choice>
          <mc:Fallback>
            <w:pict>
              <v:shape type="#_x0000_t75" id="平板用户 1082" o:spid="_x0000_s1082" filled="f" stroked="f" strokeweight="1.0pt" style="position:absolute;&#10;margin-left:128.86684pt;&#10;margin-top:2.7279782pt;&#10;width:2.504776pt;&#10;height:1.5618429pt;&#10;z-index:1149;&#10;mso-position-horizontal:absolute;&#10;mso-position-horizontal-relative:char;&#10;mso-position-vertical:absolute;&#10;mso-position-vertical-relative:line;&#10;mso-wrap-distance-left:6.749897pt;&#10;mso-wrap-distance-right:6.749897pt;">
                <v:stroke color="#000000"/>
                <v:imagedata r:id="rId723"/>
                <o:lock selection="t"/>
              </v:shape>
            </w:pict>
          </mc:Fallback>
        </mc:AlternateContent>
      </w:r>
      <w:r>
        <mc:AlternateContent>
          <mc:Choice Requires="wps">
            <w:drawing>
              <wp:anchor distT="0" distB="0" distL="85723" distR="85723" simplePos="0" relativeHeight="1150" behindDoc="0" locked="0" layoutInCell="1" hidden="0" allowOverlap="1">
                <wp:simplePos x="0" y="0"/>
                <wp:positionH relativeFrom="character">
                  <wp:posOffset>2228562</wp:posOffset>
                </wp:positionH>
                <wp:positionV relativeFrom="line">
                  <wp:posOffset>111034</wp:posOffset>
                </wp:positionV>
                <wp:extent cx="20365" cy="20365"/>
                <wp:effectExtent l="0" t="0" r="0" b="0"/>
                <wp:wrapNone/>
                <wp:docPr id="1084" name="平板用户 1084"/>
                <wp:cNvGraphicFramePr>
                  <a:graphicFrameLocks noChangeAspect="0" noSelect="1"/>
                </wp:cNvGraphicFramePr>
                <a:graphic>
                  <a:graphicData uri="http://schemas.microsoft.com/office/word/2010/wordprocessingInk">
                    <w14:contentPart bwMode="auto" r:id="rId724">
                      <w14:nvContentPartPr>
                        <w14:cNvContentPartPr/>
                      </w14:nvContentPartPr>
                      <w14:xfrm>
                        <a:off x="0" y="0"/>
                        <a:ext cx="20365" cy="20365"/>
                      </w14:xfrm>
                    </w14:contentPart>
                  </a:graphicData>
                </a:graphic>
              </wp:anchor>
            </w:drawing>
          </mc:Choice>
          <mc:Fallback>
            <w:pict>
              <v:shape type="#_x0000_t75" id="平板用户 1085" o:spid="_x0000_s1085" filled="f" stroked="f" strokeweight="1.0pt" style="position:absolute;&#10;margin-left:175.47734pt;&#10;margin-top:8.742901pt;&#10;width:1.6035675pt;&#10;height:1.6035675pt;&#10;z-index:1150;&#10;mso-position-horizontal:absolute;&#10;mso-position-horizontal-relative:char;&#10;mso-position-vertical:absolute;&#10;mso-position-vertical-relative:line;&#10;mso-wrap-distance-left:6.749897pt;&#10;mso-wrap-distance-right:6.749897pt;">
                <v:stroke color="#000000"/>
                <v:imagedata r:id="rId725"/>
                <o:lock selection="t"/>
              </v:shape>
            </w:pict>
          </mc:Fallback>
        </mc:AlternateContent>
      </w:r>
      <w:r>
        <mc:AlternateContent>
          <mc:Choice Requires="wps">
            <w:drawing>
              <wp:anchor distT="0" distB="0" distL="85723" distR="85723" simplePos="0" relativeHeight="1151" behindDoc="0" locked="0" layoutInCell="1" hidden="0" allowOverlap="1">
                <wp:simplePos x="0" y="0"/>
                <wp:positionH relativeFrom="character">
                  <wp:posOffset>2154079</wp:posOffset>
                </wp:positionH>
                <wp:positionV relativeFrom="line">
                  <wp:posOffset>66991</wp:posOffset>
                </wp:positionV>
                <wp:extent cx="49499" cy="104624"/>
                <wp:effectExtent l="0" t="0" r="0" b="0"/>
                <wp:wrapNone/>
                <wp:docPr id="1087" name="平板用户 1087"/>
                <wp:cNvGraphicFramePr>
                  <a:graphicFrameLocks noChangeAspect="0" noSelect="1"/>
                </wp:cNvGraphicFramePr>
                <a:graphic>
                  <a:graphicData uri="http://schemas.microsoft.com/office/word/2010/wordprocessingInk">
                    <w14:contentPart bwMode="auto" r:id="rId726">
                      <w14:nvContentPartPr>
                        <w14:cNvContentPartPr/>
                      </w14:nvContentPartPr>
                      <w14:xfrm>
                        <a:off x="0" y="0"/>
                        <a:ext cx="49499" cy="104624"/>
                      </w14:xfrm>
                    </w14:contentPart>
                  </a:graphicData>
                </a:graphic>
              </wp:anchor>
            </w:drawing>
          </mc:Choice>
          <mc:Fallback>
            <w:pict>
              <v:shape type="#_x0000_t75" id="平板用户 1088" o:spid="_x0000_s1088" filled="f" stroked="f" strokeweight="1.0pt" style="position:absolute;&#10;margin-left:169.61252pt;&#10;margin-top:5.2749367pt;&#10;width:3.8975923pt;&#10;height:8.238178pt;&#10;z-index:1151;&#10;mso-position-horizontal:absolute;&#10;mso-position-horizontal-relative:char;&#10;mso-position-vertical:absolute;&#10;mso-position-vertical-relative:line;&#10;mso-wrap-distance-left:6.749897pt;&#10;mso-wrap-distance-right:6.749897pt;">
                <v:stroke color="#000000"/>
                <v:imagedata r:id="rId727"/>
                <o:lock selection="t"/>
              </v:shape>
            </w:pict>
          </mc:Fallback>
        </mc:AlternateContent>
      </w:r>
      <w:r>
        <mc:AlternateContent>
          <mc:Choice Requires="wps">
            <w:drawing>
              <wp:anchor distT="0" distB="0" distL="85723" distR="85723" simplePos="0" relativeHeight="1152" behindDoc="0" locked="0" layoutInCell="1" hidden="0" allowOverlap="1">
                <wp:simplePos x="0" y="0"/>
                <wp:positionH relativeFrom="character">
                  <wp:posOffset>2347970</wp:posOffset>
                </wp:positionH>
                <wp:positionV relativeFrom="line">
                  <wp:posOffset>57641</wp:posOffset>
                </wp:positionV>
                <wp:extent cx="58085" cy="101625"/>
                <wp:effectExtent l="0" t="0" r="0" b="0"/>
                <wp:wrapNone/>
                <wp:docPr id="1090" name="平板用户 1090"/>
                <wp:cNvGraphicFramePr>
                  <a:graphicFrameLocks noChangeAspect="0" noSelect="1"/>
                </wp:cNvGraphicFramePr>
                <a:graphic>
                  <a:graphicData uri="http://schemas.microsoft.com/office/word/2010/wordprocessingInk">
                    <w14:contentPart bwMode="auto" r:id="rId728">
                      <w14:nvContentPartPr>
                        <w14:cNvContentPartPr/>
                      </w14:nvContentPartPr>
                      <w14:xfrm>
                        <a:off x="0" y="0"/>
                        <a:ext cx="58085" cy="101625"/>
                      </w14:xfrm>
                    </w14:contentPart>
                  </a:graphicData>
                </a:graphic>
              </wp:anchor>
            </w:drawing>
          </mc:Choice>
          <mc:Fallback>
            <w:pict>
              <v:shape type="#_x0000_t75" id="平板用户 1091" o:spid="_x0000_s1091" filled="f" stroked="f" strokeweight="1.0pt" style="position:absolute;&#10;margin-left:184.87953pt;&#10;margin-top:4.5386806pt;&#10;width:4.573676pt;&#10;height:8.002022pt;&#10;z-index:1152;&#10;mso-position-horizontal:absolute;&#10;mso-position-horizontal-relative:char;&#10;mso-position-vertical:absolute;&#10;mso-position-vertical-relative:line;&#10;mso-wrap-distance-left:6.749897pt;&#10;mso-wrap-distance-right:6.749897pt;">
                <v:stroke color="#000000"/>
                <v:imagedata r:id="rId729"/>
                <o:lock selection="t"/>
              </v:shape>
            </w:pict>
          </mc:Fallback>
        </mc:AlternateContent>
      </w:r>
      <w:r>
        <mc:AlternateContent>
          <mc:Choice Requires="wps">
            <w:drawing>
              <wp:anchor distT="0" distB="0" distL="85723" distR="85723" simplePos="0" relativeHeight="1153" behindDoc="0" locked="0" layoutInCell="1" hidden="0" allowOverlap="1">
                <wp:simplePos x="0" y="0"/>
                <wp:positionH relativeFrom="character">
                  <wp:posOffset>2380738</wp:posOffset>
                </wp:positionH>
                <wp:positionV relativeFrom="line">
                  <wp:posOffset>44793</wp:posOffset>
                </wp:positionV>
                <wp:extent cx="56141" cy="31450"/>
                <wp:effectExtent l="0" t="0" r="0" b="0"/>
                <wp:wrapNone/>
                <wp:docPr id="1093" name="平板用户 1093"/>
                <wp:cNvGraphicFramePr>
                  <a:graphicFrameLocks noChangeAspect="0" noSelect="1"/>
                </wp:cNvGraphicFramePr>
                <a:graphic>
                  <a:graphicData uri="http://schemas.microsoft.com/office/word/2010/wordprocessingInk">
                    <w14:contentPart bwMode="auto" r:id="rId730">
                      <w14:nvContentPartPr>
                        <w14:cNvContentPartPr/>
                      </w14:nvContentPartPr>
                      <w14:xfrm>
                        <a:off x="0" y="0"/>
                        <a:ext cx="56141" cy="31450"/>
                      </w14:xfrm>
                    </w14:contentPart>
                  </a:graphicData>
                </a:graphic>
              </wp:anchor>
            </w:drawing>
          </mc:Choice>
          <mc:Fallback>
            <w:pict>
              <v:shape type="#_x0000_t75" id="平板用户 1094" o:spid="_x0000_s1094" filled="f" stroked="f" strokeweight="1.0pt" style="position:absolute;&#10;margin-left:187.4597pt;&#10;margin-top:3.5270383pt;&#10;width:4.4206023pt;&#10;height:2.476418pt;&#10;z-index:1153;&#10;mso-position-horizontal:absolute;&#10;mso-position-horizontal-relative:char;&#10;mso-position-vertical:absolute;&#10;mso-position-vertical-relative:line;&#10;mso-wrap-distance-left:6.749897pt;&#10;mso-wrap-distance-right:6.749897pt;">
                <v:stroke color="#000000"/>
                <v:imagedata r:id="rId731"/>
                <o:lock selection="t"/>
              </v:shape>
            </w:pict>
          </mc:Fallback>
        </mc:AlternateContent>
      </w:r>
      <w:r>
        <mc:AlternateContent>
          <mc:Choice Requires="wps">
            <w:drawing>
              <wp:anchor distT="0" distB="0" distL="85723" distR="85723" simplePos="0" relativeHeight="1154" behindDoc="0" locked="0" layoutInCell="1" hidden="0" allowOverlap="1">
                <wp:simplePos x="0" y="0"/>
                <wp:positionH relativeFrom="character">
                  <wp:posOffset>2249279</wp:posOffset>
                </wp:positionH>
                <wp:positionV relativeFrom="line">
                  <wp:posOffset>17223</wp:posOffset>
                </wp:positionV>
                <wp:extent cx="52952" cy="144363"/>
                <wp:effectExtent l="0" t="0" r="0" b="0"/>
                <wp:wrapNone/>
                <wp:docPr id="1096" name="平板用户 1096"/>
                <wp:cNvGraphicFramePr>
                  <a:graphicFrameLocks noChangeAspect="0" noSelect="1"/>
                </wp:cNvGraphicFramePr>
                <a:graphic>
                  <a:graphicData uri="http://schemas.microsoft.com/office/word/2010/wordprocessingInk">
                    <w14:contentPart bwMode="auto" r:id="rId732">
                      <w14:nvContentPartPr>
                        <w14:cNvContentPartPr/>
                      </w14:nvContentPartPr>
                      <w14:xfrm>
                        <a:off x="0" y="0"/>
                        <a:ext cx="52952" cy="144363"/>
                      </w14:xfrm>
                    </w14:contentPart>
                  </a:graphicData>
                </a:graphic>
              </wp:anchor>
            </w:drawing>
          </mc:Choice>
          <mc:Fallback>
            <w:pict>
              <v:shape type="#_x0000_t75" id="平板用户 1097" o:spid="_x0000_s1097" filled="f" stroked="f" strokeweight="1.0pt" style="position:absolute;&#10;margin-left:177.10863pt;&#10;margin-top:1.3561729pt;&#10;width:4.169477pt;&#10;height:11.367243pt;&#10;z-index:1154;&#10;mso-position-horizontal:absolute;&#10;mso-position-horizontal-relative:char;&#10;mso-position-vertical:absolute;&#10;mso-position-vertical-relative:line;&#10;mso-wrap-distance-left:6.749897pt;&#10;mso-wrap-distance-right:6.749897pt;">
                <v:stroke color="#000000"/>
                <v:imagedata r:id="rId733"/>
                <o:lock selection="t"/>
              </v:shape>
            </w:pict>
          </mc:Fallback>
        </mc:AlternateContent>
      </w:r>
      <w:r>
        <mc:AlternateContent>
          <mc:Choice Requires="wps">
            <w:drawing>
              <wp:anchor distT="0" distB="0" distL="85723" distR="85723" simplePos="0" relativeHeight="1155" behindDoc="0" locked="0" layoutInCell="1" hidden="0" allowOverlap="1">
                <wp:simplePos x="0" y="0"/>
                <wp:positionH relativeFrom="character">
                  <wp:posOffset>2322323</wp:posOffset>
                </wp:positionH>
                <wp:positionV relativeFrom="line">
                  <wp:posOffset>16279</wp:posOffset>
                </wp:positionV>
                <wp:extent cx="48518" cy="135114"/>
                <wp:effectExtent l="0" t="0" r="0" b="0"/>
                <wp:wrapNone/>
                <wp:docPr id="1099" name="平板用户 1099"/>
                <wp:cNvGraphicFramePr>
                  <a:graphicFrameLocks noChangeAspect="0" noSelect="1"/>
                </wp:cNvGraphicFramePr>
                <a:graphic>
                  <a:graphicData uri="http://schemas.microsoft.com/office/word/2010/wordprocessingInk">
                    <w14:contentPart bwMode="auto" r:id="rId734">
                      <w14:nvContentPartPr>
                        <w14:cNvContentPartPr/>
                      </w14:nvContentPartPr>
                      <w14:xfrm>
                        <a:off x="0" y="0"/>
                        <a:ext cx="48518" cy="135114"/>
                      </w14:xfrm>
                    </w14:contentPart>
                  </a:graphicData>
                </a:graphic>
              </wp:anchor>
            </w:drawing>
          </mc:Choice>
          <mc:Fallback>
            <w:pict>
              <v:shape type="#_x0000_t75" id="平板用户 1100" o:spid="_x0000_s1100" filled="f" stroked="f" strokeweight="1.0pt" style="position:absolute;&#10;margin-left:182.86009pt;&#10;margin-top:1.2818332pt;&#10;width:3.8203459pt;&#10;height:10.638952pt;&#10;z-index:1155;&#10;mso-position-horizontal:absolute;&#10;mso-position-horizontal-relative:char;&#10;mso-position-vertical:absolute;&#10;mso-position-vertical-relative:line;&#10;mso-wrap-distance-left:6.749897pt;&#10;mso-wrap-distance-right:6.749897pt;">
                <v:stroke color="#000000"/>
                <v:imagedata r:id="rId735"/>
                <o:lock selection="t"/>
              </v:shape>
            </w:pict>
          </mc:Fallback>
        </mc:AlternateContent>
      </w:r>
      <w:r>
        <mc:AlternateContent>
          <mc:Choice Requires="wps">
            <w:drawing>
              <wp:anchor distT="0" distB="0" distL="85723" distR="85723" simplePos="0" relativeHeight="1156" behindDoc="0" locked="0" layoutInCell="1" hidden="0" allowOverlap="1">
                <wp:simplePos x="0" y="0"/>
                <wp:positionH relativeFrom="character">
                  <wp:posOffset>2905712</wp:posOffset>
                </wp:positionH>
                <wp:positionV relativeFrom="line">
                  <wp:posOffset>14667</wp:posOffset>
                </wp:positionV>
                <wp:extent cx="32063" cy="135990"/>
                <wp:effectExtent l="0" t="0" r="0" b="0"/>
                <wp:wrapNone/>
                <wp:docPr id="1102" name="平板用户 1102"/>
                <wp:cNvGraphicFramePr>
                  <a:graphicFrameLocks noChangeAspect="0" noSelect="1"/>
                </wp:cNvGraphicFramePr>
                <a:graphic>
                  <a:graphicData uri="http://schemas.microsoft.com/office/word/2010/wordprocessingInk">
                    <w14:contentPart bwMode="auto" r:id="rId736">
                      <w14:nvContentPartPr>
                        <w14:cNvContentPartPr/>
                      </w14:nvContentPartPr>
                      <w14:xfrm>
                        <a:off x="0" y="0"/>
                        <a:ext cx="32063" cy="135990"/>
                      </w14:xfrm>
                    </w14:contentPart>
                  </a:graphicData>
                </a:graphic>
              </wp:anchor>
            </w:drawing>
          </mc:Choice>
          <mc:Fallback>
            <w:pict>
              <v:shape type="#_x0000_t75" id="平板用户 1103" o:spid="_x0000_s1103" filled="f" stroked="f" strokeweight="1.0pt" style="position:absolute;&#10;margin-left:228.79623pt;&#10;margin-top:1.154943pt;&#10;width:2.5247114pt;&#10;height:10.707936pt;&#10;z-index:1156;&#10;mso-position-horizontal:absolute;&#10;mso-position-horizontal-relative:char;&#10;mso-position-vertical:absolute;&#10;mso-position-vertical-relative:line;&#10;mso-wrap-distance-left:6.749897pt;&#10;mso-wrap-distance-right:6.749897pt;">
                <v:stroke color="#000000"/>
                <v:imagedata r:id="rId737"/>
                <o:lock selection="t"/>
              </v:shape>
            </w:pict>
          </mc:Fallback>
        </mc:AlternateContent>
      </w:r>
      <w:r>
        <mc:AlternateContent>
          <mc:Choice Requires="wps">
            <w:drawing>
              <wp:anchor distT="0" distB="0" distL="85723" distR="85723" simplePos="0" relativeHeight="1157" behindDoc="0" locked="0" layoutInCell="1" hidden="0" allowOverlap="1">
                <wp:simplePos x="0" y="0"/>
                <wp:positionH relativeFrom="character">
                  <wp:posOffset>2569188</wp:posOffset>
                </wp:positionH>
                <wp:positionV relativeFrom="line">
                  <wp:posOffset>66438</wp:posOffset>
                </wp:positionV>
                <wp:extent cx="16279" cy="23759"/>
                <wp:effectExtent l="0" t="0" r="0" b="0"/>
                <wp:wrapNone/>
                <wp:docPr id="1105" name="平板用户 1105"/>
                <wp:cNvGraphicFramePr>
                  <a:graphicFrameLocks noChangeAspect="0" noSelect="1"/>
                </wp:cNvGraphicFramePr>
                <a:graphic>
                  <a:graphicData uri="http://schemas.microsoft.com/office/word/2010/wordprocessingInk">
                    <w14:contentPart bwMode="auto" r:id="rId738">
                      <w14:nvContentPartPr>
                        <w14:cNvContentPartPr/>
                      </w14:nvContentPartPr>
                      <w14:xfrm>
                        <a:off x="0" y="0"/>
                        <a:ext cx="16279" cy="23759"/>
                      </w14:xfrm>
                    </w14:contentPart>
                  </a:graphicData>
                </a:graphic>
              </wp:anchor>
            </w:drawing>
          </mc:Choice>
          <mc:Fallback>
            <w:pict>
              <v:shape type="#_x0000_t75" id="平板用户 1106" o:spid="_x0000_s1106" filled="f" stroked="f" strokeweight="1.0pt" style="position:absolute;&#10;margin-left:202.29832pt;&#10;margin-top:5.231358pt;&#10;width:1.2818332pt;&#10;height:1.8708059pt;&#10;z-index:1157;&#10;mso-position-horizontal:absolute;&#10;mso-position-horizontal-relative:char;&#10;mso-position-vertical:absolute;&#10;mso-position-vertical-relative:line;&#10;mso-wrap-distance-left:6.749897pt;&#10;mso-wrap-distance-right:6.749897pt;">
                <v:stroke color="#000000"/>
                <v:imagedata r:id="rId739"/>
                <o:lock selection="t"/>
              </v:shape>
            </w:pict>
          </mc:Fallback>
        </mc:AlternateContent>
      </w:r>
      <w:r>
        <mc:AlternateContent>
          <mc:Choice Requires="wps">
            <w:drawing>
              <wp:anchor distT="0" distB="0" distL="85723" distR="85723" simplePos="0" relativeHeight="1158" behindDoc="0" locked="0" layoutInCell="1" hidden="0" allowOverlap="1">
                <wp:simplePos x="0" y="0"/>
                <wp:positionH relativeFrom="character">
                  <wp:posOffset>2751872</wp:posOffset>
                </wp:positionH>
                <wp:positionV relativeFrom="line">
                  <wp:posOffset>47890</wp:posOffset>
                </wp:positionV>
                <wp:extent cx="42245" cy="22584"/>
                <wp:effectExtent l="0" t="0" r="0" b="0"/>
                <wp:wrapNone/>
                <wp:docPr id="1108" name="平板用户 1108"/>
                <wp:cNvGraphicFramePr>
                  <a:graphicFrameLocks noChangeAspect="0" noSelect="1"/>
                </wp:cNvGraphicFramePr>
                <a:graphic>
                  <a:graphicData uri="http://schemas.microsoft.com/office/word/2010/wordprocessingInk">
                    <w14:contentPart bwMode="auto" r:id="rId740">
                      <w14:nvContentPartPr>
                        <w14:cNvContentPartPr/>
                      </w14:nvContentPartPr>
                      <w14:xfrm>
                        <a:off x="0" y="0"/>
                        <a:ext cx="42245" cy="22584"/>
                      </w14:xfrm>
                    </w14:contentPart>
                  </a:graphicData>
                </a:graphic>
              </wp:anchor>
            </w:drawing>
          </mc:Choice>
          <mc:Fallback>
            <w:pict>
              <v:shape type="#_x0000_t75" id="平板用户 1109" o:spid="_x0000_s1109" filled="f" stroked="f" strokeweight="1.0pt" style="position:absolute;&#10;margin-left:216.68289pt;&#10;margin-top:3.770931pt;&#10;width:3.3264265pt;&#10;height:1.7783161pt;&#10;z-index:1158;&#10;mso-position-horizontal:absolute;&#10;mso-position-horizontal-relative:char;&#10;mso-position-vertical:absolute;&#10;mso-position-vertical-relative:line;&#10;mso-wrap-distance-left:6.749897pt;&#10;mso-wrap-distance-right:6.749897pt;">
                <v:stroke color="#000000"/>
                <v:imagedata r:id="rId741"/>
                <o:lock selection="t"/>
              </v:shape>
            </w:pict>
          </mc:Fallback>
        </mc:AlternateContent>
      </w:r>
      <w:r>
        <mc:AlternateContent>
          <mc:Choice Requires="wps">
            <w:drawing>
              <wp:anchor distT="0" distB="0" distL="85723" distR="85723" simplePos="0" relativeHeight="1159" behindDoc="0" locked="0" layoutInCell="1" hidden="0" allowOverlap="1">
                <wp:simplePos x="0" y="0"/>
                <wp:positionH relativeFrom="character">
                  <wp:posOffset>2709028</wp:posOffset>
                </wp:positionH>
                <wp:positionV relativeFrom="line">
                  <wp:posOffset>46107</wp:posOffset>
                </wp:positionV>
                <wp:extent cx="75830" cy="116366"/>
                <wp:effectExtent l="0" t="0" r="0" b="0"/>
                <wp:wrapNone/>
                <wp:docPr id="1111" name="平板用户 1111"/>
                <wp:cNvGraphicFramePr>
                  <a:graphicFrameLocks noChangeAspect="0" noSelect="1"/>
                </wp:cNvGraphicFramePr>
                <a:graphic>
                  <a:graphicData uri="http://schemas.microsoft.com/office/word/2010/wordprocessingInk">
                    <w14:contentPart bwMode="auto" r:id="rId742">
                      <w14:nvContentPartPr>
                        <w14:cNvContentPartPr/>
                      </w14:nvContentPartPr>
                      <w14:xfrm>
                        <a:off x="0" y="0"/>
                        <a:ext cx="75830" cy="116366"/>
                      </w14:xfrm>
                    </w14:contentPart>
                  </a:graphicData>
                </a:graphic>
              </wp:anchor>
            </w:drawing>
          </mc:Choice>
          <mc:Fallback>
            <w:pict>
              <v:shape type="#_x0000_t75" id="平板用户 1112" o:spid="_x0000_s1112" filled="f" stroked="f" strokeweight="1.0pt" style="position:absolute;&#10;margin-left:213.30934pt;&#10;margin-top:3.6304913pt;&#10;width:5.9709096pt;&#10;height:9.162687pt;&#10;z-index:1159;&#10;mso-position-horizontal:absolute;&#10;mso-position-horizontal-relative:char;&#10;mso-position-vertical:absolute;&#10;mso-position-vertical-relative:line;&#10;mso-wrap-distance-left:6.749897pt;&#10;mso-wrap-distance-right:6.749897pt;">
                <v:stroke color="#000000"/>
                <v:imagedata r:id="rId743"/>
                <o:lock selection="t"/>
              </v:shape>
            </w:pict>
          </mc:Fallback>
        </mc:AlternateContent>
      </w:r>
      <w:r>
        <mc:AlternateContent>
          <mc:Choice Requires="wps">
            <w:drawing>
              <wp:anchor distT="0" distB="0" distL="85723" distR="85723" simplePos="0" relativeHeight="1160" behindDoc="0" locked="0" layoutInCell="1" hidden="0" allowOverlap="1">
                <wp:simplePos x="0" y="0"/>
                <wp:positionH relativeFrom="character">
                  <wp:posOffset>2686389</wp:posOffset>
                </wp:positionH>
                <wp:positionV relativeFrom="line">
                  <wp:posOffset>45056</wp:posOffset>
                </wp:positionV>
                <wp:extent cx="44848" cy="112663"/>
                <wp:effectExtent l="0" t="0" r="0" b="0"/>
                <wp:wrapNone/>
                <wp:docPr id="1114" name="平板用户 1114"/>
                <wp:cNvGraphicFramePr>
                  <a:graphicFrameLocks noChangeAspect="0" noSelect="1"/>
                </wp:cNvGraphicFramePr>
                <a:graphic>
                  <a:graphicData uri="http://schemas.microsoft.com/office/word/2010/wordprocessingInk">
                    <w14:contentPart bwMode="auto" r:id="rId744">
                      <w14:nvContentPartPr>
                        <w14:cNvContentPartPr/>
                      </w14:nvContentPartPr>
                      <w14:xfrm>
                        <a:off x="0" y="0"/>
                        <a:ext cx="44848" cy="112663"/>
                      </w14:xfrm>
                    </w14:contentPart>
                  </a:graphicData>
                </a:graphic>
              </wp:anchor>
            </w:drawing>
          </mc:Choice>
          <mc:Fallback>
            <w:pict>
              <v:shape type="#_x0000_t75" id="平板用户 1115" o:spid="_x0000_s1115" filled="f" stroked="f" strokeweight="1.0pt" style="position:absolute;&#10;margin-left:211.52669pt;&#10;margin-top:3.5477288pt;&#10;width:3.5313869pt;&#10;height:8.871141pt;&#10;z-index:1160;&#10;mso-position-horizontal:absolute;&#10;mso-position-horizontal-relative:char;&#10;mso-position-vertical:absolute;&#10;mso-position-vertical-relative:line;&#10;mso-wrap-distance-left:6.749897pt;&#10;mso-wrap-distance-right:6.749897pt;">
                <v:stroke color="#000000"/>
                <v:imagedata r:id="rId745"/>
                <o:lock selection="t"/>
              </v:shape>
            </w:pict>
          </mc:Fallback>
        </mc:AlternateContent>
      </w:r>
      <w:r>
        <mc:AlternateContent>
          <mc:Choice Requires="wps">
            <w:drawing>
              <wp:anchor distT="0" distB="0" distL="85723" distR="85723" simplePos="0" relativeHeight="1161" behindDoc="0" locked="0" layoutInCell="1" hidden="0" allowOverlap="1">
                <wp:simplePos x="0" y="0"/>
                <wp:positionH relativeFrom="character">
                  <wp:posOffset>2505715</wp:posOffset>
                </wp:positionH>
                <wp:positionV relativeFrom="line">
                  <wp:posOffset>42993</wp:posOffset>
                </wp:positionV>
                <wp:extent cx="50579" cy="82254"/>
                <wp:effectExtent l="0" t="0" r="0" b="0"/>
                <wp:wrapNone/>
                <wp:docPr id="1117" name="平板用户 1117"/>
                <wp:cNvGraphicFramePr>
                  <a:graphicFrameLocks noChangeAspect="0" noSelect="1"/>
                </wp:cNvGraphicFramePr>
                <a:graphic>
                  <a:graphicData uri="http://schemas.microsoft.com/office/word/2010/wordprocessingInk">
                    <w14:contentPart bwMode="auto" r:id="rId746">
                      <w14:nvContentPartPr>
                        <w14:cNvContentPartPr/>
                      </w14:nvContentPartPr>
                      <w14:xfrm>
                        <a:off x="0" y="0"/>
                        <a:ext cx="50579" cy="82254"/>
                      </w14:xfrm>
                    </w14:contentPart>
                  </a:graphicData>
                </a:graphic>
              </wp:anchor>
            </w:drawing>
          </mc:Choice>
          <mc:Fallback>
            <w:pict>
              <v:shape type="#_x0000_t75" id="平板用户 1118" o:spid="_x0000_s1118" filled="f" stroked="f" strokeweight="1.0pt" style="position:absolute;&#10;margin-left:197.3004pt;&#10;margin-top:3.3853168pt;&#10;width:3.9826207pt;&#10;height:6.4767537pt;&#10;z-index:1161;&#10;mso-position-horizontal:absolute;&#10;mso-position-horizontal-relative:char;&#10;mso-position-vertical:absolute;&#10;mso-position-vertical-relative:line;&#10;mso-wrap-distance-left:6.749897pt;&#10;mso-wrap-distance-right:6.749897pt;">
                <v:stroke color="#000000"/>
                <v:imagedata r:id="rId747"/>
                <o:lock selection="t"/>
              </v:shape>
            </w:pict>
          </mc:Fallback>
        </mc:AlternateContent>
      </w:r>
      <w:r>
        <mc:AlternateContent>
          <mc:Choice Requires="wps">
            <w:drawing>
              <wp:anchor distT="0" distB="0" distL="85723" distR="85723" simplePos="0" relativeHeight="1162" behindDoc="0" locked="0" layoutInCell="1" hidden="0" allowOverlap="1">
                <wp:simplePos x="0" y="0"/>
                <wp:positionH relativeFrom="character">
                  <wp:posOffset>2636538</wp:posOffset>
                </wp:positionH>
                <wp:positionV relativeFrom="line">
                  <wp:posOffset>19690</wp:posOffset>
                </wp:positionV>
                <wp:extent cx="41876" cy="149559"/>
                <wp:effectExtent l="0" t="0" r="0" b="0"/>
                <wp:wrapNone/>
                <wp:docPr id="1120" name="平板用户 1120"/>
                <wp:cNvGraphicFramePr>
                  <a:graphicFrameLocks noChangeAspect="0" noSelect="1"/>
                </wp:cNvGraphicFramePr>
                <a:graphic>
                  <a:graphicData uri="http://schemas.microsoft.com/office/word/2010/wordprocessingInk">
                    <w14:contentPart bwMode="auto" r:id="rId748">
                      <w14:nvContentPartPr>
                        <w14:cNvContentPartPr/>
                      </w14:nvContentPartPr>
                      <w14:xfrm>
                        <a:off x="0" y="0"/>
                        <a:ext cx="41876" cy="149559"/>
                      </w14:xfrm>
                    </w14:contentPart>
                  </a:graphicData>
                </a:graphic>
              </wp:anchor>
            </w:drawing>
          </mc:Choice>
          <mc:Fallback>
            <w:pict>
              <v:shape type="#_x0000_t75" id="平板用户 1121" o:spid="_x0000_s1121" filled="f" stroked="f" strokeweight="1.0pt" style="position:absolute;&#10;margin-left:207.60146pt;&#10;margin-top:1.5504448pt;&#10;width:3.2973588pt;&#10;height:11.776363pt;&#10;z-index:1162;&#10;mso-position-horizontal:absolute;&#10;mso-position-horizontal-relative:char;&#10;mso-position-vertical:absolute;&#10;mso-position-vertical-relative:line;&#10;mso-wrap-distance-left:6.749897pt;&#10;mso-wrap-distance-right:6.749897pt;">
                <v:stroke color="#000000"/>
                <v:imagedata r:id="rId749"/>
                <o:lock selection="t"/>
              </v:shape>
            </w:pict>
          </mc:Fallback>
        </mc:AlternateContent>
      </w:r>
      <w:r>
        <mc:AlternateContent>
          <mc:Choice Requires="wps">
            <w:drawing>
              <wp:anchor distT="0" distB="0" distL="85723" distR="85723" simplePos="0" relativeHeight="1163" behindDoc="0" locked="0" layoutInCell="1" hidden="0" allowOverlap="1">
                <wp:simplePos x="0" y="0"/>
                <wp:positionH relativeFrom="character">
                  <wp:posOffset>2578547</wp:posOffset>
                </wp:positionH>
                <wp:positionV relativeFrom="line">
                  <wp:posOffset>4626</wp:posOffset>
                </wp:positionV>
                <wp:extent cx="66128" cy="192392"/>
                <wp:effectExtent l="0" t="0" r="0" b="0"/>
                <wp:wrapNone/>
                <wp:docPr id="1123" name="平板用户 1123"/>
                <wp:cNvGraphicFramePr>
                  <a:graphicFrameLocks noChangeAspect="0" noSelect="1"/>
                </wp:cNvGraphicFramePr>
                <a:graphic>
                  <a:graphicData uri="http://schemas.microsoft.com/office/word/2010/wordprocessingInk">
                    <w14:contentPart bwMode="auto" r:id="rId750">
                      <w14:nvContentPartPr>
                        <w14:cNvContentPartPr/>
                      </w14:nvContentPartPr>
                      <w14:xfrm>
                        <a:off x="0" y="0"/>
                        <a:ext cx="66128" cy="192392"/>
                      </w14:xfrm>
                    </w14:contentPart>
                  </a:graphicData>
                </a:graphic>
              </wp:anchor>
            </w:drawing>
          </mc:Choice>
          <mc:Fallback>
            <w:pict>
              <v:shape type="#_x0000_t75" id="平板用户 1124" o:spid="_x0000_s1124" filled="f" stroked="f" strokeweight="1.0pt" style="position:absolute;&#10;margin-left:203.03526pt;&#10;margin-top:0.36430568pt;&#10;width:5.2069826pt;&#10;height:15.148977pt;&#10;z-index:1163;&#10;mso-position-horizontal:absolute;&#10;mso-position-horizontal-relative:char;&#10;mso-position-vertical:absolute;&#10;mso-position-vertical-relative:line;&#10;mso-wrap-distance-left:6.749897pt;&#10;mso-wrap-distance-right:6.749897pt;">
                <v:stroke color="#000000"/>
                <v:imagedata r:id="rId751"/>
                <o:lock selection="t"/>
              </v:shape>
            </w:pict>
          </mc:Fallback>
        </mc:AlternateContent>
      </w:r>
      <w:r>
        <mc:AlternateContent>
          <mc:Choice Requires="wps">
            <w:drawing>
              <wp:anchor distT="0" distB="0" distL="85723" distR="85723" simplePos="0" relativeHeight="1164" behindDoc="0" locked="0" layoutInCell="1" hidden="0" allowOverlap="1">
                <wp:simplePos x="0" y="0"/>
                <wp:positionH relativeFrom="character">
                  <wp:posOffset>442651</wp:posOffset>
                </wp:positionH>
                <wp:positionV relativeFrom="line">
                  <wp:posOffset>108800</wp:posOffset>
                </wp:positionV>
                <wp:extent cx="20365" cy="20365"/>
                <wp:effectExtent l="0" t="0" r="0" b="0"/>
                <wp:wrapNone/>
                <wp:docPr id="1126" name="平板用户 1126"/>
                <wp:cNvGraphicFramePr>
                  <a:graphicFrameLocks noChangeAspect="0" noSelect="1"/>
                </wp:cNvGraphicFramePr>
                <a:graphic>
                  <a:graphicData uri="http://schemas.microsoft.com/office/word/2010/wordprocessingInk">
                    <w14:contentPart bwMode="auto" r:id="rId752">
                      <w14:nvContentPartPr>
                        <w14:cNvContentPartPr/>
                      </w14:nvContentPartPr>
                      <w14:xfrm>
                        <a:off x="0" y="0"/>
                        <a:ext cx="20365" cy="20365"/>
                      </w14:xfrm>
                    </w14:contentPart>
                  </a:graphicData>
                </a:graphic>
              </wp:anchor>
            </w:drawing>
          </mc:Choice>
          <mc:Fallback>
            <w:pict>
              <v:shape type="#_x0000_t75" id="平板用户 1127" o:spid="_x0000_s1127" filled="f" stroked="f" strokeweight="1.0pt" style="position:absolute;&#10;margin-left:34.854477pt;&#10;margin-top:8.566939pt;&#10;width:1.6035789pt;&#10;height:1.6035675pt;&#10;z-index:1164;&#10;mso-position-horizontal:absolute;&#10;mso-position-horizontal-relative:char;&#10;mso-position-vertical:absolute;&#10;mso-position-vertical-relative:line;&#10;mso-wrap-distance-left:6.749897pt;&#10;mso-wrap-distance-right:6.749897pt;">
                <v:stroke color="#000000"/>
                <v:imagedata r:id="rId753"/>
                <o:lock selection="t"/>
              </v:shape>
            </w:pict>
          </mc:Fallback>
        </mc:AlternateContent>
      </w:r>
      <w:r>
        <mc:AlternateContent>
          <mc:Choice Requires="wps">
            <w:drawing>
              <wp:anchor distT="0" distB="0" distL="85723" distR="85723" simplePos="0" relativeHeight="1165" behindDoc="0" locked="0" layoutInCell="1" hidden="0" allowOverlap="1">
                <wp:simplePos x="0" y="0"/>
                <wp:positionH relativeFrom="character">
                  <wp:posOffset>823088</wp:posOffset>
                </wp:positionH>
                <wp:positionV relativeFrom="line">
                  <wp:posOffset>96152</wp:posOffset>
                </wp:positionV>
                <wp:extent cx="20365" cy="20365"/>
                <wp:effectExtent l="0" t="0" r="0" b="0"/>
                <wp:wrapNone/>
                <wp:docPr id="1129" name="平板用户 1129"/>
                <wp:cNvGraphicFramePr>
                  <a:graphicFrameLocks noChangeAspect="0" noSelect="1"/>
                </wp:cNvGraphicFramePr>
                <a:graphic>
                  <a:graphicData uri="http://schemas.microsoft.com/office/word/2010/wordprocessingInk">
                    <w14:contentPart bwMode="auto" r:id="rId754">
                      <w14:nvContentPartPr>
                        <w14:cNvContentPartPr/>
                      </w14:nvContentPartPr>
                      <w14:xfrm>
                        <a:off x="0" y="0"/>
                        <a:ext cx="20365" cy="20365"/>
                      </w14:xfrm>
                    </w14:contentPart>
                  </a:graphicData>
                </a:graphic>
              </wp:anchor>
            </w:drawing>
          </mc:Choice>
          <mc:Fallback>
            <w:pict>
              <v:shape type="#_x0000_t75" id="平板用户 1130" o:spid="_x0000_s1130" filled="f" stroked="f" strokeweight="1.0pt" style="position:absolute;&#10;margin-left:64.810074pt;&#10;margin-top:7.571044pt;&#10;width:1.6035789pt;&#10;height:1.6035675pt;&#10;z-index:1165;&#10;mso-position-horizontal:absolute;&#10;mso-position-horizontal-relative:char;&#10;mso-position-vertical:absolute;&#10;mso-position-vertical-relative:line;&#10;mso-wrap-distance-left:6.749897pt;&#10;mso-wrap-distance-right:6.749897pt;">
                <v:stroke color="#000000"/>
                <v:imagedata r:id="rId755"/>
                <o:lock selection="t"/>
              </v:shape>
            </w:pict>
          </mc:Fallback>
        </mc:AlternateContent>
      </w:r>
      <w:r>
        <mc:AlternateContent>
          <mc:Choice Requires="wps">
            <w:drawing>
              <wp:anchor distT="0" distB="0" distL="85723" distR="85723" simplePos="0" relativeHeight="1166" behindDoc="0" locked="0" layoutInCell="1" hidden="0" allowOverlap="1">
                <wp:simplePos x="0" y="0"/>
                <wp:positionH relativeFrom="character">
                  <wp:posOffset>392313</wp:posOffset>
                </wp:positionH>
                <wp:positionV relativeFrom="line">
                  <wp:posOffset>69412</wp:posOffset>
                </wp:positionV>
                <wp:extent cx="35080" cy="90137"/>
                <wp:effectExtent l="0" t="0" r="0" b="0"/>
                <wp:wrapNone/>
                <wp:docPr id="1132" name="平板用户 1132"/>
                <wp:cNvGraphicFramePr>
                  <a:graphicFrameLocks noChangeAspect="0" noSelect="1"/>
                </wp:cNvGraphicFramePr>
                <a:graphic>
                  <a:graphicData uri="http://schemas.microsoft.com/office/word/2010/wordprocessingInk">
                    <w14:contentPart bwMode="auto" r:id="rId756">
                      <w14:nvContentPartPr>
                        <w14:cNvContentPartPr/>
                      </w14:nvContentPartPr>
                      <w14:xfrm>
                        <a:off x="0" y="0"/>
                        <a:ext cx="35080" cy="90137"/>
                      </w14:xfrm>
                    </w14:contentPart>
                  </a:graphicData>
                </a:graphic>
              </wp:anchor>
            </w:drawing>
          </mc:Choice>
          <mc:Fallback>
            <w:pict>
              <v:shape type="#_x0000_t75" id="平板用户 1133" o:spid="_x0000_s1133" filled="f" stroked="f" strokeweight="1.0pt" style="position:absolute;&#10;margin-left:30.890863pt;&#10;margin-top:5.465546pt;&#10;width:2.7622528pt;&#10;height:7.097403pt;&#10;z-index:1166;&#10;mso-position-horizontal:absolute;&#10;mso-position-horizontal-relative:char;&#10;mso-position-vertical:absolute;&#10;mso-position-vertical-relative:line;&#10;mso-wrap-distance-left:6.749897pt;&#10;mso-wrap-distance-right:6.749897pt;">
                <v:stroke color="#000000"/>
                <v:imagedata r:id="rId757"/>
                <o:lock selection="t"/>
              </v:shape>
            </w:pict>
          </mc:Fallback>
        </mc:AlternateContent>
      </w:r>
      <w:r>
        <mc:AlternateContent>
          <mc:Choice Requires="wps">
            <w:drawing>
              <wp:anchor distT="0" distB="0" distL="85723" distR="85723" simplePos="0" relativeHeight="1167" behindDoc="0" locked="0" layoutInCell="1" hidden="0" allowOverlap="1">
                <wp:simplePos x="0" y="0"/>
                <wp:positionH relativeFrom="character">
                  <wp:posOffset>964472</wp:posOffset>
                </wp:positionH>
                <wp:positionV relativeFrom="line">
                  <wp:posOffset>66484</wp:posOffset>
                </wp:positionV>
                <wp:extent cx="22883" cy="17359"/>
                <wp:effectExtent l="0" t="0" r="0" b="0"/>
                <wp:wrapNone/>
                <wp:docPr id="1135" name="平板用户 1135"/>
                <wp:cNvGraphicFramePr>
                  <a:graphicFrameLocks noChangeAspect="0" noSelect="1"/>
                </wp:cNvGraphicFramePr>
                <a:graphic>
                  <a:graphicData uri="http://schemas.microsoft.com/office/word/2010/wordprocessingInk">
                    <w14:contentPart bwMode="auto" r:id="rId758">
                      <w14:nvContentPartPr>
                        <w14:cNvContentPartPr/>
                      </w14:nvContentPartPr>
                      <w14:xfrm>
                        <a:off x="0" y="0"/>
                        <a:ext cx="22883" cy="17359"/>
                      </w14:xfrm>
                    </w14:contentPart>
                  </a:graphicData>
                </a:graphic>
              </wp:anchor>
            </w:drawing>
          </mc:Choice>
          <mc:Fallback>
            <w:pict>
              <v:shape type="#_x0000_t75" id="平板用户 1136" o:spid="_x0000_s1136" filled="f" stroked="f" strokeweight="1.0pt" style="position:absolute;&#10;margin-left:75.942726pt;&#10;margin-top:5.23502pt;&#10;width:1.8018448pt;&#10;height:1.3668615pt;&#10;z-index:1167;&#10;mso-position-horizontal:absolute;&#10;mso-position-horizontal-relative:char;&#10;mso-position-vertical:absolute;&#10;mso-position-vertical-relative:line;&#10;mso-wrap-distance-left:6.749897pt;&#10;mso-wrap-distance-right:6.749897pt;">
                <v:stroke color="#000000"/>
                <v:imagedata r:id="rId759"/>
                <o:lock selection="t"/>
              </v:shape>
            </w:pict>
          </mc:Fallback>
        </mc:AlternateContent>
      </w:r>
      <w:r>
        <mc:AlternateContent>
          <mc:Choice Requires="wps">
            <w:drawing>
              <wp:anchor distT="0" distB="0" distL="85723" distR="85723" simplePos="0" relativeHeight="1168" behindDoc="0" locked="0" layoutInCell="1" hidden="0" allowOverlap="1">
                <wp:simplePos x="0" y="0"/>
                <wp:positionH relativeFrom="character">
                  <wp:posOffset>452071</wp:posOffset>
                </wp:positionH>
                <wp:positionV relativeFrom="line">
                  <wp:posOffset>58550</wp:posOffset>
                </wp:positionV>
                <wp:extent cx="29563" cy="73812"/>
                <wp:effectExtent l="0" t="0" r="0" b="0"/>
                <wp:wrapNone/>
                <wp:docPr id="1138" name="平板用户 1138"/>
                <wp:cNvGraphicFramePr>
                  <a:graphicFrameLocks noChangeAspect="0" noSelect="1"/>
                </wp:cNvGraphicFramePr>
                <a:graphic>
                  <a:graphicData uri="http://schemas.microsoft.com/office/word/2010/wordprocessingInk">
                    <w14:contentPart bwMode="auto" r:id="rId760">
                      <w14:nvContentPartPr>
                        <w14:cNvContentPartPr/>
                      </w14:nvContentPartPr>
                      <w14:xfrm>
                        <a:off x="0" y="0"/>
                        <a:ext cx="29563" cy="73812"/>
                      </w14:xfrm>
                    </w14:contentPart>
                  </a:graphicData>
                </a:graphic>
              </wp:anchor>
            </w:drawing>
          </mc:Choice>
          <mc:Fallback>
            <w:pict>
              <v:shape type="#_x0000_t75" id="平板用户 1139" o:spid="_x0000_s1139" filled="f" stroked="f" strokeweight="1.0pt" style="position:absolute;&#10;margin-left:35.59619pt;&#10;margin-top:4.610274pt;&#10;width:2.3278644pt;&#10;height:5.8119764pt;&#10;z-index:1168;&#10;mso-position-horizontal:absolute;&#10;mso-position-horizontal-relative:char;&#10;mso-position-vertical:absolute;&#10;mso-position-vertical-relative:line;&#10;mso-wrap-distance-left:6.749897pt;&#10;mso-wrap-distance-right:6.749897pt;">
                <v:stroke color="#000000"/>
                <v:imagedata r:id="rId761"/>
                <o:lock selection="t"/>
              </v:shape>
            </w:pict>
          </mc:Fallback>
        </mc:AlternateContent>
      </w:r>
      <w:r>
        <mc:AlternateContent>
          <mc:Choice Requires="wps">
            <w:drawing>
              <wp:anchor distT="0" distB="0" distL="85723" distR="85723" simplePos="0" relativeHeight="1169" behindDoc="0" locked="0" layoutInCell="1" hidden="0" allowOverlap="1">
                <wp:simplePos x="0" y="0"/>
                <wp:positionH relativeFrom="character">
                  <wp:posOffset>878154</wp:posOffset>
                </wp:positionH>
                <wp:positionV relativeFrom="line">
                  <wp:posOffset>49786</wp:posOffset>
                </wp:positionV>
                <wp:extent cx="117674" cy="130924"/>
                <wp:effectExtent l="0" t="0" r="0" b="0"/>
                <wp:wrapNone/>
                <wp:docPr id="1141" name="平板用户 1141"/>
                <wp:cNvGraphicFramePr>
                  <a:graphicFrameLocks noChangeAspect="0" noSelect="1"/>
                </wp:cNvGraphicFramePr>
                <a:graphic>
                  <a:graphicData uri="http://schemas.microsoft.com/office/word/2010/wordprocessingInk">
                    <w14:contentPart bwMode="auto" r:id="rId762">
                      <w14:nvContentPartPr>
                        <w14:cNvContentPartPr/>
                      </w14:nvContentPartPr>
                      <w14:xfrm>
                        <a:off x="0" y="0"/>
                        <a:ext cx="117674" cy="130924"/>
                      </w14:xfrm>
                    </w14:contentPart>
                  </a:graphicData>
                </a:graphic>
              </wp:anchor>
            </w:drawing>
          </mc:Choice>
          <mc:Fallback>
            <w:pict>
              <v:shape type="#_x0000_t75" id="平板用户 1142" o:spid="_x0000_s1142" filled="f" stroked="f" strokeweight="1.0pt" style="position:absolute;&#10;margin-left:69.14603pt;&#10;margin-top:3.9201598pt;&#10;width:9.265682pt;&#10;height:10.308978pt;&#10;z-index:1169;&#10;mso-position-horizontal:absolute;&#10;mso-position-horizontal-relative:char;&#10;mso-position-vertical:absolute;&#10;mso-position-vertical-relative:line;&#10;mso-wrap-distance-left:6.749897pt;&#10;mso-wrap-distance-right:6.749897pt;">
                <v:stroke color="#000000"/>
                <v:imagedata r:id="rId763"/>
                <o:lock selection="t"/>
              </v:shape>
            </w:pict>
          </mc:Fallback>
        </mc:AlternateContent>
      </w:r>
      <w:r>
        <mc:AlternateContent>
          <mc:Choice Requires="wps">
            <w:drawing>
              <wp:anchor distT="0" distB="0" distL="85723" distR="85723" simplePos="0" relativeHeight="1170" behindDoc="0" locked="0" layoutInCell="1" hidden="0" allowOverlap="1">
                <wp:simplePos x="0" y="0"/>
                <wp:positionH relativeFrom="character">
                  <wp:posOffset>758035</wp:posOffset>
                </wp:positionH>
                <wp:positionV relativeFrom="line">
                  <wp:posOffset>46663</wp:posOffset>
                </wp:positionV>
                <wp:extent cx="42406" cy="113018"/>
                <wp:effectExtent l="0" t="0" r="0" b="0"/>
                <wp:wrapNone/>
                <wp:docPr id="1144" name="平板用户 1144"/>
                <wp:cNvGraphicFramePr>
                  <a:graphicFrameLocks noChangeAspect="0" noSelect="1"/>
                </wp:cNvGraphicFramePr>
                <a:graphic>
                  <a:graphicData uri="http://schemas.microsoft.com/office/word/2010/wordprocessingInk">
                    <w14:contentPart bwMode="auto" r:id="rId764">
                      <w14:nvContentPartPr>
                        <w14:cNvContentPartPr/>
                      </w14:nvContentPartPr>
                      <w14:xfrm>
                        <a:off x="0" y="0"/>
                        <a:ext cx="42406" cy="113018"/>
                      </w14:xfrm>
                    </w14:contentPart>
                  </a:graphicData>
                </a:graphic>
              </wp:anchor>
            </w:drawing>
          </mc:Choice>
          <mc:Fallback>
            <w:pict>
              <v:shape type="#_x0000_t75" id="平板用户 1145" o:spid="_x0000_s1145" filled="f" stroked="f" strokeweight="1.0pt" style="position:absolute;&#10;margin-left:59.68786pt;&#10;margin-top:3.6742527pt;&#10;width:3.3391063pt;&#10;height:8.899065pt;&#10;z-index:1170;&#10;mso-position-horizontal:absolute;&#10;mso-position-horizontal-relative:char;&#10;mso-position-vertical:absolute;&#10;mso-position-vertical-relative:line;&#10;mso-wrap-distance-left:6.749897pt;&#10;mso-wrap-distance-right:6.749897pt;">
                <v:stroke color="#000000"/>
                <v:imagedata r:id="rId765"/>
                <o:lock selection="t"/>
              </v:shape>
            </w:pict>
          </mc:Fallback>
        </mc:AlternateContent>
      </w:r>
      <w:r>
        <mc:AlternateContent>
          <mc:Choice Requires="wps">
            <w:drawing>
              <wp:anchor distT="0" distB="0" distL="85723" distR="85723" simplePos="0" relativeHeight="1171" behindDoc="0" locked="0" layoutInCell="1" hidden="0" allowOverlap="1">
                <wp:simplePos x="0" y="0"/>
                <wp:positionH relativeFrom="character">
                  <wp:posOffset>607662</wp:posOffset>
                </wp:positionH>
                <wp:positionV relativeFrom="line">
                  <wp:posOffset>39477</wp:posOffset>
                </wp:positionV>
                <wp:extent cx="49623" cy="19280"/>
                <wp:effectExtent l="0" t="0" r="0" b="0"/>
                <wp:wrapNone/>
                <wp:docPr id="1147" name="平板用户 1147"/>
                <wp:cNvGraphicFramePr>
                  <a:graphicFrameLocks noChangeAspect="0" noSelect="1"/>
                </wp:cNvGraphicFramePr>
                <a:graphic>
                  <a:graphicData uri="http://schemas.microsoft.com/office/word/2010/wordprocessingInk">
                    <w14:contentPart bwMode="auto" r:id="rId766">
                      <w14:nvContentPartPr>
                        <w14:cNvContentPartPr/>
                      </w14:nvContentPartPr>
                      <w14:xfrm>
                        <a:off x="0" y="0"/>
                        <a:ext cx="49623" cy="19280"/>
                      </w14:xfrm>
                    </w14:contentPart>
                  </a:graphicData>
                </a:graphic>
              </wp:anchor>
            </w:drawing>
          </mc:Choice>
          <mc:Fallback>
            <w:pict>
              <v:shape type="#_x0000_t75" id="平板用户 1148" o:spid="_x0000_s1148" filled="f" stroked="f" strokeweight="1.0pt" style="position:absolute;&#10;margin-left:47.847477pt;&#10;margin-top:3.1084654pt;&#10;width:3.9073424pt;&#10;height:1.5181501pt;&#10;z-index:1171;&#10;mso-position-horizontal:absolute;&#10;mso-position-horizontal-relative:char;&#10;mso-position-vertical:absolute;&#10;mso-position-vertical-relative:line;&#10;mso-wrap-distance-left:6.749897pt;&#10;mso-wrap-distance-right:6.749897pt;">
                <v:stroke color="#000000"/>
                <v:imagedata r:id="rId767"/>
                <o:lock selection="t"/>
              </v:shape>
            </w:pict>
          </mc:Fallback>
        </mc:AlternateContent>
      </w:r>
      <w:r>
        <mc:AlternateContent>
          <mc:Choice Requires="wps">
            <w:drawing>
              <wp:anchor distT="0" distB="0" distL="85723" distR="85723" simplePos="0" relativeHeight="1172" behindDoc="0" locked="0" layoutInCell="1" hidden="0" allowOverlap="1">
                <wp:simplePos x="0" y="0"/>
                <wp:positionH relativeFrom="character">
                  <wp:posOffset>838869</wp:posOffset>
                </wp:positionH>
                <wp:positionV relativeFrom="line">
                  <wp:posOffset>36991</wp:posOffset>
                </wp:positionV>
                <wp:extent cx="20291" cy="137291"/>
                <wp:effectExtent l="0" t="0" r="0" b="0"/>
                <wp:wrapNone/>
                <wp:docPr id="1150" name="平板用户 1150"/>
                <wp:cNvGraphicFramePr>
                  <a:graphicFrameLocks noChangeAspect="0" noSelect="1"/>
                </wp:cNvGraphicFramePr>
                <a:graphic>
                  <a:graphicData uri="http://schemas.microsoft.com/office/word/2010/wordprocessingInk">
                    <w14:contentPart bwMode="auto" r:id="rId768">
                      <w14:nvContentPartPr>
                        <w14:cNvContentPartPr/>
                      </w14:nvContentPartPr>
                      <w14:xfrm>
                        <a:off x="0" y="0"/>
                        <a:ext cx="20291" cy="137291"/>
                      </w14:xfrm>
                    </w14:contentPart>
                  </a:graphicData>
                </a:graphic>
              </wp:anchor>
            </w:drawing>
          </mc:Choice>
          <mc:Fallback>
            <w:pict>
              <v:shape type="#_x0000_t75" id="平板用户 1151" o:spid="_x0000_s1151" filled="f" stroked="f" strokeweight="1.0pt" style="position:absolute;&#10;margin-left:66.05271pt;&#10;margin-top:2.9127288pt;&#10;width:1.5977654pt;&#10;height:10.810359pt;&#10;z-index:1172;&#10;mso-position-horizontal:absolute;&#10;mso-position-horizontal-relative:char;&#10;mso-position-vertical:absolute;&#10;mso-position-vertical-relative:line;&#10;mso-wrap-distance-left:6.749897pt;&#10;mso-wrap-distance-right:6.749897pt;">
                <v:stroke color="#000000"/>
                <v:imagedata r:id="rId769"/>
                <o:lock selection="t"/>
              </v:shape>
            </w:pict>
          </mc:Fallback>
        </mc:AlternateContent>
      </w:r>
      <w:r>
        <mc:AlternateContent>
          <mc:Choice Requires="wps">
            <w:drawing>
              <wp:anchor distT="0" distB="0" distL="85723" distR="85723" simplePos="0" relativeHeight="1173" behindDoc="0" locked="0" layoutInCell="1" hidden="0" allowOverlap="1">
                <wp:simplePos x="0" y="0"/>
                <wp:positionH relativeFrom="character">
                  <wp:posOffset>524693</wp:posOffset>
                </wp:positionH>
                <wp:positionV relativeFrom="line">
                  <wp:posOffset>33998</wp:posOffset>
                </wp:positionV>
                <wp:extent cx="96643" cy="127616"/>
                <wp:effectExtent l="0" t="0" r="0" b="0"/>
                <wp:wrapNone/>
                <wp:docPr id="1153" name="平板用户 1153"/>
                <wp:cNvGraphicFramePr>
                  <a:graphicFrameLocks noChangeAspect="0" noSelect="1"/>
                </wp:cNvGraphicFramePr>
                <a:graphic>
                  <a:graphicData uri="http://schemas.microsoft.com/office/word/2010/wordprocessingInk">
                    <w14:contentPart bwMode="auto" r:id="rId770">
                      <w14:nvContentPartPr>
                        <w14:cNvContentPartPr/>
                      </w14:nvContentPartPr>
                      <w14:xfrm>
                        <a:off x="0" y="0"/>
                        <a:ext cx="96643" cy="127616"/>
                      </w14:xfrm>
                    </w14:contentPart>
                  </a:graphicData>
                </a:graphic>
              </wp:anchor>
            </w:drawing>
          </mc:Choice>
          <mc:Fallback>
            <w:pict>
              <v:shape type="#_x0000_t75" id="平板用户 1154" o:spid="_x0000_s1154" filled="f" stroked="f" strokeweight="1.0pt" style="position:absolute;&#10;margin-left:41.31443pt;&#10;margin-top:2.6770756pt;&#10;width:7.60969pt;&#10;height:10.048538pt;&#10;z-index:1173;&#10;mso-position-horizontal:absolute;&#10;mso-position-horizontal-relative:char;&#10;mso-position-vertical:absolute;&#10;mso-position-vertical-relative:line;&#10;mso-wrap-distance-left:6.749897pt;&#10;mso-wrap-distance-right:6.749897pt;">
                <v:stroke color="#000000"/>
                <v:imagedata r:id="rId771"/>
                <o:lock selection="t"/>
              </v:shape>
            </w:pict>
          </mc:Fallback>
        </mc:AlternateContent>
      </w:r>
      <w:r>
        <mc:AlternateContent>
          <mc:Choice Requires="wps">
            <w:drawing>
              <wp:anchor distT="0" distB="0" distL="85723" distR="85723" simplePos="0" relativeHeight="1174" behindDoc="0" locked="0" layoutInCell="1" hidden="0" allowOverlap="1">
                <wp:simplePos x="0" y="0"/>
                <wp:positionH relativeFrom="character">
                  <wp:posOffset>490098</wp:posOffset>
                </wp:positionH>
                <wp:positionV relativeFrom="line">
                  <wp:posOffset>2205</wp:posOffset>
                </wp:positionV>
                <wp:extent cx="39679" cy="150712"/>
                <wp:effectExtent l="0" t="0" r="0" b="0"/>
                <wp:wrapNone/>
                <wp:docPr id="1156" name="平板用户 1156"/>
                <wp:cNvGraphicFramePr>
                  <a:graphicFrameLocks noChangeAspect="0" noSelect="1"/>
                </wp:cNvGraphicFramePr>
                <a:graphic>
                  <a:graphicData uri="http://schemas.microsoft.com/office/word/2010/wordprocessingInk">
                    <w14:contentPart bwMode="auto" r:id="rId772">
                      <w14:nvContentPartPr>
                        <w14:cNvContentPartPr/>
                      </w14:nvContentPartPr>
                      <w14:xfrm>
                        <a:off x="0" y="0"/>
                        <a:ext cx="39679" cy="150712"/>
                      </w14:xfrm>
                    </w14:contentPart>
                  </a:graphicData>
                </a:graphic>
              </wp:anchor>
            </w:drawing>
          </mc:Choice>
          <mc:Fallback>
            <w:pict>
              <v:shape type="#_x0000_t75" id="平板用户 1157" o:spid="_x0000_s1157" filled="f" stroked="f" strokeweight="1.0pt" style="position:absolute;&#10;margin-left:38.590435pt;&#10;margin-top:0.17369577pt;&#10;width:3.1243496pt;&#10;height:11.867136pt;&#10;z-index:1174;&#10;mso-position-horizontal:absolute;&#10;mso-position-horizontal-relative:char;&#10;mso-position-vertical:absolute;&#10;mso-position-vertical-relative:line;&#10;mso-wrap-distance-left:6.749897pt;&#10;mso-wrap-distance-right:6.749897pt;">
                <v:stroke color="#000000"/>
                <v:imagedata r:id="rId773"/>
                <o:lock selection="t"/>
              </v:shape>
            </w:pict>
          </mc:Fallback>
        </mc:AlternateContent>
      </w:r>
      <w:r>
        <mc:AlternateContent>
          <mc:Choice Requires="wps">
            <w:drawing>
              <wp:anchor distT="0" distB="0" distL="85723" distR="85723" simplePos="0" relativeHeight="1175" behindDoc="0" locked="0" layoutInCell="1" hidden="0" allowOverlap="1">
                <wp:simplePos x="0" y="0"/>
                <wp:positionH relativeFrom="character">
                  <wp:posOffset>1829710</wp:posOffset>
                </wp:positionH>
                <wp:positionV relativeFrom="line">
                  <wp:posOffset>104893</wp:posOffset>
                </wp:positionV>
                <wp:extent cx="20365" cy="20365"/>
                <wp:effectExtent l="0" t="0" r="0" b="0"/>
                <wp:wrapNone/>
                <wp:docPr id="1159" name="平板用户 1159"/>
                <wp:cNvGraphicFramePr>
                  <a:graphicFrameLocks noChangeAspect="0" noSelect="1"/>
                </wp:cNvGraphicFramePr>
                <a:graphic>
                  <a:graphicData uri="http://schemas.microsoft.com/office/word/2010/wordprocessingInk">
                    <w14:contentPart bwMode="auto" r:id="rId774">
                      <w14:nvContentPartPr>
                        <w14:cNvContentPartPr/>
                      </w14:nvContentPartPr>
                      <w14:xfrm>
                        <a:off x="0" y="0"/>
                        <a:ext cx="20365" cy="20365"/>
                      </w14:xfrm>
                    </w14:contentPart>
                  </a:graphicData>
                </a:graphic>
              </wp:anchor>
            </w:drawing>
          </mc:Choice>
          <mc:Fallback>
            <w:pict>
              <v:shape type="#_x0000_t75" id="平板用户 1160" o:spid="_x0000_s1160" filled="f" stroked="f" strokeweight="1.0pt" style="position:absolute;&#10;margin-left:144.07167pt;&#10;margin-top:8.259327pt;&#10;width:1.6035675pt;&#10;height:1.6035675pt;&#10;z-index:1175;&#10;mso-position-horizontal:absolute;&#10;mso-position-horizontal-relative:char;&#10;mso-position-vertical:absolute;&#10;mso-position-vertical-relative:line;&#10;mso-wrap-distance-left:6.749897pt;&#10;mso-wrap-distance-right:6.749897pt;">
                <v:stroke color="#000000"/>
                <v:imagedata r:id="rId775"/>
                <o:lock selection="t"/>
              </v:shape>
            </w:pict>
          </mc:Fallback>
        </mc:AlternateContent>
      </w:r>
      <w:r>
        <mc:AlternateContent>
          <mc:Choice Requires="wps">
            <w:drawing>
              <wp:anchor distT="0" distB="0" distL="85723" distR="85723" simplePos="0" relativeHeight="1176" behindDoc="0" locked="0" layoutInCell="1" hidden="0" allowOverlap="1">
                <wp:simplePos x="0" y="0"/>
                <wp:positionH relativeFrom="character">
                  <wp:posOffset>1766498</wp:posOffset>
                </wp:positionH>
                <wp:positionV relativeFrom="line">
                  <wp:posOffset>37086</wp:posOffset>
                </wp:positionV>
                <wp:extent cx="48649" cy="121839"/>
                <wp:effectExtent l="0" t="0" r="0" b="0"/>
                <wp:wrapNone/>
                <wp:docPr id="1162" name="平板用户 1162"/>
                <wp:cNvGraphicFramePr>
                  <a:graphicFrameLocks noChangeAspect="0" noSelect="1"/>
                </wp:cNvGraphicFramePr>
                <a:graphic>
                  <a:graphicData uri="http://schemas.microsoft.com/office/word/2010/wordprocessingInk">
                    <w14:contentPart bwMode="auto" r:id="rId776">
                      <w14:nvContentPartPr>
                        <w14:cNvContentPartPr/>
                      </w14:nvContentPartPr>
                      <w14:xfrm>
                        <a:off x="0" y="0"/>
                        <a:ext cx="48649" cy="121839"/>
                      </w14:xfrm>
                    </w14:contentPart>
                  </a:graphicData>
                </a:graphic>
              </wp:anchor>
            </w:drawing>
          </mc:Choice>
          <mc:Fallback>
            <w:pict>
              <v:shape type="#_x0000_t75" id="平板用户 1163" o:spid="_x0000_s1163" filled="f" stroked="f" strokeweight="1.0pt" style="position:absolute;&#10;margin-left:139.09436pt;&#10;margin-top:2.9202359pt;&#10;width:3.830691pt;&#10;height:9.593688pt;&#10;z-index:1176;&#10;mso-position-horizontal:absolute;&#10;mso-position-horizontal-relative:char;&#10;mso-position-vertical:absolute;&#10;mso-position-vertical-relative:line;&#10;mso-wrap-distance-left:6.749897pt;&#10;mso-wrap-distance-right:6.749897pt;">
                <v:stroke color="#000000"/>
                <v:imagedata r:id="rId777"/>
                <o:lock selection="t"/>
              </v:shape>
            </w:pict>
          </mc:Fallback>
        </mc:AlternateContent>
      </w:r>
      <w:r>
        <mc:AlternateContent>
          <mc:Choice Requires="wps">
            <w:drawing>
              <wp:anchor distT="0" distB="0" distL="85723" distR="85723" simplePos="0" relativeHeight="1177" behindDoc="0" locked="0" layoutInCell="1" hidden="0" allowOverlap="1">
                <wp:simplePos x="0" y="0"/>
                <wp:positionH relativeFrom="character">
                  <wp:posOffset>1991845</wp:posOffset>
                </wp:positionH>
                <wp:positionV relativeFrom="line">
                  <wp:posOffset>35131</wp:posOffset>
                </wp:positionV>
                <wp:extent cx="76194" cy="114198"/>
                <wp:effectExtent l="0" t="0" r="0" b="0"/>
                <wp:wrapNone/>
                <wp:docPr id="1165" name="平板用户 1165"/>
                <wp:cNvGraphicFramePr>
                  <a:graphicFrameLocks noChangeAspect="0" noSelect="1"/>
                </wp:cNvGraphicFramePr>
                <a:graphic>
                  <a:graphicData uri="http://schemas.microsoft.com/office/word/2010/wordprocessingInk">
                    <w14:contentPart bwMode="auto" r:id="rId778">
                      <w14:nvContentPartPr>
                        <w14:cNvContentPartPr/>
                      </w14:nvContentPartPr>
                      <w14:xfrm>
                        <a:off x="0" y="0"/>
                        <a:ext cx="76194" cy="114198"/>
                      </w14:xfrm>
                    </w14:contentPart>
                  </a:graphicData>
                </a:graphic>
              </wp:anchor>
            </w:drawing>
          </mc:Choice>
          <mc:Fallback>
            <w:pict>
              <v:shape type="#_x0000_t75" id="平板用户 1166" o:spid="_x0000_s1166" filled="f" stroked="f" strokeweight="1.0pt" style="position:absolute;&#10;margin-left:156.83823pt;&#10;margin-top:2.7662466pt;&#10;width:5.999565pt;&#10;height:8.992035pt;&#10;z-index:1177;&#10;mso-position-horizontal:absolute;&#10;mso-position-horizontal-relative:char;&#10;mso-position-vertical:absolute;&#10;mso-position-vertical-relative:line;&#10;mso-wrap-distance-left:6.749897pt;&#10;mso-wrap-distance-right:6.749897pt;">
                <v:stroke color="#000000"/>
                <v:imagedata r:id="rId779"/>
                <o:lock selection="t"/>
              </v:shape>
            </w:pict>
          </mc:Fallback>
        </mc:AlternateContent>
      </w:r>
      <w:r>
        <mc:AlternateContent>
          <mc:Choice Requires="wps">
            <w:drawing>
              <wp:anchor distT="0" distB="0" distL="85723" distR="85723" simplePos="0" relativeHeight="1178" behindDoc="0" locked="0" layoutInCell="1" hidden="0" allowOverlap="1">
                <wp:simplePos x="0" y="0"/>
                <wp:positionH relativeFrom="character">
                  <wp:posOffset>2041787</wp:posOffset>
                </wp:positionH>
                <wp:positionV relativeFrom="line">
                  <wp:posOffset>30334</wp:posOffset>
                </wp:positionV>
                <wp:extent cx="36834" cy="21474"/>
                <wp:effectExtent l="0" t="0" r="0" b="0"/>
                <wp:wrapNone/>
                <wp:docPr id="1168" name="平板用户 1168"/>
                <wp:cNvGraphicFramePr>
                  <a:graphicFrameLocks noChangeAspect="0" noSelect="1"/>
                </wp:cNvGraphicFramePr>
                <a:graphic>
                  <a:graphicData uri="http://schemas.microsoft.com/office/word/2010/wordprocessingInk">
                    <w14:contentPart bwMode="auto" r:id="rId780">
                      <w14:nvContentPartPr>
                        <w14:cNvContentPartPr/>
                      </w14:nvContentPartPr>
                      <w14:xfrm>
                        <a:off x="0" y="0"/>
                        <a:ext cx="36834" cy="21474"/>
                      </w14:xfrm>
                    </w14:contentPart>
                  </a:graphicData>
                </a:graphic>
              </wp:anchor>
            </w:drawing>
          </mc:Choice>
          <mc:Fallback>
            <w:pict>
              <v:shape type="#_x0000_t75" id="平板用户 1169" o:spid="_x0000_s1169" filled="f" stroked="f" strokeweight="1.0pt" style="position:absolute;&#10;margin-left:160.77063pt;&#10;margin-top:2.3885057pt;&#10;width:2.9003236pt;&#10;height:1.6909304pt;&#10;z-index:1178;&#10;mso-position-horizontal:absolute;&#10;mso-position-horizontal-relative:char;&#10;mso-position-vertical:absolute;&#10;mso-position-vertical-relative:line;&#10;mso-wrap-distance-left:6.749897pt;&#10;mso-wrap-distance-right:6.749897pt;">
                <v:stroke color="#000000"/>
                <v:imagedata r:id="rId781"/>
                <o:lock selection="t"/>
              </v:shape>
            </w:pict>
          </mc:Fallback>
        </mc:AlternateContent>
      </w:r>
      <w:r>
        <mc:AlternateContent>
          <mc:Choice Requires="wps">
            <w:drawing>
              <wp:anchor distT="0" distB="0" distL="85723" distR="85723" simplePos="0" relativeHeight="1179" behindDoc="0" locked="0" layoutInCell="1" hidden="0" allowOverlap="1">
                <wp:simplePos x="0" y="0"/>
                <wp:positionH relativeFrom="character">
                  <wp:posOffset>1883021</wp:posOffset>
                </wp:positionH>
                <wp:positionV relativeFrom="line">
                  <wp:posOffset>29038</wp:posOffset>
                </wp:positionV>
                <wp:extent cx="68660" cy="137707"/>
                <wp:effectExtent l="0" t="0" r="0" b="0"/>
                <wp:wrapNone/>
                <wp:docPr id="1171" name="平板用户 1171"/>
                <wp:cNvGraphicFramePr>
                  <a:graphicFrameLocks noChangeAspect="0" noSelect="1"/>
                </wp:cNvGraphicFramePr>
                <a:graphic>
                  <a:graphicData uri="http://schemas.microsoft.com/office/word/2010/wordprocessingInk">
                    <w14:contentPart bwMode="auto" r:id="rId782">
                      <w14:nvContentPartPr>
                        <w14:cNvContentPartPr/>
                      </w14:nvContentPartPr>
                      <w14:xfrm>
                        <a:off x="0" y="0"/>
                        <a:ext cx="68660" cy="137707"/>
                      </w14:xfrm>
                    </w14:contentPart>
                  </a:graphicData>
                </a:graphic>
              </wp:anchor>
            </w:drawing>
          </mc:Choice>
          <mc:Fallback>
            <w:pict>
              <v:shape type="#_x0000_t75" id="平板用户 1172" o:spid="_x0000_s1172" filled="f" stroked="f" strokeweight="1.0pt" style="position:absolute;&#10;margin-left:148.26944pt;&#10;margin-top:2.2865176pt;&#10;width:5.4063354pt;&#10;height:10.843135pt;&#10;z-index:1179;&#10;mso-position-horizontal:absolute;&#10;mso-position-horizontal-relative:char;&#10;mso-position-vertical:absolute;&#10;mso-position-vertical-relative:line;&#10;mso-wrap-distance-left:6.749897pt;&#10;mso-wrap-distance-right:6.749897pt;">
                <v:stroke color="#000000"/>
                <v:imagedata r:id="rId783"/>
                <o:lock selection="t"/>
              </v:shape>
            </w:pict>
          </mc:Fallback>
        </mc:AlternateContent>
      </w:r>
      <w:r>
        <mc:AlternateContent>
          <mc:Choice Requires="wps">
            <w:drawing>
              <wp:anchor distT="0" distB="0" distL="85723" distR="85723" simplePos="0" relativeHeight="1180" behindDoc="0" locked="0" layoutInCell="1" hidden="0" allowOverlap="1">
                <wp:simplePos x="0" y="0"/>
                <wp:positionH relativeFrom="character">
                  <wp:posOffset>1970349</wp:posOffset>
                </wp:positionH>
                <wp:positionV relativeFrom="line">
                  <wp:posOffset>15637</wp:posOffset>
                </wp:positionV>
                <wp:extent cx="36463" cy="134576"/>
                <wp:effectExtent l="0" t="0" r="0" b="0"/>
                <wp:wrapNone/>
                <wp:docPr id="1174" name="平板用户 1174"/>
                <wp:cNvGraphicFramePr>
                  <a:graphicFrameLocks noChangeAspect="0" noSelect="1"/>
                </wp:cNvGraphicFramePr>
                <a:graphic>
                  <a:graphicData uri="http://schemas.microsoft.com/office/word/2010/wordprocessingInk">
                    <w14:contentPart bwMode="auto" r:id="rId784">
                      <w14:nvContentPartPr>
                        <w14:cNvContentPartPr/>
                      </w14:nvContentPartPr>
                      <w14:xfrm>
                        <a:off x="0" y="0"/>
                        <a:ext cx="36463" cy="134576"/>
                      </w14:xfrm>
                    </w14:contentPart>
                  </a:graphicData>
                </a:graphic>
              </wp:anchor>
            </w:drawing>
          </mc:Choice>
          <mc:Fallback>
            <w:pict>
              <v:shape type="#_x0000_t75" id="平板用户 1175" o:spid="_x0000_s1175" filled="f" stroked="f" strokeweight="1.0pt" style="position:absolute;&#10;margin-left:155.14565pt;&#10;margin-top:1.2312969pt;&#10;width:2.8711417pt;&#10;height:10.596564pt;&#10;z-index:1180;&#10;mso-position-horizontal:absolute;&#10;mso-position-horizontal-relative:char;&#10;mso-position-vertical:absolute;&#10;mso-position-vertical-relative:line;&#10;mso-wrap-distance-left:6.749897pt;&#10;mso-wrap-distance-right:6.749897pt;">
                <v:stroke color="#000000"/>
                <v:imagedata r:id="rId785"/>
                <o:lock selection="t"/>
              </v:shape>
            </w:pict>
          </mc:Fallback>
        </mc:AlternateContent>
      </w:r>
      <w:r>
        <mc:AlternateContent>
          <mc:Choice Requires="wps">
            <w:drawing>
              <wp:anchor distT="0" distB="0" distL="85723" distR="85723" simplePos="0" relativeHeight="1181" behindDoc="0" locked="0" layoutInCell="1" hidden="0" allowOverlap="1">
                <wp:simplePos x="0" y="0"/>
                <wp:positionH relativeFrom="character">
                  <wp:posOffset>1856538</wp:posOffset>
                </wp:positionH>
                <wp:positionV relativeFrom="line">
                  <wp:posOffset>529</wp:posOffset>
                </wp:positionV>
                <wp:extent cx="53103" cy="146750"/>
                <wp:effectExtent l="0" t="0" r="0" b="0"/>
                <wp:wrapNone/>
                <wp:docPr id="1177" name="平板用户 1177"/>
                <wp:cNvGraphicFramePr>
                  <a:graphicFrameLocks noChangeAspect="0" noSelect="1"/>
                </wp:cNvGraphicFramePr>
                <a:graphic>
                  <a:graphicData uri="http://schemas.microsoft.com/office/word/2010/wordprocessingInk">
                    <w14:contentPart bwMode="auto" r:id="rId786">
                      <w14:nvContentPartPr>
                        <w14:cNvContentPartPr/>
                      </w14:nvContentPartPr>
                      <w14:xfrm>
                        <a:off x="0" y="0"/>
                        <a:ext cx="53103" cy="146750"/>
                      </w14:xfrm>
                    </w14:contentPart>
                  </a:graphicData>
                </a:graphic>
              </wp:anchor>
            </w:drawing>
          </mc:Choice>
          <mc:Fallback>
            <w:pict>
              <v:shape type="#_x0000_t75" id="平板用户 1178" o:spid="_x0000_s1178" filled="f" stroked="f" strokeweight="1.0pt" style="position:absolute;&#10;margin-left:146.18413pt;&#10;margin-top:0.04167875pt;&#10;width:4.1813555pt;&#10;height:11.555175pt;&#10;z-index:1181;&#10;mso-position-horizontal:absolute;&#10;mso-position-horizontal-relative:char;&#10;mso-position-vertical:absolute;&#10;mso-position-vertical-relative:line;&#10;mso-wrap-distance-left:6.749897pt;&#10;mso-wrap-distance-right:6.749897pt;">
                <v:stroke color="#000000"/>
                <v:imagedata r:id="rId787"/>
                <o:lock selection="t"/>
              </v:shape>
            </w:pict>
          </mc:Fallback>
        </mc:AlternateContent>
      </w:r>
    </w:p>
    <w:p>
      <w:pPr>
        <w:rPr>
          <w:rFonts w:hint="eastAsia"/>
        </w:rPr>
      </w:pPr>
      <w:r>
        <w:rPr>
          <w:rFonts w:hint="eastAsia"/>
        </w:rPr>
        <w:t xml:space="preserve">   将其规范化到10级灰度(0-9)，写出规范化</w:t>
      </w:r>
      <w:r>
        <w:rPr>
          <w:rFonts w:hint="eastAsia"/>
        </w:rPr>
        <w:t>后的图像矩阵。</w:t>
      </w:r>
    </w:p>
    <w:p>
      <w:pPr>
        <w:rPr>
          <w:rFonts w:hint="eastAsia"/>
        </w:rPr>
      </w:pPr>
      <w:r>
        <mc:AlternateContent>
          <mc:Choice Requires="wps">
            <w:drawing>
              <wp:anchor distT="0" distB="0" distL="85723" distR="85723" simplePos="0" relativeHeight="1006" behindDoc="0" locked="0" layoutInCell="1" hidden="0" allowOverlap="1">
                <wp:simplePos x="0" y="0"/>
                <wp:positionH relativeFrom="character">
                  <wp:posOffset>3327294</wp:posOffset>
                </wp:positionH>
                <wp:positionV relativeFrom="line">
                  <wp:posOffset>261829</wp:posOffset>
                </wp:positionV>
                <wp:extent cx="41023" cy="41023"/>
                <wp:effectExtent l="0" t="0" r="0" b="0"/>
                <wp:wrapNone/>
                <wp:docPr id="1180" name="对象 1180"/>
                <wp:cNvGraphicFramePr>
                  <a:graphicFrameLocks noChangeAspect="0" noSelect="1"/>
                </wp:cNvGraphicFramePr>
                <a:graphic>
                  <a:graphicData uri="http://schemas.microsoft.com/office/word/2010/wordprocessingInk">
                    <w14:contentPart bwMode="auto" r:id="rId788">
                      <w14:nvContentPartPr>
                        <w14:cNvContentPartPr/>
                      </w14:nvContentPartPr>
                      <w14:xfrm>
                        <a:off x="0" y="0"/>
                        <a:ext cx="41023" cy="41023"/>
                      </w14:xfrm>
                    </w14:contentPart>
                  </a:graphicData>
                </a:graphic>
              </wp:anchor>
            </w:drawing>
          </mc:Choice>
          <mc:Fallback>
            <w:pict>
              <v:shape type="#_x0000_t75" id="对象 1181" o:spid="_x0000_s1181" fillcolor="#FFFFFF" stroked="t" strokeweight="1.0pt" style="position:absolute;&#10;margin-left:261.99167pt;&#10;margin-top:20.616457pt;&#10;width:3.2301602pt;&#10;height:3.2301574pt;&#10;z-index:1006;&#10;mso-position-horizontal:absolute;&#10;mso-position-horizontal-relative:char;&#10;mso-position-vertical:absolute;&#10;mso-position-vertical-relative:line;&#10;mso-wrap-distance-left:6.7498426pt;&#10;mso-wrap-distance-right:6.7498426pt;">
                <v:stroke color="#000000"/>
                <v:imagedata r:id="rId789"/>
                <o:lock selection="t"/>
              </v:shape>
            </w:pict>
          </mc:Fallback>
        </mc:AlternateContent>
      </w:r>
      <w:r>
        <mc:AlternateContent>
          <mc:Choice Requires="wps">
            <w:drawing>
              <wp:anchor distT="0" distB="0" distL="85723" distR="85723" simplePos="0" relativeHeight="1008" behindDoc="0" locked="0" layoutInCell="1" hidden="0" allowOverlap="1">
                <wp:simplePos x="0" y="0"/>
                <wp:positionH relativeFrom="character">
                  <wp:posOffset>658249</wp:posOffset>
                </wp:positionH>
                <wp:positionV relativeFrom="line">
                  <wp:posOffset>99935</wp:posOffset>
                </wp:positionV>
                <wp:extent cx="62067" cy="77696"/>
                <wp:effectExtent l="0" t="0" r="0" b="0"/>
                <wp:wrapNone/>
                <wp:docPr id="1183" name="对象 1183"/>
                <wp:cNvGraphicFramePr>
                  <a:graphicFrameLocks noChangeAspect="0" noSelect="1"/>
                </wp:cNvGraphicFramePr>
                <a:graphic>
                  <a:graphicData uri="http://schemas.microsoft.com/office/word/2010/wordprocessingInk">
                    <w14:contentPart bwMode="auto" r:id="rId790">
                      <w14:nvContentPartPr>
                        <w14:cNvContentPartPr/>
                      </w14:nvContentPartPr>
                      <w14:xfrm>
                        <a:off x="0" y="0"/>
                        <a:ext cx="62067" cy="77696"/>
                      </w14:xfrm>
                    </w14:contentPart>
                  </a:graphicData>
                </a:graphic>
              </wp:anchor>
            </w:drawing>
          </mc:Choice>
          <mc:Fallback>
            <w:pict>
              <v:shape type="#_x0000_t75" id="对象 1184" o:spid="_x0000_s1184" fillcolor="#FFFFFF" stroked="t" strokeweight="1.0pt" style="position:absolute;&#10;margin-left:51.83063pt;&#10;margin-top:7.868898pt;&#10;width:4.887165pt;&#10;height:6.1177955pt;&#10;z-index:1008;&#10;mso-position-horizontal:absolute;&#10;mso-position-horizontal-relative:char;&#10;mso-position-vertical:absolute;&#10;mso-position-vertical-relative:line;&#10;mso-wrap-distance-left:6.7498426pt;&#10;mso-wrap-distance-right:6.7498426pt;">
                <v:stroke color="#000000"/>
                <v:imagedata r:id="rId791"/>
                <o:lock selection="t"/>
              </v:shape>
            </w:pict>
          </mc:Fallback>
        </mc:AlternateContent>
      </w:r>
      <w:r>
        <mc:AlternateContent>
          <mc:Choice Requires="wps">
            <w:drawing>
              <wp:anchor distT="0" distB="0" distL="85723" distR="85723" simplePos="0" relativeHeight="1009" behindDoc="0" locked="0" layoutInCell="1" hidden="0" allowOverlap="1">
                <wp:simplePos x="0" y="0"/>
                <wp:positionH relativeFrom="character">
                  <wp:posOffset>648230</wp:posOffset>
                </wp:positionH>
                <wp:positionV relativeFrom="line">
                  <wp:posOffset>77443</wp:posOffset>
                </wp:positionV>
                <wp:extent cx="30250" cy="152686"/>
                <wp:effectExtent l="0" t="0" r="0" b="0"/>
                <wp:wrapNone/>
                <wp:docPr id="1186" name="对象 1186"/>
                <wp:cNvGraphicFramePr>
                  <a:graphicFrameLocks noChangeAspect="0" noSelect="1"/>
                </wp:cNvGraphicFramePr>
                <a:graphic>
                  <a:graphicData uri="http://schemas.microsoft.com/office/word/2010/wordprocessingInk">
                    <w14:contentPart bwMode="auto" r:id="rId792">
                      <w14:nvContentPartPr>
                        <w14:cNvContentPartPr/>
                      </w14:nvContentPartPr>
                      <w14:xfrm>
                        <a:off x="0" y="0"/>
                        <a:ext cx="30250" cy="152686"/>
                      </w14:xfrm>
                    </w14:contentPart>
                  </a:graphicData>
                </a:graphic>
              </wp:anchor>
            </w:drawing>
          </mc:Choice>
          <mc:Fallback>
            <w:pict>
              <v:shape type="#_x0000_t75" id="对象 1187" o:spid="_x0000_s1187" fillcolor="#FFFFFF" stroked="t" strokeweight="1.0pt" style="position:absolute;&#10;margin-left:51.041733pt;&#10;margin-top:6.097874pt;&#10;width:2.3818913pt;&#10;height:12.022521pt;&#10;z-index:1009;&#10;mso-position-horizontal:absolute;&#10;mso-position-horizontal-relative:char;&#10;mso-position-vertical:absolute;&#10;mso-position-vertical-relative:line;&#10;mso-wrap-distance-left:6.7498426pt;&#10;mso-wrap-distance-right:6.7498426pt;">
                <v:stroke color="#000000"/>
                <v:imagedata r:id="rId793"/>
                <o:lock selection="t"/>
              </v:shape>
            </w:pict>
          </mc:Fallback>
        </mc:AlternateContent>
      </w:r>
      <w:r>
        <mc:AlternateContent>
          <mc:Choice Requires="wps">
            <w:drawing>
              <wp:anchor distT="0" distB="0" distL="85723" distR="85723" simplePos="0" relativeHeight="1010" behindDoc="0" locked="0" layoutInCell="1" hidden="0" allowOverlap="1">
                <wp:simplePos x="0" y="0"/>
                <wp:positionH relativeFrom="character">
                  <wp:posOffset>564727</wp:posOffset>
                </wp:positionH>
                <wp:positionV relativeFrom="line">
                  <wp:posOffset>521</wp:posOffset>
                </wp:positionV>
                <wp:extent cx="84350" cy="211729"/>
                <wp:effectExtent l="0" t="0" r="0" b="0"/>
                <wp:wrapNone/>
                <wp:docPr id="1189" name="对象 1189"/>
                <wp:cNvGraphicFramePr>
                  <a:graphicFrameLocks noChangeAspect="0" noSelect="1"/>
                </wp:cNvGraphicFramePr>
                <a:graphic>
                  <a:graphicData uri="http://schemas.microsoft.com/office/word/2010/wordprocessingInk">
                    <w14:contentPart bwMode="auto" r:id="rId794">
                      <w14:nvContentPartPr>
                        <w14:cNvContentPartPr/>
                      </w14:nvContentPartPr>
                      <w14:xfrm>
                        <a:off x="0" y="0"/>
                        <a:ext cx="84350" cy="211729"/>
                      </w14:xfrm>
                    </w14:contentPart>
                  </a:graphicData>
                </a:graphic>
              </wp:anchor>
            </w:drawing>
          </mc:Choice>
          <mc:Fallback>
            <w:pict>
              <v:shape type="#_x0000_t75" id="对象 1190" o:spid="_x0000_s1190" fillcolor="#FFFFFF" stroked="t" strokeweight="1.0pt" style="position:absolute;&#10;margin-left:44.466694pt;&#10;margin-top:0.041023623pt;&#10;width:6.641732pt;&#10;height:16.671576pt;&#10;z-index:1010;&#10;mso-position-horizontal:absolute;&#10;mso-position-horizontal-relative:char;&#10;mso-position-vertical:absolute;&#10;mso-position-vertical-relative:line;&#10;mso-wrap-distance-left:6.7498426pt;&#10;mso-wrap-distance-right:6.7498426pt;">
                <v:stroke color="#000000"/>
                <v:imagedata r:id="rId795"/>
                <o:lock selection="t"/>
              </v:shape>
            </w:pict>
          </mc:Fallback>
        </mc:AlternateContent>
      </w:r>
      <w:r>
        <mc:AlternateContent>
          <mc:Choice Requires="wps">
            <w:drawing>
              <wp:anchor distT="0" distB="0" distL="85723" distR="85723" simplePos="0" relativeHeight="1046" behindDoc="0" locked="0" layoutInCell="1" hidden="0" allowOverlap="1">
                <wp:simplePos x="0" y="0"/>
                <wp:positionH relativeFrom="character">
                  <wp:posOffset>1661138</wp:posOffset>
                </wp:positionH>
                <wp:positionV relativeFrom="line">
                  <wp:posOffset>-61660</wp:posOffset>
                </wp:positionV>
                <wp:extent cx="37767" cy="18842"/>
                <wp:effectExtent l="0" t="0" r="0" b="0"/>
                <wp:wrapNone/>
                <wp:docPr id="1192" name="对象 1192"/>
                <wp:cNvGraphicFramePr>
                  <a:graphicFrameLocks noChangeAspect="0" noSelect="1"/>
                </wp:cNvGraphicFramePr>
                <a:graphic>
                  <a:graphicData uri="http://schemas.microsoft.com/office/word/2010/wordprocessingInk">
                    <w14:contentPart bwMode="auto" r:id="rId796">
                      <w14:nvContentPartPr>
                        <w14:cNvContentPartPr/>
                      </w14:nvContentPartPr>
                      <w14:xfrm>
                        <a:off x="0" y="0"/>
                        <a:ext cx="37767" cy="18842"/>
                      </w14:xfrm>
                    </w14:contentPart>
                  </a:graphicData>
                </a:graphic>
              </wp:anchor>
            </w:drawing>
          </mc:Choice>
          <mc:Fallback>
            <w:pict>
              <v:shape type="#_x0000_t75" id="对象 1193" o:spid="_x0000_s1193" fillcolor="#FFFFFF" stroked="t" strokeweight="1.0pt" style="position:absolute;&#10;margin-left:130.79826pt;&#10;margin-top:-4.8551183pt;&#10;width:2.973782pt;&#10;height:1.483622pt;&#10;z-index:1046;&#10;mso-position-horizontal:absolute;&#10;mso-position-horizontal-relative:char;&#10;mso-position-vertical:absolute;&#10;mso-position-vertical-relative:line;&#10;mso-wrap-distance-left:6.7498426pt;&#10;mso-wrap-distance-right:6.7498426pt;">
                <v:stroke color="#000000"/>
                <v:imagedata r:id="rId797"/>
                <o:lock selection="t"/>
              </v:shape>
            </w:pict>
          </mc:Fallback>
        </mc:AlternateContent>
      </w:r>
      <w:r>
        <mc:AlternateContent>
          <mc:Choice Requires="wps">
            <w:drawing>
              <wp:anchor distT="0" distB="0" distL="85723" distR="85723" simplePos="0" relativeHeight="1093" behindDoc="0" locked="0" layoutInCell="1" hidden="0" allowOverlap="1">
                <wp:simplePos x="0" y="0"/>
                <wp:positionH relativeFrom="character">
                  <wp:posOffset>1262770</wp:posOffset>
                </wp:positionH>
                <wp:positionV relativeFrom="line">
                  <wp:posOffset>89275</wp:posOffset>
                </wp:positionV>
                <wp:extent cx="20806" cy="19905"/>
                <wp:effectExtent l="0" t="0" r="0" b="0"/>
                <wp:wrapNone/>
                <wp:docPr id="1195" name="平板用户 1195"/>
                <wp:cNvGraphicFramePr>
                  <a:graphicFrameLocks noChangeAspect="0" noSelect="1"/>
                </wp:cNvGraphicFramePr>
                <a:graphic>
                  <a:graphicData uri="http://schemas.microsoft.com/office/word/2010/wordprocessingInk">
                    <w14:contentPart bwMode="auto" r:id="rId798">
                      <w14:nvContentPartPr>
                        <w14:cNvContentPartPr/>
                      </w14:nvContentPartPr>
                      <w14:xfrm>
                        <a:off x="0" y="0"/>
                        <a:ext cx="20806" cy="19905"/>
                      </w14:xfrm>
                    </w14:contentPart>
                  </a:graphicData>
                </a:graphic>
              </wp:anchor>
            </w:drawing>
          </mc:Choice>
          <mc:Fallback>
            <w:pict>
              <v:shape type="#_x0000_t75" id="平板用户 1196" o:spid="_x0000_s1196" filled="f" stroked="f" strokeweight="1.0pt" style="position:absolute;&#10;margin-left:99.43074pt;&#10;margin-top:7.0295634pt;&#10;width:1.6383227pt;&#10;height:1.567359pt;&#10;z-index:1093;&#10;mso-position-horizontal:absolute;&#10;mso-position-horizontal-relative:char;&#10;mso-position-vertical:absolute;&#10;mso-position-vertical-relative:line;&#10;mso-wrap-distance-left:6.749897pt;&#10;mso-wrap-distance-right:6.749897pt;">
                <v:stroke color="#000000"/>
                <v:imagedata r:id="rId799"/>
                <o:lock selection="t"/>
              </v:shape>
            </w:pict>
          </mc:Fallback>
        </mc:AlternateContent>
      </w:r>
      <w:r>
        <mc:AlternateContent>
          <mc:Choice Requires="wps">
            <w:drawing>
              <wp:anchor distT="0" distB="0" distL="85723" distR="85723" simplePos="0" relativeHeight="1094" behindDoc="0" locked="0" layoutInCell="1" hidden="0" allowOverlap="1">
                <wp:simplePos x="0" y="0"/>
                <wp:positionH relativeFrom="character">
                  <wp:posOffset>1412154</wp:posOffset>
                </wp:positionH>
                <wp:positionV relativeFrom="line">
                  <wp:posOffset>49818</wp:posOffset>
                </wp:positionV>
                <wp:extent cx="32190" cy="20667"/>
                <wp:effectExtent l="0" t="0" r="0" b="0"/>
                <wp:wrapNone/>
                <wp:docPr id="1198" name="平板用户 1198"/>
                <wp:cNvGraphicFramePr>
                  <a:graphicFrameLocks noChangeAspect="0" noSelect="1"/>
                </wp:cNvGraphicFramePr>
                <a:graphic>
                  <a:graphicData uri="http://schemas.microsoft.com/office/word/2010/wordprocessingInk">
                    <w14:contentPart bwMode="auto" r:id="rId800">
                      <w14:nvContentPartPr>
                        <w14:cNvContentPartPr/>
                      </w14:nvContentPartPr>
                      <w14:xfrm>
                        <a:off x="0" y="0"/>
                        <a:ext cx="32190" cy="20667"/>
                      </w14:xfrm>
                    </w14:contentPart>
                  </a:graphicData>
                </a:graphic>
              </wp:anchor>
            </w:drawing>
          </mc:Choice>
          <mc:Fallback>
            <w:pict>
              <v:shape type="#_x0000_t75" id="平板用户 1199" o:spid="_x0000_s1199" filled="f" stroked="f" strokeweight="1.0pt" style="position:absolute;&#10;margin-left:111.19322pt;&#10;margin-top:3.9226773pt;&#10;width:2.5346904pt;&#10;height:1.6273708pt;&#10;z-index:1094;&#10;mso-position-horizontal:absolute;&#10;mso-position-horizontal-relative:char;&#10;mso-position-vertical:absolute;&#10;mso-position-vertical-relative:line;&#10;mso-wrap-distance-left:6.749897pt;&#10;mso-wrap-distance-right:6.749897pt;">
                <v:stroke color="#000000"/>
                <v:imagedata r:id="rId801"/>
                <o:lock selection="t"/>
              </v:shape>
            </w:pict>
          </mc:Fallback>
        </mc:AlternateContent>
      </w:r>
      <w:r>
        <mc:AlternateContent>
          <mc:Choice Requires="wps">
            <w:drawing>
              <wp:anchor distT="0" distB="0" distL="85723" distR="85723" simplePos="0" relativeHeight="1095" behindDoc="0" locked="0" layoutInCell="1" hidden="0" allowOverlap="1">
                <wp:simplePos x="0" y="0"/>
                <wp:positionH relativeFrom="character">
                  <wp:posOffset>1319323</wp:posOffset>
                </wp:positionH>
                <wp:positionV relativeFrom="line">
                  <wp:posOffset>45169</wp:posOffset>
                </wp:positionV>
                <wp:extent cx="113451" cy="130494"/>
                <wp:effectExtent l="0" t="0" r="0" b="0"/>
                <wp:wrapNone/>
                <wp:docPr id="1201" name="平板用户 1201"/>
                <wp:cNvGraphicFramePr>
                  <a:graphicFrameLocks noChangeAspect="0" noSelect="1"/>
                </wp:cNvGraphicFramePr>
                <a:graphic>
                  <a:graphicData uri="http://schemas.microsoft.com/office/word/2010/wordprocessingInk">
                    <w14:contentPart bwMode="auto" r:id="rId802">
                      <w14:nvContentPartPr>
                        <w14:cNvContentPartPr/>
                      </w14:nvContentPartPr>
                      <w14:xfrm>
                        <a:off x="0" y="0"/>
                        <a:ext cx="113451" cy="130494"/>
                      </w14:xfrm>
                    </w14:contentPart>
                  </a:graphicData>
                </a:graphic>
              </wp:anchor>
            </w:drawing>
          </mc:Choice>
          <mc:Fallback>
            <w:pict>
              <v:shape type="#_x0000_t75" id="平板用户 1202" o:spid="_x0000_s1202" filled="f" stroked="f" strokeweight="1.0pt" style="position:absolute;&#10;margin-left:103.88372pt;&#10;margin-top:3.5566552pt;&#10;width:8.933213pt;&#10;height:10.275196pt;&#10;z-index:1095;&#10;mso-position-horizontal:absolute;&#10;mso-position-horizontal-relative:char;&#10;mso-position-vertical:absolute;&#10;mso-position-vertical-relative:line;&#10;mso-wrap-distance-left:6.749897pt;&#10;mso-wrap-distance-right:6.749897pt;">
                <v:stroke color="#000000"/>
                <v:imagedata r:id="rId803"/>
                <o:lock selection="t"/>
              </v:shape>
            </w:pict>
          </mc:Fallback>
        </mc:AlternateContent>
      </w:r>
      <w:r>
        <mc:AlternateContent>
          <mc:Choice Requires="wps">
            <w:drawing>
              <wp:anchor distT="0" distB="0" distL="85723" distR="85723" simplePos="0" relativeHeight="1096" behindDoc="0" locked="0" layoutInCell="1" hidden="0" allowOverlap="1">
                <wp:simplePos x="0" y="0"/>
                <wp:positionH relativeFrom="character">
                  <wp:posOffset>1285628</wp:posOffset>
                </wp:positionH>
                <wp:positionV relativeFrom="line">
                  <wp:posOffset>45002</wp:posOffset>
                </wp:positionV>
                <wp:extent cx="16775" cy="118722"/>
                <wp:effectExtent l="0" t="0" r="0" b="0"/>
                <wp:wrapNone/>
                <wp:docPr id="1204" name="平板用户 1204"/>
                <wp:cNvGraphicFramePr>
                  <a:graphicFrameLocks noChangeAspect="0" noSelect="1"/>
                </wp:cNvGraphicFramePr>
                <a:graphic>
                  <a:graphicData uri="http://schemas.microsoft.com/office/word/2010/wordprocessingInk">
                    <w14:contentPart bwMode="auto" r:id="rId804">
                      <w14:nvContentPartPr>
                        <w14:cNvContentPartPr/>
                      </w14:nvContentPartPr>
                      <w14:xfrm>
                        <a:off x="0" y="0"/>
                        <a:ext cx="16775" cy="118722"/>
                      </w14:xfrm>
                    </w14:contentPart>
                  </a:graphicData>
                </a:graphic>
              </wp:anchor>
            </w:drawing>
          </mc:Choice>
          <mc:Fallback>
            <w:pict>
              <v:shape type="#_x0000_t75" id="平板用户 1205" o:spid="_x0000_s1205" filled="f" stroked="f" strokeweight="1.0pt" style="position:absolute;&#10;margin-left:101.23056pt;&#10;margin-top:3.5434718pt;&#10;width:1.3208798pt;&#10;height:9.348262pt;&#10;z-index:1096;&#10;mso-position-horizontal:absolute;&#10;mso-position-horizontal-relative:char;&#10;mso-position-vertical:absolute;&#10;mso-position-vertical-relative:line;&#10;mso-wrap-distance-left:6.749897pt;&#10;mso-wrap-distance-right:6.749897pt;">
                <v:stroke color="#000000"/>
                <v:imagedata r:id="rId805"/>
                <o:lock selection="t"/>
              </v:shape>
            </w:pict>
          </mc:Fallback>
        </mc:AlternateContent>
      </w:r>
      <w:r>
        <mc:AlternateContent>
          <mc:Choice Requires="wps">
            <w:drawing>
              <wp:anchor distT="0" distB="0" distL="85723" distR="85723" simplePos="0" relativeHeight="1097" behindDoc="0" locked="0" layoutInCell="1" hidden="0" allowOverlap="1">
                <wp:simplePos x="0" y="0"/>
                <wp:positionH relativeFrom="character">
                  <wp:posOffset>1228243</wp:posOffset>
                </wp:positionH>
                <wp:positionV relativeFrom="line">
                  <wp:posOffset>23420</wp:posOffset>
                </wp:positionV>
                <wp:extent cx="26180" cy="144725"/>
                <wp:effectExtent l="0" t="0" r="0" b="0"/>
                <wp:wrapNone/>
                <wp:docPr id="1207" name="平板用户 1207"/>
                <wp:cNvGraphicFramePr>
                  <a:graphicFrameLocks noChangeAspect="0" noSelect="1"/>
                </wp:cNvGraphicFramePr>
                <a:graphic>
                  <a:graphicData uri="http://schemas.microsoft.com/office/word/2010/wordprocessingInk">
                    <w14:contentPart bwMode="auto" r:id="rId806">
                      <w14:nvContentPartPr>
                        <w14:cNvContentPartPr/>
                      </w14:nvContentPartPr>
                      <w14:xfrm>
                        <a:off x="0" y="0"/>
                        <a:ext cx="26180" cy="144725"/>
                      </w14:xfrm>
                    </w14:contentPart>
                  </a:graphicData>
                </a:graphic>
              </wp:anchor>
            </w:drawing>
          </mc:Choice>
          <mc:Fallback>
            <w:pict>
              <v:shape type="#_x0000_t75" id="平板用户 1208" o:spid="_x0000_s1208" filled="f" stroked="f" strokeweight="1.0pt" style="position:absolute;&#10;margin-left:96.71205pt;&#10;margin-top:1.8440957pt;&#10;width:2.0614614pt;&#10;height:11.395693pt;&#10;z-index:1097;&#10;mso-position-horizontal:absolute;&#10;mso-position-horizontal-relative:char;&#10;mso-position-vertical:absolute;&#10;mso-position-vertical-relative:line;&#10;mso-wrap-distance-left:6.749897pt;&#10;mso-wrap-distance-right:6.749897pt;">
                <v:stroke color="#000000"/>
                <v:imagedata r:id="rId807"/>
                <o:lock selection="t"/>
              </v:shape>
            </w:pict>
          </mc:Fallback>
        </mc:AlternateContent>
      </w:r>
      <w:r>
        <mc:AlternateContent>
          <mc:Choice Requires="wps">
            <w:drawing>
              <wp:anchor distT="0" distB="0" distL="85723" distR="85723" simplePos="0" relativeHeight="1098" behindDoc="0" locked="0" layoutInCell="1" hidden="0" allowOverlap="1">
                <wp:simplePos x="0" y="0"/>
                <wp:positionH relativeFrom="character">
                  <wp:posOffset>2844045</wp:posOffset>
                </wp:positionH>
                <wp:positionV relativeFrom="line">
                  <wp:posOffset>13985</wp:posOffset>
                </wp:positionV>
                <wp:extent cx="53762" cy="28841"/>
                <wp:effectExtent l="0" t="0" r="0" b="0"/>
                <wp:wrapNone/>
                <wp:docPr id="1210" name="平板用户 1210"/>
                <wp:cNvGraphicFramePr>
                  <a:graphicFrameLocks noChangeAspect="0" noSelect="1"/>
                </wp:cNvGraphicFramePr>
                <a:graphic>
                  <a:graphicData uri="http://schemas.microsoft.com/office/word/2010/wordprocessingInk">
                    <w14:contentPart bwMode="auto" r:id="rId808">
                      <w14:nvContentPartPr>
                        <w14:cNvContentPartPr/>
                      </w14:nvContentPartPr>
                      <w14:xfrm>
                        <a:off x="0" y="0"/>
                        <a:ext cx="53762" cy="28841"/>
                      </w14:xfrm>
                    </w14:contentPart>
                  </a:graphicData>
                </a:graphic>
              </wp:anchor>
            </w:drawing>
          </mc:Choice>
          <mc:Fallback>
            <w:pict>
              <v:shape type="#_x0000_t75" id="平板用户 1211" o:spid="_x0000_s1211" filled="f" stroked="f" strokeweight="1.0pt" style="position:absolute;&#10;margin-left:223.94057pt;&#10;margin-top:1.1012481pt;&#10;width:4.2332425pt;&#10;height:2.2710226pt;&#10;z-index:1098;&#10;mso-position-horizontal:absolute;&#10;mso-position-horizontal-relative:char;&#10;mso-position-vertical:absolute;&#10;mso-position-vertical-relative:line;&#10;mso-wrap-distance-left:6.749897pt;&#10;mso-wrap-distance-right:6.749897pt;">
                <v:stroke color="#000000"/>
                <v:imagedata r:id="rId809"/>
                <o:lock selection="t"/>
              </v:shape>
            </w:pict>
          </mc:Fallback>
        </mc:AlternateContent>
      </w:r>
      <w:r>
        <mc:AlternateContent>
          <mc:Choice Requires="wps">
            <w:drawing>
              <wp:anchor distT="0" distB="0" distL="85723" distR="85723" simplePos="0" relativeHeight="1099" behindDoc="0" locked="0" layoutInCell="1" hidden="0" allowOverlap="1">
                <wp:simplePos x="0" y="0"/>
                <wp:positionH relativeFrom="character">
                  <wp:posOffset>2054337</wp:posOffset>
                </wp:positionH>
                <wp:positionV relativeFrom="line">
                  <wp:posOffset>92440</wp:posOffset>
                </wp:positionV>
                <wp:extent cx="20365" cy="20365"/>
                <wp:effectExtent l="0" t="0" r="0" b="0"/>
                <wp:wrapNone/>
                <wp:docPr id="1213" name="平板用户 1213"/>
                <wp:cNvGraphicFramePr>
                  <a:graphicFrameLocks noChangeAspect="0" noSelect="1"/>
                </wp:cNvGraphicFramePr>
                <a:graphic>
                  <a:graphicData uri="http://schemas.microsoft.com/office/word/2010/wordprocessingInk">
                    <w14:contentPart bwMode="auto" r:id="rId810">
                      <w14:nvContentPartPr>
                        <w14:cNvContentPartPr/>
                      </w14:nvContentPartPr>
                      <w14:xfrm>
                        <a:off x="0" y="0"/>
                        <a:ext cx="20365" cy="20365"/>
                      </w14:xfrm>
                    </w14:contentPart>
                  </a:graphicData>
                </a:graphic>
              </wp:anchor>
            </w:drawing>
          </mc:Choice>
          <mc:Fallback>
            <w:pict>
              <v:shape type="#_x0000_t75" id="平板用户 1214" o:spid="_x0000_s1214" filled="f" stroked="f" strokeweight="1.0pt" style="position:absolute;&#10;margin-left:161.75888pt;&#10;margin-top:7.2787666pt;&#10;width:1.6035904pt;&#10;height:1.6035675pt;&#10;z-index:1099;&#10;mso-position-horizontal:absolute;&#10;mso-position-horizontal-relative:char;&#10;mso-position-vertical:absolute;&#10;mso-position-vertical-relative:line;&#10;mso-wrap-distance-left:6.749897pt;&#10;mso-wrap-distance-right:6.749897pt;">
                <v:stroke color="#000000"/>
                <v:imagedata r:id="rId811"/>
                <o:lock selection="t"/>
              </v:shape>
            </w:pict>
          </mc:Fallback>
        </mc:AlternateContent>
      </w:r>
      <w:r>
        <mc:AlternateContent>
          <mc:Choice Requires="wps">
            <w:drawing>
              <wp:anchor distT="0" distB="0" distL="85723" distR="85723" simplePos="0" relativeHeight="1100" behindDoc="0" locked="0" layoutInCell="1" hidden="0" allowOverlap="1">
                <wp:simplePos x="0" y="0"/>
                <wp:positionH relativeFrom="character">
                  <wp:posOffset>2108287</wp:posOffset>
                </wp:positionH>
                <wp:positionV relativeFrom="line">
                  <wp:posOffset>36786</wp:posOffset>
                </wp:positionV>
                <wp:extent cx="34601" cy="18014"/>
                <wp:effectExtent l="0" t="0" r="0" b="0"/>
                <wp:wrapNone/>
                <wp:docPr id="1216" name="平板用户 1216"/>
                <wp:cNvGraphicFramePr>
                  <a:graphicFrameLocks noChangeAspect="0" noSelect="1"/>
                </wp:cNvGraphicFramePr>
                <a:graphic>
                  <a:graphicData uri="http://schemas.microsoft.com/office/word/2010/wordprocessingInk">
                    <w14:contentPart bwMode="auto" r:id="rId812">
                      <w14:nvContentPartPr>
                        <w14:cNvContentPartPr/>
                      </w14:nvContentPartPr>
                      <w14:xfrm>
                        <a:off x="0" y="0"/>
                        <a:ext cx="34601" cy="18014"/>
                      </w14:xfrm>
                    </w14:contentPart>
                  </a:graphicData>
                </a:graphic>
              </wp:anchor>
            </w:drawing>
          </mc:Choice>
          <mc:Fallback>
            <w:pict>
              <v:shape type="#_x0000_t75" id="平板用户 1217" o:spid="_x0000_s1217" filled="f" stroked="f" strokeweight="1.0pt" style="position:absolute;&#10;margin-left:166.00688pt;&#10;margin-top:2.89657pt;&#10;width:2.724522pt;&#10;height:1.4184278pt;&#10;z-index:1100;&#10;mso-position-horizontal:absolute;&#10;mso-position-horizontal-relative:char;&#10;mso-position-vertical:absolute;&#10;mso-position-vertical-relative:line;&#10;mso-wrap-distance-left:6.749897pt;&#10;mso-wrap-distance-right:6.749897pt;">
                <v:stroke color="#000000"/>
                <v:imagedata r:id="rId813"/>
                <o:lock selection="t"/>
              </v:shape>
            </w:pict>
          </mc:Fallback>
        </mc:AlternateContent>
      </w:r>
      <w:r>
        <mc:AlternateContent>
          <mc:Choice Requires="wps">
            <w:drawing>
              <wp:anchor distT="0" distB="0" distL="85723" distR="85723" simplePos="0" relativeHeight="1101" behindDoc="0" locked="0" layoutInCell="1" hidden="0" allowOverlap="1">
                <wp:simplePos x="0" y="0"/>
                <wp:positionH relativeFrom="character">
                  <wp:posOffset>2020237</wp:posOffset>
                </wp:positionH>
                <wp:positionV relativeFrom="line">
                  <wp:posOffset>29189</wp:posOffset>
                </wp:positionV>
                <wp:extent cx="17617" cy="121052"/>
                <wp:effectExtent l="0" t="0" r="0" b="0"/>
                <wp:wrapNone/>
                <wp:docPr id="1219" name="平板用户 1219"/>
                <wp:cNvGraphicFramePr>
                  <a:graphicFrameLocks noChangeAspect="0" noSelect="1"/>
                </wp:cNvGraphicFramePr>
                <a:graphic>
                  <a:graphicData uri="http://schemas.microsoft.com/office/word/2010/wordprocessingInk">
                    <w14:contentPart bwMode="auto" r:id="rId814">
                      <w14:nvContentPartPr>
                        <w14:cNvContentPartPr/>
                      </w14:nvContentPartPr>
                      <w14:xfrm>
                        <a:off x="0" y="0"/>
                        <a:ext cx="17617" cy="121052"/>
                      </w14:xfrm>
                    </w14:contentPart>
                  </a:graphicData>
                </a:graphic>
              </wp:anchor>
            </w:drawing>
          </mc:Choice>
          <mc:Fallback>
            <w:pict>
              <v:shape type="#_x0000_t75" id="平板用户 1220" o:spid="_x0000_s1220" filled="f" stroked="f" strokeweight="1.0pt" style="position:absolute;&#10;margin-left:159.07384pt;&#10;margin-top:2.2983735pt;&#10;width:1.3872088pt;&#10;height:9.531685pt;&#10;z-index:1101;&#10;mso-position-horizontal:absolute;&#10;mso-position-horizontal-relative:char;&#10;mso-position-vertical:absolute;&#10;mso-position-vertical-relative:line;&#10;mso-wrap-distance-left:6.749897pt;&#10;mso-wrap-distance-right:6.749897pt;">
                <v:stroke color="#000000"/>
                <v:imagedata r:id="rId815"/>
                <o:lock selection="t"/>
              </v:shape>
            </w:pict>
          </mc:Fallback>
        </mc:AlternateContent>
      </w:r>
      <w:r>
        <mc:AlternateContent>
          <mc:Choice Requires="wps">
            <w:drawing>
              <wp:anchor distT="0" distB="0" distL="85723" distR="85723" simplePos="0" relativeHeight="1102" behindDoc="0" locked="0" layoutInCell="1" hidden="0" allowOverlap="1">
                <wp:simplePos x="0" y="0"/>
                <wp:positionH relativeFrom="character">
                  <wp:posOffset>2066588</wp:posOffset>
                </wp:positionH>
                <wp:positionV relativeFrom="line">
                  <wp:posOffset>27512</wp:posOffset>
                </wp:positionV>
                <wp:extent cx="64890" cy="114345"/>
                <wp:effectExtent l="0" t="0" r="0" b="0"/>
                <wp:wrapNone/>
                <wp:docPr id="1222" name="平板用户 1222"/>
                <wp:cNvGraphicFramePr>
                  <a:graphicFrameLocks noChangeAspect="0" noSelect="1"/>
                </wp:cNvGraphicFramePr>
                <a:graphic>
                  <a:graphicData uri="http://schemas.microsoft.com/office/word/2010/wordprocessingInk">
                    <w14:contentPart bwMode="auto" r:id="rId816">
                      <w14:nvContentPartPr>
                        <w14:cNvContentPartPr/>
                      </w14:nvContentPartPr>
                      <w14:xfrm>
                        <a:off x="0" y="0"/>
                        <a:ext cx="64890" cy="114345"/>
                      </w14:xfrm>
                    </w14:contentPart>
                  </a:graphicData>
                </a:graphic>
              </wp:anchor>
            </w:drawing>
          </mc:Choice>
          <mc:Fallback>
            <w:pict>
              <v:shape type="#_x0000_t75" id="平板用户 1223" o:spid="_x0000_s1223" filled="f" stroked="f" strokeweight="1.0pt" style="position:absolute;&#10;margin-left:162.72346pt;&#10;margin-top:2.1663566pt;&#10;width:5.109526pt;&#10;height:9.003548pt;&#10;z-index:1102;&#10;mso-position-horizontal:absolute;&#10;mso-position-horizontal-relative:char;&#10;mso-position-vertical:absolute;&#10;mso-position-vertical-relative:line;&#10;mso-wrap-distance-left:6.749897pt;&#10;mso-wrap-distance-right:6.749897pt;">
                <v:stroke color="#000000"/>
                <v:imagedata r:id="rId817"/>
                <o:lock selection="t"/>
              </v:shape>
            </w:pict>
          </mc:Fallback>
        </mc:AlternateContent>
      </w:r>
      <w:r>
        <mc:AlternateContent>
          <mc:Choice Requires="wps">
            <w:drawing>
              <wp:anchor distT="0" distB="0" distL="85723" distR="85723" simplePos="0" relativeHeight="1103" behindDoc="0" locked="0" layoutInCell="1" hidden="0" allowOverlap="1">
                <wp:simplePos x="0" y="0"/>
                <wp:positionH relativeFrom="character">
                  <wp:posOffset>1988766</wp:posOffset>
                </wp:positionH>
                <wp:positionV relativeFrom="line">
                  <wp:posOffset>13376</wp:posOffset>
                </wp:positionV>
                <wp:extent cx="69835" cy="99450"/>
                <wp:effectExtent l="0" t="0" r="0" b="0"/>
                <wp:wrapNone/>
                <wp:docPr id="1225" name="平板用户 1225"/>
                <wp:cNvGraphicFramePr>
                  <a:graphicFrameLocks noChangeAspect="0" noSelect="1"/>
                </wp:cNvGraphicFramePr>
                <a:graphic>
                  <a:graphicData uri="http://schemas.microsoft.com/office/word/2010/wordprocessingInk">
                    <w14:contentPart bwMode="auto" r:id="rId818">
                      <w14:nvContentPartPr>
                        <w14:cNvContentPartPr/>
                      </w14:nvContentPartPr>
                      <w14:xfrm>
                        <a:off x="0" y="0"/>
                        <a:ext cx="69835" cy="99450"/>
                      </w14:xfrm>
                    </w14:contentPart>
                  </a:graphicData>
                </a:graphic>
              </wp:anchor>
            </w:drawing>
          </mc:Choice>
          <mc:Fallback>
            <w:pict>
              <v:shape type="#_x0000_t75" id="平板用户 1226" o:spid="_x0000_s1226" filled="f" stroked="f" strokeweight="1.0pt" style="position:absolute;&#10;margin-left:156.5958pt;&#10;margin-top:1.0532752pt;&#10;width:5.498871pt;&#10;height:7.8307295pt;&#10;z-index:1103;&#10;mso-position-horizontal:absolute;&#10;mso-position-horizontal-relative:char;&#10;mso-position-vertical:absolute;&#10;mso-position-vertical-relative:line;&#10;mso-wrap-distance-left:6.749897pt;&#10;mso-wrap-distance-right:6.749897pt;">
                <v:stroke color="#000000"/>
                <v:imagedata r:id="rId819"/>
                <o:lock selection="t"/>
              </v:shape>
            </w:pict>
          </mc:Fallback>
        </mc:AlternateContent>
      </w:r>
      <w:r>
        <mc:AlternateContent>
          <mc:Choice Requires="wps">
            <w:drawing>
              <wp:anchor distT="0" distB="0" distL="85723" distR="85723" simplePos="0" relativeHeight="1104" behindDoc="0" locked="0" layoutInCell="1" hidden="0" allowOverlap="1">
                <wp:simplePos x="0" y="0"/>
                <wp:positionH relativeFrom="character">
                  <wp:posOffset>893868</wp:posOffset>
                </wp:positionH>
                <wp:positionV relativeFrom="line">
                  <wp:posOffset>107134</wp:posOffset>
                </wp:positionV>
                <wp:extent cx="20365" cy="20365"/>
                <wp:effectExtent l="0" t="0" r="0" b="0"/>
                <wp:wrapNone/>
                <wp:docPr id="1228" name="平板用户 1228"/>
                <wp:cNvGraphicFramePr>
                  <a:graphicFrameLocks noChangeAspect="0" noSelect="1"/>
                </wp:cNvGraphicFramePr>
                <a:graphic>
                  <a:graphicData uri="http://schemas.microsoft.com/office/word/2010/wordprocessingInk">
                    <w14:contentPart bwMode="auto" r:id="rId820">
                      <w14:nvContentPartPr>
                        <w14:cNvContentPartPr/>
                      </w14:nvContentPartPr>
                      <w14:xfrm>
                        <a:off x="0" y="0"/>
                        <a:ext cx="20365" cy="20365"/>
                      </w14:xfrm>
                    </w14:contentPart>
                  </a:graphicData>
                </a:graphic>
              </wp:anchor>
            </w:drawing>
          </mc:Choice>
          <mc:Fallback>
            <w:pict>
              <v:shape type="#_x0000_t75" id="平板用户 1229" o:spid="_x0000_s1229" filled="f" stroked="f" strokeweight="1.0pt" style="position:absolute;&#10;margin-left:70.383354pt;&#10;margin-top:8.435792pt;&#10;width:1.6035789pt;&#10;height:1.6035675pt;&#10;z-index:1104;&#10;mso-position-horizontal:absolute;&#10;mso-position-horizontal-relative:char;&#10;mso-position-vertical:absolute;&#10;mso-position-vertical-relative:line;&#10;mso-wrap-distance-left:6.749897pt;&#10;mso-wrap-distance-right:6.749897pt;">
                <v:stroke color="#000000"/>
                <v:imagedata r:id="rId821"/>
                <o:lock selection="t"/>
              </v:shape>
            </w:pict>
          </mc:Fallback>
        </mc:AlternateContent>
      </w:r>
      <w:r>
        <mc:AlternateContent>
          <mc:Choice Requires="wps">
            <w:drawing>
              <wp:anchor distT="0" distB="0" distL="85723" distR="85723" simplePos="0" relativeHeight="1105" behindDoc="0" locked="0" layoutInCell="1" hidden="0" allowOverlap="1">
                <wp:simplePos x="0" y="0"/>
                <wp:positionH relativeFrom="character">
                  <wp:posOffset>927912</wp:posOffset>
                </wp:positionH>
                <wp:positionV relativeFrom="line">
                  <wp:posOffset>63647</wp:posOffset>
                </wp:positionV>
                <wp:extent cx="18603" cy="9215"/>
                <wp:effectExtent l="0" t="0" r="0" b="0"/>
                <wp:wrapNone/>
                <wp:docPr id="1231" name="平板用户 1231"/>
                <wp:cNvGraphicFramePr>
                  <a:graphicFrameLocks noChangeAspect="0" noSelect="1"/>
                </wp:cNvGraphicFramePr>
                <a:graphic>
                  <a:graphicData uri="http://schemas.microsoft.com/office/word/2010/wordprocessingInk">
                    <w14:contentPart bwMode="auto" r:id="rId822">
                      <w14:nvContentPartPr>
                        <w14:cNvContentPartPr/>
                      </w14:nvContentPartPr>
                      <w14:xfrm>
                        <a:off x="0" y="0"/>
                        <a:ext cx="18603" cy="9215"/>
                      </w14:xfrm>
                    </w14:contentPart>
                  </a:graphicData>
                </a:graphic>
              </wp:anchor>
            </w:drawing>
          </mc:Choice>
          <mc:Fallback>
            <w:pict>
              <v:shape type="#_x0000_t75" id="平板用户 1232" o:spid="_x0000_s1232" filled="f" stroked="f" strokeweight="1.0pt" style="position:absolute;&#10;margin-left:73.06396pt;&#10;margin-top:5.011589pt;&#10;width:1.4648215pt;&#10;height:0.72565883pt;&#10;z-index:1105;&#10;mso-position-horizontal:absolute;&#10;mso-position-horizontal-relative:char;&#10;mso-position-vertical:absolute;&#10;mso-position-vertical-relative:line;&#10;mso-wrap-distance-left:6.749897pt;&#10;mso-wrap-distance-right:6.749897pt;">
                <v:stroke color="#000000"/>
                <v:imagedata r:id="rId823"/>
                <o:lock selection="t"/>
              </v:shape>
            </w:pict>
          </mc:Fallback>
        </mc:AlternateContent>
      </w:r>
      <w:r>
        <mc:AlternateContent>
          <mc:Choice Requires="wps">
            <w:drawing>
              <wp:anchor distT="0" distB="0" distL="85723" distR="85723" simplePos="0" relativeHeight="1106" behindDoc="0" locked="0" layoutInCell="1" hidden="0" allowOverlap="1">
                <wp:simplePos x="0" y="0"/>
                <wp:positionH relativeFrom="character">
                  <wp:posOffset>839067</wp:posOffset>
                </wp:positionH>
                <wp:positionV relativeFrom="line">
                  <wp:posOffset>45218</wp:posOffset>
                </wp:positionV>
                <wp:extent cx="38091" cy="122074"/>
                <wp:effectExtent l="0" t="0" r="0" b="0"/>
                <wp:wrapNone/>
                <wp:docPr id="1234" name="平板用户 1234"/>
                <wp:cNvGraphicFramePr>
                  <a:graphicFrameLocks noChangeAspect="0" noSelect="1"/>
                </wp:cNvGraphicFramePr>
                <a:graphic>
                  <a:graphicData uri="http://schemas.microsoft.com/office/word/2010/wordprocessingInk">
                    <w14:contentPart bwMode="auto" r:id="rId824">
                      <w14:nvContentPartPr>
                        <w14:cNvContentPartPr/>
                      </w14:nvContentPartPr>
                      <w14:xfrm>
                        <a:off x="0" y="0"/>
                        <a:ext cx="38091" cy="122074"/>
                      </w14:xfrm>
                    </w14:contentPart>
                  </a:graphicData>
                </a:graphic>
              </wp:anchor>
            </w:drawing>
          </mc:Choice>
          <mc:Fallback>
            <w:pict>
              <v:shape type="#_x0000_t75" id="平板用户 1235" o:spid="_x0000_s1235" filled="f" stroked="f" strokeweight="1.0pt" style="position:absolute;&#10;margin-left:66.06832pt;&#10;margin-top:3.5605004pt;&#10;width:2.9993362pt;&#10;height:9.612182pt;&#10;z-index:1106;&#10;mso-position-horizontal:absolute;&#10;mso-position-horizontal-relative:char;&#10;mso-position-vertical:absolute;&#10;mso-position-vertical-relative:line;&#10;mso-wrap-distance-left:6.749897pt;&#10;mso-wrap-distance-right:6.749897pt;">
                <v:stroke color="#000000"/>
                <v:imagedata r:id="rId825"/>
                <o:lock selection="t"/>
              </v:shape>
            </w:pict>
          </mc:Fallback>
        </mc:AlternateContent>
      </w:r>
      <w:r>
        <mc:AlternateContent>
          <mc:Choice Requires="wps">
            <w:drawing>
              <wp:anchor distT="0" distB="0" distL="85723" distR="85723" simplePos="0" relativeHeight="1107" behindDoc="0" locked="0" layoutInCell="1" hidden="0" allowOverlap="1">
                <wp:simplePos x="0" y="0"/>
                <wp:positionH relativeFrom="character">
                  <wp:posOffset>905000</wp:posOffset>
                </wp:positionH>
                <wp:positionV relativeFrom="line">
                  <wp:posOffset>33093</wp:posOffset>
                </wp:positionV>
                <wp:extent cx="57147" cy="126585"/>
                <wp:effectExtent l="0" t="0" r="0" b="0"/>
                <wp:wrapNone/>
                <wp:docPr id="1237" name="平板用户 1237"/>
                <wp:cNvGraphicFramePr>
                  <a:graphicFrameLocks noChangeAspect="0" noSelect="1"/>
                </wp:cNvGraphicFramePr>
                <a:graphic>
                  <a:graphicData uri="http://schemas.microsoft.com/office/word/2010/wordprocessingInk">
                    <w14:contentPart bwMode="auto" r:id="rId826">
                      <w14:nvContentPartPr>
                        <w14:cNvContentPartPr/>
                      </w14:nvContentPartPr>
                      <w14:xfrm>
                        <a:off x="0" y="0"/>
                        <a:ext cx="57147" cy="126585"/>
                      </w14:xfrm>
                    </w14:contentPart>
                  </a:graphicData>
                </a:graphic>
              </wp:anchor>
            </w:drawing>
          </mc:Choice>
          <mc:Fallback>
            <w:pict>
              <v:shape type="#_x0000_t75" id="平板用户 1238" o:spid="_x0000_s1238" filled="f" stroked="f" strokeweight="1.0pt" style="position:absolute;&#10;margin-left:71.25986pt;&#10;margin-top:2.605803pt;&#10;width:4.4998283pt;&#10;height:9.967332pt;&#10;z-index:1107;&#10;mso-position-horizontal:absolute;&#10;mso-position-horizontal-relative:char;&#10;mso-position-vertical:absolute;&#10;mso-position-vertical-relative:line;&#10;mso-wrap-distance-left:6.749897pt;&#10;mso-wrap-distance-right:6.749897pt;">
                <v:stroke color="#000000"/>
                <v:imagedata r:id="rId827"/>
                <o:lock selection="t"/>
              </v:shape>
            </w:pict>
          </mc:Fallback>
        </mc:AlternateContent>
      </w:r>
      <w:r>
        <mc:AlternateContent>
          <mc:Choice Requires="wps">
            <w:drawing>
              <wp:anchor distT="0" distB="0" distL="85723" distR="85723" simplePos="0" relativeHeight="1108" behindDoc="0" locked="0" layoutInCell="1" hidden="0" allowOverlap="1">
                <wp:simplePos x="0" y="0"/>
                <wp:positionH relativeFrom="character">
                  <wp:posOffset>1091993</wp:posOffset>
                </wp:positionH>
                <wp:positionV relativeFrom="line">
                  <wp:posOffset>20024</wp:posOffset>
                </wp:positionV>
                <wp:extent cx="24369" cy="18465"/>
                <wp:effectExtent l="0" t="0" r="0" b="0"/>
                <wp:wrapNone/>
                <wp:docPr id="1240" name="平板用户 1240"/>
                <wp:cNvGraphicFramePr>
                  <a:graphicFrameLocks noChangeAspect="0" noSelect="1"/>
                </wp:cNvGraphicFramePr>
                <a:graphic>
                  <a:graphicData uri="http://schemas.microsoft.com/office/word/2010/wordprocessingInk">
                    <w14:contentPart bwMode="auto" r:id="rId828">
                      <w14:nvContentPartPr>
                        <w14:cNvContentPartPr/>
                      </w14:nvContentPartPr>
                      <w14:xfrm>
                        <a:off x="0" y="0"/>
                        <a:ext cx="24369" cy="18465"/>
                      </w14:xfrm>
                    </w14:contentPart>
                  </a:graphicData>
                </a:graphic>
              </wp:anchor>
            </w:drawing>
          </mc:Choice>
          <mc:Fallback>
            <w:pict>
              <v:shape type="#_x0000_t75" id="平板用户 1241" o:spid="_x0000_s1241" filled="f" stroked="f" strokeweight="1.0pt" style="position:absolute;&#10;margin-left:85.9837pt;&#10;margin-top:1.5767659pt;&#10;width:1.9188589pt;&#10;height:1.4539955pt;&#10;z-index:1108;&#10;mso-position-horizontal:absolute;&#10;mso-position-horizontal-relative:char;&#10;mso-position-vertical:absolute;&#10;mso-position-vertical-relative:line;&#10;mso-wrap-distance-left:6.749897pt;&#10;mso-wrap-distance-right:6.749897pt;">
                <v:stroke color="#000000"/>
                <v:imagedata r:id="rId829"/>
                <o:lock selection="t"/>
              </v:shape>
            </w:pict>
          </mc:Fallback>
        </mc:AlternateContent>
      </w:r>
      <w:r>
        <mc:AlternateContent>
          <mc:Choice Requires="wps">
            <w:drawing>
              <wp:anchor distT="0" distB="0" distL="85723" distR="85723" simplePos="0" relativeHeight="1109" behindDoc="0" locked="0" layoutInCell="1" hidden="0" allowOverlap="1">
                <wp:simplePos x="0" y="0"/>
                <wp:positionH relativeFrom="character">
                  <wp:posOffset>1008463</wp:posOffset>
                </wp:positionH>
                <wp:positionV relativeFrom="line">
                  <wp:posOffset>19766</wp:posOffset>
                </wp:positionV>
                <wp:extent cx="97964" cy="130852"/>
                <wp:effectExtent l="0" t="0" r="0" b="0"/>
                <wp:wrapNone/>
                <wp:docPr id="1243" name="平板用户 1243"/>
                <wp:cNvGraphicFramePr>
                  <a:graphicFrameLocks noChangeAspect="0" noSelect="1"/>
                </wp:cNvGraphicFramePr>
                <a:graphic>
                  <a:graphicData uri="http://schemas.microsoft.com/office/word/2010/wordprocessingInk">
                    <w14:contentPart bwMode="auto" r:id="rId830">
                      <w14:nvContentPartPr>
                        <w14:cNvContentPartPr/>
                      </w14:nvContentPartPr>
                      <w14:xfrm>
                        <a:off x="0" y="0"/>
                        <a:ext cx="97964" cy="130852"/>
                      </w14:xfrm>
                    </w14:contentPart>
                  </a:graphicData>
                </a:graphic>
              </wp:anchor>
            </w:drawing>
          </mc:Choice>
          <mc:Fallback>
            <w:pict>
              <v:shape type="#_x0000_t75" id="平板用户 1244" o:spid="_x0000_s1244" filled="f" stroked="f" strokeweight="1.0pt" style="position:absolute;&#10;margin-left:79.40659pt;&#10;margin-top:1.5564414pt;&#10;width:7.713773pt;&#10;height:10.30337pt;&#10;z-index:1109;&#10;mso-position-horizontal:absolute;&#10;mso-position-horizontal-relative:char;&#10;mso-position-vertical:absolute;&#10;mso-position-vertical-relative:line;&#10;mso-wrap-distance-left:6.749897pt;&#10;mso-wrap-distance-right:6.749897pt;">
                <v:stroke color="#000000"/>
                <v:imagedata r:id="rId831"/>
                <o:lock selection="t"/>
              </v:shape>
            </w:pict>
          </mc:Fallback>
        </mc:AlternateContent>
      </w:r>
      <w:r>
        <mc:AlternateContent>
          <mc:Choice Requires="wps">
            <w:drawing>
              <wp:anchor distT="0" distB="0" distL="85723" distR="85723" simplePos="0" relativeHeight="1110" behindDoc="0" locked="0" layoutInCell="1" hidden="0" allowOverlap="1">
                <wp:simplePos x="0" y="0"/>
                <wp:positionH relativeFrom="character">
                  <wp:posOffset>970512</wp:posOffset>
                </wp:positionH>
                <wp:positionV relativeFrom="line">
                  <wp:posOffset>-7461</wp:posOffset>
                </wp:positionV>
                <wp:extent cx="41154" cy="161493"/>
                <wp:effectExtent l="0" t="0" r="0" b="0"/>
                <wp:wrapNone/>
                <wp:docPr id="1246" name="平板用户 1246"/>
                <wp:cNvGraphicFramePr>
                  <a:graphicFrameLocks noChangeAspect="0" noSelect="1"/>
                </wp:cNvGraphicFramePr>
                <a:graphic>
                  <a:graphicData uri="http://schemas.microsoft.com/office/word/2010/wordprocessingInk">
                    <w14:contentPart bwMode="auto" r:id="rId832">
                      <w14:nvContentPartPr>
                        <w14:cNvContentPartPr/>
                      </w14:nvContentPartPr>
                      <w14:xfrm>
                        <a:off x="0" y="0"/>
                        <a:ext cx="41154" cy="161493"/>
                      </w14:xfrm>
                    </w14:contentPart>
                  </a:graphicData>
                </a:graphic>
              </wp:anchor>
            </w:drawing>
          </mc:Choice>
          <mc:Fallback>
            <w:pict>
              <v:shape type="#_x0000_t75" id="平板用户 1247" o:spid="_x0000_s1247" filled="f" stroked="f" strokeweight="1.0pt" style="position:absolute;&#10;margin-left:76.418304pt;&#10;margin-top:-0.58750784pt;&#10;width:3.240517pt;&#10;height:12.716001pt;&#10;z-index:1110;&#10;mso-position-horizontal:absolute;&#10;mso-position-horizontal-relative:char;&#10;mso-position-vertical:absolute;&#10;mso-position-vertical-relative:line;&#10;mso-wrap-distance-left:6.749897pt;&#10;mso-wrap-distance-right:6.749897pt;">
                <v:stroke color="#000000"/>
                <v:imagedata r:id="rId833"/>
                <o:lock selection="t"/>
              </v:shape>
            </w:pict>
          </mc:Fallback>
        </mc:AlternateContent>
      </w:r>
      <w:r>
        <mc:AlternateContent>
          <mc:Choice Requires="wps">
            <w:drawing>
              <wp:anchor distT="0" distB="0" distL="85723" distR="85723" simplePos="0" relativeHeight="1111" behindDoc="0" locked="0" layoutInCell="1" hidden="0" allowOverlap="1">
                <wp:simplePos x="0" y="0"/>
                <wp:positionH relativeFrom="character">
                  <wp:posOffset>1638183</wp:posOffset>
                </wp:positionH>
                <wp:positionV relativeFrom="line">
                  <wp:posOffset>91510</wp:posOffset>
                </wp:positionV>
                <wp:extent cx="20365" cy="20365"/>
                <wp:effectExtent l="0" t="0" r="0" b="0"/>
                <wp:wrapNone/>
                <wp:docPr id="1249" name="平板用户 1249"/>
                <wp:cNvGraphicFramePr>
                  <a:graphicFrameLocks noChangeAspect="0" noSelect="1"/>
                </wp:cNvGraphicFramePr>
                <a:graphic>
                  <a:graphicData uri="http://schemas.microsoft.com/office/word/2010/wordprocessingInk">
                    <w14:contentPart bwMode="auto" r:id="rId834">
                      <w14:nvContentPartPr>
                        <w14:cNvContentPartPr/>
                      </w14:nvContentPartPr>
                      <w14:xfrm>
                        <a:off x="0" y="0"/>
                        <a:ext cx="20365" cy="20365"/>
                      </w14:xfrm>
                    </w14:contentPart>
                  </a:graphicData>
                </a:graphic>
              </wp:anchor>
            </w:drawing>
          </mc:Choice>
          <mc:Fallback>
            <w:pict>
              <v:shape type="#_x0000_t75" id="平板用户 1250" o:spid="_x0000_s1250" filled="f" stroked="f" strokeweight="1.0pt" style="position:absolute;&#10;margin-left:128.9908pt;&#10;margin-top:7.2055254pt;&#10;width:1.6035675pt;&#10;height:1.6035675pt;&#10;z-index:1111;&#10;mso-position-horizontal:absolute;&#10;mso-position-horizontal-relative:char;&#10;mso-position-vertical:absolute;&#10;mso-position-vertical-relative:line;&#10;mso-wrap-distance-left:6.749897pt;&#10;mso-wrap-distance-right:6.749897pt;">
                <v:stroke color="#000000"/>
                <v:imagedata r:id="rId835"/>
                <o:lock selection="t"/>
              </v:shape>
            </w:pict>
          </mc:Fallback>
        </mc:AlternateContent>
      </w:r>
      <w:r>
        <mc:AlternateContent>
          <mc:Choice Requires="wps">
            <w:drawing>
              <wp:anchor distT="0" distB="0" distL="85723" distR="85723" simplePos="0" relativeHeight="1112" behindDoc="0" locked="0" layoutInCell="1" hidden="0" allowOverlap="1">
                <wp:simplePos x="0" y="0"/>
                <wp:positionH relativeFrom="character">
                  <wp:posOffset>1575117</wp:posOffset>
                </wp:positionH>
                <wp:positionV relativeFrom="line">
                  <wp:posOffset>67881</wp:posOffset>
                </wp:positionV>
                <wp:extent cx="71622" cy="61203"/>
                <wp:effectExtent l="0" t="0" r="0" b="0"/>
                <wp:wrapNone/>
                <wp:docPr id="1252" name="平板用户 1252"/>
                <wp:cNvGraphicFramePr>
                  <a:graphicFrameLocks noChangeAspect="0" noSelect="1"/>
                </wp:cNvGraphicFramePr>
                <a:graphic>
                  <a:graphicData uri="http://schemas.microsoft.com/office/word/2010/wordprocessingInk">
                    <w14:contentPart bwMode="auto" r:id="rId836">
                      <w14:nvContentPartPr>
                        <w14:cNvContentPartPr/>
                      </w14:nvContentPartPr>
                      <w14:xfrm>
                        <a:off x="0" y="0"/>
                        <a:ext cx="71622" cy="61203"/>
                      </w14:xfrm>
                    </w14:contentPart>
                  </a:graphicData>
                </a:graphic>
              </wp:anchor>
            </w:drawing>
          </mc:Choice>
          <mc:Fallback>
            <w:pict>
              <v:shape type="#_x0000_t75" id="平板用户 1253" o:spid="_x0000_s1253" filled="f" stroked="f" strokeweight="1.0pt" style="position:absolute;&#10;margin-left:124.02501pt;&#10;margin-top:5.345019pt;&#10;width:5.6395626pt;&#10;height:4.819171pt;&#10;z-index:1112;&#10;mso-position-horizontal:absolute;&#10;mso-position-horizontal-relative:char;&#10;mso-position-vertical:absolute;&#10;mso-position-vertical-relative:line;&#10;mso-wrap-distance-left:6.749897pt;&#10;mso-wrap-distance-right:6.749897pt;">
                <v:stroke color="#000000"/>
                <v:imagedata r:id="rId837"/>
                <o:lock selection="t"/>
              </v:shape>
            </w:pict>
          </mc:Fallback>
        </mc:AlternateContent>
      </w:r>
      <w:r>
        <mc:AlternateContent>
          <mc:Choice Requires="wps">
            <w:drawing>
              <wp:anchor distT="0" distB="0" distL="85723" distR="85723" simplePos="0" relativeHeight="1113" behindDoc="0" locked="0" layoutInCell="1" hidden="0" allowOverlap="1">
                <wp:simplePos x="0" y="0"/>
                <wp:positionH relativeFrom="character">
                  <wp:posOffset>1835005</wp:posOffset>
                </wp:positionH>
                <wp:positionV relativeFrom="line">
                  <wp:posOffset>41104</wp:posOffset>
                </wp:positionV>
                <wp:extent cx="19533" cy="14711"/>
                <wp:effectExtent l="0" t="0" r="0" b="0"/>
                <wp:wrapNone/>
                <wp:docPr id="1255" name="平板用户 1255"/>
                <wp:cNvGraphicFramePr>
                  <a:graphicFrameLocks noChangeAspect="0" noSelect="1"/>
                </wp:cNvGraphicFramePr>
                <a:graphic>
                  <a:graphicData uri="http://schemas.microsoft.com/office/word/2010/wordprocessingInk">
                    <w14:contentPart bwMode="auto" r:id="rId838">
                      <w14:nvContentPartPr>
                        <w14:cNvContentPartPr/>
                      </w14:nvContentPartPr>
                      <w14:xfrm>
                        <a:off x="0" y="0"/>
                        <a:ext cx="19533" cy="14711"/>
                      </w14:xfrm>
                    </w14:contentPart>
                  </a:graphicData>
                </a:graphic>
              </wp:anchor>
            </w:drawing>
          </mc:Choice>
          <mc:Fallback>
            <w:pict>
              <v:shape type="#_x0000_t75" id="平板用户 1256" o:spid="_x0000_s1256" filled="f" stroked="f" strokeweight="1.0pt" style="position:absolute;&#10;margin-left:144.48859pt;&#10;margin-top:3.2365916pt;&#10;width:1.5380626pt;&#10;height:1.1583762pt;&#10;z-index:1113;&#10;mso-position-horizontal:absolute;&#10;mso-position-horizontal-relative:char;&#10;mso-position-vertical:absolute;&#10;mso-position-vertical-relative:line;&#10;mso-wrap-distance-left:6.749897pt;&#10;mso-wrap-distance-right:6.749897pt;">
                <v:stroke color="#000000"/>
                <v:imagedata r:id="rId839"/>
                <o:lock selection="t"/>
              </v:shape>
            </w:pict>
          </mc:Fallback>
        </mc:AlternateContent>
      </w:r>
      <w:r>
        <mc:AlternateContent>
          <mc:Choice Requires="wps">
            <w:drawing>
              <wp:anchor distT="0" distB="0" distL="85723" distR="85723" simplePos="0" relativeHeight="1114" behindDoc="0" locked="0" layoutInCell="1" hidden="0" allowOverlap="1">
                <wp:simplePos x="0" y="0"/>
                <wp:positionH relativeFrom="character">
                  <wp:posOffset>1565442</wp:posOffset>
                </wp:positionH>
                <wp:positionV relativeFrom="line">
                  <wp:posOffset>18801</wp:posOffset>
                </wp:positionV>
                <wp:extent cx="57577" cy="114463"/>
                <wp:effectExtent l="0" t="0" r="0" b="0"/>
                <wp:wrapNone/>
                <wp:docPr id="1258" name="平板用户 1258"/>
                <wp:cNvGraphicFramePr>
                  <a:graphicFrameLocks noChangeAspect="0" noSelect="1"/>
                </wp:cNvGraphicFramePr>
                <a:graphic>
                  <a:graphicData uri="http://schemas.microsoft.com/office/word/2010/wordprocessingInk">
                    <w14:contentPart bwMode="auto" r:id="rId840">
                      <w14:nvContentPartPr>
                        <w14:cNvContentPartPr/>
                      </w14:nvContentPartPr>
                      <w14:xfrm>
                        <a:off x="0" y="0"/>
                        <a:ext cx="57577" cy="114463"/>
                      </w14:xfrm>
                    </w14:contentPart>
                  </a:graphicData>
                </a:graphic>
              </wp:anchor>
            </w:drawing>
          </mc:Choice>
          <mc:Fallback>
            <w:pict>
              <v:shape type="#_x0000_t75" id="平板用户 1259" o:spid="_x0000_s1259" filled="f" stroked="f" strokeweight="1.0pt" style="position:absolute;&#10;margin-left:123.26317pt;&#10;margin-top:1.4804538pt;&#10;width:4.533668pt;&#10;height:9.012863pt;&#10;z-index:1114;&#10;mso-position-horizontal:absolute;&#10;mso-position-horizontal-relative:char;&#10;mso-position-vertical:absolute;&#10;mso-position-vertical-relative:line;&#10;mso-wrap-distance-left:6.749897pt;&#10;mso-wrap-distance-right:6.749897pt;">
                <v:stroke color="#000000"/>
                <v:imagedata r:id="rId841"/>
                <o:lock selection="t"/>
              </v:shape>
            </w:pict>
          </mc:Fallback>
        </mc:AlternateContent>
      </w:r>
      <w:r>
        <mc:AlternateContent>
          <mc:Choice Requires="wps">
            <w:drawing>
              <wp:anchor distT="0" distB="0" distL="85723" distR="85723" simplePos="0" relativeHeight="1115" behindDoc="0" locked="0" layoutInCell="1" hidden="0" allowOverlap="1">
                <wp:simplePos x="0" y="0"/>
                <wp:positionH relativeFrom="character">
                  <wp:posOffset>1752965</wp:posOffset>
                </wp:positionH>
                <wp:positionV relativeFrom="line">
                  <wp:posOffset>17069</wp:posOffset>
                </wp:positionV>
                <wp:extent cx="98450" cy="137221"/>
                <wp:effectExtent l="0" t="0" r="0" b="0"/>
                <wp:wrapNone/>
                <wp:docPr id="1261" name="平板用户 1261"/>
                <wp:cNvGraphicFramePr>
                  <a:graphicFrameLocks noChangeAspect="0" noSelect="1"/>
                </wp:cNvGraphicFramePr>
                <a:graphic>
                  <a:graphicData uri="http://schemas.microsoft.com/office/word/2010/wordprocessingInk">
                    <w14:contentPart bwMode="auto" r:id="rId842">
                      <w14:nvContentPartPr>
                        <w14:cNvContentPartPr/>
                      </w14:nvContentPartPr>
                      <w14:xfrm>
                        <a:off x="0" y="0"/>
                        <a:ext cx="98450" cy="137221"/>
                      </w14:xfrm>
                    </w14:contentPart>
                  </a:graphicData>
                </a:graphic>
              </wp:anchor>
            </w:drawing>
          </mc:Choice>
          <mc:Fallback>
            <w:pict>
              <v:shape type="#_x0000_t75" id="平板用户 1262" o:spid="_x0000_s1262" filled="f" stroked="f" strokeweight="1.0pt" style="position:absolute;&#10;margin-left:138.02878pt;&#10;margin-top:1.3440423pt;&#10;width:7.751995pt;&#10;height:10.804866pt;&#10;z-index:1115;&#10;mso-position-horizontal:absolute;&#10;mso-position-horizontal-relative:char;&#10;mso-position-vertical:absolute;&#10;mso-position-vertical-relative:line;&#10;mso-wrap-distance-left:6.749897pt;&#10;mso-wrap-distance-right:6.749897pt;">
                <v:stroke color="#000000"/>
                <v:imagedata r:id="rId843"/>
                <o:lock selection="t"/>
              </v:shape>
            </w:pict>
          </mc:Fallback>
        </mc:AlternateContent>
      </w:r>
      <w:r>
        <mc:AlternateContent>
          <mc:Choice Requires="wps">
            <w:drawing>
              <wp:anchor distT="0" distB="0" distL="85723" distR="85723" simplePos="0" relativeHeight="1116" behindDoc="0" locked="0" layoutInCell="1" hidden="0" allowOverlap="1">
                <wp:simplePos x="0" y="0"/>
                <wp:positionH relativeFrom="character">
                  <wp:posOffset>1722465</wp:posOffset>
                </wp:positionH>
                <wp:positionV relativeFrom="line">
                  <wp:posOffset>7795</wp:posOffset>
                </wp:positionV>
                <wp:extent cx="18901" cy="114780"/>
                <wp:effectExtent l="0" t="0" r="0" b="0"/>
                <wp:wrapNone/>
                <wp:docPr id="1264" name="平板用户 1264"/>
                <wp:cNvGraphicFramePr>
                  <a:graphicFrameLocks noChangeAspect="0" noSelect="1"/>
                </wp:cNvGraphicFramePr>
                <a:graphic>
                  <a:graphicData uri="http://schemas.microsoft.com/office/word/2010/wordprocessingInk">
                    <w14:contentPart bwMode="auto" r:id="rId844">
                      <w14:nvContentPartPr>
                        <w14:cNvContentPartPr/>
                      </w14:nvContentPartPr>
                      <w14:xfrm>
                        <a:off x="0" y="0"/>
                        <a:ext cx="18901" cy="114780"/>
                      </w14:xfrm>
                    </w14:contentPart>
                  </a:graphicData>
                </a:graphic>
              </wp:anchor>
            </w:drawing>
          </mc:Choice>
          <mc:Fallback>
            <w:pict>
              <v:shape type="#_x0000_t75" id="平板用户 1265" o:spid="_x0000_s1265" filled="f" stroked="f" strokeweight="1.0pt" style="position:absolute;&#10;margin-left:135.6272pt;&#10;margin-top:0.61382884pt;&#10;width:1.4883044pt;&#10;height:9.037834pt;&#10;z-index:1116;&#10;mso-position-horizontal:absolute;&#10;mso-position-horizontal-relative:char;&#10;mso-position-vertical:absolute;&#10;mso-position-vertical-relative:line;&#10;mso-wrap-distance-left:6.749897pt;&#10;mso-wrap-distance-right:6.749897pt;">
                <v:stroke color="#000000"/>
                <v:imagedata r:id="rId845"/>
                <o:lock selection="t"/>
              </v:shape>
            </w:pict>
          </mc:Fallback>
        </mc:AlternateContent>
      </w:r>
      <w:r>
        <mc:AlternateContent>
          <mc:Choice Requires="wps">
            <w:drawing>
              <wp:anchor distT="0" distB="0" distL="85723" distR="85723" simplePos="0" relativeHeight="1117" behindDoc="0" locked="0" layoutInCell="1" hidden="0" allowOverlap="1">
                <wp:simplePos x="0" y="0"/>
                <wp:positionH relativeFrom="character">
                  <wp:posOffset>1655068</wp:posOffset>
                </wp:positionH>
                <wp:positionV relativeFrom="line">
                  <wp:posOffset>-8649</wp:posOffset>
                </wp:positionV>
                <wp:extent cx="62363" cy="152016"/>
                <wp:effectExtent l="0" t="0" r="0" b="0"/>
                <wp:wrapNone/>
                <wp:docPr id="1267" name="平板用户 1267"/>
                <wp:cNvGraphicFramePr>
                  <a:graphicFrameLocks noChangeAspect="0" noSelect="1"/>
                </wp:cNvGraphicFramePr>
                <a:graphic>
                  <a:graphicData uri="http://schemas.microsoft.com/office/word/2010/wordprocessingInk">
                    <w14:contentPart bwMode="auto" r:id="rId846">
                      <w14:nvContentPartPr>
                        <w14:cNvContentPartPr/>
                      </w14:nvContentPartPr>
                      <w14:xfrm>
                        <a:off x="0" y="0"/>
                        <a:ext cx="62363" cy="152016"/>
                      </w14:xfrm>
                    </w14:contentPart>
                  </a:graphicData>
                </a:graphic>
              </wp:anchor>
            </w:drawing>
          </mc:Choice>
          <mc:Fallback>
            <w:pict>
              <v:shape type="#_x0000_t75" id="平板用户 1268" o:spid="_x0000_s1268" filled="f" stroked="f" strokeweight="1.0pt" style="position:absolute;&#10;margin-left:130.32037pt;&#10;margin-top:-0.6810733pt;&#10;width:4.9105163pt;&#10;height:11.969766pt;&#10;z-index:1117;&#10;mso-position-horizontal:absolute;&#10;mso-position-horizontal-relative:char;&#10;mso-position-vertical:absolute;&#10;mso-position-vertical-relative:line;&#10;mso-wrap-distance-left:6.749897pt;&#10;mso-wrap-distance-right:6.749897pt;">
                <v:stroke color="#000000"/>
                <v:imagedata r:id="rId847"/>
                <o:lock selection="t"/>
              </v:shape>
            </w:pict>
          </mc:Fallback>
        </mc:AlternateContent>
      </w:r>
      <w:r>
        <mc:AlternateContent>
          <mc:Choice Requires="wps">
            <w:drawing>
              <wp:anchor distT="0" distB="0" distL="85723" distR="85723" simplePos="0" relativeHeight="1118" behindDoc="0" locked="0" layoutInCell="1" hidden="0" allowOverlap="1">
                <wp:simplePos x="0" y="0"/>
                <wp:positionH relativeFrom="character">
                  <wp:posOffset>2324085</wp:posOffset>
                </wp:positionH>
                <wp:positionV relativeFrom="line">
                  <wp:posOffset>98951</wp:posOffset>
                </wp:positionV>
                <wp:extent cx="20365" cy="20365"/>
                <wp:effectExtent l="0" t="0" r="0" b="0"/>
                <wp:wrapNone/>
                <wp:docPr id="1270" name="平板用户 1270"/>
                <wp:cNvGraphicFramePr>
                  <a:graphicFrameLocks noChangeAspect="0" noSelect="1"/>
                </wp:cNvGraphicFramePr>
                <a:graphic>
                  <a:graphicData uri="http://schemas.microsoft.com/office/word/2010/wordprocessingInk">
                    <w14:contentPart bwMode="auto" r:id="rId848">
                      <w14:nvContentPartPr>
                        <w14:cNvContentPartPr/>
                      </w14:nvContentPartPr>
                      <w14:xfrm>
                        <a:off x="0" y="0"/>
                        <a:ext cx="20365" cy="20365"/>
                      </w14:xfrm>
                    </w14:contentPart>
                  </a:graphicData>
                </a:graphic>
              </wp:anchor>
            </w:drawing>
          </mc:Choice>
          <mc:Fallback>
            <w:pict>
              <v:shape type="#_x0000_t75" id="平板用户 1271" o:spid="_x0000_s1271" filled="f" stroked="f" strokeweight="1.0pt" style="position:absolute;&#10;margin-left:182.99881pt;&#10;margin-top:7.791454pt;&#10;width:1.6035675pt;&#10;height:1.6035675pt;&#10;z-index:1118;&#10;mso-position-horizontal:absolute;&#10;mso-position-horizontal-relative:char;&#10;mso-position-vertical:absolute;&#10;mso-position-vertical-relative:line;&#10;mso-wrap-distance-left:6.749897pt;&#10;mso-wrap-distance-right:6.749897pt;">
                <v:stroke color="#000000"/>
                <v:imagedata r:id="rId849"/>
                <o:lock selection="t"/>
              </v:shape>
            </w:pict>
          </mc:Fallback>
        </mc:AlternateContent>
      </w:r>
      <w:r>
        <mc:AlternateContent>
          <mc:Choice Requires="wps">
            <w:drawing>
              <wp:anchor distT="0" distB="0" distL="85723" distR="85723" simplePos="0" relativeHeight="1119" behindDoc="0" locked="0" layoutInCell="1" hidden="0" allowOverlap="1">
                <wp:simplePos x="0" y="0"/>
                <wp:positionH relativeFrom="character">
                  <wp:posOffset>2459783</wp:posOffset>
                </wp:positionH>
                <wp:positionV relativeFrom="line">
                  <wp:posOffset>10586</wp:posOffset>
                </wp:positionV>
                <wp:extent cx="65171" cy="101717"/>
                <wp:effectExtent l="0" t="0" r="0" b="0"/>
                <wp:wrapNone/>
                <wp:docPr id="1273" name="平板用户 1273"/>
                <wp:cNvGraphicFramePr>
                  <a:graphicFrameLocks noChangeAspect="0" noSelect="1"/>
                </wp:cNvGraphicFramePr>
                <a:graphic>
                  <a:graphicData uri="http://schemas.microsoft.com/office/word/2010/wordprocessingInk">
                    <w14:contentPart bwMode="auto" r:id="rId850">
                      <w14:nvContentPartPr>
                        <w14:cNvContentPartPr/>
                      </w14:nvContentPartPr>
                      <w14:xfrm>
                        <a:off x="0" y="0"/>
                        <a:ext cx="65171" cy="101717"/>
                      </w14:xfrm>
                    </w14:contentPart>
                  </a:graphicData>
                </a:graphic>
              </wp:anchor>
            </w:drawing>
          </mc:Choice>
          <mc:Fallback>
            <w:pict>
              <v:shape type="#_x0000_t75" id="平板用户 1274" o:spid="_x0000_s1274" filled="f" stroked="f" strokeweight="1.0pt" style="position:absolute;&#10;margin-left:193.6837pt;&#10;margin-top:0.83355206pt;&#10;width:5.13159pt;&#10;height:8.009277pt;&#10;z-index:1119;&#10;mso-position-horizontal:absolute;&#10;mso-position-horizontal-relative:char;&#10;mso-position-vertical:absolute;&#10;mso-position-vertical-relative:line;&#10;mso-wrap-distance-left:6.749897pt;&#10;mso-wrap-distance-right:6.749897pt;">
                <v:stroke color="#000000"/>
                <v:imagedata r:id="rId851"/>
                <o:lock selection="t"/>
              </v:shape>
            </w:pict>
          </mc:Fallback>
        </mc:AlternateContent>
      </w:r>
      <w:r>
        <mc:AlternateContent>
          <mc:Choice Requires="wps">
            <w:drawing>
              <wp:anchor distT="0" distB="0" distL="85723" distR="85723" simplePos="0" relativeHeight="1120" behindDoc="0" locked="0" layoutInCell="1" hidden="0" allowOverlap="1">
                <wp:simplePos x="0" y="0"/>
                <wp:positionH relativeFrom="character">
                  <wp:posOffset>2510302</wp:posOffset>
                </wp:positionH>
                <wp:positionV relativeFrom="line">
                  <wp:posOffset>5077</wp:posOffset>
                </wp:positionV>
                <wp:extent cx="26231" cy="13782"/>
                <wp:effectExtent l="0" t="0" r="0" b="0"/>
                <wp:wrapNone/>
                <wp:docPr id="1276" name="平板用户 1276"/>
                <wp:cNvGraphicFramePr>
                  <a:graphicFrameLocks noChangeAspect="0" noSelect="1"/>
                </wp:cNvGraphicFramePr>
                <a:graphic>
                  <a:graphicData uri="http://schemas.microsoft.com/office/word/2010/wordprocessingInk">
                    <w14:contentPart bwMode="auto" r:id="rId852">
                      <w14:nvContentPartPr>
                        <w14:cNvContentPartPr/>
                      </w14:nvContentPartPr>
                      <w14:xfrm>
                        <a:off x="0" y="0"/>
                        <a:ext cx="26231" cy="13782"/>
                      </w14:xfrm>
                    </w14:contentPart>
                  </a:graphicData>
                </a:graphic>
              </wp:anchor>
            </w:drawing>
          </mc:Choice>
          <mc:Fallback>
            <w:pict>
              <v:shape type="#_x0000_t75" id="平板用户 1277" o:spid="_x0000_s1277" filled="f" stroked="f" strokeweight="1.0pt" style="position:absolute;&#10;margin-left:197.6616pt;&#10;margin-top:0.39978182pt;&#10;width:2.0654898pt;&#10;height:1.0852038pt;&#10;z-index:1120;&#10;mso-position-horizontal:absolute;&#10;mso-position-horizontal-relative:char;&#10;mso-position-vertical:absolute;&#10;mso-position-vertical-relative:line;&#10;mso-wrap-distance-left:6.749897pt;&#10;mso-wrap-distance-right:6.749897pt;">
                <v:stroke color="#000000"/>
                <v:imagedata r:id="rId853"/>
                <o:lock selection="t"/>
              </v:shape>
            </w:pict>
          </mc:Fallback>
        </mc:AlternateContent>
      </w:r>
      <w:r>
        <mc:AlternateContent>
          <mc:Choice Requires="wps">
            <w:drawing>
              <wp:anchor distT="0" distB="0" distL="85723" distR="85723" simplePos="0" relativeHeight="1121" behindDoc="0" locked="0" layoutInCell="1" hidden="0" allowOverlap="1">
                <wp:simplePos x="0" y="0"/>
                <wp:positionH relativeFrom="character">
                  <wp:posOffset>2353599</wp:posOffset>
                </wp:positionH>
                <wp:positionV relativeFrom="line">
                  <wp:posOffset>3144</wp:posOffset>
                </wp:positionV>
                <wp:extent cx="28810" cy="139680"/>
                <wp:effectExtent l="0" t="0" r="0" b="0"/>
                <wp:wrapNone/>
                <wp:docPr id="1279" name="平板用户 1279"/>
                <wp:cNvGraphicFramePr>
                  <a:graphicFrameLocks noChangeAspect="0" noSelect="1"/>
                </wp:cNvGraphicFramePr>
                <a:graphic>
                  <a:graphicData uri="http://schemas.microsoft.com/office/word/2010/wordprocessingInk">
                    <w14:contentPart bwMode="auto" r:id="rId854">
                      <w14:nvContentPartPr>
                        <w14:cNvContentPartPr/>
                      </w14:nvContentPartPr>
                      <w14:xfrm>
                        <a:off x="0" y="0"/>
                        <a:ext cx="28810" cy="139680"/>
                      </w14:xfrm>
                    </w14:contentPart>
                  </a:graphicData>
                </a:graphic>
              </wp:anchor>
            </w:drawing>
          </mc:Choice>
          <mc:Fallback>
            <w:pict>
              <v:shape type="#_x0000_t75" id="平板用户 1280" o:spid="_x0000_s1280" filled="f" stroked="f" strokeweight="1.0pt" style="position:absolute;&#10;margin-left:185.3228pt;&#10;margin-top:0.24762349pt;&#10;width:2.2685277pt;&#10;height:10.998497pt;&#10;z-index:1121;&#10;mso-position-horizontal:absolute;&#10;mso-position-horizontal-relative:char;&#10;mso-position-vertical:absolute;&#10;mso-position-vertical-relative:line;&#10;mso-wrap-distance-left:6.749897pt;&#10;mso-wrap-distance-right:6.749897pt;">
                <v:stroke color="#000000"/>
                <v:imagedata r:id="rId855"/>
                <o:lock selection="t"/>
              </v:shape>
            </w:pict>
          </mc:Fallback>
        </mc:AlternateContent>
      </w:r>
      <w:r>
        <mc:AlternateContent>
          <mc:Choice Requires="wps">
            <w:drawing>
              <wp:anchor distT="0" distB="0" distL="85723" distR="85723" simplePos="0" relativeHeight="1122" behindDoc="0" locked="0" layoutInCell="1" hidden="0" allowOverlap="1">
                <wp:simplePos x="0" y="0"/>
                <wp:positionH relativeFrom="character">
                  <wp:posOffset>2253092</wp:posOffset>
                </wp:positionH>
                <wp:positionV relativeFrom="line">
                  <wp:posOffset>1654</wp:posOffset>
                </wp:positionV>
                <wp:extent cx="53804" cy="161329"/>
                <wp:effectExtent l="0" t="0" r="0" b="0"/>
                <wp:wrapNone/>
                <wp:docPr id="1282" name="平板用户 1282"/>
                <wp:cNvGraphicFramePr>
                  <a:graphicFrameLocks noChangeAspect="0" noSelect="1"/>
                </wp:cNvGraphicFramePr>
                <a:graphic>
                  <a:graphicData uri="http://schemas.microsoft.com/office/word/2010/wordprocessingInk">
                    <w14:contentPart bwMode="auto" r:id="rId856">
                      <w14:nvContentPartPr>
                        <w14:cNvContentPartPr/>
                      </w14:nvContentPartPr>
                      <w14:xfrm>
                        <a:off x="0" y="0"/>
                        <a:ext cx="53804" cy="161329"/>
                      </w14:xfrm>
                    </w14:contentPart>
                  </a:graphicData>
                </a:graphic>
              </wp:anchor>
            </w:drawing>
          </mc:Choice>
          <mc:Fallback>
            <w:pict>
              <v:shape type="#_x0000_t75" id="平板用户 1283" o:spid="_x0000_s1283" filled="f" stroked="f" strokeweight="1.0pt" style="position:absolute;&#10;margin-left:177.40883pt;&#10;margin-top:0.13025467pt;&#10;width:4.236607pt;&#10;height:12.703092pt;&#10;z-index:1122;&#10;mso-position-horizontal:absolute;&#10;mso-position-horizontal-relative:char;&#10;mso-position-vertical:absolute;&#10;mso-position-vertical-relative:line;&#10;mso-wrap-distance-left:6.749897pt;&#10;mso-wrap-distance-right:6.749897pt;">
                <v:stroke color="#000000"/>
                <v:imagedata r:id="rId857"/>
                <o:lock selection="t"/>
              </v:shape>
            </w:pict>
          </mc:Fallback>
        </mc:AlternateContent>
      </w:r>
      <w:r>
        <mc:AlternateContent>
          <mc:Choice Requires="wps">
            <w:drawing>
              <wp:anchor distT="0" distB="0" distL="85723" distR="85723" simplePos="0" relativeHeight="1123" behindDoc="0" locked="0" layoutInCell="1" hidden="0" allowOverlap="1">
                <wp:simplePos x="0" y="0"/>
                <wp:positionH relativeFrom="character">
                  <wp:posOffset>2380655</wp:posOffset>
                </wp:positionH>
                <wp:positionV relativeFrom="line">
                  <wp:posOffset>-5591</wp:posOffset>
                </wp:positionV>
                <wp:extent cx="56369" cy="125480"/>
                <wp:effectExtent l="0" t="0" r="0" b="0"/>
                <wp:wrapNone/>
                <wp:docPr id="1285" name="平板用户 1285"/>
                <wp:cNvGraphicFramePr>
                  <a:graphicFrameLocks noChangeAspect="0" noSelect="1"/>
                </wp:cNvGraphicFramePr>
                <a:graphic>
                  <a:graphicData uri="http://schemas.microsoft.com/office/word/2010/wordprocessingInk">
                    <w14:contentPart bwMode="auto" r:id="rId858">
                      <w14:nvContentPartPr>
                        <w14:cNvContentPartPr/>
                      </w14:nvContentPartPr>
                      <w14:xfrm>
                        <a:off x="0" y="0"/>
                        <a:ext cx="56369" cy="125480"/>
                      </w14:xfrm>
                    </w14:contentPart>
                  </a:graphicData>
                </a:graphic>
              </wp:anchor>
            </w:drawing>
          </mc:Choice>
          <mc:Fallback>
            <w:pict>
              <v:shape type="#_x0000_t75" id="平板用户 1286" o:spid="_x0000_s1286" filled="f" stroked="f" strokeweight="1.0pt" style="position:absolute;&#10;margin-left:187.4532pt;&#10;margin-top:-0.44029328pt;&#10;width:4.438569pt;&#10;height:9.880358pt;&#10;z-index:1123;&#10;mso-position-horizontal:absolute;&#10;mso-position-horizontal-relative:char;&#10;mso-position-vertical:absolute;&#10;mso-position-vertical-relative:line;&#10;mso-wrap-distance-left:6.749897pt;&#10;mso-wrap-distance-right:6.749897pt;">
                <v:stroke color="#000000"/>
                <v:imagedata r:id="rId859"/>
                <o:lock selection="t"/>
              </v:shape>
            </w:pict>
          </mc:Fallback>
        </mc:AlternateContent>
      </w:r>
      <w:r>
        <mc:AlternateContent>
          <mc:Choice Requires="wps">
            <w:drawing>
              <wp:anchor distT="0" distB="0" distL="85723" distR="85723" simplePos="0" relativeHeight="1124" behindDoc="0" locked="0" layoutInCell="1" hidden="0" allowOverlap="1">
                <wp:simplePos x="0" y="0"/>
                <wp:positionH relativeFrom="character">
                  <wp:posOffset>2442400</wp:posOffset>
                </wp:positionH>
                <wp:positionV relativeFrom="line">
                  <wp:posOffset>-9696</wp:posOffset>
                </wp:positionV>
                <wp:extent cx="44178" cy="131576"/>
                <wp:effectExtent l="0" t="0" r="0" b="0"/>
                <wp:wrapNone/>
                <wp:docPr id="1288" name="平板用户 1288"/>
                <wp:cNvGraphicFramePr>
                  <a:graphicFrameLocks noChangeAspect="0" noSelect="1"/>
                </wp:cNvGraphicFramePr>
                <a:graphic>
                  <a:graphicData uri="http://schemas.microsoft.com/office/word/2010/wordprocessingInk">
                    <w14:contentPart bwMode="auto" r:id="rId860">
                      <w14:nvContentPartPr>
                        <w14:cNvContentPartPr/>
                      </w14:nvContentPartPr>
                      <w14:xfrm>
                        <a:off x="0" y="0"/>
                        <a:ext cx="44178" cy="131576"/>
                      </w14:xfrm>
                    </w14:contentPart>
                  </a:graphicData>
                </a:graphic>
              </wp:anchor>
            </w:drawing>
          </mc:Choice>
          <mc:Fallback>
            <w:pict>
              <v:shape type="#_x0000_t75" id="平板用户 1289" o:spid="_x0000_s1289" filled="f" stroked="f" strokeweight="1.0pt" style="position:absolute;&#10;margin-left:192.31502pt;&#10;margin-top:-0.7634695pt;&#10;width:3.4786077pt;&#10;height:10.360385pt;&#10;z-index:1124;&#10;mso-position-horizontal:absolute;&#10;mso-position-horizontal-relative:char;&#10;mso-position-vertical:absolute;&#10;mso-position-vertical-relative:line;&#10;mso-wrap-distance-left:6.749897pt;&#10;mso-wrap-distance-right:6.749897pt;">
                <v:stroke color="#000000"/>
                <v:imagedata r:id="rId861"/>
                <o:lock selection="t"/>
              </v:shape>
            </w:pict>
          </mc:Fallback>
        </mc:AlternateContent>
      </w:r>
      <w:r>
        <mc:AlternateContent>
          <mc:Choice Requires="wps">
            <w:drawing>
              <wp:anchor distT="0" distB="0" distL="85723" distR="85723" simplePos="0" relativeHeight="1125" behindDoc="0" locked="0" layoutInCell="1" hidden="0" allowOverlap="1">
                <wp:simplePos x="0" y="0"/>
                <wp:positionH relativeFrom="character">
                  <wp:posOffset>3043472</wp:posOffset>
                </wp:positionH>
                <wp:positionV relativeFrom="line">
                  <wp:posOffset>60954</wp:posOffset>
                </wp:positionV>
                <wp:extent cx="21123" cy="19578"/>
                <wp:effectExtent l="0" t="0" r="0" b="0"/>
                <wp:wrapNone/>
                <wp:docPr id="1291" name="平板用户 1291"/>
                <wp:cNvGraphicFramePr>
                  <a:graphicFrameLocks noChangeAspect="0" noSelect="1"/>
                </wp:cNvGraphicFramePr>
                <a:graphic>
                  <a:graphicData uri="http://schemas.microsoft.com/office/word/2010/wordprocessingInk">
                    <w14:contentPart bwMode="auto" r:id="rId862">
                      <w14:nvContentPartPr>
                        <w14:cNvContentPartPr/>
                      </w14:nvContentPartPr>
                      <w14:xfrm>
                        <a:off x="0" y="0"/>
                        <a:ext cx="21123" cy="19578"/>
                      </w14:xfrm>
                    </w14:contentPart>
                  </a:graphicData>
                </a:graphic>
              </wp:anchor>
            </w:drawing>
          </mc:Choice>
          <mc:Fallback>
            <w:pict>
              <v:shape type="#_x0000_t75" id="平板用户 1292" o:spid="_x0000_s1292" filled="f" stroked="f" strokeweight="1.0pt" style="position:absolute;&#10;margin-left:239.64348pt;&#10;margin-top:4.7995563pt;&#10;width:1.663259pt;&#10;height:1.541633pt;&#10;z-index:1125;&#10;mso-position-horizontal:absolute;&#10;mso-position-horizontal-relative:char;&#10;mso-position-vertical:absolute;&#10;mso-position-vertical-relative:line;&#10;mso-wrap-distance-left:6.749897pt;&#10;mso-wrap-distance-right:6.749897pt;">
                <v:stroke color="#000000"/>
                <v:imagedata r:id="rId863"/>
                <o:lock selection="t"/>
              </v:shape>
            </w:pict>
          </mc:Fallback>
        </mc:AlternateContent>
      </w:r>
      <w:r>
        <mc:AlternateContent>
          <mc:Choice Requires="wps">
            <w:drawing>
              <wp:anchor distT="0" distB="0" distL="85723" distR="85723" simplePos="0" relativeHeight="1126" behindDoc="0" locked="0" layoutInCell="1" hidden="0" allowOverlap="1">
                <wp:simplePos x="0" y="0"/>
                <wp:positionH relativeFrom="character">
                  <wp:posOffset>3208551</wp:posOffset>
                </wp:positionH>
                <wp:positionV relativeFrom="line">
                  <wp:posOffset>27140</wp:posOffset>
                </wp:positionV>
                <wp:extent cx="54822" cy="93648"/>
                <wp:effectExtent l="0" t="0" r="0" b="0"/>
                <wp:wrapNone/>
                <wp:docPr id="1294" name="平板用户 1294"/>
                <wp:cNvGraphicFramePr>
                  <a:graphicFrameLocks noChangeAspect="0" noSelect="1"/>
                </wp:cNvGraphicFramePr>
                <a:graphic>
                  <a:graphicData uri="http://schemas.microsoft.com/office/word/2010/wordprocessingInk">
                    <w14:contentPart bwMode="auto" r:id="rId864">
                      <w14:nvContentPartPr>
                        <w14:cNvContentPartPr/>
                      </w14:nvContentPartPr>
                      <w14:xfrm>
                        <a:off x="0" y="0"/>
                        <a:ext cx="54822" cy="93648"/>
                      </w14:xfrm>
                    </w14:contentPart>
                  </a:graphicData>
                </a:graphic>
              </wp:anchor>
            </w:drawing>
          </mc:Choice>
          <mc:Fallback>
            <w:pict>
              <v:shape type="#_x0000_t75" id="平板用户 1295" o:spid="_x0000_s1295" filled="f" stroked="f" strokeweight="1.0pt" style="position:absolute;&#10;margin-left:252.64188pt;&#10;margin-top:2.13706pt;&#10;width:4.3167143pt;&#10;height:7.373934pt;&#10;z-index:1126;&#10;mso-position-horizontal:absolute;&#10;mso-position-horizontal-relative:char;&#10;mso-position-vertical:absolute;&#10;mso-position-vertical-relative:line;&#10;mso-wrap-distance-left:6.749897pt;&#10;mso-wrap-distance-right:6.749897pt;">
                <v:stroke color="#000000"/>
                <v:imagedata r:id="rId865"/>
                <o:lock selection="t"/>
              </v:shape>
            </w:pict>
          </mc:Fallback>
        </mc:AlternateContent>
      </w:r>
      <w:r>
        <mc:AlternateContent>
          <mc:Choice Requires="wps">
            <w:drawing>
              <wp:anchor distT="0" distB="0" distL="85723" distR="85723" simplePos="0" relativeHeight="1127" behindDoc="0" locked="0" layoutInCell="1" hidden="0" allowOverlap="1">
                <wp:simplePos x="0" y="0"/>
                <wp:positionH relativeFrom="character">
                  <wp:posOffset>3242899</wp:posOffset>
                </wp:positionH>
                <wp:positionV relativeFrom="line">
                  <wp:posOffset>22071</wp:posOffset>
                </wp:positionV>
                <wp:extent cx="40554" cy="11257"/>
                <wp:effectExtent l="0" t="0" r="0" b="0"/>
                <wp:wrapNone/>
                <wp:docPr id="1297" name="平板用户 1297"/>
                <wp:cNvGraphicFramePr>
                  <a:graphicFrameLocks noChangeAspect="0" noSelect="1"/>
                </wp:cNvGraphicFramePr>
                <a:graphic>
                  <a:graphicData uri="http://schemas.microsoft.com/office/word/2010/wordprocessingInk">
                    <w14:contentPart bwMode="auto" r:id="rId866">
                      <w14:nvContentPartPr>
                        <w14:cNvContentPartPr/>
                      </w14:nvContentPartPr>
                      <w14:xfrm>
                        <a:off x="0" y="0"/>
                        <a:ext cx="40554" cy="11257"/>
                      </w14:xfrm>
                    </w14:contentPart>
                  </a:graphicData>
                </a:graphic>
              </wp:anchor>
            </w:drawing>
          </mc:Choice>
          <mc:Fallback>
            <w:pict>
              <v:shape type="#_x0000_t75" id="平板用户 1298" o:spid="_x0000_s1298" filled="f" stroked="f" strokeweight="1.0pt" style="position:absolute;&#10;margin-left:255.34639pt;&#10;margin-top:1.7378962pt;&#10;width:3.1932878pt;&#10;height:0.8864001pt;&#10;z-index:1127;&#10;mso-position-horizontal:absolute;&#10;mso-position-horizontal-relative:char;&#10;mso-position-vertical:absolute;&#10;mso-position-vertical-relative:line;&#10;mso-wrap-distance-left:6.749897pt;&#10;mso-wrap-distance-right:6.749897pt;">
                <v:stroke color="#000000"/>
                <v:imagedata r:id="rId867"/>
                <o:lock selection="t"/>
              </v:shape>
            </w:pict>
          </mc:Fallback>
        </mc:AlternateContent>
      </w:r>
      <w:r>
        <mc:AlternateContent>
          <mc:Choice Requires="wps">
            <w:drawing>
              <wp:anchor distT="0" distB="0" distL="85723" distR="85723" simplePos="0" relativeHeight="1128" behindDoc="0" locked="0" layoutInCell="1" hidden="0" allowOverlap="1">
                <wp:simplePos x="0" y="0"/>
                <wp:positionH relativeFrom="character">
                  <wp:posOffset>3084369</wp:posOffset>
                </wp:positionH>
                <wp:positionV relativeFrom="line">
                  <wp:posOffset>3514</wp:posOffset>
                </wp:positionV>
                <wp:extent cx="59745" cy="78455"/>
                <wp:effectExtent l="0" t="0" r="0" b="0"/>
                <wp:wrapNone/>
                <wp:docPr id="1300" name="平板用户 1300"/>
                <wp:cNvGraphicFramePr>
                  <a:graphicFrameLocks noChangeAspect="0" noSelect="1"/>
                </wp:cNvGraphicFramePr>
                <a:graphic>
                  <a:graphicData uri="http://schemas.microsoft.com/office/word/2010/wordprocessingInk">
                    <w14:contentPart bwMode="auto" r:id="rId868">
                      <w14:nvContentPartPr>
                        <w14:cNvContentPartPr/>
                      </w14:nvContentPartPr>
                      <w14:xfrm>
                        <a:off x="0" y="0"/>
                        <a:ext cx="59745" cy="78455"/>
                      </w14:xfrm>
                    </w14:contentPart>
                  </a:graphicData>
                </a:graphic>
              </wp:anchor>
            </w:drawing>
          </mc:Choice>
          <mc:Fallback>
            <w:pict>
              <v:shape type="#_x0000_t75" id="平板用户 1301" o:spid="_x0000_s1301" filled="f" stroked="f" strokeweight="1.0pt" style="position:absolute;&#10;margin-left:242.86374pt;&#10;margin-top:0.27673683pt;&#10;width:4.7043886pt;&#10;height:6.177564pt;&#10;z-index:1128;&#10;mso-position-horizontal:absolute;&#10;mso-position-horizontal-relative:char;&#10;mso-position-vertical:absolute;&#10;mso-position-vertical-relative:line;&#10;mso-wrap-distance-left:6.749897pt;&#10;mso-wrap-distance-right:6.749897pt;">
                <v:stroke color="#000000"/>
                <v:imagedata r:id="rId869"/>
                <o:lock selection="t"/>
              </v:shape>
            </w:pict>
          </mc:Fallback>
        </mc:AlternateContent>
      </w:r>
      <w:r>
        <mc:AlternateContent>
          <mc:Choice Requires="wps">
            <w:drawing>
              <wp:anchor distT="0" distB="0" distL="85723" distR="85723" simplePos="0" relativeHeight="1129" behindDoc="0" locked="0" layoutInCell="1" hidden="0" allowOverlap="1">
                <wp:simplePos x="0" y="0"/>
                <wp:positionH relativeFrom="character">
                  <wp:posOffset>3186530</wp:posOffset>
                </wp:positionH>
                <wp:positionV relativeFrom="line">
                  <wp:posOffset>3216</wp:posOffset>
                </wp:positionV>
                <wp:extent cx="31437" cy="122391"/>
                <wp:effectExtent l="0" t="0" r="0" b="0"/>
                <wp:wrapNone/>
                <wp:docPr id="1303" name="平板用户 1303"/>
                <wp:cNvGraphicFramePr>
                  <a:graphicFrameLocks noChangeAspect="0" noSelect="1"/>
                </wp:cNvGraphicFramePr>
                <a:graphic>
                  <a:graphicData uri="http://schemas.microsoft.com/office/word/2010/wordprocessingInk">
                    <w14:contentPart bwMode="auto" r:id="rId870">
                      <w14:nvContentPartPr>
                        <w14:cNvContentPartPr/>
                      </w14:nvContentPartPr>
                      <w14:xfrm>
                        <a:off x="0" y="0"/>
                        <a:ext cx="31437" cy="122391"/>
                      </w14:xfrm>
                    </w14:contentPart>
                  </a:graphicData>
                </a:graphic>
              </wp:anchor>
            </w:drawing>
          </mc:Choice>
          <mc:Fallback>
            <w:pict>
              <v:shape type="#_x0000_t75" id="平板用户 1304" o:spid="_x0000_s1304" filled="f" stroked="f" strokeweight="1.0pt" style="position:absolute;&#10;margin-left:250.90787pt;&#10;margin-top:0.25329968pt;&#10;width:2.4753652pt;&#10;height:9.637129pt;&#10;z-index:1129;&#10;mso-position-horizontal:absolute;&#10;mso-position-horizontal-relative:char;&#10;mso-position-vertical:absolute;&#10;mso-position-vertical-relative:line;&#10;mso-wrap-distance-left:6.749897pt;&#10;mso-wrap-distance-right:6.749897pt;">
                <v:stroke color="#000000"/>
                <v:imagedata r:id="rId871"/>
                <o:lock selection="t"/>
              </v:shape>
            </w:pict>
          </mc:Fallback>
        </mc:AlternateContent>
      </w:r>
      <w:r>
        <mc:AlternateContent>
          <mc:Choice Requires="wps">
            <w:drawing>
              <wp:anchor distT="0" distB="0" distL="85723" distR="85723" simplePos="0" relativeHeight="1130" behindDoc="0" locked="0" layoutInCell="1" hidden="0" allowOverlap="1">
                <wp:simplePos x="0" y="0"/>
                <wp:positionH relativeFrom="character">
                  <wp:posOffset>3374348</wp:posOffset>
                </wp:positionH>
                <wp:positionV relativeFrom="line">
                  <wp:posOffset>-1640</wp:posOffset>
                </wp:positionV>
                <wp:extent cx="38760" cy="193050"/>
                <wp:effectExtent l="0" t="0" r="0" b="0"/>
                <wp:wrapNone/>
                <wp:docPr id="1306" name="平板用户 1306"/>
                <wp:cNvGraphicFramePr>
                  <a:graphicFrameLocks noChangeAspect="0" noSelect="1"/>
                </wp:cNvGraphicFramePr>
                <a:graphic>
                  <a:graphicData uri="http://schemas.microsoft.com/office/word/2010/wordprocessingInk">
                    <w14:contentPart bwMode="auto" r:id="rId872">
                      <w14:nvContentPartPr>
                        <w14:cNvContentPartPr/>
                      </w14:nvContentPartPr>
                      <w14:xfrm>
                        <a:off x="0" y="0"/>
                        <a:ext cx="38760" cy="193050"/>
                      </w14:xfrm>
                    </w14:contentPart>
                  </a:graphicData>
                </a:graphic>
              </wp:anchor>
            </w:drawing>
          </mc:Choice>
          <mc:Fallback>
            <w:pict>
              <v:shape type="#_x0000_t75" id="平板用户 1307" o:spid="_x0000_s1307" filled="f" stroked="f" strokeweight="1.0pt" style="position:absolute;&#10;margin-left:265.69672pt;&#10;margin-top:-0.12920183pt;&#10;width:3.0519783pt;&#10;height:15.200864pt;&#10;z-index:1130;&#10;mso-position-horizontal:absolute;&#10;mso-position-horizontal-relative:char;&#10;mso-position-vertical:absolute;&#10;mso-position-vertical-relative:line;&#10;mso-wrap-distance-left:6.749897pt;&#10;mso-wrap-distance-right:6.749897pt;">
                <v:stroke color="#000000"/>
                <v:imagedata r:id="rId873"/>
                <o:lock selection="t"/>
              </v:shape>
            </w:pict>
          </mc:Fallback>
        </mc:AlternateContent>
      </w:r>
      <w:r>
        <mc:AlternateContent>
          <mc:Choice Requires="wps">
            <w:drawing>
              <wp:anchor distT="0" distB="0" distL="85723" distR="85723" simplePos="0" relativeHeight="1131" behindDoc="0" locked="0" layoutInCell="1" hidden="0" allowOverlap="1">
                <wp:simplePos x="0" y="0"/>
                <wp:positionH relativeFrom="character">
                  <wp:posOffset>2967270</wp:posOffset>
                </wp:positionH>
                <wp:positionV relativeFrom="line">
                  <wp:posOffset>-3026</wp:posOffset>
                </wp:positionV>
                <wp:extent cx="75225" cy="137475"/>
                <wp:effectExtent l="0" t="0" r="0" b="0"/>
                <wp:wrapNone/>
                <wp:docPr id="1309" name="平板用户 1309"/>
                <wp:cNvGraphicFramePr>
                  <a:graphicFrameLocks noChangeAspect="0" noSelect="1"/>
                </wp:cNvGraphicFramePr>
                <a:graphic>
                  <a:graphicData uri="http://schemas.microsoft.com/office/word/2010/wordprocessingInk">
                    <w14:contentPart bwMode="auto" r:id="rId874">
                      <w14:nvContentPartPr>
                        <w14:cNvContentPartPr/>
                      </w14:nvContentPartPr>
                      <w14:xfrm>
                        <a:off x="0" y="0"/>
                        <a:ext cx="75225" cy="137475"/>
                      </w14:xfrm>
                    </w14:contentPart>
                  </a:graphicData>
                </a:graphic>
              </wp:anchor>
            </w:drawing>
          </mc:Choice>
          <mc:Fallback>
            <w:pict>
              <v:shape type="#_x0000_t75" id="平板用户 1310" o:spid="_x0000_s1310" filled="f" stroked="f" strokeweight="1.0pt" style="position:absolute;&#10;margin-left:233.6433pt;&#10;margin-top:-0.23833102pt;&#10;width:5.9232574pt;&#10;height:10.824847pt;&#10;z-index:1131;&#10;mso-position-horizontal:absolute;&#10;mso-position-horizontal-relative:char;&#10;mso-position-vertical:absolute;&#10;mso-position-vertical-relative:line;&#10;mso-wrap-distance-left:6.749897pt;&#10;mso-wrap-distance-right:6.749897pt;">
                <v:stroke color="#000000"/>
                <v:imagedata r:id="rId875"/>
                <o:lock selection="t"/>
              </v:shape>
            </w:pict>
          </mc:Fallback>
        </mc:AlternateContent>
      </w:r>
      <w:r>
        <mc:AlternateContent>
          <mc:Choice Requires="wps">
            <w:drawing>
              <wp:anchor distT="0" distB="0" distL="85723" distR="85723" simplePos="0" relativeHeight="1132" behindDoc="0" locked="0" layoutInCell="1" hidden="0" allowOverlap="1">
                <wp:simplePos x="0" y="0"/>
                <wp:positionH relativeFrom="character">
                  <wp:posOffset>3103220</wp:posOffset>
                </wp:positionH>
                <wp:positionV relativeFrom="line">
                  <wp:posOffset>-4296</wp:posOffset>
                </wp:positionV>
                <wp:extent cx="29802" cy="109144"/>
                <wp:effectExtent l="0" t="0" r="0" b="0"/>
                <wp:wrapNone/>
                <wp:docPr id="1312" name="平板用户 1312"/>
                <wp:cNvGraphicFramePr>
                  <a:graphicFrameLocks noChangeAspect="0" noSelect="1"/>
                </wp:cNvGraphicFramePr>
                <a:graphic>
                  <a:graphicData uri="http://schemas.microsoft.com/office/word/2010/wordprocessingInk">
                    <w14:contentPart bwMode="auto" r:id="rId876">
                      <w14:nvContentPartPr>
                        <w14:cNvContentPartPr/>
                      </w14:nvContentPartPr>
                      <w14:xfrm>
                        <a:off x="0" y="0"/>
                        <a:ext cx="29802" cy="109144"/>
                      </w14:xfrm>
                    </w14:contentPart>
                  </a:graphicData>
                </a:graphic>
              </wp:anchor>
            </w:drawing>
          </mc:Choice>
          <mc:Fallback>
            <w:pict>
              <v:shape type="#_x0000_t75" id="平板用户 1313" o:spid="_x0000_s1313" filled="f" stroked="f" strokeweight="1.0pt" style="position:absolute;&#10;margin-left:244.34808pt;&#10;margin-top:-0.3383051pt;&#10;width:2.346644pt;&#10;height:8.594016pt;&#10;z-index:1132;&#10;mso-position-horizontal:absolute;&#10;mso-position-horizontal-relative:char;&#10;mso-position-vertical:absolute;&#10;mso-position-vertical-relative:line;&#10;mso-wrap-distance-left:6.749897pt;&#10;mso-wrap-distance-right:6.749897pt;">
                <v:stroke color="#000000"/>
                <v:imagedata r:id="rId877"/>
                <o:lock selection="t"/>
              </v:shape>
            </w:pict>
          </mc:Fallback>
        </mc:AlternateContent>
      </w:r>
      <w:r>
        <mc:AlternateContent>
          <mc:Choice Requires="wps">
            <w:drawing>
              <wp:anchor distT="0" distB="0" distL="85723" distR="85723" simplePos="0" relativeHeight="1133" behindDoc="0" locked="0" layoutInCell="1" hidden="0" allowOverlap="1">
                <wp:simplePos x="0" y="0"/>
                <wp:positionH relativeFrom="character">
                  <wp:posOffset>3135695</wp:posOffset>
                </wp:positionH>
                <wp:positionV relativeFrom="line">
                  <wp:posOffset>-10623</wp:posOffset>
                </wp:positionV>
                <wp:extent cx="37475" cy="125820"/>
                <wp:effectExtent l="0" t="0" r="0" b="0"/>
                <wp:wrapNone/>
                <wp:docPr id="1315" name="平板用户 1315"/>
                <wp:cNvGraphicFramePr>
                  <a:graphicFrameLocks noChangeAspect="0" noSelect="1"/>
                </wp:cNvGraphicFramePr>
                <a:graphic>
                  <a:graphicData uri="http://schemas.microsoft.com/office/word/2010/wordprocessingInk">
                    <w14:contentPart bwMode="auto" r:id="rId878">
                      <w14:nvContentPartPr>
                        <w14:cNvContentPartPr/>
                      </w14:nvContentPartPr>
                      <w14:xfrm>
                        <a:off x="0" y="0"/>
                        <a:ext cx="37475" cy="125820"/>
                      </w14:xfrm>
                    </w14:contentPart>
                  </a:graphicData>
                </a:graphic>
              </wp:anchor>
            </w:drawing>
          </mc:Choice>
          <mc:Fallback>
            <w:pict>
              <v:shape type="#_x0000_t75" id="平板用户 1316" o:spid="_x0000_s1316" filled="f" stroked="f" strokeweight="1.0pt" style="position:absolute;&#10;margin-left:246.90515pt;&#10;margin-top:-0.83652747pt;&#10;width:2.9508142pt;&#10;height:9.907091pt;&#10;z-index:1133;&#10;mso-position-horizontal:absolute;&#10;mso-position-horizontal-relative:char;&#10;mso-position-vertical:absolute;&#10;mso-position-vertical-relative:line;&#10;mso-wrap-distance-left:6.749897pt;&#10;mso-wrap-distance-right:6.749897pt;">
                <v:stroke color="#000000"/>
                <v:imagedata r:id="rId879"/>
                <o:lock selection="t"/>
              </v:shape>
            </w:pict>
          </mc:Fallback>
        </mc:AlternateContent>
      </w:r>
      <w:r>
        <mc:AlternateContent>
          <mc:Choice Requires="wps">
            <w:drawing>
              <wp:anchor distT="0" distB="0" distL="85723" distR="85723" simplePos="0" relativeHeight="1134" behindDoc="0" locked="0" layoutInCell="1" hidden="0" allowOverlap="1">
                <wp:simplePos x="0" y="0"/>
                <wp:positionH relativeFrom="character">
                  <wp:posOffset>2676429</wp:posOffset>
                </wp:positionH>
                <wp:positionV relativeFrom="line">
                  <wp:posOffset>87229</wp:posOffset>
                </wp:positionV>
                <wp:extent cx="20365" cy="20365"/>
                <wp:effectExtent l="0" t="0" r="0" b="0"/>
                <wp:wrapNone/>
                <wp:docPr id="1318" name="平板用户 1318"/>
                <wp:cNvGraphicFramePr>
                  <a:graphicFrameLocks noChangeAspect="0" noSelect="1"/>
                </wp:cNvGraphicFramePr>
                <a:graphic>
                  <a:graphicData uri="http://schemas.microsoft.com/office/word/2010/wordprocessingInk">
                    <w14:contentPart bwMode="auto" r:id="rId880">
                      <w14:nvContentPartPr>
                        <w14:cNvContentPartPr/>
                      </w14:nvContentPartPr>
                      <w14:xfrm>
                        <a:off x="0" y="0"/>
                        <a:ext cx="20365" cy="20365"/>
                      </w14:xfrm>
                    </w14:contentPart>
                  </a:graphicData>
                </a:graphic>
              </wp:anchor>
            </w:drawing>
          </mc:Choice>
          <mc:Fallback>
            <w:pict>
              <v:shape type="#_x0000_t75" id="平板用户 1319" o:spid="_x0000_s1319" filled="f" stroked="f" strokeweight="1.0pt" style="position:absolute;&#10;margin-left:210.74245pt;&#10;margin-top:6.8684335pt;&#10;width:1.6035675pt;&#10;height:1.6035675pt;&#10;z-index:1134;&#10;mso-position-horizontal:absolute;&#10;mso-position-horizontal-relative:char;&#10;mso-position-vertical:absolute;&#10;mso-position-vertical-relative:line;&#10;mso-wrap-distance-left:6.749897pt;&#10;mso-wrap-distance-right:6.749897pt;">
                <v:stroke color="#000000"/>
                <v:imagedata r:id="rId881"/>
                <o:lock selection="t"/>
              </v:shape>
            </w:pict>
          </mc:Fallback>
        </mc:AlternateContent>
      </w:r>
      <w:r>
        <mc:AlternateContent>
          <mc:Choice Requires="wps">
            <w:drawing>
              <wp:anchor distT="0" distB="0" distL="85723" distR="85723" simplePos="0" relativeHeight="1135" behindDoc="0" locked="0" layoutInCell="1" hidden="0" allowOverlap="1">
                <wp:simplePos x="0" y="0"/>
                <wp:positionH relativeFrom="character">
                  <wp:posOffset>2613703</wp:posOffset>
                </wp:positionH>
                <wp:positionV relativeFrom="line">
                  <wp:posOffset>15215</wp:posOffset>
                </wp:positionV>
                <wp:extent cx="56619" cy="116562"/>
                <wp:effectExtent l="0" t="0" r="0" b="0"/>
                <wp:wrapNone/>
                <wp:docPr id="1321" name="平板用户 1321"/>
                <wp:cNvGraphicFramePr>
                  <a:graphicFrameLocks noChangeAspect="0" noSelect="1"/>
                </wp:cNvGraphicFramePr>
                <a:graphic>
                  <a:graphicData uri="http://schemas.microsoft.com/office/word/2010/wordprocessingInk">
                    <w14:contentPart bwMode="auto" r:id="rId882">
                      <w14:nvContentPartPr>
                        <w14:cNvContentPartPr/>
                      </w14:nvContentPartPr>
                      <w14:xfrm>
                        <a:off x="0" y="0"/>
                        <a:ext cx="56619" cy="116562"/>
                      </w14:xfrm>
                    </w14:contentPart>
                  </a:graphicData>
                </a:graphic>
              </wp:anchor>
            </w:drawing>
          </mc:Choice>
          <mc:Fallback>
            <w:pict>
              <v:shape type="#_x0000_t75" id="平板用户 1322" o:spid="_x0000_s1322" filled="f" stroked="f" strokeweight="1.0pt" style="position:absolute;&#10;margin-left:205.8034pt;&#10;margin-top:1.1981095pt;&#10;width:4.458253pt;&#10;height:9.178136pt;&#10;z-index:1135;&#10;mso-position-horizontal:absolute;&#10;mso-position-horizontal-relative:char;&#10;mso-position-vertical:absolute;&#10;mso-position-vertical-relative:line;&#10;mso-wrap-distance-left:6.749897pt;&#10;mso-wrap-distance-right:6.749897pt;">
                <v:stroke color="#000000"/>
                <v:imagedata r:id="rId883"/>
                <o:lock selection="t"/>
              </v:shape>
            </w:pict>
          </mc:Fallback>
        </mc:AlternateContent>
      </w:r>
      <w:r>
        <mc:AlternateContent>
          <mc:Choice Requires="wps">
            <w:drawing>
              <wp:anchor distT="0" distB="0" distL="85723" distR="85723" simplePos="0" relativeHeight="1136" behindDoc="0" locked="0" layoutInCell="1" hidden="0" allowOverlap="1">
                <wp:simplePos x="0" y="0"/>
                <wp:positionH relativeFrom="character">
                  <wp:posOffset>2804324</wp:posOffset>
                </wp:positionH>
                <wp:positionV relativeFrom="line">
                  <wp:posOffset>12446</wp:posOffset>
                </wp:positionV>
                <wp:extent cx="73679" cy="107203"/>
                <wp:effectExtent l="0" t="0" r="0" b="0"/>
                <wp:wrapNone/>
                <wp:docPr id="1324" name="平板用户 1324"/>
                <wp:cNvGraphicFramePr>
                  <a:graphicFrameLocks noChangeAspect="0" noSelect="1"/>
                </wp:cNvGraphicFramePr>
                <a:graphic>
                  <a:graphicData uri="http://schemas.microsoft.com/office/word/2010/wordprocessingInk">
                    <w14:contentPart bwMode="auto" r:id="rId884">
                      <w14:nvContentPartPr>
                        <w14:cNvContentPartPr/>
                      </w14:nvContentPartPr>
                      <w14:xfrm>
                        <a:off x="0" y="0"/>
                        <a:ext cx="73679" cy="107203"/>
                      </w14:xfrm>
                    </w14:contentPart>
                  </a:graphicData>
                </a:graphic>
              </wp:anchor>
            </w:drawing>
          </mc:Choice>
          <mc:Fallback>
            <w:pict>
              <v:shape type="#_x0000_t75" id="平板用户 1325" o:spid="_x0000_s1325" filled="f" stroked="f" strokeweight="1.0pt" style="position:absolute;&#10;margin-left:220.81296pt;&#10;margin-top:0.98003423pt;&#10;width:5.80154pt;&#10;height:8.441216pt;&#10;z-index:1136;&#10;mso-position-horizontal:absolute;&#10;mso-position-horizontal-relative:char;&#10;mso-position-vertical:absolute;&#10;mso-position-vertical-relative:line;&#10;mso-wrap-distance-left:6.749897pt;&#10;mso-wrap-distance-right:6.749897pt;">
                <v:stroke color="#000000"/>
                <v:imagedata r:id="rId885"/>
                <o:lock selection="t"/>
              </v:shape>
            </w:pict>
          </mc:Fallback>
        </mc:AlternateContent>
      </w:r>
      <w:r>
        <mc:AlternateContent>
          <mc:Choice Requires="wps">
            <w:drawing>
              <wp:anchor distT="0" distB="0" distL="85723" distR="85723" simplePos="0" relativeHeight="1137" behindDoc="0" locked="0" layoutInCell="1" hidden="0" allowOverlap="1">
                <wp:simplePos x="0" y="0"/>
                <wp:positionH relativeFrom="character">
                  <wp:posOffset>2862648</wp:posOffset>
                </wp:positionH>
                <wp:positionV relativeFrom="line">
                  <wp:posOffset>9814</wp:posOffset>
                </wp:positionV>
                <wp:extent cx="11161" cy="9353"/>
                <wp:effectExtent l="0" t="0" r="0" b="0"/>
                <wp:wrapNone/>
                <wp:docPr id="1327" name="平板用户 1327"/>
                <wp:cNvGraphicFramePr>
                  <a:graphicFrameLocks noChangeAspect="0" noSelect="1"/>
                </wp:cNvGraphicFramePr>
                <a:graphic>
                  <a:graphicData uri="http://schemas.microsoft.com/office/word/2010/wordprocessingInk">
                    <w14:contentPart bwMode="auto" r:id="rId886">
                      <w14:nvContentPartPr>
                        <w14:cNvContentPartPr/>
                      </w14:nvContentPartPr>
                      <w14:xfrm>
                        <a:off x="0" y="0"/>
                        <a:ext cx="11161" cy="9353"/>
                      </w14:xfrm>
                    </w14:contentPart>
                  </a:graphicData>
                </a:graphic>
              </wp:anchor>
            </w:drawing>
          </mc:Choice>
          <mc:Fallback>
            <w:pict>
              <v:shape type="#_x0000_t75" id="平板用户 1328" o:spid="_x0000_s1328" filled="f" stroked="f" strokeweight="1.0pt" style="position:absolute;&#10;margin-left:225.4054pt;&#10;margin-top:0.772762pt;&#10;width:0.87889284pt;&#10;height:0.73650765pt;&#10;z-index:1137;&#10;mso-position-horizontal:absolute;&#10;mso-position-horizontal-relative:char;&#10;mso-position-vertical:absolute;&#10;mso-position-vertical-relative:line;&#10;mso-wrap-distance-left:6.749897pt;&#10;mso-wrap-distance-right:6.749897pt;">
                <v:stroke color="#000000"/>
                <v:imagedata r:id="rId887"/>
                <o:lock selection="t"/>
              </v:shape>
            </w:pict>
          </mc:Fallback>
        </mc:AlternateContent>
      </w:r>
      <w:r>
        <mc:AlternateContent>
          <mc:Choice Requires="wps">
            <w:drawing>
              <wp:anchor distT="0" distB="0" distL="85723" distR="85723" simplePos="0" relativeHeight="1138" behindDoc="0" locked="0" layoutInCell="1" hidden="0" allowOverlap="1">
                <wp:simplePos x="0" y="0"/>
                <wp:positionH relativeFrom="character">
                  <wp:posOffset>2766570</wp:posOffset>
                </wp:positionH>
                <wp:positionV relativeFrom="line">
                  <wp:posOffset>4170</wp:posOffset>
                </wp:positionV>
                <wp:extent cx="41277" cy="139328"/>
                <wp:effectExtent l="0" t="0" r="0" b="0"/>
                <wp:wrapNone/>
                <wp:docPr id="1330" name="平板用户 1330"/>
                <wp:cNvGraphicFramePr>
                  <a:graphicFrameLocks noChangeAspect="0" noSelect="1"/>
                </wp:cNvGraphicFramePr>
                <a:graphic>
                  <a:graphicData uri="http://schemas.microsoft.com/office/word/2010/wordprocessingInk">
                    <w14:contentPart bwMode="auto" r:id="rId888">
                      <w14:nvContentPartPr>
                        <w14:cNvContentPartPr/>
                      </w14:nvContentPartPr>
                      <w14:xfrm>
                        <a:off x="0" y="0"/>
                        <a:ext cx="41277" cy="139328"/>
                      </w14:xfrm>
                    </w14:contentPart>
                  </a:graphicData>
                </a:graphic>
              </wp:anchor>
            </w:drawing>
          </mc:Choice>
          <mc:Fallback>
            <w:pict>
              <v:shape type="#_x0000_t75" id="平板用户 1331" o:spid="_x0000_s1331" filled="f" stroked="f" strokeweight="1.0pt" style="position:absolute;&#10;margin-left:217.84016pt;&#10;margin-top:0.32837176pt;&#10;width:3.250187pt;&#10;height:10.9707575pt;&#10;z-index:1138;&#10;mso-position-horizontal:absolute;&#10;mso-position-horizontal-relative:char;&#10;mso-position-vertical:absolute;&#10;mso-position-vertical-relative:line;&#10;mso-wrap-distance-left:6.749897pt;&#10;mso-wrap-distance-right:6.749897pt;">
                <v:stroke color="#000000"/>
                <v:imagedata r:id="rId889"/>
                <o:lock selection="t"/>
              </v:shape>
            </w:pict>
          </mc:Fallback>
        </mc:AlternateContent>
      </w:r>
      <w:r>
        <mc:AlternateContent>
          <mc:Choice Requires="wps">
            <w:drawing>
              <wp:anchor distT="0" distB="0" distL="85723" distR="85723" simplePos="0" relativeHeight="1139" behindDoc="0" locked="0" layoutInCell="1" hidden="0" allowOverlap="1">
                <wp:simplePos x="0" y="0"/>
                <wp:positionH relativeFrom="character">
                  <wp:posOffset>2688318</wp:posOffset>
                </wp:positionH>
                <wp:positionV relativeFrom="line">
                  <wp:posOffset>-15430</wp:posOffset>
                </wp:positionV>
                <wp:extent cx="68522" cy="149084"/>
                <wp:effectExtent l="0" t="0" r="0" b="0"/>
                <wp:wrapNone/>
                <wp:docPr id="1333" name="平板用户 1333"/>
                <wp:cNvGraphicFramePr>
                  <a:graphicFrameLocks noChangeAspect="0" noSelect="1"/>
                </wp:cNvGraphicFramePr>
                <a:graphic>
                  <a:graphicData uri="http://schemas.microsoft.com/office/word/2010/wordprocessingInk">
                    <w14:contentPart bwMode="auto" r:id="rId890">
                      <w14:nvContentPartPr>
                        <w14:cNvContentPartPr/>
                      </w14:nvContentPartPr>
                      <w14:xfrm>
                        <a:off x="0" y="0"/>
                        <a:ext cx="68522" cy="149084"/>
                      </w14:xfrm>
                    </w14:contentPart>
                  </a:graphicData>
                </a:graphic>
              </wp:anchor>
            </w:drawing>
          </mc:Choice>
          <mc:Fallback>
            <w:pict>
              <v:shape type="#_x0000_t75" id="平板用户 1334" o:spid="_x0000_s1334" filled="f" stroked="f" strokeweight="1.0pt" style="position:absolute;&#10;margin-left:211.67862pt;&#10;margin-top:-1.2150007pt;&#10;width:5.395441pt;&#10;height:11.738919pt;&#10;z-index:1139;&#10;mso-position-horizontal:absolute;&#10;mso-position-horizontal-relative:char;&#10;mso-position-vertical:absolute;&#10;mso-position-vertical-relative:line;&#10;mso-wrap-distance-left:6.749897pt;&#10;mso-wrap-distance-right:6.749897pt;">
                <v:stroke color="#000000"/>
                <v:imagedata r:id="rId891"/>
                <o:lock selection="t"/>
              </v:shape>
            </w:pict>
          </mc:Fallback>
        </mc:AlternateContent>
      </w:r>
    </w:p>
    <w:p>
      <w:pPr>
        <w:rPr>
          <w:rFonts w:hint="eastAsia"/>
        </w:rPr>
      </w:pPr>
      <w:r>
        <w:rPr>
          <w:rFonts w:hint="eastAsia"/>
        </w:rPr>
        <w:t xml:space="preserve">2. **算术编码**  </w:t>
      </w:r>
      <w:r>
        <mc:AlternateContent>
          <mc:Choice Requires="wps">
            <w:drawing>
              <wp:anchor distT="0" distB="0" distL="85723" distR="85723" simplePos="0" relativeHeight="999" behindDoc="0" locked="0" layoutInCell="1" hidden="0" allowOverlap="1">
                <wp:simplePos x="0" y="0"/>
                <wp:positionH relativeFrom="character">
                  <wp:posOffset>1549937</wp:posOffset>
                </wp:positionH>
                <wp:positionV relativeFrom="line">
                  <wp:posOffset>98751</wp:posOffset>
                </wp:positionV>
                <wp:extent cx="95045" cy="190001"/>
                <wp:effectExtent l="0" t="0" r="0" b="0"/>
                <wp:wrapNone/>
                <wp:docPr id="1336" name="对象 1336"/>
                <wp:cNvGraphicFramePr>
                  <a:graphicFrameLocks noChangeAspect="0" noSelect="1"/>
                </wp:cNvGraphicFramePr>
                <a:graphic>
                  <a:graphicData uri="http://schemas.microsoft.com/office/word/2010/wordprocessingInk">
                    <w14:contentPart bwMode="auto" r:id="rId892">
                      <w14:nvContentPartPr>
                        <w14:cNvContentPartPr/>
                      </w14:nvContentPartPr>
                      <w14:xfrm>
                        <a:off x="0" y="0"/>
                        <a:ext cx="95045" cy="190001"/>
                      </w14:xfrm>
                    </w14:contentPart>
                  </a:graphicData>
                </a:graphic>
              </wp:anchor>
            </w:drawing>
          </mc:Choice>
          <mc:Fallback>
            <w:pict>
              <v:shape type="#_x0000_t75" id="对象 1337" o:spid="_x0000_s1337" fillcolor="#FFFFFF" stroked="t" strokeweight="1.0pt" style="position:absolute;&#10;margin-left:122.04228pt;&#10;margin-top:7.775669pt;&#10;width:7.483933pt;&#10;height:14.960708pt;&#10;z-index:999;&#10;mso-position-horizontal:absolute;&#10;mso-position-horizontal-relative:char;&#10;mso-position-vertical:absolute;&#10;mso-position-vertical-relative:line;&#10;mso-wrap-distance-left:6.7498426pt;&#10;mso-wrap-distance-right:6.7498426pt;">
                <v:stroke color="#000000"/>
                <v:imagedata r:id="rId893"/>
                <o:lock selection="t"/>
              </v:shape>
            </w:pict>
          </mc:Fallback>
        </mc:AlternateContent>
      </w:r>
      <w:r>
        <mc:AlternateContent>
          <mc:Choice Requires="wps">
            <w:drawing>
              <wp:anchor distT="0" distB="0" distL="85723" distR="85723" simplePos="0" relativeHeight="1000" behindDoc="0" locked="0" layoutInCell="1" hidden="0" allowOverlap="1">
                <wp:simplePos x="0" y="0"/>
                <wp:positionH relativeFrom="character">
                  <wp:posOffset>1193347</wp:posOffset>
                </wp:positionH>
                <wp:positionV relativeFrom="line">
                  <wp:posOffset>98700</wp:posOffset>
                </wp:positionV>
                <wp:extent cx="73488" cy="176627"/>
                <wp:effectExtent l="0" t="0" r="0" b="0"/>
                <wp:wrapNone/>
                <wp:docPr id="1339" name="对象 1339"/>
                <wp:cNvGraphicFramePr>
                  <a:graphicFrameLocks noChangeAspect="0" noSelect="1"/>
                </wp:cNvGraphicFramePr>
                <a:graphic>
                  <a:graphicData uri="http://schemas.microsoft.com/office/word/2010/wordprocessingInk">
                    <w14:contentPart bwMode="auto" r:id="rId894">
                      <w14:nvContentPartPr>
                        <w14:cNvContentPartPr/>
                      </w14:nvContentPartPr>
                      <w14:xfrm>
                        <a:off x="0" y="0"/>
                        <a:ext cx="73488" cy="176627"/>
                      </w14:xfrm>
                    </w14:contentPart>
                  </a:graphicData>
                </a:graphic>
              </wp:anchor>
            </w:drawing>
          </mc:Choice>
          <mc:Fallback>
            <w:pict>
              <v:shape type="#_x0000_t75" id="对象 1340" o:spid="_x0000_s1340" fillcolor="#FFFFFF" stroked="t" strokeweight="1.0pt" style="position:absolute;&#10;margin-left:93.96433pt;&#10;margin-top:7.7716537pt;&#10;width:5.7864623pt;&#10;height:13.907639pt;&#10;z-index:1000;&#10;mso-position-horizontal:absolute;&#10;mso-position-horizontal-relative:char;&#10;mso-position-vertical:absolute;&#10;mso-position-vertical-relative:line;&#10;mso-wrap-distance-left:6.7498426pt;&#10;mso-wrap-distance-right:6.7498426pt;">
                <v:stroke color="#000000"/>
                <v:imagedata r:id="rId895"/>
                <o:lock selection="t"/>
              </v:shape>
            </w:pict>
          </mc:Fallback>
        </mc:AlternateContent>
      </w:r>
      <w:r>
        <mc:AlternateContent>
          <mc:Choice Requires="wps">
            <w:drawing>
              <wp:anchor distT="0" distB="0" distL="85723" distR="85723" simplePos="0" relativeHeight="1001" behindDoc="0" locked="0" layoutInCell="1" hidden="0" allowOverlap="1">
                <wp:simplePos x="0" y="0"/>
                <wp:positionH relativeFrom="character">
                  <wp:posOffset>883811</wp:posOffset>
                </wp:positionH>
                <wp:positionV relativeFrom="line">
                  <wp:posOffset>102008</wp:posOffset>
                </wp:positionV>
                <wp:extent cx="62201" cy="35963"/>
                <wp:effectExtent l="0" t="0" r="0" b="0"/>
                <wp:wrapNone/>
                <wp:docPr id="1342" name="对象 1342"/>
                <wp:cNvGraphicFramePr>
                  <a:graphicFrameLocks noChangeAspect="0" noSelect="1"/>
                </wp:cNvGraphicFramePr>
                <a:graphic>
                  <a:graphicData uri="http://schemas.microsoft.com/office/word/2010/wordprocessingInk">
                    <w14:contentPart bwMode="auto" r:id="rId896">
                      <w14:nvContentPartPr>
                        <w14:cNvContentPartPr/>
                      </w14:nvContentPartPr>
                      <w14:xfrm>
                        <a:off x="0" y="0"/>
                        <a:ext cx="62201" cy="35963"/>
                      </w14:xfrm>
                    </w14:contentPart>
                  </a:graphicData>
                </a:graphic>
              </wp:anchor>
            </w:drawing>
          </mc:Choice>
          <mc:Fallback>
            <w:pict>
              <v:shape type="#_x0000_t75" id="对象 1343" o:spid="_x0000_s1343" fillcolor="#FFFFFF" stroked="t" strokeweight="1.0pt" style="position:absolute;&#10;margin-left:69.591415pt;&#10;margin-top:8.032126pt;&#10;width:4.8977165pt;&#10;height:2.8317323pt;&#10;z-index:1001;&#10;mso-position-horizontal:absolute;&#10;mso-position-horizontal-relative:char;&#10;mso-position-vertical:absolute;&#10;mso-position-vertical-relative:line;&#10;mso-wrap-distance-left:6.7498426pt;&#10;mso-wrap-distance-right:6.7498426pt;">
                <v:stroke color="#000000"/>
                <v:imagedata r:id="rId897"/>
                <o:lock selection="t"/>
              </v:shape>
            </w:pict>
          </mc:Fallback>
        </mc:AlternateContent>
      </w:r>
      <w:r>
        <mc:AlternateContent>
          <mc:Choice Requires="wps">
            <w:drawing>
              <wp:anchor distT="0" distB="0" distL="85723" distR="85723" simplePos="0" relativeHeight="1002" behindDoc="0" locked="0" layoutInCell="1" hidden="0" allowOverlap="1">
                <wp:simplePos x="0" y="0"/>
                <wp:positionH relativeFrom="character">
                  <wp:posOffset>834238</wp:posOffset>
                </wp:positionH>
                <wp:positionV relativeFrom="line">
                  <wp:posOffset>95643</wp:posOffset>
                </wp:positionV>
                <wp:extent cx="112522" cy="173276"/>
                <wp:effectExtent l="0" t="0" r="0" b="0"/>
                <wp:wrapNone/>
                <wp:docPr id="1345" name="对象 1345"/>
                <wp:cNvGraphicFramePr>
                  <a:graphicFrameLocks noChangeAspect="0" noSelect="1"/>
                </wp:cNvGraphicFramePr>
                <a:graphic>
                  <a:graphicData uri="http://schemas.microsoft.com/office/word/2010/wordprocessingInk">
                    <w14:contentPart bwMode="auto" r:id="rId898">
                      <w14:nvContentPartPr>
                        <w14:cNvContentPartPr/>
                      </w14:nvContentPartPr>
                      <w14:xfrm>
                        <a:off x="0" y="0"/>
                        <a:ext cx="112522" cy="173276"/>
                      </w14:xfrm>
                    </w14:contentPart>
                  </a:graphicData>
                </a:graphic>
              </wp:anchor>
            </w:drawing>
          </mc:Choice>
          <mc:Fallback>
            <w:pict>
              <v:shape type="#_x0000_t75" id="对象 1346" o:spid="_x0000_s1346" fillcolor="#FFFFFF" stroked="t" strokeweight="1.0pt" style="position:absolute;&#10;margin-left:65.688034pt;&#10;margin-top:7.5309443pt;&#10;width:8.860002pt;&#10;height:13.643781pt;&#10;z-index:1002;&#10;mso-position-horizontal:absolute;&#10;mso-position-horizontal-relative:char;&#10;mso-position-vertical:absolute;&#10;mso-position-vertical-relative:line;&#10;mso-wrap-distance-left:6.7498426pt;&#10;mso-wrap-distance-right:6.7498426pt;">
                <v:stroke color="#000000"/>
                <v:imagedata r:id="rId899"/>
                <o:lock selection="t"/>
              </v:shape>
            </w:pict>
          </mc:Fallback>
        </mc:AlternateContent>
      </w:r>
      <w:r>
        <mc:AlternateContent>
          <mc:Choice Requires="wps">
            <w:drawing>
              <wp:anchor distT="0" distB="0" distL="85723" distR="85723" simplePos="0" relativeHeight="1003" behindDoc="0" locked="0" layoutInCell="1" hidden="0" allowOverlap="1">
                <wp:simplePos x="0" y="0"/>
                <wp:positionH relativeFrom="character">
                  <wp:posOffset>503372</wp:posOffset>
                </wp:positionH>
                <wp:positionV relativeFrom="line">
                  <wp:posOffset>87784</wp:posOffset>
                </wp:positionV>
                <wp:extent cx="109811" cy="161449"/>
                <wp:effectExtent l="0" t="0" r="0" b="0"/>
                <wp:wrapNone/>
                <wp:docPr id="1348" name="对象 1348"/>
                <wp:cNvGraphicFramePr>
                  <a:graphicFrameLocks noChangeAspect="0" noSelect="1"/>
                </wp:cNvGraphicFramePr>
                <a:graphic>
                  <a:graphicData uri="http://schemas.microsoft.com/office/word/2010/wordprocessingInk">
                    <w14:contentPart bwMode="auto" r:id="rId900">
                      <w14:nvContentPartPr>
                        <w14:cNvContentPartPr/>
                      </w14:nvContentPartPr>
                      <w14:xfrm>
                        <a:off x="0" y="0"/>
                        <a:ext cx="109811" cy="161449"/>
                      </w14:xfrm>
                    </w14:contentPart>
                  </a:graphicData>
                </a:graphic>
              </wp:anchor>
            </w:drawing>
          </mc:Choice>
          <mc:Fallback>
            <w:pict>
              <v:shape type="#_x0000_t75" id="对象 1349" o:spid="_x0000_s1349" fillcolor="#FFFFFF" stroked="t" strokeweight="1.0pt" style="position:absolute;&#10;margin-left:39.63559pt;&#10;margin-top:6.912126pt;&#10;width:8.646538pt;&#10;height:12.71252pt;&#10;z-index:1003;&#10;mso-position-horizontal:absolute;&#10;mso-position-horizontal-relative:char;&#10;mso-position-vertical:absolute;&#10;mso-position-vertical-relative:line;&#10;mso-wrap-distance-left:6.7498426pt;&#10;mso-wrap-distance-right:6.7498426pt;">
                <v:stroke color="#000000"/>
                <v:imagedata r:id="rId901"/>
                <o:lock selection="t"/>
              </v:shape>
            </w:pict>
          </mc:Fallback>
        </mc:AlternateContent>
      </w:r>
      <w:r>
        <mc:AlternateContent>
          <mc:Choice Requires="wps">
            <w:drawing>
              <wp:anchor distT="0" distB="0" distL="85723" distR="85723" simplePos="0" relativeHeight="1004" behindDoc="0" locked="0" layoutInCell="1" hidden="0" allowOverlap="1">
                <wp:simplePos x="0" y="0"/>
                <wp:positionH relativeFrom="character">
                  <wp:posOffset>2164777</wp:posOffset>
                </wp:positionH>
                <wp:positionV relativeFrom="line">
                  <wp:posOffset>104385</wp:posOffset>
                </wp:positionV>
                <wp:extent cx="83944" cy="215630"/>
                <wp:effectExtent l="0" t="0" r="0" b="0"/>
                <wp:wrapNone/>
                <wp:docPr id="1351" name="对象 1351"/>
                <wp:cNvGraphicFramePr>
                  <a:graphicFrameLocks noChangeAspect="0" noSelect="1"/>
                </wp:cNvGraphicFramePr>
                <a:graphic>
                  <a:graphicData uri="http://schemas.microsoft.com/office/word/2010/wordprocessingInk">
                    <w14:contentPart bwMode="auto" r:id="rId902">
                      <w14:nvContentPartPr>
                        <w14:cNvContentPartPr/>
                      </w14:nvContentPartPr>
                      <w14:xfrm>
                        <a:off x="0" y="0"/>
                        <a:ext cx="83944" cy="215630"/>
                      </w14:xfrm>
                    </w14:contentPart>
                  </a:graphicData>
                </a:graphic>
              </wp:anchor>
            </w:drawing>
          </mc:Choice>
          <mc:Fallback>
            <w:pict>
              <v:shape type="#_x0000_t75" id="对象 1352" o:spid="_x0000_s1352" fillcolor="#FFFFFF" stroked="t" strokeweight="1.0pt" style="position:absolute;&#10;margin-left:170.45488pt;&#10;margin-top:8.219292pt;&#10;width:6.6097665pt;&#10;height:16.97874pt;&#10;z-index:1004;&#10;mso-position-horizontal:absolute;&#10;mso-position-horizontal-relative:char;&#10;mso-position-vertical:absolute;&#10;mso-position-vertical-relative:line;&#10;mso-wrap-distance-left:6.7498426pt;&#10;mso-wrap-distance-right:6.7498426pt;">
                <v:stroke color="#000000"/>
                <v:imagedata r:id="rId903"/>
                <o:lock selection="t"/>
              </v:shape>
            </w:pict>
          </mc:Fallback>
        </mc:AlternateContent>
      </w:r>
      <w:r>
        <mc:AlternateContent>
          <mc:Choice Requires="wps">
            <w:drawing>
              <wp:anchor distT="0" distB="0" distL="85723" distR="85723" simplePos="0" relativeHeight="1005" behindDoc="0" locked="0" layoutInCell="1" hidden="0" allowOverlap="1">
                <wp:simplePos x="0" y="0"/>
                <wp:positionH relativeFrom="character">
                  <wp:posOffset>1890068</wp:posOffset>
                </wp:positionH>
                <wp:positionV relativeFrom="line">
                  <wp:posOffset>78868</wp:posOffset>
                </wp:positionV>
                <wp:extent cx="103398" cy="183779"/>
                <wp:effectExtent l="0" t="0" r="0" b="0"/>
                <wp:wrapNone/>
                <wp:docPr id="1354" name="对象 1354"/>
                <wp:cNvGraphicFramePr>
                  <a:graphicFrameLocks noChangeAspect="0" noSelect="1"/>
                </wp:cNvGraphicFramePr>
                <a:graphic>
                  <a:graphicData uri="http://schemas.microsoft.com/office/word/2010/wordprocessingInk">
                    <w14:contentPart bwMode="auto" r:id="rId904">
                      <w14:nvContentPartPr>
                        <w14:cNvContentPartPr/>
                      </w14:nvContentPartPr>
                      <w14:xfrm>
                        <a:off x="0" y="0"/>
                        <a:ext cx="103398" cy="183779"/>
                      </w14:xfrm>
                    </w14:contentPart>
                  </a:graphicData>
                </a:graphic>
              </wp:anchor>
            </w:drawing>
          </mc:Choice>
          <mc:Fallback>
            <w:pict>
              <v:shape type="#_x0000_t75" id="对象 1355" o:spid="_x0000_s1355" fillcolor="#FFFFFF" stroked="t" strokeweight="1.0pt" style="position:absolute;&#10;margin-left:148.82425pt;&#10;margin-top:6.210079pt;&#10;width:8.141649pt;&#10;height:14.470786pt;&#10;z-index:1005;&#10;mso-position-horizontal:absolute;&#10;mso-position-horizontal-relative:char;&#10;mso-position-vertical:absolute;&#10;mso-position-vertical-relative:line;&#10;mso-wrap-distance-left:6.7498426pt;&#10;mso-wrap-distance-right:6.7498426pt;">
                <v:stroke color="#000000"/>
                <v:imagedata r:id="rId905"/>
                <o:lock selection="t"/>
              </v:shape>
            </w:pict>
          </mc:Fallback>
        </mc:AlternateContent>
      </w:r>
    </w:p>
    <w:p>
      <w:pPr>
        <w:rPr>
          <w:rFonts w:hint="eastAsia"/>
        </w:rPr>
      </w:pPr>
      <w:r>
        <w:rPr>
          <w:rFonts w:hint="eastAsia"/>
        </w:rPr>
        <w:t xml:space="preserve">   对消息源"</w:t>
      </w:r>
      <w:r>
        <mc:AlternateContent>
          <mc:Choice Requires="wps">
            <w:drawing>
              <wp:anchor distT="0" distB="0" distL="85723" distR="85723" simplePos="0" relativeHeight="998" behindDoc="0" locked="0" layoutInCell="1" hidden="0" allowOverlap="1">
                <wp:simplePos x="0" y="0"/>
                <wp:positionH relativeFrom="character">
                  <wp:posOffset>13001</wp:posOffset>
                </wp:positionH>
                <wp:positionV relativeFrom="line">
                  <wp:posOffset>-80261</wp:posOffset>
                </wp:positionV>
                <wp:extent cx="36042" cy="181355"/>
                <wp:effectExtent l="0" t="0" r="0" b="0"/>
                <wp:wrapNone/>
                <wp:docPr id="1357" name="对象 1357"/>
                <wp:cNvGraphicFramePr>
                  <a:graphicFrameLocks noChangeAspect="0" noSelect="1"/>
                </wp:cNvGraphicFramePr>
                <a:graphic>
                  <a:graphicData uri="http://schemas.microsoft.com/office/word/2010/wordprocessingInk">
                    <w14:contentPart bwMode="auto" r:id="rId906">
                      <w14:nvContentPartPr>
                        <w14:cNvContentPartPr/>
                      </w14:nvContentPartPr>
                      <w14:xfrm>
                        <a:off x="0" y="0"/>
                        <a:ext cx="36042" cy="181355"/>
                      </w14:xfrm>
                    </w14:contentPart>
                  </a:graphicData>
                </a:graphic>
              </wp:anchor>
            </w:drawing>
          </mc:Choice>
          <mc:Fallback>
            <w:pict>
              <v:shape type="#_x0000_t75" id="对象 1358" o:spid="_x0000_s1358" fillcolor="#FFFFFF" stroked="t" strokeweight="1.0pt" style="position:absolute;&#10;margin-left:1.0237008pt;&#10;margin-top:-6.319764pt;&#10;width:2.8379526pt;&#10;height:14.279922pt;&#10;z-index:998;&#10;mso-position-horizontal:absolute;&#10;mso-position-horizontal-relative:char;&#10;mso-position-vertical:absolute;&#10;mso-position-vertical-relative:line;&#10;mso-wrap-distance-left:6.7498426pt;&#10;mso-wrap-distance-right:6.7498426pt;">
                <v:stroke color="#000000"/>
                <v:imagedata r:id="rId907"/>
                <o:lock selection="t"/>
              </v:shape>
            </w:pict>
          </mc:Fallback>
        </mc:AlternateContent>
      </w:r>
      <w:r>
        <w:rPr>
          <w:rFonts w:hint="eastAsia"/>
        </w:rPr>
        <w:t>aabab</w:t>
      </w:r>
      <w:r>
        <mc:AlternateContent>
          <mc:Choice Requires="wps">
            <w:drawing>
              <wp:anchor distT="0" distB="0" distL="85723" distR="85723" simplePos="0" relativeHeight="997" behindDoc="0" locked="0" layoutInCell="1" hidden="0" allowOverlap="1">
                <wp:simplePos x="0" y="0"/>
                <wp:positionH relativeFrom="character">
                  <wp:posOffset>-20975</wp:posOffset>
                </wp:positionH>
                <wp:positionV relativeFrom="line">
                  <wp:posOffset>-79705</wp:posOffset>
                </wp:positionV>
                <wp:extent cx="32293" cy="169115"/>
                <wp:effectExtent l="0" t="0" r="0" b="0"/>
                <wp:wrapNone/>
                <wp:docPr id="1360" name="对象 1360"/>
                <wp:cNvGraphicFramePr>
                  <a:graphicFrameLocks noChangeAspect="0" noSelect="1"/>
                </wp:cNvGraphicFramePr>
                <a:graphic>
                  <a:graphicData uri="http://schemas.microsoft.com/office/word/2010/wordprocessingInk">
                    <w14:contentPart bwMode="auto" r:id="rId908">
                      <w14:nvContentPartPr>
                        <w14:cNvContentPartPr/>
                      </w14:nvContentPartPr>
                      <w14:xfrm>
                        <a:off x="0" y="0"/>
                        <a:ext cx="32293" cy="169115"/>
                      </w14:xfrm>
                    </w14:contentPart>
                  </a:graphicData>
                </a:graphic>
              </wp:anchor>
            </w:drawing>
          </mc:Choice>
          <mc:Fallback>
            <w:pict>
              <v:shape type="#_x0000_t75" id="对象 1361" o:spid="_x0000_s1361" fillcolor="#FFFFFF" stroked="t" strokeweight="1.0pt" style="position:absolute;&#10;margin-left:-1.651575pt;&#10;margin-top:-6.275985pt;&#10;width:2.5427558pt;&#10;height:13.316142pt;&#10;z-index:997;&#10;mso-position-horizontal:absolute;&#10;mso-position-horizontal-relative:char;&#10;mso-position-vertical:absolute;&#10;mso-position-vertical-relative:line;&#10;mso-wrap-distance-left:6.7498426pt;&#10;mso-wrap-distance-right:6.7498426pt;">
                <v:stroke color="#000000"/>
                <v:imagedata r:id="rId909"/>
                <o:lock selection="t"/>
              </v:shape>
            </w:pict>
          </mc:Fallback>
        </mc:AlternateContent>
      </w:r>
      <w:r>
        <w:rPr>
          <w:rFonts w:hint="eastAsia"/>
        </w:rPr>
        <w:t>cab"进行算术编码，已知符号概率：P(a)=0.5，P(b)=0.25，P(c)=0.25。计</w:t>
      </w:r>
      <w:r>
        <w:rPr>
          <w:rFonts w:hint="eastAsia"/>
        </w:rPr>
        <w:t>算编码过程和最终编码区间。</w:t>
      </w:r>
    </w:p>
    <w:p>
      <w:pPr>
        <w:rPr>
          <w:rFonts w:hint="eastAsia"/>
        </w:rPr>
      </w:pPr>
    </w:p>
    <w:p>
      <w:pPr>
        <w:rPr>
          <w:rFonts w:hint="eastAsia"/>
        </w:rPr>
      </w:pPr>
      <w:r>
        <w:rPr>
          <w:rFonts w:hint="eastAsia"/>
        </w:rPr>
        <w:t xml:space="preserve">3. **开闭运算**  </w:t>
      </w:r>
    </w:p>
    <w:p>
      <w:pPr>
        <w:rPr>
          <w:rFonts w:hint="eastAsia"/>
        </w:rPr>
      </w:pPr>
      <w:r>
        <w:rPr>
          <w:rFonts w:hint="eastAsia"/>
        </w:rPr>
        <w:t xml:space="preserve">   给定二值图像I和结构元素S：</w:t>
      </w:r>
      <w:r>
        <w:rPr>
          <w:rFonts w:hint="eastAsia"/>
        </w:rPr>
        <w:t xml:space="preserve">  </w:t>
      </w:r>
    </w:p>
    <w:p>
      <w:pPr>
        <w:rPr>
          <w:rFonts w:hint="eastAsia"/>
        </w:rPr>
      </w:pPr>
      <w:r>
        <w:rPr>
          <w:rFonts w:hint="eastAsia"/>
        </w:rPr>
        <w:t xml:space="preserve">   I = [1 1 0 0 1  </w:t>
      </w:r>
    </w:p>
    <w:p>
      <w:pPr>
        <w:rPr>
          <w:rFonts w:hint="eastAsia"/>
        </w:rPr>
      </w:pPr>
      <w:r>
        <w:rPr>
          <w:rFonts w:hint="eastAsia"/>
        </w:rPr>
        <w:t xml:space="preserve">        1 1 0 0 1  </w:t>
      </w:r>
      <w:r>
        <mc:AlternateContent>
          <mc:Choice Requires="wps">
            <w:drawing>
              <wp:anchor distT="0" distB="0" distL="85723" distR="85723" simplePos="0" relativeHeight="1068" behindDoc="0" locked="0" layoutInCell="1" hidden="0" allowOverlap="1">
                <wp:simplePos x="0" y="0"/>
                <wp:positionH relativeFrom="character">
                  <wp:posOffset>-172884</wp:posOffset>
                </wp:positionH>
                <wp:positionV relativeFrom="line">
                  <wp:posOffset>-253181</wp:posOffset>
                </wp:positionV>
                <wp:extent cx="41023" cy="41023"/>
                <wp:effectExtent l="0" t="0" r="0" b="0"/>
                <wp:wrapNone/>
                <wp:docPr id="1363" name="对象 1363"/>
                <wp:cNvGraphicFramePr>
                  <a:graphicFrameLocks noChangeAspect="0" noSelect="1"/>
                </wp:cNvGraphicFramePr>
                <a:graphic>
                  <a:graphicData uri="http://schemas.microsoft.com/office/word/2010/wordprocessingInk">
                    <w14:contentPart bwMode="auto" r:id="rId910">
                      <w14:nvContentPartPr>
                        <w14:cNvContentPartPr/>
                      </w14:nvContentPartPr>
                      <w14:xfrm>
                        <a:off x="0" y="0"/>
                        <a:ext cx="41023" cy="41023"/>
                      </w14:xfrm>
                    </w14:contentPart>
                  </a:graphicData>
                </a:graphic>
              </wp:anchor>
            </w:drawing>
          </mc:Choice>
          <mc:Fallback>
            <w:pict>
              <v:shape type="#_x0000_t75" id="对象 1364" o:spid="_x0000_s1364" fillcolor="#FFFFFF" stroked="t" strokeweight="1.0pt" style="position:absolute;&#10;margin-left:-13.612913pt;&#10;margin-top:-19.935513pt;&#10;width:3.2301574pt;&#10;height:3.2301574pt;&#10;z-index:1068;&#10;mso-position-horizontal:absolute;&#10;mso-position-horizontal-relative:char;&#10;mso-position-vertical:absolute;&#10;mso-position-vertical-relative:line;&#10;mso-wrap-distance-left:6.7498426pt;&#10;mso-wrap-distance-right:6.7498426pt;">
                <v:stroke color="#000000"/>
                <v:imagedata r:id="rId911"/>
                <o:lock selection="t"/>
              </v:shape>
            </w:pict>
          </mc:Fallback>
        </mc:AlternateContent>
      </w:r>
    </w:p>
    <w:p>
      <w:pPr>
        <w:rPr>
          <w:rFonts w:hint="eastAsia"/>
        </w:rPr>
      </w:pPr>
      <w:r>
        <w:rPr>
          <w:rFonts w:hint="eastAsia"/>
        </w:rPr>
        <w:t xml:space="preserve">        0 0 1 1 0  </w:t>
      </w:r>
    </w:p>
    <w:p>
      <w:pPr>
        <w:rPr>
          <w:rFonts w:hint="eastAsia"/>
        </w:rPr>
      </w:pPr>
      <w:r>
        <w:rPr>
          <w:rFonts w:hint="eastAsia"/>
        </w:rPr>
        <w:t xml:space="preserve">        0 0 1 1 0]  </w:t>
      </w:r>
    </w:p>
    <w:p>
      <w:pPr>
        <w:rPr>
          <w:rFonts w:hint="eastAsia"/>
        </w:rPr>
      </w:pPr>
      <w:r>
        <w:rPr>
          <w:rFonts w:hint="eastAsia"/>
        </w:rPr>
        <w:t xml:space="preserve">   S = [1 1  </w:t>
      </w:r>
    </w:p>
    <w:p>
      <w:pPr>
        <w:rPr>
          <w:rFonts w:hint="eastAsia"/>
        </w:rPr>
      </w:pPr>
      <w:r>
        <w:rPr>
          <w:rFonts w:hint="eastAsia"/>
        </w:rPr>
        <w:t xml:space="preserve">        1 1]  </w:t>
      </w:r>
    </w:p>
    <w:p>
      <w:pPr>
        <w:rPr>
          <w:rFonts w:hint="eastAsia"/>
        </w:rPr>
      </w:pPr>
      <w:r>
        <w:rPr>
          <w:rFonts w:hint="eastAsia"/>
        </w:rPr>
        <w:t xml:space="preserve">   计算：(1) 先开后闭的结果 (2) 先闭后开的结果</w:t>
      </w:r>
    </w:p>
    <w:p>
      <w:pPr>
        <w:rPr>
          <w:rFonts w:hint="eastAsia"/>
        </w:rPr>
      </w:pPr>
    </w:p>
    <w:p>
      <w:pPr>
        <w:rPr>
          <w:rFonts w:hint="eastAsia"/>
        </w:rPr>
      </w:pPr>
      <w:r>
        <w:rPr>
          <w:rFonts w:hint="eastAsia"/>
        </w:rPr>
        <w:t xml:space="preserve">4. **阈值处理**  </w:t>
      </w:r>
    </w:p>
    <w:p>
      <w:pPr>
        <w:rPr>
          <w:rFonts w:hint="eastAsia"/>
        </w:rPr>
      </w:pPr>
      <w:r>
        <w:rPr>
          <w:rFonts w:hint="eastAsia"/>
        </w:rPr>
        <w:t xml:space="preserve">   给定图像灰度直方图：  </w:t>
      </w:r>
    </w:p>
    <w:p>
      <w:pPr>
        <w:rPr>
          <w:rFonts w:hint="eastAsia"/>
        </w:rPr>
      </w:pPr>
      <w:r>
        <w:rPr>
          <w:rFonts w:hint="eastAsia"/>
        </w:rPr>
        <w:t xml:space="preserve">   灰度级: 0  1  2  3  4  5  6  7  </w:t>
      </w:r>
    </w:p>
    <w:p>
      <w:pPr>
        <w:rPr>
          <w:rFonts w:hint="eastAsia"/>
        </w:rPr>
      </w:pPr>
      <w:r>
        <w:rPr>
          <w:rFonts w:hint="eastAsia"/>
        </w:rPr>
        <w:t xml:space="preserve">   像素数: 50 100 200 400 300 200 100 50  </w:t>
      </w:r>
    </w:p>
    <w:p>
      <w:r>
        <w:rPr>
          <w:rFonts w:hint="eastAsia"/>
        </w:rPr>
        <w:t xml:space="preserve">   使用Otsu方法求最佳阈值，写出计算过程。</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2010600030101010101"/>
    <w:charset w:val="86"/>
    <w:family w:val="auto"/>
    <w:pitch w:val="variable"/>
    <w:sig w:usb0="00000203" w:usb1="288F0000" w:usb2="00000006" w:usb3="00000000" w:csb0="00040001" w:csb1="00000000"/>
  </w:font>
  <w:font w:name="Calibri">
    <w:panose1 w:val="020F0502020204030204"/>
    <w:charset w:val="00"/>
    <w:family w:val="swiss"/>
    <w:pitch w:val="variable"/>
    <w:sig w:usb0="E4002EFF" w:usb1="C200247B" w:usb2="00000009" w:usb3="00000000" w:csb0="200001FF" w:csb1="00000000"/>
  </w:font>
  <w:font w:name="Arial">
    <w:panose1 w:val="020B0604020202020204"/>
    <w:charset w:val="01"/>
    <w:family w:val="swiss"/>
    <w:pitch w:val="variable"/>
    <w:sig w:usb0="E0002EFF" w:usb1="C000785B" w:usb2="00000009" w:usb3="00000000" w:csb0="400001FF" w:csb1="FFFF0000"/>
  </w:font>
  <w:font w:name="Luxi Sans">
    <w:altName w:val="Arial"/>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51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Calibri" w:eastAsia="宋体" w:cs="Arial" w:hAnsi="Calibri"/>
      <w:kern w:val="2"/>
      <w:sz w:val="21"/>
      <w:szCs w:val="24"/>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黑体"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customXml" Target="ink/ink1.xml"/><Relationship Id="rId3" Type="http://schemas.openxmlformats.org/officeDocument/2006/relationships/image" Target="media/3.png"/><Relationship Id="rId4" Type="http://schemas.openxmlformats.org/officeDocument/2006/relationships/customXml" Target="ink/ink2.xml"/><Relationship Id="rId5" Type="http://schemas.openxmlformats.org/officeDocument/2006/relationships/image" Target="media/6.png"/><Relationship Id="rId6" Type="http://schemas.openxmlformats.org/officeDocument/2006/relationships/customXml" Target="ink/ink3.xml"/><Relationship Id="rId7" Type="http://schemas.openxmlformats.org/officeDocument/2006/relationships/image" Target="media/9.png"/><Relationship Id="rId8" Type="http://schemas.openxmlformats.org/officeDocument/2006/relationships/customXml" Target="ink/ink4.xml"/><Relationship Id="rId9" Type="http://schemas.openxmlformats.org/officeDocument/2006/relationships/image" Target="media/12.png"/><Relationship Id="rId10" Type="http://schemas.openxmlformats.org/officeDocument/2006/relationships/customXml" Target="ink/ink5.xml"/><Relationship Id="rId11" Type="http://schemas.openxmlformats.org/officeDocument/2006/relationships/image" Target="media/15.png"/><Relationship Id="rId12" Type="http://schemas.openxmlformats.org/officeDocument/2006/relationships/customXml" Target="ink/ink6.xml"/><Relationship Id="rId13" Type="http://schemas.openxmlformats.org/officeDocument/2006/relationships/image" Target="media/18.png"/><Relationship Id="rId14" Type="http://schemas.openxmlformats.org/officeDocument/2006/relationships/customXml" Target="ink/ink7.xml"/><Relationship Id="rId15" Type="http://schemas.openxmlformats.org/officeDocument/2006/relationships/image" Target="media/21.png"/><Relationship Id="rId16" Type="http://schemas.openxmlformats.org/officeDocument/2006/relationships/customXml" Target="ink/ink8.xml"/><Relationship Id="rId17" Type="http://schemas.openxmlformats.org/officeDocument/2006/relationships/image" Target="media/24.png"/><Relationship Id="rId18" Type="http://schemas.openxmlformats.org/officeDocument/2006/relationships/customXml" Target="ink/ink9.xml"/><Relationship Id="rId19" Type="http://schemas.openxmlformats.org/officeDocument/2006/relationships/image" Target="media/27.png"/><Relationship Id="rId20" Type="http://schemas.openxmlformats.org/officeDocument/2006/relationships/customXml" Target="ink/ink10.xml"/><Relationship Id="rId21" Type="http://schemas.openxmlformats.org/officeDocument/2006/relationships/image" Target="media/30.png"/><Relationship Id="rId22" Type="http://schemas.openxmlformats.org/officeDocument/2006/relationships/customXml" Target="ink/ink11.xml"/><Relationship Id="rId23" Type="http://schemas.openxmlformats.org/officeDocument/2006/relationships/image" Target="media/33.png"/><Relationship Id="rId24" Type="http://schemas.openxmlformats.org/officeDocument/2006/relationships/customXml" Target="ink/ink12.xml"/><Relationship Id="rId25" Type="http://schemas.openxmlformats.org/officeDocument/2006/relationships/image" Target="media/36.png"/><Relationship Id="rId26" Type="http://schemas.openxmlformats.org/officeDocument/2006/relationships/customXml" Target="ink/ink13.xml"/><Relationship Id="rId27" Type="http://schemas.openxmlformats.org/officeDocument/2006/relationships/image" Target="media/39.png"/><Relationship Id="rId28" Type="http://schemas.openxmlformats.org/officeDocument/2006/relationships/customXml" Target="ink/ink14.xml"/><Relationship Id="rId29" Type="http://schemas.openxmlformats.org/officeDocument/2006/relationships/image" Target="media/42.png"/><Relationship Id="rId30" Type="http://schemas.openxmlformats.org/officeDocument/2006/relationships/customXml" Target="ink/ink15.xml"/><Relationship Id="rId31" Type="http://schemas.openxmlformats.org/officeDocument/2006/relationships/image" Target="media/45.png"/><Relationship Id="rId32" Type="http://schemas.openxmlformats.org/officeDocument/2006/relationships/customXml" Target="ink/ink16.xml"/><Relationship Id="rId33" Type="http://schemas.openxmlformats.org/officeDocument/2006/relationships/image" Target="media/48.png"/><Relationship Id="rId34" Type="http://schemas.openxmlformats.org/officeDocument/2006/relationships/customXml" Target="ink/ink17.xml"/><Relationship Id="rId35" Type="http://schemas.openxmlformats.org/officeDocument/2006/relationships/image" Target="media/51.png"/><Relationship Id="rId36" Type="http://schemas.openxmlformats.org/officeDocument/2006/relationships/customXml" Target="ink/ink18.xml"/><Relationship Id="rId37" Type="http://schemas.openxmlformats.org/officeDocument/2006/relationships/image" Target="media/54.png"/><Relationship Id="rId38" Type="http://schemas.openxmlformats.org/officeDocument/2006/relationships/customXml" Target="ink/ink19.xml"/><Relationship Id="rId39" Type="http://schemas.openxmlformats.org/officeDocument/2006/relationships/image" Target="media/57.png"/><Relationship Id="rId40" Type="http://schemas.openxmlformats.org/officeDocument/2006/relationships/customXml" Target="ink/ink20.xml"/><Relationship Id="rId41" Type="http://schemas.openxmlformats.org/officeDocument/2006/relationships/image" Target="media/60.png"/><Relationship Id="rId42" Type="http://schemas.openxmlformats.org/officeDocument/2006/relationships/customXml" Target="ink/ink21.xml"/><Relationship Id="rId43" Type="http://schemas.openxmlformats.org/officeDocument/2006/relationships/image" Target="media/63.png"/><Relationship Id="rId44" Type="http://schemas.openxmlformats.org/officeDocument/2006/relationships/customXml" Target="ink/ink22.xml"/><Relationship Id="rId45" Type="http://schemas.openxmlformats.org/officeDocument/2006/relationships/image" Target="media/66.png"/><Relationship Id="rId46" Type="http://schemas.openxmlformats.org/officeDocument/2006/relationships/customXml" Target="ink/ink23.xml"/><Relationship Id="rId47" Type="http://schemas.openxmlformats.org/officeDocument/2006/relationships/image" Target="media/69.png"/><Relationship Id="rId48" Type="http://schemas.openxmlformats.org/officeDocument/2006/relationships/customXml" Target="ink/ink24.xml"/><Relationship Id="rId49" Type="http://schemas.openxmlformats.org/officeDocument/2006/relationships/image" Target="media/72.png"/><Relationship Id="rId50" Type="http://schemas.openxmlformats.org/officeDocument/2006/relationships/customXml" Target="ink/ink25.xml"/><Relationship Id="rId51" Type="http://schemas.openxmlformats.org/officeDocument/2006/relationships/image" Target="media/75.png"/><Relationship Id="rId52" Type="http://schemas.openxmlformats.org/officeDocument/2006/relationships/customXml" Target="ink/ink26.xml"/><Relationship Id="rId53" Type="http://schemas.openxmlformats.org/officeDocument/2006/relationships/image" Target="media/78.png"/><Relationship Id="rId54" Type="http://schemas.openxmlformats.org/officeDocument/2006/relationships/customXml" Target="ink/ink27.xml"/><Relationship Id="rId55" Type="http://schemas.openxmlformats.org/officeDocument/2006/relationships/image" Target="media/81.png"/><Relationship Id="rId56" Type="http://schemas.openxmlformats.org/officeDocument/2006/relationships/customXml" Target="ink/ink28.xml"/><Relationship Id="rId57" Type="http://schemas.openxmlformats.org/officeDocument/2006/relationships/image" Target="media/84.png"/><Relationship Id="rId58" Type="http://schemas.openxmlformats.org/officeDocument/2006/relationships/customXml" Target="ink/ink29.xml"/><Relationship Id="rId59" Type="http://schemas.openxmlformats.org/officeDocument/2006/relationships/image" Target="media/87.png"/><Relationship Id="rId60" Type="http://schemas.openxmlformats.org/officeDocument/2006/relationships/customXml" Target="ink/ink30.xml"/><Relationship Id="rId61" Type="http://schemas.openxmlformats.org/officeDocument/2006/relationships/image" Target="media/90.png"/><Relationship Id="rId62" Type="http://schemas.openxmlformats.org/officeDocument/2006/relationships/customXml" Target="ink/ink31.xml"/><Relationship Id="rId63" Type="http://schemas.openxmlformats.org/officeDocument/2006/relationships/image" Target="media/93.png"/><Relationship Id="rId64" Type="http://schemas.openxmlformats.org/officeDocument/2006/relationships/customXml" Target="ink/ink32.xml"/><Relationship Id="rId65" Type="http://schemas.openxmlformats.org/officeDocument/2006/relationships/image" Target="media/96.png"/><Relationship Id="rId66" Type="http://schemas.openxmlformats.org/officeDocument/2006/relationships/customXml" Target="ink/ink33.xml"/><Relationship Id="rId67" Type="http://schemas.openxmlformats.org/officeDocument/2006/relationships/image" Target="media/99.png"/><Relationship Id="rId68" Type="http://schemas.openxmlformats.org/officeDocument/2006/relationships/customXml" Target="ink/ink34.xml"/><Relationship Id="rId69" Type="http://schemas.openxmlformats.org/officeDocument/2006/relationships/image" Target="media/102.png"/><Relationship Id="rId70" Type="http://schemas.openxmlformats.org/officeDocument/2006/relationships/customXml" Target="ink/ink35.xml"/><Relationship Id="rId71" Type="http://schemas.openxmlformats.org/officeDocument/2006/relationships/image" Target="media/105.png"/><Relationship Id="rId72" Type="http://schemas.openxmlformats.org/officeDocument/2006/relationships/customXml" Target="ink/ink36.xml"/><Relationship Id="rId73" Type="http://schemas.openxmlformats.org/officeDocument/2006/relationships/image" Target="media/108.png"/><Relationship Id="rId74" Type="http://schemas.openxmlformats.org/officeDocument/2006/relationships/customXml" Target="ink/ink37.xml"/><Relationship Id="rId75" Type="http://schemas.openxmlformats.org/officeDocument/2006/relationships/image" Target="media/111.png"/><Relationship Id="rId76" Type="http://schemas.openxmlformats.org/officeDocument/2006/relationships/customXml" Target="ink/ink38.xml"/><Relationship Id="rId77" Type="http://schemas.openxmlformats.org/officeDocument/2006/relationships/image" Target="media/114.png"/><Relationship Id="rId78" Type="http://schemas.openxmlformats.org/officeDocument/2006/relationships/customXml" Target="ink/ink39.xml"/><Relationship Id="rId79" Type="http://schemas.openxmlformats.org/officeDocument/2006/relationships/image" Target="media/117.png"/><Relationship Id="rId80" Type="http://schemas.openxmlformats.org/officeDocument/2006/relationships/customXml" Target="ink/ink40.xml"/><Relationship Id="rId81" Type="http://schemas.openxmlformats.org/officeDocument/2006/relationships/image" Target="media/120.png"/><Relationship Id="rId82" Type="http://schemas.openxmlformats.org/officeDocument/2006/relationships/customXml" Target="ink/ink41.xml"/><Relationship Id="rId83" Type="http://schemas.openxmlformats.org/officeDocument/2006/relationships/image" Target="media/123.png"/><Relationship Id="rId84" Type="http://schemas.openxmlformats.org/officeDocument/2006/relationships/customXml" Target="ink/ink42.xml"/><Relationship Id="rId85" Type="http://schemas.openxmlformats.org/officeDocument/2006/relationships/image" Target="media/126.png"/><Relationship Id="rId86" Type="http://schemas.openxmlformats.org/officeDocument/2006/relationships/customXml" Target="ink/ink43.xml"/><Relationship Id="rId87" Type="http://schemas.openxmlformats.org/officeDocument/2006/relationships/image" Target="media/129.png"/><Relationship Id="rId88" Type="http://schemas.openxmlformats.org/officeDocument/2006/relationships/customXml" Target="ink/ink44.xml"/><Relationship Id="rId89" Type="http://schemas.openxmlformats.org/officeDocument/2006/relationships/image" Target="media/132.png"/><Relationship Id="rId90" Type="http://schemas.openxmlformats.org/officeDocument/2006/relationships/customXml" Target="ink/ink45.xml"/><Relationship Id="rId91" Type="http://schemas.openxmlformats.org/officeDocument/2006/relationships/image" Target="media/135.png"/><Relationship Id="rId92" Type="http://schemas.openxmlformats.org/officeDocument/2006/relationships/customXml" Target="ink/ink46.xml"/><Relationship Id="rId93" Type="http://schemas.openxmlformats.org/officeDocument/2006/relationships/image" Target="media/138.png"/><Relationship Id="rId94" Type="http://schemas.openxmlformats.org/officeDocument/2006/relationships/customXml" Target="ink/ink47.xml"/><Relationship Id="rId95" Type="http://schemas.openxmlformats.org/officeDocument/2006/relationships/image" Target="media/141.png"/><Relationship Id="rId96" Type="http://schemas.openxmlformats.org/officeDocument/2006/relationships/customXml" Target="ink/ink48.xml"/><Relationship Id="rId97" Type="http://schemas.openxmlformats.org/officeDocument/2006/relationships/image" Target="media/144.png"/><Relationship Id="rId98" Type="http://schemas.openxmlformats.org/officeDocument/2006/relationships/customXml" Target="ink/ink49.xml"/><Relationship Id="rId99" Type="http://schemas.openxmlformats.org/officeDocument/2006/relationships/image" Target="media/147.png"/><Relationship Id="rId100" Type="http://schemas.openxmlformats.org/officeDocument/2006/relationships/customXml" Target="ink/ink50.xml"/><Relationship Id="rId101" Type="http://schemas.openxmlformats.org/officeDocument/2006/relationships/image" Target="media/150.png"/><Relationship Id="rId102" Type="http://schemas.openxmlformats.org/officeDocument/2006/relationships/customXml" Target="ink/ink51.xml"/><Relationship Id="rId103" Type="http://schemas.openxmlformats.org/officeDocument/2006/relationships/image" Target="media/153.png"/><Relationship Id="rId104" Type="http://schemas.openxmlformats.org/officeDocument/2006/relationships/customXml" Target="ink/ink52.xml"/><Relationship Id="rId105" Type="http://schemas.openxmlformats.org/officeDocument/2006/relationships/image" Target="media/156.png"/><Relationship Id="rId106" Type="http://schemas.openxmlformats.org/officeDocument/2006/relationships/customXml" Target="ink/ink53.xml"/><Relationship Id="rId107" Type="http://schemas.openxmlformats.org/officeDocument/2006/relationships/image" Target="media/159.png"/><Relationship Id="rId108" Type="http://schemas.openxmlformats.org/officeDocument/2006/relationships/customXml" Target="ink/ink54.xml"/><Relationship Id="rId109" Type="http://schemas.openxmlformats.org/officeDocument/2006/relationships/image" Target="media/162.png"/><Relationship Id="rId110" Type="http://schemas.openxmlformats.org/officeDocument/2006/relationships/customXml" Target="ink/ink55.xml"/><Relationship Id="rId111" Type="http://schemas.openxmlformats.org/officeDocument/2006/relationships/image" Target="media/165.png"/><Relationship Id="rId112" Type="http://schemas.openxmlformats.org/officeDocument/2006/relationships/customXml" Target="ink/ink56.xml"/><Relationship Id="rId113" Type="http://schemas.openxmlformats.org/officeDocument/2006/relationships/image" Target="media/168.png"/><Relationship Id="rId114" Type="http://schemas.openxmlformats.org/officeDocument/2006/relationships/customXml" Target="ink/ink57.xml"/><Relationship Id="rId115" Type="http://schemas.openxmlformats.org/officeDocument/2006/relationships/image" Target="media/171.png"/><Relationship Id="rId116" Type="http://schemas.openxmlformats.org/officeDocument/2006/relationships/customXml" Target="ink/ink58.xml"/><Relationship Id="rId117" Type="http://schemas.openxmlformats.org/officeDocument/2006/relationships/image" Target="media/174.png"/><Relationship Id="rId118" Type="http://schemas.openxmlformats.org/officeDocument/2006/relationships/customXml" Target="ink/ink59.xml"/><Relationship Id="rId119" Type="http://schemas.openxmlformats.org/officeDocument/2006/relationships/image" Target="media/177.png"/><Relationship Id="rId120" Type="http://schemas.openxmlformats.org/officeDocument/2006/relationships/customXml" Target="ink/ink60.xml"/><Relationship Id="rId121" Type="http://schemas.openxmlformats.org/officeDocument/2006/relationships/image" Target="media/180.png"/><Relationship Id="rId122" Type="http://schemas.openxmlformats.org/officeDocument/2006/relationships/customXml" Target="ink/ink61.xml"/><Relationship Id="rId123" Type="http://schemas.openxmlformats.org/officeDocument/2006/relationships/image" Target="media/183.png"/><Relationship Id="rId124" Type="http://schemas.openxmlformats.org/officeDocument/2006/relationships/customXml" Target="ink/ink62.xml"/><Relationship Id="rId125" Type="http://schemas.openxmlformats.org/officeDocument/2006/relationships/image" Target="media/186.png"/><Relationship Id="rId126" Type="http://schemas.openxmlformats.org/officeDocument/2006/relationships/customXml" Target="ink/ink63.xml"/><Relationship Id="rId127" Type="http://schemas.openxmlformats.org/officeDocument/2006/relationships/image" Target="media/189.png"/><Relationship Id="rId128" Type="http://schemas.openxmlformats.org/officeDocument/2006/relationships/customXml" Target="ink/ink64.xml"/><Relationship Id="rId129" Type="http://schemas.openxmlformats.org/officeDocument/2006/relationships/image" Target="media/192.png"/><Relationship Id="rId130" Type="http://schemas.openxmlformats.org/officeDocument/2006/relationships/customXml" Target="ink/ink65.xml"/><Relationship Id="rId131" Type="http://schemas.openxmlformats.org/officeDocument/2006/relationships/image" Target="media/195.png"/><Relationship Id="rId132" Type="http://schemas.openxmlformats.org/officeDocument/2006/relationships/customXml" Target="ink/ink66.xml"/><Relationship Id="rId133" Type="http://schemas.openxmlformats.org/officeDocument/2006/relationships/image" Target="media/198.png"/><Relationship Id="rId134" Type="http://schemas.openxmlformats.org/officeDocument/2006/relationships/customXml" Target="ink/ink67.xml"/><Relationship Id="rId135" Type="http://schemas.openxmlformats.org/officeDocument/2006/relationships/image" Target="media/201.png"/><Relationship Id="rId136" Type="http://schemas.openxmlformats.org/officeDocument/2006/relationships/customXml" Target="ink/ink68.xml"/><Relationship Id="rId137" Type="http://schemas.openxmlformats.org/officeDocument/2006/relationships/image" Target="media/204.png"/><Relationship Id="rId138" Type="http://schemas.openxmlformats.org/officeDocument/2006/relationships/customXml" Target="ink/ink69.xml"/><Relationship Id="rId139" Type="http://schemas.openxmlformats.org/officeDocument/2006/relationships/image" Target="media/207.png"/><Relationship Id="rId140" Type="http://schemas.openxmlformats.org/officeDocument/2006/relationships/customXml" Target="ink/ink70.xml"/><Relationship Id="rId141" Type="http://schemas.openxmlformats.org/officeDocument/2006/relationships/image" Target="media/210.png"/><Relationship Id="rId142" Type="http://schemas.openxmlformats.org/officeDocument/2006/relationships/customXml" Target="ink/ink71.xml"/><Relationship Id="rId143" Type="http://schemas.openxmlformats.org/officeDocument/2006/relationships/image" Target="media/213.png"/><Relationship Id="rId144" Type="http://schemas.openxmlformats.org/officeDocument/2006/relationships/customXml" Target="ink/ink72.xml"/><Relationship Id="rId145" Type="http://schemas.openxmlformats.org/officeDocument/2006/relationships/image" Target="media/216.png"/><Relationship Id="rId146" Type="http://schemas.openxmlformats.org/officeDocument/2006/relationships/customXml" Target="ink/ink73.xml"/><Relationship Id="rId147" Type="http://schemas.openxmlformats.org/officeDocument/2006/relationships/image" Target="media/219.png"/><Relationship Id="rId148" Type="http://schemas.openxmlformats.org/officeDocument/2006/relationships/customXml" Target="ink/ink74.xml"/><Relationship Id="rId149" Type="http://schemas.openxmlformats.org/officeDocument/2006/relationships/image" Target="media/222.png"/><Relationship Id="rId150" Type="http://schemas.openxmlformats.org/officeDocument/2006/relationships/customXml" Target="ink/ink75.xml"/><Relationship Id="rId151" Type="http://schemas.openxmlformats.org/officeDocument/2006/relationships/image" Target="media/225.png"/><Relationship Id="rId152" Type="http://schemas.openxmlformats.org/officeDocument/2006/relationships/customXml" Target="ink/ink76.xml"/><Relationship Id="rId153" Type="http://schemas.openxmlformats.org/officeDocument/2006/relationships/image" Target="media/228.png"/><Relationship Id="rId154" Type="http://schemas.openxmlformats.org/officeDocument/2006/relationships/customXml" Target="ink/ink77.xml"/><Relationship Id="rId155" Type="http://schemas.openxmlformats.org/officeDocument/2006/relationships/image" Target="media/231.png"/><Relationship Id="rId156" Type="http://schemas.openxmlformats.org/officeDocument/2006/relationships/customXml" Target="ink/ink78.xml"/><Relationship Id="rId157" Type="http://schemas.openxmlformats.org/officeDocument/2006/relationships/image" Target="media/234.png"/><Relationship Id="rId158" Type="http://schemas.openxmlformats.org/officeDocument/2006/relationships/customXml" Target="ink/ink79.xml"/><Relationship Id="rId159" Type="http://schemas.openxmlformats.org/officeDocument/2006/relationships/image" Target="media/237.png"/><Relationship Id="rId160" Type="http://schemas.openxmlformats.org/officeDocument/2006/relationships/customXml" Target="ink/ink80.xml"/><Relationship Id="rId161" Type="http://schemas.openxmlformats.org/officeDocument/2006/relationships/image" Target="media/240.png"/><Relationship Id="rId162" Type="http://schemas.openxmlformats.org/officeDocument/2006/relationships/customXml" Target="ink/ink81.xml"/><Relationship Id="rId163" Type="http://schemas.openxmlformats.org/officeDocument/2006/relationships/image" Target="media/243.png"/><Relationship Id="rId164" Type="http://schemas.openxmlformats.org/officeDocument/2006/relationships/customXml" Target="ink/ink82.xml"/><Relationship Id="rId165" Type="http://schemas.openxmlformats.org/officeDocument/2006/relationships/image" Target="media/246.png"/><Relationship Id="rId166" Type="http://schemas.openxmlformats.org/officeDocument/2006/relationships/customXml" Target="ink/ink83.xml"/><Relationship Id="rId167" Type="http://schemas.openxmlformats.org/officeDocument/2006/relationships/image" Target="media/249.png"/><Relationship Id="rId168" Type="http://schemas.openxmlformats.org/officeDocument/2006/relationships/customXml" Target="ink/ink84.xml"/><Relationship Id="rId169" Type="http://schemas.openxmlformats.org/officeDocument/2006/relationships/image" Target="media/252.png"/><Relationship Id="rId170" Type="http://schemas.openxmlformats.org/officeDocument/2006/relationships/customXml" Target="ink/ink85.xml"/><Relationship Id="rId171" Type="http://schemas.openxmlformats.org/officeDocument/2006/relationships/image" Target="media/255.png"/><Relationship Id="rId172" Type="http://schemas.openxmlformats.org/officeDocument/2006/relationships/customXml" Target="ink/ink86.xml"/><Relationship Id="rId173" Type="http://schemas.openxmlformats.org/officeDocument/2006/relationships/image" Target="media/258.png"/><Relationship Id="rId174" Type="http://schemas.openxmlformats.org/officeDocument/2006/relationships/customXml" Target="ink/ink87.xml"/><Relationship Id="rId175" Type="http://schemas.openxmlformats.org/officeDocument/2006/relationships/image" Target="media/261.png"/><Relationship Id="rId176" Type="http://schemas.openxmlformats.org/officeDocument/2006/relationships/customXml" Target="ink/ink88.xml"/><Relationship Id="rId177" Type="http://schemas.openxmlformats.org/officeDocument/2006/relationships/image" Target="media/264.png"/><Relationship Id="rId178" Type="http://schemas.openxmlformats.org/officeDocument/2006/relationships/customXml" Target="ink/ink89.xml"/><Relationship Id="rId179" Type="http://schemas.openxmlformats.org/officeDocument/2006/relationships/image" Target="media/267.png"/><Relationship Id="rId180" Type="http://schemas.openxmlformats.org/officeDocument/2006/relationships/customXml" Target="ink/ink90.xml"/><Relationship Id="rId181" Type="http://schemas.openxmlformats.org/officeDocument/2006/relationships/image" Target="media/270.png"/><Relationship Id="rId182" Type="http://schemas.openxmlformats.org/officeDocument/2006/relationships/customXml" Target="ink/ink91.xml"/><Relationship Id="rId183" Type="http://schemas.openxmlformats.org/officeDocument/2006/relationships/image" Target="media/273.png"/><Relationship Id="rId184" Type="http://schemas.openxmlformats.org/officeDocument/2006/relationships/customXml" Target="ink/ink92.xml"/><Relationship Id="rId185" Type="http://schemas.openxmlformats.org/officeDocument/2006/relationships/image" Target="media/276.png"/><Relationship Id="rId186" Type="http://schemas.openxmlformats.org/officeDocument/2006/relationships/customXml" Target="ink/ink93.xml"/><Relationship Id="rId187" Type="http://schemas.openxmlformats.org/officeDocument/2006/relationships/image" Target="media/279.png"/><Relationship Id="rId188" Type="http://schemas.openxmlformats.org/officeDocument/2006/relationships/customXml" Target="ink/ink94.xml"/><Relationship Id="rId189" Type="http://schemas.openxmlformats.org/officeDocument/2006/relationships/image" Target="media/282.png"/><Relationship Id="rId190" Type="http://schemas.openxmlformats.org/officeDocument/2006/relationships/customXml" Target="ink/ink95.xml"/><Relationship Id="rId191" Type="http://schemas.openxmlformats.org/officeDocument/2006/relationships/image" Target="media/285.png"/><Relationship Id="rId192" Type="http://schemas.openxmlformats.org/officeDocument/2006/relationships/customXml" Target="ink/ink96.xml"/><Relationship Id="rId193" Type="http://schemas.openxmlformats.org/officeDocument/2006/relationships/image" Target="media/288.png"/><Relationship Id="rId194" Type="http://schemas.openxmlformats.org/officeDocument/2006/relationships/customXml" Target="ink/ink97.xml"/><Relationship Id="rId195" Type="http://schemas.openxmlformats.org/officeDocument/2006/relationships/image" Target="media/291.png"/><Relationship Id="rId196" Type="http://schemas.openxmlformats.org/officeDocument/2006/relationships/customXml" Target="ink/ink98.xml"/><Relationship Id="rId197" Type="http://schemas.openxmlformats.org/officeDocument/2006/relationships/image" Target="media/294.png"/><Relationship Id="rId198" Type="http://schemas.openxmlformats.org/officeDocument/2006/relationships/customXml" Target="ink/ink99.xml"/><Relationship Id="rId199" Type="http://schemas.openxmlformats.org/officeDocument/2006/relationships/image" Target="media/297.png"/><Relationship Id="rId200" Type="http://schemas.openxmlformats.org/officeDocument/2006/relationships/customXml" Target="ink/ink100.xml"/><Relationship Id="rId201" Type="http://schemas.openxmlformats.org/officeDocument/2006/relationships/image" Target="media/300.png"/><Relationship Id="rId202" Type="http://schemas.openxmlformats.org/officeDocument/2006/relationships/customXml" Target="ink/ink101.xml"/><Relationship Id="rId203" Type="http://schemas.openxmlformats.org/officeDocument/2006/relationships/image" Target="media/303.png"/><Relationship Id="rId204" Type="http://schemas.openxmlformats.org/officeDocument/2006/relationships/customXml" Target="ink/ink102.xml"/><Relationship Id="rId205" Type="http://schemas.openxmlformats.org/officeDocument/2006/relationships/image" Target="media/306.png"/><Relationship Id="rId206" Type="http://schemas.openxmlformats.org/officeDocument/2006/relationships/customXml" Target="ink/ink103.xml"/><Relationship Id="rId207" Type="http://schemas.openxmlformats.org/officeDocument/2006/relationships/image" Target="media/309.png"/><Relationship Id="rId208" Type="http://schemas.openxmlformats.org/officeDocument/2006/relationships/customXml" Target="ink/ink104.xml"/><Relationship Id="rId209" Type="http://schemas.openxmlformats.org/officeDocument/2006/relationships/image" Target="media/312.png"/><Relationship Id="rId210" Type="http://schemas.openxmlformats.org/officeDocument/2006/relationships/customXml" Target="ink/ink105.xml"/><Relationship Id="rId211" Type="http://schemas.openxmlformats.org/officeDocument/2006/relationships/image" Target="media/315.png"/><Relationship Id="rId212" Type="http://schemas.openxmlformats.org/officeDocument/2006/relationships/customXml" Target="ink/ink106.xml"/><Relationship Id="rId213" Type="http://schemas.openxmlformats.org/officeDocument/2006/relationships/image" Target="media/318.png"/><Relationship Id="rId214" Type="http://schemas.openxmlformats.org/officeDocument/2006/relationships/customXml" Target="ink/ink107.xml"/><Relationship Id="rId215" Type="http://schemas.openxmlformats.org/officeDocument/2006/relationships/image" Target="media/321.png"/><Relationship Id="rId216" Type="http://schemas.openxmlformats.org/officeDocument/2006/relationships/customXml" Target="ink/ink108.xml"/><Relationship Id="rId217" Type="http://schemas.openxmlformats.org/officeDocument/2006/relationships/image" Target="media/324.png"/><Relationship Id="rId218" Type="http://schemas.openxmlformats.org/officeDocument/2006/relationships/customXml" Target="ink/ink109.xml"/><Relationship Id="rId219" Type="http://schemas.openxmlformats.org/officeDocument/2006/relationships/image" Target="media/327.png"/><Relationship Id="rId220" Type="http://schemas.openxmlformats.org/officeDocument/2006/relationships/customXml" Target="ink/ink110.xml"/><Relationship Id="rId221" Type="http://schemas.openxmlformats.org/officeDocument/2006/relationships/image" Target="media/330.png"/><Relationship Id="rId222" Type="http://schemas.openxmlformats.org/officeDocument/2006/relationships/customXml" Target="ink/ink111.xml"/><Relationship Id="rId223" Type="http://schemas.openxmlformats.org/officeDocument/2006/relationships/image" Target="media/333.png"/><Relationship Id="rId224" Type="http://schemas.openxmlformats.org/officeDocument/2006/relationships/customXml" Target="ink/ink112.xml"/><Relationship Id="rId225" Type="http://schemas.openxmlformats.org/officeDocument/2006/relationships/image" Target="media/336.png"/><Relationship Id="rId226" Type="http://schemas.openxmlformats.org/officeDocument/2006/relationships/customXml" Target="ink/ink113.xml"/><Relationship Id="rId227" Type="http://schemas.openxmlformats.org/officeDocument/2006/relationships/image" Target="media/339.png"/><Relationship Id="rId228" Type="http://schemas.openxmlformats.org/officeDocument/2006/relationships/customXml" Target="ink/ink114.xml"/><Relationship Id="rId229" Type="http://schemas.openxmlformats.org/officeDocument/2006/relationships/image" Target="media/342.png"/><Relationship Id="rId230" Type="http://schemas.openxmlformats.org/officeDocument/2006/relationships/customXml" Target="ink/ink115.xml"/><Relationship Id="rId231" Type="http://schemas.openxmlformats.org/officeDocument/2006/relationships/image" Target="media/345.png"/><Relationship Id="rId232" Type="http://schemas.openxmlformats.org/officeDocument/2006/relationships/customXml" Target="ink/ink116.xml"/><Relationship Id="rId233" Type="http://schemas.openxmlformats.org/officeDocument/2006/relationships/image" Target="media/348.png"/><Relationship Id="rId234" Type="http://schemas.openxmlformats.org/officeDocument/2006/relationships/customXml" Target="ink/ink117.xml"/><Relationship Id="rId235" Type="http://schemas.openxmlformats.org/officeDocument/2006/relationships/image" Target="media/351.png"/><Relationship Id="rId236" Type="http://schemas.openxmlformats.org/officeDocument/2006/relationships/customXml" Target="ink/ink118.xml"/><Relationship Id="rId237" Type="http://schemas.openxmlformats.org/officeDocument/2006/relationships/image" Target="media/354.png"/><Relationship Id="rId238" Type="http://schemas.openxmlformats.org/officeDocument/2006/relationships/customXml" Target="ink/ink119.xml"/><Relationship Id="rId239" Type="http://schemas.openxmlformats.org/officeDocument/2006/relationships/image" Target="media/357.png"/><Relationship Id="rId240" Type="http://schemas.openxmlformats.org/officeDocument/2006/relationships/customXml" Target="ink/ink120.xml"/><Relationship Id="rId241" Type="http://schemas.openxmlformats.org/officeDocument/2006/relationships/image" Target="media/360.png"/><Relationship Id="rId242" Type="http://schemas.openxmlformats.org/officeDocument/2006/relationships/customXml" Target="ink/ink121.xml"/><Relationship Id="rId243" Type="http://schemas.openxmlformats.org/officeDocument/2006/relationships/image" Target="media/363.png"/><Relationship Id="rId244" Type="http://schemas.openxmlformats.org/officeDocument/2006/relationships/customXml" Target="ink/ink122.xml"/><Relationship Id="rId245" Type="http://schemas.openxmlformats.org/officeDocument/2006/relationships/image" Target="media/366.png"/><Relationship Id="rId246" Type="http://schemas.openxmlformats.org/officeDocument/2006/relationships/customXml" Target="ink/ink123.xml"/><Relationship Id="rId247" Type="http://schemas.openxmlformats.org/officeDocument/2006/relationships/image" Target="media/369.png"/><Relationship Id="rId248" Type="http://schemas.openxmlformats.org/officeDocument/2006/relationships/customXml" Target="ink/ink124.xml"/><Relationship Id="rId249" Type="http://schemas.openxmlformats.org/officeDocument/2006/relationships/image" Target="media/372.png"/><Relationship Id="rId250" Type="http://schemas.openxmlformats.org/officeDocument/2006/relationships/customXml" Target="ink/ink125.xml"/><Relationship Id="rId251" Type="http://schemas.openxmlformats.org/officeDocument/2006/relationships/image" Target="media/375.png"/><Relationship Id="rId252" Type="http://schemas.openxmlformats.org/officeDocument/2006/relationships/customXml" Target="ink/ink126.xml"/><Relationship Id="rId253" Type="http://schemas.openxmlformats.org/officeDocument/2006/relationships/image" Target="media/378.png"/><Relationship Id="rId254" Type="http://schemas.openxmlformats.org/officeDocument/2006/relationships/customXml" Target="ink/ink127.xml"/><Relationship Id="rId255" Type="http://schemas.openxmlformats.org/officeDocument/2006/relationships/image" Target="media/381.png"/><Relationship Id="rId256" Type="http://schemas.openxmlformats.org/officeDocument/2006/relationships/customXml" Target="ink/ink128.xml"/><Relationship Id="rId257" Type="http://schemas.openxmlformats.org/officeDocument/2006/relationships/image" Target="media/384.png"/><Relationship Id="rId258" Type="http://schemas.openxmlformats.org/officeDocument/2006/relationships/customXml" Target="ink/ink129.xml"/><Relationship Id="rId259" Type="http://schemas.openxmlformats.org/officeDocument/2006/relationships/image" Target="media/387.png"/><Relationship Id="rId260" Type="http://schemas.openxmlformats.org/officeDocument/2006/relationships/customXml" Target="ink/ink130.xml"/><Relationship Id="rId261" Type="http://schemas.openxmlformats.org/officeDocument/2006/relationships/image" Target="media/390.png"/><Relationship Id="rId262" Type="http://schemas.openxmlformats.org/officeDocument/2006/relationships/customXml" Target="ink/ink131.xml"/><Relationship Id="rId263" Type="http://schemas.openxmlformats.org/officeDocument/2006/relationships/image" Target="media/393.png"/><Relationship Id="rId264" Type="http://schemas.openxmlformats.org/officeDocument/2006/relationships/customXml" Target="ink/ink132.xml"/><Relationship Id="rId265" Type="http://schemas.openxmlformats.org/officeDocument/2006/relationships/image" Target="media/396.png"/><Relationship Id="rId266" Type="http://schemas.openxmlformats.org/officeDocument/2006/relationships/customXml" Target="ink/ink133.xml"/><Relationship Id="rId267" Type="http://schemas.openxmlformats.org/officeDocument/2006/relationships/image" Target="media/399.png"/><Relationship Id="rId268" Type="http://schemas.openxmlformats.org/officeDocument/2006/relationships/customXml" Target="ink/ink134.xml"/><Relationship Id="rId269" Type="http://schemas.openxmlformats.org/officeDocument/2006/relationships/image" Target="media/402.png"/><Relationship Id="rId270" Type="http://schemas.openxmlformats.org/officeDocument/2006/relationships/customXml" Target="ink/ink135.xml"/><Relationship Id="rId271" Type="http://schemas.openxmlformats.org/officeDocument/2006/relationships/image" Target="media/405.png"/><Relationship Id="rId272" Type="http://schemas.openxmlformats.org/officeDocument/2006/relationships/customXml" Target="ink/ink136.xml"/><Relationship Id="rId273" Type="http://schemas.openxmlformats.org/officeDocument/2006/relationships/image" Target="media/408.png"/><Relationship Id="rId274" Type="http://schemas.openxmlformats.org/officeDocument/2006/relationships/customXml" Target="ink/ink137.xml"/><Relationship Id="rId275" Type="http://schemas.openxmlformats.org/officeDocument/2006/relationships/image" Target="media/411.png"/><Relationship Id="rId276" Type="http://schemas.openxmlformats.org/officeDocument/2006/relationships/customXml" Target="ink/ink138.xml"/><Relationship Id="rId277" Type="http://schemas.openxmlformats.org/officeDocument/2006/relationships/image" Target="media/414.png"/><Relationship Id="rId278" Type="http://schemas.openxmlformats.org/officeDocument/2006/relationships/customXml" Target="ink/ink139.xml"/><Relationship Id="rId279" Type="http://schemas.openxmlformats.org/officeDocument/2006/relationships/image" Target="media/417.png"/><Relationship Id="rId280" Type="http://schemas.openxmlformats.org/officeDocument/2006/relationships/customXml" Target="ink/ink140.xml"/><Relationship Id="rId281" Type="http://schemas.openxmlformats.org/officeDocument/2006/relationships/image" Target="media/420.png"/><Relationship Id="rId282" Type="http://schemas.openxmlformats.org/officeDocument/2006/relationships/customXml" Target="ink/ink141.xml"/><Relationship Id="rId283" Type="http://schemas.openxmlformats.org/officeDocument/2006/relationships/image" Target="media/423.png"/><Relationship Id="rId284" Type="http://schemas.openxmlformats.org/officeDocument/2006/relationships/customXml" Target="ink/ink142.xml"/><Relationship Id="rId285" Type="http://schemas.openxmlformats.org/officeDocument/2006/relationships/image" Target="media/426.png"/><Relationship Id="rId286" Type="http://schemas.openxmlformats.org/officeDocument/2006/relationships/customXml" Target="ink/ink143.xml"/><Relationship Id="rId287" Type="http://schemas.openxmlformats.org/officeDocument/2006/relationships/image" Target="media/429.png"/><Relationship Id="rId288" Type="http://schemas.openxmlformats.org/officeDocument/2006/relationships/customXml" Target="ink/ink144.xml"/><Relationship Id="rId289" Type="http://schemas.openxmlformats.org/officeDocument/2006/relationships/image" Target="media/432.png"/><Relationship Id="rId290" Type="http://schemas.openxmlformats.org/officeDocument/2006/relationships/customXml" Target="ink/ink145.xml"/><Relationship Id="rId291" Type="http://schemas.openxmlformats.org/officeDocument/2006/relationships/image" Target="media/435.png"/><Relationship Id="rId292" Type="http://schemas.openxmlformats.org/officeDocument/2006/relationships/customXml" Target="ink/ink146.xml"/><Relationship Id="rId293" Type="http://schemas.openxmlformats.org/officeDocument/2006/relationships/image" Target="media/438.png"/><Relationship Id="rId294" Type="http://schemas.openxmlformats.org/officeDocument/2006/relationships/customXml" Target="ink/ink147.xml"/><Relationship Id="rId295" Type="http://schemas.openxmlformats.org/officeDocument/2006/relationships/image" Target="media/441.png"/><Relationship Id="rId296" Type="http://schemas.openxmlformats.org/officeDocument/2006/relationships/customXml" Target="ink/ink148.xml"/><Relationship Id="rId297" Type="http://schemas.openxmlformats.org/officeDocument/2006/relationships/image" Target="media/444.png"/><Relationship Id="rId298" Type="http://schemas.openxmlformats.org/officeDocument/2006/relationships/customXml" Target="ink/ink149.xml"/><Relationship Id="rId299" Type="http://schemas.openxmlformats.org/officeDocument/2006/relationships/image" Target="media/447.png"/><Relationship Id="rId300" Type="http://schemas.openxmlformats.org/officeDocument/2006/relationships/customXml" Target="ink/ink150.xml"/><Relationship Id="rId301" Type="http://schemas.openxmlformats.org/officeDocument/2006/relationships/image" Target="media/450.png"/><Relationship Id="rId302" Type="http://schemas.openxmlformats.org/officeDocument/2006/relationships/customXml" Target="ink/ink151.xml"/><Relationship Id="rId303" Type="http://schemas.openxmlformats.org/officeDocument/2006/relationships/image" Target="media/453.png"/><Relationship Id="rId304" Type="http://schemas.openxmlformats.org/officeDocument/2006/relationships/customXml" Target="ink/ink152.xml"/><Relationship Id="rId305" Type="http://schemas.openxmlformats.org/officeDocument/2006/relationships/image" Target="media/456.png"/><Relationship Id="rId306" Type="http://schemas.openxmlformats.org/officeDocument/2006/relationships/customXml" Target="ink/ink153.xml"/><Relationship Id="rId307" Type="http://schemas.openxmlformats.org/officeDocument/2006/relationships/image" Target="media/459.png"/><Relationship Id="rId308" Type="http://schemas.openxmlformats.org/officeDocument/2006/relationships/customXml" Target="ink/ink154.xml"/><Relationship Id="rId309" Type="http://schemas.openxmlformats.org/officeDocument/2006/relationships/image" Target="media/462.png"/><Relationship Id="rId310" Type="http://schemas.openxmlformats.org/officeDocument/2006/relationships/customXml" Target="ink/ink155.xml"/><Relationship Id="rId311" Type="http://schemas.openxmlformats.org/officeDocument/2006/relationships/image" Target="media/465.png"/><Relationship Id="rId312" Type="http://schemas.openxmlformats.org/officeDocument/2006/relationships/customXml" Target="ink/ink156.xml"/><Relationship Id="rId313" Type="http://schemas.openxmlformats.org/officeDocument/2006/relationships/image" Target="media/468.png"/><Relationship Id="rId314" Type="http://schemas.openxmlformats.org/officeDocument/2006/relationships/customXml" Target="ink/ink157.xml"/><Relationship Id="rId315" Type="http://schemas.openxmlformats.org/officeDocument/2006/relationships/image" Target="media/471.png"/><Relationship Id="rId316" Type="http://schemas.openxmlformats.org/officeDocument/2006/relationships/customXml" Target="ink/ink158.xml"/><Relationship Id="rId317" Type="http://schemas.openxmlformats.org/officeDocument/2006/relationships/image" Target="media/474.png"/><Relationship Id="rId318" Type="http://schemas.openxmlformats.org/officeDocument/2006/relationships/customXml" Target="ink/ink159.xml"/><Relationship Id="rId319" Type="http://schemas.openxmlformats.org/officeDocument/2006/relationships/image" Target="media/477.png"/><Relationship Id="rId320" Type="http://schemas.openxmlformats.org/officeDocument/2006/relationships/customXml" Target="ink/ink160.xml"/><Relationship Id="rId321" Type="http://schemas.openxmlformats.org/officeDocument/2006/relationships/image" Target="media/480.png"/><Relationship Id="rId322" Type="http://schemas.openxmlformats.org/officeDocument/2006/relationships/customXml" Target="ink/ink161.xml"/><Relationship Id="rId323" Type="http://schemas.openxmlformats.org/officeDocument/2006/relationships/image" Target="media/483.png"/><Relationship Id="rId324" Type="http://schemas.openxmlformats.org/officeDocument/2006/relationships/customXml" Target="ink/ink162.xml"/><Relationship Id="rId325" Type="http://schemas.openxmlformats.org/officeDocument/2006/relationships/image" Target="media/486.png"/><Relationship Id="rId326" Type="http://schemas.openxmlformats.org/officeDocument/2006/relationships/customXml" Target="ink/ink163.xml"/><Relationship Id="rId327" Type="http://schemas.openxmlformats.org/officeDocument/2006/relationships/image" Target="media/489.png"/><Relationship Id="rId328" Type="http://schemas.openxmlformats.org/officeDocument/2006/relationships/customXml" Target="ink/ink164.xml"/><Relationship Id="rId329" Type="http://schemas.openxmlformats.org/officeDocument/2006/relationships/image" Target="media/492.png"/><Relationship Id="rId330" Type="http://schemas.openxmlformats.org/officeDocument/2006/relationships/customXml" Target="ink/ink165.xml"/><Relationship Id="rId331" Type="http://schemas.openxmlformats.org/officeDocument/2006/relationships/image" Target="media/495.png"/><Relationship Id="rId332" Type="http://schemas.openxmlformats.org/officeDocument/2006/relationships/customXml" Target="ink/ink166.xml"/><Relationship Id="rId333" Type="http://schemas.openxmlformats.org/officeDocument/2006/relationships/image" Target="media/498.png"/><Relationship Id="rId334" Type="http://schemas.openxmlformats.org/officeDocument/2006/relationships/customXml" Target="ink/ink167.xml"/><Relationship Id="rId335" Type="http://schemas.openxmlformats.org/officeDocument/2006/relationships/image" Target="media/501.png"/><Relationship Id="rId336" Type="http://schemas.openxmlformats.org/officeDocument/2006/relationships/customXml" Target="ink/ink168.xml"/><Relationship Id="rId337" Type="http://schemas.openxmlformats.org/officeDocument/2006/relationships/image" Target="media/504.png"/><Relationship Id="rId338" Type="http://schemas.openxmlformats.org/officeDocument/2006/relationships/customXml" Target="ink/ink169.xml"/><Relationship Id="rId339" Type="http://schemas.openxmlformats.org/officeDocument/2006/relationships/image" Target="media/507.png"/><Relationship Id="rId340" Type="http://schemas.openxmlformats.org/officeDocument/2006/relationships/customXml" Target="ink/ink170.xml"/><Relationship Id="rId341" Type="http://schemas.openxmlformats.org/officeDocument/2006/relationships/image" Target="media/510.png"/><Relationship Id="rId342" Type="http://schemas.openxmlformats.org/officeDocument/2006/relationships/customXml" Target="ink/ink171.xml"/><Relationship Id="rId343" Type="http://schemas.openxmlformats.org/officeDocument/2006/relationships/image" Target="media/513.png"/><Relationship Id="rId344" Type="http://schemas.openxmlformats.org/officeDocument/2006/relationships/customXml" Target="ink/ink172.xml"/><Relationship Id="rId345" Type="http://schemas.openxmlformats.org/officeDocument/2006/relationships/image" Target="media/516.png"/><Relationship Id="rId346" Type="http://schemas.openxmlformats.org/officeDocument/2006/relationships/customXml" Target="ink/ink173.xml"/><Relationship Id="rId347" Type="http://schemas.openxmlformats.org/officeDocument/2006/relationships/image" Target="media/519.png"/><Relationship Id="rId348" Type="http://schemas.openxmlformats.org/officeDocument/2006/relationships/customXml" Target="ink/ink174.xml"/><Relationship Id="rId349" Type="http://schemas.openxmlformats.org/officeDocument/2006/relationships/image" Target="media/522.png"/><Relationship Id="rId350" Type="http://schemas.openxmlformats.org/officeDocument/2006/relationships/customXml" Target="ink/ink175.xml"/><Relationship Id="rId351" Type="http://schemas.openxmlformats.org/officeDocument/2006/relationships/image" Target="media/525.png"/><Relationship Id="rId352" Type="http://schemas.openxmlformats.org/officeDocument/2006/relationships/customXml" Target="ink/ink176.xml"/><Relationship Id="rId353" Type="http://schemas.openxmlformats.org/officeDocument/2006/relationships/image" Target="media/528.png"/><Relationship Id="rId354" Type="http://schemas.openxmlformats.org/officeDocument/2006/relationships/customXml" Target="ink/ink177.xml"/><Relationship Id="rId355" Type="http://schemas.openxmlformats.org/officeDocument/2006/relationships/image" Target="media/531.png"/><Relationship Id="rId356" Type="http://schemas.openxmlformats.org/officeDocument/2006/relationships/customXml" Target="ink/ink178.xml"/><Relationship Id="rId357" Type="http://schemas.openxmlformats.org/officeDocument/2006/relationships/image" Target="media/534.png"/><Relationship Id="rId358" Type="http://schemas.openxmlformats.org/officeDocument/2006/relationships/customXml" Target="ink/ink179.xml"/><Relationship Id="rId359" Type="http://schemas.openxmlformats.org/officeDocument/2006/relationships/image" Target="media/537.png"/><Relationship Id="rId360" Type="http://schemas.openxmlformats.org/officeDocument/2006/relationships/customXml" Target="ink/ink180.xml"/><Relationship Id="rId361" Type="http://schemas.openxmlformats.org/officeDocument/2006/relationships/image" Target="media/540.png"/><Relationship Id="rId362" Type="http://schemas.openxmlformats.org/officeDocument/2006/relationships/customXml" Target="ink/ink181.xml"/><Relationship Id="rId363" Type="http://schemas.openxmlformats.org/officeDocument/2006/relationships/image" Target="media/543.png"/><Relationship Id="rId364" Type="http://schemas.openxmlformats.org/officeDocument/2006/relationships/customXml" Target="ink/ink182.xml"/><Relationship Id="rId365" Type="http://schemas.openxmlformats.org/officeDocument/2006/relationships/image" Target="media/546.png"/><Relationship Id="rId366" Type="http://schemas.openxmlformats.org/officeDocument/2006/relationships/customXml" Target="ink/ink183.xml"/><Relationship Id="rId367" Type="http://schemas.openxmlformats.org/officeDocument/2006/relationships/image" Target="media/549.png"/><Relationship Id="rId368" Type="http://schemas.openxmlformats.org/officeDocument/2006/relationships/customXml" Target="ink/ink184.xml"/><Relationship Id="rId369" Type="http://schemas.openxmlformats.org/officeDocument/2006/relationships/image" Target="media/552.png"/><Relationship Id="rId370" Type="http://schemas.openxmlformats.org/officeDocument/2006/relationships/customXml" Target="ink/ink185.xml"/><Relationship Id="rId371" Type="http://schemas.openxmlformats.org/officeDocument/2006/relationships/image" Target="media/555.png"/><Relationship Id="rId372" Type="http://schemas.openxmlformats.org/officeDocument/2006/relationships/customXml" Target="ink/ink186.xml"/><Relationship Id="rId373" Type="http://schemas.openxmlformats.org/officeDocument/2006/relationships/image" Target="media/558.png"/><Relationship Id="rId374" Type="http://schemas.openxmlformats.org/officeDocument/2006/relationships/customXml" Target="ink/ink187.xml"/><Relationship Id="rId375" Type="http://schemas.openxmlformats.org/officeDocument/2006/relationships/image" Target="media/561.png"/><Relationship Id="rId376" Type="http://schemas.openxmlformats.org/officeDocument/2006/relationships/customXml" Target="ink/ink188.xml"/><Relationship Id="rId377" Type="http://schemas.openxmlformats.org/officeDocument/2006/relationships/image" Target="media/564.png"/><Relationship Id="rId378" Type="http://schemas.openxmlformats.org/officeDocument/2006/relationships/customXml" Target="ink/ink189.xml"/><Relationship Id="rId379" Type="http://schemas.openxmlformats.org/officeDocument/2006/relationships/image" Target="media/567.png"/><Relationship Id="rId380" Type="http://schemas.openxmlformats.org/officeDocument/2006/relationships/customXml" Target="ink/ink190.xml"/><Relationship Id="rId381" Type="http://schemas.openxmlformats.org/officeDocument/2006/relationships/image" Target="media/570.png"/><Relationship Id="rId382" Type="http://schemas.openxmlformats.org/officeDocument/2006/relationships/customXml" Target="ink/ink191.xml"/><Relationship Id="rId383" Type="http://schemas.openxmlformats.org/officeDocument/2006/relationships/image" Target="media/573.png"/><Relationship Id="rId384" Type="http://schemas.openxmlformats.org/officeDocument/2006/relationships/customXml" Target="ink/ink192.xml"/><Relationship Id="rId385" Type="http://schemas.openxmlformats.org/officeDocument/2006/relationships/image" Target="media/576.png"/><Relationship Id="rId386" Type="http://schemas.openxmlformats.org/officeDocument/2006/relationships/customXml" Target="ink/ink193.xml"/><Relationship Id="rId387" Type="http://schemas.openxmlformats.org/officeDocument/2006/relationships/image" Target="media/579.png"/><Relationship Id="rId388" Type="http://schemas.openxmlformats.org/officeDocument/2006/relationships/customXml" Target="ink/ink194.xml"/><Relationship Id="rId389" Type="http://schemas.openxmlformats.org/officeDocument/2006/relationships/image" Target="media/582.png"/><Relationship Id="rId390" Type="http://schemas.openxmlformats.org/officeDocument/2006/relationships/customXml" Target="ink/ink195.xml"/><Relationship Id="rId391" Type="http://schemas.openxmlformats.org/officeDocument/2006/relationships/image" Target="media/585.png"/><Relationship Id="rId392" Type="http://schemas.openxmlformats.org/officeDocument/2006/relationships/customXml" Target="ink/ink196.xml"/><Relationship Id="rId393" Type="http://schemas.openxmlformats.org/officeDocument/2006/relationships/image" Target="media/588.png"/><Relationship Id="rId394" Type="http://schemas.openxmlformats.org/officeDocument/2006/relationships/customXml" Target="ink/ink197.xml"/><Relationship Id="rId395" Type="http://schemas.openxmlformats.org/officeDocument/2006/relationships/image" Target="media/591.png"/><Relationship Id="rId396" Type="http://schemas.openxmlformats.org/officeDocument/2006/relationships/customXml" Target="ink/ink198.xml"/><Relationship Id="rId397" Type="http://schemas.openxmlformats.org/officeDocument/2006/relationships/image" Target="media/594.png"/><Relationship Id="rId398" Type="http://schemas.openxmlformats.org/officeDocument/2006/relationships/customXml" Target="ink/ink199.xml"/><Relationship Id="rId399" Type="http://schemas.openxmlformats.org/officeDocument/2006/relationships/image" Target="media/597.png"/><Relationship Id="rId400" Type="http://schemas.openxmlformats.org/officeDocument/2006/relationships/customXml" Target="ink/ink200.xml"/><Relationship Id="rId401" Type="http://schemas.openxmlformats.org/officeDocument/2006/relationships/image" Target="media/600.png"/><Relationship Id="rId402" Type="http://schemas.openxmlformats.org/officeDocument/2006/relationships/customXml" Target="ink/ink201.xml"/><Relationship Id="rId403" Type="http://schemas.openxmlformats.org/officeDocument/2006/relationships/image" Target="media/603.png"/><Relationship Id="rId404" Type="http://schemas.openxmlformats.org/officeDocument/2006/relationships/customXml" Target="ink/ink202.xml"/><Relationship Id="rId405" Type="http://schemas.openxmlformats.org/officeDocument/2006/relationships/image" Target="media/606.png"/><Relationship Id="rId406" Type="http://schemas.openxmlformats.org/officeDocument/2006/relationships/customXml" Target="ink/ink203.xml"/><Relationship Id="rId407" Type="http://schemas.openxmlformats.org/officeDocument/2006/relationships/image" Target="media/609.png"/><Relationship Id="rId408" Type="http://schemas.openxmlformats.org/officeDocument/2006/relationships/customXml" Target="ink/ink204.xml"/><Relationship Id="rId409" Type="http://schemas.openxmlformats.org/officeDocument/2006/relationships/image" Target="media/612.png"/><Relationship Id="rId410" Type="http://schemas.openxmlformats.org/officeDocument/2006/relationships/customXml" Target="ink/ink205.xml"/><Relationship Id="rId411" Type="http://schemas.openxmlformats.org/officeDocument/2006/relationships/image" Target="media/615.png"/><Relationship Id="rId412" Type="http://schemas.openxmlformats.org/officeDocument/2006/relationships/customXml" Target="ink/ink206.xml"/><Relationship Id="rId413" Type="http://schemas.openxmlformats.org/officeDocument/2006/relationships/image" Target="media/618.png"/><Relationship Id="rId414" Type="http://schemas.openxmlformats.org/officeDocument/2006/relationships/customXml" Target="ink/ink207.xml"/><Relationship Id="rId415" Type="http://schemas.openxmlformats.org/officeDocument/2006/relationships/image" Target="media/621.png"/><Relationship Id="rId416" Type="http://schemas.openxmlformats.org/officeDocument/2006/relationships/customXml" Target="ink/ink208.xml"/><Relationship Id="rId417" Type="http://schemas.openxmlformats.org/officeDocument/2006/relationships/image" Target="media/624.png"/><Relationship Id="rId418" Type="http://schemas.openxmlformats.org/officeDocument/2006/relationships/customXml" Target="ink/ink209.xml"/><Relationship Id="rId419" Type="http://schemas.openxmlformats.org/officeDocument/2006/relationships/image" Target="media/627.png"/><Relationship Id="rId420" Type="http://schemas.openxmlformats.org/officeDocument/2006/relationships/customXml" Target="ink/ink210.xml"/><Relationship Id="rId421" Type="http://schemas.openxmlformats.org/officeDocument/2006/relationships/image" Target="media/630.png"/><Relationship Id="rId422" Type="http://schemas.openxmlformats.org/officeDocument/2006/relationships/customXml" Target="ink/ink211.xml"/><Relationship Id="rId423" Type="http://schemas.openxmlformats.org/officeDocument/2006/relationships/image" Target="media/633.png"/><Relationship Id="rId424" Type="http://schemas.openxmlformats.org/officeDocument/2006/relationships/customXml" Target="ink/ink212.xml"/><Relationship Id="rId425" Type="http://schemas.openxmlformats.org/officeDocument/2006/relationships/image" Target="media/636.png"/><Relationship Id="rId426" Type="http://schemas.openxmlformats.org/officeDocument/2006/relationships/customXml" Target="ink/ink213.xml"/><Relationship Id="rId427" Type="http://schemas.openxmlformats.org/officeDocument/2006/relationships/image" Target="media/639.png"/><Relationship Id="rId428" Type="http://schemas.openxmlformats.org/officeDocument/2006/relationships/customXml" Target="ink/ink214.xml"/><Relationship Id="rId429" Type="http://schemas.openxmlformats.org/officeDocument/2006/relationships/image" Target="media/642.png"/><Relationship Id="rId430" Type="http://schemas.openxmlformats.org/officeDocument/2006/relationships/customXml" Target="ink/ink215.xml"/><Relationship Id="rId431" Type="http://schemas.openxmlformats.org/officeDocument/2006/relationships/image" Target="media/645.png"/><Relationship Id="rId432" Type="http://schemas.openxmlformats.org/officeDocument/2006/relationships/customXml" Target="ink/ink216.xml"/><Relationship Id="rId433" Type="http://schemas.openxmlformats.org/officeDocument/2006/relationships/image" Target="media/648.png"/><Relationship Id="rId434" Type="http://schemas.openxmlformats.org/officeDocument/2006/relationships/customXml" Target="ink/ink217.xml"/><Relationship Id="rId435" Type="http://schemas.openxmlformats.org/officeDocument/2006/relationships/image" Target="media/651.png"/><Relationship Id="rId436" Type="http://schemas.openxmlformats.org/officeDocument/2006/relationships/customXml" Target="ink/ink218.xml"/><Relationship Id="rId437" Type="http://schemas.openxmlformats.org/officeDocument/2006/relationships/image" Target="media/654.png"/><Relationship Id="rId438" Type="http://schemas.openxmlformats.org/officeDocument/2006/relationships/customXml" Target="ink/ink219.xml"/><Relationship Id="rId439" Type="http://schemas.openxmlformats.org/officeDocument/2006/relationships/image" Target="media/657.png"/><Relationship Id="rId440" Type="http://schemas.openxmlformats.org/officeDocument/2006/relationships/customXml" Target="ink/ink220.xml"/><Relationship Id="rId441" Type="http://schemas.openxmlformats.org/officeDocument/2006/relationships/image" Target="media/660.png"/><Relationship Id="rId442" Type="http://schemas.openxmlformats.org/officeDocument/2006/relationships/customXml" Target="ink/ink221.xml"/><Relationship Id="rId443" Type="http://schemas.openxmlformats.org/officeDocument/2006/relationships/image" Target="media/663.png"/><Relationship Id="rId444" Type="http://schemas.openxmlformats.org/officeDocument/2006/relationships/customXml" Target="ink/ink222.xml"/><Relationship Id="rId445" Type="http://schemas.openxmlformats.org/officeDocument/2006/relationships/image" Target="media/666.png"/><Relationship Id="rId446" Type="http://schemas.openxmlformats.org/officeDocument/2006/relationships/customXml" Target="ink/ink223.xml"/><Relationship Id="rId447" Type="http://schemas.openxmlformats.org/officeDocument/2006/relationships/image" Target="media/669.png"/><Relationship Id="rId448" Type="http://schemas.openxmlformats.org/officeDocument/2006/relationships/customXml" Target="ink/ink224.xml"/><Relationship Id="rId449" Type="http://schemas.openxmlformats.org/officeDocument/2006/relationships/image" Target="media/672.png"/><Relationship Id="rId450" Type="http://schemas.openxmlformats.org/officeDocument/2006/relationships/customXml" Target="ink/ink225.xml"/><Relationship Id="rId451" Type="http://schemas.openxmlformats.org/officeDocument/2006/relationships/image" Target="media/675.png"/><Relationship Id="rId452" Type="http://schemas.openxmlformats.org/officeDocument/2006/relationships/customXml" Target="ink/ink226.xml"/><Relationship Id="rId453" Type="http://schemas.openxmlformats.org/officeDocument/2006/relationships/image" Target="media/678.png"/><Relationship Id="rId454" Type="http://schemas.openxmlformats.org/officeDocument/2006/relationships/customXml" Target="ink/ink227.xml"/><Relationship Id="rId455" Type="http://schemas.openxmlformats.org/officeDocument/2006/relationships/image" Target="media/681.png"/><Relationship Id="rId456" Type="http://schemas.openxmlformats.org/officeDocument/2006/relationships/customXml" Target="ink/ink228.xml"/><Relationship Id="rId457" Type="http://schemas.openxmlformats.org/officeDocument/2006/relationships/image" Target="media/684.png"/><Relationship Id="rId458" Type="http://schemas.openxmlformats.org/officeDocument/2006/relationships/customXml" Target="ink/ink229.xml"/><Relationship Id="rId459" Type="http://schemas.openxmlformats.org/officeDocument/2006/relationships/image" Target="media/687.png"/><Relationship Id="rId460" Type="http://schemas.openxmlformats.org/officeDocument/2006/relationships/customXml" Target="ink/ink230.xml"/><Relationship Id="rId461" Type="http://schemas.openxmlformats.org/officeDocument/2006/relationships/image" Target="media/690.png"/><Relationship Id="rId462" Type="http://schemas.openxmlformats.org/officeDocument/2006/relationships/customXml" Target="ink/ink231.xml"/><Relationship Id="rId463" Type="http://schemas.openxmlformats.org/officeDocument/2006/relationships/image" Target="media/693.png"/><Relationship Id="rId464" Type="http://schemas.openxmlformats.org/officeDocument/2006/relationships/customXml" Target="ink/ink232.xml"/><Relationship Id="rId465" Type="http://schemas.openxmlformats.org/officeDocument/2006/relationships/image" Target="media/696.png"/><Relationship Id="rId466" Type="http://schemas.openxmlformats.org/officeDocument/2006/relationships/customXml" Target="ink/ink233.xml"/><Relationship Id="rId467" Type="http://schemas.openxmlformats.org/officeDocument/2006/relationships/image" Target="media/699.png"/><Relationship Id="rId468" Type="http://schemas.openxmlformats.org/officeDocument/2006/relationships/customXml" Target="ink/ink234.xml"/><Relationship Id="rId469" Type="http://schemas.openxmlformats.org/officeDocument/2006/relationships/image" Target="media/702.png"/><Relationship Id="rId470" Type="http://schemas.openxmlformats.org/officeDocument/2006/relationships/customXml" Target="ink/ink235.xml"/><Relationship Id="rId471" Type="http://schemas.openxmlformats.org/officeDocument/2006/relationships/image" Target="media/705.png"/><Relationship Id="rId472" Type="http://schemas.openxmlformats.org/officeDocument/2006/relationships/customXml" Target="ink/ink236.xml"/><Relationship Id="rId473" Type="http://schemas.openxmlformats.org/officeDocument/2006/relationships/image" Target="media/708.png"/><Relationship Id="rId474" Type="http://schemas.openxmlformats.org/officeDocument/2006/relationships/customXml" Target="ink/ink237.xml"/><Relationship Id="rId475" Type="http://schemas.openxmlformats.org/officeDocument/2006/relationships/image" Target="media/711.png"/><Relationship Id="rId476" Type="http://schemas.openxmlformats.org/officeDocument/2006/relationships/customXml" Target="ink/ink238.xml"/><Relationship Id="rId477" Type="http://schemas.openxmlformats.org/officeDocument/2006/relationships/image" Target="media/714.png"/><Relationship Id="rId478" Type="http://schemas.openxmlformats.org/officeDocument/2006/relationships/customXml" Target="ink/ink239.xml"/><Relationship Id="rId479" Type="http://schemas.openxmlformats.org/officeDocument/2006/relationships/image" Target="media/717.png"/><Relationship Id="rId480" Type="http://schemas.openxmlformats.org/officeDocument/2006/relationships/customXml" Target="ink/ink240.xml"/><Relationship Id="rId481" Type="http://schemas.openxmlformats.org/officeDocument/2006/relationships/image" Target="media/720.png"/><Relationship Id="rId482" Type="http://schemas.openxmlformats.org/officeDocument/2006/relationships/customXml" Target="ink/ink241.xml"/><Relationship Id="rId483" Type="http://schemas.openxmlformats.org/officeDocument/2006/relationships/image" Target="media/723.png"/><Relationship Id="rId484" Type="http://schemas.openxmlformats.org/officeDocument/2006/relationships/customXml" Target="ink/ink242.xml"/><Relationship Id="rId485" Type="http://schemas.openxmlformats.org/officeDocument/2006/relationships/image" Target="media/726.png"/><Relationship Id="rId486" Type="http://schemas.openxmlformats.org/officeDocument/2006/relationships/customXml" Target="ink/ink243.xml"/><Relationship Id="rId487" Type="http://schemas.openxmlformats.org/officeDocument/2006/relationships/image" Target="media/729.png"/><Relationship Id="rId488" Type="http://schemas.openxmlformats.org/officeDocument/2006/relationships/customXml" Target="ink/ink244.xml"/><Relationship Id="rId489" Type="http://schemas.openxmlformats.org/officeDocument/2006/relationships/image" Target="media/732.png"/><Relationship Id="rId490" Type="http://schemas.openxmlformats.org/officeDocument/2006/relationships/customXml" Target="ink/ink245.xml"/><Relationship Id="rId491" Type="http://schemas.openxmlformats.org/officeDocument/2006/relationships/image" Target="media/735.png"/><Relationship Id="rId492" Type="http://schemas.openxmlformats.org/officeDocument/2006/relationships/customXml" Target="ink/ink246.xml"/><Relationship Id="rId493" Type="http://schemas.openxmlformats.org/officeDocument/2006/relationships/image" Target="media/738.png"/><Relationship Id="rId494" Type="http://schemas.openxmlformats.org/officeDocument/2006/relationships/customXml" Target="ink/ink247.xml"/><Relationship Id="rId495" Type="http://schemas.openxmlformats.org/officeDocument/2006/relationships/image" Target="media/741.png"/><Relationship Id="rId496" Type="http://schemas.openxmlformats.org/officeDocument/2006/relationships/customXml" Target="ink/ink248.xml"/><Relationship Id="rId497" Type="http://schemas.openxmlformats.org/officeDocument/2006/relationships/image" Target="media/744.png"/><Relationship Id="rId498" Type="http://schemas.openxmlformats.org/officeDocument/2006/relationships/customXml" Target="ink/ink249.xml"/><Relationship Id="rId499" Type="http://schemas.openxmlformats.org/officeDocument/2006/relationships/image" Target="media/747.png"/><Relationship Id="rId500" Type="http://schemas.openxmlformats.org/officeDocument/2006/relationships/customXml" Target="ink/ink250.xml"/><Relationship Id="rId501" Type="http://schemas.openxmlformats.org/officeDocument/2006/relationships/image" Target="media/750.png"/><Relationship Id="rId502" Type="http://schemas.openxmlformats.org/officeDocument/2006/relationships/customXml" Target="ink/ink251.xml"/><Relationship Id="rId503" Type="http://schemas.openxmlformats.org/officeDocument/2006/relationships/image" Target="media/753.png"/><Relationship Id="rId504" Type="http://schemas.openxmlformats.org/officeDocument/2006/relationships/customXml" Target="ink/ink252.xml"/><Relationship Id="rId505" Type="http://schemas.openxmlformats.org/officeDocument/2006/relationships/image" Target="media/756.png"/><Relationship Id="rId506" Type="http://schemas.openxmlformats.org/officeDocument/2006/relationships/customXml" Target="ink/ink253.xml"/><Relationship Id="rId507" Type="http://schemas.openxmlformats.org/officeDocument/2006/relationships/image" Target="media/759.png"/><Relationship Id="rId508" Type="http://schemas.openxmlformats.org/officeDocument/2006/relationships/customXml" Target="ink/ink254.xml"/><Relationship Id="rId509" Type="http://schemas.openxmlformats.org/officeDocument/2006/relationships/image" Target="media/762.png"/><Relationship Id="rId510" Type="http://schemas.openxmlformats.org/officeDocument/2006/relationships/customXml" Target="ink/ink255.xml"/><Relationship Id="rId511" Type="http://schemas.openxmlformats.org/officeDocument/2006/relationships/image" Target="media/765.png"/><Relationship Id="rId512" Type="http://schemas.openxmlformats.org/officeDocument/2006/relationships/customXml" Target="ink/ink256.xml"/><Relationship Id="rId513" Type="http://schemas.openxmlformats.org/officeDocument/2006/relationships/image" Target="media/768.png"/><Relationship Id="rId514" Type="http://schemas.openxmlformats.org/officeDocument/2006/relationships/customXml" Target="ink/ink257.xml"/><Relationship Id="rId515" Type="http://schemas.openxmlformats.org/officeDocument/2006/relationships/image" Target="media/771.png"/><Relationship Id="rId516" Type="http://schemas.openxmlformats.org/officeDocument/2006/relationships/customXml" Target="ink/ink258.xml"/><Relationship Id="rId517" Type="http://schemas.openxmlformats.org/officeDocument/2006/relationships/image" Target="media/774.png"/><Relationship Id="rId518" Type="http://schemas.openxmlformats.org/officeDocument/2006/relationships/customXml" Target="ink/ink259.xml"/><Relationship Id="rId519" Type="http://schemas.openxmlformats.org/officeDocument/2006/relationships/image" Target="media/777.png"/><Relationship Id="rId520" Type="http://schemas.openxmlformats.org/officeDocument/2006/relationships/customXml" Target="ink/ink260.xml"/><Relationship Id="rId521" Type="http://schemas.openxmlformats.org/officeDocument/2006/relationships/image" Target="media/780.png"/><Relationship Id="rId522" Type="http://schemas.openxmlformats.org/officeDocument/2006/relationships/customXml" Target="ink/ink261.xml"/><Relationship Id="rId523" Type="http://schemas.openxmlformats.org/officeDocument/2006/relationships/image" Target="media/783.png"/><Relationship Id="rId524" Type="http://schemas.openxmlformats.org/officeDocument/2006/relationships/customXml" Target="ink/ink262.xml"/><Relationship Id="rId525" Type="http://schemas.openxmlformats.org/officeDocument/2006/relationships/image" Target="media/786.png"/><Relationship Id="rId526" Type="http://schemas.openxmlformats.org/officeDocument/2006/relationships/customXml" Target="ink/ink263.xml"/><Relationship Id="rId527" Type="http://schemas.openxmlformats.org/officeDocument/2006/relationships/image" Target="media/789.png"/><Relationship Id="rId528" Type="http://schemas.openxmlformats.org/officeDocument/2006/relationships/customXml" Target="ink/ink264.xml"/><Relationship Id="rId529" Type="http://schemas.openxmlformats.org/officeDocument/2006/relationships/image" Target="media/792.png"/><Relationship Id="rId530" Type="http://schemas.openxmlformats.org/officeDocument/2006/relationships/customXml" Target="ink/ink265.xml"/><Relationship Id="rId531" Type="http://schemas.openxmlformats.org/officeDocument/2006/relationships/image" Target="media/795.png"/><Relationship Id="rId532" Type="http://schemas.openxmlformats.org/officeDocument/2006/relationships/customXml" Target="ink/ink266.xml"/><Relationship Id="rId533" Type="http://schemas.openxmlformats.org/officeDocument/2006/relationships/image" Target="media/798.png"/><Relationship Id="rId534" Type="http://schemas.openxmlformats.org/officeDocument/2006/relationships/customXml" Target="ink/ink267.xml"/><Relationship Id="rId535" Type="http://schemas.openxmlformats.org/officeDocument/2006/relationships/image" Target="media/801.png"/><Relationship Id="rId536" Type="http://schemas.openxmlformats.org/officeDocument/2006/relationships/customXml" Target="ink/ink268.xml"/><Relationship Id="rId537" Type="http://schemas.openxmlformats.org/officeDocument/2006/relationships/image" Target="media/804.png"/><Relationship Id="rId538" Type="http://schemas.openxmlformats.org/officeDocument/2006/relationships/customXml" Target="ink/ink269.xml"/><Relationship Id="rId539" Type="http://schemas.openxmlformats.org/officeDocument/2006/relationships/image" Target="media/807.png"/><Relationship Id="rId540" Type="http://schemas.openxmlformats.org/officeDocument/2006/relationships/customXml" Target="ink/ink270.xml"/><Relationship Id="rId541" Type="http://schemas.openxmlformats.org/officeDocument/2006/relationships/image" Target="media/810.png"/><Relationship Id="rId542" Type="http://schemas.openxmlformats.org/officeDocument/2006/relationships/customXml" Target="ink/ink271.xml"/><Relationship Id="rId543" Type="http://schemas.openxmlformats.org/officeDocument/2006/relationships/image" Target="media/813.png"/><Relationship Id="rId544" Type="http://schemas.openxmlformats.org/officeDocument/2006/relationships/customXml" Target="ink/ink272.xml"/><Relationship Id="rId545" Type="http://schemas.openxmlformats.org/officeDocument/2006/relationships/image" Target="media/816.png"/><Relationship Id="rId546" Type="http://schemas.openxmlformats.org/officeDocument/2006/relationships/customXml" Target="ink/ink273.xml"/><Relationship Id="rId547" Type="http://schemas.openxmlformats.org/officeDocument/2006/relationships/image" Target="media/819.png"/><Relationship Id="rId548" Type="http://schemas.openxmlformats.org/officeDocument/2006/relationships/customXml" Target="ink/ink274.xml"/><Relationship Id="rId549" Type="http://schemas.openxmlformats.org/officeDocument/2006/relationships/image" Target="media/822.png"/><Relationship Id="rId550" Type="http://schemas.openxmlformats.org/officeDocument/2006/relationships/customXml" Target="ink/ink275.xml"/><Relationship Id="rId551" Type="http://schemas.openxmlformats.org/officeDocument/2006/relationships/image" Target="media/825.png"/><Relationship Id="rId552" Type="http://schemas.openxmlformats.org/officeDocument/2006/relationships/customXml" Target="ink/ink276.xml"/><Relationship Id="rId553" Type="http://schemas.openxmlformats.org/officeDocument/2006/relationships/image" Target="media/828.png"/><Relationship Id="rId554" Type="http://schemas.openxmlformats.org/officeDocument/2006/relationships/customXml" Target="ink/ink277.xml"/><Relationship Id="rId555" Type="http://schemas.openxmlformats.org/officeDocument/2006/relationships/image" Target="media/831.png"/><Relationship Id="rId556" Type="http://schemas.openxmlformats.org/officeDocument/2006/relationships/customXml" Target="ink/ink278.xml"/><Relationship Id="rId557" Type="http://schemas.openxmlformats.org/officeDocument/2006/relationships/image" Target="media/834.png"/><Relationship Id="rId558" Type="http://schemas.openxmlformats.org/officeDocument/2006/relationships/customXml" Target="ink/ink279.xml"/><Relationship Id="rId559" Type="http://schemas.openxmlformats.org/officeDocument/2006/relationships/image" Target="media/837.png"/><Relationship Id="rId560" Type="http://schemas.openxmlformats.org/officeDocument/2006/relationships/customXml" Target="ink/ink280.xml"/><Relationship Id="rId561" Type="http://schemas.openxmlformats.org/officeDocument/2006/relationships/image" Target="media/840.png"/><Relationship Id="rId562" Type="http://schemas.openxmlformats.org/officeDocument/2006/relationships/customXml" Target="ink/ink281.xml"/><Relationship Id="rId563" Type="http://schemas.openxmlformats.org/officeDocument/2006/relationships/image" Target="media/843.png"/><Relationship Id="rId564" Type="http://schemas.openxmlformats.org/officeDocument/2006/relationships/customXml" Target="ink/ink282.xml"/><Relationship Id="rId565" Type="http://schemas.openxmlformats.org/officeDocument/2006/relationships/image" Target="media/846.png"/><Relationship Id="rId566" Type="http://schemas.openxmlformats.org/officeDocument/2006/relationships/customXml" Target="ink/ink283.xml"/><Relationship Id="rId567" Type="http://schemas.openxmlformats.org/officeDocument/2006/relationships/image" Target="media/849.png"/><Relationship Id="rId568" Type="http://schemas.openxmlformats.org/officeDocument/2006/relationships/customXml" Target="ink/ink284.xml"/><Relationship Id="rId569" Type="http://schemas.openxmlformats.org/officeDocument/2006/relationships/image" Target="media/852.png"/><Relationship Id="rId570" Type="http://schemas.openxmlformats.org/officeDocument/2006/relationships/customXml" Target="ink/ink285.xml"/><Relationship Id="rId571" Type="http://schemas.openxmlformats.org/officeDocument/2006/relationships/image" Target="media/855.png"/><Relationship Id="rId572" Type="http://schemas.openxmlformats.org/officeDocument/2006/relationships/customXml" Target="ink/ink286.xml"/><Relationship Id="rId573" Type="http://schemas.openxmlformats.org/officeDocument/2006/relationships/image" Target="media/858.png"/><Relationship Id="rId574" Type="http://schemas.openxmlformats.org/officeDocument/2006/relationships/customXml" Target="ink/ink287.xml"/><Relationship Id="rId575" Type="http://schemas.openxmlformats.org/officeDocument/2006/relationships/image" Target="media/861.png"/><Relationship Id="rId576" Type="http://schemas.openxmlformats.org/officeDocument/2006/relationships/customXml" Target="ink/ink288.xml"/><Relationship Id="rId577" Type="http://schemas.openxmlformats.org/officeDocument/2006/relationships/image" Target="media/864.png"/><Relationship Id="rId578" Type="http://schemas.openxmlformats.org/officeDocument/2006/relationships/customXml" Target="ink/ink289.xml"/><Relationship Id="rId579" Type="http://schemas.openxmlformats.org/officeDocument/2006/relationships/image" Target="media/867.png"/><Relationship Id="rId580" Type="http://schemas.openxmlformats.org/officeDocument/2006/relationships/customXml" Target="ink/ink290.xml"/><Relationship Id="rId581" Type="http://schemas.openxmlformats.org/officeDocument/2006/relationships/image" Target="media/870.png"/><Relationship Id="rId582" Type="http://schemas.openxmlformats.org/officeDocument/2006/relationships/customXml" Target="ink/ink291.xml"/><Relationship Id="rId583" Type="http://schemas.openxmlformats.org/officeDocument/2006/relationships/image" Target="media/873.png"/><Relationship Id="rId584" Type="http://schemas.openxmlformats.org/officeDocument/2006/relationships/customXml" Target="ink/ink292.xml"/><Relationship Id="rId585" Type="http://schemas.openxmlformats.org/officeDocument/2006/relationships/image" Target="media/876.png"/><Relationship Id="rId586" Type="http://schemas.openxmlformats.org/officeDocument/2006/relationships/customXml" Target="ink/ink293.xml"/><Relationship Id="rId587" Type="http://schemas.openxmlformats.org/officeDocument/2006/relationships/image" Target="media/879.png"/><Relationship Id="rId588" Type="http://schemas.openxmlformats.org/officeDocument/2006/relationships/customXml" Target="ink/ink294.xml"/><Relationship Id="rId589" Type="http://schemas.openxmlformats.org/officeDocument/2006/relationships/image" Target="media/882.png"/><Relationship Id="rId590" Type="http://schemas.openxmlformats.org/officeDocument/2006/relationships/customXml" Target="ink/ink295.xml"/><Relationship Id="rId591" Type="http://schemas.openxmlformats.org/officeDocument/2006/relationships/image" Target="media/885.png"/><Relationship Id="rId592" Type="http://schemas.openxmlformats.org/officeDocument/2006/relationships/customXml" Target="ink/ink296.xml"/><Relationship Id="rId593" Type="http://schemas.openxmlformats.org/officeDocument/2006/relationships/image" Target="media/888.png"/><Relationship Id="rId594" Type="http://schemas.openxmlformats.org/officeDocument/2006/relationships/customXml" Target="ink/ink297.xml"/><Relationship Id="rId595" Type="http://schemas.openxmlformats.org/officeDocument/2006/relationships/image" Target="media/891.png"/><Relationship Id="rId596" Type="http://schemas.openxmlformats.org/officeDocument/2006/relationships/customXml" Target="ink/ink298.xml"/><Relationship Id="rId597" Type="http://schemas.openxmlformats.org/officeDocument/2006/relationships/image" Target="media/894.png"/><Relationship Id="rId598" Type="http://schemas.openxmlformats.org/officeDocument/2006/relationships/customXml" Target="ink/ink299.xml"/><Relationship Id="rId599" Type="http://schemas.openxmlformats.org/officeDocument/2006/relationships/image" Target="media/897.png"/><Relationship Id="rId600" Type="http://schemas.openxmlformats.org/officeDocument/2006/relationships/customXml" Target="ink/ink300.xml"/><Relationship Id="rId601" Type="http://schemas.openxmlformats.org/officeDocument/2006/relationships/image" Target="media/900.png"/><Relationship Id="rId602" Type="http://schemas.openxmlformats.org/officeDocument/2006/relationships/customXml" Target="ink/ink301.xml"/><Relationship Id="rId603" Type="http://schemas.openxmlformats.org/officeDocument/2006/relationships/image" Target="media/903.png"/><Relationship Id="rId604" Type="http://schemas.openxmlformats.org/officeDocument/2006/relationships/customXml" Target="ink/ink302.xml"/><Relationship Id="rId605" Type="http://schemas.openxmlformats.org/officeDocument/2006/relationships/image" Target="media/906.png"/><Relationship Id="rId606" Type="http://schemas.openxmlformats.org/officeDocument/2006/relationships/customXml" Target="ink/ink303.xml"/><Relationship Id="rId607" Type="http://schemas.openxmlformats.org/officeDocument/2006/relationships/image" Target="media/909.png"/><Relationship Id="rId608" Type="http://schemas.openxmlformats.org/officeDocument/2006/relationships/customXml" Target="ink/ink304.xml"/><Relationship Id="rId609" Type="http://schemas.openxmlformats.org/officeDocument/2006/relationships/image" Target="media/912.png"/><Relationship Id="rId610" Type="http://schemas.openxmlformats.org/officeDocument/2006/relationships/customXml" Target="ink/ink305.xml"/><Relationship Id="rId611" Type="http://schemas.openxmlformats.org/officeDocument/2006/relationships/image" Target="media/915.png"/><Relationship Id="rId612" Type="http://schemas.openxmlformats.org/officeDocument/2006/relationships/customXml" Target="ink/ink306.xml"/><Relationship Id="rId613" Type="http://schemas.openxmlformats.org/officeDocument/2006/relationships/image" Target="media/918.png"/><Relationship Id="rId614" Type="http://schemas.openxmlformats.org/officeDocument/2006/relationships/customXml" Target="ink/ink307.xml"/><Relationship Id="rId615" Type="http://schemas.openxmlformats.org/officeDocument/2006/relationships/image" Target="media/921.png"/><Relationship Id="rId616" Type="http://schemas.openxmlformats.org/officeDocument/2006/relationships/customXml" Target="ink/ink308.xml"/><Relationship Id="rId617" Type="http://schemas.openxmlformats.org/officeDocument/2006/relationships/image" Target="media/924.png"/><Relationship Id="rId618" Type="http://schemas.openxmlformats.org/officeDocument/2006/relationships/customXml" Target="ink/ink309.xml"/><Relationship Id="rId619" Type="http://schemas.openxmlformats.org/officeDocument/2006/relationships/image" Target="media/927.png"/><Relationship Id="rId620" Type="http://schemas.openxmlformats.org/officeDocument/2006/relationships/customXml" Target="ink/ink310.xml"/><Relationship Id="rId621" Type="http://schemas.openxmlformats.org/officeDocument/2006/relationships/image" Target="media/930.png"/><Relationship Id="rId622" Type="http://schemas.openxmlformats.org/officeDocument/2006/relationships/customXml" Target="ink/ink311.xml"/><Relationship Id="rId623" Type="http://schemas.openxmlformats.org/officeDocument/2006/relationships/image" Target="media/933.png"/><Relationship Id="rId624" Type="http://schemas.openxmlformats.org/officeDocument/2006/relationships/customXml" Target="ink/ink312.xml"/><Relationship Id="rId625" Type="http://schemas.openxmlformats.org/officeDocument/2006/relationships/image" Target="media/936.png"/><Relationship Id="rId626" Type="http://schemas.openxmlformats.org/officeDocument/2006/relationships/customXml" Target="ink/ink313.xml"/><Relationship Id="rId627" Type="http://schemas.openxmlformats.org/officeDocument/2006/relationships/image" Target="media/939.png"/><Relationship Id="rId628" Type="http://schemas.openxmlformats.org/officeDocument/2006/relationships/customXml" Target="ink/ink314.xml"/><Relationship Id="rId629" Type="http://schemas.openxmlformats.org/officeDocument/2006/relationships/image" Target="media/942.png"/><Relationship Id="rId630" Type="http://schemas.openxmlformats.org/officeDocument/2006/relationships/customXml" Target="ink/ink315.xml"/><Relationship Id="rId631" Type="http://schemas.openxmlformats.org/officeDocument/2006/relationships/image" Target="media/945.png"/><Relationship Id="rId632" Type="http://schemas.openxmlformats.org/officeDocument/2006/relationships/customXml" Target="ink/ink316.xml"/><Relationship Id="rId633" Type="http://schemas.openxmlformats.org/officeDocument/2006/relationships/image" Target="media/948.png"/><Relationship Id="rId634" Type="http://schemas.openxmlformats.org/officeDocument/2006/relationships/customXml" Target="ink/ink317.xml"/><Relationship Id="rId635" Type="http://schemas.openxmlformats.org/officeDocument/2006/relationships/image" Target="media/951.png"/><Relationship Id="rId636" Type="http://schemas.openxmlformats.org/officeDocument/2006/relationships/customXml" Target="ink/ink318.xml"/><Relationship Id="rId637" Type="http://schemas.openxmlformats.org/officeDocument/2006/relationships/image" Target="media/954.png"/><Relationship Id="rId638" Type="http://schemas.openxmlformats.org/officeDocument/2006/relationships/customXml" Target="ink/ink319.xml"/><Relationship Id="rId639" Type="http://schemas.openxmlformats.org/officeDocument/2006/relationships/image" Target="media/957.png"/><Relationship Id="rId640" Type="http://schemas.openxmlformats.org/officeDocument/2006/relationships/customXml" Target="ink/ink320.xml"/><Relationship Id="rId641" Type="http://schemas.openxmlformats.org/officeDocument/2006/relationships/image" Target="media/960.png"/><Relationship Id="rId642" Type="http://schemas.openxmlformats.org/officeDocument/2006/relationships/customXml" Target="ink/ink321.xml"/><Relationship Id="rId643" Type="http://schemas.openxmlformats.org/officeDocument/2006/relationships/image" Target="media/963.png"/><Relationship Id="rId644" Type="http://schemas.openxmlformats.org/officeDocument/2006/relationships/customXml" Target="ink/ink322.xml"/><Relationship Id="rId645" Type="http://schemas.openxmlformats.org/officeDocument/2006/relationships/image" Target="media/966.png"/><Relationship Id="rId646" Type="http://schemas.openxmlformats.org/officeDocument/2006/relationships/customXml" Target="ink/ink323.xml"/><Relationship Id="rId647" Type="http://schemas.openxmlformats.org/officeDocument/2006/relationships/image" Target="media/969.png"/><Relationship Id="rId648" Type="http://schemas.openxmlformats.org/officeDocument/2006/relationships/customXml" Target="ink/ink324.xml"/><Relationship Id="rId649" Type="http://schemas.openxmlformats.org/officeDocument/2006/relationships/image" Target="media/972.png"/><Relationship Id="rId650" Type="http://schemas.openxmlformats.org/officeDocument/2006/relationships/customXml" Target="ink/ink325.xml"/><Relationship Id="rId651" Type="http://schemas.openxmlformats.org/officeDocument/2006/relationships/image" Target="media/975.png"/><Relationship Id="rId652" Type="http://schemas.openxmlformats.org/officeDocument/2006/relationships/customXml" Target="ink/ink326.xml"/><Relationship Id="rId653" Type="http://schemas.openxmlformats.org/officeDocument/2006/relationships/image" Target="media/978.png"/><Relationship Id="rId654" Type="http://schemas.openxmlformats.org/officeDocument/2006/relationships/customXml" Target="ink/ink327.xml"/><Relationship Id="rId655" Type="http://schemas.openxmlformats.org/officeDocument/2006/relationships/image" Target="media/981.png"/><Relationship Id="rId656" Type="http://schemas.openxmlformats.org/officeDocument/2006/relationships/customXml" Target="ink/ink328.xml"/><Relationship Id="rId657" Type="http://schemas.openxmlformats.org/officeDocument/2006/relationships/image" Target="media/984.png"/><Relationship Id="rId658" Type="http://schemas.openxmlformats.org/officeDocument/2006/relationships/customXml" Target="ink/ink329.xml"/><Relationship Id="rId659" Type="http://schemas.openxmlformats.org/officeDocument/2006/relationships/image" Target="media/987.png"/><Relationship Id="rId660" Type="http://schemas.openxmlformats.org/officeDocument/2006/relationships/customXml" Target="ink/ink330.xml"/><Relationship Id="rId661" Type="http://schemas.openxmlformats.org/officeDocument/2006/relationships/image" Target="media/990.png"/><Relationship Id="rId662" Type="http://schemas.openxmlformats.org/officeDocument/2006/relationships/customXml" Target="ink/ink331.xml"/><Relationship Id="rId663" Type="http://schemas.openxmlformats.org/officeDocument/2006/relationships/image" Target="media/993.png"/><Relationship Id="rId664" Type="http://schemas.openxmlformats.org/officeDocument/2006/relationships/customXml" Target="ink/ink332.xml"/><Relationship Id="rId665" Type="http://schemas.openxmlformats.org/officeDocument/2006/relationships/image" Target="media/996.png"/><Relationship Id="rId666" Type="http://schemas.openxmlformats.org/officeDocument/2006/relationships/customXml" Target="ink/ink333.xml"/><Relationship Id="rId667" Type="http://schemas.openxmlformats.org/officeDocument/2006/relationships/image" Target="media/999.png"/><Relationship Id="rId668" Type="http://schemas.openxmlformats.org/officeDocument/2006/relationships/customXml" Target="ink/ink334.xml"/><Relationship Id="rId669" Type="http://schemas.openxmlformats.org/officeDocument/2006/relationships/image" Target="media/1002.png"/><Relationship Id="rId670" Type="http://schemas.openxmlformats.org/officeDocument/2006/relationships/customXml" Target="ink/ink335.xml"/><Relationship Id="rId671" Type="http://schemas.openxmlformats.org/officeDocument/2006/relationships/image" Target="media/1005.png"/><Relationship Id="rId672" Type="http://schemas.openxmlformats.org/officeDocument/2006/relationships/customXml" Target="ink/ink336.xml"/><Relationship Id="rId673" Type="http://schemas.openxmlformats.org/officeDocument/2006/relationships/image" Target="media/1008.png"/><Relationship Id="rId674" Type="http://schemas.openxmlformats.org/officeDocument/2006/relationships/customXml" Target="ink/ink337.xml"/><Relationship Id="rId675" Type="http://schemas.openxmlformats.org/officeDocument/2006/relationships/image" Target="media/1011.png"/><Relationship Id="rId676" Type="http://schemas.openxmlformats.org/officeDocument/2006/relationships/customXml" Target="ink/ink338.xml"/><Relationship Id="rId677" Type="http://schemas.openxmlformats.org/officeDocument/2006/relationships/image" Target="media/1014.png"/><Relationship Id="rId678" Type="http://schemas.openxmlformats.org/officeDocument/2006/relationships/customXml" Target="ink/ink339.xml"/><Relationship Id="rId679" Type="http://schemas.openxmlformats.org/officeDocument/2006/relationships/image" Target="media/1017.png"/><Relationship Id="rId680" Type="http://schemas.openxmlformats.org/officeDocument/2006/relationships/customXml" Target="ink/ink340.xml"/><Relationship Id="rId681" Type="http://schemas.openxmlformats.org/officeDocument/2006/relationships/image" Target="media/1020.png"/><Relationship Id="rId682" Type="http://schemas.openxmlformats.org/officeDocument/2006/relationships/customXml" Target="ink/ink341.xml"/><Relationship Id="rId683" Type="http://schemas.openxmlformats.org/officeDocument/2006/relationships/image" Target="media/1023.png"/><Relationship Id="rId684" Type="http://schemas.openxmlformats.org/officeDocument/2006/relationships/customXml" Target="ink/ink342.xml"/><Relationship Id="rId685" Type="http://schemas.openxmlformats.org/officeDocument/2006/relationships/image" Target="media/1026.png"/><Relationship Id="rId686" Type="http://schemas.openxmlformats.org/officeDocument/2006/relationships/customXml" Target="ink/ink343.xml"/><Relationship Id="rId687" Type="http://schemas.openxmlformats.org/officeDocument/2006/relationships/image" Target="media/1029.png"/><Relationship Id="rId688" Type="http://schemas.openxmlformats.org/officeDocument/2006/relationships/customXml" Target="ink/ink344.xml"/><Relationship Id="rId689" Type="http://schemas.openxmlformats.org/officeDocument/2006/relationships/image" Target="media/1032.png"/><Relationship Id="rId690" Type="http://schemas.openxmlformats.org/officeDocument/2006/relationships/customXml" Target="ink/ink345.xml"/><Relationship Id="rId691" Type="http://schemas.openxmlformats.org/officeDocument/2006/relationships/image" Target="media/1035.png"/><Relationship Id="rId692" Type="http://schemas.openxmlformats.org/officeDocument/2006/relationships/customXml" Target="ink/ink346.xml"/><Relationship Id="rId693" Type="http://schemas.openxmlformats.org/officeDocument/2006/relationships/image" Target="media/1038.png"/><Relationship Id="rId694" Type="http://schemas.openxmlformats.org/officeDocument/2006/relationships/customXml" Target="ink/ink347.xml"/><Relationship Id="rId695" Type="http://schemas.openxmlformats.org/officeDocument/2006/relationships/image" Target="media/1041.png"/><Relationship Id="rId696" Type="http://schemas.openxmlformats.org/officeDocument/2006/relationships/customXml" Target="ink/ink348.xml"/><Relationship Id="rId697" Type="http://schemas.openxmlformats.org/officeDocument/2006/relationships/image" Target="media/1044.png"/><Relationship Id="rId698" Type="http://schemas.openxmlformats.org/officeDocument/2006/relationships/customXml" Target="ink/ink349.xml"/><Relationship Id="rId699" Type="http://schemas.openxmlformats.org/officeDocument/2006/relationships/image" Target="media/1047.png"/><Relationship Id="rId700" Type="http://schemas.openxmlformats.org/officeDocument/2006/relationships/customXml" Target="ink/ink350.xml"/><Relationship Id="rId701" Type="http://schemas.openxmlformats.org/officeDocument/2006/relationships/image" Target="media/1050.png"/><Relationship Id="rId702" Type="http://schemas.openxmlformats.org/officeDocument/2006/relationships/customXml" Target="ink/ink351.xml"/><Relationship Id="rId703" Type="http://schemas.openxmlformats.org/officeDocument/2006/relationships/image" Target="media/1053.png"/><Relationship Id="rId704" Type="http://schemas.openxmlformats.org/officeDocument/2006/relationships/customXml" Target="ink/ink352.xml"/><Relationship Id="rId705" Type="http://schemas.openxmlformats.org/officeDocument/2006/relationships/image" Target="media/1056.png"/><Relationship Id="rId706" Type="http://schemas.openxmlformats.org/officeDocument/2006/relationships/customXml" Target="ink/ink353.xml"/><Relationship Id="rId707" Type="http://schemas.openxmlformats.org/officeDocument/2006/relationships/image" Target="media/1059.png"/><Relationship Id="rId708" Type="http://schemas.openxmlformats.org/officeDocument/2006/relationships/customXml" Target="ink/ink354.xml"/><Relationship Id="rId709" Type="http://schemas.openxmlformats.org/officeDocument/2006/relationships/image" Target="media/1062.png"/><Relationship Id="rId710" Type="http://schemas.openxmlformats.org/officeDocument/2006/relationships/customXml" Target="ink/ink355.xml"/><Relationship Id="rId711" Type="http://schemas.openxmlformats.org/officeDocument/2006/relationships/image" Target="media/1065.png"/><Relationship Id="rId712" Type="http://schemas.openxmlformats.org/officeDocument/2006/relationships/customXml" Target="ink/ink356.xml"/><Relationship Id="rId713" Type="http://schemas.openxmlformats.org/officeDocument/2006/relationships/image" Target="media/1068.png"/><Relationship Id="rId714" Type="http://schemas.openxmlformats.org/officeDocument/2006/relationships/customXml" Target="ink/ink357.xml"/><Relationship Id="rId715" Type="http://schemas.openxmlformats.org/officeDocument/2006/relationships/image" Target="media/1071.png"/><Relationship Id="rId716" Type="http://schemas.openxmlformats.org/officeDocument/2006/relationships/customXml" Target="ink/ink358.xml"/><Relationship Id="rId717" Type="http://schemas.openxmlformats.org/officeDocument/2006/relationships/image" Target="media/1074.png"/><Relationship Id="rId718" Type="http://schemas.openxmlformats.org/officeDocument/2006/relationships/customXml" Target="ink/ink359.xml"/><Relationship Id="rId719" Type="http://schemas.openxmlformats.org/officeDocument/2006/relationships/image" Target="media/1077.png"/><Relationship Id="rId720" Type="http://schemas.openxmlformats.org/officeDocument/2006/relationships/customXml" Target="ink/ink360.xml"/><Relationship Id="rId721" Type="http://schemas.openxmlformats.org/officeDocument/2006/relationships/image" Target="media/1080.png"/><Relationship Id="rId722" Type="http://schemas.openxmlformats.org/officeDocument/2006/relationships/customXml" Target="ink/ink361.xml"/><Relationship Id="rId723" Type="http://schemas.openxmlformats.org/officeDocument/2006/relationships/image" Target="media/1083.png"/><Relationship Id="rId724" Type="http://schemas.openxmlformats.org/officeDocument/2006/relationships/customXml" Target="ink/ink362.xml"/><Relationship Id="rId725" Type="http://schemas.openxmlformats.org/officeDocument/2006/relationships/image" Target="media/1086.png"/><Relationship Id="rId726" Type="http://schemas.openxmlformats.org/officeDocument/2006/relationships/customXml" Target="ink/ink363.xml"/><Relationship Id="rId727" Type="http://schemas.openxmlformats.org/officeDocument/2006/relationships/image" Target="media/1089.png"/><Relationship Id="rId728" Type="http://schemas.openxmlformats.org/officeDocument/2006/relationships/customXml" Target="ink/ink364.xml"/><Relationship Id="rId729" Type="http://schemas.openxmlformats.org/officeDocument/2006/relationships/image" Target="media/1092.png"/><Relationship Id="rId730" Type="http://schemas.openxmlformats.org/officeDocument/2006/relationships/customXml" Target="ink/ink365.xml"/><Relationship Id="rId731" Type="http://schemas.openxmlformats.org/officeDocument/2006/relationships/image" Target="media/1095.png"/><Relationship Id="rId732" Type="http://schemas.openxmlformats.org/officeDocument/2006/relationships/customXml" Target="ink/ink366.xml"/><Relationship Id="rId733" Type="http://schemas.openxmlformats.org/officeDocument/2006/relationships/image" Target="media/1098.png"/><Relationship Id="rId734" Type="http://schemas.openxmlformats.org/officeDocument/2006/relationships/customXml" Target="ink/ink367.xml"/><Relationship Id="rId735" Type="http://schemas.openxmlformats.org/officeDocument/2006/relationships/image" Target="media/1101.png"/><Relationship Id="rId736" Type="http://schemas.openxmlformats.org/officeDocument/2006/relationships/customXml" Target="ink/ink368.xml"/><Relationship Id="rId737" Type="http://schemas.openxmlformats.org/officeDocument/2006/relationships/image" Target="media/1104.png"/><Relationship Id="rId738" Type="http://schemas.openxmlformats.org/officeDocument/2006/relationships/customXml" Target="ink/ink369.xml"/><Relationship Id="rId739" Type="http://schemas.openxmlformats.org/officeDocument/2006/relationships/image" Target="media/1107.png"/><Relationship Id="rId740" Type="http://schemas.openxmlformats.org/officeDocument/2006/relationships/customXml" Target="ink/ink370.xml"/><Relationship Id="rId741" Type="http://schemas.openxmlformats.org/officeDocument/2006/relationships/image" Target="media/1110.png"/><Relationship Id="rId742" Type="http://schemas.openxmlformats.org/officeDocument/2006/relationships/customXml" Target="ink/ink371.xml"/><Relationship Id="rId743" Type="http://schemas.openxmlformats.org/officeDocument/2006/relationships/image" Target="media/1113.png"/><Relationship Id="rId744" Type="http://schemas.openxmlformats.org/officeDocument/2006/relationships/customXml" Target="ink/ink372.xml"/><Relationship Id="rId745" Type="http://schemas.openxmlformats.org/officeDocument/2006/relationships/image" Target="media/1116.png"/><Relationship Id="rId746" Type="http://schemas.openxmlformats.org/officeDocument/2006/relationships/customXml" Target="ink/ink373.xml"/><Relationship Id="rId747" Type="http://schemas.openxmlformats.org/officeDocument/2006/relationships/image" Target="media/1119.png"/><Relationship Id="rId748" Type="http://schemas.openxmlformats.org/officeDocument/2006/relationships/customXml" Target="ink/ink374.xml"/><Relationship Id="rId749" Type="http://schemas.openxmlformats.org/officeDocument/2006/relationships/image" Target="media/1122.png"/><Relationship Id="rId750" Type="http://schemas.openxmlformats.org/officeDocument/2006/relationships/customXml" Target="ink/ink375.xml"/><Relationship Id="rId751" Type="http://schemas.openxmlformats.org/officeDocument/2006/relationships/image" Target="media/1125.png"/><Relationship Id="rId752" Type="http://schemas.openxmlformats.org/officeDocument/2006/relationships/customXml" Target="ink/ink376.xml"/><Relationship Id="rId753" Type="http://schemas.openxmlformats.org/officeDocument/2006/relationships/image" Target="media/1128.png"/><Relationship Id="rId754" Type="http://schemas.openxmlformats.org/officeDocument/2006/relationships/customXml" Target="ink/ink377.xml"/><Relationship Id="rId755" Type="http://schemas.openxmlformats.org/officeDocument/2006/relationships/image" Target="media/1131.png"/><Relationship Id="rId756" Type="http://schemas.openxmlformats.org/officeDocument/2006/relationships/customXml" Target="ink/ink378.xml"/><Relationship Id="rId757" Type="http://schemas.openxmlformats.org/officeDocument/2006/relationships/image" Target="media/1134.png"/><Relationship Id="rId758" Type="http://schemas.openxmlformats.org/officeDocument/2006/relationships/customXml" Target="ink/ink379.xml"/><Relationship Id="rId759" Type="http://schemas.openxmlformats.org/officeDocument/2006/relationships/image" Target="media/1137.png"/><Relationship Id="rId760" Type="http://schemas.openxmlformats.org/officeDocument/2006/relationships/customXml" Target="ink/ink380.xml"/><Relationship Id="rId761" Type="http://schemas.openxmlformats.org/officeDocument/2006/relationships/image" Target="media/1140.png"/><Relationship Id="rId762" Type="http://schemas.openxmlformats.org/officeDocument/2006/relationships/customXml" Target="ink/ink381.xml"/><Relationship Id="rId763" Type="http://schemas.openxmlformats.org/officeDocument/2006/relationships/image" Target="media/1143.png"/><Relationship Id="rId764" Type="http://schemas.openxmlformats.org/officeDocument/2006/relationships/customXml" Target="ink/ink382.xml"/><Relationship Id="rId765" Type="http://schemas.openxmlformats.org/officeDocument/2006/relationships/image" Target="media/1146.png"/><Relationship Id="rId766" Type="http://schemas.openxmlformats.org/officeDocument/2006/relationships/customXml" Target="ink/ink383.xml"/><Relationship Id="rId767" Type="http://schemas.openxmlformats.org/officeDocument/2006/relationships/image" Target="media/1149.png"/><Relationship Id="rId768" Type="http://schemas.openxmlformats.org/officeDocument/2006/relationships/customXml" Target="ink/ink384.xml"/><Relationship Id="rId769" Type="http://schemas.openxmlformats.org/officeDocument/2006/relationships/image" Target="media/1152.png"/><Relationship Id="rId770" Type="http://schemas.openxmlformats.org/officeDocument/2006/relationships/customXml" Target="ink/ink385.xml"/><Relationship Id="rId771" Type="http://schemas.openxmlformats.org/officeDocument/2006/relationships/image" Target="media/1155.png"/><Relationship Id="rId772" Type="http://schemas.openxmlformats.org/officeDocument/2006/relationships/customXml" Target="ink/ink386.xml"/><Relationship Id="rId773" Type="http://schemas.openxmlformats.org/officeDocument/2006/relationships/image" Target="media/1158.png"/><Relationship Id="rId774" Type="http://schemas.openxmlformats.org/officeDocument/2006/relationships/customXml" Target="ink/ink387.xml"/><Relationship Id="rId775" Type="http://schemas.openxmlformats.org/officeDocument/2006/relationships/image" Target="media/1161.png"/><Relationship Id="rId776" Type="http://schemas.openxmlformats.org/officeDocument/2006/relationships/customXml" Target="ink/ink388.xml"/><Relationship Id="rId777" Type="http://schemas.openxmlformats.org/officeDocument/2006/relationships/image" Target="media/1164.png"/><Relationship Id="rId778" Type="http://schemas.openxmlformats.org/officeDocument/2006/relationships/customXml" Target="ink/ink389.xml"/><Relationship Id="rId779" Type="http://schemas.openxmlformats.org/officeDocument/2006/relationships/image" Target="media/1167.png"/><Relationship Id="rId780" Type="http://schemas.openxmlformats.org/officeDocument/2006/relationships/customXml" Target="ink/ink390.xml"/><Relationship Id="rId781" Type="http://schemas.openxmlformats.org/officeDocument/2006/relationships/image" Target="media/1170.png"/><Relationship Id="rId782" Type="http://schemas.openxmlformats.org/officeDocument/2006/relationships/customXml" Target="ink/ink391.xml"/><Relationship Id="rId783" Type="http://schemas.openxmlformats.org/officeDocument/2006/relationships/image" Target="media/1173.png"/><Relationship Id="rId784" Type="http://schemas.openxmlformats.org/officeDocument/2006/relationships/customXml" Target="ink/ink392.xml"/><Relationship Id="rId785" Type="http://schemas.openxmlformats.org/officeDocument/2006/relationships/image" Target="media/1176.png"/><Relationship Id="rId786" Type="http://schemas.openxmlformats.org/officeDocument/2006/relationships/customXml" Target="ink/ink393.xml"/><Relationship Id="rId787" Type="http://schemas.openxmlformats.org/officeDocument/2006/relationships/image" Target="media/1179.png"/><Relationship Id="rId788" Type="http://schemas.openxmlformats.org/officeDocument/2006/relationships/customXml" Target="ink/ink394.xml"/><Relationship Id="rId789" Type="http://schemas.openxmlformats.org/officeDocument/2006/relationships/image" Target="media/1182.png"/><Relationship Id="rId790" Type="http://schemas.openxmlformats.org/officeDocument/2006/relationships/customXml" Target="ink/ink395.xml"/><Relationship Id="rId791" Type="http://schemas.openxmlformats.org/officeDocument/2006/relationships/image" Target="media/1185.png"/><Relationship Id="rId792" Type="http://schemas.openxmlformats.org/officeDocument/2006/relationships/customXml" Target="ink/ink396.xml"/><Relationship Id="rId793" Type="http://schemas.openxmlformats.org/officeDocument/2006/relationships/image" Target="media/1188.png"/><Relationship Id="rId794" Type="http://schemas.openxmlformats.org/officeDocument/2006/relationships/customXml" Target="ink/ink397.xml"/><Relationship Id="rId795" Type="http://schemas.openxmlformats.org/officeDocument/2006/relationships/image" Target="media/1191.png"/><Relationship Id="rId796" Type="http://schemas.openxmlformats.org/officeDocument/2006/relationships/customXml" Target="ink/ink398.xml"/><Relationship Id="rId797" Type="http://schemas.openxmlformats.org/officeDocument/2006/relationships/image" Target="media/1194.png"/><Relationship Id="rId798" Type="http://schemas.openxmlformats.org/officeDocument/2006/relationships/customXml" Target="ink/ink399.xml"/><Relationship Id="rId799" Type="http://schemas.openxmlformats.org/officeDocument/2006/relationships/image" Target="media/1197.png"/><Relationship Id="rId800" Type="http://schemas.openxmlformats.org/officeDocument/2006/relationships/customXml" Target="ink/ink400.xml"/><Relationship Id="rId801" Type="http://schemas.openxmlformats.org/officeDocument/2006/relationships/image" Target="media/1200.png"/><Relationship Id="rId802" Type="http://schemas.openxmlformats.org/officeDocument/2006/relationships/customXml" Target="ink/ink401.xml"/><Relationship Id="rId803" Type="http://schemas.openxmlformats.org/officeDocument/2006/relationships/image" Target="media/1203.png"/><Relationship Id="rId804" Type="http://schemas.openxmlformats.org/officeDocument/2006/relationships/customXml" Target="ink/ink402.xml"/><Relationship Id="rId805" Type="http://schemas.openxmlformats.org/officeDocument/2006/relationships/image" Target="media/1206.png"/><Relationship Id="rId806" Type="http://schemas.openxmlformats.org/officeDocument/2006/relationships/customXml" Target="ink/ink403.xml"/><Relationship Id="rId807" Type="http://schemas.openxmlformats.org/officeDocument/2006/relationships/image" Target="media/1209.png"/><Relationship Id="rId808" Type="http://schemas.openxmlformats.org/officeDocument/2006/relationships/customXml" Target="ink/ink404.xml"/><Relationship Id="rId809" Type="http://schemas.openxmlformats.org/officeDocument/2006/relationships/image" Target="media/1212.png"/><Relationship Id="rId810" Type="http://schemas.openxmlformats.org/officeDocument/2006/relationships/customXml" Target="ink/ink405.xml"/><Relationship Id="rId811" Type="http://schemas.openxmlformats.org/officeDocument/2006/relationships/image" Target="media/1215.png"/><Relationship Id="rId812" Type="http://schemas.openxmlformats.org/officeDocument/2006/relationships/customXml" Target="ink/ink406.xml"/><Relationship Id="rId813" Type="http://schemas.openxmlformats.org/officeDocument/2006/relationships/image" Target="media/1218.png"/><Relationship Id="rId814" Type="http://schemas.openxmlformats.org/officeDocument/2006/relationships/customXml" Target="ink/ink407.xml"/><Relationship Id="rId815" Type="http://schemas.openxmlformats.org/officeDocument/2006/relationships/image" Target="media/1221.png"/><Relationship Id="rId816" Type="http://schemas.openxmlformats.org/officeDocument/2006/relationships/customXml" Target="ink/ink408.xml"/><Relationship Id="rId817" Type="http://schemas.openxmlformats.org/officeDocument/2006/relationships/image" Target="media/1224.png"/><Relationship Id="rId818" Type="http://schemas.openxmlformats.org/officeDocument/2006/relationships/customXml" Target="ink/ink409.xml"/><Relationship Id="rId819" Type="http://schemas.openxmlformats.org/officeDocument/2006/relationships/image" Target="media/1227.png"/><Relationship Id="rId820" Type="http://schemas.openxmlformats.org/officeDocument/2006/relationships/customXml" Target="ink/ink410.xml"/><Relationship Id="rId821" Type="http://schemas.openxmlformats.org/officeDocument/2006/relationships/image" Target="media/1230.png"/><Relationship Id="rId822" Type="http://schemas.openxmlformats.org/officeDocument/2006/relationships/customXml" Target="ink/ink411.xml"/><Relationship Id="rId823" Type="http://schemas.openxmlformats.org/officeDocument/2006/relationships/image" Target="media/1233.png"/><Relationship Id="rId824" Type="http://schemas.openxmlformats.org/officeDocument/2006/relationships/customXml" Target="ink/ink412.xml"/><Relationship Id="rId825" Type="http://schemas.openxmlformats.org/officeDocument/2006/relationships/image" Target="media/1236.png"/><Relationship Id="rId826" Type="http://schemas.openxmlformats.org/officeDocument/2006/relationships/customXml" Target="ink/ink413.xml"/><Relationship Id="rId827" Type="http://schemas.openxmlformats.org/officeDocument/2006/relationships/image" Target="media/1239.png"/><Relationship Id="rId828" Type="http://schemas.openxmlformats.org/officeDocument/2006/relationships/customXml" Target="ink/ink414.xml"/><Relationship Id="rId829" Type="http://schemas.openxmlformats.org/officeDocument/2006/relationships/image" Target="media/1242.png"/><Relationship Id="rId830" Type="http://schemas.openxmlformats.org/officeDocument/2006/relationships/customXml" Target="ink/ink415.xml"/><Relationship Id="rId831" Type="http://schemas.openxmlformats.org/officeDocument/2006/relationships/image" Target="media/1245.png"/><Relationship Id="rId832" Type="http://schemas.openxmlformats.org/officeDocument/2006/relationships/customXml" Target="ink/ink416.xml"/><Relationship Id="rId833" Type="http://schemas.openxmlformats.org/officeDocument/2006/relationships/image" Target="media/1248.png"/><Relationship Id="rId834" Type="http://schemas.openxmlformats.org/officeDocument/2006/relationships/customXml" Target="ink/ink417.xml"/><Relationship Id="rId835" Type="http://schemas.openxmlformats.org/officeDocument/2006/relationships/image" Target="media/1251.png"/><Relationship Id="rId836" Type="http://schemas.openxmlformats.org/officeDocument/2006/relationships/customXml" Target="ink/ink418.xml"/><Relationship Id="rId837" Type="http://schemas.openxmlformats.org/officeDocument/2006/relationships/image" Target="media/1254.png"/><Relationship Id="rId838" Type="http://schemas.openxmlformats.org/officeDocument/2006/relationships/customXml" Target="ink/ink419.xml"/><Relationship Id="rId839" Type="http://schemas.openxmlformats.org/officeDocument/2006/relationships/image" Target="media/1257.png"/><Relationship Id="rId840" Type="http://schemas.openxmlformats.org/officeDocument/2006/relationships/customXml" Target="ink/ink420.xml"/><Relationship Id="rId841" Type="http://schemas.openxmlformats.org/officeDocument/2006/relationships/image" Target="media/1260.png"/><Relationship Id="rId842" Type="http://schemas.openxmlformats.org/officeDocument/2006/relationships/customXml" Target="ink/ink421.xml"/><Relationship Id="rId843" Type="http://schemas.openxmlformats.org/officeDocument/2006/relationships/image" Target="media/1263.png"/><Relationship Id="rId844" Type="http://schemas.openxmlformats.org/officeDocument/2006/relationships/customXml" Target="ink/ink422.xml"/><Relationship Id="rId845" Type="http://schemas.openxmlformats.org/officeDocument/2006/relationships/image" Target="media/1266.png"/><Relationship Id="rId846" Type="http://schemas.openxmlformats.org/officeDocument/2006/relationships/customXml" Target="ink/ink423.xml"/><Relationship Id="rId847" Type="http://schemas.openxmlformats.org/officeDocument/2006/relationships/image" Target="media/1269.png"/><Relationship Id="rId848" Type="http://schemas.openxmlformats.org/officeDocument/2006/relationships/customXml" Target="ink/ink424.xml"/><Relationship Id="rId849" Type="http://schemas.openxmlformats.org/officeDocument/2006/relationships/image" Target="media/1272.png"/><Relationship Id="rId850" Type="http://schemas.openxmlformats.org/officeDocument/2006/relationships/customXml" Target="ink/ink425.xml"/><Relationship Id="rId851" Type="http://schemas.openxmlformats.org/officeDocument/2006/relationships/image" Target="media/1275.png"/><Relationship Id="rId852" Type="http://schemas.openxmlformats.org/officeDocument/2006/relationships/customXml" Target="ink/ink426.xml"/><Relationship Id="rId853" Type="http://schemas.openxmlformats.org/officeDocument/2006/relationships/image" Target="media/1278.png"/><Relationship Id="rId854" Type="http://schemas.openxmlformats.org/officeDocument/2006/relationships/customXml" Target="ink/ink427.xml"/><Relationship Id="rId855" Type="http://schemas.openxmlformats.org/officeDocument/2006/relationships/image" Target="media/1281.png"/><Relationship Id="rId856" Type="http://schemas.openxmlformats.org/officeDocument/2006/relationships/customXml" Target="ink/ink428.xml"/><Relationship Id="rId857" Type="http://schemas.openxmlformats.org/officeDocument/2006/relationships/image" Target="media/1284.png"/><Relationship Id="rId858" Type="http://schemas.openxmlformats.org/officeDocument/2006/relationships/customXml" Target="ink/ink429.xml"/><Relationship Id="rId859" Type="http://schemas.openxmlformats.org/officeDocument/2006/relationships/image" Target="media/1287.png"/><Relationship Id="rId860" Type="http://schemas.openxmlformats.org/officeDocument/2006/relationships/customXml" Target="ink/ink430.xml"/><Relationship Id="rId861" Type="http://schemas.openxmlformats.org/officeDocument/2006/relationships/image" Target="media/1290.png"/><Relationship Id="rId862" Type="http://schemas.openxmlformats.org/officeDocument/2006/relationships/customXml" Target="ink/ink431.xml"/><Relationship Id="rId863" Type="http://schemas.openxmlformats.org/officeDocument/2006/relationships/image" Target="media/1293.png"/><Relationship Id="rId864" Type="http://schemas.openxmlformats.org/officeDocument/2006/relationships/customXml" Target="ink/ink432.xml"/><Relationship Id="rId865" Type="http://schemas.openxmlformats.org/officeDocument/2006/relationships/image" Target="media/1296.png"/><Relationship Id="rId866" Type="http://schemas.openxmlformats.org/officeDocument/2006/relationships/customXml" Target="ink/ink433.xml"/><Relationship Id="rId867" Type="http://schemas.openxmlformats.org/officeDocument/2006/relationships/image" Target="media/1299.png"/><Relationship Id="rId868" Type="http://schemas.openxmlformats.org/officeDocument/2006/relationships/customXml" Target="ink/ink434.xml"/><Relationship Id="rId869" Type="http://schemas.openxmlformats.org/officeDocument/2006/relationships/image" Target="media/1302.png"/><Relationship Id="rId870" Type="http://schemas.openxmlformats.org/officeDocument/2006/relationships/customXml" Target="ink/ink435.xml"/><Relationship Id="rId871" Type="http://schemas.openxmlformats.org/officeDocument/2006/relationships/image" Target="media/1305.png"/><Relationship Id="rId872" Type="http://schemas.openxmlformats.org/officeDocument/2006/relationships/customXml" Target="ink/ink436.xml"/><Relationship Id="rId873" Type="http://schemas.openxmlformats.org/officeDocument/2006/relationships/image" Target="media/1308.png"/><Relationship Id="rId874" Type="http://schemas.openxmlformats.org/officeDocument/2006/relationships/customXml" Target="ink/ink437.xml"/><Relationship Id="rId875" Type="http://schemas.openxmlformats.org/officeDocument/2006/relationships/image" Target="media/1311.png"/><Relationship Id="rId876" Type="http://schemas.openxmlformats.org/officeDocument/2006/relationships/customXml" Target="ink/ink438.xml"/><Relationship Id="rId877" Type="http://schemas.openxmlformats.org/officeDocument/2006/relationships/image" Target="media/1314.png"/><Relationship Id="rId878" Type="http://schemas.openxmlformats.org/officeDocument/2006/relationships/customXml" Target="ink/ink439.xml"/><Relationship Id="rId879" Type="http://schemas.openxmlformats.org/officeDocument/2006/relationships/image" Target="media/1317.png"/><Relationship Id="rId880" Type="http://schemas.openxmlformats.org/officeDocument/2006/relationships/customXml" Target="ink/ink440.xml"/><Relationship Id="rId881" Type="http://schemas.openxmlformats.org/officeDocument/2006/relationships/image" Target="media/1320.png"/><Relationship Id="rId882" Type="http://schemas.openxmlformats.org/officeDocument/2006/relationships/customXml" Target="ink/ink441.xml"/><Relationship Id="rId883" Type="http://schemas.openxmlformats.org/officeDocument/2006/relationships/image" Target="media/1323.png"/><Relationship Id="rId884" Type="http://schemas.openxmlformats.org/officeDocument/2006/relationships/customXml" Target="ink/ink442.xml"/><Relationship Id="rId885" Type="http://schemas.openxmlformats.org/officeDocument/2006/relationships/image" Target="media/1326.png"/><Relationship Id="rId886" Type="http://schemas.openxmlformats.org/officeDocument/2006/relationships/customXml" Target="ink/ink443.xml"/><Relationship Id="rId887" Type="http://schemas.openxmlformats.org/officeDocument/2006/relationships/image" Target="media/1329.png"/><Relationship Id="rId888" Type="http://schemas.openxmlformats.org/officeDocument/2006/relationships/customXml" Target="ink/ink444.xml"/><Relationship Id="rId889" Type="http://schemas.openxmlformats.org/officeDocument/2006/relationships/image" Target="media/1332.png"/><Relationship Id="rId890" Type="http://schemas.openxmlformats.org/officeDocument/2006/relationships/customXml" Target="ink/ink445.xml"/><Relationship Id="rId891" Type="http://schemas.openxmlformats.org/officeDocument/2006/relationships/image" Target="media/1335.png"/><Relationship Id="rId892" Type="http://schemas.openxmlformats.org/officeDocument/2006/relationships/customXml" Target="ink/ink446.xml"/><Relationship Id="rId893" Type="http://schemas.openxmlformats.org/officeDocument/2006/relationships/image" Target="media/1338.png"/><Relationship Id="rId894" Type="http://schemas.openxmlformats.org/officeDocument/2006/relationships/customXml" Target="ink/ink447.xml"/><Relationship Id="rId895" Type="http://schemas.openxmlformats.org/officeDocument/2006/relationships/image" Target="media/1341.png"/><Relationship Id="rId896" Type="http://schemas.openxmlformats.org/officeDocument/2006/relationships/customXml" Target="ink/ink448.xml"/><Relationship Id="rId897" Type="http://schemas.openxmlformats.org/officeDocument/2006/relationships/image" Target="media/1344.png"/><Relationship Id="rId898" Type="http://schemas.openxmlformats.org/officeDocument/2006/relationships/customXml" Target="ink/ink449.xml"/><Relationship Id="rId899" Type="http://schemas.openxmlformats.org/officeDocument/2006/relationships/image" Target="media/1347.png"/><Relationship Id="rId900" Type="http://schemas.openxmlformats.org/officeDocument/2006/relationships/customXml" Target="ink/ink450.xml"/><Relationship Id="rId901" Type="http://schemas.openxmlformats.org/officeDocument/2006/relationships/image" Target="media/1350.png"/><Relationship Id="rId902" Type="http://schemas.openxmlformats.org/officeDocument/2006/relationships/customXml" Target="ink/ink451.xml"/><Relationship Id="rId903" Type="http://schemas.openxmlformats.org/officeDocument/2006/relationships/image" Target="media/1353.png"/><Relationship Id="rId904" Type="http://schemas.openxmlformats.org/officeDocument/2006/relationships/customXml" Target="ink/ink452.xml"/><Relationship Id="rId905" Type="http://schemas.openxmlformats.org/officeDocument/2006/relationships/image" Target="media/1356.png"/><Relationship Id="rId906" Type="http://schemas.openxmlformats.org/officeDocument/2006/relationships/customXml" Target="ink/ink453.xml"/><Relationship Id="rId907" Type="http://schemas.openxmlformats.org/officeDocument/2006/relationships/image" Target="media/1359.png"/><Relationship Id="rId908" Type="http://schemas.openxmlformats.org/officeDocument/2006/relationships/customXml" Target="ink/ink454.xml"/><Relationship Id="rId909" Type="http://schemas.openxmlformats.org/officeDocument/2006/relationships/image" Target="media/1362.png"/><Relationship Id="rId910" Type="http://schemas.openxmlformats.org/officeDocument/2006/relationships/customXml" Target="ink/ink455.xml"/><Relationship Id="rId911" Type="http://schemas.openxmlformats.org/officeDocument/2006/relationships/image" Target="media/1365.png"/><Relationship Id="rId912" Type="http://schemas.openxmlformats.org/officeDocument/2006/relationships/styles" Target="styles.xml"/><Relationship Id="rId913"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19 375, 7 20 380, 9 18 380, 10 19 386, 13 16 386, 14 17 392, 16 13 392, 18 15 394, 20 11 394, 21 12 391, 23 8 391, 24 10 384, 25 7 384, 26 8 368, 28 7 368, 28 7 347, 29 6 347, 30 7 313, 30 6 313, 31 8 266, 31 5 266, 32 7 207, 32 5 207, 32 5 204, 32 4 204, 32 4 204, 31 4 204, 31 4 204, 31 4 204, 30 4 204, 30 4 204, 29 4 204, 27 2 0</inkml:trace>
  <inkml:annotation type="path"> 0 359 1, 89 284 1, 104 299 1, 134 269 1, 149 284 1, 194 239 1, 209 254 1, 239 194 1, 269 224 1, 299 164 1, 314 179 1, 344 119 1, 359 149 1, 374 104 1, 389 119 1, 419 104 1, 419 104 1, 434 89 1, 449 104 1, 449 89 1, 464 119 1, 464 74 1, 479 104 1, 479 74 1, 479 74 1, 479 59 1, 479 59 1, 464 59 1, 464 59 1, 464 59 1, 449 59 1, 449 59 1, 434 59 1, 404 29 1</inkml:annotation>
  <inkml:annotation type="data">AHIcA4CABAAAAAAAHQIiHgMHRMABRTRIEQUBOBHgM+RAClEignwe5c2FlJsWWUWLLYL8Kfh/4O88
+PfwfD69/B78bLm89+vOWAaAgn8DpfwOT7+D4fg+HN7z4/i/Av4E/B/4O/FP4o/If5C/Lf5a7wB/
APo=
</inkml:annotation>
  <inkml:annotation type="types">AAEBAQEBAQEBAQEBAQEBAQEBAQEBAQEBAQEBAQEBAQEBAQ==
</inkml:annotation>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9 21 356, 13 17 356, 22 10 305, 26 5 204, 31 0 0</inkml:trace>
  <inkml:annotation type="path"> 0 389 1, 134 314 1, 194 254 1, 329 149 1, 389 74 1, 464 0 1</inkml:annotation>
  <inkml:annotation type="data">ADwcA4CABAAAAAAAHQIiHgMHRMABRTRIEQUBOBHgM+RAChsGgnze/XuAgvwx+I53AIJ/A1n8DW/k
v8k/rMA=
</inkml:annotation>
  <inkml:annotation type="types">AAEBAQEB
</inkml:annotation>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7 26 444, 6 28 444, 5 28 474, 5 29 499, 5 29 499, 5 29 480, 6 29 480, 13 25 466, 20 20 432, 28 13 308, 38 5 204, 45 0 204,</inkml:trace>
  <inkml:annotation type="path"> 194 344 1, 104 389 1, 89 419 1, 74 419 1, 74 434 1, 74 434 1, 74 434 1, 89 434 1, 194 374 1, 299 299 1, 419 194 1, 569 74 1, 674 0 1</inkml:annotation>
  <inkml:annotation type="data">AE4cA4CABAAAAAAAHQIoIAMHRMABRTRIEQUBOBHgM+RACi0Ngvu/BfpCfAmdgvwl+Dbsp5u3gIJ/
BLn8Eu/iD3+F/wX+CvwD+Df0z+DP1oA=
</inkml:annotation>
  <inkml:annotation type="types">AAEBAQEBAQEBAQEBAQ==
</inkml:annotation>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7 12 388, 14 8 390, 23 4 228, 25 4 228, 26 4 0</inkml:trace>
  <inkml:annotation type="path"> 0 269 1, 104 179 1, 209 119 1, 344 59 1, 374 59 1, 389 59 1</inkml:annotation>
  <inkml:annotation type="data">AD0cA4CABAAAAAAAHQIgGgMHRMABRTRIEQUBOBHgM+RAChwGgnxM+OiC/BH4Vx4Agn8D2fwPT/AF
v8AUfwFa
</inkml:annotation>
  <inkml:annotation type="types">AAEBAQEB
</inkml:annotation>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9 13 426, 18 8 446, 24 5 431, 30 4 216, 31 4 216, 32 5 204, 32 5 204, 31 6 0</inkml:trace>
  <inkml:annotation type="path"> 0 269 1, 134 194 1, 269 119 1, 359 74 1, 449 59 1, 464 59 1, 479 74 1, 479 74 1, 464 89 1</inkml:annotation>
  <inkml:annotation type="data">AEMcA4CABAAAAAAAHQIiGAMHRMABRTRIEQUBOBHgM+RACiIJgnzOva2C/BH4TZklgIJ/BHH8EI/i
v+Adf4CS+37P4B9A
</inkml:annotation>
  <inkml:annotation type="types">AAEBAQEBAQEB
</inkml:annotation>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6 7 490, 14 14 537, 21 19 537, 29 25 532, 30 27 486, 30 27 486, 30 27 422, 30 27 422, 30 27 287, 29 27 287, 29 28 0</inkml:trace>
  <inkml:annotation type="path"> 0 0 1, 89 104 1, 209 209 1, 314 284 1, 434 374 1, 449 404 1, 449 404 1, 449 404 1, 449 404 1, 449 404 1, 434 404 1, 434 419 1</inkml:annotation>
  <inkml:annotation type="data">AEccA4CABAAAAAAAHQIiIAMHRMABRTRIEQUBOBHgM+RACiYMgnwZZ8dFgIJ8TZ50IIJ/BXH8Et/k
P3+N/yB+ZfzJ+8/3l/AkYA==
</inkml:annotation>
  <inkml:annotation type="types">AAEBAQEBAQEBAQEB
</inkml:annotation>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10 13 501, 18 10 523, 30 6 514, 36 5 424, 37 5 424, 38 5 204, 38 6 204, 37 7 0</inkml:trace>
  <inkml:annotation type="path"> 0 254 1, 149 194 1, 269 149 1, 449 89 1, 539 74 1, 554 74 1, 569 74 1, 569 89 1, 554 104 1</inkml:annotation>
  <inkml:annotation type="data">AEYcA4CABAAAAAAAHQImGAMHRMABRTRIEQUBOBHgM+RACiUJgn0b4+H2tIL8Dfg+XkQAgn8FnfwV
H+I/0P+mP4Cd/gJz+AfQ
</inkml:annotation>
  <inkml:annotation type="types">AAEBAQEBAQEB
</inkml:annotation>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15 10 494, 10 23 574, 5 31 599, 6 35 574, 6 35 541, 15 28 519, 21 21 492, 29 12 272, 37 3 204, 38 2 0</inkml:trace>
  <inkml:annotation type="path"> 284 0 1, 224 149 1, 149 344 1, 74 464 1, 89 524 1, 89 524 1, 224 419 1, 314 314 1, 434 179 1, 554 44 1, 569 29 1</inkml:annotation>
  <inkml:annotation type="data">AEwcA4CABAAAAAAAHQIkJAMHRMABRTRIEQUBOBHgM+RACisLgvwV+E6+C/N3HxiCfRz358/G18iC
fwWB/BEP5T/JPy/V7/gGf+AFP3qA
</inkml:annotation>
  <inkml:annotation type="types">AAEBAQEBAQEBAQE=
</inkml:annotation>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28 5 421, 23 10 421, 17 21 464, 10 29 493, 4 38 550, 4 37 454, 9 32 427, 17 26 395, 23 23 347, 26 23 313, 27 23 313, 27 26 321, 25 31 350, 21 38 381, 17 43 410, 11 49 431, 6 53 387, 6 53 305, 9 47 229, 16 38 204, 21 30 204, 29 22 204,</inkml:trace>
  <inkml:annotation type="path"> 464 0 1, 419 74 1, 344 149 1, 254 314 1, 149 434 1, 59 569 1, 59 554 1, 134 479 1, 254 389 1, 344 344 1, 389 344 1, 404 344 1, 404 389 1, 374 464 1, 314 569 1, 254 644 1, 164 734 1, 89 794 1, 89 794 1, 134 704 1, 239 569 1, 314 449 1, 434 329 1</inkml:annotation>
  <inkml:annotation type="data">AGgcA4CABAAAAAAAHQIgLgMHRMABRTRIEQUBOBHgM+RACkcXgvxF+Kdtnweub3butnrnjeCCenwd
n0+bzjmZs3z8PYCCfwRd/BF/46/AP4c/gBf83e/wL+APxR8n4Ozfl/M/4x+D8lfhYA==
</inkml:annotation>
  <inkml:annotation type="types">AAEBAQEBAQEBAQEBAQEBAQEBAQEBAQE=
</inkml:annotation>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16 8 465, 28 7 493, 37 5 510, 39 5 510, 40 6 591, 40 7 591, 36 14 599, 32 18 600, 28 22 599, 20 29 569, 11 35 434, 5 36 240, 0 35 0</inkml:trace>
  <inkml:annotation type="path"> 134 134 1, 239 119 1, 419 104 1, 554 74 1, 584 74 1, 599 89 1, 599 104 1, 539 209 1, 479 269 1, 419 329 1, 299 434 1, 164 524 1, 74 539 1, 0 524 1</inkml:annotation>
  <inkml:annotation type="data">AE4cA4CABAAAAAAAHQImIgMHRMABRTRIEQUBOBHgM+RACi0Ogvm31347fJ5vIIL5vpXI+Drl96CC
fwUN/BJ/1/gf9Dfof5Pj38P/rf8t/kE=
</inkml:annotation>
  <inkml:annotation type="types">AAEBAQEBAQEBAQEBAQE=
</inkml:annotation>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5 6 574, 9 16 613, 14 24 599, 17 29 451, 17 29 204, 17 29 204, 15 23 204,</inkml:trace>
  <inkml:annotation type="path"> 29 0 1, 74 89 1, 134 239 1, 209 359 1, 254 434 1, 254 434 1, 254 434 1, 224 344 1</inkml:annotation>
  <inkml:annotation type="data">AD4cA4CABAAAAAAAHQIaIAMHRMABRTRIEQUBOBHgM+RACh0Igskm9aCCfB43vt8Ign8GwfwYn+T/
3j+q/4DSAA==
</inkml:annotation>
  <inkml:annotation type="types">AAEBAQEBAQE=
</inkml:annotation>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28 422, 5 36 422, 6 48 471, 6 57 473, 4 60 204, 4 57 204, 4 49 204, 6 42 204, 8 35 204, 12 30 204, 19 22 204, 27 13 209, 32 10 263, 38 6 342, 39 6 379, 40 5 379, 41 5 417, 43 5 551, 43 5 568, 44 5 568, 44 8 573, 44 8 573, 44 9 579, 46 15 580, 47 26 580, 49 37 571, 49 47 552, 49 55 487, 47 60 264, 46 60 264, 39 61 204, 37 60 0</inkml:trace>
  <inkml:annotation type="path"> 59 269 1, 74 419 1, 74 539 1, 89 719 1, 89 854 1, 59 899 1, 59 854 1, 59 734 1, 89 629 1, 119 524 1, 179 449 1, 284 329 1, 404 194 1, 479 149 1, 569 89 1, 584 89 1, 599 74 1, 614 74 1, 644 74 1, 644 74 1, 659 74 1, 659 119 1, 659 119 1, 659 134 1, 689 224 1, 704 389 1, 734 554 1, 734 704 1, 734 824 1, 704 899 1, 689 899 1, 584 914 1, 554 899 1</inkml:annotation>
  <inkml:annotation type="data">AHwcA4CABAAAAAAAHQIsMAMHRMABRTRIEQUBOBHgM+RAClshgvHbLuMZydnsmymWa2fD6IL8EfLv
jvw/D7jO34L4sHOz16Xe+5qCfwRh/BGP5G/If8CB/wH8D1+Rvwt+Ofxf+MP1J+z/wP69/B7vz/T+
Qf4Ah/gKL8u/wAKA
</inkml:annotation>
  <inkml:annotation type="types">AAEBAQEBAQEBAQEBAQEBAQEBAQEBAQEBAQEBAQEBAQEB
</inkml:annotation>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8 4 297, 9 4 368, 14 11 451, 18 18 502, 19 28 540, 19 38 563, 18 49 585, 17 59 600, 17 69 605, 15 78 601, 15 85 585, 12 89 241, 11 88 241, 7 83 204, 4 74 204, 1 63 204,</inkml:trace>
  <inkml:annotation type="path"> 14 59 1, 119 59 1, 134 59 1, 209 164 1, 269 269 1, 284 419 1, 284 569 1, 269 734 1, 254 884 1, 254 1034 1, 224 1169 1, 224 1274 1, 179 1334 1, 164 1319 1, 104 1244 1, 59 1109 1, 14 944 1</inkml:annotation>
  <inkml:annotation type="data">AFQcA4CABAAAAAAAHQIcPgMHRMABRTRIEQUBOBHgM+RACjMRgp8Hw+L21NzudgCC8eXxOJV3vvz5
0IJ/Am38BU/Z+Jfv/Ad+P6fn+3+Bdf4GU/F/4uA=
</inkml:annotation>
  <inkml:annotation type="types">AAEBAQEBAQEBAQEBAQEBAQE=
</inkml:annotation>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15 9 387, 14 24 406, 13 35 414, 12 42 415, 10 54 407, 7 63 417, 4 68 517, 4 68 517, 4 68 530, 9 63 518, 17 58 503, 25 52 438, 29 46 363, 32 41 259, 37 37 204, 39 37 322, 39 38 322, 39 44 431, 39 53 482, 40 62 430, 40 65 0</inkml:trace>
  <inkml:annotation type="path"> 209 0 1, 224 134 1, 209 359 1, 194 524 1, 179 629 1, 149 809 1, 104 944 1, 59 1019 1, 59 1019 1, 59 1019 1, 134 944 1, 254 869 1, 374 779 1, 434 689 1, 479 614 1, 554 554 1, 584 554 1, 584 569 1, 584 659 1, 584 794 1, 599 929 1, 599 974 1</inkml:annotation>
  <inkml:annotation type="data">AGYcA4CABAAAAAAAHQIkNgMHRMABRTRIEQUBOBHgM+RACkUWgvwB9+lrj1x5ud0lgnzfB58+u+fb
2qTxPXHwgIJ/A9X8Di/X8fz/gj9Mfq37vwv38k/T+H/yN/AH37R/X35Z/Wf8Dsg=
</inkml:annotation>
  <inkml:annotation type="types">AAEBAQEBAQEBAQEBAQEBAQEBAQEBAQ==
</inkml:annotation>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5 5 410, 8 8 446, 13 5 446, 17 7 488, 23 5 488, 26 7 520, 31 5 520, 34 6 540, 38 5 540, 40 7 542, 43 6 542, 45 7 531, 48 6 531, 49 9 518, 50 7 518, 51 8 488, 52 7 488, 51 11 380, 51 10 380, 50 11 226, 42 18 204,</inkml:trace>
  <inkml:annotation type="path"> 0 104 1, 74 74 1, 119 119 1, 194 74 1, 254 104 1, 344 74 1, 389 104 1, 464 74 1, 509 89 1, 569 74 1, 599 104 1, 644 89 1, 674 104 1, 719 89 1, 734 134 1, 749 104 1, 764 119 1, 779 104 1, 764 164 1, 764 149 1, 749 164 1, 629 269 1</inkml:annotation>
  <inkml:annotation type="data">AGYcA4CABAAAAAAAHQIsGAMHRMABRTRIEQUBOBHgM+RACkUWgnrcudzZss0bL8aC+L5/Xw+vPjzz
edzfHvm+vefAgn8EMfwOj+Lfxx+OfxJ+JfwZ+Dc36/q+/7vxD+IP17+vP4AZ/dg=
</inkml:annotation>
  <inkml:annotation type="types">AAEBAQEBAQEBAQEBAQEBAQEBAQEBAQ==
</inkml:annotation>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20 493, 8 31 544, 9 38 550, 12 39 474, 14 34 474, 19 27 470, 24 21 469, 30 16 468, 34 15 467, 36 11 467, 39 12 466, 42 8 466, 43 9 465, 46 5 465, 47 7 464, 48 5 464, 50 8 464, 51 5 464, 51 8 463, 51 8 463, 51 11 457, 48 19 449, 43 26 461, 38 30 473, 33 36 478, 25 45 481, 17 52 486, 17 53 380, 19 52 380, 25 46 372, 33 39 342, 39 36 298, 44 30 204, 47 27 0</inkml:trace>
  <inkml:annotation type="path"> 29 209 1, 74 299 1, 119 464 1, 134 569 1, 179 584 1, 209 509 1, 284 404 1, 359 314 1, 449 239 1, 509 224 1, 539 164 1, 584 179 1, 629 119 1, 644 134 1, 689 74 1, 704 104 1, 719 74 1, 749 119 1, 764 74 1, 764 119 1, 764 119 1, 764 164 1, 719 284 1, 644 389 1, 569 449 1, 494 539 1, 374 674 1, 254 779 1, 254 794 1, 284 779 1, 374 689 1, 494 584 1, 584 539 1, 659 449 1, 704 404 1</inkml:annotation>
  <inkml:annotation type="data">AHUcA4CABAAAAAAAHQIsLAMHRMABRTRIEQUBOBHgM+RAClQjgsjcvE3Y3NS07p18meM26IL8AfL6
8/D8OyeO+vfr38Hn18Pwd56vc5vw77vjvIJ/BX38Es/j/9E/nzzwlllhZ8O/gx8e5+w/1x8v4R/A
P5J/YIA=
</inkml:annotation>
  <inkml:annotation type="types">AAEBAQEBAQEBAQEBAQEBAQEBAQEBAQEBAQEBAQEBAQEBAQE=
</inkml:annotation>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7 8 400, 17 4 319, 18 4 204, 19 4 204, 19 4 204, 19 5 204, 19 5 204,</inkml:trace>
  <inkml:annotation type="path"> 0 194 1, 104 119 1, 254 59 1, 269 59 1, 284 59 1, 284 59 1, 284 74 1, 284 74 1</inkml:annotation>
  <inkml:annotation type="data">ADkcA4CABAAAAAAAHQIcFgMHRMABRTRIEQUBOBHgM+RAChgIgnxc+dSC+78EzwSggn8ECfwVP+Kf
2UA=
</inkml:annotation>
  <inkml:annotation type="types">AAEBAQEBAQE=
</inkml:annotation>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17 16 204, 18 16 204, 22 16 204, 29 11 204, 36 9 204, 38 7 204, 39 7 204, 40 5 204, 41 6 204, 42 5 204, 42 5 204, 43 4 204, 43 6 204, 42 4 204, 42 7 204, 42 6 204, 40 9 204, 38 10 204, 37 13 209, 35 13 209, 34 18 249, 32 18 249, 31 20 261, 29 21 261, 27 24 284, 23 28 307, 17 32 339, 12 36 369, 4 42 417, 4 42 335, 7 40 335, 17 33 338, 24 29 334, 35 21 338, 38 21 344, 40 19 344, 46 16 315, 46 15 315, 46 15 285, 46 15 285, 45 16 238, 45 16 238, 44 18 204, 39 22 204, 35 25 0</inkml:trace>
  <inkml:annotation type="path"> 194 164 1, 254 239 1, 269 239 1, 329 239 1, 434 164 1, 539 134 1, 569 104 1, 584 104 1, 599 74 1, 614 89 1, 629 74 1, 629 74 1, 644 59 1, 644 89 1, 629 59 1, 629 104 1, 629 89 1, 599 134 1, 569 149 1, 554 194 1, 524 194 1, 509 269 1, 479 269 1, 464 299 1, 434 314 1, 404 359 1, 344 419 1, 254 479 1, 179 539 1, 59 629 1, 59 629 1, 104 599 1, 254 494 1, 359 434 1, 524 314 1, 569 314 1, 599 284 1, 689 239 1, 689 224 1, 689 224 1, 689 224 1, 674 239 1, 674 239 1, 659 269 1, 584 329 1, 524 374 1</inkml:annotation>
  <inkml:annotation type="data">AIoBHAOAgAQAAAAAAB0CKCgDB0TAAUU0SBEFATgR4DPkQAppLoL7vn7zj3RZbGpZZW7O/Jz4u+Pl
vj4Sy+YAgvq+H298ZvNl559efG5317y5DPh33zz8m3IlzKCCfwD5/APoAAevf40/Gv2fb+Enzb+C
P3T+iOfH8mfD+H/w9+IfxB+Q/yF+KfxR/APo
</inkml:annotation>
  <inkml:annotation type="types">AAEBAQEBAQEBAQEBAQEBAQEBAQEBAQEBAQEBAQEBAQEBAQEBAQEBAQEBAQEBAQ==
</inkml:annotation>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7 12 474, 14 9 496, 19 6 496, 19 7 510, 22 5 510, 24 6 524, 25 6 524, 26 6 540, 28 10 583, 28 12 583, 26 18 594, 22 28 593, 16 32 585, 9 38 452, 4 39 204, 0 37 0</inkml:trace>
  <inkml:annotation type="path"> 14 239 1, 104 179 1, 209 134 1, 284 89 1, 284 104 1, 329 74 1, 359 89 1, 374 89 1, 389 89 1, 419 149 1, 419 179 1, 389 269 1, 329 419 1, 239 479 1, 134 569 1, 59 584 1, 0 554 1</inkml:annotation>
  <inkml:annotation type="data">AFocA4CABAAAAAAAHQIgJAMHRMABRTRIEQUBOBHgM+RACjkRgp6m++Wpu7tyAIL8Cfg2PHeV43x4
+HPfQIJ/BTH8E2/hH8AfgH8AfgH8Cfhr8d/V9vx/t/9l/jw=
</inkml:annotation>
  <inkml:annotation type="types">AAEBAQEBAQEBAQEBAQEBAQE=
</inkml:annotation>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4 6 238, 6 15 249, 8 25 237, 8 30 204, 7 32 0</inkml:trace>
  <inkml:annotation type="path"> 14 0 1, 59 89 1, 89 224 1, 119 374 1, 119 449 1, 104 479 1</inkml:annotation>
  <inkml:annotation type="data">ADkcA4CABAAAAAAAHQIWIgMHRMABRTRIEQUBOBHgM+RAChgGgplbQIJ8HJ76gn8BgfwFX+E/wf/A
HYA=
</inkml:annotation>
  <inkml:annotation type="types">AAEBAQEB
</inkml:annotation>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4 7 369, 6 14 417, 7 21 417, 8 32 468, 8 45 493, 8 60 496, 6 73 485, 6 83 465, 5 93 436, 5 101 416, 4 106 319, 4 106 204, 6 97 204,</inkml:trace>
  <inkml:annotation type="path"> 29 0 1, 59 104 1, 89 209 1, 104 314 1, 119 479 1, 119 674 1, 119 899 1, 89 1094 1, 89 1244 1, 74 1394 1, 74 1514 1, 59 1589 1, 59 1589 1, 89 1454 1</inkml:annotation>
  <inkml:annotation type="data">AEscA4CABAAAAAAAHQIWSgMHRMABRTRIEQUBOBHgM+RACioOgsKrcsswgnxHjM3re+/ngn8DjfwL
P+RfyV+Gfwj+Afn+f5vz/+Cf2UA=
</inkml:annotation>
  <inkml:annotation type="types">AAEBAQEBAQEBAQEBAQE=
</inkml:annotation>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15 6 432, 9 15 385, 3 23 204, 0 24 204,</inkml:trace>
  <inkml:annotation type="path"> 284 0 1, 224 89 1, 134 224 1, 44 344 1, 0 359 1</inkml:annotation>
  <inkml:annotation type="data">ADkcA4CABAAAAAAAHQIcHgMHRMABRTRIEQUBOBHgM+RAChgFgvwV+E9cgnwcvxiCfwSJ/BUf7x/g
E4A=
</inkml:annotation>
  <inkml:annotation type="types">AAEBAQE=
</inkml:annotation>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38 10 450, 36 15 450, 34 21 489, 30 30 525, 26 38 548, 20 46 560, 17 52 560, 12 60 562, 7 67 537, 3 73 486, 3 72 204, 5 69 0</inkml:trace>
  <inkml:annotation type="path"> 629 0 1, 569 149 1, 539 224 1, 509 314 1, 449 449 1, 389 569 1, 299 689 1, 254 779 1, 179 899 1, 104 1004 1, 44 1094 1, 44 1079 1, 74 1034 1</inkml:annotation>
  <inkml:annotation type="data">AEscA4CABAAAAAAAHQIoOAMHRMABRTRIEQUBOBHgM+RACioNgvxx+Qca3mp4wIJ9Hucrct+PQIJ/
BNH8E0/jLv3/X9ufhv8M/wFn+gA=
</inkml:annotation>
  <inkml:annotation type="types">AAEBAQEBAQEBAQEBAQ==
</inkml:annotation>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4 11 217, 5 26 244, 5 37 271, 6 43 289, 6 54 307, 6 66 334, 6 76 362, 6 87 384, 7 96 404, 9 97 417, 9 97 417, 12 84 391, 15 74 377, 19 61 348, 23 53 302, 27 45 212, 32 36 204, 33 31 204, 34 31 204, 34 24 204,</inkml:trace>
  <inkml:annotation type="path"> 29 0 1, 59 164 1, 74 389 1, 74 554 1, 89 644 1, 89 809 1, 89 989 1, 89 1139 1, 89 1304 1, 104 1439 1, 134 1454 1, 134 1454 1, 179 1259 1, 224 1109 1, 284 914 1, 344 794 1, 404 674 1, 479 539 1, 494 464 1, 509 464 1, 509 359 1</inkml:annotation>
  <inkml:annotation type="data">AFYcA4CABAAAAAAAHQIkRgMHRMABRTRIEQUBOBHgM+RACjUVgsWyiTeITyqCfV48+/U2b8t+/nfS
+PXxgIJ/AS38AwvnfNPh34/v/DP2fgP8D/j39EfIAA==
</inkml:annotation>
  <inkml:annotation type="types">AAEBAQEBAQEBAQEBAQEBAQEBAQEB
</inkml:annotation>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42 11 503, 51 9 496, 63 5 489, 64 6 486, 65 5 486, 66 5 482, 67 7 496, 66 9 496, 62 17 507, 56 23 518, 51 30 529, 43 42 545, 35 49 555, 28 57 558, 22 62 563, 14 69 551, 7 71 448, 6 71 308, 3 66 204, 3 64 0</inkml:trace>
  <inkml:annotation type="path"> 509 164 1, 629 164 1, 764 134 1, 944 74 1, 959 89 1, 974 74 1, 989 74 1, 1004 104 1, 989 134 1, 929 254 1, 839 344 1, 764 449 1, 644 629 1, 524 734 1, 419 854 1, 329 929 1, 209 1034 1, 104 1064 1, 89 1064 1, 44 989 1, 44 959 1</inkml:annotation>
  <inkml:annotation type="data">AF0cA4CABAAAAAAAHQI2NgMHRMABRTRIEQUBOBHgM+RACjwVgvxR+GZz6xvdnUmz4N4Agvq+vd9b
MfBs9e53Pe++AIJ/BaX8FwvHPP4I/AP1Hr4fjz8D/pv8X/iz9Wg=
</inkml:annotation>
  <inkml:annotation type="types">AAEBAQEBAQEBAQEBAQEBAQEBAQEB
</inkml:annotation>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7 27 293, 15 21 354, 23 14 394, 27 14 438, 31 11 438, 35 11 472, 41 9 493, 50 6 499, 51 7 496, 53 6 496, 55 4 204, 54 3 204, 51 3 0</inkml:trace>
  <inkml:annotation type="path"> 0 509 1, 104 404 1, 224 314 1, 344 209 1, 404 209 1, 464 164 1, 524 164 1, 614 134 1, 749 89 1, 764 104 1, 794 89 1, 824 59 1, 809 44 1, 764 44 1</inkml:annotation>
  <inkml:annotation type="data">AFEcA4CABAAAAAAAHQIuJAMHRMABRTRIEQUBOBHgM+RACjAOgnxR5M58sd2C/FH43l+LvNvjbICC
fwJd/AWv4P8fj38Uff+A/n5/Alv8CWfwD6A=
</inkml:annotation>
  <inkml:annotation type="types">AAEBAQEBAQEBAQEBAQE=
</inkml:annotation>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23 340, 6 31 375, 8 41 392, 9 48 400, 8 54 397, 7 60 250, 6 61 204, 5 61 204, 5 60 204, 4 55 204, 4 49 204, 6 41 204, 9 35 204, 13 30 204, 16 23 204, 18 22 204, 21 17 204, 24 16 244, 30 11 290, 36 8 316, 44 4 379, 47 4 405, 52 7 471, 55 10 493, 55 12 495, 54 18 494, 52 25 486, 49 34 448, 48 35 392, 47 37 299, 47 36 299, 47 38 204, 47 37 204, 46 37 204, 46 37 204, 46 37 204, 46 37 204, 45 38 0</inkml:trace>
  <inkml:annotation type="path"> 14 194 1, 59 344 1, 89 464 1, 119 614 1, 134 719 1, 119 809 1, 104 899 1, 89 914 1, 74 914 1, 74 899 1, 59 824 1, 59 734 1, 89 614 1, 134 524 1, 194 449 1, 239 344 1, 269 329 1, 314 254 1, 359 239 1, 449 164 1, 539 119 1, 659 59 1, 704 59 1, 779 104 1, 824 149 1, 824 179 1, 809 269 1, 779 374 1, 734 509 1, 719 524 1, 704 554 1, 704 539 1, 704 569 1, 704 554 1, 689 554 1, 689 554 1, 689 554 1, 689 554 1, 674 569 1</inkml:annotation>
  <inkml:annotation type="data">AHocA4CABAAAAAAAHQIuMAMHRMABRTRIEQUBOBHgM+RAClkngplXRLMktjjPeb224hYUgvu7udr3
b5u5N+Dz485fHF8TPlnedgiCfwMZ/Ao/4J+f6/4AF/V35AAH40+D8G/i78X/jT8e/g3vx/iH8E/i
/9PfqP9RB/APoA==
</inkml:annotation>
  <inkml:annotation type="types">AAEBAQEBAQEBAQEBAQEBAQEBAQEBAQEBAQEBAQEBAQEBAQEBAQEB
</inkml:annotation>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4 9 274, 5 29 326, 5 45 379, 5 56 416, 5 70 438, 6 81 444, 5 90 458, 5 97 459, 5 95 204, 5 83 204, 4 70 204, 4 66 0</inkml:trace>
  <inkml:annotation type="path"> 44 0 1, 59 134 1, 74 434 1, 74 674 1, 74 839 1, 74 1049 1, 89 1214 1, 74 1349 1, 74 1454 1, 74 1424 1, 74 1244 1, 59 1049 1, 59 989 1</inkml:annotation>
  <inkml:annotation type="data">AEwcA4CABAAAAAAAHQIURgMHRMABRTRIEQUBOBHgM+RACisNguapNhYAgnzfV5987u/P9N+Ygn8C
EfwFDPwL+A/wL8n3/wHL/AcT+AfQ
</inkml:annotation>
  <inkml:annotation type="types">AAEBAQEBAQEBAQEBAQ==
</inkml:annotation>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8 17 466, 18 12 483, 29 8 497, 36 6 498, 43 4 204, 42 3 204, 41 3 0</inkml:trace>
  <inkml:annotation type="path"> 0 329 1, 119 254 1, 269 179 1, 434 119 1, 539 89 1, 644 59 1, 629 44 1, 614 44 1</inkml:annotation>
  <inkml:annotation type="data">AEAcA4CABAAAAAAAHQIoHAMHRMABRTRIEQUBOBHgM+RACh8IgnyZPL5Qgvwh+G0xIIJ/BRH8Ez9+
/+BM/4Ew/gH0
</inkml:annotation>
  <inkml:annotation type="types">AAEBAQEBAQE=
</inkml:annotation>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31 7 461, 31 19 505, 30 34 530, 28 42 530, 25 52 534, 21 62 528, 17 71 507, 12 84 363, 9 89 204, 3 96 204, 2 96 0</inkml:trace>
  <inkml:annotation type="path"> 464 0 1, 464 104 1, 464 284 1, 449 509 1, 419 629 1, 374 779 1, 314 929 1, 254 1064 1, 179 1259 1, 134 1334 1, 44 1439 1, 29 1439 1</inkml:annotation>
  <inkml:annotation type="data">AE0cA4CABAAAAAAAHQIiRAMHRMABRTRIEQUBOBHgM+RACiwMgvxF+I1tq530gnxeufHi+Plz44J/
BP38ET/gv8L+Pp/Af7b/Af8ARfwD6A==
</inkml:annotation>
  <inkml:annotation type="types">AAEBAQEBAQEBAQEB
</inkml:annotation>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9 488, 25 6 518, 32 5 525, 34 5 528, 34 5 510, 34 6 470, 32 10 427, 29 15 390, 24 22 359, 18 33 325, 11 41 346, 7 47 397, 6 47 397, 6 49 421, 5 48 421, 5 49 449, 5 49 449, 5 50 456, 5 50 456, 6 50 461, 7 49 475, 8 49 475, 10 49 492, 16 46 510, 23 44 457, 23 44 457, 22 50 350, 18 56 314, 10 65 315, 5 73 368, 8 75 374, 12 73 374, 19 70 369, 29 64 363, 35 62 344, 36 62 335, 37 63 335, 36 71 335, 33 79 360, 28 90 443, 23 98 475, 15 107 492, 11 110 497, 13 108 204, 16 105 0</inkml:trace>
  <inkml:annotation type="path"> 119 164 1, 224 134 1, 374 89 1, 479 74 1, 509 74 1, 509 74 1, 509 89 1, 479 149 1, 434 224 1, 359 329 1, 269 494 1, 164 614 1, 104 704 1, 89 704 1, 89 734 1, 74 719 1, 74 734 1, 74 734 1, 74 749 1, 74 749 1, 89 749 1, 104 734 1, 119 734 1, 149 734 1, 239 689 1, 344 659 1, 344 659 1, 329 749 1, 269 839 1, 149 974 1, 74 1094 1, 119 1124 1, 179 1094 1, 284 1049 1, 434 959 1, 524 929 1, 539 929 1, 554 944 1, 539 1064 1, 494 1184 1, 419 1349 1, 344 1469 1, 224 1604 1, 164 1649 1, 194 1619 1, 239 1574 1</inkml:annotation>
  <inkml:annotation type="data">AKABHAOAgAQAAAAAAB0CIkoDB0TAAUU0SBEFATgR4DPkQAp/LoL5LzvvW3beclghPE+O988+Sc55
9t3XfHwQgvq++5E5M8d34c7llWOzPgcvw+b3xk+Jzs+H3YJ/BWn8E8/hPz+D/wj34Pg7+UvxB+S/
wp+Ffw5+Hfi+P1834B/A0/Of5O/Xf5y/F35M/Ifw+79/0fM/C35Y/Jf4D+3+BOf0sA==
</inkml:annotation>
  <inkml:annotation type="types">AAEBAQEBAQEBAQEBAQEBAQEBAQEBAQEBAQEBAQEBAQEBAQEBAQEBAQEBAQEBAQ==
</inkml:annotation>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5 7 394, 5 19 383, 4 30 204, 3 32 0</inkml:trace>
  <inkml:annotation type="path"> 89 0 1, 74 104 1, 74 284 1, 59 449 1, 44 479 1</inkml:annotation>
  <inkml:annotation type="data">ADgcA4CABAAAAAAAHQIUIgMHRMABRTRIEQUBOBHgM+RAChcFgvg+OUCCfF6vzoJ/A/H8EH/wBr+F
wA==
</inkml:annotation>
  <inkml:annotation type="types">AAEBAQE=
</inkml:annotation>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7 11 384, 6 18 402, 5 30 408, 4 36 394, 2 44 204, 2 43 204,</inkml:trace>
  <inkml:annotation type="path"> 104 0 1, 104 164 1, 89 269 1, 74 449 1, 59 539 1, 29 659 1, 29 644 1</inkml:annotation>
  <inkml:annotation type="data">AD8cA4CABAAAAAAAHQIUKAMHRMABRTRIEQUBOBHgM+RACh4Hgvi+OlyCfV59fDnzgIJ/A8n8Dg/b
+Df4BF/gGAA=
</inkml:annotation>
  <inkml:annotation type="types">AAEBAQEBAQ==
</inkml:annotation>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12 8 412, 14 17 432, 15 25 460, 15 34 470, 15 34 467, 18 26 451, 22 19 445, 27 14 440, 32 9 431, 38 6 437, 40 6 461, 40 7 461, 36 15 472, 30 22 475, 26 29 485, 20 35 485, 16 39 470, 12 44 423, 5 48 273, 3 47 204, 3 50 204, 2 49 204, 1 50 204, 1 49 204, 1 49 204, 0 48 204,</inkml:trace>
  <inkml:annotation type="path"> 149 0 1, 179 119 1, 209 254 1, 224 374 1, 224 509 1, 224 509 1, 269 389 1, 329 284 1, 404 209 1, 479 134 1, 569 89 1, 599 89 1, 599 104 1, 539 224 1, 449 329 1, 389 434 1, 299 524 1, 239 584 1, 179 659 1, 74 719 1, 44 704 1, 44 749 1, 29 734 1, 14 749 1, 14 734 1, 14 734 1, 0 719 1</inkml:annotation>
  <inkml:annotation type="data">AGYcA4CABAAAAAAAHQImLAMHRMABRTRIEQUBOBHgM+RACkUbgvo+Va5InnfO5uO+sqKAgnySz5/l
mM5Piq7L78ec2UCCfwQ5/A+vyfgn7/v+iefwF+CPwr9Xy/F9P4D/Ev6z/Q35uAA=
</inkml:annotation>
  <inkml:annotation type="types">AAEBAQEBAQEBAQEBAQEBAQEBAQEBAQEBAQEB
</inkml:annotation>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8 6 420, 8 21 460, 9 33 480, 9 43 496, 9 55 507, 7 69 517, 6 80 554, 4 90 584, 5 90 593, 7 87 582, 12 79 570, 18 70 549, 21 63 505, 26 53 204, 31 44 204, 33 37 204, 34 31 204, 35 25 250, 34 25 348, 30 29 435, 24 37 471, 17 48 493, 13 56 463, 13 57 204, 14 57 204,</inkml:trace>
  <inkml:annotation type="path"> 119 0 1, 119 89 1, 119 314 1, 134 494 1, 134 644 1, 134 824 1, 104 1034 1, 89 1199 1, 59 1349 1, 74 1349 1, 104 1304 1, 179 1184 1, 269 1049 1, 314 944 1, 389 794 1, 464 659 1, 494 554 1, 509 464 1, 524 374 1, 509 374 1, 449 434 1, 359 554 1, 254 719 1, 194 839 1, 194 854 1, 209 854 1</inkml:annotation>
  <inkml:annotation type="data">AG4cA4CABAAAAAAAHQIiQgMHRMABRTRIEQUBOBHgM+RACk0agvk+VK2Xk5O47W9288SCfB83dzO3
6e+7nZkfB48c78dAgn8EWfwO7+DfPu/hr4/wf+Db8/4T/gOf+BPj8gfkz6/yX+Afyb/AV/8B1A==
</inkml:annotation>
  <inkml:annotation type="types">AAEBAQEBAQEBAQEBAQEBAQEBAQEBAQEBAQE=
</inkml:annotation>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5 15 399, 5 30 461, 5 45 503, 5 57 544, 5 68 589, 6 75 599, 9 79 553, 10 79 553, 16 75 540, 23 66 518, 30 58 487, 36 51 402, 45 41 233, 52 31 204, 60 22 204,</inkml:trace>
  <inkml:annotation type="path"> 59 134 1, 74 224 1, 74 449 1, 74 674 1, 74 854 1, 74 1019 1, 89 1124 1, 134 1184 1, 149 1184 1, 239 1124 1, 344 989 1, 449 869 1, 539 764 1, 674 614 1, 779 464 1, 899 329 1</inkml:annotation>
  <inkml:annotation type="data">AFEcA4CABAAAAAAAHQIwOAMHRMABRTRIEQUBOBHgM+RACjAQgvHaJm+ovNiC+bvzO3z3z59ydQCC
fwQF/Aw/4Nvj8V/lX8gff8/z/lH9G/vz8PA=
</inkml:annotation>
  <inkml:annotation type="types">AAEBAQEBAQEBAQEBAQEBAQ==
</inkml:annotation>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30 7 575, 32 16 578, 34 27 585, 34 40 587, 35 55 596, 36 67 600, 36 77 601, 35 88 599, 33 98 598, 30 107 594, 26 110 579, 26 109 579, 21 104 534, 17 98 513, 10 90 493, 7 85 489, 6 84 497, 5 83 497, 6 80 493, 8 79 494, 19 73 484, 27 68 446, 36 63 238, 45 58 204,</inkml:trace>
  <inkml:annotation type="path"> 404 0 1, 449 104 1, 479 239 1, 509 404 1, 509 599 1, 524 824 1, 539 1004 1, 539 1154 1, 524 1319 1, 494 1469 1, 449 1604 1, 389 1649 1, 389 1634 1, 314 1559 1, 254 1469 1, 149 1349 1, 104 1274 1, 89 1259 1, 74 1244 1, 89 1199 1, 119 1184 1, 284 1094 1, 404 1019 1, 539 944 1, 674 869 1</inkml:annotation>
  <inkml:annotation type="data">AGQcA4CABAAAAAAAHQIoTAMHRMABRTRIEQUBOBHgM+RACkMZgvw1+Fa2Lbb49zvjGT5uwIJ8WZmd
2W/D583eeG57gIJ/BsX8Gu+Pfxe+9nfr/AX4//Ck/An2fL59fX+Hf4A5/gEA
</inkml:annotation>
  <inkml:annotation type="types">AAEBAQEBAQEBAQEBAQEBAQEBAQEBAQEBAQ==
</inkml:annotation>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12 362, 15 11 362, 18 10 382, 27 8 412, 38 6 429, 50 6 459, 56 5 474, 58 5 474, 68 7 564, 68 8 578, 71 14 594, 72 21 596, 73 33 599, 73 48 600, 74 58 598, 75 64 598, 76 76 595, 76 88 591, 77 100 582, 78 110 557, 79 118 544, 78 124 526, 76 127 482, 76 126 425, 70 121 204, 65 114 204, 62 106 204,</inkml:trace>
  <inkml:annotation type="path"> 0 224 1, 134 179 1, 224 164 1, 269 149 1, 404 119 1, 569 89 1, 749 89 1, 839 74 1, 869 74 1, 1019 104 1, 1019 119 1, 1064 209 1, 1079 314 1, 1094 494 1, 1094 719 1, 1109 869 1, 1124 959 1, 1139 1139 1, 1139 1319 1, 1154 1499 1, 1169 1649 1, 1184 1769 1, 1169 1859 1, 1139 1904 1, 1139 1889 1, 1049 1814 1, 974 1709 1, 929 1589 1</inkml:annotation>
  <inkml:annotation type="data">AG4cA4CABAAAAAAAHQI8VAMHRMABRTRIEQUBOBHgM+RACk0cgnzd78GT4fPyfTzVhYbc+GYAgvwF
+CcVlmX1PXPfn4Dd3vnztIJ/A3H8Dc/gz6Pv+78B/gP9Mfn3PwDN7nb7/Av2e/wz9/8AW/wE8A==
</inkml:annotation>
  <inkml:annotation type="types">AAEBAQEBAQEBAQEBAQEBAQEBAQEBAQEBAQEBAQ==
</inkml:annotation>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30 8 471, 25 16 455, 21 27 415, 16 34 409, 12 39 394, 9 46 372, 7 45 372, 6 48 307, 5 48 307, 4 49 204, 4 48 204, 3 49 204, 3 49 204, 3 49 204, 4 48 0</inkml:trace>
  <inkml:annotation type="path"> 479 0 1, 449 119 1, 374 239 1, 314 404 1, 239 509 1, 179 584 1, 134 689 1, 104 674 1, 89 719 1, 74 719 1, 59 734 1, 59 719 1, 44 734 1, 44 734 1, 44 734 1, 59 719 1</inkml:annotation>
  <inkml:annotation type="data">AFAcA4CABAAAAAAAHQIiLAMHRMABRTRIEQUBOBHgM+RACi8QgvxJ+KeyySEsQIJ8jnnc+Xx2blWC
fwUl/BWf4V/FHz/H+EPzP+Zv1n+sh/APoA==
</inkml:annotation>
  <inkml:annotation type="types">AAEBAQEBAQEBAQEBAQEBAQ==
</inkml:annotation>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4 9 204, 4 18 213, 4 28 221, 4 38 204, 5 39 204, 6 38 204, 9 34 204,</inkml:trace>
  <inkml:annotation type="path"> 29 0 1, 59 134 1, 59 269 1, 59 419 1, 59 569 1, 74 584 1, 89 569 1, 134 509 1</inkml:annotation>
  <inkml:annotation type="data">ADccA4CABAAAAAAAHQIWJgMHRMABRTRIEQUBOBHgM+RAChYIgsaRgIJ8yPn3oIJ/APn8A138L/gY
</inkml:annotation>
  <inkml:annotation type="types">AAEBAQEBAQE=
</inkml:annotation>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37 8 292, 31 18 325, 25 28 299, 20 36 204, 17 37 204, 16 40 204, 14 41 204, 13 44 204,</inkml:trace>
  <inkml:annotation type="path"> 599 0 1, 554 119 1, 464 269 1, 374 419 1, 299 539 1, 254 554 1, 239 599 1, 209 614 1, 194 659 1</inkml:annotation>
  <inkml:annotation type="data">AD4cA4CABAAAAAAAHQIgKAMHRMABRTRIEQUBOBHgM+RACh0Jgvxp+O+pmWCCfJjfjzcAgn8CWfwH
X+W/zf+ogA==
</inkml:annotation>
  <inkml:annotation type="types">AAEBAQEBAQEB
</inkml:annotation>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21 5 580, 28 8 594, 34 9 593, 41 11 582, 42 12 507, 42 12 455, 35 16 330, 29 18 204, 20 21 204, 13 23 204, 10 27 247, 9 36 375, 10 42 427, 10 52 519, 8 59 550, 6 66 587, 5 66 587, 5 67 594, 5 67 594, 5 67 596, 5 67 596, 5 67 591, 5 67 591, 5 67 574, 6 64 574, 8 63 571, 10 56 571, 16 48 568, 22 41 564, 30 34 560, 37 27 556, 45 24 551, 53 19 541, 55 19 538, 56 20 539, 56 21 539, 53 27 507, 49 33 498, 45 38 496, 41 39 496, 40 42 482, 36 45 482, 30 51 466, 22 59 434, 15 64 429, 15 64 377, 17 64 380, 19 62 380, 27 57 381, 35 49 374, 41 45 344, 46 42 204, 47 39 204, 49 41 204, 48 37 204, 50 39 204,</inkml:trace>
  <inkml:annotation type="path"> 239 29 1, 314 74 1, 419 119 1, 509 134 1, 614 164 1, 629 179 1, 629 179 1, 524 239 1, 434 269 1, 299 314 1, 194 344 1, 149 404 1, 134 539 1, 149 629 1, 149 779 1, 119 884 1, 89 989 1, 74 989 1, 74 1004 1, 74 1004 1, 74 1004 1, 74 1004 1, 74 1004 1, 74 1004 1, 74 1004 1, 89 959 1, 119 944 1, 149 839 1, 239 719 1, 329 614 1, 449 509 1, 554 404 1, 674 359 1, 794 284 1, 824 284 1, 839 299 1, 839 314 1, 794 404 1, 734 494 1, 674 569 1, 614 584 1, 599 629 1, 539 674 1, 449 764 1, 329 884 1, 224 959 1, 224 959 1, 254 959 1, 284 929 1, 404 854 1, 524 734 1, 614 674 1, 689 629 1, 704 584 1, 734 614 1, 719 554 1, 749 584 1</inkml:annotation>
  <inkml:annotation type="data">AKkBHAOAgAQAAAAAAB0CLjYDB0TAAUU0SBEFATgR4DPkQAqHATmC/An15Z8N+OdzxmXUgEjwyx8N
vac7uz4sfA2+Z3iCyNlvjZc9d8dfHKDufDYeN9R6Xzjmd9t73xHr4fgAgn8G2fwaj+A/p/Mv4S/O
9/cD8dfo78+/jT8v/B+L/i+PN9+vwP+Bu87S+/i8X8S/hL4s/AP4A/Av4F/DX5D/KXZ8v4T/YP78
AA==
</inkml:annotation>
  <inkml:annotation type="types">AAEBAQEBAQEBAQEBAQEBAQEBAQEBAQEBAQEBAQEBAQEBAQEBAQEBAQEBAQEBAQEBAQEBAQEBAQEB
</inkml:annotation>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28 5 464, 30 5 461, 33 6 430, 32 7 390, 28 13 365, 24 18 272, 19 24 235, 16 25 235, 10 29 264, 4 31 338, 5 32 463, 7 32 484, 20 30 505, 27 27 523, 34 24 528, 41 22 517, 50 18 507, 50 18 507, 50 18 526, 50 18 511, 44 19 204,</inkml:trace>
  <inkml:annotation type="path"> 329 74 1, 419 74 1, 449 74 1, 494 89 1, 479 104 1, 419 194 1, 359 269 1, 284 359 1, 239 374 1, 149 434 1, 59 464 1, 74 479 1, 104 479 1, 299 449 1, 404 404 1, 509 359 1, 614 329 1, 749 269 1, 749 269 1, 749 269 1, 749 269 1, 659 284 1</inkml:annotation>
  <inkml:annotation type="data">AGQcA4CABAAAAAAAHQIqIAMHRMABRTRIEQUBOBHgM+RACkMWgvwh+BfM89XOvin1fCZ858KC9e0e
rPfNt2pvggCCfwUJ/BRf4d+f8Bfm38qfi78Pfj78lfrV37/wLPo/BX4p/gS0
</inkml:annotation>
  <inkml:annotation type="types">AAEBAQEBAQEBAQEBAQEBAQEBAQEBAQ==
</inkml:annotation>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37 5 619, 44 8 567, 45 9 537, 44 14 446, 40 21 385, 36 27 330, 28 35 305, 22 39 299, 15 42 304, 10 46 327, 4 48 362, 5 49 425, 7 48 473, 14 46 496, 22 42 516, 33 35 540, 43 29 579, 43 29 204, 42 30 204, 37 34 0</inkml:trace>
  <inkml:annotation type="path"> 479 44 1, 554 74 1, 659 119 1, 674 134 1, 659 209 1, 599 314 1, 539 404 1, 419 524 1, 329 584 1, 224 629 1, 149 689 1, 59 719 1, 74 734 1, 104 719 1, 209 689 1, 329 629 1, 494 524 1, 644 434 1, 644 434 1, 629 449 1, 554 509 1</inkml:annotation>
  <inkml:annotation type="data">AGccA4CABAAAAAAAHQIoLAMHRMABRTRIEQUBOBHgM+RACkYVgvxJ+G8+HevOXL8U9Tl+m+SC5Zvj
Lnmzbt3s+CcAgn8HdfwhH+EPy/+IPg/EH4K+r8EfZ+HPwH+F++PwF/BEP8DpfwD6
</inkml:annotation>
  <inkml:annotation type="types">AAEBAQEBAQEBAQEBAQEBAQEBAQEB
</inkml:annotation>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6 7 507, 16 4 339, 18 4 0</inkml:trace>
  <inkml:annotation type="path"> 0 119 1, 89 104 1, 239 59 1, 269 59 1</inkml:annotation>
  <inkml:annotation type="data">ADYcA4CABAAAAAAAHQIaFgMHRMABRTRIEQUBOBHgM+RAChUEgnwePlCC+T594IJ/BbX8IV/wB2A=
</inkml:annotation>
  <inkml:annotation type="types">AAEBAQ==
</inkml:annotation>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16 4 390, 17 8 340, 17 14 321, 15 20 342, 11 25 373, 5 33 466, 5 34 445, 8 29 445, 14 21 380, 22 13 204, 31 3 204,</inkml:trace>
  <inkml:annotation type="path"> 134 0 1, 239 59 1, 254 119 1, 254 209 1, 224 299 1, 164 374 1, 74 494 1, 74 509 1, 119 434 1, 209 314 1, 329 194 1, 464 44 1</inkml:annotation>
  <inkml:annotation type="data">AEwcA4CABAAAAAAAHQIgJAMHRMABRTRIEQUBOBHgM+RACisMgvm34bu78HOZAIJ4YvPj+HrQgn8D
4fwSr+Ivxp9H5g/ZP4O/M/7D/gEQ
</inkml:annotation>
  <inkml:annotation type="types">AAEBAQEBAQEBAQEB
</inkml:annotation>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5 5 586, 11 4 221, 12 4 204, 13 5 204,</inkml:trace>
  <inkml:annotation type="path"> 0 119 1, 74 74 1, 164 59 1, 179 59 1, 194 74 1</inkml:annotation>
  <inkml:annotation type="data">ADccA4CABAAAAAAAHQIYFAMHRMABRTRIEQUBOBHgM+RAChYFgnqewIL5PryQgn8G8fwyn/Azn4GA
</inkml:annotation>
  <inkml:annotation type="types">AAEBAQE=
</inkml:annotation>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7 8 515, 13 5 529, 14 5 500, 15 5 500, 16 11 363, 14 19 297, 11 25 219, 7 30 219, 4 36 470, 6 35 478, 14 33 405, 16 33 338, 17 33 281, 17 35 276, 15 42 293, 12 47 323, 7 53 402, 10 51 379, 17 43 315, 22 36 204, 26 31 204, 32 24 204,</inkml:trace>
  <inkml:annotation type="path"> 29 164 1, 104 119 1, 194 74 1, 209 74 1, 224 74 1, 239 164 1, 209 284 1, 164 374 1, 104 449 1, 59 539 1, 89 524 1, 209 494 1, 239 494 1, 254 494 1, 254 524 1, 224 629 1, 179 704 1, 104 794 1, 149 764 1, 254 644 1, 329 539 1, 389 464 1, 479 359 1</inkml:annotation>
  <inkml:annotation type="data">AGwcA4CABAAAAAAAHQIiLAMHRMABRTRIEQUBOBHgM+RACksXgs5PZ22evg+G3bvyeNuAgvq/ALj4
M2z47jPWz5fhmaCCfwXV/BZ/47/D373/OX2/oD+A2v4DL/Q/wfR+TPwh935G/WP43/If7CA=
</inkml:annotation>
  <inkml:annotation type="types">AAEBAQEBAQEBAQEBAQEBAQEBAQEBAQE=
</inkml:annotation>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12 5 461, 18 5 417, 19 5 354, 19 6 278, 19 12 204, 18 19 204, 15 27 204, 14 28 204, 9 32 204, 4 36 273, 4 36 432, 7 34 432, 13 31 432, 19 29 414, 21 29 386, 23 31 276, 23 32 276, 21 37 274, 17 43 302, 9 51 379, 6 57 382, 7 56 362, 15 47 310, 23 38 204, 29 30 204, 35 21 204, 40 12 204,</inkml:trace>
  <inkml:annotation type="path"> 104 134 1, 179 74 1, 269 74 1, 284 74 1, 284 89 1, 284 179 1, 269 284 1, 224 404 1, 209 419 1, 134 479 1, 59 539 1, 59 539 1, 104 509 1, 194 464 1, 284 434 1, 314 434 1, 344 464 1, 344 479 1, 314 554 1, 254 644 1, 134 764 1, 89 854 1, 104 839 1, 224 704 1, 344 569 1, 434 449 1, 524 314 1, 599 179 1</inkml:annotation>
  <inkml:annotation type="data">AG0cA4CABAAAAAAAHQIkLgMHRMABRTRIEQUBOBHgM+RACkwcgvi2e6u55euceW7vn14+JqiC+b7/
CepPj487ZmXxM34/lSiCfwT9/Ba/4L+/PzwPzd+mP4Ajfgn6f0T+wN/EH5G/PP4T/Ev5R/XA
</inkml:annotation>
  <inkml:annotation type="types">AAEBAQEBAQEBAQEBAQEBAQEBAQEBAQEBAQEBAQ==
</inkml:annotation>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5 14 487, 14 9 471, 22 4 204, 23 3 204, 23 3 204, 20 1 0</inkml:trace>
  <inkml:annotation type="path"> 0 269 1, 74 209 1, 209 134 1, 329 59 1, 344 44 1, 344 44 1, 299 14 1</inkml:annotation>
  <inkml:annotation type="data">AD4cA4CABAAAAAAAHQIeGgMHRMABRTRIEQUBOBHgM+RACh0HgnrxfjvQgvwR+Ea8TYJ/BWX8Fp/w
G3/AfT+AfQ==
</inkml:annotation>
  <inkml:annotation type="types">AAEBAQEBAQ==
</inkml:annotation>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5 6 408, 5 12 425, 6 24 425, 6 43 455, 6 52 459, 6 63 456, 6 70 443, 5 71 204, 4 67 204, 2 59 0</inkml:trace>
  <inkml:annotation type="path"> 59 0 1, 74 89 1, 74 179 1, 89 359 1, 89 644 1, 89 779 1, 89 944 1, 89 1049 1, 74 1064 1, 59 1004 1, 29 884 1</inkml:annotation>
  <inkml:annotation type="data">AEkcA4CABAAAAAAAHQIUOAMHRMABRTRIEQUBOBHgM+RACigLgvHbKKqCfA+D4vpzz8PvyIJ/BCn8
D5/gf8Qfhn4/p/gKn+Awv4B9
</inkml:annotation>
  <inkml:annotation type="types">AAEBAQEBAQEBAQE=
</inkml:annotation>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19 8 574, 14 17 563, 9 24 524, 4 32 204, 4 33 204, 4 32 204, 9 28 204, 18 20 204, 23 16 257, 30 13 375, 37 11 506, 38 11 533, 38 11 533, 44 13 591, 47 17 628, 48 27 650, 48 35 661, 48 41 667, 47 49 671, 46 60 670, 47 62 667, 45 66 667, 46 69 664, 45 76 662, 45 82 657, 42 87 661, 42 88 667, 36 87 625, 33 86 589, 26 80 399, 23 75 204, 21 70 0</inkml:trace>
  <inkml:annotation type="path"> 344 0 1, 284 119 1, 209 254 1, 134 359 1, 59 479 1, 59 494 1, 59 479 1, 134 419 1, 269 299 1, 344 239 1, 449 194 1, 554 164 1, 569 164 1, 569 164 1, 659 194 1, 704 254 1, 719 404 1, 719 524 1, 719 614 1, 704 734 1, 689 899 1, 704 929 1, 674 989 1, 689 1034 1, 674 1139 1, 674 1229 1, 629 1304 1, 629 1319 1, 539 1304 1, 494 1289 1, 389 1199 1, 344 1124 1, 314 1049 1</inkml:annotation>
  <inkml:annotation type="data">AHscA4CABAAAAAAAHQIsQAMHRMABRTRIEQUBOBHgM+RAClohgvwl+G6enrx5x8N+Du1Wd5s7z4ee
fECCfJNnx73z4kxmfBu5z58vi3zr3ACCfwbB/Bu/4d/gRf+BZB+TvzN9361/Df5Y/B/4D+v3vved
nfmz8i/B/ADPv5w=
</inkml:annotation>
  <inkml:annotation type="types">AAEBAQEBAQEBAQEBAQEBAQEBAQEBAQEBAQEBAQEBAQEB
</inkml:annotation>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7 397, 8 14 397, 9 27 453, 9 38 494, 8 48 522, 7 62 541, 5 73 548, 5 81 528, 6 78 528, 10 69 527, 15 60 514, 21 49 430, 26 39 318, 29 30 204, 32 20 204, 36 10 204, 38 5 204, 37 5 473, 35 9 473, 30 20 523, 27 28 533, 28 30 322, 30 26 280, 37 16 225, 43 11 204, 48 7 210, 54 4 389, 55 5 432, 60 6 521, 63 9 569, 63 9 569, 64 20 612, 64 28 619, 64 38 633, 64 49 638, 64 60 643, 63 66 646, 63 73 645, 63 83 647, 61 89 667, 59 91 683, 58 91 683, 55 89 650, 52 83 608, 50 75 514, 45 64 204,</inkml:trace>
  <inkml:annotation type="path"> 89 14 1, 104 104 1, 119 209 1, 134 404 1, 134 569 1, 119 719 1, 104 929 1, 74 1094 1, 74 1214 1, 89 1169 1, 149 1034 1, 224 899 1, 314 734 1, 389 584 1, 434 449 1, 479 299 1, 539 149 1, 569 74 1, 554 74 1, 524 134 1, 449 299 1, 404 419 1, 419 449 1, 449 389 1, 554 239 1, 644 164 1, 719 104 1, 809 59 1, 824 74 1, 899 89 1, 944 134 1, 944 134 1, 959 299 1, 959 419 1, 959 569 1, 959 734 1, 959 899 1, 944 989 1, 944 1094 1, 944 1244 1, 914 1334 1, 884 1364 1, 869 1364 1, 824 1334 1, 779 1244 1, 749 1124 1, 674 959 1</inkml:annotation>
  <inkml:annotation type="data">AKcBHAOAgAQAAAAAAB0CMkIDB0TAAUU0SBEFATgR4DPkQAqFAS+C+D2Wrk5JdTe3ueJ6tnvxvZRY
1NTogp6nwbfHe/X8LZK9evHxd+H4fh9SeGd+ruR7nPPnd870gn8D/fwP/+VPwH9/z/b+G/wZft/O
f4d39kH8B/fwH/+SPxr/AT/8Abff+KPw1/AH371/IH43/Iv46/FvxfO3zz8EefwL+J/n/Jv8BKg=
</inkml:annotation>
  <inkml:annotation type="types">AAEBAQEBAQEBAQEBAQEBAQEBAQEBAQEBAQEBAQEBAQEBAQEBAQEBAQEBAQEBAQE=
</inkml:annotation>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5 8 489, 6 24 509, 7 30 534, 6 38 534, 7 44 559, 7 59 579, 7 68 579, 7 85 579, 6 104 558, 5 121 515, 5 135 484, 5 146 446, 6 156 221, 6 156 204,</inkml:trace>
  <inkml:annotation type="path"> 74 0 1, 74 119 1, 89 359 1, 104 449 1, 89 569 1, 104 659 1, 104 884 1, 104 1019 1, 104 1274 1, 89 1559 1, 74 1814 1, 74 2024 1, 74 2189 1, 89 2339 1, 89 2339 1</inkml:annotation>
  <inkml:annotation type="data">AFEcA4CABAAAAAAAHQISZAMHRMABRTRIEQUBOBHgM+RACjAPgvXuNylRKIJ8nyfTm/N8PyZve36Q
gn8FbfwUf6/C/4W9/g1+D/wj9nx/wC3/AQg=
</inkml:annotation>
  <inkml:annotation type="types">AAEBAQEBAQEBAQEBAQEB
</inkml:annotation>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4 15 430, 6 24 468, 9 33 523, 12 41 540, 17 44 536, 23 45 546, 27 45 555, 33 43 598, 38 40 650, 39 38 684, 39 38 686, 36 36 675, 31 30 507, 26 20 371, 23 13 204, 19 3 204, 18 0 0</inkml:trace>
  <inkml:annotation type="path"> 29 104 1, 59 224 1, 89 359 1, 134 494 1, 179 614 1, 254 659 1, 344 674 1, 404 674 1, 494 644 1, 569 599 1, 584 569 1, 584 569 1, 539 539 1, 464 449 1, 389 299 1, 344 194 1, 284 44 1, 269 0 1</inkml:annotation>
  <inkml:annotation type="data">AFocA4CABAAAAAAAHQImKgMHRMABRTRIEQUBOBHgM+RACjkSgsIybl83usvAgvikX3t2zN8+ed+I
gn8EgfwPr+Bvxj+D/wBfxR834J/Ev3/wA/+JPxH/AGX8A+g=
</inkml:annotation>
  <inkml:annotation type="types">AAEBAQEBAQEBAQEBAQEBAQEB
</inkml:annotation>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6 6 482, 8 6 446, 18 5 407, 25 5 406, 31 6 458, 38 8 525, 42 9 0</inkml:trace>
  <inkml:annotation type="path"> 0 44 1, 89 89 1, 119 89 1, 269 74 1, 374 74 1, 464 89 1, 569 119 1, 629 134 1</inkml:annotation>
  <inkml:annotation type="data">AD4cA4CABAAAAAAAHQIoFgMHRMABRTRIEQUBOBHgM+RACh0Ignwefk7Z0ILjtklAgn8FUfwXj38Y
fk78BfwcKA==
</inkml:annotation>
  <inkml:annotation type="types">AAEBAQEBAQE=
</inkml:annotation>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16 365, 6 27 400, 6 37 436, 6 50 485, 6 58 509, 7 59 505, 8 59 505, 13 49 512, 19 40 512, 25 31 510, 31 24 508, 38 18 507, 44 13 509, 53 7 512, 60 5 507, 61 5 493, 62 6 477, 62 7 477, 61 14 479, 57 22 477, 51 30 473, 46 37 469, 39 43 468, 29 52 477, 24 56 477, 19 60 482, 23 58 416, 32 52 417, 40 49 408, 48 45 394, 55 42 365, 57 39 281, 60 39 281, 62 37 204, 64 37 204, 66 36 204, 68 34 0</inkml:trace>
  <inkml:annotation type="path"> 44 74 1, 59 239 1, 89 404 1, 89 554 1, 89 749 1, 89 869 1, 104 884 1, 119 884 1, 194 734 1, 284 599 1, 374 464 1, 464 359 1, 569 269 1, 659 194 1, 794 104 1, 899 74 1, 914 74 1, 929 89 1, 929 104 1, 914 209 1, 854 329 1, 764 449 1, 689 554 1, 584 644 1, 434 779 1, 359 839 1, 284 899 1, 344 869 1, 479 779 1, 599 734 1, 719 674 1, 824 629 1, 854 584 1, 899 584 1, 929 554 1, 959 554 1, 989 539 1, 1019 509 1</inkml:annotation>
  <inkml:annotation type="data">AHocA4CABAAAAAAAHQI2MAMHRMABRTRIEQUBOBHgM+RAClkmgubNI8Ql5vwre7N76fN6q+5QgvXw
Lz38d+mMkvjI+CLee3w+eWObloCCfwN9/AvM+78L/h3x8Xx6nJ8vz7+BM8659Hz+vzn+avp9/gP8
p/oz8//n5/APoA==
</inkml:annotation>
  <inkml:annotation type="types">AAEBAQEBAQEBAQEBAQEBAQEBAQEBAQEBAQEBAQEBAQEBAQEBAQE=
</inkml:annotation>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9 11 338, 8 22 361, 7 35 379, 4 45 402, 5 48 204, 6 47 204, 7 44 0</inkml:trace>
  <inkml:annotation type="path"> 134 0 1, 134 164 1, 119 329 1, 104 524 1, 59 674 1, 74 719 1, 89 704 1, 104 659 1</inkml:annotation>
  <inkml:annotation type="data">AEAcA4CABAAAAAAAHQIUKgMHRMABRTRIEQUBOBHgM+RACh8Igvm+et8Agn1M78fnQIJ/AxH8Ct+/
X8BP/wDh/APo
</inkml:annotation>
  <inkml:annotation type="types">AAEBAQEBAQE=
</inkml:annotation>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4 11 383, 6 27 425, 6 39 482, 6 53 516, 7 69 531, 6 84 531, 7 99 491, 8 111 405, 10 121 274, 12 127 204, 13 129 0</inkml:trace>
  <inkml:annotation type="path"> 44 0 1, 59 164 1, 89 404 1, 89 584 1, 89 794 1, 104 1034 1, 89 1259 1, 104 1484 1, 119 1664 1, 149 1814 1, 179 1904 1, 194 1934 1</inkml:annotation>
  <inkml:annotation type="data">AEkcA4CABAAAAAAAHQIYVgMHRMABRTRIEQUBOBHgM+RACigMgubNTcRQgn1evOZXd8+Qgn8DxfwM
f+Avwn+C/wH+NfyD+P/y9+8Q
</inkml:annotation>
  <inkml:annotation type="types">AAEBAQEBAQEBAQEB
</inkml:annotation>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8 4 405, 18 7 523, 25 10 580, 34 15 613, 38 19 636, 47 26 618, 52 27 204, 53 26 204, 55 22 0</inkml:trace>
  <inkml:annotation type="path"> 0 44 1, 119 59 1, 269 104 1, 374 149 1, 509 224 1, 569 284 1, 704 389 1, 779 404 1, 794 389 1, 824 329 1</inkml:annotation>
  <inkml:annotation type="data">AEccA4CABAAAAAAAHQIuIAMHRMABRTRIEQUBOBHgM+RACiYKgnyZ3Pfrz5iC5uMvPh3ogn8EHfwJ
H+X/wr9P43/gf3+CIP4B9A==
</inkml:annotation>
  <inkml:annotation type="types">AAEBAQEBAQEBAQ==
</inkml:annotation>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4 6 448, 8 13 344, 13 17 204, 16 17 204, 20 13 204, 26 9 204,</inkml:trace>
  <inkml:annotation type="path"> 29 0 1, 59 89 1, 119 194 1, 194 254 1, 239 254 1, 299 194 1, 389 134 1</inkml:annotation>
  <inkml:annotation type="data">ADccA4CABAAAAAAAHQIeGgMHRMABRTRIEQUBOBHgM+RAChYHgsZNmIJ8E758gIJ/BMn8Ga/i39+A
</inkml:annotation>
  <inkml:annotation type="types">AAEBAQEBAQ==
</inkml:annotation>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39 8 439, 35 14 470, 30 23 496, 25 30 521, 17 39 546, 10 46 566, 5 49 569, 5 49 524, 11 43 518, 18 38 513, 23 34 513, 30 30 511, 37 24 532, 43 21 540, 48 18 550, 49 19 564, 49 18 564, 50 19 576, 50 19 576, 50 21 610, 48 27 619, 44 33 626, 40 39 632, 36 44 635, 30 51 637, 25 55 632, 19 58 595, 13 61 550, 7 61 390, 2 58 204, 2 57 0</inkml:trace>
  <inkml:annotation type="path"> 659 0 1, 584 119 1, 524 209 1, 449 344 1, 374 449 1, 254 584 1, 149 689 1, 74 734 1, 74 734 1, 164 644 1, 269 569 1, 344 509 1, 449 449 1, 554 359 1, 644 314 1, 719 269 1, 734 284 1, 734 269 1, 749 284 1, 749 284 1, 749 314 1, 719 404 1, 659 494 1, 599 584 1, 539 659 1, 449 764 1, 374 824 1, 284 869 1, 194 914 1, 104 914 1, 29 869 1, 29 854 1</inkml:annotation>
  <inkml:annotation type="data">AG8cA4CABAAAAAAAHQIsMgMHRMABRTRIEQUBOBHgM+RACk4ggvx5+R5XZnr4JuLfNlbpspPQgnyb
zc3z34ZG8eNy54Lna73Agn8EpfwQr7r3+B/yL+Mp638Jffnj8A/Z9v4o/C+3t+P8S/L+y/wz+CQ=
</inkml:annotation>
  <inkml:annotation type="types">AAEBAQEBAQEBAQEBAQEBAQEBAQEBAQEBAQEBAQEBAQE=
</inkml:annotation>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8 7 438, 6 16 362, 3 22 204, 0 25 0</inkml:trace>
  <inkml:annotation type="path"> 149 0 1, 119 104 1, 89 239 1, 44 329 1, 0 374 1</inkml:annotation>
  <inkml:annotation type="data">ADccA4CABAAAAAAAHQIWHgMHRMABRTRIEQUBOBHgM+RAChYFgvo+1QCCfFnegIJ/BKH8F0/on8gg
</inkml:annotation>
  <inkml:annotation type="types">AAEBAQE=
</inkml:annotation>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4 5 429, 7 14 448, 8 21 448, 9 30 422, 9 29 204, 12 23 204, 13 21 0</inkml:trace>
  <inkml:annotation type="path"> 29 0 1, 59 74 1, 104 209 1, 119 314 1, 134 449 1, 134 434 1, 179 344 1, 194 314 1</inkml:annotation>
  <inkml:annotation type="data">AEEcA4CABAAAAAAAHQIYIAMHRMABRTRIEQUBOBHgM+RACiAIgsTV5oCCevG59Pvwgn8EffwQz+C/
wz/AMv8BMfwD6A==
</inkml:annotation>
  <inkml:annotation type="types">AAEBAQEBAQE=
</inkml:annotation>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4 6 542, 10 14 631, 16 23 670, 20 27 555, 22 28 0</inkml:trace>
  <inkml:annotation type="path"> 0 0 1, 59 89 1, 149 209 1, 239 344 1, 299 404 1, 329 419 1</inkml:annotation>
  <inkml:annotation type="data">ADkcA4CABAAAAAAAHQIeIAMHRMABRTRIEQUBOBHgM+RAChgGgnjG6IJ8GT30gn8GQfwTf+Sf4AZ/
glU=
</inkml:annotation>
  <inkml:annotation type="types">AAEBAQEB
</inkml:annotation>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13 10 327, 13 15 327, 13 28 457, 11 37 494, 9 48 526, 7 57 575, 5 63 609, 6 64 620, 7 62 612, 12 57 591, 18 49 541, 22 43 461, 27 37 204, 31 33 0</inkml:trace>
  <inkml:annotation type="path"> 179 0 1, 194 149 1, 194 224 1, 194 419 1, 164 554 1, 134 719 1, 104 854 1, 74 944 1, 89 959 1, 104 929 1, 179 854 1, 269 734 1, 329 644 1, 404 554 1, 464 494 1</inkml:annotation>
  <inkml:annotation type="data">AFMcA4CABAAAAAAAHQIgNAMHRMABRTRIEQUBOBHgM+RACjIPgvs+utHHibKAgn0e/k85vffe9xiC
fwLl/Auf7o/T/v8DfgP8J/gv7/w/+If4BH/JwA==
</inkml:annotation>
  <inkml:annotation type="types">AAEBAQEBAQEBAQEBAQEB
</inkml:annotation>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39 8 500, 38 15 480, 34 21 434, 30 26 416, 24 31 405, 16 38 402, 9 42 426, 5 41 475, 6 41 475, 12 37 506, 21 33 528, 31 28 540, 41 24 548, 47 23 518, 48 23 386, 48 23 386, 45 23 0</inkml:trace>
  <inkml:annotation type="path"> 599 0 1, 584 119 1, 569 224 1, 509 314 1, 449 389 1, 359 464 1, 239 569 1, 134 629 1, 74 614 1, 89 614 1, 179 554 1, 314 494 1, 464 419 1, 614 359 1, 704 344 1, 719 344 1, 719 344 1, 674 344 1</inkml:annotation>
  <inkml:annotation type="data">AFocA4CABAAAAAAAHQIoKAMHRMABRTRIEQUBOBHgM+RACjkSgvxp+N3W7OevXI8+70CCfJbWd9zy
s5CCfwWZ/Bev4Z/DnxfJ+Gvwt+R/xF8/0+fxj+sf3Z/A9IA=
</inkml:annotation>
  <inkml:annotation type="types">AAEBAQEBAQEBAQEBAQEBAQEB
</inkml:annotation>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10 9 372, 7 21 427, 5 27 442, 3 29 204, 3 28 204, 6 23 204, 10 18 204, 15 17 365, 16 17 365, 17 17 401, 17 17 401, 19 20 412, 22 21 0</inkml:trace>
  <inkml:annotation type="path"> 179 0 1, 149 134 1, 104 314 1, 74 404 1, 44 434 1, 44 419 1, 89 344 1, 149 269 1, 224 254 1, 239 254 1, 254 254 1, 254 254 1, 284 299 1, 329 314 1</inkml:annotation>
  <inkml:annotation type="data">AFIcA4CABAAAAAAAHQIcIAMHRMABRTRIEQUBOBHgM+RACjEOgvs/ANjOSeVyAIJ83Ph898vEOaCC
fwOZ/Ar/41/gN/+AwD+AJv4An/Fn4t+r+CMw
</inkml:annotation>
  <inkml:annotation type="types">AAEBAQEBAQEBAQEBAQE=
</inkml:annotation>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9 8 444, 9 16 463, 8 26 456, 7 35 428, 4 40 204, 4 40 204, 3 40 204, 4 39 204, 6 31 204, 9 26 204, 14 21 204, 15 20 204, 21 17 257, 26 16 292, 27 16 263, 28 17 204, 28 17 204, 27 17 0</inkml:trace>
  <inkml:annotation type="path"> 134 0 1, 134 119 1, 134 239 1, 119 389 1, 104 524 1, 59 599 1, 59 599 1, 44 599 1, 59 584 1, 89 464 1, 134 389 1, 209 314 1, 224 299 1, 314 254 1, 389 239 1, 404 239 1, 419 254 1, 419 254 1, 404 254 1</inkml:annotation>
  <inkml:annotation type="data">AFYcA4CABAAAAAAAHQIgJgMHRMABRTRIEQUBOBHgM+RACjUTgvm+dW8uSZ59XytAgnyMvn2vx8eN
ySiCfwS5/BG/4Z/B/8A2/wFIB+TvwT+ZfxD+Wv4B9A==
</inkml:annotation>
  <inkml:annotation type="types">AAEBAQEBAQEBAQEBAQEBAQEBAQ==
</inkml:annotation>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4 14 280, 5 25 348, 6 35 394, 6 44 435, 5 53 474, 5 52 454, 6 49 454, 10 37 430, 15 25 423, 20 17 420, 25 11 419, 30 7 420, 36 4 420, 44 5 435, 49 8 454, 53 13 477, 55 22 486, 56 29 493, 56 36 495, 55 44 266, 54 45 204, 54 45 204, 52 45 0</inkml:trace>
  <inkml:annotation type="path"> 44 74 1, 59 209 1, 74 374 1, 89 524 1, 89 659 1, 74 794 1, 74 779 1, 89 734 1, 149 554 1, 224 374 1, 299 254 1, 374 164 1, 449 104 1, 539 59 1, 659 74 1, 734 119 1, 794 194 1, 824 329 1, 839 434 1, 839 539 1, 824 659 1, 809 674 1, 809 674 1, 779 674 1</inkml:annotation>
  <inkml:annotation type="data">AGAcA4CABAAAAAAAHQIwLAMHRMABRTRIEQUBOBHgM+RACj8YguaWycgmdu21NIL14y19O/O8Zk8Z
njU+OoJ/Ain8BG/hH3v5b/Bn4V/A3jMv4C8ePwDvv+As/4Ay/MH8A+g=
</inkml:annotation>
  <inkml:annotation type="types">AAEBAQEBAQEBAQEBAQEBAQEBAQEBAQEB
</inkml:annotation>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14 6 437, 14 17 473, 14 30 498, 12 40 513, 12 51 515, 10 64 513, 8 76 501, 6 85 401, 4 96 204, 3 99 0</inkml:trace>
  <inkml:annotation type="path"> 209 0 1, 209 89 1, 209 254 1, 209 449 1, 179 599 1, 179 764 1, 149 959 1, 119 1139 1, 89 1274 1, 59 1439 1, 44 1484 1</inkml:annotation>
  <inkml:annotation type="data">AEQcA4CABAAAAAAAHQIYRgMHRMABRTRIEQUBOBHgM+RACiMLgvwB+ATc0QCCfB6zsy9z5YJ/BJ38
ED/X9P3+fp/Sv6n+MA==
</inkml:annotation>
  <inkml:annotation type="types">AAEBAQEBAQEBAQE=
</inkml:annotation>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21 8 365, 16 18 379, 11 27 386, 7 33 388, 3 35 204, 3 33 204, 4 31 0</inkml:trace>
  <inkml:annotation type="path"> 374 0 1, 314 119 1, 239 269 1, 164 404 1, 104 494 1, 44 524 1, 44 494 1, 59 464 1</inkml:annotation>
  <inkml:annotation type="data">AEAcA4CABAAAAAAAHQIeJAMHRMABRTRIEQUBOBHgM+RACh8Igvwt+H6jxIJ8mXvnyIJ/A338DR/H
7/gFn+AVP4B9
</inkml:annotation>
  <inkml:annotation type="types">AAEBAQEBAQE=
</inkml:annotation>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5 16 462, 6 25 484, 7 36 523, 7 46 560, 8 46 531, 9 43 531, 13 33 515, 18 25 500, 24 14 473, 27 9 470, 33 4 468, 38 4 477, 38 5 463, 37 12 452, 34 19 452, 28 28 454, 25 33 459, 21 38 461, 14 46 466, 14 45 335, 21 40 307, 26 36 277, 33 28 204, 36 24 0</inkml:trace>
  <inkml:annotation type="path"> 29 119 1, 74 239 1, 89 374 1, 104 539 1, 104 689 1, 119 689 1, 134 644 1, 194 494 1, 269 374 1, 359 209 1, 404 134 1, 494 59 1, 569 59 1, 569 74 1, 554 179 1, 509 284 1, 419 419 1, 374 494 1, 314 569 1, 209 689 1, 209 674 1, 314 599 1, 389 539 1, 494 419 1, 539 359 1</inkml:annotation>
  <inkml:annotation type="data">AGYcA4CABAAAAAAAHQImKAMHRMABRTRIEQUBOBHgM+RACkUZgsmrHJO8vu73l78XxbnkgvkTL9Pf
jzvwPU+Bnlz5/M8+AIJ/BQH8Eq/gbfzT+HvwLPt/Ck+r8J8+rOd5+9f1lv47/dY=
</inkml:annotation>
  <inkml:annotation type="types">AAEBAQEBAQEBAQEBAQEBAQEBAQEBAQEBAQ==
</inkml:annotation>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6 36 326, 5 46 461, 4 56 496, 3 55 204, 4 53 204, 6 44 204, 9 34 204, 12 28 204, 16 23 274, 23 15 371, 28 12 396, 34 8 420, 40 6 454, 41 4 204, 40 4 204, 36 3 0</inkml:trace>
  <inkml:annotation type="path"> 89 434 1, 89 539 1, 74 689 1, 59 839 1, 44 824 1, 59 794 1, 89 659 1, 134 509 1, 179 419 1, 239 344 1, 344 224 1, 419 179 1, 509 119 1, 599 89 1, 614 59 1, 599 59 1, 539 44 1</inkml:annotation>
  <inkml:annotation type="data">AFgcA4CABAAAAAAAHQIoMAMHRMABRTRIEQUBOBHgM+RACjcRgvg+GmSJzY970IL8PfhHj678d8Tv
q4yggn8C4fwDH+rf4Fz/gSwfnD8NfnW/R/Ajv8BsfwD6
</inkml:annotation>
  <inkml:annotation type="types">AAEBAQEBAQEBAQEBAQEBAQE=
</inkml:annotation>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12 10 422, 14 21 435, 16 33 463, 17 39 466, 17 49 468, 14 54 331, 13 54 331, 8 51 360, 4 46 362, 4 43 330, 6 38 204, 11 33 204, 14 31 0</inkml:trace>
  <inkml:annotation type="path"> 134 0 1, 179 149 1, 209 314 1, 239 494 1, 254 584 1, 254 734 1, 209 809 1, 194 809 1, 119 764 1, 59 689 1, 59 644 1, 89 569 1, 164 494 1, 209 464 1</inkml:annotation>
  <inkml:annotation type="data">AFEcA4CABAAAAAAAHQIYLgMHRMABRTRIEQUBOBHgM+RACjAOgvm+Gre55njOaIJ9Enw+Pfvu5riC
fwRh/BC/4C/C9/ff72/D34b/FP6h/cH8A+g=
</inkml:annotation>
  <inkml:annotation type="types">AAEBAQEBAQEBAQEBAQE=
</inkml:annotation>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10 6 440, 11 12 467, 13 26 491, 12 32 491, 11 41 506, 9 53 515, 7 65 523, 4 71 563, 5 71 626, 7 69 610, 12 63 587, 19 57 479, 26 50 204, 30 45 204, 31 44 325, 31 45 325, 33 53 510, 35 65 564, 38 74 503, 41 77 0</inkml:trace>
  <inkml:annotation type="path"> 134 0 1, 149 89 1, 164 179 1, 194 389 1, 179 479 1, 164 614 1, 134 794 1, 104 974 1, 59 1064 1, 74 1064 1, 104 1034 1, 179 944 1, 284 854 1, 389 749 1, 449 674 1, 464 659 1, 464 674 1, 494 794 1, 524 974 1, 569 1109 1, 614 1154 1</inkml:annotation>
  <inkml:annotation type="data">AGYcA4CABAAAAAAAHQImOgMHRMABRTRIEQUBOBHgM+RACkUVgvm+VOqvicx3txCCfA+T5ecfD8O+
VzxnxeO/CIJ/BKn8EP9/Cv4C+G/iT8JfoP4/0f/AGf8CFftb9r/wCt+6/2X/BLI=
</inkml:annotation>
  <inkml:annotation type="types">AAEBAQEBAQEBAQEBAQEBAQEBAQEB
</inkml:annotation>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8 15 454, 18 10 498, 27 6 507, 33 5 478, 34 5 461, 34 5 205, 34 5 204, 28 8 204,</inkml:trace>
  <inkml:annotation type="path"> 0 269 1, 119 224 1, 269 149 1, 404 89 1, 494 74 1, 509 74 1, 509 74 1, 509 74 1, 419 119 1</inkml:annotation>
  <inkml:annotation type="data">AEMcA4CABAAAAAAAHQIkGAMHRMABRTRIEQUBOBHgM+RACiIJgnyZe+6+EIL8Efg/ZyHAgn8E4fwQ
z+K/xj9n8Bh/wHFA
</inkml:annotation>
  <inkml:annotation type="types">AAEBAQEBAQEB
</inkml:annotation>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14 8 353, 12 13 362, 8 19 405, 9 22 446, 12 21 452, 18 18 471, 24 16 497, 28 16 513, 29 17 517, 29 17 517, 28 21 517, 25 26 509, 21 32 436, 16 37 266, 10 40 204, 7 40 204, 4 44 307, 5 46 307, 7 58 407, 8 68 489, 8 79 517, 7 86 550, 6 92 587, 6 92 613, 10 84 611, 14 75 588, 21 64 477, 27 56 362, 35 45 204, 42 37 204,</inkml:trace>
  <inkml:annotation type="path"> 254 0 1, 209 119 1, 179 194 1, 119 284 1, 134 329 1, 179 314 1, 269 269 1, 359 239 1, 419 239 1, 434 254 1, 434 254 1, 419 314 1, 374 389 1, 314 479 1, 239 554 1, 149 599 1, 104 599 1, 59 659 1, 74 689 1, 104 869 1, 119 1019 1, 119 1184 1, 104 1289 1, 89 1379 1, 89 1379 1, 149 1259 1, 209 1124 1, 314 959 1, 404 839 1, 524 674 1, 629 554 1</inkml:annotation>
  <inkml:annotation type="data">AHscA4CABAAAAAAAHQImQgMHRMABRTRIEQUBOBHgM+RAClofgvwN+DZvrON7btt48S2p4cuUgnyd
nfOzJfEl3vjfo2eb8Py3ed4Agn8DTfwMr+KN/Ff3fF9P2+Xy/mf9T/rz8wfrL9Z/qz8E/lH14+v8
O/g/9K+fx3/AEAA=
</inkml:annotation>
  <inkml:annotation type="types">AAEBAQEBAQEBAQEBAQEBAQEBAQEBAQEBAQEBAQEBAQ==
</inkml:annotation>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6 4 518, 10 8 204, 9 8 204,</inkml:trace>
  <inkml:annotation type="path"> 0 44 1, 89 59 1, 149 119 1, 134 119 1</inkml:annotation>
  <inkml:annotation type="data">ADQcA4CABAAAAAAAHQIWFgMHRMABRTRIEQUBOBHgM+RAChMEgnwb7ILm88iCfwXh/Csv8CsA
</inkml:annotation>
  <inkml:annotation type="types">AAEBAQ==
</inkml:annotation>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9 7 573, 17 5 571, 23 5 569, 34 5 568, 39 9 564, 40 13 565, 40 19 573, 39 26 577, 38 32 580, 36 37 585, 30 47 591, 26 51 544, 25 52 411, 24 51 314, 22 47 204, 22 39 204, 22 35 0</inkml:trace>
  <inkml:annotation type="path"> 0 134 1, 134 104 1, 254 74 1, 344 74 1, 509 74 1, 584 134 1, 599 194 1, 599 284 1, 584 389 1, 569 479 1, 539 554 1, 449 704 1, 389 764 1, 374 779 1, 359 764 1, 329 704 1, 329 584 1, 329 524 1</inkml:annotation>
  <inkml:annotation type="data">AFIcA4CABAAAAAAAHQImKgMHRMABRTRIEQUBOBHgM+RACjESgnzXfXw+bV85xcCC+b62PDJb6+Hu
98+Agn8GvfwbGnfXxebk/J/6R/Fn3/sD+AfQ
</inkml:annotation>
  <inkml:annotation type="types">AAEBAQEBAQEBAQEBAQEBAQEB
</inkml:annotation>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5 9 501, 6 19 565, 7 29 594, 9 30 580, 10 27 571, 13 20 567, 17 15 557, 21 11 558, 26 10 542, 26 10 531, 27 11 530, 26 18 530, 24 24 530, 18 33 530, 13 41 505, 12 41 471, 11 42 471, 11 42 402, 11 41 295, 11 40 295, 17 28 204, 21 21 0</inkml:trace>
  <inkml:annotation type="path"> 44 0 1, 74 134 1, 89 284 1, 104 434 1, 134 449 1, 149 404 1, 194 299 1, 254 224 1, 314 164 1, 389 149 1, 389 149 1, 404 164 1, 389 269 1, 359 359 1, 269 494 1, 194 614 1, 179 614 1, 164 629 1, 164 629 1, 164 614 1, 164 599 1, 254 419 1, 314 314 1</inkml:annotation>
  <inkml:annotation type="data">AGAcA4CABAAAAAAAHQIgKAMHRMABRTRIEQUBOBHgM+RACj8XguWpcie5t8zwh8GggnzR8/nzk5J8
F5fllr6/QIJ/BZ38En/iv8d+vXw/V+B/X0Q/C/z/ij83/jH9dfpv9jg=
</inkml:annotation>
  <inkml:annotation type="types">AAEBAQEBAQEBAQEBAQEBAQEBAQEBAQE=
</inkml:annotation>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17 8 531, 11 17 532, 5 24 478, 3 25 204, 4 23 204, 12 14 204, 18 11 204, 25 7 204, 31 5 390, 37 5 481, 46 3 0</inkml:trace>
  <inkml:annotation type="path"> 299 14 1, 254 119 1, 164 254 1, 74 359 1, 44 374 1, 59 344 1, 179 209 1, 269 164 1, 374 104 1, 464 74 1, 554 74 1, 689 44 1</inkml:annotation>
  <inkml:annotation type="data">AE0cA4CABAAAAAAAHQIqHgMHRMABRTRIEQUBOBHgM+RACiwMgvwZ+E+vHPi2VwCCnwZvw9+P4Lma
gn8GFfwYT+U/4Cd/gQgfwCx+o/4NdA==
</inkml:annotation>
  <inkml:annotation type="types">AAEBAQEBAQEBAQEB
</inkml:annotation>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4 7 526, 8 13 564, 14 18 567, 21 20 574, 29 20 565, 36 17 532, 41 13 477, 45 8 204, 45 7 204, 43 5 0</inkml:trace>
  <inkml:annotation type="path"> 29 0 1, 59 104 1, 119 194 1, 209 269 1, 314 299 1, 434 299 1, 539 254 1, 614 194 1, 674 119 1, 674 104 1, 644 74 1</inkml:annotation>
  <inkml:annotation type="data">AEccA4CABAAAAAAAHQIqHAMHRMABRTRIEQUBOBHgM+RACiYLgsZkl2+dgnxW93tvioJ/BgH8Fa/i
vx+Bfwr+Ef4CZ/gQb+AfQA==
</inkml:annotation>
  <inkml:annotation type="types">AAEBAQEBAQEBAQE=
</inkml:annotation>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21 6 401, 20 12 435, 18 19 435, 14 29 475, 10 41 541, 6 53 545, 5 58 525, 5 64 304, 7 70 204,</inkml:trace>
  <inkml:annotation type="path"> 329 0 1, 314 89 1, 299 179 1, 269 284 1, 209 434 1, 149 614 1, 89 794 1, 74 869 1, 74 959 1, 104 1049 1</inkml:annotation>
  <inkml:annotation type="data">AEUcA4CABAAAAAAAHQIaNgMHRMABRTRIEQUBOBHgM+RACiQKgvwh+E105MCCfAnMfHCCfwQN/A4f
4p/Gn4Y/MP4V/gHf9rA=
</inkml:annotation>
  <inkml:annotation type="types">AAEBAQEBAQEBAQ==
</inkml:annotation>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24 4 590, 29 12 605, 30 19 617, 30 25 638, 28 32 641, 24 40 634, 19 48 616, 14 54 609, 8 59 607, 5 59 620, 7 59 620, 14 58 622, 16 59 622, 21 63 626, 23 68 622, 22 74 629, 20 80 640, 16 86 656, 17 84 704, 22 80 704, 30 72 669, 38 64 580, 48 55 204, 53 51 0</inkml:trace>
  <inkml:annotation type="path"> 284 0 1, 359 59 1, 434 179 1, 449 284 1, 449 374 1, 419 479 1, 359 599 1, 284 719 1, 209 809 1, 119 884 1, 74 884 1, 104 884 1, 209 869 1, 239 884 1, 314 944 1, 344 1019 1, 329 1109 1, 299 1199 1, 239 1289 1, 254 1259 1, 329 1199 1, 449 1079 1, 569 959 1, 719 824 1, 794 764 1</inkml:annotation>
  <inkml:annotation type="data">AGccA4CABAAAAAAAHQIsQAMHRMABRTRIEQUBOBHgM+RACkYZgvwV+AXm7tXnr1753t3144z2gnjx
bI2+1zkh8u+V9IJ/BwH8Gx9+b8E/T9f1evwF9+b4+X6vHr8SfkX8V/lH+BI/4A8A
</inkml:annotation>
  <inkml:annotation type="types">AAEBAQEBAQEBAQEBAQEBAQEBAQEBAQEBAQ==
</inkml:annotation>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6 7 304, 8 18 368, 9 29 444, 9 41 524, 8 54 541, 7 67 544, 6 79 536, 5 90 518, 4 103 517, 6 101 204, 7 95 204, 9 85 204, 11 76 204,</inkml:trace>
  <inkml:annotation type="path"> 74 0 1, 89 104 1, 119 269 1, 134 434 1, 134 614 1, 119 809 1, 104 1004 1, 89 1184 1, 74 1349 1, 59 1544 1, 89 1514 1, 104 1424 1, 134 1274 1, 164 1139 1</inkml:annotation>
  <inkml:annotation type="data">AEocA4CABAAAAAAAHQIUSAMHRMABRTRIEQUBOBHgM+RACikOgvXmW0OWAIJ8XhItz8B+fMCCfwKJ
/AYv2ePzH+Afr+n8DfwKr/AqwA==
</inkml:annotation>
  <inkml:annotation type="types">AAEBAQEBAQEBAQEBAQE=
</inkml:annotation>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8 10 210, 16 5 204, 20 0 204,</inkml:trace>
  <inkml:annotation type="path"> 0 254 1, 119 149 1, 239 74 1, 299 0 1</inkml:annotation>
  <inkml:annotation type="data">ADQcA4CABAAAAAAAHQIcGgMHRMABRTRIEQUBOBHgM+RAChMEgnyPIIL8DfhXAIJ/ARH8BK/A
</inkml:annotation>
  <inkml:annotation type="types">AAEBAQ==
</inkml:annotation>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5 7 550, 7 14 599, 10 23 623, 14 33 641, 17 38 624, 22 40 225, 22 39 225, 23 38 0</inkml:trace>
  <inkml:annotation type="path"> 44 0 1, 74 104 1, 104 209 1, 149 344 1, 209 494 1, 254 569 1, 329 599 1, 329 584 1, 344 569 1</inkml:annotation>
  <inkml:annotation type="data">AEEcA4CABAAAAAAAHQIeJgMHRMABRTRIEQUBOBHgM+RACiAJguVJc9yCfEye+9CCfwZh/BZ/4X+H
8V/wPD/BAX8BTg==
</inkml:annotation>
  <inkml:annotation type="types">AAEBAQEBAQEB
</inkml:annotation>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6 5 467, 13 4 306, 13 4 306, 16 11 204, 15 15 204,</inkml:trace>
  <inkml:annotation type="path"> 0 119 1, 89 74 1, 194 59 1, 194 59 1, 239 164 1, 224 224 1</inkml:annotation>
  <inkml:annotation type="data">AD0cA4CABAAAAAAAHQIaGAMHRMABRTRIEQUBOBHgM+RAChwGgnwT4+eQgvk+vJ8XQIJ/BRX8Hm/w
BN+sf1gA
</inkml:annotation>
  <inkml:annotation type="types">AAEBAQEB
</inkml:annotation>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5 42 435, 5 47 259, 6 49 204, 7 48 204, 13 42 204, 18 37 204, 25 33 204, 30 33 204, 30 34 250, 27 42 306, 23 48 365, 19 57 454, 14 66 487, 10 70 546, 10 72 547, 11 71 547, 16 66 541, 24 55 517, 31 46 372, 38 37 213, 44 25 204, 47 17 204,</inkml:trace>
  <inkml:annotation type="path"> 74 509 1, 74 629 1, 74 704 1, 89 734 1, 104 719 1, 194 629 1, 269 554 1, 374 494 1, 449 494 1, 449 509 1, 404 629 1, 344 719 1, 284 854 1, 209 989 1, 149 1049 1, 149 1079 1, 164 1064 1, 239 989 1, 359 824 1, 464 689 1, 569 554 1, 659 374 1, 704 254 1</inkml:annotation>
  <inkml:annotation type="data">AGQcA4CABAAAAAAAHQIoMAMHRMABRTRIEQUBOBHgM+RACkMXgvXtHq5vvtWeJ45V6IL8Ufhnve+5
PE+LePe98/DjvgCCfwSV/B1f7W/KQfkD6OfiD8q/hj8s34fwT+1/wD/ACHzA
</inkml:annotation>
  <inkml:annotation type="types">AAEBAQEBAQEBAQEBAQEBAQEBAQEBAQE=
</inkml:annotation>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4 9 411, 6 18 446, 6 24 468, 4 30 486, 5 29 486, 9 23 485, 14 18 483, 21 10 474, 23 9 470, 25 10 435, 25 11 435, 23 18 439, 20 24 442, 15 32 388, 11 37 204, 7 40 204, 3 42 0</inkml:trace>
  <inkml:annotation type="path"> 29 0 1, 59 134 1, 89 269 1, 89 359 1, 59 449 1, 74 434 1, 134 344 1, 209 269 1, 314 149 1, 344 134 1, 374 149 1, 374 164 1, 344 269 1, 299 359 1, 224 479 1, 164 554 1, 104 599 1, 44 629 1</inkml:annotation>
  <inkml:annotation type="data">AFMcA4CABAAAAAAAHQIeKAMHRMABRTRIEQUBOBHgM+RACjISgsN3nJntu3YAgnzOvj9zvxY+C53a
gn8ENfwOr9/n8E2/H6/Ef4q8X8r/un+AVP4B9A==
</inkml:annotation>
  <inkml:annotation type="types">AAEBAQEBAQEBAQEBAQEBAQEB
</inkml:annotation>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11 27 454, 18 22 391, 21 23 204, 21 24 204, 20 30 204, 18 37 204, 14 43 204, 9 49 204, 4 55 330, 4 55 386, 5 54 394, 14 44 380, 21 37 343, 27 29 278, 33 21 204, 41 13 204,</inkml:trace>
  <inkml:annotation type="path"> 89 479 1, 164 404 1, 269 329 1, 314 344 1, 314 359 1, 299 449 1, 269 554 1, 209 644 1, 134 734 1, 59 824 1, 59 824 1, 74 809 1, 209 659 1, 314 554 1, 404 434 1, 494 314 1, 614 194 1</inkml:annotation>
  <inkml:annotation type="data">AFUcA4CABAAAAAAAHQIoKAMHRMABRTRIEQUBOBHgM+RACjQRgvguee27XqfJtYCC/En4vfA9Snw3
5+UAgn8E4fwXf+3f4BaD9wfnH8i/hH8J/h35/zwA
</inkml:annotation>
  <inkml:annotation type="types">AAEBAQEBAQEBAQEBAQEBAQE=
</inkml:annotation>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10 9 407, 10 20 431, 10 34 449, 8 53 461, 7 59 464, 6 66 464, 5 76 473, 3 87 484, 4 83 204, 4 68 204, 4 65 0</inkml:trace>
  <inkml:annotation type="path"> 134 0 1, 149 134 1, 149 299 1, 149 509 1, 119 794 1, 104 884 1, 89 989 1, 74 1139 1, 44 1304 1, 59 1244 1, 59 1019 1, 59 974 1</inkml:annotation>
  <inkml:annotation type="data">AEocA4CABAAAAAAAHQIWQAMHRMABRTRIEQUBOBHgM+RACikMgvm+WtheUIJ82c9ffOT8B/X9gIJ/
BCX8Dx/D8Pz9+bP4Er/gRT+AfQ==
</inkml:annotation>
  <inkml:annotation type="types">AAEBAQEBAQEBAQEB
</inkml:annotation>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12 7 505, 11 13 498, 9 22 489, 7 28 500, 8 29 532, 8 29 532, 14 28 487, 14 29 475, 13 35 466, 9 43 465, 6 50 465, 4 56 461, 5 55 461, 12 53 456, 17 51 468, 18 52 468, 20 54 480, 20 63 489, 18 70 488, 15 76 478, 11 87 463, 6 95 307, 4 99 0</inkml:trace>
  <inkml:annotation type="path"> 179 0 1, 179 104 1, 164 194 1, 134 329 1, 104 419 1, 119 434 1, 119 434 1, 209 419 1, 209 434 1, 194 524 1, 134 644 1, 89 749 1, 59 839 1, 74 824 1, 179 794 1, 254 764 1, 269 779 1, 299 809 1, 299 944 1, 269 1049 1, 224 1139 1, 164 1304 1, 89 1424 1, 59 1484 1</inkml:annotation>
  <inkml:annotation type="data">AGUcA4CABAAAAAAAHQIcRgMHRMABRTRIEQUBOBHgM+RACkQYgvs+21y/B8N7Jz4N8zdtvIJ8V533
bnrLfjrk+Lb675CCfwWt/Bcu/gz8HfiX8f/ibnyTz49/gb7fs79Pz+/3//ACYA==
</inkml:annotation>
  <inkml:annotation type="types">AAEBAQEBAQEBAQEBAQEBAQEBAQEBAQEB
</inkml:annotation>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8 10 375, 10 20 415, 11 31 453, 10 40 474, 8 52 489, 7 63 527, 4 72 559, 4 71 571, 9 66 556, 16 59 484, 24 51 231, 27 47 204, 29 43 0</inkml:trace>
  <inkml:annotation type="path"> 74 0 1, 119 149 1, 149 299 1, 164 464 1, 149 599 1, 119 779 1, 104 944 1, 59 1079 1, 59 1064 1, 134 989 1, 239 884 1, 359 764 1, 404 704 1, 434 644 1</inkml:annotation>
  <inkml:annotation type="data">AFAcA4CABAAAAAAAHQIeOAMHRMABRTRIEQUBOBHgM+RACi8OgvW27ZvPWT3Qgn0JvLv0+dvggn8D
pfwMHv4H+H8JfD+Dfw3+V/4BP/gKj+ARwA==
</inkml:annotation>
  <inkml:annotation type="types">AAEBAQEBAQEBAQEBAQE=
</inkml:annotation>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40 6 379, 36 13 356, 31 19 348, 26 24 357, 21 27 377, 15 32 394, 8 35 414, 7 37 436, 5 37 436, 4 38 466, 4 38 484, 5 38 484, 6 38 505, 13 36 525, 22 33 537, 28 30 552, 31 31 565, 33 30 565, 42 27 555, 45 23 204,</inkml:trace>
  <inkml:annotation type="path"> 629 0 1, 599 89 1, 539 194 1, 464 284 1, 389 359 1, 314 404 1, 224 479 1, 119 524 1, 104 554 1, 74 554 1, 59 569 1, 59 569 1, 74 569 1, 89 569 1, 194 539 1, 329 494 1, 419 449 1, 464 464 1, 494 449 1, 629 404 1, 674 344 1</inkml:annotation>
  <inkml:annotation type="data">AFwcA4CABAAAAAAAHQIoJgMHRMABRTRIEQUBOBHgM+RACjsVgvxx+Pdpb8Fkj4M72/F8IIJ8Et3N
uym143aAgn8DtfwQT+AvwN9XeZ+EfxB9v4J/B1+Xm/f9P8DHgA==
</inkml:annotation>
  <inkml:annotation type="types">AAEBAQEBAQEBAQEBAQEBAQEBAQEB
</inkml:annotation>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8 7 322, 8 20 379, 7 33 427, 7 47 461, 6 56 475, 6 66 484, 5 78 491, 4 88 492, 3 88 204, 4 84 204, 4 70 204, 4 65 204, 5 55 204, 6 44 204,</inkml:trace>
  <inkml:annotation type="path"> 104 0 1, 119 104 1, 119 299 1, 104 494 1, 104 704 1, 89 839 1, 89 989 1, 74 1169 1, 59 1319 1, 44 1319 1, 59 1259 1, 59 1049 1, 59 974 1, 74 824 1, 89 659 1</inkml:annotation>
  <inkml:annotation type="data">AEwcA4CABAAAAAAAHQIWQAMHRMABRTRIEQUBOBHgM+RACisPgvi+G2WUyoCCfF8Ce5m/T5+n5vdA
gn8C0fwHv8/4B/Bvvfh/gSf+BJAA
</inkml:annotation>
  <inkml:annotation type="types">AAEBAQEBAQEBAQEBAQEB
</inkml:annotation>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6 9 513, 16 5 521, 19 5 555, 19 5 559, 20 11 569, 21 18 573, 23 29 580, 24 40 585, 26 53 591, 26 62 593, 27 76 592, 26 84 591, 26 90 580, 25 98 578, 25 98 576, 25 100 576, 25 100 571, 25 101 571, 24 103 493, 23 103 493, 21 97 290, 19 90 204, 17 80 204,</inkml:trace>
  <inkml:annotation type="path"> 0 194 1, 89 134 1, 239 74 1, 284 74 1, 284 74 1, 299 164 1, 314 269 1, 344 434 1, 359 599 1, 389 794 1, 389 929 1, 404 1139 1, 389 1259 1, 389 1349 1, 374 1469 1, 374 1469 1, 374 1499 1, 374 1499 1, 374 1514 1, 359 1544 1, 344 1544 1, 314 1454 1, 284 1349 1, 254 1199 1</inkml:annotation>
  <inkml:annotation type="data">AGAcA4CABAAAAAAAHQIgRgMHRMABRTRIEQUBOBHgM+RACj8YgnwePj7Es2bLBVCC+78DvD4J4Z59
fDufLmyb8N6Agn8FzfwWv+GPxD8Hw82eevp+Znv1+gf0B/APf7O/SAA=
</inkml:annotation>
  <inkml:annotation type="types">AAEBAQEBAQEBAQEBAQEBAQEBAQEBAQEB
</inkml:annotation>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6 16 430, 16 9 475, 24 4 422, 24 4 422, 25 5 204, 25 6 204, 25 6 204, 25 6 0</inkml:trace>
  <inkml:annotation type="path"> 0 299 1, 89 239 1, 239 134 1, 359 59 1, 359 59 1, 374 74 1, 374 89 1, 374 89 1, 374 89 1</inkml:annotation>
  <inkml:annotation type="data">AEMcA4CABAAAAAAAHQIeGgMHRMABRTRIEQUBOBHgM+RACiIJgnweN+WUgvwZ+Fe56iiCfwSB/A8/
6p/J38BM/wEw/gH0
</inkml:annotation>
  <inkml:annotation type="types">AAEBAQEBAQEB
</inkml:annotation>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5 13 409, 14 7 443, 19 5 431, 20 4 489, 20 4 492, 19 5 494, 19 5 493, 18 8 493, 18 15 494, 20 29 509, 20 40 524, 20 53 534, 20 65 537, 20 77 537, 19 83 537, 19 94 524, 19 105 486, 18 111 450, 17 111 204, 17 108 204, 16 102 0</inkml:trace>
  <inkml:annotation type="path"> 0 239 1, 74 194 1, 209 104 1, 284 74 1, 299 59 1, 299 59 1, 284 74 1, 284 74 1, 269 119 1, 269 224 1, 299 434 1, 299 599 1, 299 794 1, 299 974 1, 299 1154 1, 284 1244 1, 284 1409 1, 284 1574 1, 269 1664 1, 254 1664 1, 254 1619 1, 239 1529 1</inkml:annotation>
  <inkml:annotation type="data">AF0cA4CABAAAAAAAHQIcSgMHRMABRTRIEQUBOBHgM+RACjwWgnrx582yzNFipYL8CfgvviSXnj4u
5Xw+nv4e9IJ/BC38Dp/kH84flO9k/AD38fX3/hfP4CJ/gND+AfQ=
</inkml:annotation>
  <inkml:annotation type="types">AAEBAQEBAQEBAQEBAQEBAQEBAQEBAQ==
</inkml:annotation>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15 8 407, 13 18 414, 10 26 441, 8 32 467, 5 37 485, 5 38 485, 5 38 496, 11 34 498, 20 30 456, 21 27 204, 21 27 204,</inkml:trace>
  <inkml:annotation type="path"> 239 0 1, 224 119 1, 194 269 1, 149 389 1, 119 479 1, 74 554 1, 74 569 1, 74 569 1, 164 509 1, 299 449 1, 314 404 1, 314 404 1</inkml:annotation>
  <inkml:annotation type="data">AEscA4CABAAAAAAAHQIaJgMHRMABRTRIEQUBOBHgM+RACioMgvwJ+B7ZePg58tCCfJm7fN8pwIJ/
BCX8EC/gy/L+Cfq+f8e/wET/Abg=
</inkml:annotation>
  <inkml:annotation type="types">AAEBAQEBAQEBAQEB
</inkml:annotation>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8 8 254, 8 22 289, 8 34 343, 7 45 391, 7 56 430, 7 65 463, 5 77 500, 5 86 505, 5 83 204, 6 73 204, 7 58 204,</inkml:trace>
  <inkml:annotation type="path"> 119 0 1, 119 119 1, 119 329 1, 119 509 1, 104 674 1, 104 839 1, 104 974 1, 74 1154 1, 74 1289 1, 74 1244 1, 89 1094 1, 104 869 1</inkml:annotation>
  <inkml:annotation type="data">AEgcA4CABAAAAAAAHQIUQAMHRMABRTRIEQUBOBHgM+RACicMgvk+UsbiAIJ8nwbW879vx+yCfwHB
/ATf4K+H5/h8fiX+BSf4E+A=
</inkml:annotation>
  <inkml:annotation type="types">AAEBAQEBAQEBAQEB
</inkml:annotation>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6 4 204, 7 4 204, 11 10 204,</inkml:trace>
  <inkml:annotation type="path"> 0 74 1, 89 59 1, 104 59 1, 164 149 1</inkml:annotation>
  <inkml:annotation type="data">ADIcA4CABAAAAAAAHQIYFgMHRMABRTRIEQUBOBHgM+RAChEEgnwe+IL18M+Agn8A+fwD6A==
</inkml:annotation>
  <inkml:annotation type="types">AAEBAQ==
</inkml:annotation>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4 72 299, 7 68 299, 9 62 268, 13 55 268, 19 46 204, 22 41 204, 29 31 204,</inkml:trace>
  <inkml:annotation type="path"> 14 1184 1, 59 1079 1, 104 1019 1, 134 929 1, 194 824 1, 284 689 1, 329 614 1, 434 464 1</inkml:annotation>
  <inkml:annotation type="data">AD8cA4CABAAAAAAAHQIgNAMHRMABRTRIEQUBOBHgM+RACh4Igpi5nfCC/QX6R5t3x7CCfwJ1/Anf
4j/EX5l/MgA=
</inkml:annotation>
  <inkml:annotation type="types">AAEBAQEBAQE=
</inkml:annotation>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5 7 487, 11 5 466, 13 5 463, 14 5 463, 15 11 485, 17 22 493, 18 32 500, 19 43 503, 19 54 508, 19 64 512, 20 77 515, 21 87 478, 21 93 399, 21 93 204, 20 93 204, 20 93 204, 18 89 0</inkml:trace>
  <inkml:annotation type="path"> 0 164 1, 74 104 1, 164 74 1, 194 74 1, 209 74 1, 224 164 1, 254 329 1, 269 479 1, 284 644 1, 284 809 1, 284 959 1, 299 1154 1, 314 1304 1, 314 1394 1, 314 1394 1, 299 1394 1, 299 1394 1, 269 1334 1</inkml:annotation>
  <inkml:annotation type="data">AFMcA4CABAAAAAAAHQIcQgMHRMABRTRIEQUBOBHgM+RACjISgnqealVFWaCC+r8B5j4PVi875+E8
gIJ/BWX8Fu/gjn4Q/AN85b+Nfxz+zf4BqfwD6A==
</inkml:annotation>
  <inkml:annotation type="types">AAEBAQEBAQEBAQEBAQEBAQEB
</inkml:annotation>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6 13 510, 13 8 545, 19 5 518, 19 5 518, 20 6 508, 20 14 507, 18 21 508, 15 27 511, 13 34 515, 10 39 518, 6 44 521, 4 45 471, 4 45 362, 8 37 204, 14 30 204, 21 19 204,</inkml:trace>
  <inkml:annotation type="path"> 14 269 1, 89 194 1, 194 119 1, 284 74 1, 284 74 1, 299 89 1, 299 209 1, 269 314 1, 224 404 1, 194 509 1, 149 584 1, 89 659 1, 59 674 1, 59 674 1, 119 554 1, 209 449 1, 314 284 1</inkml:annotation>
  <inkml:annotation type="data">AFIcA4CABAAAAAAAHQIcKAMHRMABRTRIEQUBOBHgM+RACjERgp4y/DLtluZ4yIL8EfhNnJ8Vs15v
yzyAgn8FwfwU3+Yfw19PzZkr8n/lv8j/wBAA
</inkml:annotation>
  <inkml:annotation type="types">AAEBAQEBAQEBAQEBAQEBAQE=
</inkml:annotation>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5 11 460, 12 6 426, 17 4 304, 23 3 204,</inkml:trace>
  <inkml:annotation type="path"> 0 239 1, 74 164 1, 179 89 1, 254 59 1, 344 44 1</inkml:annotation>
  <inkml:annotation type="data">ADccA4CABAAAAAAAHQIeGgMHRMABRTRIEQUBOBHgM+RAChYFgnrNgIL8Cfg9yIJ/BPn8Fg/pX8IA
</inkml:annotation>
  <inkml:annotation type="types">AAEBAQE=
</inkml:annotation>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11 9 516, 8 19 558, 5 28 604, 6 31 585, 7 31 566, 8 31 566, 13 27 525, 19 22 466, 27 15 249, 34 7 204, 36 6 204, 38 2 204, 39 2 0</inkml:trace>
  <inkml:annotation type="path"> 194 0 1, 164 134 1, 119 284 1, 74 419 1, 89 464 1, 104 464 1, 119 464 1, 194 404 1, 284 329 1, 404 224 1, 509 104 1, 539 89 1, 569 29 1, 584 29 1</inkml:annotation>
  <inkml:annotation type="data">AFAcA4CABAAAAAAAHQIkIgMHRMABRTRIEQUBOBHgM+RACi8Ogvu/AdeDxMvtQIJ80vw9ebt+LviC
fwXZ/BTPj8zvwV+N/wT/AEP8Aefj5/APoA==
</inkml:annotation>
  <inkml:annotation type="types">AAEBAQEBAQEBAQEBAQE=
</inkml:annotation>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14 18 204, 14 23 204, 15 35 204, 13 44 204, 9 54 204, 5 63 204, 4 69 286, 4 69 463, 5 69 463, 10 59 494, 14 49 489, 19 39 422, 21 31 365, 25 18 315, 28 9 286, 31 7 427, 31 7 427, 31 16 483, 31 27 537, 30 39 587, 29 49 628, 30 48 633, 34 40 627, 38 31 624, 43 24 614, 50 16 603, 56 11 597, 66 5 593, 71 5 583, 71 5 571, 72 8 552, 71 14 543, 67 23 540, 63 30 539, 56 39 539, 50 45 541, 41 53 544, 38 54 515, 41 51 512, 50 43 503, 55 40 490, 60 35 400, 64 30 328, 67 24 204,</inkml:trace>
  <inkml:annotation type="path"> 194 179 1, 209 269 1, 209 344 1, 224 524 1, 194 659 1, 134 809 1, 74 944 1, 59 1034 1, 59 1034 1, 74 1034 1, 149 884 1, 209 734 1, 284 584 1, 314 464 1, 374 269 1, 419 134 1, 464 104 1, 464 104 1, 464 239 1, 464 404 1, 449 584 1, 434 734 1, 449 719 1, 509 599 1, 569 464 1, 644 359 1, 749 239 1, 839 164 1, 989 74 1, 1064 74 1, 1064 74 1, 1079 119 1, 1064 209 1, 1004 344 1, 944 449 1, 839 584 1, 749 674 1, 614 794 1, 569 809 1, 614 764 1, 749 644 1, 824 599 1, 899 524 1, 959 449 1, 1004 359 1</inkml:annotation>
  <inkml:annotation type="data">AJcBHAOAgAQAAAAAAB0CNjQDB0TAAUU0SBEFATgR4DPkQAp2LYL7vts7rknizuV0rOJl8e/c3rs7
8HwfB5Wggvs+G/F2XvwvpM9+Piz5sm/X8dy8vwOc5udz4/Pv1qiCfwD5/APofoj9RfwCP+Ivxb+Y
fo+L8HfwBx+//ypvn5/xb9fPjvrPh34/o+DJk/Ev4Y+Hz+f/wR+TQA==
</inkml:annotation>
  <inkml:annotation type="types">AAEBAQEBAQEBAQEBAQEBAQEBAQEBAQEBAQEBAQEBAQEBAQEBAQEBAQEBAQEB
</inkml:annotation>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7 8 397, 7 23 475, 7 39 532, 6 52 579, 7 58 596, 6 68 596, 6 74 593, 5 89 550, 6 103 436, 6 114 245, 6 125 204, 6 129 0</inkml:trace>
  <inkml:annotation type="path"> 104 0 1, 104 119 1, 104 344 1, 104 584 1, 89 779 1, 104 869 1, 89 1019 1, 89 1109 1, 74 1334 1, 89 1544 1, 89 1709 1, 89 1874 1, 89 1934 1</inkml:annotation>
  <inkml:annotation type="data">AE8cA4CABAAAAAAAHQISVgMHRMABRTRIEQUBOBHgM+RACi4Ngvi+MubLlIJ8nxTvx+PPzXr4wIJ/
A/38Cx/g/6fxD+B+/jX85/n/+AEP4ArA
</inkml:annotation>
  <inkml:annotation type="types">AAEBAQEBAQEBAQEBAQ==
</inkml:annotation>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13 7 315, 14 14 204, 13 22 204, 9 28 204, 6 35 204, 4 40 387, 4 40 413, 5 40 413, 10 34 428, 17 26 432, 25 19 464, 29 19 542, 28 22 542, 27 32 546, 27 42 550, 27 52 553, 28 62 561, 28 72 573, 28 82 585, 29 95 597, 29 106 621, 27 110 654, 27 110 654, 25 109 627, 21 101 521, 19 93 397, 14 81 204, 11 71 204, 8 68 0</inkml:trace>
  <inkml:annotation type="path"> 134 0 1, 194 104 1, 209 209 1, 194 329 1, 134 419 1, 89 524 1, 59 599 1, 59 599 1, 74 599 1, 149 509 1, 254 389 1, 374 284 1, 434 284 1, 419 329 1, 404 479 1, 404 629 1, 404 779 1, 419 929 1, 419 1079 1, 419 1229 1, 434 1424 1, 434 1589 1, 404 1649 1, 404 1649 1, 374 1634 1, 314 1514 1, 284 1394 1, 209 1214 1, 164 1064 1, 119 1019 1</inkml:annotation>
  <inkml:annotation type="data">AHMcA4CABAAAAAAAHQIgTAMHRMABRTRIEQUBOBHgM+RAClIegvm993smTxk8+0SpdzdzuIJ8SbN9
vh2fFz4gc34/N+N5z4iCfwK1/BHP7CP4BS/gB/8M/gL6/w5+QP0D4X14Ps+b8T/hv9B/gn83/wDN
/APo
</inkml:annotation>
  <inkml:annotation type="types">AAEBAQEBAQEBAQEBAQEBAQEBAQEBAQEBAQEBAQEB
</inkml:annotation>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6 4 391, 13 5 383, 14 7 254, 14 8 204, 11 13 204, 10 15 0</inkml:trace>
  <inkml:annotation type="path"> 0 59 1, 89 59 1, 194 74 1, 209 104 1, 209 119 1, 164 194 1, 149 224 1</inkml:annotation>
  <inkml:annotation type="data">AD0cA4CABAAAAAAAHQIYFgMHRMABRTRIEQUBOBHgM+RAChwHgnwT4b3AgvHmS+Oggn8D5fwQH+1/
0F+SP4B9
</inkml:annotation>
  <inkml:annotation type="types">AAEBAQEBAQ==
</inkml:annotation>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5 6 449, 6 16 204, 6 16 204, 6 16 204, 7 16 204,</inkml:trace>
  <inkml:annotation type="path"> 59 0 1, 74 89 1, 89 239 1, 89 239 1, 89 239 1, 104 239 1</inkml:annotation>
  <inkml:annotation type="data">ADUcA4CABAAAAAAAHQISGgMHRMABRTRIEQUBOBHgM+RAChQGgvHVQIJ8Hj6Qgn8Ezfwij/AZwA==
</inkml:annotation>
  <inkml:annotation type="types">AAEBAQEB
</inkml:annotation>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8 4 325, 14 7 375, 19 11 435, 25 17 514, 28 22 553, 29 25 0</inkml:trace>
  <inkml:annotation type="path"> 0 44 1, 119 59 1, 209 104 1, 284 164 1, 374 254 1, 419 329 1, 434 374 1</inkml:annotation>
  <inkml:annotation type="data">ADscA4CABAAAAAAAHQIgHgMHRMABRTRIEQUBOBHgM+RAChoHgnybZ3SC5uTLoIJ/At38CF/R+Cvx
r/BwoA==
</inkml:annotation>
  <inkml:annotation type="types">AAEBAQEBAQ==
</inkml:annotation>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30 9 434, 25 19 466, 20 25 493, 12 36 518, 5 42 574, 5 45 606, 10 43 606, 21 37 615, 32 31 617, 42 27 579, 51 23 449, 58 22 204,</inkml:trace>
  <inkml:annotation type="path"> 524 0 1, 449 134 1, 374 284 1, 299 374 1, 179 539 1, 74 629 1, 74 674 1, 149 644 1, 314 554 1, 479 464 1, 629 404 1, 764 344 1, 869 329 1</inkml:annotation>
  <inkml:annotation type="data">AE0cA4CABAAAAAAAHQIuKgMHRMABRTRIEQUBOBHgM+RACiwNgvxV+NTs+L18C3SCfNPPr3335Y4A
gn8EkfwQT738RfhX8S/N8f41/Tv7LA==
</inkml:annotation>
  <inkml:annotation type="types">AAEBAQEBAQEBAQEBAQ==
</inkml:annotation>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3 6 394, 5 7 204, 5 7 204, 8 1 204,</inkml:trace>
  <inkml:annotation type="path"> 0 0 1, 44 89 1, 74 104 1, 74 104 1, 119 14 1</inkml:annotation>
  <inkml:annotation type="data">ADUcA4CABAAAAAAAHQIWFAMHRMABRTRIEQUBOBHgM+RAChQFgnLvAIJ8Hu/Cgn8D8fwbr/AMAA==
</inkml:annotation>
  <inkml:annotation type="types">AAEBAQE=
</inkml:annotation>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16 7 397, 14 19 420, 12 28 438, 11 29 454, 10 36 454, 9 37 458, 7 41 458, 6 41 461, 5 45 461, 2 48 204, 2 47 204,</inkml:trace>
  <inkml:annotation type="path"> 254 0 1, 239 104 1, 209 284 1, 179 419 1, 164 434 1, 149 539 1, 134 554 1, 104 614 1, 89 614 1, 74 674 1, 29 719 1, 29 704 1</inkml:annotation>
  <inkml:annotation type="data">AEkcA4CABAAAAAAAHQIaKgMHRMABRTRIEQUBOBHgM+RACigMgvwN+CahY3iCfF678vwfDzz4vkCC
fwP9/A6PvfwL4887/Ac/8BzA
</inkml:annotation>
  <inkml:annotation type="types">AAEBAQEBAQEBAQEB
</inkml:annotation>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6 14 474, 12 10 475, 22 6 487, 28 5 534, 29 6 534, 32 13 564, 31 20 571, 29 29 579, 26 34 583, 22 41 586, 17 43 496, 10 43 247, 5 41 204, 2 39 0</inkml:trace>
  <inkml:annotation type="path"> 0 269 1, 89 209 1, 179 149 1, 329 89 1, 419 74 1, 434 89 1, 479 194 1, 464 299 1, 434 434 1, 389 509 1, 329 614 1, 254 644 1, 149 644 1, 74 614 1, 29 584 1</inkml:annotation>
  <inkml:annotation type="data">AFQcA4CABAAAAAAAHQIiJgMHRMABRTRIEQUBOBHgM+RACjMPgnwPHn3nm23cwIL8EfhE5nwM8573
QIJ/BTH8FL/V+KvyH+IPwnPN/T/8AR/wEB/AE4A=
</inkml:annotation>
  <inkml:annotation type="types">AAEBAQEBAQEBAQEBAQEB
</inkml:annotation>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4 27 419, 8 36 502, 11 47 552, 13 55 588, 14 54 641, 19 45 640, 25 37 634, 32 28 633, 39 21 631, 48 13 627, 56 7 623, 61 5 613, 62 5 613, 67 9 594, 67 10 596, 67 17 599, 66 22 598, 63 28 432, 57 31 204, 53 34 0</inkml:trace>
  <inkml:annotation type="path"> 14 314 1, 59 404 1, 119 539 1, 164 704 1, 194 824 1, 209 809 1, 284 674 1, 374 554 1, 479 419 1, 584 314 1, 719 194 1, 839 104 1, 914 74 1, 929 74 1, 1004 134 1, 1004 149 1, 1004 254 1, 989 329 1, 944 419 1, 854 464 1, 794 509 1</inkml:annotation>
  <inkml:annotation type="data">AF4cA4CABAAAAAAAHQI2LAMHRMABRTRIEQUBOBHgM+RACj0VgpktviRl758e13uAgvwd+A+Z35/l
ly54zx34NnSCfwRV/Awv4n/AP4G/KPv1dfD9H4L/B08/wBf+Yfwo
</inkml:annotation>
  <inkml:annotation type="types">AAEBAQEBAQEBAQEBAQEBAQEBAQEB
</inkml:annotation>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24 6 204, 23 13 204, 20 20 204, 16 24 204, 9 33 204, 7 33 207, 6 36 207, 7 36 420, 9 34 436, 16 28 441, 21 22 449, 29 15 460, 34 11 485, 34 11 485, 34 12 510, 34 21 524, 34 32 543, 34 44 555, 35 55 583, 35 65 608, 35 71 629, 33 73 674, 32 73 674, 29 71 608, 26 65 538, 23 58 464, 19 53 371, 14 46 204, 10 42 204, 9 42 204, 8 42 228, 8 43 228, 7 49 336, 6 55 366, 4 64 421, 5 66 204, 7 63 204, 8 61 0</inkml:trace>
  <inkml:annotation type="path"> 344 0 1, 359 89 1, 344 194 1, 299 299 1, 239 359 1, 134 494 1, 104 494 1, 89 539 1, 104 539 1, 134 509 1, 239 419 1, 314 329 1, 434 224 1, 509 164 1, 509 164 1, 509 179 1, 509 314 1, 509 479 1, 509 659 1, 524 824 1, 524 974 1, 524 1064 1, 494 1094 1, 479 1094 1, 434 1064 1, 389 974 1, 344 869 1, 284 794 1, 209 689 1, 149 629 1, 134 629 1, 119 629 1, 119 644 1, 104 734 1, 89 824 1, 59 959 1, 74 989 1, 104 944 1, 119 914 1</inkml:annotation>
  <inkml:annotation type="data">AIwBHAOAgAQAAAAAAB0CIjgDB0TAAUU0SBEFATgR4DPkQAprJ4L8JfhHdvfUyet532ErZpbOJV5K
gnwR318/O75XnifJkt8+d3zc3nhPTnx+4IJ/APn8A+jnf4CO/gG/6+c/AH4X/C31+vj/AnfP4U/H
/5p8+fwX+ef4AyfhT8K/rz9A/hb+BBf4CW/gH0A=
</inkml:annotation>
  <inkml:annotation type="types">AAEBAQEBAQEBAQEBAQEBAQEBAQEBAQEBAQEBAQEBAQEBAQEBAQEB
</inkml:annotation>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6 16 471, 16 11 474, 25 7 475, 34 3 204, 34 2 204, 34 2 204, 34 2 0</inkml:trace>
  <inkml:annotation type="path"> 0 284 1, 89 239 1, 239 164 1, 374 104 1, 509 44 1, 509 29 1, 509 29 1, 509 29 1</inkml:annotation>
  <inkml:annotation type="data">AD8cA4CABAAAAAAAHQIkHAMHRMABRTRIEQUBOBHgM+RACh4IgnweK+cAgvwV+EdjkIJ/BSX8FG7/
Agv8CBP4B9A=
</inkml:annotation>
  <inkml:annotation type="types">AAEBAQEBAQE=
</inkml:annotation>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7 8 409, 18 4 257, 26 4 204, 29 4 0</inkml:trace>
  <inkml:annotation type="path"> 0 164 1, 104 119 1, 269 59 1, 389 59 1, 434 59 1</inkml:annotation>
  <inkml:annotation type="data">ADkcA4CABAAAAAAAHQIgFgMHRMABRTRIEQUBOBHgM+RAChgFgnxeO+yC+r8A3wCCfwQt/Bo/6q/g
BMA=
</inkml:annotation>
  <inkml:annotation type="types">AAEBAQE=
</inkml:annotation>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7 16 436, 12 11 443, 18 9 444, 25 6 439, 31 2 204, 31 2 204, 31 1 0</inkml:trace>
  <inkml:annotation type="path"> 0 284 1, 104 239 1, 179 164 1, 269 134 1, 374 89 1, 464 29 1, 464 29 1, 464 14 1</inkml:annotation>
  <inkml:annotation type="data">AEIcA4CABAAAAAAAHQIiHAMHRMABRTRIEQUBOBHgM+RACiEIgnxbJfhAgvwV+Ed5b4qCfwSZ/BH/
w/D/AWP8BdfwD6A=
</inkml:annotation>
  <inkml:annotation type="types">AAEBAQEBAQE=
</inkml:annotation>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4 10 375, 5 21 414, 5 32 463, 5 42 472, 5 52 434, 4 56 0</inkml:trace>
  <inkml:annotation type="path"> 44 0 1, 59 149 1, 74 314 1, 74 479 1, 74 629 1, 74 779 1, 59 839 1</inkml:annotation>
  <inkml:annotation type="data">ADocA4CABAAAAAAAHQIUMAMHRMABRTRIEQUBOBHgM+RAChkHguapQIJ9EV8Ign8DpfwML9H41/If
8D+g
</inkml:annotation>
  <inkml:annotation type="types">AAEBAQEBAQ==
</inkml:annotation>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4 11 413, 6 23 420, 7 33 422, 8 43 425, 9 56 444, 10 66 444, 11 80 455, 11 92 456, 12 102 457, 13 112 464, 13 119 453, 13 120 435, 13 121 435, 13 121 359, 12 121 359, 9 118 204, 5 110 204,</inkml:trace>
  <inkml:annotation type="path"> 44 0 1, 59 164 1, 89 344 1, 104 494 1, 119 644 1, 134 839 1, 149 989 1, 164 1199 1, 164 1379 1, 179 1529 1, 194 1679 1, 194 1784 1, 194 1799 1, 194 1814 1, 194 1814 1, 179 1814 1, 134 1769 1, 74 1649 1</inkml:annotation>
  <inkml:annotation type="data">AFIcA4CABAAAAAAAHQIYUgMHRMABRTRIEQUBOBHgM+RACjESgubKFii7QIJ9U1zvjdd+FXfYgn8E
PfwQj7n4E/Bf1fS+D8E/H+CPz7+fP4Ab/gBo
</inkml:annotation>
  <inkml:annotation type="types">AAEBAQEBAQEBAQEBAQEBAQEB
</inkml:annotation>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25 342, 8 37 405, 8 47 446, 7 58 489, 5 64 501, 3 74 519, 4 72 574, 9 63 576, 18 50 574, 26 41 526, 29 36 526, 36 25 398, 38 19 398, 41 12 277, 42 6 263, 42 4 365, 41 5 365, 40 11 455, 40 20 478, 38 31 526, 35 41 567, 33 47 543, 33 46 204, 38 41 204, 43 37 204, 47 34 336, 51 34 451, 51 35 449, 50 37 379, 47 42 204, 42 46 204, 37 49 0</inkml:trace>
  <inkml:annotation type="path"> 104 164 1, 119 374 1, 119 554 1, 119 704 1, 104 869 1, 74 959 1, 44 1109 1, 59 1079 1, 134 944 1, 269 749 1, 389 614 1, 434 539 1, 539 374 1, 569 284 1, 614 179 1, 629 89 1, 629 59 1, 614 74 1, 599 164 1, 599 299 1, 569 464 1, 524 614 1, 494 704 1, 494 689 1, 569 614 1, 644 554 1, 704 509 1, 764 509 1, 764 524 1, 749 554 1, 704 629 1, 629 689 1, 554 734 1</inkml:annotation>
  <inkml:annotation type="data">AIoBHAOAgAQAAAAAAB0CLDYDB0TAAUU0SBEFATgR4DPkQAppIYL4vhq1zx4vvx7m2ptmelebuoL6
ubs9+Pt+Pz48fD6s8c9cy+fj8yck5aCCfwMh/Aif4Rz8R/B+Lvyf5/IP5E/cv7k/a/66/Zn6x/TH
5r/C3x/mf+BW/4GKfuz8D/s/82/rf+AQv4B9
</inkml:annotation>
  <inkml:annotation type="types">AAEBAQEBAQEBAQEBAQEBAQEBAQEBAQEBAQEBAQEBAQEB
</inkml:annotation>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23 7 402, 23 13 425, 26 21 434, 29 19 438, 35 13 439, 39 8 436, 42 8 436, 44 7 434, 46 8 434, 48 7 431, 53 8 442, 53 8 442, 50 14 450, 46 19 451, 38 26 417, 32 28 304, 23 32 222, 16 34 204, 6 36 204, 4 41 205, 5 43 264, 8 50 318, 9 61 365, 9 66 397, 9 76 463, 10 76 565, 12 69 564, 16 60 562, 19 55 562, 23 50 559, 27 45 559, 35 37 556, 43 31 551, 51 25 548, 59 19 548, 68 18 546, 78 18 537, 81 17 537, 83 19 535, 89 23 545, 91 29 563, 91 36 574, 90 44 580, 86 54 580, 82 60 554, 76 62 435, 70 62 204, 64 61 204,</inkml:trace>
  <inkml:annotation type="path"> 314 0 1, 344 104 1, 344 194 1, 389 314 1, 434 284 1, 524 194 1, 584 119 1, 629 119 1, 659 104 1, 689 119 1, 719 104 1, 794 119 1, 794 119 1, 749 209 1, 689 284 1, 569 389 1, 479 419 1, 344 479 1, 239 509 1, 89 539 1, 59 614 1, 74 644 1, 119 749 1, 134 914 1, 134 989 1, 134 1139 1, 149 1139 1, 179 1034 1, 239 899 1, 284 824 1, 344 749 1, 404 674 1, 524 554 1, 644 464 1, 764 374 1, 884 284 1, 1019 269 1, 1169 269 1, 1214 254 1, 1244 284 1, 1334 344 1, 1364 434 1, 1364 539 1, 1349 659 1, 1289 809 1, 1229 899 1, 1139 929 1, 1049 929 1, 959 914 1</inkml:annotation>
  <inkml:annotation type="data">AJsBHAOAgAQAAAAAAB0CQjoDB0TAAUU0SBEFATgR4DPkQAp6MYL8HfgveObac99vnO535OZtSZY8
CT47487etIJ8Vz6fM9XNy/Bc95rnfXj4fX0/Hvg7h6l5mSZ587SCfwQR/A7f4B99883O/gD6/k+P
8V/oP8RfmT8ET8se/j/Af4o/Fn6zud53c5vx/Nv2fJ8fv4fwz+n/2L/AWQA=
</inkml:annotation>
  <inkml:annotation type="types">AAEBAQEBAQEBAQEBAQEBAQEBAQEBAQEBAQEBAQEBAQEBAQEBAQEBAQEBAQEBAQEBAQ==
</inkml:annotation>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10 26 350, 19 20 376, 28 15 402, 37 9 440, 42 7 443, 48 5 438, 50 5 425, 49 5 379, 45 9 212, 35 17 204, 31 19 0</inkml:trace>
  <inkml:annotation type="path"> 0 479 1, 149 389 1, 284 299 1, 419 224 1, 554 134 1, 629 104 1, 719 74 1, 749 74 1, 734 74 1, 674 134 1, 524 254 1, 464 284 1</inkml:annotation>
  <inkml:annotation type="data">AEwcA4CABAAAAAAAHQIsIAMHRMABRTRIEQUBOBHgM+RACisMgn0U8zz3vw/AgvxJ+MUvhjx4+ECC
fwNB/Atr7PxX8vy/if9r/wBF/ANo
</inkml:annotation>
  <inkml:annotation type="types">AAEBAQEBAQEBAQEB
</inkml:annotation>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6 12 485, 11 14 407, 15 13 257, 21 9 204, 25 3 204,</inkml:trace>
  <inkml:annotation type="path"> 0 119 1, 89 179 1, 164 209 1, 224 194 1, 314 134 1, 374 44 1</inkml:annotation>
  <inkml:annotation type="data">ADocA4CABAAAAAAAHQIeGAMHRMABRTRIEQUBOBHgM+RAChkGgnwW5oCC+Tzve6CCfwVd/Bpf51/U
35OA
</inkml:annotation>
  <inkml:annotation type="types">AAEBAQEB
</inkml:annotation>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4 8 384, 6 19 452, 8 18 488, 10 15 488, 16 8 481, 22 5 477, 24 5 473, 30 7 462, 33 11 461, 33 13 465, 30 20 470, 25 26 476, 21 31 396, 21 31 396, 21 31 269, 22 25 204, 23 20 204, 27 12 204, 30 5 0</inkml:trace>
  <inkml:annotation type="path"> 44 14 1, 59 119 1, 89 284 1, 119 269 1, 149 224 1, 239 119 1, 329 74 1, 359 74 1, 449 104 1, 494 164 1, 494 194 1, 449 299 1, 374 389 1, 314 464 1, 314 464 1, 314 464 1, 329 374 1, 344 299 1, 404 179 1, 449 74 1</inkml:annotation>
  <inkml:annotation type="data">AFkcA4CABAAAAAAAHQIiIgMHRMABRTRIEQUBOBHgM+RACjgUgubDw8+O97s8I5SCnwePt3z45mb6
t9vhnYCCfwPJ/Arv4l/Fvx8fH9HqT9I/oT9x/mD8zP4B9A==
</inkml:annotation>
  <inkml:annotation type="types">AAEBAQEBAQEBAQEBAQEBAQEBAQE=
</inkml:annotation>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16 7 379, 22 4 353, 25 6 204, 24 8 204, 20 13 204, 14 18 204, 7 25 204, 8 25 355, 11 23 361, 20 16 365, 27 14 379, 31 15 458, 30 18 458, 24 26 466, 19 33 468, 14 38 460, 6 43 361, 1 46 204, 1 46 0</inkml:trace>
  <inkml:annotation type="path"> 149 149 1, 239 104 1, 329 59 1, 374 89 1, 359 119 1, 299 194 1, 209 269 1, 104 374 1, 119 374 1, 164 344 1, 299 239 1, 404 209 1, 464 224 1, 449 269 1, 359 389 1, 284 494 1, 209 569 1, 89 644 1, 14 689 1, 14 689 1</inkml:annotation>
  <inkml:annotation type="data">AF8cA4CABAAAAAAAHQIiKAMHRMABRTRIEQUBOBHgM+RACj4Ugvo8u+e7fkz4N779x3nogvo+96cZ
8e+/XM9XW9CCfwO1/BB/7b/gA4fwAl/AA+/R+Zv0H8nw/T+m/yz+Qw==
</inkml:annotation>
  <inkml:annotation type="types">AAEBAQEBAQEBAQEBAQEBAQEBAQE=
</inkml:annotation>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5 8 408, 11 4 394, 15 5 204, 15 6 204, 15 9 0</inkml:trace>
  <inkml:annotation type="path"> 0 179 1, 74 119 1, 164 59 1, 224 74 1, 224 89 1, 224 134 1</inkml:annotation>
  <inkml:annotation type="data">ADscA4CABAAAAAAAHQIaFgMHRMABRTRIEQUBOBHgM+RAChoGgnqb5IL7PwK9MIJ/BCn8EY/wCL/A
MH8A+g==
</inkml:annotation>
  <inkml:annotation type="types">AAEBAQEB
</inkml:annotation>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10 512, 16 7 535, 26 5 539, 28 5 342, 27 5 204, 18 9 204, 13 14 204, 10 21 204, 8 30 204, 8 40 265, 7 50 333, 6 56 394, 5 62 463, 5 63 491, 8 59 489, 14 47 486, 19 39 482, 24 30 478, 28 25 476, 35 19 504, 35 19 558, 35 19 558, 34 25 615, 35 34 626, 36 44 638, 37 57 654, 37 68 656, 38 76 656, 41 92 660, 43 105 650, 46 118 608, 47 124 483, 49 131 483, 51 141 204,</inkml:trace>
  <inkml:annotation type="path"> 0 179 1, 89 149 1, 239 104 1, 389 74 1, 419 74 1, 404 74 1, 269 134 1, 194 209 1, 149 314 1, 119 449 1, 119 599 1, 104 749 1, 89 839 1, 74 929 1, 74 944 1, 119 884 1, 209 704 1, 284 584 1, 359 449 1, 419 374 1, 524 284 1, 524 284 1, 524 284 1, 509 374 1, 524 509 1, 539 659 1, 554 854 1, 554 1019 1, 569 1139 1, 614 1379 1, 644 1574 1, 689 1769 1, 704 1859 1, 734 1964 1, 764 2114 1</inkml:annotation>
  <inkml:annotation type="data">AIABHAOAgAQAAAAAAB0CLFwDB0TAAUU0SBEFATgR4DPkQApfI4J8Hh8vfl8ZMpOcq8+NcLMs2IL7
PwDZjxMyPL37+XxfF+B8HJze/J18c4CCfwXJ/BW/4L/gHf8tfvgfl74vj+T8b/iG1n4g/DH5R/K3
5Bnj8A74/AP4l/Rf7e/gRMA=
</inkml:annotation>
  <inkml:annotation type="types">AAEBAQEBAQEBAQEBAQEBAQEBAQEBAQEBAQEBAQEBAQEBAQE=
</inkml:annotation>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5 27 377, 12 20 423, 19 16 443, 29 10 461, 34 8 464, 42 7 463, 48 5 457, 49 5 241, 48 5 241, 44 6 0</inkml:trace>
  <inkml:annotation type="path"> 0 479 1, 74 404 1, 179 299 1, 284 239 1, 434 149 1, 509 119 1, 629 104 1, 719 74 1, 734 74 1, 719 74 1, 659 89 1</inkml:annotation>
  <inkml:annotation type="data">AEgcA4CABAAAAAAAHQIsIAMHRMABRTRIEQUBOBHgM+RACicLgnrHPfN970CC/En4v3m+JcSCfwOt
/Avf4Z38B+ff8BE/wEp/AY4=
</inkml:annotation>
  <inkml:annotation type="types">AAEBAQEBAQEBAQE=
</inkml:annotation>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4 7 355, 6 21 399, 6 37 434, 6 47 458, 5 55 468, 4 64 471, 5 63 204, 6 59 204, 9 46 204, 10 41 0</inkml:trace>
  <inkml:annotation type="path"> 44 0 1, 59 104 1, 89 314 1, 89 554 1, 89 704 1, 74 824 1, 59 959 1, 74 944 1, 89 884 1, 134 689 1, 149 614 1</inkml:annotation>
  <inkml:annotation type="data">AEgcA4CABAAAAAAAHQIWNAMHRMABRTRIEQUBOBHgM+RACicLgubNVjNAgnxfFnw7Pp78/yCCfwNV
/Aqfz/X+Afj/gQH+A+n8A+g=
</inkml:annotation>
  <inkml:annotation type="types">AAEBAQEBAQEBAQE=
</inkml:annotation>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4 7 365, 7 22 394, 8 32 417, 9 42 434, 9 54 444, 9 63 442, 9 69 422, 7 73 204, 6 73 204, 5 72 0</inkml:trace>
  <inkml:annotation type="path"> 44 0 1, 59 104 1, 104 329 1, 119 479 1, 134 629 1, 134 809 1, 134 944 1, 134 1034 1, 104 1094 1, 89 1094 1, 74 1079 1</inkml:annotation>
  <inkml:annotation type="data">AEYcA4CABAAAAAAAHQIWOAMHRMABRTRIEQUBOBHgM+RACiULgubmqbCCfF8ntne75oCCfwN9/Awv
w/D8f2/gn+Acf4CY/gH0
</inkml:annotation>
  <inkml:annotation type="types">AAEBAQEBAQEBAQE=
</inkml:annotation>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6 23 284, 14 16 323, 23 8 369, 29 7 402, 39 6 457, 48 5 486, 49 5 487, 50 5 443, 50 5 443, 50 4 204, 48 2 0</inkml:trace>
  <inkml:annotation type="path"> 0 434 1, 89 344 1, 209 239 1, 344 119 1, 434 104 1, 584 89 1, 719 74 1, 734 74 1, 749 74 1, 749 74 1, 749 59 1, 719 29 1</inkml:annotation>
  <inkml:annotation type="data">AEscA4CABAAAAAAAHQIsIAMHRMABRTRIEQUBOBHgM+RACioMgnwZO+L8qtCC/D34rt+IhaCCfwI5
/AZ/xff+EPwz+Hfx/+PP4DD/FQA=
</inkml:annotation>
  <inkml:annotation type="types">AAEBAQEBAQEBAQEB
</inkml:annotation>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19 9 442, 21 19 449, 23 30 456, 24 42 482, 25 51 492, 24 61 505, 23 74 517, 23 84 545, 23 91 661, 22 90 662, 17 85 608, 9 77 506, 4 73 425, 5 65 426, 9 62 426, 16 54 407, 25 46 204, 34 38 204,</inkml:trace>
  <inkml:annotation type="path"> 239 0 1, 284 134 1, 314 284 1, 344 449 1, 359 629 1, 374 764 1, 359 914 1, 344 1109 1, 344 1259 1, 344 1364 1, 329 1349 1, 254 1274 1, 134 1154 1, 59 1094 1, 74 974 1, 134 929 1, 239 809 1, 374 689 1, 509 569 1</inkml:annotation>
  <inkml:annotation type="data">AFwcA4CABAAAAAAAHQIiQgMHRMABRTRIEQUBOBHgM+RACjsTgvwJ99VqL57z4OcwgnzSTs53vy+e
+PPr2IJ/BLH8ElvwV+BeX8CfpT9l/lP8i/g79EX8F/wCr/APQA==
</inkml:annotation>
  <inkml:annotation type="types">AAEBAQEBAQEBAQEBAQEBAQEBAQ==
</inkml:annotation>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6 4 425, 11 8 463, 18 13 506, 26 19 518, 27 18 204, 27 16 204, 26 8 204,</inkml:trace>
  <inkml:annotation type="path"> 0 14 1, 89 59 1, 164 119 1, 269 194 1, 389 284 1, 404 269 1, 404 239 1, 389 119 1</inkml:annotation>
  <inkml:annotation type="data">AD0cA4CABAAAAAAAHQIgHAMHRMABRTRIEQUBOBHgM+RAChwIgnwXJ8dogpkk+O/Cgn8EbfwPX6/E
f8C4/wKw
</inkml:annotation>
  <inkml:annotation type="types">AAEBAQEBAQE=
</inkml:annotation>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16 7 472, 24 5 471, 30 5 461, 30 5 461, 33 8 484, 33 8 492, 31 15 496, 28 23 500, 24 32 503, 18 39 504, 13 44 508, 8 48 501, 2 49 204, 2 49 204, 0 47 0</inkml:trace>
  <inkml:annotation type="path"> 134 149 1, 239 104 1, 359 74 1, 449 74 1, 449 74 1, 494 119 1, 494 119 1, 464 224 1, 419 344 1, 359 479 1, 269 584 1, 194 659 1, 119 719 1, 29 734 1, 29 734 1, 0 704 1</inkml:annotation>
  <inkml:annotation type="data">AFEcA4CABAAAAAAAHQIiKgMHRMABRTRIEQUBOBHgM+RACjAQgvm2b8PO7bsX4NCC+j75jnfik3b2
6IJ/BSn8FL/P9H4S/Afld59f8CU/wJt/APo=
</inkml:annotation>
  <inkml:annotation type="types">AAEBAQEBAQEBAQEBAQEBAQ==
</inkml:annotation>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5 6 314, 5 17 346, 5 28 382, 5 41 426, 5 48 427, 7 61 380, 9 68 0</inkml:trace>
  <inkml:annotation type="path"> 59 0 1, 74 89 1, 74 254 1, 74 419 1, 74 614 1, 74 719 1, 104 914 1, 134 1019 1</inkml:annotation>
  <inkml:annotation type="data">AD4cA4CABAAAAAAAHQIUNgMHRMABRTRIEQUBOBHgM+RACh0IgvHaMIJ8Hpnw/B8Ign8CsfwIz4+T
8d/kX+BfwA==
</inkml:annotation>
  <inkml:annotation type="types">AAEBAQEBAQE=
</inkml:annotation>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21 6 519, 20 12 538, 22 15 573, 24 15 573, 26 15 583, 35 12 589, 40 12 591, 41 13 598, 41 14 610, 40 17 612, 35 22 592, 30 27 504, 22 31 316, 14 36 204, 9 39 204, 9 40 204, 12 47 304, 13 55 372, 13 64 419, 12 69 419, 11 81 505, 9 87 534, 7 96 585, 5 97 613, 5 97 600, 7 87 588, 10 75 577, 15 65 558, 18 59 558, 25 49 538, 32 41 521, 39 34 508, 46 27 500, 52 25 496, 58 24 514, 58 24 514, 61 30 564, 64 37 582, 68 48 589, 70 58 602, 72 67 608, 74 80 611, 76 87 619, 79 97 623, 78 101 661, 77 101 629, 71 97 580, 63 91 376, 54 84 204, 46 77 204, 37 70 204, 33 65 204, 33 61 421, 34 59 421, 40 56 468, 45 54 475, 51 54 471, 52 54 466, 54 57 414, 54 59 387, 50 67 369, 45 73 362, 40 78 355, 32 84 361, 23 90 366, 25 92 422, 30 92 422, 35 90 436, 45 87 451, 50 82 453, 57 78 450, 61 73 323, 62 70 204,</inkml:trace>
  <inkml:annotation type="path"> 359 0 1, 314 89 1, 299 179 1, 329 224 1, 359 224 1, 389 224 1, 524 179 1, 599 179 1, 614 194 1, 614 209 1, 599 254 1, 524 329 1, 449 404 1, 329 464 1, 209 539 1, 134 584 1, 134 599 1, 179 704 1, 194 824 1, 194 959 1, 179 1034 1, 164 1214 1, 134 1304 1, 104 1439 1, 74 1454 1, 74 1454 1, 104 1304 1, 149 1124 1, 224 974 1, 269 884 1, 374 734 1, 479 614 1, 584 509 1, 689 404 1, 779 374 1, 869 359 1, 869 359 1, 914 449 1, 959 554 1, 1019 719 1, 1049 869 1, 1079 1004 1, 1109 1199 1, 1139 1304 1, 1184 1454 1, 1169 1514 1, 1154 1514 1, 1064 1454 1, 944 1364 1, 809 1259 1, 689 1154 1, 554 1049 1, 494 974 1, 494 914 1, 509 884 1, 599 839 1, 674 809 1, 764 809 1, 779 809 1, 809 854 1, 809 884 1, 749 1004 1, 674 1094 1, 599 1169 1, 479 1259 1, 344 1349 1, 374 1379 1, 449 1379 1, 524 1349 1, 674 1304 1, 749 1229 1, 854 1169 1, 914 1094 1, 929 1049 1</inkml:annotation>
  <inkml:annotation type="data">AOUBHAOAgAQAAAAAAB0COkgDB0TAAUU0SBEFATgR4DPkQArDAUqC/Cn4bzh8Xnzb5dc9c21TMmb4
FfDxNE8ve2X14nqz3N812/Vx6953oIJ8DvXeRmLN34JPPxfDz5b9O5485HqT4J4t8fDz4fPnaZMs
xy/Btjzu3ZcAgn8F5fwWb+BPxX9Hnz69fT+Efzb+rfz5+xH6s/Ev4P/If6Q/K/4Q/Cf43k+X8Ffg
3nj14/CH4J/JH4l+v4Pj768/ij84/gf+AG/xJ/AHh/AS38BL/kL8a/XfyH+Fvm+p91/JX5V/AE+/
3+3fkA==
</inkml:annotation>
  <inkml:annotation type="types">AAEBAQEBAQEBAQEBAQEBAQEBAQEBAQEBAQEBAQEBAQEBAQEBAQEBAQEBAQEBAQEBAQEBAQEBAQEB
AQEBAQEBAQEBAQEBAQEBAQE=
</inkml:annotation>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7 5 547, 8 5 547, 13 5 544, 17 5 533, 21 7 204, 20 7 204, 10 13 204,</inkml:trace>
  <inkml:annotation type="path"> 0 119 1, 104 74 1, 119 74 1, 194 74 1, 254 74 1, 314 104 1, 299 104 1, 149 194 1</inkml:annotation>
  <inkml:annotation type="data">AEAcA4CABAAAAAAAHQIcFgMHRMABRTRIEQUBOBHgM+RACh8IgnxfD4r384CC+T6+Gb8Agn8GVfwZ
X35f4Fh/gXYA
</inkml:annotation>
  <inkml:annotation type="types">AAEBAQEBAQE=
</inkml:annotation>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5 10 465, 6 20 498, 7 31 528, 8 37 550, 12 42 558, 18 45 565, 24 44 567, 31 41 496, 40 35 226, 45 29 204,</inkml:trace>
  <inkml:annotation type="path"> 59 0 1, 74 149 1, 89 299 1, 104 464 1, 119 554 1, 179 629 1, 269 674 1, 359 659 1, 464 614 1, 599 524 1, 674 434 1</inkml:annotation>
  <inkml:annotation type="data">AEIcA4CABAAAAAAAHQIqKgMHRMABRTRIEQUBOBHgM+RACiELgvHRzEzygn0J7u+d6IJ/BQ38Ei9+
X8A33+d/4Bz/gNQ=
</inkml:annotation>
  <inkml:annotation type="types">AAEBAQEBAQEBAQE=
</inkml:annotation>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32 5 297, 31 11 297, 27 18 297, 26 23 301, 24 30 301, 21 47 308, 17 64 315, 13 76 321, 10 89 340, 7 98 384, 5 108 462, 5 109 462, 5 109 465, 7 110 508, 9 109 508, 15 102 523, 19 93 524, 23 85 523, 27 74 511, 28 68 488, 28 63 415, 27 61 376, 25 60 292, 22 61 284, 16 65 261, 11 69 204, 10 70 0</inkml:trace>
  <inkml:annotation type="path"> 524 0 1, 479 74 1, 464 164 1, 404 269 1, 389 344 1, 359 449 1, 314 704 1, 254 959 1, 194 1139 1, 149 1334 1, 104 1469 1, 74 1619 1, 74 1634 1, 74 1634 1, 104 1649 1, 134 1634 1, 224 1529 1, 284 1394 1, 344 1274 1, 404 1109 1, 419 1019 1, 419 944 1, 404 914 1, 374 899 1, 329 914 1, 239 974 1, 164 1034 1, 149 1049 1</inkml:annotation>
  <inkml:annotation type="data">AG4cA4CABAAAAAAAHQIiTAMHRMABRTRIEQUBOBHgM+RACk0cgvxV+Mc7y2omMeNO229ngIJ6k3Po
e55nz2b8Ozvqcmcdgn8CbfwJu8efiX7vwt+KP0Dz8afjv8BfgHfr+v8k/ij8f/nz8B/in+ACwA==
</inkml:annotation>
  <inkml:annotation type="types">AAEBAQEBAQEBAQEBAQEBAQEBAQEBAQEBAQEBAQ==
</inkml:annotation>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17 9 371, 14 21 422, 12 32 466, 10 42 487, 8 52 480, 6 66 437, 4 76 204, 3 80 0</inkml:trace>
  <inkml:annotation type="path"> 269 0 1, 254 134 1, 209 314 1, 179 479 1, 149 629 1, 119 779 1, 89 989 1, 59 1139 1, 44 1199 1</inkml:annotation>
  <inkml:annotation type="data">AEMcA4CABAAAAAAAHQIaPAMHRMABRTRIEQUBOBHgM+RACiIJgvwR+C9gQIJ83LXjz8KCfwOV/Asv
x/hP8O/i3+AYfw8A
</inkml:annotation>
  <inkml:annotation type="types">AAEBAQEBAQEB
</inkml:annotation>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8 6 511, 5 16 481, 4 22 204,</inkml:trace>
  <inkml:annotation type="path"> 164 0 1, 119 89 1, 74 239 1, 59 329 1</inkml:annotation>
  <inkml:annotation type="data">ADYcA4CABAAAAAAAHQIWHAMHRMABRTRIEQUBOBHgM+RAChUEgvq/ALCCfB48gIJ/BcX8GP/wGmA=
</inkml:annotation>
  <inkml:annotation type="types">AAEBAQ==
</inkml:annotation>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13 23 384, 13 30 426, 13 41 493, 14 46 546, 15 47 562, 17 47 607, 19 46 622, 24 39 630, 26 31 632, 28 21 632, 28 14 627, 27 7 609, 26 6 592, 24 5 526, 18 6 486, 12 10 471, 6 14 410, 4 20 204, 4 21 204, 6 25 0</inkml:trace>
  <inkml:annotation type="path"> 224 194 1, 194 344 1, 194 449 1, 194 614 1, 209 689 1, 224 704 1, 254 704 1, 284 689 1, 359 584 1, 389 464 1, 419 314 1, 419 209 1, 404 104 1, 389 89 1, 359 74 1, 269 89 1, 179 149 1, 89 209 1, 59 299 1, 59 314 1, 89 374 1</inkml:annotation>
  <inkml:annotation type="data">AGQcA4CABAAAAAAAHQIgKAMHRMABRTRIEQUBOBHgM+RACkMVgvwF+B8RHOtq+TxmAIL7u98fD5t+
G7x8DOM98IJ/A8n8DI/hb8A/i/8PfiH4/h3398/I/4Y/C35B/gAf+AgP4B9A
</inkml:annotation>
  <inkml:annotation type="types">AAEBAQEBAQEBAQEBAQEBAQEBAQEB
</inkml:annotation>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19 8 405, 19 21 431, 19 27 431, 18 39 470, 17 51 481, 15 61 495, 12 67 511, 8 72 546, 6 73 577, 6 73 586, 5 72 591, 5 71 591, 10 67 584, 16 63 574, 24 60 538, 32 56 353, 37 51 204, 43 46 204, 47 43 0</inkml:trace>
  <inkml:annotation type="path"> 269 0 1, 284 119 1, 284 314 1, 284 404 1, 269 584 1, 254 764 1, 224 914 1, 179 1004 1, 119 1079 1, 89 1094 1, 89 1094 1, 74 1079 1, 74 1064 1, 149 1004 1, 239 944 1, 359 899 1, 479 839 1, 554 764 1, 644 689 1, 704 644 1</inkml:annotation>
  <inkml:annotation type="data">AFwcA4CABAAAAAAAHQIoOAMHRMABRTRIEQUBOBHgM+RACjsUgvwR+B6q25lnqY7Ngnyevj+Bvm+b
XUtYgn8EHfwO3+Gfxl+HeZ+CvP4R8+/j7+Gf4AP/Fn8AHfwD6A==
</inkml:annotation>
  <inkml:annotation type="types">AAEBAQEBAQEBAQEBAQEBAQEBAQE=
</inkml:annotation>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5 6 530, 6 13 548, 6 26 565, 5 33 574, 5 33 577, 5 38 577, 6 38 578, 5 41 578, 7 43 308, 7 41 308, 9 29 204,</inkml:trace>
  <inkml:annotation type="path"> 59 0 1, 74 89 1, 89 194 1, 89 389 1, 74 494 1, 74 494 1, 74 569 1, 89 569 1, 74 614 1, 104 644 1, 104 614 1, 134 434 1</inkml:annotation>
  <inkml:annotation type="data">AEgcA4CABAAAAAAAHQIUKAMHRMABRTRIEQUBOBHgM+RACicMgvHVsTebgIJ8E+D4fj9e+Xz9IIJ/
BhH8Fy35fh7L/AgP8CAfrUA=
</inkml:annotation>
  <inkml:annotation type="types">AAEBAQEBAQEBAQEB
</inkml:annotation>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9 6 508, 12 15 542, 15 26 569, 14 36 578, 12 48 580, 12 58 580, 10 66 551, 7 75 253, 3 85 204, 1 89 0</inkml:trace>
  <inkml:annotation type="path"> 89 0 1, 134 89 1, 179 224 1, 224 389 1, 209 539 1, 179 719 1, 179 869 1, 149 989 1, 104 1124 1, 44 1274 1, 14 1334 1</inkml:annotation>
  <inkml:annotation type="data">AEccA4CABAAAAAAAHQIYQgMHRMABRTRIEQUBOBHgM+RACiYLgvg6ebm24IJ8HMubsnwggn8FufwU
z8f4J+Pfw//Af/8BrfwA2A==
</inkml:annotation>
  <inkml:annotation type="types">AAEBAQEBAQEBAQE=
</inkml:annotation>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7054674" units="cm"/>
      <inkml:brushProperty name="height" value="0.07054674" units="cm"/>
      <inkml:brushProperty name="fitToCurve" value="1"/>
      <inkml:brushProperty name="color" value="#000000"/>
    </inkml:brush>
  </inkml:definitions>
  <inkml:annotation type="path"> 104 0 1, 74 119 1, 44 194 1</inkml:annotation>
  <inkml:annotation type="data">ADAcA4CABAAAAAAAHQIUGAMHRMABRTRIEQUBOBHgM+RACg8Dgvi+cIJ8nYJ/BNn8L6g=
</inkml:annotation>
  <inkml:annotation type="types">AAEB
</inkml:annotation>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11 7 457, 8 19 461, 5 28 457, 5 32 204,</inkml:trace>
  <inkml:annotation type="path"> 194 0 1, 164 104 1, 119 284 1, 74 419 1, 74 479 1</inkml:annotation>
  <inkml:annotation type="data">ADgcA4CABAAAAAAAHQIWIgMHRMABRTRIEQUBOBHgM+RAChcFgvu/AdcAgnxeu+yCfwTt/BN/y/wG
uA==
</inkml:annotation>
  <inkml:annotation type="types">AAEBAQE=
</inkml:annotation>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11 8 428, 6 17 426, 4 23 376, 3 29 0</inkml:trace>
  <inkml:annotation type="path"> 224 0 1, 164 119 1, 89 254 1, 59 344 1, 44 434 1</inkml:annotation>
  <inkml:annotation type="data">ADkcA4CABAAAAAAAHQIaIAMHRMABRTRIEQUBOBHgM+RAChgFgvwF+C7yAIJ8k6CCfwR5/BIP5F/g
XEA=
</inkml:annotation>
  <inkml:annotation type="types">AAEBAQE=
</inkml:annotation>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8 20 477, 19 15 480, 27 10 473, 36 7 338, 46 3 204, 50 2 0</inkml:trace>
  <inkml:annotation type="path"> 0 344 1, 119 299 1, 284 224 1, 404 149 1, 539 104 1, 689 44 1, 749 29 1</inkml:annotation>
  <inkml:annotation type="data">ADscA4CABAAAAAAAHQIsHgMHRMABRTRIEQUBOBHgM+RAChoHgnyc7J8Igvwl+GdZeIJ/BT38FM/T
+5Z+cQ==
</inkml:annotation>
  <inkml:annotation type="types">AAEBAQEBAQ==
</inkml:annotation>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6 6 508, 14 5 464, 18 5 254, 19 6 204,</inkml:trace>
  <inkml:annotation type="path"> 0 119 1, 89 89 1, 209 74 1, 269 74 1, 284 89 1</inkml:annotation>
  <inkml:annotation type="data">ADkcA4CABAAAAAAAHQIcFAMHRMABRTRIEQUBOBHgM+RAChgFgnwZ56CC+T6ZIIJ/Bbn8Ga/wBj/A
EgA=
</inkml:annotation>
  <inkml:annotation type="types">AAEBAQE=
</inkml:annotation>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5 8 445, 5 19 488, 6 25 515, 9 31 519, 13 37 491, 21 39 340, 28 39 204,</inkml:trace>
  <inkml:annotation type="path"> 74 0 1, 74 119 1, 74 284 1, 89 374 1, 134 464 1, 194 554 1, 314 584 1, 419 584 1</inkml:annotation>
  <inkml:annotation type="data">AD4cA4CABAAAAAAAHQIeJgMHRMABRTRIEQUBOBHgM+RACh0IgvXtMniggnyc9nnQgn8EvfwQT+Bf
wn+Jf23+Ag==
</inkml:annotation>
  <inkml:annotation type="types">AAEBAQEBAQE=
</inkml:annotation>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4 8 428, 9 18 464, 12 28 479, 16 39 483, 20 40 204, 21 37 204,</inkml:trace>
  <inkml:annotation type="path"> 0 0 1, 59 119 1, 134 269 1, 179 419 1, 239 584 1, 299 599 1, 314 554 1</inkml:annotation>
  <inkml:annotation type="data">ADwcA4CABAAAAAAAHQIcJgMHRMABRTRIEQUBOBHgM+RAChsHgnibHYJ8mJ9PkIJ/BHn8D6/g/6/4
Eb/gRIA=
</inkml:annotation>
  <inkml:annotation type="types">AAEBAQEBAQ==
</inkml:annotation>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22 11 478, 16 21 491, 10 31 494, 7 37 494, 4 47 238, 4 48 0</inkml:trace>
  <inkml:annotation type="path"> 434 0 1, 329 164 1, 239 314 1, 149 464 1, 104 554 1, 59 704 1, 59 719 1</inkml:annotation>
  <inkml:annotation type="data">AD0cA4CABAAAAAAAHQIeLAMHRMABRTRIEQUBOBHgM+RAChwHgvw9+LY44IJ9VefHzoJ/BUH8FD/T
3+A5fwQA
</inkml:annotation>
  <inkml:annotation type="types">AAEBAQEBAQ==
</inkml:annotation>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4 7 439, 9 19 476, 13 31 520, 15 44 529, 16 53 531, 18 60 204, 18 58 204, 18 55 0</inkml:trace>
  <inkml:annotation type="path"> 0 0 1, 59 104 1, 134 284 1, 194 464 1, 224 659 1, 239 794 1, 269 899 1, 269 869 1, 269 824 1</inkml:annotation>
  <inkml:annotation type="data">AEIcA4CABAAAAAAAHQIaMgMHRMABRTRIEQUBOBHgM+RACiEJgniXbNCCfF6Tzvz0gn8EpfwQT8X4
r+P+Bd/4Fy/gH0A=
</inkml:annotation>
  <inkml:annotation type="types">AAEBAQEBAQEB
</inkml:annotation>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10 9 464, 13 19 493, 14 29 511, 13 38 515, 11 48 516, 9 58 503, 7 66 471, 3 76 204, 1 81 0</inkml:trace>
  <inkml:annotation type="path"> 74 0 1, 149 134 1, 194 284 1, 209 434 1, 194 569 1, 164 719 1, 134 869 1, 104 989 1, 44 1139 1, 14 1214 1</inkml:annotation>
  <inkml:annotation type="data">AEEcA4CABAAAAAAAHQIYPAMHRMABRTRIEQUBOBHgM+RACiAKgvTd2m4AgnzRY3PYgn8FCfwSX9f4
B7+AfwX/AXf5iA==
</inkml:annotation>
  <inkml:annotation type="types">AAEBAQEBAQEBAQ==
</inkml:annotation>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13 454, 5 25 483, 6 36 557, 8 41 554, 9 41 554, 10 41 564, 13 38 555, 17 31 518, 19 24 485, 21 14 451, 22 5 457, 22 5 483, 22 5 483, 22 5 486, 21 12 500, 21 20 514, 22 32 553, 23 44 578, 24 56 608, 26 65 615, 28 74 622, 28 81 627, 26 88 649, 24 89 660, 18 91 654, 11 87 582, 8 81 482, 7 74 311, 8 65 204, 9 62 0</inkml:trace>
  <inkml:annotation type="path"> 59 104 1, 74 194 1, 74 374 1, 89 539 1, 119 614 1, 134 614 1, 149 614 1, 194 569 1, 254 464 1, 284 359 1, 314 209 1, 329 74 1, 329 74 1, 329 74 1, 329 74 1, 314 179 1, 314 299 1, 329 479 1, 344 659 1, 359 839 1, 389 974 1, 419 1109 1, 419 1214 1, 389 1319 1, 359 1334 1, 269 1364 1, 164 1304 1, 119 1214 1, 104 1109 1, 119 974 1, 134 929 1</inkml:annotation>
  <inkml:annotation type="data">AHMcA4CABAAAAAAAHQIeQAMHRMABRTRIEQUBOBHgM+RAClIfgvHbJWTVpZCN15vjMIL4r8F+H275
dnzHxTwda+GfDt34AIJ/BOH8Eb/j78/8+j8F/h3xfxp+DPwzz6n4W/APr8Jt/A31/gf80/h385/m
T9Tg
</inkml:annotation>
  <inkml:annotation type="types">AAEBAQEBAQEBAQEBAQEBAQEBAQEBAQEBAQEBAQEBAQ==
</inkml:annotation>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7 365, 15 20 429, 14 32 463, 13 39 506, 13 45 544, 14 46 548, 15 47 548, 15 46 556, 17 44 555, 20 36 537, 23 28 514, 26 16 472, 27 8 484, 27 8 492, 26 10 501, 26 18 521, 26 28 550, 26 35 565, 28 45 582, 29 53 602, 32 65 620, 35 77 625, 36 85 634, 36 98 644, 35 105 655, 31 110 662, 26 114 672, 18 115 675, 12 113 632, 7 107 548, 4 99 417, 4 91 207, 5 83 204,</inkml:trace>
  <inkml:annotation type="path"> 254 0 1, 239 104 1, 224 299 1, 209 479 1, 194 584 1, 194 674 1, 209 689 1, 224 704 1, 224 689 1, 254 659 1, 299 539 1, 344 419 1, 389 239 1, 404 119 1, 404 119 1, 389 149 1, 389 269 1, 389 419 1, 389 524 1, 419 674 1, 434 794 1, 479 974 1, 524 1154 1, 539 1274 1, 539 1469 1, 524 1574 1, 464 1649 1, 389 1709 1, 269 1724 1, 179 1694 1, 104 1604 1, 59 1484 1, 59 1364 1, 74 1244 1</inkml:annotation>
  <inkml:annotation type="data">AHkcA4CABAAAAAAAHQIiUAMHRMABRTRIEQUBOBHgM+RAClgigvwN+CRIuQ22GXG29vcmcgCCfF8F
9322/C8+Pkz4M7zfDz6+Hb3vnQCCfwN9/An/4h+b3+KfPyfP+B/f4L/KHmfV834Bzm/f4k88+P8g
/jf8h/oP+Agg
</inkml:annotation>
  <inkml:annotation type="types">AAEBAQEBAQEBAQEBAQEBAQEBAQEBAQEBAQEBAQEBAQEBAQ==
</inkml:annotation>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34 5 458, 29 14 458, 27 20 479, 23 29 479, 18 39 487, 13 49 489, 9 58 487, 4 68 406, 3 74 204,</inkml:trace>
  <inkml:annotation type="path"> 539 0 1, 509 74 1, 434 209 1, 404 299 1, 344 434 1, 269 584 1, 194 734 1, 134 869 1, 59 1019 1, 44 1109 1</inkml:annotation>
  <inkml:annotation type="data">AEQcA4CABAAAAAAAHQIkOAMHRMABRTRIEQUBOBHgM+RACiMKgvxZ+Me82pfAgnrx3kWeQIJ/BPH8
E8/g78H/J8Pn9B/tcA==
</inkml:annotation>
  <inkml:annotation type="types">AAEBAQEBAQEBAQ==
</inkml:annotation>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11 11 397, 9 23 446, 7 34 496, 5 46 559, 5 53 559, 6 60 564, 8 66 554, 13 70 400, 19 71 204, 22 70 204, 24 70 0</inkml:trace>
  <inkml:annotation type="path"> 194 0 1, 164 164 1, 134 344 1, 104 509 1, 74 689 1, 74 794 1, 89 899 1, 119 989 1, 194 1049 1, 284 1064 1, 329 1049 1, 359 1049 1</inkml:annotation>
  <inkml:annotation type="data">AEgcA4CABAAAAAAAHQIcOAMHRMABRTRIEQUBOBHgM+RACicMgvu/AYyTk7SCfVLPa73Ygn8D/fwM
7Pu/Mfr8B/wAL+Of4Bs/gH0=
</inkml:annotation>
  <inkml:annotation type="types">AAEBAQEBAQEBAQEB
</inkml:annotation>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6 6 436, 11 17 465, 12 27 483, 12 36 501, 11 49 496, 10 57 468, 7 63 346, 3 73 204, 2 75 0</inkml:trace>
  <inkml:annotation type="path"> 44 0 1, 89 89 1, 164 254 1, 179 404 1, 179 539 1, 164 734 1, 149 854 1, 104 944 1, 44 1094 1, 29 1124 1</inkml:annotation>
  <inkml:annotation type="data">AEMcA4CABAAAAAAAHQIYOgMHRMABRTRIEQUBOBHgM+RACiIKguM82tvAgnwerfHvfHyggn8EmfwQ
n9b8J/hP9Q/g38wg
</inkml:annotation>
  <inkml:annotation type="types">AAEBAQEBAQEBAQ==
</inkml:annotation>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44 9 376, 41 5 355, 40 4 335, 33 5 301, 28 10 274, 25 18 271, 21 28 266, 18 39 289, 17 46 344, 18 48 367, 19 48 367, 20 48 397, 28 45 417, 33 40 423, 37 34 427, 40 29 428, 41 30 454, 41 34 452, 40 48 456, 39 57 461, 39 68 478, 39 78 500, 39 90 523, 38 103 548, 38 114 563, 36 120 573, 33 125 598, 26 128 610, 25 128 610, 17 126 589, 11 123 556, 6 118 494, 4 111 244, 4 105 204, 6 98 204,</inkml:trace>
  <inkml:annotation type="path"> 644 224 1, 659 134 1, 614 74 1, 599 59 1, 494 74 1, 419 149 1, 374 269 1, 314 419 1, 269 584 1, 254 689 1, 269 719 1, 284 719 1, 299 719 1, 419 674 1, 494 599 1, 554 509 1, 599 434 1, 614 449 1, 614 509 1, 599 719 1, 584 854 1, 584 1019 1, 584 1169 1, 584 1349 1, 569 1544 1, 569 1709 1, 539 1799 1, 494 1874 1, 389 1919 1, 374 1919 1, 254 1889 1, 164 1844 1, 89 1769 1, 59 1664 1, 59 1574 1, 89 1469 1</inkml:annotation>
  <inkml:annotation type="data">AIgBHAOAgAQAAAAAAB0CJlQDB0TAAUU0SBEFATgR4DPkQApnJIL8dfjnznw5lmYfF23bULNvn4Pj
yczAgvwF+D85njmTz713bPg59HvLk33d7t3ZQIJ/A6n8D/z8A/F+FN/Dn4k/Ev4T/EH0/gHe/hb8
O/BPs9TPp9/gL7/t/B/2/h/+AXf4CI/GgA==
</inkml:annotation>
  <inkml:annotation type="types">AAEBAQEBAQEBAQEBAQEBAQEBAQEBAQEBAQEBAQEBAQEBAQEB
</inkml:annotation>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22 9 402, 21 21 419, 20 33 435, 20 47 446, 19 59 461, 19 71 470, 17 82 488, 15 90 516, 12 100 541, 9 105 570, 5 107 596, 5 105 596, 8 96 588, 12 87 582, 16 78 576, 21 70 566, 26 64 557, 31 59 546, 33 58 530, 33 58 530, 36 62 537, 37 68 546, 37 74 555, 36 84 566, 36 92 537, 37 92 469, 37 92 362, 39 90 229, 44 81 204, 48 72 204, 50 67 0</inkml:trace>
  <inkml:annotation type="path"> 344 0 1, 329 134 1, 314 314 1, 299 494 1, 299 704 1, 284 884 1, 284 1064 1, 254 1229 1, 224 1349 1, 179 1499 1, 134 1574 1, 74 1604 1, 74 1574 1, 119 1439 1, 179 1304 1, 239 1169 1, 314 1049 1, 389 959 1, 464 884 1, 494 869 1, 494 869 1, 539 929 1, 554 1019 1, 554 1109 1, 539 1259 1, 539 1379 1, 554 1379 1, 554 1379 1, 584 1349 1, 659 1214 1, 719 1079 1, 749 1004 1</inkml:annotation>
  <inkml:annotation type="data">AG8cA4CABAAAAAAAHQIqSgMHRMABRTRIEQUBOBHgM+RACk4ggvwl+FSWaq+ORDu822S5y6CCfNxm
r3PffPxkyeJ4x435W/G8AIJ/BBH8Dz334+H5vo747+Gflx5m+/wJ8WM/Gv4z/Gf4Z/Xn4W/gH0A=
</inkml:annotation>
  <inkml:annotation type="types">AAEBAQEBAQEBAQEBAQEBAQEBAQEBAQEBAQEBAQEBAQE=
</inkml:annotation>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5 7 404, 4 16 204, 4 17 0</inkml:trace>
  <inkml:annotation type="path"> 89 0 1, 74 104 1, 59 239 1, 59 254 1</inkml:annotation>
  <inkml:annotation type="data">ADMcA4CABAAAAAAAHQIUGgMHRMABRTRIEQUBOBHgM+RAChIEgvg+NIJ8WfKAgn8EGfwc75A=
</inkml:annotation>
  <inkml:annotation type="types">AAEBAQ==
</inkml:annotation>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8 8 342, 4 19 321, 4 25 204, 4 27 0</inkml:trace>
  <inkml:annotation type="path"> 164 0 1, 119 119 1, 59 284 1, 59 374 1, 59 404 1</inkml:annotation>
  <inkml:annotation type="data">ADgcA4CABAAAAAAAHQIYIAMHRMABRTRIEQUBOBHgM+RAChcFgvq/AN8Agnyc9+SCfwMh/A3f6l/S
YA==
</inkml:annotation>
  <inkml:annotation type="types">AAEBAQE=
</inkml:annotation>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7 9 580, 16 6 580, 23 5 565, 30 5 537, 41 5 204, 45 5 204,</inkml:trace>
  <inkml:annotation type="path"> 0 164 1, 104 134 1, 239 89 1, 344 74 1, 449 74 1, 614 74 1, 674 74 1</inkml:annotation>
  <inkml:annotation type="data">AD0cA4CABAAAAAAAHQIqFAMHRMABRTRIEQUBOBHgM+RAChwHgnxZrx8Ygvq++5CCfwbZ/Btv4D+/
+BR/4F+A
</inkml:annotation>
  <inkml:annotation type="types">AAEBAQEBAQ==
</inkml:annotation>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6 7 387, 13 6 423, 23 5 428, 32 4 313, 32 4 212, 33 4 212, 33 4 204, 33 4 204, 33 4 204, 33 3 0</inkml:trace>
  <inkml:annotation type="path"> 0 134 1, 89 104 1, 194 89 1, 344 74 1, 479 59 1, 479 59 1, 494 59 1, 494 59 1, 494 59 1, 494 59 1, 494 44 1</inkml:annotation>
  <inkml:annotation type="data">AEMcA4CABAAAAAAAHQIiFgMHRMABRTRIEQUBOBHgM+RACiILgnwTl+eUAIL5vrhAoIJ/A9X8DR/i
P9q/gD9XfL8j+AfQ
</inkml:annotation>
  <inkml:annotation type="types">AAEBAQEBAQEBAQE=
</inkml:annotation>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6 8 638, 14 7 655, 23 6 655, 24 6 653, 28 5 204, 28 5 204, 28 5 0</inkml:trace>
  <inkml:annotation type="path"> 0 149 1, 89 119 1, 209 104 1, 344 89 1, 359 89 1, 419 74 1, 419 74 1, 419 74 1</inkml:annotation>
  <inkml:annotation type="data">AEEcA4CABAAAAAAAHQIgFAMHRMABRTRIEQUBOBHgM+RACiAIgnwZPl55AIL6PtiWAIJ/B8H8Hf/g
ff4Jj/gmb+AfQA==
</inkml:annotation>
  <inkml:annotation type="types">AAEBAQEBAQE=
</inkml:annotation>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4 9 431, 8 19 455, 11 25 455, 14 33 468, 16 42 459, 19 49 426, 20 50 340, 20 51 340, 21 52 204, 22 51 204,</inkml:trace>
  <inkml:annotation type="path"> 0 0 1, 59 134 1, 119 284 1, 164 374 1, 209 494 1, 239 629 1, 284 734 1, 299 749 1, 299 764 1, 314 779 1, 329 764 1</inkml:annotation>
  <inkml:annotation type="data">AEMcA4CABAAAAAAAHQIcLAMHRMABRTRIEQUBOBHgM+RACiILgnhVm2CCfNPOTfhNgn8EhfwQn+Ff
u/CP4V/J/6Q/ev70
</inkml:annotation>
  <inkml:annotation type="types">AAEBAQEBAQEBAQE=
</inkml:annotation>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8 5 548, 10 6 550, 18 6 548, 25 5 544, 31 3 219, 31 3 204, 31 2 0</inkml:trace>
  <inkml:annotation type="path"> 0 89 1, 119 74 1, 149 89 1, 269 89 1, 374 74 1, 464 44 1, 464 44 1, 464 29 1</inkml:annotation>
  <inkml:annotation type="data">AEAcA4CABAAAAAAAHQIiFAMHRMABRTRIEQUBOBHgM+RACh8IgnyfD8FvwoL4Pjy25YJ/Bln8GU+d
/gWf+BUP4BfA
</inkml:annotation>
  <inkml:annotation type="types">AAEBAQEBAQE=
</inkml:annotation>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16 398, 15 25 450, 14 35 501, 16 41 498, 16 41 498, 17 41 472, 19 39 446, 23 31 399, 26 24 343, 27 17 304, 28 11 298, 29 5 327, 29 5 460, 28 5 460, 28 11 508, 28 23 538, 28 35 554, 29 45 597, 31 52 612, 34 62 625, 37 71 637, 40 81 646, 42 87 695, 41 88 695, 35 91 700, 29 93 697, 20 95 686, 17 94 672, 11 94 650, 9 93 608, 4 89 387, 4 87 204, 6 78 204,</inkml:trace>
  <inkml:annotation type="path"> 239 74 1, 224 239 1, 224 374 1, 209 524 1, 239 614 1, 239 614 1, 254 614 1, 284 584 1, 344 464 1, 389 359 1, 404 254 1, 419 164 1, 434 74 1, 434 74 1, 419 74 1, 419 164 1, 419 344 1, 419 524 1, 434 674 1, 464 779 1, 509 929 1, 554 1064 1, 599 1214 1, 629 1304 1, 614 1319 1, 524 1364 1, 434 1394 1, 299 1424 1, 254 1409 1, 164 1409 1, 134 1394 1, 59 1334 1, 59 1304 1, 89 1169 1</inkml:annotation>
  <inkml:annotation type="data">AIIBHAOAgAQAAAAAAB0CKEIDB0TAAUU0SBEFATgR4DPkQAphIoL8CfgeXmyZdLYSQvfbvwd8d9YA
gvXwbPPwt+GI+B8HwN7yzz7yuy9z44J/BAH8DM38o8/DL8H/P+BvxN+Kv1p+7/yJ+CfwD+Gvw7t7
+NPyP6+X5e/L+Df4BL/GH8ApAA==
</inkml:annotation>
  <inkml:annotation type="types">AAEBAQEBAQEBAQEBAQEBAQEBAQEBAQEBAQEBAQEBAQEBAQ==
</inkml:annotation>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32 10 482, 25 19 503, 23 24 516, 18 33 521, 14 42 523, 10 49 514, 4 58 484, 2 63 0</inkml:trace>
  <inkml:annotation type="path"> 569 0 1, 479 149 1, 374 284 1, 344 359 1, 269 494 1, 209 629 1, 149 734 1, 59 869 1, 29 944 1</inkml:annotation>
  <inkml:annotation type="data">AEIcA4CABAAAAAAAHQImNAMHRMABRTRIEQUBOBHgM+RACiEJgvxh+Pb67G+Agn0Xz4bnkIJ/BVH8
E//L8vfr/B/8E4g=
</inkml:annotation>
  <inkml:annotation type="types">AAEBAQEBAQEB
</inkml:annotation>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15 9 374, 16 19 421, 15 30 469, 13 39 487, 11 50 496, 8 62 478, 6 68 412, 3 76 204, 2 79 0</inkml:trace>
  <inkml:annotation type="path"> 209 0 1, 224 134 1, 239 284 1, 224 449 1, 194 584 1, 164 749 1, 119 929 1, 89 1019 1, 44 1139 1, 29 1184 1</inkml:annotation>
  <inkml:annotation type="data">AEMcA4CABAAAAAAAHQIaPAMHRMABRTRIEQUBOBHgM+RACiIKgvwB97asuIJ80m5Phz2Agn8DofwL
nPxD8/4b/Iv8AA+A
</inkml:annotation>
  <inkml:annotation type="types">AAEBAQEBAQEBAQ==
</inkml:annotation>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7 12 470, 6 23 491, 5 38 501, 5 48 470, 4 57 204, 4 59 0</inkml:trace>
  <inkml:annotation type="path"> 104 0 1, 104 179 1, 89 344 1, 74 569 1, 74 719 1, 59 854 1, 59 884 1</inkml:annotation>
  <inkml:annotation type="data">AD4cA4CABAAAAAAAHQIUMAMHRMABRTRIEQUBOBHgM+RACh0Hgvi+OpYAgn2Xx7vxgIJ/BSH8Ez/X
+N/4C7/MAA==
</inkml:annotation>
  <inkml:annotation type="types">AAEBAQEBAQ==
</inkml:annotation>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5 10 483, 7 21 515, 6 28 515, 7 40 555, 6 46 555, 7 55 553, 8 65 483, 11 75 204, 13 79 0</inkml:trace>
  <inkml:annotation type="path"> 29 0 1, 74 149 1, 104 314 1, 89 419 1, 104 599 1, 89 689 1, 104 824 1, 119 974 1, 164 1124 1, 194 1184 1</inkml:annotation>
  <inkml:annotation type="data">AEUcA4CABAAAAAAAHQIYPAMHRMABRTRIEQUBOBHgM+RACiQKgsl7m4yggn0Tz6+HkfCAgn8FVfwT
X+Jfxp+Nd/Nv8BD/noA=
</inkml:annotation>
  <inkml:annotation type="types">AAEBAQEBAQEBAQ==
</inkml:annotation>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8 7 353, 7 18 367, 6 23 367, 5 33 405, 5 42 440, 5 49 462, 7 59 450, 9 60 450, 12 66 204, 13 66 204, 16 67 0</inkml:trace>
  <inkml:annotation type="path"> 149 0 1, 119 104 1, 104 269 1, 89 344 1, 74 494 1, 74 629 1, 74 734 1, 104 884 1, 134 899 1, 179 989 1, 194 989 1, 239 1004 1</inkml:annotation>
  <inkml:annotation type="data">AEwcA4CABAAAAAAAHQIYNgMHRMABRTRIEQUBOBHgM+RACisMgvo+2EYm4IJ8Xj4fV3nz+vhggn8D
TfwMX+Afxh37/xT9n8Bo/wGh/APo
</inkml:annotation>
  <inkml:annotation type="types">AAEBAQEBAQEBAQEB
</inkml:annotation>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28 6 466, 24 12 469, 19 20 470, 13 31 468, 9 40 431, 4 49 335, 0 57 0</inkml:trace>
  <inkml:annotation type="path"> 509 0 1, 419 89 1, 359 179 1, 284 299 1, 194 464 1, 134 599 1, 59 734 1, 0 854 1</inkml:annotation>
  <inkml:annotation type="data">AD4cA4CABAAAAAAAHQIkMAMHRMABRTRIEQUBOBHgM+RACh0IgvxR+NctywCCfAzmqIJ/BRH8FB73
8V/lv+AwwA==
</inkml:annotation>
  <inkml:annotation type="types">AAEBAQEBAQE=
</inkml:annotation>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4 8 420, 8 17 465, 12 28 482, 17 38 410, 22 42 204, 23 43 0</inkml:trace>
  <inkml:annotation type="path"> 14 0 1, 59 119 1, 119 254 1, 179 419 1, 254 569 1, 329 629 1, 344 644 1</inkml:annotation>
  <inkml:annotation type="data">ADkcA4CABAAAAAAAHQIeKAMHRMABRTRIEQUBOBHgM+RAChgHgpkR5IJ8ky/D0IJ/BFn8Dp/h39L/
vHA=
</inkml:annotation>
  <inkml:annotation type="types">AAEBAQEBAQ==
</inkml:annotation>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4 9 374, 8 19 397, 11 28 432, 14 38 464, 16 44 463, 18 49 439, 20 55 204, 20 54 204, 21 51 204, 21 49 0</inkml:trace>
  <inkml:annotation type="path"> 14 0 1, 59 134 1, 119 284 1, 164 419 1, 209 569 1, 239 659 1, 269 734 1, 299 824 1, 299 809 1, 314 764 1, 314 734 1</inkml:annotation>
  <inkml:annotation type="data">AEQcA4CABAAAAAAAHQIcLgMHRMABRTRIEQUBOBHgM+RACiMLgpkqmyiCfNLPNnx7AIJ/A6H8DR/Z
38T/hP+Ai/4C6fwD6A==
</inkml:annotation>
  <inkml:annotation type="types">AAEBAQEBAQEBAQE=
</inkml:annotation>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12 10 261, 12 21 305, 12 33 405, 14 40 441, 17 45 449, 17 45 449, 17 45 462, 19 43 461, 23 35 457, 25 27 450, 27 14 445, 27 17 514, 26 26 524, 26 36 538, 27 49 565, 27 62 584, 28 74 589, 28 83 607, 28 89 619, 25 95 629, 20 98 615, 13 100 524, 7 99 229, 3 94 204, 2 92 0</inkml:trace>
  <inkml:annotation type="path"> 164 0 1, 179 149 1, 179 314 1, 179 494 1, 209 599 1, 254 674 1, 254 674 1, 254 674 1, 284 644 1, 344 524 1, 374 404 1, 404 209 1, 404 254 1, 389 389 1, 389 539 1, 404 734 1, 404 929 1, 419 1109 1, 419 1244 1, 419 1334 1, 374 1424 1, 299 1469 1, 194 1499 1, 104 1484 1, 44 1409 1, 29 1379 1</inkml:annotation>
  <inkml:annotation type="data">AG0cA4CABAAAAAAAHQIgRgMHRMABRTRIEQUBOBHgM+RACkwagvq+msnWZrbJZXd2ZwCCfRJ73234
Xv8CfBOL3rt754CCfwHd/AS/5U/Mv4d+X7vwD3ufnj8t+Pu+X8A/d8O/hX8//wD7/AgH8Alg
</inkml:annotation>
  <inkml:annotation type="types">AAEBAQEBAQEBAQEBAQEBAQEBAQEBAQEBAQE=
</inkml:annotation>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22 7 294, 21 12 344, 19 18 344, 17 24 391, 12 35 415, 7 44 423, 3 53 204, 0 54 204,</inkml:trace>
  <inkml:annotation type="path"> 374 0 1, 329 104 1, 314 179 1, 284 269 1, 254 359 1, 179 524 1, 104 659 1, 44 794 1, 0 809 1</inkml:annotation>
  <inkml:annotation type="data">AEUcA4CABAAAAAAAHQIeLgMHRMABRTRIEQUBOBHgM+RACiQJgvwt+HcrqQCCfFsetfKAgn8CYfwG
b+SfyF+E/wL/AVf8BNA=
</inkml:annotation>
  <inkml:annotation type="types">AAEBAQEBAQEB
</inkml:annotation>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7 60 328, 18 53 360, 23 51 365, 30 46 365, 39 38 368, 49 32 322, 59 25 204, 65 17 204,</inkml:trace>
  <inkml:annotation type="path"> 0 974 1, 104 899 1, 269 794 1, 344 764 1, 449 689 1, 584 569 1, 734 479 1, 884 374 1, 974 254 1</inkml:annotation>
  <inkml:annotation type="data">AEIcA4CABAAAAAAAHQI0LAMHRMABRTRIEQUBOBHgM+RACiEJgnxePhzI8oL8zfnHfXe5aIJ/Aun8
Ca/hv3z8j/nX9oA=
</inkml:annotation>
  <inkml:annotation type="types">AAEBAQEBAQEB
</inkml:annotation>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11 19 328, 10 25 328, 8 36 351, 7 47 428, 6 58 462, 5 64 497, 5 65 500, 5 64 518, 8 57 524, 11 45 511, 15 33 494, 18 21 489, 22 11 490, 24 6 489, 26 5 511, 27 5 511, 29 12 538, 30 20 557, 31 32 605, 32 45 626, 33 55 647, 34 66 664, 35 77 673, 35 87 678, 36 98 678, 36 109 676, 36 120 669, 35 130 657, 34 142 562, 33 153 478, 31 163 204,</inkml:trace>
  <inkml:annotation type="path"> 164 149 1, 164 284 1, 149 374 1, 119 539 1, 104 704 1, 89 869 1, 74 959 1, 74 974 1, 74 959 1, 119 854 1, 164 674 1, 224 494 1, 269 314 1, 329 164 1, 359 89 1, 389 74 1, 404 74 1, 434 179 1, 449 299 1, 464 479 1, 479 674 1, 494 824 1, 509 989 1, 524 1154 1, 524 1304 1, 539 1469 1, 539 1634 1, 539 1799 1, 524 1949 1, 509 2129 1, 494 2294 1, 464 2444 1</inkml:annotation>
  <inkml:annotation type="data">AHAcA4CABAAAAAAAHQIiaAMHRMABRTRIEQUBOBHgM+RACk8ggvq+u2EcSzVlBZVKgvovfR7978Ps
z14nxTxOxYXLQIJ/Aun8C6/hL8ofjufiX8Bfb+C/P2fBv4S/CP4a+X8Pfht5+Xz7337/Rf1fwDCA
</inkml:annotation>
  <inkml:annotation type="types">AAEBAQEBAQEBAQEBAQEBAQEBAQEBAQEBAQEBAQEBAQE=
</inkml:annotation>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9 7 412, 7 17 441, 6 26 463, 5 38 490, 5 51 498, 6 58 498, 8 67 473, 12 71 216, 13 71 204, 15 71 204, 19 68 204,</inkml:trace>
  <inkml:annotation type="path"> 179 0 1, 134 104 1, 104 254 1, 89 389 1, 74 569 1, 74 764 1, 89 869 1, 119 1004 1, 179 1064 1, 194 1064 1, 224 1064 1, 284 1019 1</inkml:annotation>
  <inkml:annotation type="data">AEkcA4CABAAAAAAAHQIaOAMHRMABRTRIEQUBOBHgM+RACigMgvs/AciSZ2YAgnxcvJ8Oe/Logn8E
OfwPH8fr8F/L+F/4C1/gM77A
</inkml:annotation>
  <inkml:annotation type="types">AAEBAQEBAQEBAQEB
</inkml:annotation>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16 14 512, 18 28 568, 18 41 599, 17 52 623, 14 65 629, 11 77 631, 8 90 594, 4 99 506, 1 104 204,</inkml:trace>
  <inkml:annotation type="path"> 194 0 1, 239 209 1, 269 419 1, 269 614 1, 254 779 1, 209 974 1, 164 1154 1, 119 1349 1, 59 1484 1, 14 1559 1</inkml:annotation>
  <inkml:annotation type="data">AEMcA4CABAAAAAAAHQIaSgMHRMABRTRIEQUBOBHgM+RACiIKgvu+m7dLAIJ+AF3LPPmCfwXJ/BOv
4X+P8E+fxn+S/4CR
</inkml:annotation>
  <inkml:annotation type="types">AAEBAQEBAQEBAQ==
</inkml:annotation>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33 5 468, 27 6 454, 21 9 435, 18 17 432, 18 26 432, 17 38 444, 16 43 444, 15 55 454, 13 65 464, 11 76 477, 9 87 487, 8 93 495, 7 103 499, 5 113 501, 2 118 0</inkml:trace>
  <inkml:annotation type="path"> 599 74 1, 494 74 1, 404 89 1, 314 134 1, 269 254 1, 269 389 1, 254 569 1, 239 644 1, 224 824 1, 194 974 1, 164 1139 1, 134 1304 1, 119 1394 1, 104 1544 1, 74 1694 1, 29 1769 1</inkml:annotation>
  <inkml:annotation type="data">AEscA4CABAAAAAAAHQImTgMHRMABRTRIEQUBOBHgM+RACioQgvxp+Q45ylItgvXuZ6nPj+LY9+Hs
gn8FGfwVT7/AnPs+36HO753+C0w=
</inkml:annotation>
  <inkml:annotation type="types">AAEBAQEBAQEBAQEBAQEBAQ==
</inkml:annotation>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4 33 402, 6 39 402, 9 46 426, 11 47 452, 13 51 452, 16 54 480, 20 57 515, 25 59 528, 27 58 538, 32 57 553, 38 53 565, 41 50 565, 47 43 575, 49 38 578, 55 31 578, 57 25 578, 62 18 578, 65 12 579, 69 7 580, 71 4 570, 73 0 0</inkml:trace>
  <inkml:annotation type="path"> 0 389 1, 59 494 1, 89 584 1, 134 689 1, 164 704 1, 194 764 1, 239 809 1, 299 854 1, 374 884 1, 404 869 1, 479 854 1, 569 794 1, 614 749 1, 704 644 1, 734 569 1, 824 464 1, 854 374 1, 929 269 1, 974 179 1, 1034 104 1, 1064 59 1, 1094 0 1</inkml:annotation>
  <inkml:annotation type="data">AFocA4CABAAAAAAAHQJIPgMHRMABRTRIEQUBOBHl9CBBCjkWgnjZUk7yd558eebNAIL8Mfguz4eV
euzzmyyZQIJ/BBH8EE/hTPwz+HPi/CPfXft+j4+kfX/BooA=
</inkml:annotation>
  <inkml:annotation type="types">AAEBAQEBAQEBAQEBAQEBAQEBAQEBAQ==
</inkml:annotation>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4 40 511, 9 44 511, 14 50 540, 19 56 565, 23 59 589, 27 61 622, 32 61 635, 33 60 649, 39 57 663, 43 53 663, 49 45 676, 51 41 685, 57 33 690, 59 29 690, 64 21 691, 67 15 692, 69 10 693, 71 4 684, 72 0 0</inkml:trace>
  <inkml:annotation type="path"> 0 539 1, 59 599 1, 134 659 1, 209 749 1, 284 839 1, 344 884 1, 404 914 1, 479 914 1, 494 899 1, 584 854 1, 644 794 1, 734 674 1, 764 614 1, 854 494 1, 884 434 1, 959 314 1, 1004 224 1, 1034 149 1, 1064 59 1, 1079 0 1</inkml:annotation>
  <inkml:annotation type="data">AFQcA4CABAAAAAAAHQJIQAMHRMABRTRIEQUBOBHl9CBBCjMUgniFTz63PPjzzaqC/Fn4lY7du3z4
8+POS4CCfwXF/Bcf4e835vwbH4B+7z59w+n+EKw=
</inkml:annotation>
  <inkml:annotation type="types">AAEBAQEBAQEBAQEBAQEBAQEBAQE=
</inkml:annotation>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3 32 463, 6 38 496, 10 45 523, 13 49 544, 17 53 562, 22 56 589, 25 58 612, 30 58 636, 32 58 650, 37 54 661, 40 50 661, 45 40 668, 49 32 670, 53 23 670, 57 15 668, 60 8 660, 61 7 652, 62 5 652, 63 4 641, 63 3 641, 63 3 628, 63 3 628, 64 3 204, 64 4 204, 64 5 0</inkml:trace>
  <inkml:annotation type="path"> 29 374 1, 44 479 1, 89 569 1, 149 674 1, 194 734 1, 254 794 1, 329 839 1, 374 869 1, 449 869 1, 479 869 1, 554 809 1, 599 749 1, 674 599 1, 734 479 1, 794 344 1, 854 224 1, 899 119 1, 914 104 1, 929 74 1, 944 59 1, 944 44 1, 944 44 1, 944 44 1, 959 44 1, 959 59 1, 959 74 1</inkml:annotation>
  <inkml:annotation type="data">AF8cA4CABAAAAAAAHQJCPAMHRMABRTRIEQUBOBHl9CBBCj4agsuSybneblLpSUCC/C34Js6t15fD
lk+CxCCCfwUF/BIPw/D35vM+nv1/F73fhfJ9f1ff938Ea/wRp/APoA==
</inkml:annotation>
  <inkml:annotation type="types">AAEBAQEBAQEBAQEBAQEBAQEBAQEBAQEBAQE=
</inkml:annotation>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5 43 473, 9 49 486, 14 55 510, 18 56 546, 24 56 565, 31 51 585, 34 47 600, 37 42 600, 43 34 612, 45 30 619, 48 23 621, 53 18 622, 57 11 619, 61 5 599, 63 1 416, 63 1 0</inkml:trace>
  <inkml:annotation type="path"> 0 569 1, 74 644 1, 134 734 1, 209 824 1, 269 839 1, 359 839 1, 464 764 1, 509 704 1, 554 629 1, 644 509 1, 674 449 1, 719 344 1, 794 269 1, 854 164 1, 914 74 1, 944 14 1, 944 14 1</inkml:annotation>
  <inkml:annotation type="data">AFIcA4CABAAAAAAAHQJAPAMHRMABRTRIEQUBOBHl9CBBCjERgnqy5PLnmZW6gvxh+J4933L3x3Nm
eIJ/BS38E+/V9n4Hnv8B/Z793z+B/4Ar/gLc
</inkml:annotation>
  <inkml:annotation type="types">AAEBAQEBAQEBAQEBAQEBAQE=
</inkml:annotation>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6 55 470, 12 62 503, 17 69 533, 24 75 591, 27 77 611, 32 79 629, 36 78 647, 41 76 672, 47 71 691, 50 67 705, 56 59 712, 59 54 712, 62 50 718, 64 43 718, 66 39 719, 69 33 719, 73 23 721, 76 17 720, 77 13 713, 79 9 708, 81 5 691, 82 1 618, 82 0 0</inkml:trace>
  <inkml:annotation type="path"> 0 719 1, 89 824 1, 179 929 1, 254 1034 1, 359 1124 1, 404 1154 1, 479 1184 1, 539 1169 1, 614 1139 1, 704 1064 1, 749 1004 1, 839 884 1, 884 809 1, 929 749 1, 959 644 1, 989 584 1, 1034 494 1, 1094 344 1, 1139 254 1, 1154 194 1, 1184 134 1, 1214 74 1, 1229 14 1, 1229 0 1</inkml:annotation>
  <inkml:annotation type="data">AFwcA4CABAAAAAAAHQJQTAMHRMABRTRIEQUBOBHl9CBBCjsYgnwLnnLJ3nVSXYtAgvyJ+Ny+Xb2e
eTvN8+MHAIJ/BSH8En9/Dn4x18Xw+/j+P4Phlzvw59v5V/gycA==
</inkml:annotation>
  <inkml:annotation type="types">AAEBAQEBAQEBAQEBAQEBAQEBAQEBAQEB
</inkml:annotation>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3 4 412, 6 18 478, 6 25 478, 6 37 493, 7 48 484, 9 55 204, 10 56 0</inkml:trace>
  <inkml:annotation type="path"> 14 0 1, 44 59 1, 89 269 1, 89 374 1, 89 554 1, 104 719 1, 134 824 1, 149 839 1</inkml:annotation>
  <inkml:annotation type="data">AD8cA4CABAAAAAAAHQIWLAMHRMABRTRIEQUBOBHG+sNACh4IgpJ1JYJ4+j4/V8/Cgn8EOfwMz+af
wF+Ff4ED/Pg=
</inkml:annotation>
  <inkml:annotation type="types">AAEBAQEBAQE=
</inkml:annotation>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4 3 405, 8 4 446, 14 8 446, 18 9 479, 25 12 479, 30 13 506, 38 14 521, 47 13 532, 60 12 534, 69 11 538, 72 10 540, 83 9 539, 88 7 537, 93 5 380, 93 5 380, 90 2 0</inkml:trace>
  <inkml:annotation type="path"> 0 0 1, 59 44 1, 119 59 1, 209 119 1, 269 134 1, 374 179 1, 449 194 1, 569 209 1, 704 194 1, 899 179 1, 1034 164 1, 1079 149 1, 1244 134 1, 1319 104 1, 1394 74 1, 1394 74 1, 1349 29 1</inkml:annotation>
  <inkml:annotation type="data">AFMcA4CABAAAAAAAHQI8GAMHRMABRTRIEQUBOBHG+sNACjIRgnhm83k8efh+T4XvoIJzedzWhWdA
gn8EHfwN7+N/xN+J/w19vn583t/gBv+AHv4HdA==
</inkml:annotation>
  <inkml:annotation type="types">AAEBAQEBAQEBAQEBAQEBAQE=
</inkml:annotation>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5 24 400, 21 17 438, 34 8 465, 36 8 464, 38 6 464, 42 3 204, 41 3 204, 37 2 0</inkml:trace>
  <inkml:annotation type="path"> 0 374 1, 74 359 1, 314 254 1, 509 119 1, 539 119 1, 569 89 1, 629 44 1, 614 44 1, 554 29 1</inkml:annotation>
  <inkml:annotation type="data">AEccA4CABAAAAAAAHQIkHAMHRMABRTRIEQUBOBHG+sNACiYJgnr6u/Wz30CC/C34Z+Hfm28ogn8E
CfwNz9f4dn8B2/wHZ/APoA==
</inkml:annotation>
  <inkml:annotation type="types">AAEBAQEBAQEB
</inkml:annotation>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4 3 565, 15 5 599, 22 8 627, 25 16 641, 25 21 643, 23 26 642, 19 36 545, 15 47 245, 15 48 0</inkml:trace>
  <inkml:annotation type="path"> 0 29 1, 59 44 1, 224 74 1, 329 119 1, 374 239 1, 374 314 1, 344 389 1, 284 539 1, 224 704 1, 224 719 1</inkml:annotation>
  <inkml:annotation type="data">AEQcA4CABAAAAAAAHQIcKAMHRMABRTRIEQUBOBHG+sNACiMKgnj4vPnu68CCyyeuvU+kgn8GnfwY
X8P4B+3v6l/gHv8pAA==
</inkml:annotation>
  <inkml:annotation type="types">AAEBAQEBAQEBAQ==
</inkml:annotation>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9 8 478, 6 19 514, 3 28 517, 1 33 0</inkml:trace>
  <inkml:annotation type="path"> 164 0 1, 134 119 1, 89 284 1, 44 419 1, 14 494 1</inkml:annotation>
  <inkml:annotation type="data">ADgcA4CABAAAAAAAHQIWIAMHRMABRTRIEQUBOBHG+sNAChcFgvq++oCCfJzfIIJ/BUH8Es/if+C9
QA==
</inkml:annotation>
  <inkml:annotation type="types">AAEBAQE=
</inkml:annotation>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2 6 254, 4 12 254, 5 17 306, 7 23 306, 8 32 372, 10 43 471, 11 58 496, 11 71 528, 12 78 529, 13 79 518, 13 79 518, 17 72 481, 19 67 481, 23 56 435, 25 51 365, 30 40 235, 37 24 204, 39 21 204, 41 16 0</inkml:trace>
  <inkml:annotation type="path"> 14 0 1, 29 89 1, 59 179 1, 74 254 1, 104 344 1, 119 479 1, 149 644 1, 164 869 1, 164 1064 1, 179 1169 1, 194 1184 1, 194 1184 1, 254 1079 1, 284 1004 1, 344 839 1, 374 764 1, 449 599 1, 554 359 1, 584 314 1, 614 239 1</inkml:annotation>
  <inkml:annotation type="data">AGMcA4CABAAAAAAAHQIkNgMHRMABRTRIEQUBOBHG+sNACkIUgolllsXxubzPYIJ8CzmeN+H4b8ef
D8Hw+/u0gn8BwfwHD+TPyb+aPxN+efi/Ef2/V+L/xd+Qfwr+Xf1V+Iv4B9A=
</inkml:annotation>
  <inkml:annotation type="types">AAEBAQEBAQEBAQEBAQEBAQEBAQE=
</inkml:annotation>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20 5 394, 16 17 458, 11 27 473, 8 33 483, 3 37 204, 2 37 204, 2 37 204, 2 36 0</inkml:trace>
  <inkml:annotation type="path"> 329 0 1, 299 74 1, 239 254 1, 164 404 1, 119 494 1, 44 554 1, 29 554 1, 29 554 1, 29 539 1</inkml:annotation>
  <inkml:annotation type="data">AEMcA4CABAAAAAAAHQIcIgMHRMABRTRIEQUBOBHG+sNACiIJgvwh+Fdub4iCevi3zvlQgn8D8fwL
z+R/f8CT/wIk/gH0
</inkml:annotation>
  <inkml:annotation type="types">AAEBAQEBAQEB
</inkml:annotation>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3 20 559, 16 14 610, 22 12 610, 29 8 619, 37 4 622, 42 3 622, 46 5 643, 46 6 650, 43 14 651, 38 21 622, 34 24 580, 24 29 212, 18 29 204, 17 28 0</inkml:trace>
  <inkml:annotation type="path"> 0 329 1, 44 299 1, 239 209 1, 329 179 1, 434 119 1, 554 59 1, 629 44 1, 689 74 1, 689 89 1, 644 209 1, 569 314 1, 509 359 1, 359 434 1, 269 434 1, 254 419 1</inkml:annotation>
  <inkml:annotation type="data">AFccA4CABAAAAAAAHQImHgMHRMABRTRIEQUBOBHG+sNACjYPgnPo+OTt892fD49Agvwh+FfPjXOX
4r5z3YJ/BoX8Fu/kv5vh7+DvwD8P4h+/+Bcf4G0/gG0=
</inkml:annotation>
  <inkml:annotation type="types">AAEBAQEBAQEBAQEBAQEB
</inkml:annotation>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3 6 483, 11 5 508, 24 3 522, 26 3 522, 31 5 408, 31 6 238, 31 13 204, 28 21 204,</inkml:trace>
  <inkml:annotation type="path"> 0 104 1, 44 89 1, 164 74 1, 359 44 1, 389 44 1, 464 74 1, 464 89 1, 464 194 1, 419 314 1</inkml:annotation>
  <inkml:annotation type="data">AEIcA4CABAAAAAAAHQIgGgMHRMABRTRIEQUBOBHG+sNACiEJgnPXr6+e3YL4vlXMvwSCfwVV/BPP
1/gH9k/lX96figA=
</inkml:annotation>
  <inkml:annotation type="types">AAEBAQEBAQEB
</inkml:annotation>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10 23 558, 21 14 579, 28 10 587, 38 3 592, 42 3 593, 43 4 619, 43 5 623, 41 9 625, 36 16 616, 28 22 553, 19 28 496, 9 34 435, 3 39 408, 3 42 405, 5 50 474, 9 60 534, 9 67 600, 7 72 627, 7 71 627, 9 65 624, 14 54 618, 18 50 618, 32 35 613, 40 28 612, 50 18 608, 63 15 603, 67 15 596, 68 19 603, 67 22 610, 65 27 612, 62 31 613, 54 37 524, 45 40 271, 37 41 204, 29 39 204, 28 40 204, 28 49 336, 29 59 402, 30 70 392, 30 70 336, 31 70 204, 31 70 204, 34 62 204,</inkml:trace>
  <inkml:annotation type="path"> 104 374 1, 149 344 1, 314 209 1, 419 149 1, 569 44 1, 629 44 1, 644 59 1, 644 74 1, 614 134 1, 539 239 1, 419 329 1, 284 419 1, 134 509 1, 44 584 1, 44 629 1, 74 749 1, 134 899 1, 134 1004 1, 104 1079 1, 104 1064 1, 134 974 1, 209 809 1, 269 749 1, 479 524 1, 599 419 1, 749 269 1, 944 224 1, 1004 224 1, 1019 284 1, 1004 329 1, 974 404 1, 929 464 1, 809 554 1, 674 599 1, 554 614 1, 434 584 1, 419 599 1, 419 734 1, 434 884 1, 449 1049 1, 449 1049 1, 464 1049 1, 464 1049 1, 509 929 1</inkml:annotation>
  <inkml:annotation type="data">AJ8BHAOAgAQAAAAAAB0CMDIDB0TAAUU0SBEFATgRxvrDQAp+LIL4vPyeefD273tvj4MzzuZy/R8O
c+fu2+7HxSLLwIL8Lfhv4/XfijnKXfWd34ffv4vr+Tvxc8XLnd7z5JPrPlCCfwaB/Bi/398/hb8I
79f5R+Dz+KPwp+dPn+D8Z/hvvfg9+O3fwA939M/wBb/ALH5qfuz80/n38g/n392A
</inkml:annotation>
  <inkml:annotation type="types">AAEBAQEBAQEBAQEBAQEBAQEBAQEBAQEBAQEBAQEBAQEBAQEBAQEBAQEBAQE=
</inkml:annotation>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2 19 368, 6 32 484, 6 38 495, 5 43 528, 5 43 527, 5 38 513, 7 34 513, 11 26 510, 17 18 509, 23 12 510, 30 5 511, 37 3 509, 38 3 509, 41 5 532, 42 9 542, 41 14 544, 39 18 546, 35 24 515, 30 29 379, 21 27 204,</inkml:trace>
  <inkml:annotation type="path"> 14 209 1, 29 284 1, 89 479 1, 89 569 1, 74 644 1, 74 644 1, 74 569 1, 104 509 1, 164 389 1, 254 269 1, 344 179 1, 449 74 1, 554 44 1, 569 44 1, 614 74 1, 629 134 1, 614 209 1, 584 269 1, 524 359 1, 449 434 1, 314 404 1</inkml:annotation>
  <inkml:annotation type="data">AFscA4CABAAAAAAAHQIkJgMHRMABRTRIEQUBOBHG+sNACjoVgo55sZmI+HN27fKC/AHz/J8d9+55
ZfWZkuX4wIJ/A4n8Bu/rf8Ifin7/wB3Mdz8Jff8r8T/rf8Zg
</inkml:annotation>
  <inkml:annotation type="types">AAEBAQEBAQEBAQEBAQEBAQEBAQEB
</inkml:annotation>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3 7 429, 5 20 477, 7 33 510, 7 42 527, 8 51 528, 8 57 518, 10 69 376, 12 81 204,</inkml:trace>
  <inkml:annotation type="path"> 14 0 1, 44 104 1, 74 299 1, 104 494 1, 104 629 1, 119 764 1, 119 854 1, 149 1034 1, 179 1214 1</inkml:annotation>
  <inkml:annotation type="data">AD8cA4CABAAAAAAAHQIWNgMHRMABRTRIEQUBOBHG+sNACh4JgpDZcIJ8XwPLvwCCfwR9/A7/4D/A
v4F+v92/iEA=
</inkml:annotation>
  <inkml:annotation type="types">AAEBAQEBAQEB
</inkml:annotation>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4 24 396, 18 19 425, 22 16 446, 28 12 462, 42 5 464, 45 3 313, 45 3 204, 43 2 204, 41 2 0</inkml:trace>
  <inkml:annotation type="path"> 0 374 1, 59 359 1, 269 284 1, 329 239 1, 419 179 1, 629 74 1, 674 44 1, 674 44 1, 644 29 1, 614 29 1</inkml:annotation>
  <inkml:annotation type="data">AEkcA4CABAAAAAAAHQImHAMHRMABRTRIEQUBOBHG+sNACigKgnj6Ppz5Pr7ogvwt+GfOXvrLAIJ/
A/n8Dh/L7/AP8AL/jj9ffwD6
</inkml:annotation>
  <inkml:annotation type="types">AAEBAQEBAQEBAQ==
</inkml:annotation>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13 4 323, 10 15 319, 7 26 318, 5 38 319, 3 43 316, 0 50 204,</inkml:trace>
  <inkml:annotation type="path"> 209 0 1, 194 59 1, 149 224 1, 104 389 1, 74 569 1, 44 644 1, 0 749 1</inkml:annotation>
  <inkml:annotation type="data">ADocA4CABAAAAAAAHQIYKAMHRMABRTRIEQUBOBHG+sNAChkHgvwB+A9RQIJ4+JPjwIJ/AtX8C58z
z+vw
</inkml:annotation>
  <inkml:annotation type="types">AAEBAQEBAQ==
</inkml:annotation>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2 4 396, 4 13 396, 7 28 450, 9 40 482, 10 54 505, 10 66 507, 10 77 474, 9 78 204,</inkml:trace>
  <inkml:annotation type="path"> 14 0 1, 29 59 1, 59 194 1, 104 419 1, 134 599 1, 149 809 1, 149 989 1, 149 1154 1, 134 1169 1</inkml:annotation>
  <inkml:annotation type="data">AEEcA4CABAAAAAAAHQIWNgMHRMABRTRIEQUBOBHG+sNACiAJgoktqoJ49fB3Nv0ggn8D+fwP7+UP
wj8/4P/Ff8BfgA==
</inkml:annotation>
  <inkml:annotation type="types">AAEBAQEBAQEB
</inkml:annotation>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2 15 440, 6 23 394, 7 23 372, 8 23 372, 12 19 366, 20 13 357, 24 10 355, 28 7 357, 35 2 518, 35 2 526, 27 17 390, 22 26 204, 17 33 0</inkml:trace>
  <inkml:annotation type="path"> 14 164 1, 29 224 1, 89 344 1, 104 344 1, 119 344 1, 179 284 1, 299 194 1, 359 149 1, 419 104 1, 524 29 1, 524 29 1, 404 254 1, 329 389 1, 254 494 1</inkml:annotation>
  <inkml:annotation type="data">AFQcA4CABAAAAAAAHQIiIAMHRMABRTRIEQUBOBHG+sNACjMOgo51zx5c+P5eAIL6vj8fK87xvr8B
fDqCfwSp/BWP4U/CHw9+Lx/AEX8AL/wAL+SfwSA=
</inkml:annotation>
  <inkml:annotation type="types">AAEBAQEBAQEBAQEBAQE=
</inkml:annotation>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3 46 498, 8 47 530, 16 40 479, 23 31 401, 26 26 347, 26 27 367, 28 40 461, 29 44 461, 30 42 461, 33 27 250, 36 12 204, 35 2 216, 35 2 328, 35 2 328, 35 18 504, 35 32 574, 35 43 602, 36 54 615, 38 70 616, 40 77 604, 43 88 437, 46 92 204, 48 94 0</inkml:trace>
  <inkml:annotation type="path"> 0 644 1, 44 689 1, 119 704 1, 239 599 1, 344 464 1, 389 389 1, 389 404 1, 419 599 1, 434 659 1, 449 629 1, 494 404 1, 539 179 1, 524 29 1, 524 29 1, 524 29 1, 524 269 1, 524 479 1, 524 644 1, 539 809 1, 569 1049 1, 599 1154 1, 644 1319 1, 689 1379 1, 719 1409 1</inkml:annotation>
  <inkml:annotation type="data">AHQcA4CABAAAAAAAHQImPAMHRMABRTRIEQUBOBHG+sNAClMYgnM5fPcrHmBIioL8dfjXfl3x8H2f
P8P3vX0PwJvXr5/Hx6CCfwWR/BRP6L/Df4U/PH54/UL+Ai/4Au/LH6s/Yv8Aifrn8c/gP7fv/gBv
80/h4A==
</inkml:annotation>
  <inkml:annotation type="types">AAEBAQEBAQEBAQEBAQEBAQEBAQEBAQEB
</inkml:annotation>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5 4 566, 9 8 597, 13 12 616, 23 19 646, 28 24 204, 27 25 204, 24 28 0</inkml:trace>
  <inkml:annotation type="path"> 0 0 1, 74 59 1, 134 119 1, 194 179 1, 344 284 1, 419 359 1, 404 374 1, 359 419 1</inkml:annotation>
  <inkml:annotation type="data">AEAcA4CABAAAAAAAHQIeHgMHRMABRTRIEQUBOBHG+sNACh8Ignqvg9/DoIJ4Ob5wgn8GofwYn9v1
fwUr/BLH8A+g
</inkml:annotation>
  <inkml:annotation type="types">AAEBAQEBAQE=
</inkml:annotation>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3 4 426, 3 9 426, 4 17 431, 5 28 443, 5 38 204,</inkml:trace>
  <inkml:annotation type="path"> 14 0 1, 44 59 1, 44 134 1, 59 254 1, 74 419 1, 74 569 1</inkml:annotation>
  <inkml:annotation type="data">ADYcA4CABAAAAAAAHQIUIgMHRMABRTRIEQUBOBHG+sNAChUGgpNigIJ4nOWCfwRx/BHPr4v4DbA=
</inkml:annotation>
  <inkml:annotation type="types">AAEBAQEB
</inkml:annotation>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3 9 464, 16 5 489, 23 3 490, 33 3 455, 33 3 343, 33 4 343, 33 4 204, 33 5 204, 31 10 204, 29 12 0</inkml:trace>
  <inkml:annotation type="path"> 0 164 1, 44 134 1, 239 74 1, 344 44 1, 494 44 1, 494 44 1, 494 59 1, 494 59 1, 494 74 1, 464 149 1, 434 179 1</inkml:annotation>
  <inkml:annotation type="data">AEccA4CABAAAAAAAHQIgFgMHRMABRTRIEQUBOBHG+sNACiYLgnPo+Hn0jQCC+r79zEs8dIJ/BQn8
Ep/hX8W/n/9ifvv99P4B9A==
</inkml:annotation>
  <inkml:annotation type="types">AAEBAQEBAQEBAQE=
</inkml:annotation>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3 22 322, 16 14 411, 25 9 473, 35 4 489, 40 1 0</inkml:trace>
  <inkml:annotation type="path"> 0 374 1, 44 329 1, 239 209 1, 374 134 1, 524 59 1, 599 14 1</inkml:annotation>
  <inkml:annotation type="data">AD0cA4CABAAAAAAAHQIkHAMHRMABRTRIEQUBOBHG+sNAChwGgnPo8z2Agvwt+HffGIJ/AtH8Bb/h
v8g/wWuA
</inkml:annotation>
  <inkml:annotation type="types">AAEBAQEB
</inkml:annotation>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27 6 406, 24 18 431, 21 29 448, 16 41 484, 12 52 495, 6 67 498, 3 77 439, 2 79 0</inkml:trace>
  <inkml:annotation type="path"> 434 0 1, 404 89 1, 359 269 1, 314 434 1, 239 614 1, 179 779 1, 89 1004 1, 44 1154 1, 29 1184 1</inkml:annotation>
  <inkml:annotation type="data">AEQcA4CABAAAAAAAHQIeNgMHRMABRTRIEQUBOBHG+sNACiMJgvw9+I62bzCCfB8Fl8e/lIJ/BCH8
Dv/L+Cvwv8v5h/gd0A==
</inkml:annotation>
  <inkml:annotation type="types">AAEBAQEBAQEB
</inkml:annotation>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5 46 379, 15 40 405, 20 38 405, 28 33 432, 37 27 459, 41 24 459, 48 20 463, 54 15 466, 60 12 468, 65 8 469, 72 2 339, 72 2 339, 67 2 0</inkml:trace>
  <inkml:annotation type="path"> 0 719 1, 74 689 1, 224 599 1, 299 569 1, 419 494 1, 554 404 1, 614 359 1, 719 299 1, 809 224 1, 899 179 1, 974 119 1, 1079 29 1, 1079 29 1, 1004 29 1</inkml:annotation>
  <inkml:annotation type="data">AE0cA4CABAAAAAAAHQIyKAMHRMABRTRIEQUBOBHG+sNACiwOgnr175PfKufH7IL8ifknz47eW5d+
AIJ/A7X8DT/hn8NPw34tv7r/dH8DFg==
</inkml:annotation>
  <inkml:annotation type="types">AAEBAQEBAQEBAQEBAQE=
</inkml:annotation>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4 11 531, 8 10 531, 21 5 566, 31 3 570, 31 3 570, 34 6 579, 35 10 580, 34 15 580, 32 24 582, 28 32 571, 25 38 513, 21 45 285, 19 49 0</inkml:trace>
  <inkml:annotation type="path"> 0 179 1, 59 164 1, 119 149 1, 314 74 1, 464 44 1, 464 44 1, 509 89 1, 524 149 1, 509 224 1, 479 359 1, 419 479 1, 374 569 1, 314 674 1, 284 734 1</inkml:annotation>
  <inkml:annotation type="data">AEwcA4CABAAAAAAAHQIiKAMHRMABRTRIEQUBOBHG+sNACisOgnh83fp5u3Zcgvs+955nJPF2dIJ/
BhX8GF/ir8R+fm+W59/5D/gDn8rg
</inkml:annotation>
  <inkml:annotation type="types">AAEBAQEBAQEBAQEBAQE=
</inkml:annotation>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5 3 543, 10 6 575, 15 10 591, 25 17 598, 31 19 204, 31 18 204, 31 16 0</inkml:trace>
  <inkml:annotation type="path"> 0 0 1, 74 44 1, 149 89 1, 224 149 1, 374 254 1, 464 284 1, 464 269 1, 464 239 1</inkml:annotation>
  <inkml:annotation type="data">AD8cA4CABAAAAAAAHQIgGgMHRMABRTRIEQUBOBHG+sNACh4Igno9efhAgnE577SCfwZF/Bcf4F+f
+CB/4H4/gH0=
</inkml:annotation>
  <inkml:annotation type="types">AAEBAQEBAQE=
</inkml:annotation>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4 253, 5 9 253, 6 24 327, 6 35 398, 6 48 483, 4 61 513, 3 66 543, 3 66 569, 3 66 569, 3 66 570, 4 56 565, 6 46 553, 8 38 549, 13 25 531, 16 21 531, 20 14 527, 23 10 522, 27 9 508, 29 10 494, 32 14 500, 34 22 508, 34 30 517, 34 38 530, 34 47 562, 32 54 592, 31 55 613, 30 55 614, 29 54 613, 27 49 602, 25 44 584, 25 35 545, 27 24 335, 31 13 204, 32 11 0</inkml:trace>
  <inkml:annotation type="path"> 44 0 1, 59 59 1, 74 134 1, 89 359 1, 89 524 1, 89 719 1, 59 914 1, 44 989 1, 44 989 1, 44 989 1, 44 989 1, 59 839 1, 89 689 1, 119 569 1, 194 374 1, 239 314 1, 299 209 1, 344 149 1, 404 134 1, 434 149 1, 479 209 1, 509 329 1, 509 449 1, 509 569 1, 509 704 1, 479 809 1, 464 824 1, 449 824 1, 434 809 1, 404 734 1, 374 659 1, 374 524 1, 404 359 1, 464 194 1, 479 164 1</inkml:annotation>
  <inkml:annotation type="data">AHYcA4CABAAAAAAAHQIgMAMHRMABRTRIEQUBOBHG+sNAClUjguaVshI5ss2XTYVmZ0CCeJ9HnHy+
z6We/m7zmc8E34bfLzr5gIJ/Ab38Bv/njv4A/Kbz+GZ8Px/J+AfwR5vzvwZk8fgrfn/Bu/T8f4P/
gDv9Bfnc
</inkml:annotation>
  <inkml:annotation type="types">AAEBAQEBAQEBAQEBAQEBAQEBAQEBAQEBAQEBAQEBAQEBAQE=
</inkml:annotation>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21 4 461, 15 16 510, 9 28 514, 6 32 514, 4 36 507, 1 39 0</inkml:trace>
  <inkml:annotation type="path"> 344 0 1, 314 59 1, 224 239 1, 134 419 1, 89 479 1, 59 539 1, 14 584 1</inkml:annotation>
  <inkml:annotation type="data">AD4cA4CABAAAAAAAHQIcIgMHRMABRTRIEQUBOBHG+sNACh0Hgvwl+F/LkoCCePkfKoCCfwT9/BDv
4/8/H/BZoA==
</inkml:annotation>
  <inkml:annotation type="types">AAEBAQEBAQ==
</inkml:annotation>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4 5 361, 5 9 395, 6 18 426, 6 22 453, 4 29 512, 3 30 505, 3 29 498, 3 29 497, 11 19 498, 17 15 500, 22 10 500, 28 6 500, 32 5 499, 37 3 495, 40 5 505, 39 10 514, 37 13 503, 31 19 355, 24 19 204, 22 18 0</inkml:trace>
  <inkml:annotation type="path"> 29 29 1, 59 74 1, 74 134 1, 89 269 1, 89 329 1, 59 434 1, 44 449 1, 44 434 1, 44 434 1, 164 284 1, 254 224 1, 329 149 1, 419 89 1, 479 74 1, 554 44 1, 599 74 1, 584 149 1, 554 194 1, 464 284 1, 359 284 1, 329 269 1</inkml:annotation>
  <inkml:annotation type="data">AFccA4CABAAAAAAAHQIkHgMHRMABRTRIEQUBOBHG+sNACjYVgsVdkfJtmzfN830Agsk9e+fDs+n4
LOXxzefDQIJ/A238C598/iT80vgyavfwBfwb+9+/k8A=
</inkml:annotation>
  <inkml:annotation type="types">AAEBAQEBAQEBAQEBAQEBAQEBAQEB
</inkml:annotation>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4 19 532, 17 11 574, 26 7 593, 34 3 603, 38 4 602, 40 3 602, 41 4 602, 43 9 623, 43 12 623, 40 19 626, 36 24 628, 28 33 614, 22 35 376, 21 35 376, 18 31 204, 17 29 0</inkml:trace>
  <inkml:annotation type="path"> 0 299 1, 59 284 1, 254 164 1, 389 104 1, 509 44 1, 569 59 1, 599 44 1, 614 59 1, 644 134 1, 644 179 1, 599 284 1, 539 359 1, 419 494 1, 329 524 1, 314 524 1, 269 464 1, 254 434 1</inkml:annotation>
  <inkml:annotation type="data">AFscA4CABAAAAAAAHQImIgMHRMABRTRIEQUBOBHG+sNACjoRgnj5vN87Zvb5z1uAgvwZ+D/j8PW5
43xvj4984IJ/Bhn8Fc/hP5/rj8Hfg/l/Av8BS/wGB/AHv4lA
</inkml:annotation>
  <inkml:annotation type="types">AAEBAQEBAQEBAQEBAQEBAQE=
</inkml:annotation>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15 10 535, 21 6 563, 27 4 568, 31 3 569, 36 3 558, 36 4 558, 36 7 558, 34 14 550, 31 17 543, 24 28 534, 18 34 531, 12 38 528, 7 43 530, 3 46 532, 4 46 528, 11 40 533, 19 35 537, 30 28 544, 34 26 544, 44 20 540, 49 16 382, 49 15 286, 38 6 0</inkml:trace>
  <inkml:annotation type="path"> 164 179 1, 224 149 1, 314 89 1, 404 59 1, 464 44 1, 539 44 1, 539 59 1, 539 104 1, 509 209 1, 464 254 1, 359 419 1, 269 509 1, 179 569 1, 104 644 1, 44 689 1, 59 689 1, 164 599 1, 284 524 1, 449 419 1, 509 389 1, 659 299 1, 734 239 1, 734 224 1, 569 89 1</inkml:annotation>
  <inkml:annotation type="data">AGUcA4CABAAAAAAAHQIoJgMHRMABRTRIEQUBOBHG+sNACkQYgvq+PGz22+Yk9fBOfH8Hv39Ygvs/
AO5JM8efk97N78M315znyoJ/BiX8Ft/hPz9v1Plm/A9Ph+a8+Pz/ADP5g/gGEA==
</inkml:annotation>
  <inkml:annotation type="types">AAEBAQEBAQEBAQEBAQEBAQEBAQEBAQEB
</inkml:annotation>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2 8 361, 5 21 406, 7 34 458, 7 45 475, 7 56 477, 7 69 455, 8 77 328, 7 81 204, 7 93 204,</inkml:trace>
  <inkml:annotation type="path"> 14 0 1, 29 119 1, 74 314 1, 104 509 1, 104 674 1, 104 839 1, 104 1034 1, 119 1154 1, 104 1214 1, 104 1394 1</inkml:annotation>
  <inkml:annotation type="data">AEEcA4CABAAAAAAAHQIUPAMHRMABRTRIEQUBOBHG+sNACiAKgoy6TYCCfJ6az35+QIJ/A238Cu/F
+K/wH+Ff1vz9uA==
</inkml:annotation>
  <inkml:annotation type="types">AAEBAQEBAQEBAQ==
</inkml:annotation>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5 26 414, 10 23 414, 15 22 450, 20 17 450, 29 13 466, 38 8 470, 42 5 471, 46 2 466, 47 0 204,</inkml:trace>
  <inkml:annotation type="path"> 0 449 1, 74 389 1, 149 344 1, 224 329 1, 299 254 1, 434 194 1, 569 119 1, 629 74 1, 689 29 1, 704 0 1</inkml:annotation>
  <inkml:annotation type="data">AEMcA4CABAAAAAAAHQImHgMHRMABRTRIEQUBOBHG+sNACiIKgnoeHt2C/EH4pmeZcQCCfwRB/BEP
4s/Fv4E+3vw/wHOA
</inkml:annotation>
  <inkml:annotation type="types">AAEBAQEBAQEBAQ==
</inkml:annotation>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19 5 512, 16 15 533, 12 28 541, 8 38 540, 6 42 531, 1 45 204, 1 45 204,</inkml:trace>
  <inkml:annotation type="path"> 314 0 1, 284 74 1, 239 224 1, 179 419 1, 119 569 1, 89 629 1, 14 674 1, 14 674 1</inkml:annotation>
  <inkml:annotation type="data">AEEcA4CABAAAAAAAHQIaJgMHRMABRTRIEQUBOBHG+sNACiAIgvwd+E7Wd9CCevXO/Deggn8FyfwV
39/z/L/AsP8C5A==
</inkml:annotation>
  <inkml:annotation type="types">AAEBAQEBAQE=
</inkml:annotation>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16 3 217, 9 13 225, 2 23 204, 0 25 0</inkml:trace>
  <inkml:annotation type="path"> 269 0 1, 239 44 1, 134 194 1, 29 344 1, 0 374 1</inkml:annotation>
  <inkml:annotation type="data">ADocA4CABAAAAAAAHQIaHAMHRMABRTRIEQUBOBHG+sNAChkFgvwR+Dfb0IJz4nyggn8BLfwEP+H/
4BTA
</inkml:annotation>
  <inkml:annotation type="types">AAEBAQE=
</inkml:annotation>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3 4 456, 4 19 474, 5 27 518, 7 29 528, 11 30 538, 14 29 538, 24 23 549, 32 19 550, 40 12 210, 41 12 204, 40 11 204, 38 12 204,</inkml:trace>
  <inkml:annotation type="path"> 29 0 1, 44 59 1, 59 284 1, 74 404 1, 104 434 1, 164 449 1, 209 434 1, 359 344 1, 479 284 1, 599 179 1, 614 179 1, 599 164 1, 569 179 1</inkml:annotation>
  <inkml:annotation type="data">AEscA4CABAAAAAAAHQIkHgMHRMABRTRIEQUBOBHG+sNACioNgspMvxa+PaCCePq+P4bvvO/FcIJ/
BOn8Eo/hj8Uvp+r6f4GP/gYD4AA=
</inkml:annotation>
  <inkml:annotation type="types">AAEBAQEBAQEBAQEBAQ==
</inkml:annotation>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2 4 219, 6 14 254, 11 27 399, 12 34 399, 13 54 499, 13 71 539, 12 82 592, 12 82 629, 13 81 630, 16 66 629, 20 53 627, 24 43 623, 30 31 588, 31 24 588, 33 17 533, 34 17 533, 34 18 503, 37 22 538, 46 23 548, 49 23 550, 50 23 550, 53 23 546, 55 25 561, 56 32 586, 54 38 592, 51 43 598, 44 49 607, 39 52 580, 31 53 353, 22 50 204,</inkml:trace>
  <inkml:annotation type="path"> 0 0 1, 29 59 1, 89 209 1, 164 404 1, 179 509 1, 194 809 1, 194 1064 1, 179 1229 1, 179 1229 1, 194 1214 1, 239 989 1, 299 794 1, 359 644 1, 449 464 1, 464 359 1, 494 254 1, 509 254 1, 509 269 1, 554 329 1, 689 344 1, 734 344 1, 749 344 1, 794 344 1, 824 374 1, 839 479 1, 809 569 1, 764 644 1, 659 734 1, 584 779 1, 464 794 1, 329 749 1</inkml:annotation>
  <inkml:annotation type="data">AHwcA4CABAAAAAAAHQIqNgMHRMABRTRIEQUBOBHG+sNAClsfgmZPK2TIz3LefB8O5b2+c7SCePg5
8P3d+H67+Ac5vp8U52merZ3fIIJ/ATX8Aq/sD+AB/1Z+Xfu/Av4t27+I/xV+U/yl+IfzN+F/l3z+
Cvo/Bbn4t/gHX9AA
</inkml:annotation>
  <inkml:annotation type="types">AAEBAQEBAQEBAQEBAQEBAQEBAQEBAQEBAQEBAQEBAQ==
</inkml:annotation>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3 3 580, 14 6 577, 19 8 456, 21 11 204, 20 12 204, 18 17 204,</inkml:trace>
  <inkml:annotation type="path"> 0 29 1, 44 44 1, 209 89 1, 284 119 1, 314 164 1, 299 179 1, 269 254 1</inkml:annotation>
  <inkml:annotation type="data">ADscA4CABAAAAAAAHQIaGAMHRMABRTRIEQUBOBHG+sNAChoHgnPk+HvagsuWb4CCfwbZ/Buf7R/d
f8BuAA==
</inkml:annotation>
  <inkml:annotation type="types">AAEBAQEBAQ==
</inkml:annotation>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18 7 421, 22 22 449, 23 33 468, 25 45 489, 25 56 511, 26 69 529, 27 82 540, 28 93 547, 29 103 551, 29 108 555, 28 117 605, 25 120 641, 25 120 641, 21 116 633, 17 110 612, 9 99 502, 5 97 425, 5 97 425, 3 95 427, 5 93 432, 14 82 436, 17 79 434, 21 74 434, 24 70 391, 30 62 216, 34 58 216, 43 48 204,</inkml:trace>
  <inkml:annotation type="path"> 239 0 1, 269 104 1, 329 329 1, 344 494 1, 374 674 1, 374 839 1, 389 1034 1, 404 1229 1, 419 1394 1, 434 1544 1, 434 1619 1, 419 1754 1, 374 1799 1, 374 1799 1, 314 1739 1, 254 1649 1, 134 1484 1, 74 1454 1, 74 1454 1, 44 1424 1, 74 1394 1, 209 1229 1, 254 1184 1, 314 1109 1, 359 1049 1, 449 929 1, 509 869 1, 644 719 1</inkml:annotation>
  <inkml:annotation type="data">AHIcA4CABAAAAAAAHQIkSAMHRMABRTRIEQUBOBHG+sNAClEcgvwJ+Ac7Ngt3nl58eN8fF8MvN9CC
fF8nmXG334+HvnffzZr5/k2efHwggn8EXfwPv8+Tz8fnr8gfgH8W/L9/6X/E35+zl+HPx3+7f4BC
+0A=
</inkml:annotation>
  <inkml:annotation type="types">AAEBAQEBAQEBAQEBAQEBAQEBAQEBAQEBAQEBAQ==
</inkml:annotation>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6 20 391, 16 14 434, 20 13 434, 32 7 468, 40 4 464, 42 3 204, 37 1 0</inkml:trace>
  <inkml:annotation type="path"> 0 344 1, 89 299 1, 239 209 1, 299 194 1, 479 104 1, 599 59 1, 629 44 1, 554 14 1</inkml:annotation>
  <inkml:annotation type="data">AEYcA4CABAAAAAAAHQIkHAMHRMABRTRIEQUBOBHG+sNACiUIgnwePh+Tz8PxgIL8Jfhnvr3zKIJ/
A+X8DO/jv8UfjH+A5fyo
</inkml:annotation>
  <inkml:annotation type="types">AAEBAQEBAQE=
</inkml:annotation>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32 5 241, 27 18 306, 23 32 355, 17 44 408, 15 49 408, 13 54 415, 10 63 417, 5 71 411, 2 77 204, 0 81 0</inkml:trace>
  <inkml:annotation type="path"> 509 0 1, 479 74 1, 404 269 1, 344 479 1, 254 659 1, 224 734 1, 194 809 1, 149 944 1, 74 1064 1, 29 1154 1, 0 1214 1</inkml:annotation>
  <inkml:annotation type="data">AEUcA4CABAAAAAAAHQIgNgMHRMABRTRIEQUBOBHG+sNACiQLgvxR+LezfC7kgnr5JvxvF3SCfwGN
/AIv4F8fk/4vfy/wDvw=
</inkml:annotation>
  <inkml:annotation type="types">AAEBAQEBAQEBAQE=
</inkml:annotation>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3 32 392, 6 42 431, 9 51 466, 12 57 498, 16 64 533, 16 65 564, 18 67 564, 18 67 590, 25 69 630, 30 69 645, 33 66 656, 40 61 664, 43 58 664, 47 54 667, 53 45 673, 56 38 673, 61 28 673, 65 21 668, 68 14 666, 72 8 655, 74 4 641, 75 0 0</inkml:trace>
  <inkml:annotation type="path"> 14 419 1, 44 479 1, 89 629 1, 134 764 1, 179 854 1, 239 959 1, 239 974 1, 269 1004 1, 269 1004 1, 374 1034 1, 449 1034 1, 494 989 1, 599 914 1, 644 869 1, 704 809 1, 794 674 1, 839 569 1, 914 419 1, 974 314 1, 1019 209 1, 1079 119 1, 1109 59 1, 1124 0 1</inkml:annotation>
  <inkml:annotation type="data">AF0cA4CABAAAAAAAHQJKRgMHRMABRTRIEQUBOBHl9CBBCjwXgpITzm/Fu+PMzuWzaIL8OfhX4L2f
DNze7l953iYAgn8D6fwNP57zz+I/wx+APwv578vOfC98+fv8Hlg=
</inkml:annotation>
  <inkml:annotation type="types">AAEBAQEBAQEBAQEBAQEBAQEBAQEBAQE=
</inkml:annotation>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4"/>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3 58 475, 6 61 500, 11 70 523, 15 77 548, 19 83 578, 23 85 628, 27 85 647, 34 83 662, 38 81 674, 42 77 674, 49 68 682, 56 55 684, 59 49 686, 63 41 686, 69 30 688, 72 26 688, 75 21 688, 79 13 686, 83 8 678, 86 2 505, 86 1 204, 85 1 0</inkml:trace>
  <inkml:annotation type="path"> 0 809 1, 44 869 1, 89 914 1, 164 1049 1, 224 1154 1, 284 1244 1, 344 1274 1, 404 1274 1, 509 1244 1, 569 1214 1, 629 1154 1, 734 1019 1, 839 824 1, 884 734 1, 944 614 1, 1034 449 1, 1079 389 1, 1124 314 1, 1184 194 1, 1244 119 1, 1289 29 1, 1289 14 1, 1274 14 1</inkml:annotation>
  <inkml:annotation type="data">AFscA4CABAAAAAAAHQJSUgMHRMABRTRIEQUBOBHl9CBBCjoXgnGUc648zOovaIL8ofkm/Bt87rff
n4t78V7y+oCCfwU1/BNO56/Bn4j89+35Phbmt+H+AL/3L+pg
</inkml:annotation>
  <inkml:annotation type="types">AAEBAQEBAQEBAQEBAQEBAQEBAQEBAQE=
</inkml:annotation>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3 55 473, 9 61 507, 14 66 547, 20 73 613, 24 75 633, 26 75 655, 30 74 672, 34 73 672, 38 69 685, 45 64 697, 48 60 697, 55 50 704, 62 41 708, 65 35 712, 69 29 712, 74 17 717, 78 10 722, 82 4 725, 84 0 204,</inkml:trace>
  <inkml:annotation type="path"> 0 764 1, 44 824 1, 134 914 1, 209 989 1, 299 1094 1, 359 1124 1, 389 1124 1, 449 1109 1, 509 1094 1, 569 1034 1, 674 959 1, 719 899 1, 824 749 1, 929 614 1, 974 524 1, 1034 434 1, 1109 254 1, 1169 149 1, 1229 59 1, 1259 0 1</inkml:annotation>
  <inkml:annotation type="data">AFQcA4CABAAAAAAAHQJQSgMHRMABRTRIEQUBOBHl9CBBCjMUgnOWbuHPPh5krYL8lfkPLnva7Z8M
4+H1MIJ/BS38Ep/B+GPyDnv8D/dft+Lrz6b/Bfo=
</inkml:annotation>
  <inkml:annotation type="types">AAEBAQEBAQEBAQEBAQEBAQEBAQE=
</inkml:annotation>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3 57 420, 6 65 476, 8 71 521, 11 75 598, 14 79 627, 19 80 673, 22 79 692, 26 76 692, 35 71 707, 38 68 720, 46 60 727, 50 54 727, 57 43 729, 60 38 728, 64 31 728, 70 21 724, 74 15 717, 78 9 703, 82 3 666, 83 3 204,</inkml:trace>
  <inkml:annotation type="path"> 0 704 1, 44 854 1, 89 974 1, 119 1064 1, 164 1124 1, 209 1184 1, 284 1199 1, 329 1184 1, 389 1139 1, 524 1064 1, 569 1019 1, 689 899 1, 749 809 1, 854 644 1, 899 569 1, 959 464 1, 1049 314 1, 1109 224 1, 1169 134 1, 1229 44 1, 1244 44 1</inkml:annotation>
  <inkml:annotation type="data">AF0cA4CABAAAAAAAHQJQTAMHRMABRTRIEQUBOBHl9CBBCjwVgnFjNnr4fXnnmZp0gvyF+L93Xd3c
957+De+D4IJ/BFn8De/X+JPyL+Bvw3+C/wFvw/HnZ578f4T/gjc=
</inkml:annotation>
  <inkml:annotation type="types">AAEBAQEBAQEBAQEBAQEBAQEBAQEB
</inkml:annotation>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5 7 686, 16 4 699, 20 4 709, 33 3 720, 44 4 735, 56 4 741, 65 5 749, 76 5 758, 81 6 767, 88 6 767, 92 7 774, 104 8 780, 110 9 780, 116 10 786, 129 13 794, 151 17 800, 164 19 807, 170 20 813, 178 21 813, 185 21 819, 194 22 819, 200 21 825, 208 22 825, 224 22 829, 230 23 833, 239 22 833, 255 21 835, 261 21 836, 269 21 836, 282 20 838, 295 20 839, 308 21 838, 320 22 835, 320 22 768, 319 22 671, 316 19 0</inkml:trace>
  <inkml:annotation type="path"> 0 119 1, 74 104 1, 239 59 1, 299 59 1, 494 44 1, 659 59 1, 839 59 1, 974 74 1, 1139 74 1, 1214 89 1, 1319 89 1, 1379 104 1, 1559 119 1, 1649 134 1, 1739 149 1, 1934 194 1, 2264 254 1, 2459 284 1, 2549 299 1, 2669 314 1, 2774 314 1, 2909 329 1, 2999 314 1, 3119 329 1, 3359 329 1, 3449 344 1, 3584 329 1, 3824 314 1, 3914 314 1, 4034 314 1, 4229 299 1, 4424 299 1, 4619 314 1, 4799 329 1, 4799 329 1, 4784 329 1, 4739 284 1</inkml:annotation>
  <inkml:annotation type="data">AHUcA4CABAAAAAAAHQOmARwDB0TAAUU0SBEFATgRxvrDQApTJYJ6+D4/m2dz4c78nwvi+b5/jy53
Pk+nnxfTnov23YL5Pn3lyyywZNqzcs1FkV2CfwiB/CE/Z4+fI+f4r8PwZsvw/B8PwfD4ecty7v5l
/EP8Gwg=
</inkml:annotation>
  <inkml:annotation type="types">AAEBAQEBAQEBAQEBAQEBAQEBAQEBAQEBAQEBAQEBAQEBAQEBAQ==
</inkml:annotation>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5 42 502, 8 46 518, 12 54 544, 17 59 568, 21 64 614, 22 64 624, 25 64 635, 31 61 644, 38 56 653, 43 50 661, 48 42 669, 49 38 677, 52 34 677, 57 27 683, 62 19 686, 67 13 684, 70 9 681, 72 6 675, 75 3 650, 76 1 0</inkml:trace>
  <inkml:annotation type="path"> 0 539 1, 74 629 1, 119 689 1, 179 809 1, 254 884 1, 314 959 1, 329 959 1, 374 959 1, 464 914 1, 569 839 1, 644 749 1, 719 629 1, 734 569 1, 779 509 1, 854 404 1, 929 284 1, 1004 194 1, 1049 134 1, 1079 89 1, 1124 44 1, 1139 14 1</inkml:annotation>
  <inkml:annotation type="data">AFMcA4CABAAAAAAAHQJKQgMHRMABRTRIEQUBOBHl9CBBCjIVgnrZL3OTXnMNs0CC/Fn4h3x17d27
4duZEIJ/BaH8FY/Rv4Q/Fs1T5fg77vfwX/B44A==
</inkml:annotation>
  <inkml:annotation type="types">AAEBAQEBAQEBAQEBAQEBAQEBAQEB
</inkml:annotation>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3 57 408, 6 65 456, 9 70 503, 13 76 550, 16 79 588, 20 81 638, 25 82 658, 29 82 672, 35 79 684, 42 74 695, 47 67 705, 52 59 712, 58 49 713, 60 46 703, 63 40 703, 68 32 676, 70 28 626, 73 23 626, 78 14 534, 83 7 385, 89 2 204, 92 0 0</inkml:trace>
  <inkml:annotation type="path"> 14 779 1, 44 854 1, 89 974 1, 134 1049 1, 194 1139 1, 239 1184 1, 299 1214 1, 374 1229 1, 434 1229 1, 524 1184 1, 629 1109 1, 704 1004 1, 779 884 1, 869 734 1, 899 689 1, 944 599 1, 1019 479 1, 1049 419 1, 1094 344 1, 1169 209 1, 1244 104 1, 1334 29 1, 1379 0 1</inkml:annotation>
  <inkml:annotation type="data">AF4cA4CABAAAAAAAHQJWUAMHRMABRTRIEQUBOBHl9CBBCj0XgpIlkuTU8zOzE6CC/Jn5D52dtvd2
78Xd8XzmcIJ/BCn8Da18/2fiH4dt78P1/R+G/wn+SP07+V/xL+Ew
</inkml:annotation>
  <inkml:annotation type="types">AAEBAQEBAQEBAQEBAQEBAQEBAQEBAQE=
</inkml:annotation>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6 8 480, 11 18 534, 12 22 586, 17 31 615, 22 40 620, 26 50 617, 28 54 617, 33 61 599, 38 66 564, 43 70 510, 47 73 446, 52 75 204, 52 75 0</inkml:trace>
  <inkml:annotation type="path"> 0 0 1, 89 119 1, 164 269 1, 179 329 1, 254 464 1, 329 599 1, 389 749 1, 419 809 1, 494 914 1, 569 989 1, 644 1049 1, 704 1094 1, 779 1124 1, 779 1124 1</inkml:annotation>
  <inkml:annotation type="data">AE0cA4CABAAAAAAAHQI4SgMHRMABRTRIEQUBOBHl9CBBCiwOgnwXz4XeFnuCfJnw+k+Hm23Qgn8F
SfwRzv4T/Cvy8/BP4H/Bf0/wCT+MAA==
</inkml:annotation>
  <inkml:annotation type="types">AAEBAQEBAQEBAQEBAQE=
</inkml:annotation>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40 4 532, 36 10 532, 33 15 538, 29 21 538, 28 25 543, 23 35 546, 15 51 557, 11 60 566, 9 66 569, 6 72 567, 4 78 555, 3 82 537, 3 82 509, 3 82 509, 3 82 204, 3 81 204, 3 78 0</inkml:trace>
  <inkml:annotation type="path"> 644 0 1, 599 59 1, 539 149 1, 494 224 1, 434 314 1, 419 374 1, 344 524 1, 224 764 1, 164 899 1, 134 989 1, 89 1079 1, 59 1169 1, 44 1229 1, 44 1229 1, 44 1229 1, 44 1229 1, 44 1214 1, 44 1169 1</inkml:annotation>
  <inkml:annotation type="data">AFYcA4CABAAAAAAAHQIwUAMHRMABRTRIEQUBOBHl9CBBCjUSgvx1+QbLzz3xlkgAgnjLN+D4Pj6b
5LqCfwYZ/BhvwfD635N+H39Pw/T+HP4FH/gUb+AfQA==
</inkml:annotation>
  <inkml:annotation type="types">AAEBAQEBAQEBAQEBAQEBAQEB
</inkml:annotation>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4 50 468, 7 54 468, 10 61 484, 13 68 513, 15 73 524, 18 76 543, 22 78 550, 22 78 559, 22 78 559, 23 78 571, 23 78 587, 25 74 608, 27 70 608, 30 61 611, 33 52 614, 38 45 616, 42 37 617, 45 34 618, 50 28 620, 55 23 621, 59 19 621, 62 16 621, 64 12 619, 68 8 616, 73 3 610, 76 0 0</inkml:trace>
  <inkml:annotation type="path"> 0 674 1, 59 749 1, 104 809 1, 149 914 1, 194 1019 1, 224 1094 1, 269 1139 1, 329 1169 1, 329 1169 1, 329 1169 1, 344 1169 1, 344 1169 1, 374 1109 1, 404 1049 1, 449 914 1, 494 779 1, 569 674 1, 629 554 1, 674 509 1, 749 419 1, 824 344 1, 884 284 1, 929 239 1, 959 179 1, 1019 119 1, 1094 44 1, 1139 0 1</inkml:annotation>
  <inkml:annotation type="data">AFgcA4CABAAAAAAAHQJKTAMHRMABRTRIEQUBOBHl9CBBCjcbgnilk8pcRluLbk2C/H341vG7dHl7
ZfXZJVyCfwUZ/BRv4E+78E/J9ufP9nj1+D+LUtbe/wc6
</inkml:annotation>
  <inkml:annotation type="types">AAEBAQEBAQEBAQEBAQEBAQEBAQEBAQEBAQEB
</inkml:annotation>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4 5 486, 8 11 486, 16 24 524, 19 30 528, 22 36 528, 24 40 497, 27 50 394, 30 55 394, 33 62 204, 36 69 204,</inkml:trace>
  <inkml:annotation type="path"> 0 0 1, 59 74 1, 119 164 1, 239 359 1, 284 449 1, 329 539 1, 359 599 1, 404 749 1, 449 824 1, 494 929 1, 539 1034 1</inkml:annotation>
  <inkml:annotation type="data">AEgcA4CABAAAAAAAHQIsRgMHRMABRTRIEQUBOBHl9CBBCicLgnh49rAAgnqfF8bfg94Agn8FYfwV
j+MPxT5/Ef51/WX8Aw/wDAA=
</inkml:annotation>
  <inkml:annotation type="types">AAEBAQEBAQEBAQE=
</inkml:annotation>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44 5 481, 39 17 498, 34 29 503, 28 40 508, 25 44 508, 23 51 508, 20 57 508, 17 64 508, 12 74 505, 7 82 500, 3 90 468, 4 92 204, 4 92 204,</inkml:trace>
  <inkml:annotation type="path"> 689 0 1, 659 74 1, 584 254 1, 509 434 1, 419 599 1, 374 659 1, 344 764 1, 299 854 1, 254 959 1, 179 1109 1, 104 1229 1, 44 1349 1, 59 1379 1, 59 1379 1</inkml:annotation>
  <inkml:annotation type="data">AEgcA4CABAAAAAAAHQIyWAMHRMABRTRIEQUBOBHl9CBBCicOgvyB+ReryVqeqIJ6+Jfj5ZzXw6CC
fwVN/BQv2vY7v4b/gLX+A9A=
</inkml:annotation>
  <inkml:annotation type="types">AAEBAQEBAQEBAQEBAQE=
</inkml:annotation>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4 3 576, 12 8 596, 24 17 616, 32 24 653, 43 33 667, 50 40 677, 61 51 700, 71 61 709, 76 65 716, 85 72 721, 89 77 672, 89 77 672, 89 77 616, 89 79 0</inkml:trace>
  <inkml:annotation type="path"> 0 0 1, 59 44 1, 179 119 1, 359 254 1, 479 359 1, 644 494 1, 749 599 1, 914 764 1, 1064 914 1, 1139 974 1, 1274 1079 1, 1334 1154 1, 1334 1154 1, 1334 1154 1, 1334 1184 1</inkml:annotation>
  <inkml:annotation type="data">AFAcA4CABAAAAAAAHQI6NgMHRMABRTRIEQUBOBHG+sNACi8Pgnjx4888+L78e/IAgnM8bm+L8PN9
sIJ/Bsn8GevwN+E/P3fgHd/KP5G/Kv8Gig==
</inkml:annotation>
  <inkml:annotation type="types">AAEBAQEBAQEBAQEBAQEB
</inkml:annotation>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3 4 402, 6 8 402, 9 13 453, 13 19 503, 15 22 503, 19 29 522, 22 37 514, 26 43 476, 29 50 369, 32 55 204, 34 58 0</inkml:trace>
  <inkml:annotation type="path"> 0 0 1, 44 59 1, 89 119 1, 134 194 1, 194 284 1, 224 329 1, 284 434 1, 329 554 1, 389 644 1, 434 749 1, 479 824 1, 509 869 1</inkml:annotation>
  <inkml:annotation type="data">AEQcA4CABAAAAAAAHQIqPgMHRMABRTRIEQUBOBHl9CBBCiMMgnCbllWCeEnfE2bogn8EEfwQT+Sr
+SfwV+G/xD+b/yz+Mw==
</inkml:annotation>
  <inkml:annotation type="types">AAEBAQEBAQEBAQEB
</inkml:annotation>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40 6 391, 37 12 391, 34 18 417, 31 21 417, 29 26 425, 27 28 425, 25 32 428, 20 37 422, 16 43 415, 11 47 398, 5 53 377, 0 57 204,</inkml:trace>
  <inkml:annotation type="path"> 644 0 1, 599 89 1, 554 179 1, 509 269 1, 464 314 1, 434 389 1, 404 419 1, 374 479 1, 299 554 1, 239 644 1, 164 704 1, 74 794 1, 0 854 1</inkml:annotation>
  <inkml:annotation type="data">AEYcA4CABAAAAAAAHQIyPAMHRMABRTRIEQUBOBHl9CBBCiUNgvx1+QRDstiCfAdzuSbmgIJ/A+X8
D5/hj8M/J8vPnv0+f4AV
</inkml:annotation>
  <inkml:annotation type="types">AAEBAQEBAQEBAQEBAQ==
</inkml:annotation>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3 3 439, 6 6 439, 13 17 472, 20 27 478, 24 36 469, 28 44 426, 32 51 331, 36 57 204, 40 64 204,</inkml:trace>
  <inkml:annotation type="path"> 0 0 1, 44 44 1, 89 89 1, 194 254 1, 299 404 1, 359 539 1, 419 659 1, 479 764 1, 539 854 1, 599 959 1</inkml:annotation>
  <inkml:annotation type="data">AEAcA4CABAAAAAAAHQIwQgMHRMABRTRIEQUBOBHl9CBBCh8KgnHh0IJx8lttgIJ/BKX8Ep/ib8N/
gP8U/k38S/uI
</inkml:annotation>
  <inkml:annotation type="types">AAEBAQEBAQEBAQ==
</inkml:annotation>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42 5 460, 35 14 467, 30 23 471, 25 31 473, 20 39 471, 16 46 468, 11 51 458, 7 57 375, 2 62 204, 1 63 0</inkml:trace>
  <inkml:annotation type="path"> 674 0 1, 629 74 1, 524 209 1, 449 344 1, 374 464 1, 299 584 1, 239 689 1, 164 764 1, 104 854 1, 29 929 1, 14 944 1</inkml:annotation>
  <inkml:annotation type="data">AEEcA4CABAAAAAAAHQI0QAMHRMABRTRIEQUBOBHl9CBBCiALgvx9+RfOEsvggnrwq7L5gn8E+fwT
f3fN+P87/pX8Tg==
</inkml:annotation>
  <inkml:annotation type="types">AAEBAQEBAQEBAQE=
</inkml:annotation>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3 3 503, 9 12 541, 12 15 577, 15 21 577, 17 24 603, 23 32 622, 29 39 644, 34 44 647, 39 48 635, 42 51 0</inkml:trace>
  <inkml:annotation type="path"> 0 0 1, 44 44 1, 134 179 1, 179 224 1, 224 314 1, 254 359 1, 344 479 1, 434 584 1, 509 659 1, 584 719 1, 629 764 1</inkml:annotation>
  <inkml:annotation type="data">AEQcA4CABAAAAAAAHQIwOAMHRMABRTRIEQUBOBHl9CBBCiMLgnOdXwrQgnPg+HnfV22CfwWl/BQ+
/i38MfHz8F/gP+DwwA==
</inkml:annotation>
  <inkml:annotation type="types">AAEBAQEBAQEBAQE=
</inkml:annotation>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44 3 535, 40 7 551, 33 15 563, 27 21 576, 25 28 576, 20 36 586, 15 45 594, 11 52 601, 6 59 598, 5 63 583, 3 68 362, 2 68 204, 3 67 204, 3 64 0</inkml:trace>
  <inkml:annotation type="path"> 719 0 1, 659 44 1, 599 104 1, 494 224 1, 404 314 1, 374 419 1, 299 539 1, 224 674 1, 164 779 1, 89 884 1, 74 944 1, 44 1019 1, 29 1019 1, 44 1004 1, 44 959 1</inkml:annotation>
  <inkml:annotation type="data">AE0cA4CABAAAAAAAHQI2RAMHRMABRTRIEQUBOBHl9CBBCiwPgvyJ+TXZ46l8WZSCcnjZJrs93YJ/
BiX8F5+Z9/0bfp+3+AgfzF/AEH8A+g==
</inkml:annotation>
  <inkml:annotation type="types">AAEBAQEBAQEBAQEBAQEB
</inkml:annotation>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3 51 420, 5 61 466, 7 72 503, 9 80 561, 11 85 585, 13 89 622, 16 90 642, 17 90 642, 21 87 671, 24 83 671, 26 79 683, 31 69 694, 34 62 694, 36 57 701, 38 50 701, 41 44 705, 45 39 705, 50 30 705, 56 21 706, 59 13 710, 63 5 709, 66 2 701, 67 0 0</inkml:trace>
  <inkml:annotation type="path"> 14 614 1, 44 764 1, 74 914 1, 104 1079 1, 134 1199 1, 164 1274 1, 194 1334 1, 239 1349 1, 254 1349 1, 314 1304 1, 359 1244 1, 389 1184 1, 464 1034 1, 509 929 1, 539 854 1, 569 749 1, 614 659 1, 674 584 1, 749 449 1, 839 314 1, 884 194 1, 944 74 1, 989 29 1, 1004 0 1</inkml:annotation>
  <inkml:annotation type="data">AF4cA4CABAAAAAAAHQJEVgMHRMABRTRIEQUBOBHl9CBBCj0YgpATeW82pJOy6IL8bfiNO9vb2vh5
myeUeoCCfwRZ/A6Pz/g78U/d+B/wb+Hvw/9l+v4vj8eU57+P+ETw
</inkml:annotation>
  <inkml:annotation type="types">AAEBAQEBAQEBAQEBAQEBAQEBAQEBAQEB
</inkml:annotation>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2635" units="cm"/>
      <inkml:brushProperty name="height" value="0.052902635" units="cm"/>
      <inkml:brushProperty name="fitToCurve" value="1"/>
      <inkml:brushProperty name="color" value="#c00000"/>
    </inkml:brush>
  </inkml:definitions>
  <inkml:trace contextRef="#ctx0" brushRef="#br0"> 4 3 417, 14 8 461, 32 18 529, 42 21 567, 46 23 596, 53 26 596, 58 26 620, 64 29 620, 69 30 640, 75 33 640, 80 35 658, 93 40 677, 101 43 677, 107 45 694, 114 48 694, 125 53 710, 136 57 725, 147 62 732, 160 68 742, 171 73 747, 177 76 659, 176 76 534, 175 76 0</inkml:trace>
  <inkml:annotation type="path"> 0 0 1, 59 44 1, 209 119 1, 479 269 1, 629 314 1, 689 344 1, 794 389 1, 869 389 1, 959 434 1, 1034 449 1, 1124 494 1, 1199 524 1, 1394 599 1, 1514 644 1, 1604 674 1, 1709 719 1, 1874 794 1, 2039 854 1, 2204 929 1, 2399 1019 1, 2564 1094 1, 2654 1139 1, 2639 1139 1, 2624 1139 1</inkml:annotation>
  <inkml:annotation type="data">AGkcA4CABAAAAAAAHQJiNAMHRMABRTRIEQUBOBHG+sNACkgYgnj4Pk+X4ebLL8nvZ4M338aCcz18
dnebl5tmWS70gn8ETfwOf+FPxD8/4f/Cn4V/Bn4N/BE/Bf4G/A/4Evy89/p/8X/wQuA=
</inkml:annotation>
  <inkml:annotation type="types">AAEBAQEBAQEBAQEBAQEBAQEBAQEBAQEB
</inkml:annotation>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3 46 440, 6 55 468, 9 65 487, 10 72 505, 12 76 523, 14 83 552, 16 86 562, 17 86 579, 17 86 597, 22 80 619, 24 75 619, 28 65 622, 33 53 623, 37 40 622, 40 36 614, 42 30 614, 46 21 603, 51 14 565, 55 7 474, 58 3 298, 60 0 0</inkml:trace>
  <inkml:annotation type="path"> 14 614 1, 44 689 1, 89 824 1, 134 974 1, 149 1079 1, 179 1139 1, 209 1244 1, 239 1289 1, 254 1289 1, 254 1289 1, 329 1199 1, 359 1124 1, 419 974 1, 494 794 1, 554 599 1, 599 539 1, 629 449 1, 689 314 1, 764 209 1, 824 104 1, 869 44 1, 899 0 1</inkml:annotation>
  <inkml:annotation type="data">AFocA4CABAAAAAAAHQI+UgMHRMABRTRIEQUBOBHl9CBBCjkWgpI2FvruS25LaIL8bfi3xO9556+G
e9vzb3HIgn8EqfwQ789fV+C/inj8I83fj+T6/w3+T/0f+2Q=
</inkml:annotation>
  <inkml:annotation type="types">AAEBAQEBAQEBAQEBAQEBAQEBAQEBAQ==
</inkml:annotation>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8941" units="cm"/>
      <inkml:brushProperty name="height" value="0.05288941" units="cm"/>
      <inkml:brushProperty name="fitToCurve" value="1"/>
      <inkml:brushProperty name="color" value="#c00000"/>
    </inkml:brush>
  </inkml:definitions>
  <inkml:trace contextRef="#ctx0" brushRef="#br0"> 3 56 463, 7 64 486, 9 68 486, 13 76 509, 16 82 526, 19 86 539, 22 89 564, 26 92 591, 27 91 599, 29 89 613, 31 84 625, 35 74 632, 38 68 632, 43 57 635, 47 52 636, 50 46 636, 53 39 630, 56 33 630, 59 29 618, 61 22 618, 66 14 588, 70 8 510, 74 2 204, 75 0 0</inkml:trace>
  <inkml:annotation type="path"> 14 764 1, 44 839 1, 104 959 1, 134 1019 1, 194 1139 1, 239 1229 1, 284 1289 1, 329 1334 1, 389 1379 1, 404 1364 1, 434 1334 1, 464 1259 1, 524 1109 1, 569 1019 1, 644 854 1, 704 779 1, 749 689 1, 794 584 1, 839 494 1, 884 434 1, 914 329 1, 989 209 1, 1049 119 1, 1109 29 1, 1124 0 1</inkml:annotation>
  <inkml:annotation type="data">AGIcA4CABAAAAAAAHQJKVgMHRMABRTRIEQUBOBHl9CBBCkEZgpM3KTsZctF5XYL8lfkHnnxu15vf
fj38Fsztx4CCfwUF/BKv4T/CXw+fsz8F/Bvv4+bfh+D7fs/EP5F/gK39YA==
</inkml:annotation>
  <inkml:annotation type="types">AAEBAQEBAQEBAQEBAQEBAQEBAQEBAQEBAQ==
</inkml:annotation>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c00000"/>
    </inkml:brush>
  </inkml:definitions>
  <inkml:trace contextRef="#ctx0" brushRef="#br0"> 92 10 428, 87 9 428, 78 10 417, 70 14 413, 59 19 398, 49 27 386, 45 30 389, 39 35 389, 30 44 412, 22 52 432, 14 61 457, 11 65 473, 7 68 473, 6 73 489, 4 84 493, 5 87 498, 9 93 501, 13 96 501, 23 98 514, 34 100 542, 47 99 574, 54 98 605, 63 97 605, 72 94 633, 80 92 633, 88 90 654, 97 88 654, 105 84 665, 117 80 665, 125 77 668, 135 73 668, 142 70 668, 153 66 668, 161 63 662, 171 59 662, 186 52 657, 198 43 656, 209 34 655, 215 26 654, 218 18 648, 217 12 635, 212 8 622, 203 5 608, 192 4 592, 187 5 574, 177 6 574, 158 9 552, 151 11 531, 139 13 531, 131 15 505, 120 19 505, 112 22 459, 101 24 459, 86 30 350, 81 33 204, 74 36 204, 70 37 0</inkml:trace>
  <inkml:annotation type="path"> 1484 179 1, 1379 149 1, 1304 134 1, 1169 149 1, 1049 209 1, 884 284 1, 734 404 1, 674 449 1, 584 524 1, 449 659 1, 329 779 1, 209 914 1, 164 974 1, 104 1019 1, 89 1094 1, 59 1259 1, 74 1304 1, 134 1394 1, 194 1439 1, 344 1469 1, 509 1499 1, 704 1484 1, 809 1469 1, 944 1454 1, 1079 1409 1, 1199 1379 1, 1319 1349 1, 1454 1319 1, 1574 1259 1, 1754 1199 1, 1874 1154 1, 2024 1094 1, 2129 1049 1, 2294 989 1, 2414 944 1, 2564 884 1, 2789 779 1, 2969 644 1, 3134 509 1, 3224 389 1, 3269 269 1, 3254 179 1, 3179 119 1, 3044 74 1, 2879 59 1, 2804 74 1, 2654 89 1, 2369 134 1, 2264 164 1, 2084 194 1, 1964 224 1, 1799 284 1, 1679 329 1, 1514 359 1, 1289 449 1, 1214 494 1, 1109 539 1, 1049 554 1</inkml:annotation>
  <inkml:annotation type="data">ALcBHAOAgAQAAAAAAB0DngFQAwdEwAFFNEgRBQE4Eag/C0EKlAE6gv1V+uc8zs+Dex6vLzj4Jnw4
qXx5zvjueu333z5878Hv5/s9+O875+jeAIL7PwDM5Oe88We7nwfLztdNhqWWXuozJmMplvjrQIJ/
BHn8Ee/X8X18/AXfwl318/4F/An2ze/d+AvF/Ef4c/Dv4O/B/1fXzp8Pwe/B7+Nd38EfhGfg78M/
hj8g/kD9f/i/+ACP4B9A
</inkml:annotation>
  <inkml:annotation type="types">AAEBAQEBAQEBAQEBAQEBAQEBAQEBAQEBAQEBAQEBAQEBAQEBAQEBAQEBAQEBAQEBAQEBAQEBAQEB
AQ==
</inkml:annotation>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4 6 394, 7 11 404, 13 15 379, 18 17 313, 24 17 204, 25 17 204,</inkml:trace>
  <inkml:annotation type="path"> 29 0 1, 59 89 1, 104 164 1, 194 224 1, 269 254 1, 359 254 1, 374 254 1</inkml:annotation>
  <inkml:annotation type="data">AD0cA4CABAAAAAAAHQIgHAMJRIDgwgdFNEgRBQE4EdnU9kAKGgeCxOWewIJ8Fu6Agn8D8fwPL+K/
xv+O/18A
</inkml:annotation>
  <inkml:annotation type="types">AAEBAQEBAQ==
</inkml:annotation>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4 109 353, 4 100 353, 5 83 356, 6 77 371, 8 65 371, 9 56 376, 11 42 376, 14 34 383, 16 24 383, 21 13 389, 27 7 402, 33 4 409, 36 5 409, 40 10 411, 48 19 417, 50 23 417, 54 31 417, 57 41 417, 59 51 419, 61 61 415, 63 72 280, 64 85 204, 64 93 204,</inkml:trace>
  <inkml:annotation type="path"> 74 1739 1, 59 1634 1, 59 1499 1, 74 1244 1, 89 1154 1, 119 974 1, 134 839 1, 164 629 1, 209 509 1, 239 359 1, 314 194 1, 404 104 1, 494 59 1, 539 74 1, 599 149 1, 719 284 1, 749 344 1, 809 464 1, 854 614 1, 884 764 1, 914 914 1, 944 1079 1, 959 1274 1, 959 1394 1</inkml:annotation>
  <inkml:annotation type="data">AGQcA4CABAAAAAAAHQI0UgMJRIDgwgdFNEgRBQE4EdnU9kAKQRiC9fDIlkvI7PHw5aWggv2Z+29+
X6vh57+Db6548ePfjCZ7gn8DTfwNPz7PwH69/F8fwfF8Px54+Ez4f3X+Wvz4
</inkml:annotation>
  <inkml:annotation type="types">AAEBAQEBAQEBAQEBAQEBAQEBAQEBAQEB
</inkml:annotation>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6 20 424, 4 31 445, 5 36 458, 6 42 464, 7 44 468, 11 45 497, 11 45 497, 16 41 511, 20 35 516, 23 29 517, 27 21 519, 28 15 530, 28 10 540, 25 5 555, 24 5 549, 21 5 530, 16 8 515, 12 12 369, 10 15 0</inkml:trace>
  <inkml:annotation type="path"> 104 194 1, 89 299 1, 59 464 1, 74 539 1, 89 629 1, 104 659 1, 164 674 1, 164 674 1, 239 614 1, 299 524 1, 344 434 1, 404 314 1, 419 224 1, 419 149 1, 374 74 1, 359 74 1, 314 74 1, 239 119 1, 179 179 1, 149 224 1</inkml:annotation>
  <inkml:annotation type="data">AFYcA4CABAAAAAAAHQIgKgMERTRIEQUBOBHZ1PZACjgUgvi+W8OefVs7e5uzAIL7vh8fDPNvnW5H
pyWCfwRp/BBfy/Hv4W/D/4A+fzPmvr8H/f4/df8BRg==
</inkml:annotation>
  <inkml:annotation type="types">AAEBAQEBAQEBAQEBAQEBAQEBAQE=
</inkml:annotation>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9 6 398, 7 19 412, 6 29 417, 4 40 425, 4 46 389, 6 52 204, 6 53 0</inkml:trace>
  <inkml:annotation type="path"> 134 0 1, 134 89 1, 104 284 1, 89 434 1, 59 599 1, 59 689 1, 89 779 1, 89 794 1</inkml:annotation>
  <inkml:annotation type="data">ADwcA4CABAAAAAAAHQIUMAMERTRIEQUBOBHZ1PZACh4Igvm+fZczQIJ8Hxdnt7CCfwQB/A8vz8/H
v8AH/gs=
</inkml:annotation>
  <inkml:annotation type="types">AAEBAQEBAQE=
</inkml:annotation>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6 8 435, 5 17 443, 5 26 449, 4 35 446, 5 41 204, 5 46 0</inkml:trace>
  <inkml:annotation type="path"> 74 0 1, 89 119 1, 74 254 1, 74 389 1, 59 524 1, 74 614 1, 74 689 1</inkml:annotation>
  <inkml:annotation type="data">ADUcA4CABAAAAAAAHQISLAMERTRIEQUBOBHZ1PZAChcHgvXnZcqCfJDtgn8ElfwR3vz/wGH+MA==
</inkml:annotation>
  <inkml:annotation type="types">AAEBAQEBAQ==
</inkml:annotation>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5 5 501, 11 5 501, 16 7 504, 18 10 509, 20 18 512, 19 25 514, 16 33 515, 12 39 517, 7 47 517, 8 48 538, 11 46 538, 19 40 541, 28 34 534, 37 31 453, 40 27 453, 43 29 293, 47 25 293, 50 25 204, 54 22 0</inkml:trace>
  <inkml:annotation type="path"> 0 74 1, 74 74 1, 164 74 1, 239 104 1, 269 149 1, 299 269 1, 284 374 1, 239 494 1, 179 584 1, 104 704 1, 119 719 1, 164 689 1, 284 599 1, 419 509 1, 554 464 1, 599 404 1, 644 434 1, 704 374 1, 749 374 1, 809 329 1</inkml:annotation>
  <inkml:annotation type="data">AFYcA4CABAAAAAAAHQIwKgMERTRIEQUBOBHZ1PZACjgUgnqXru2/BnqPhSyC9e2T1ZufH3y5fg+H
x0CCfwWd/BZ/M22b+Dvwfz6fzz+hv4Al/gCT9L/ssA==
</inkml:annotation>
  <inkml:annotation type="types">AAEBAQEBAQEBAQEBAQEBAQEBAQE=
</inkml:annotation>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6 4 319, 17 5 204, 24 6 0</inkml:trace>
  <inkml:annotation type="path"> 0 44 1, 89 59 1, 254 74 1, 359 89 1</inkml:annotation>
  <inkml:annotation type="data">ADAcA4CABAAAAAAAHQIeFAMERTRIEQUBOBHZ1PZAChIEgnwevICC5oCCfwLF/BJP6XA=
</inkml:annotation>
  <inkml:annotation type="types">AAEBAQ==
</inkml:annotation>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5 6 407, 4 12 432, 4 17 459, 6 22 477, 10 26 497, 18 28 508, 24 28 518, 26 27 518, 34 24 474, 39 22 235, 40 20 204, 40 19 0</inkml:trace>
  <inkml:annotation type="path"> 104 0 1, 74 89 1, 59 179 1, 59 254 1, 89 329 1, 149 389 1, 269 419 1, 359 419 1, 389 404 1, 509 359 1, 584 329 1, 599 299 1, 599 284 1</inkml:annotation>
  <inkml:annotation type="data">AEccA4CABAAAAAAAHQImIgMERTRIEQUBOBHZ1PZACikNgvi+eTM8b5+DvmiCfAq7t2IAgn8EJfwP
Dnz589+n8e/wDX/AQn8Afg==
</inkml:annotation>
  <inkml:annotation type="types">AAEBAQEBAQEBAQEBAQ==
</inkml:annotation>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14 7 344, 13 16 400, 14 22 443, 16 28 460, 20 34 476, 24 35 484, 29 37 500, 31 38 528, 31 38 528, 26 43 529, 21 47 529, 13 54 526, 8 56 505, 4 55 204, 3 55 204, 2 51 0</inkml:trace>
  <inkml:annotation type="path"> 224 0 1, 209 104 1, 194 239 1, 209 329 1, 239 419 1, 299 509 1, 359 524 1, 434 554 1, 464 569 1, 464 569 1, 389 644 1, 314 704 1, 194 809 1, 119 839 1, 59 824 1, 44 824 1, 29 764 1</inkml:annotation>
  <inkml:annotation type="data">AFIcA4CABAAAAAAAHQIiMgMERTRIEQUBOBHZ1PZACjQRgvwF+BWTE7vt3k4AgnxZ09y31ee+zyCC
fwMp/Akv3/hm/L8n2fh2Xv4J/gRX+BPv4B9A
</inkml:annotation>
  <inkml:annotation type="types">AAEBAQEBAQEBAQEBAQEBAQE=
</inkml:annotation>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5 4 405, 12 5 429, 21 7 463, 26 6 470, 28 6 473, 30 5 473, 31 5 477, 34 5 484, 35 6 551, 33 8 551, 29 15 547, 25 25 547, 23 34 547, 19 46 526, 19 51 526, 17 60 436, 16 67 204, 15 70 0</inkml:trace>
  <inkml:annotation type="path"> 0 14 1, 74 59 1, 179 74 1, 314 104 1, 389 89 1, 419 89 1, 449 74 1, 464 74 1, 509 74 1, 524 89 1, 494 119 1, 434 224 1, 374 374 1, 344 509 1, 284 689 1, 284 764 1, 254 899 1, 239 1004 1, 224 1049 1</inkml:annotation>
  <inkml:annotation type="data">AFMcA4CABAAAAAAAHQImOgMERTRIEQUBOBHZ1PZACjUTgnrM89XN7rN8bACCmbOyxJ65efH43yCC
fwQd/A7/0fhvz3xz8ufmvz4fg/8Hfpn+AAfw4A==
</inkml:annotation>
  <inkml:annotation type="types">AAEBAQEBAQEBAQEBAQEBAQEBAQ==
</inkml:annotation>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11 4 470, 12 5 470, 13 10 478, 13 17 480, 11 24 479, 7 29 481, 4 34 464, 5 34 464, 11 34 470, 16 33 465, 17 33 465, 22 36 473, 23 37 473, 22 45 480, 19 50 484, 17 56 486, 13 60 493, 10 63 0</inkml:trace>
  <inkml:annotation type="path"> 89 44 1, 164 59 1, 179 74 1, 194 149 1, 194 254 1, 164 359 1, 104 434 1, 59 509 1, 74 509 1, 164 509 1, 239 494 1, 254 494 1, 329 539 1, 344 554 1, 329 674 1, 284 749 1, 254 839 1, 194 899 1, 149 944 1</inkml:annotation>
  <inkml:annotation type="data">AFEcA4CABAAAAAAAHQIcNgMERTRIEQUBOBHZ1PZACjMTgvgvld2ePV8+PO7NgILmvGNe1nN+Ls2g
gn8FIfwUj8nw95+C/wN8H1+vk+X4u76/gs0=
</inkml:annotation>
  <inkml:annotation type="types">AAEBAQEBAQEBAQEBAQEBAQEBAQ==
</inkml:annotation>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13 11 272, 10 20 273, 8 29 277, 6 39 285, 4 48 310, 4 54 402, 4 55 415, 6 55 459, 7 55 459, 11 52 481, 15 47 483, 18 42 486, 24 33 491, 25 28 499, 25 27 499, 22 26 461, 16 27 421, 10 30 244, 8 32 0</inkml:trace>
  <inkml:annotation type="path"> 239 0 1, 194 164 1, 149 299 1, 119 434 1, 89 584 1, 59 719 1, 59 809 1, 59 824 1, 89 824 1, 104 824 1, 164 779 1, 224 704 1, 269 629 1, 359 494 1, 374 419 1, 374 404 1, 329 389 1, 239 404 1, 149 449 1, 119 479 1</inkml:annotation>
  <inkml:annotation type="data">AFccA4CABAAAAAAAHQIeMgMERTRIEQUBOBHZ1PZACjkUgvwJ+C0MZeLz3e9eAIJ9Wpe+67rz48My
gIJ/Agn8CB88fgb81foP8Rfj38Ifg2Zz5fxjv73/NYA=
</inkml:annotation>
  <inkml:annotation type="types">AAEBAQEBAQEBAQEBAQEBAQEBAQE=
</inkml:annotation>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6 7 452, 5 19 454, 4 29 455, 5 40 420, 5 47 213, 8 51 204, 8 53 204,</inkml:trace>
  <inkml:annotation type="path"> 104 0 1, 89 104 1, 74 284 1, 59 434 1, 74 599 1, 74 704 1, 119 764 1, 119 794 1</inkml:annotation>
  <inkml:annotation type="data">ADwcA4CABAAAAAAAHQIUMAMERTRIEQUBOBHZ1PZACh4Igvi+Uy86gnxetnnugIJ/BNn8E038W/wB
7/AOHzA=
</inkml:annotation>
  <inkml:annotation type="types">AAEBAQEBAQE=
</inkml:annotation>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7 9 488, 6 19 491, 4 31 472, 4 39 417, 5 50 261, 7 56 204,</inkml:trace>
  <inkml:annotation type="path"> 119 0 1, 104 134 1, 89 284 1, 59 464 1, 59 584 1, 74 749 1, 104 839 1</inkml:annotation>
  <inkml:annotation type="data">ADocA4CABAAAAAAAHQIUMgMERTRIEQUBOBHZ1PZAChwHgvk+dckAgnzTPPPYgn8FafwVf+Efxb+r
/1UA
</inkml:annotation>
  <inkml:annotation type="types">AAEBAQEBAQ==
</inkml:annotation>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5 4 383, 13 4 408, 19 5 414, 19 6 420, 21 11 406, 20 17 391, 16 24 386, 13 28 399, 13 32 357, 14 32 357, 23 30 361, 32 29 402, 33 29 402, 36 32 449, 36 34 449, 33 41 466, 29 49 472, 24 54 483, 20 57 346, 19 57 221, 19 57 204, 19 57 204, 20 57 0</inkml:trace>
  <inkml:annotation type="path"> 0 104 1, 74 59 1, 194 59 1, 284 74 1, 284 89 1, 314 164 1, 299 254 1, 239 359 1, 194 419 1, 194 479 1, 209 479 1, 344 449 1, 479 434 1, 494 434 1, 539 479 1, 539 509 1, 494 614 1, 434 734 1, 359 809 1, 299 854 1, 284 854 1, 284 854 1, 284 854 1, 299 854 1</inkml:annotation>
  <inkml:annotation type="data">AGUcA4CABAAAAAAAHQImMAMERTRIEQUBOBHZ1PZACkcYgnrm/Dnezk+R8ud7bORAgvi+nkeJOvOy
cvqd3oCCfwPF/A2P4Lfg2/R+CPyn+OPH4u/G/5C/If4G+v1/ABv2frz8DfwD6A==
</inkml:annotation>
  <inkml:annotation type="types">AAEBAQEBAQEBAQEBAQEBAQEBAQEBAQEB
</inkml:annotation>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6 4 425, 7 5 430, 11 8 432, 12 11 428, 12 17 365, 10 22 346, 7 27 343, 8 30 281, 9 30 281, 19 29 294, 23 29 353, 27 33 386, 26 35 386, 24 41 395, 21 46 402, 17 53 417, 12 58 429, 9 59 0</inkml:trace>
  <inkml:annotation type="path"> 0 74 1, 89 59 1, 104 74 1, 164 119 1, 179 164 1, 179 254 1, 149 329 1, 104 404 1, 119 449 1, 134 449 1, 284 434 1, 344 434 1, 404 494 1, 389 524 1, 359 614 1, 314 689 1, 254 794 1, 179 869 1, 134 884 1</inkml:annotation>
  <inkml:annotation type="data">AFgcA4CABAAAAAAAHQIgMgMERTRIEQUBOBHZ1PZACjoTgnwe+du3w+b4Xu23AIL18OY5W9s8b4ub
5IJ/BG38EW9+H8t/jz8Cflv8wfd+QPwz+J/m35O/wSuA
</inkml:annotation>
  <inkml:annotation type="types">AAEBAQEBAQEBAQEBAQEBAQEBAQ==
</inkml:annotation>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6 4 473, 12 7 478, 14 11 488, 14 17 486, 13 22 489, 10 28 490, 7 32 493, 6 35 460, 8 36 462, 14 36 466, 17 35 466, 26 34 474, 26 34 474, 30 36 514, 30 38 514, 28 44 518, 25 51 523, 20 59 534, 15 65 543, 12 69 552, 12 70 204, 13 69 204,</inkml:trace>
  <inkml:annotation type="path"> 0 44 1, 89 59 1, 179 104 1, 209 164 1, 209 254 1, 194 329 1, 149 419 1, 104 479 1, 89 524 1, 119 539 1, 209 539 1, 254 524 1, 389 509 1, 389 509 1, 449 539 1, 449 569 1, 419 659 1, 374 764 1, 299 884 1, 224 974 1, 179 1034 1, 179 1049 1, 194 1034 1</inkml:annotation>
  <inkml:annotation type="data">AFkcA4CABAAAAAAAHQIiOgMERTRIEQUBOBHZ1PZACjsXgnwPO3Wc8d+D5/HnbrOQgubkyzbtqY8S
bvdAgn8FLfwUb6+31ufi38VZ5+T5fxp+NfE+DX8DX/wM4A==
</inkml:annotation>
  <inkml:annotation type="types">AAEBAQEBAQEBAQEBAQEBAQEBAQEBAQE=
</inkml:annotation>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6 5 297, 12 4 285, 13 4 204, 12 4 204, 12 6 0</inkml:trace>
  <inkml:annotation type="path"> 0 119 1, 89 74 1, 179 59 1, 194 59 1, 179 59 1, 179 89 1</inkml:annotation>
  <inkml:annotation type="data">ADccA4CABAAAAAAAHQIYFAMERTRIEQUBOBHZ1PZAChkGgnwPewCC+T68jIJ/Am38Cn/m/9DfwD6A
</inkml:annotation>
  <inkml:annotation type="types">AAEBAQEB
</inkml:annotation>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5 7 533, 5 18 535, 5 26 534, 5 33 518, 5 43 477, 5 53 204, 5 61 0</inkml:trace>
  <inkml:annotation type="path"> 74 0 1, 74 104 1, 74 269 1, 74 389 1, 74 494 1, 74 644 1, 74 794 1, 74 914 1</inkml:annotation>
  <inkml:annotation type="data">ADkcA4CABAAAAAAAHQISNAMERTRIEQUBOBHZ1PZAChsIgvXsAIJ8Xjt40IJ/Bh38GF9/Af4X/gLX
83A=
</inkml:annotation>
  <inkml:annotation type="types">AAEBAQEBAQE=
</inkml:annotation>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5 6 465, 5 18 502, 5 26 496, 4 37 478, 5 44 432, 5 53 318, 5 56 0</inkml:trace>
  <inkml:annotation type="path"> 74 0 1, 74 89 1, 74 269 1, 74 389 1, 59 554 1, 74 659 1, 74 794 1, 74 839 1</inkml:annotation>
  <inkml:annotation type="data">AD0cA4CABAAAAAAAHQISMgMERTRIEQUBOBHZ1PZACh8IgvXsuUCCfB8HnnnPhIJ/BQ38Ee/jv7fw
7+bf4B9A
</inkml:annotation>
  <inkml:annotation type="types">AAEBAQEBAQE=
</inkml:annotation>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6 7 475, 11 4 484, 12 5 486, 18 6 493, 19 7 493, 19 13 476, 18 19 469, 15 25 460, 11 29 466, 7 33 470, 7 34 439, 7 34 439, 11 34 441, 20 33 457, 25 33 484, 26 34 503, 27 35 503, 25 41 510, 21 46 511, 17 49 519, 10 55 487, 10 58 204,</inkml:trace>
  <inkml:annotation type="path"> 0 149 1, 89 104 1, 164 59 1, 179 74 1, 269 89 1, 284 104 1, 284 194 1, 269 284 1, 224 374 1, 164 434 1, 104 494 1, 104 509 1, 104 509 1, 164 509 1, 299 494 1, 374 494 1, 389 509 1, 404 524 1, 374 614 1, 314 689 1, 254 734 1, 149 824 1, 149 869 1</inkml:annotation>
  <inkml:annotation type="data">AF0cA4CABAAAAAAAHQIgMAMERTRIEQUBOBHZ1PZACj8XgnwXz6927Xh49efLuu/Egvo+94PRrtWR
6u86gn8FNfwUT8fr4/wP9G/gLfxX+Is/AH1fL+C/i+H4vxr/AbY=
</inkml:annotation>
  <inkml:annotation type="types">AAEBAQEBAQEBAQEBAQEBAQEBAQEBAQE=
</inkml:annotation>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11 5 492, 9 12 515, 3 26 608, 4 26 608, 5 26 611, 19 26 204, 22 26 0</inkml:trace>
  <inkml:annotation type="path"> 193 0 1, 161 79 1, 135 172 1, 103 238 1, 49 385 1, 53 386 1, 76 385 1, 281 386 1, 322 388 1</inkml:annotation>
  <inkml:annotation type="data">AD8cA4CABAAAAAAAHQIaHAMERTRIEQUBOBGYW6VACiEIgvu/Abz8T7vrgnrPi/AIgn8FefwUf+cP
0/z+CGf4B6A=
</inkml:annotation>
  <inkml:annotation type="types">AAEBAQEBAQEB
</inkml:annotation>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4 4 540, 4 17 560, 4 24 572, 4 38 578, 3 48 307, 3 48 307, 3 48 204, 3 46 0</inkml:trace>
  <inkml:annotation type="path"> 53 0 1, 58 59 1, 67 257 1, 62 356 1, 58 562 1, 40 719 1, 38 718 1, 38 715 1, 44 686 1</inkml:annotation>
  <inkml:annotation type="data">AEAcA4CABAAAAAAAHQISJAMERTRIEQUBOBGYW6VACiIJgvHkWACCePm+H4vP0tCCfwY5/Bevy/D/
Ah/8CBfrP9Xg
</inkml:annotation>
  <inkml:annotation type="types">AAEBAQEBAQEB
</inkml:annotation>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10 8 328, 9 24 366, 8 38 417, 7 51 474, 6 57 505, 4 70 577, 4 70 602, 7 52 575, 10 36 554, 14 22 508, 19 8 493, 24 3 498, 25 4 498, 28 12 505, 29 21 518, 28 34 558, 28 44 574, 27 55 581, 29 58 204, 29 58 204, 30 56 0</inkml:trace>
  <inkml:annotation type="path"> 161 33 1, 152 119 1, 132 366 1, 119 563 1, 101 771 1, 83 858 1, 54 1056 1, 54 1043 1, 62 971 1, 98 777 1, 149 540 1, 207 329 1, 288 122 1, 323 69 1, 365 50 1, 372 54 1, 414 173 1, 428 243 1, 432 317 1, 420 507 1, 426 570 1, 414 666 1, 410 831 1, 431 869 1, 435 863 1, 452 836 1</inkml:annotation>
  <inkml:annotation type="data">AGgcA4CABAAAAAAAHQIcLAMERTRIEQUBOBGYW6VACkoWgvq+0LnEjzm7LzYAgs8fRt+P4vv/BOY+
b4Pinjs+XuiCfwLp/AlP3fB+Gfxt+Q/yb8H4X/EX4M9/F8H4a/Cvz/wPL/A638A+gA==
</inkml:annotation>
  <inkml:annotation type="types">AAEBAQEBAQEBAQEBAQEBAQEBAQEBAQEBAQE=
</inkml:annotation>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16 4 422, 10 17 499, 4 29 585, 4 32 611, 5 32 610, 14 29 540, 23 28 204, 25 28 204, 27 28 204,</inkml:trace>
  <inkml:annotation type="path"> 278 0 1, 243 66 1, 146 256 1, 53 431 1, 59 474 1, 74 472 1, 144 459 1, 213 437 1, 348 412 1, 380 415 1, 398 414 1</inkml:annotation>
  <inkml:annotation type="data">AEUcA4CABAAAAAAAHQIcHgMERTRIEQUBOBGYW6VACicKgvwV+EevgnyPjIJ4+a/P3uQAgn8EYfwM
v835d/Df5v/gPn+BhAA=
</inkml:annotation>
  <inkml:annotation type="types">AAEBAQEBAQEBAQE=
</inkml:annotation>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3 5 277, 3 10 307, 3 22 366, 3 30 406, 4 31 434, 3 36 434, 4 42 450, 4 43 462, 4 45 462, 5 46 465, 4 47 465, 5 48 465, 6 48 204, 7 46 204, 8 43 0</inkml:trace>
  <inkml:annotation type="path"> 47 0 1, 52 67 1, 47 154 1, 53 214 1, 44 322 1, 46 449 1, 59 467 1, 50 544 1, 58 629 1, 67 637 1, 61 680 1, 70 695 1, 67 709 1, 73 721 1, 91 721 1, 104 683 1, 119 641 1</inkml:annotation>
  <inkml:annotation type="data">AEwcA4CABAAAAAAAHQIUJAMERTRIEQUBOBGYW6VACi4QgudE3Km4AIJ6fF5+PxPcpdqCfwId/Aaf
4e/Bf2/h38Ceft51/Ad/8B3fwD6A
</inkml:annotation>
  <inkml:annotation type="types">AAEBAQEBAQEBAQEBAQEBAQE=
</inkml:annotation>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7 6 451, 11 19 450, 12 29 450, 12 38 453, 11 52 460, 9 66 475, 6 79 479, 5 80 515, 5 80 515, 4 79 534, 4 77 559, 4 71 576, 6 56 586, 11 41 586, 14 33 579, 18 26 558, 26 15 489, 32 9 272, 35 9 204,</inkml:trace>
  <inkml:annotation type="path"> 72 0 1, 102 83 1, 158 289 1, 176 440 1, 174 575 1, 158 775 1, 132 983 1, 93 1178 1, 78 1193 1, 75 1193 1, 66 1187 1, 56 1156 1, 53 1058 1, 60 995 1, 96 841 1, 158 619 1, 210 493 1, 267 388 1, 384 230 1, 482 138 1, 525 128 1</inkml:annotation>
  <inkml:annotation type="data">AFscA4CABAAAAAAAHQIeMAMERTRIEQUBOBGYW6VACj0UgvXc7bbksZzZ43qCfB8Xb6X7bb5+d8U8
+vgAgn8E1fwTbOePk+v8Sfi38FfB8vx/T8f4B/Iv8AG/wAcA
</inkml:annotation>
  <inkml:annotation type="types">AAEBAQEBAQEBAQEBAQEBAQEBAQEB
</inkml:annotation>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5 6 1023, 11 0 204,</inkml:trace>
  <inkml:annotation type="path"> 0 169 1, 79 84 1, 158 0 1</inkml:annotation>
  <inkml:annotation type="data">AC4cA4CABAAAAAAAHQIWFgMERTRIEQUBOBGYW6VAChADgnqAgvq/AtCCfw3F/GpI
</inkml:annotation>
  <inkml:annotation type="types">AAEB
</inkml:annotation>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0 159 1, 84 79 1, 168 0 1</inkml:annotation>
  <inkml:annotation type="data">ACQcA4CABAAAAAAAHQIWFgMERTRIERGYW6VACgkDgnwUgvq/A8A=
</inkml:annotation>
  <inkml:annotation type="types">AAEB
</inkml:annotation>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0 33 1, 106 38 1, 245 48 1</inkml:annotation>
  <inkml:annotation type="data">ACwcA4CABAAAAAAAHQIYEgMERTRIEQUBOBGYW6VACg4DgnxYgstAgn8BLfwSSA==
</inkml:annotation>
  <inkml:annotation type="types">AAEB
</inkml:annotation>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11 6 204, 8 19 249, 6 28 289, 4 37 338, 3 43 390, 4 45 518, 5 45 535, 9 39 540, 11 34 540, 15 25 541, 20 13 525, 22 4 466, 22 3 466, 22 3 445, 20 3 350, 16 6 286, 13 14 0</inkml:trace>
  <inkml:annotation type="path"> 172 17 1, 157 86 1, 118 285 1, 97 357 1, 93 420 1, 58 558 1, 45 650 1, 60 681 1, 72 672 1, 133 591 1, 168 504 1, 202 449 1, 228 381 1, 295 194 1, 328 53 1, 327 48 1, 324 47 1, 301 48 1, 246 90 1, 207 147 1, 192 203 1</inkml:annotation>
  <inkml:annotation type="data">AFYcA4CABAAAAAAAHQIaIgMERTRIEQUBOBGYW6VACjgSgvs+/YmObk7rdgCCnj5PLvnfhnnvPkjn
oIJ/APn8AR+/m5+fP2H9vufgf8d/lr8H/nn8RfwFCA==
</inkml:annotation>
  <inkml:annotation type="types">AAEBAQEBAQEBAQEBAQEBAQEBAQEB
</inkml:annotation>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0 80 1, 115 72 1, 231 64 1</inkml:annotation>
  <inkml:annotation type="data">ACMcA4CABAAAAAAAHQIYFAMERTRIERGYW6VACggDgnyUgvXugA==
</inkml:annotation>
  <inkml:annotation type="types">AAEB
</inkml:annotation>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14 6 571, 16 12 589, 19 17 601, 26 26 618, 30 30 624, 31 34 646, 29 35 645, 18 45 639, 10 50 596, 9 49 534, 2 46 204, 0 43 204,</inkml:trace>
  <inkml:annotation type="path"> 191 0 1, 216 94 1, 244 173 1, 284 260 1, 325 322 1, 384 394 1, 445 454 1, 457 514 1, 439 530 1, 264 679 1, 202 706 1, 151 743 1, 131 739 1, 28 692 1, 0 640 1</inkml:annotation>
  <inkml:annotation type="data">AE4cA4CABAAAAAAAHQIcJAMERTRIEQUBOBGYW6VACjANgvu+2Tx3vfn58Xw+gIJ8C+Pbvze/h0CC
fwa1/Bm/w+vr/An4T9/i/8F/wH7/AvA=
</inkml:annotation>
  <inkml:annotation type="types">AAEBAQEBAQEBAQEBAQEB
</inkml:annotation>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14 4 594, 16 15 645, 18 23 660, 20 29 671, 23 34 677, 26 35 692, 26 36 709, 26 36 709, 22 40 705, 12 46 689, 6 48 612, 2 47 293, 0 44 204,</inkml:trace>
  <inkml:annotation type="path"> 209 0 1, 212 64 1, 236 229 1, 268 351 1, 302 434 1, 346 503 1, 392 527 1, 395 539 1, 391 544 1, 325 596 1, 181 691 1, 84 721 1, 33 704 1, 0 659 1</inkml:annotation>
  <inkml:annotation type="data">AEwcA4CABAAAAAAAHQIcJAMERTRIEQUBOBGYW6VACi4OgvwB+AcI68/D4zCCePi7t8r4zz3Qgn8H
EfwZH+LfPv5s/A/n7fy//AZP8BYA
</inkml:annotation>
  <inkml:annotation type="types">AAEBAQEBAQEBAQEBAQE=
</inkml:annotation>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8 10 204, 5 25 204, 3 39 333, 3 49 501, 3 49 501, 3 49 533, 8 43 554, 12 33 558, 15 25 557, 17 18 553, 19 10 523, 17 3 482, 16 3 467, 13 4 434, 7 11 318, 7 14 0</inkml:trace>
  <inkml:annotation type="path"> 132 72 1, 119 146 1, 78 369 1, 47 591 1, 41 738 1, 45 740 1, 51 737 1, 114 642 1, 146 575 1, 173 492 1, 224 375 1, 258 269 1, 284 147 1, 278 83 1, 252 51 1, 243 48 1, 200 60 1, 143 108 1, 108 161 1, 99 206 1</inkml:annotation>
  <inkml:annotation type="data">AFgcA4CABAAAAAAAHQIYJAMERTRIEQUBOBGYW6VACjoRgvm+nZh6trzN78CC9Povn6Xw+clnxT4P
IIJ/APn8A+/ub8ZfwBr+JPr/A/vv4Z+v8Mfgn9F/wDyA
</inkml:annotation>
  <inkml:annotation type="types">AAEBAQEBAQEBAQEBAQEBAQEBAQE=
</inkml:annotation>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8 11 204, 6 24 237, 4 39 386, 3 48 537, 4 49 589, 4 49 589, 9 42 609, 11 37 609, 16 23 583, 17 18 563, 18 13 543, 17 4 508, 16 3 471, 16 3 445, 14 4 413, 12 7 325, 10 13 0</inkml:trace>
  <inkml:annotation type="path"> 143 62 1, 127 166 1, 95 362 1, 59 583 1, 50 719 1, 56 731 1, 61 730 1, 133 623 1, 167 550 1, 239 350 1, 260 271 1, 272 191 1, 269 130 1, 259 67 1, 241 49 1, 233 47 1, 208 58 1, 173 103 1, 151 161 1, 149 191 1</inkml:annotation>
  <inkml:annotation type="data">AFccA4CABAAAAAAAHQIYJAMERTRIEQUBOBGYW6VACjkSgvo+0mX13nlqaILxz4M+H5b8efP8zz8k
mcCCfwD5/AHf7Mz9V/k38Gfg38M/A/Ae/V8P5V/gL8A=
</inkml:annotation>
  <inkml:annotation type="types">AAEBAQEBAQEBAQEBAQEBAQEBAQE=
</inkml:annotation>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17 7 446, 17 20 533, 20 29 596, 28 33 611, 30 33 621, 32 33 630, 32 34 630, 24 41 626, 18 46 623, 9 51 557, 3 52 238, 0 50 0</inkml:trace>
  <inkml:annotation type="path"> 257 0 1, 256 103 1, 254 302 1, 267 371 1, 299 431 1, 354 476 1, 412 494 1, 451 493 1, 479 497 1, 474 505 1, 361 617 1, 271 686 1, 127 769 1, 70 787 1, 51 776 1, 0 752 1</inkml:annotation>
  <inkml:annotation type="data">AEscA4CABAAAAAAAHQIeJgMERTRIEQUBOBGYW6VACi0NgvwN+B3PXwt+XO84gnxfB59+U+DXnoCC
fwTB/A2f4V/Ivu/P5n5j/gN/9DA=
</inkml:annotation>
  <inkml:annotation type="types">AAEBAQEBAQEBAQEBAQEBAQ==
</inkml:annotation>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9 15 204, 7 26 259, 5 40 376, 3 45 420, 5 51 564, 6 50 564, 13 37 591, 20 26 592, 22 19 591, 23 11 555, 23 5 533, 22 4 533, 22 4 517, 22 4 517, 21 3 500, 19 3 485, 12 11 455, 8 17 402, 8 19 204, 9 21 0</inkml:trace>
  <inkml:annotation type="path"> 158 133 1, 139 219 1, 131 289 1, 104 396 1, 68 598 1, 46 672 1, 47 735 1, 76 769 1, 91 745 1, 197 561 1, 293 394 1, 326 286 1, 350 162 1, 347 78 1, 334 66 1, 332 55 1, 323 55 1, 314 48 1, 287 51 1, 229 90 1, 175 160 1, 125 252 1, 127 291 1, 136 315 1</inkml:annotation>
  <inkml:annotation type="data">AGMcA4CABAAAAAAAHQIaJgMERTRIEQUBOBGYW6VACkUVgvq+8eL8D3bYt988QIL5u+ufPPj+3PFz
1Fnyb5CCfwD5/AB/5g/O/6s/gAX8NfhnfxX+APwh+BfwJ+B8/Af4T/gAf4Q=
</inkml:annotation>
  <inkml:annotation type="types">AAEBAQEBAQEBAQEBAQEBAQEBAQEBAQEB
</inkml:annotation>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5 6 401, 15 3 204,</inkml:trace>
  <inkml:annotation type="path"> 0 115 1, 71 85 1, 134 76 1, 223 39 1</inkml:annotation>
  <inkml:annotation type="data">AC0cA4CABAAAAAAAHQIWFAMERTRIEQUBOBGYW6VACg8Dgnr0gvk+moJ/BA38HIg=
</inkml:annotation>
  <inkml:annotation type="types">AAEBAQ==
</inkml:annotation>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6 8 430, 5 23 536, 5 37 580, 4 54 592, 4 68 507, 6 74 0</inkml:trace>
  <inkml:annotation type="path"> 93 0 1, 85 124 1, 76 347 1, 70 560 1, 54 808 1, 57 1012 1, 75 1084 1, 88 1102 1</inkml:annotation>
  <inkml:annotation type="data">ADscA4CABAAAAAAAHQIULgMERTRIEQUBOBGYW6VACh0Hgvg+GyzAgnyfFed+UIJ/BIH8C2/mH8S/
qf+CMQ==
</inkml:annotation>
  <inkml:annotation type="types">AAEBAQEBAQE=
</inkml:annotation>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22 34 473, 24 17 523, 24 6 527, 22 3 514, 21 3 514, 18 6 480, 14 9 478, 10 17 479, 9 25 487, 11 34 502, 17 41 519, 20 48 531, 17 57 543, 11 64 554, 5 65 584, 3 64 579, 3 61 561, 13 40 442, 18 34 287, 24 26 0</inkml:trace>
  <inkml:annotation type="path"> 317 594 1, 334 508 1, 365 247 1, 367 181 1, 361 91 1, 331 48 1, 320 48 1, 272 82 1, 215 135 1, 178 193 1, 146 261 1, 134 321 1, 128 379 1, 140 450 1, 170 511 1, 203 559 1, 250 612 1, 283 661 1, 298 721 1, 286 796 1, 259 850 1, 223 898 1, 158 952 1, 101 981 1, 71 978 1, 50 954 1, 52 910 1, 79 844 1, 196 604 1, 263 514 1, 355 394 1</inkml:annotation>
  <inkml:annotation type="data">AGMcA4CABAAAAAAAHQIaKgMERTRIEQUBOBGYW6VACkUVgvwd+DZuza5zx34evGfR7gCC/Gn5B+v4
Pk5x6TWb8O7+CfwFoIJ/BS38EZ/kH8D/d+KfxJz4viz2v4K/Ff3/q/8W/u0=
</inkml:annotation>
  <inkml:annotation type="types">AAEBAQEBAQEBAQEBAQEBAQEBAQEBAQEBAQEBAQEBAQ==
</inkml:annotation>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5 6 461, 5 12 461, 3 33 540, 3 50 546, 4 51 546, 3 54 513, 5 59 247, 7 62 0</inkml:trace>
  <inkml:annotation type="path"> 82 0 1, 80 85 1, 68 185 1, 67 245 1, 52 499 1, 49 754 1, 55 761 1, 52 806 1, 76 884 1, 100 922 1</inkml:annotation>
  <inkml:annotation type="data">AEEcA4CABAAAAAAAHQIUKgMERTRIEQUBOBGYW6VACiMJgvXtuTeAgnwPwF5/AuZogn8E/fwT/+gv
zv8P4n/gLf8FAA==
</inkml:annotation>
  <inkml:annotation type="types">AAEBAQEBAQEBAQ==
</inkml:annotation>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8 4 421, 8 10 421, 7 25 481, 5 39 583, 4 56 596, 4 63 586, 5 73 350, 5 73 204, 6 73 204, 6 73 204, 7 73 0</inkml:trace>
  <inkml:annotation type="path"> 109 0 1, 115 61 1, 114 153 1, 99 368 1, 73 590 1, 54 839 1, 57 941 1, 76 1090 1, 81 1094 1, 88 1096 1, 93 1093 1, 99 1087 1</inkml:annotation>
  <inkml:annotation type="data">AEkcA4CABAAAAAAAHQIULgMERTRIEQUBOBGYW6VACisMgvi+G2ySywCCeM+a8+nn0gCCfwRd/BF/
5c/HH6X/Cf8BU/pj+ACH8A+g
</inkml:annotation>
  <inkml:annotation type="types">AAEBAQEBAQEBAQEB
</inkml:annotation>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7 7 515, 14 5 529, 20 5 544, 19 7 544, 15 20 542, 13 29 543, 10 43 542, 8 56 538, 6 69 510, 6 70 204, 7 69 204,</inkml:trace>
  <inkml:annotation type="path"> 0 130 1, 103 109 1, 214 76 1, 277 50 1, 295 68 1, 280 106 1, 219 302 1, 191 428 1, 153 644 1, 115 835 1, 82 1030 1, 94 1049 1, 106 1030 1, 126 974 1</inkml:annotation>
  <inkml:annotation type="data">AEMcA4CABAAAAAAAHQIYLAMERTRIEQUBOBGYW6VACiUMgnxL8fcsZIL5vrZn1efVfbqCfwXV/BZ8
/Ae83v4V/gRH+BSA
</inkml:annotation>
  <inkml:annotation type="types">AAEBAQEBAQEBAQEBAQE=
</inkml:annotation>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6 3 454, 9 4 454, 21 4 204, 36 5 204,</inkml:trace>
  <inkml:annotation type="path"> 0 57 1, 93 48 1, 136 52 1, 317 54 1, 532 73 1</inkml:annotation>
  <inkml:annotation type="data">ADUcA4CABAAAAAAAHQIeEgMERTRIEQUBOBGYW6VAChcFgnwd+biC8e8sgn8E4fwTj/AbP8BsAA==
</inkml:annotation>
  <inkml:annotation type="types">AAEBAQE=
</inkml:annotation>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12 6 420, 7 26 471, 7 34 489, 5 48 512, 3 60 512, 4 66 503, 5 71 479, 6 72 402, 7 74 204, 7 73 204, 8 73 0</inkml:trace>
  <inkml:annotation type="path"> 202 0 1, 175 85 1, 160 154 1, 112 385 1, 100 514 1, 76 719 1, 61 781 1, 50 898 1, 53 985 1, 71 1054 1, 80 1061 1, 83 1081 1, 101 1102 1, 107 1100 1, 113 1097 1</inkml:annotation>
  <inkml:annotation type="data">AEwcA4CABAAAAAAAHQIWLgMERTRIEQUBOBGYW6VACi4Mgvu/APn1rgsAgnwfgD7fg34b5nYAgn8E
WfwOP+J/X4T+f8B/k/9r/wDh/APo
</inkml:annotation>
  <inkml:annotation type="types">AAEBAQEBAQEBAQEBAQEB
</inkml:annotation>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21 38 484, 27 17 540, 28 5 545, 27 4 546, 26 3 545, 25 4 545, 19 9 526, 15 17 521, 14 26 524, 17 36 528, 23 43 533, 23 54 534, 21 59 533, 15 66 535, 5 71 558, 4 71 564, 4 71 564, 6 61 534, 11 53 479, 16 45 365, 20 38 204, 23 36 0</inkml:trace>
  <inkml:annotation type="path"> 287 631 1, 317 566 1, 336 511 1, 398 262 1, 413 74 1, 398 55 1, 390 52 1, 380 58 1, 282 142 1, 249 190 1, 218 253 1, 200 326 1, 204 394 1, 221 463 1, 257 533 1, 303 590 1, 344 650 1, 359 713 1, 345 814 1, 308 889 1, 272 937 1, 219 992 1, 165 1027 1, 74 1069 1, 54 1066 1, 53 1060 1, 69 986 1, 95 922 1, 159 800 1, 204 755 1, 239 671 1, 306 569 1, 341 536 1</inkml:annotation>
  <inkml:annotation type="data">AGYcA4CABAAAAAAAHQIcLAMERTRIEQUBOBGYW6VACkgXgvwV+B/HvT3nPHPh3z5+aZxagvxx+Qfw
P831M8ck74+HN9vpxPSCfwVZ/BHv5L87PwX+APkk87z8Hfgf4fxD+F/y3+Q/x2A=
</inkml:annotation>
  <inkml:annotation type="types">AAEBAQEBAQEBAQEBAQEBAQEBAQEBAQEBAQEBAQEBAQEB
</inkml:annotation>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26 29 464, 27 20 496, 26 6 540, 24 3 532, 24 4 517, 20 7 514, 16 12 510, 12 22 520, 13 31 528, 18 39 527, 24 49 533, 24 50 534, 23 55 538, 16 64 558, 8 68 585, 4 68 596, 4 66 596, 6 58 567, 15 43 338, 22 34 0</inkml:trace>
  <inkml:annotation type="path"> 373 497 1, 387 438 1, 400 300 1, 394 93 1, 361 50 1, 352 54 1, 292 104 1, 232 186 1, 199 248 1, 175 324 1, 169 390 1, 187 461 1, 216 518 1, 267 582 1, 360 732 1, 360 749 1, 340 831 1, 300 896 1, 241 953 1, 181 990 1, 121 1020 1, 58 1013 1, 54 989 1, 84 876 1, 115 825 1, 222 645 1, 264 591 1, 330 513 1</inkml:annotation>
  <inkml:annotation type="data">AGUcA4CABAAAAAAAHQIcLAMERTRIEQUBOBGYW6VACkcVgvwt+FW3PJ68T4b8N8eM+LSC/E34v9+/
q8Znq3Pn8ePfnfh+P4CCfwUJ/BIv2fk34/sv4A35/i98/AnxfgX6/w//AOv6/A==
</inkml:annotation>
  <inkml:annotation type="types">AAEBAQEBAQEBAQEBAQEBAQEBAQEBAQEBAQEBAQ==
</inkml:annotation>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5 10 557, 16 6 576, 23 4 580, 24 4 591, 24 4 591, 22 11 591, 18 23 591, 16 31 591, 14 39 590, 9 56 591, 6 68 579, 5 74 265, 6 74 204, 7 68 204,</inkml:trace>
  <inkml:annotation type="path"> 0 155 1, 74 144 1, 239 96 1, 292 68 1, 349 53 1, 361 53 1, 361 57 1, 328 165 1, 265 350 1, 244 465 1, 211 582 1, 138 839 1, 93 1026 1, 81 1107 1, 82 1104 1, 111 1020 1</inkml:annotation>
  <inkml:annotation type="data">AE0cA4CABAAAAAAAHQIaLgMERTRIEQUBOBGYW6VACi8Pgnr4PPw3dx3MwIL6Pp85j4vXl83v4fh+
EIJ/Bn38GM/gP4vrFz7/4FB/gN78vA==
</inkml:annotation>
  <inkml:annotation type="types">AAEBAQEBAQEBAQEBAQEBAQ==
</inkml:annotation>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19 25 531, 20 18 534, 20 12 535, 19 5 526, 18 4 465, 16 3 420, 15 3 420, 12 8 394, 9 13 395, 8 21 421, 10 31 485, 18 47 496, 18 55 496, 15 62 501, 7 67 523, 4 66 508, 3 64 508, 6 56 482, 17 38 204, 19 35 0</inkml:trace>
  <inkml:annotation type="path"> 251 459 1, 283 376 1, 302 273 1, 302 177 1, 286 76 1, 265 52 1, 241 46 1, 232 49 1, 176 121 1, 142 199 1, 128 259 1, 122 318 1, 122 387 1, 146 465 1, 184 525 1, 268 699 1, 274 759 1, 268 817 1, 250 879 1, 221 930 1, 181 976 1, 110 1002 1, 55 987 1, 50 963 1, 91 838 1, 121 781 1, 248 574 1, 287 517 1</inkml:annotation>
  <inkml:annotation type="data">AGscA4CABAAAAAAAHQIYLAMERTRIEQUBOBGYW6VACk0VgvwN+A7as1nPg+Xvv1nj5PnAgvxF+L7L
8CenM+D5bvw34fp/AQCCfwYV/Bgu/T+TfwJ+Pvwz+Gvwt+MPyf9fr8Dfi/8Bfhn+A3fzwA==
</inkml:annotation>
  <inkml:annotation type="types">AAEBAQEBAQEBAQEBAQEBAQEBAQEBAQEBAQEBAQ==
</inkml:annotation>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4 10 572, 11 9 581, 17 8 588, 24 6 593, 28 4 599, 33 4 612, 33 4 648, 33 5 648, 26 21 653, 20 33 656, 16 46 657, 11 61 650, 10 69 627, 9 76 204,</inkml:trace>
  <inkml:annotation type="path"> 0 154 1, 58 151 1, 171 127 1, 259 120 1, 352 90 1, 424 55 1, 485 54 1, 490 55 1, 496 63 1, 493 67 1, 461 130 1, 388 309 1, 304 499 1, 236 682 1, 164 915 1, 142 1027 1, 139 1132 1</inkml:annotation>
  <inkml:annotation type="data">AEgcA4CABAAAAAAAHQIeLgMERTRIEQUBOBGYW6VACioPgnjlnZ7fHMvggvo+mqxPwF5mfHSCfwa5
/Bpe7Pi/CX4t9bvy/gX+CBQ=
</inkml:annotation>
  <inkml:annotation type="types">AAEBAQEBAQEBAQEBAQEBAQE=
</inkml:annotation>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14 4 470, 14 17 523, 15 24 577, 18 32 622, 20 36 641, 27 45 658, 27 46 659, 22 54 660, 7 63 484, 6 63 484, 0 57 204,</inkml:trace>
  <inkml:annotation type="path"> 205 0 1, 205 59 1, 214 257 1, 229 356 1, 262 473 1, 306 538 1, 349 590 1, 402 674 1, 402 685 1, 374 746 1, 325 811 1, 272 850 1, 100 950 1, 84 947 1, 36 910 1, 0 857 1</inkml:annotation>
  <inkml:annotation type="data">AE4cA4CABAAAAAAAHQIcKgMERTRIEQUBOBGYW6VACjAMgvwB+AUy+vj9/T+APYCCePm+GefXy/FP
n+GCfwUh/BE8+f8M7+BX8Aj/wCJ/Aio=
</inkml:annotation>
  <inkml:annotation type="types">AAEBAQEBAQEBAQEBAQEBAQ==
</inkml:annotation>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4 7 501, 17 3 515, 19 3 534, 19 4 537, 18 9 537, 16 26 543, 13 40 546, 11 49 548, 9 61 542, 8 74 405, 9 75 204, 9 74 204, 11 71 0</inkml:trace>
  <inkml:annotation type="path"> 0 119 1, 61 104 1, 251 50 1, 286 52 1, 284 62 1, 263 137 1, 233 389 1, 194 593 1, 172 653 1, 163 736 1, 148 793 1, 128 916 1, 118 1106 1, 127 1118 1, 133 1112 1, 160 1064 1</inkml:annotation>
  <inkml:annotation type="data">AEwcA4CABAAAAAAAHQIYLgMERTRIEQUBOBGYW6VACi4Ognj5vr22xMuAgvk+fviePs775Pt3QIJ/
BZ38FZ+vwL34O35f3X+Zf4B2/gH0
</inkml:annotation>
  <inkml:annotation type="types">AAEBAQEBAQEBAQEBAQEBAQ==
</inkml:annotation>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0 16 1, 105 65 1, 210 115 1</inkml:annotation>
  <inkml:annotation type="data">ACIcA4CABAAAAAAAHQIWFAMERTRIERGYW6VACgcDgnxAgpkA
</inkml:annotation>
  <inkml:annotation type="types">AAEB
</inkml:annotation>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0 136 1, 52 52 1, 74 0 1</inkml:annotation>
  <inkml:annotation type="data">AC4cA4CABAAAAAAAHQISFAMERTRIEQUBOBGYW6VAChADgnjogvm/AMCCfwD5/BCo
</inkml:annotation>
  <inkml:annotation type="types">AAEB
</inkml:annotation>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3 4 508, 12 3 204, 12 4 204, 12 4 0</inkml:trace>
  <inkml:annotation type="path"> 0 96 1, 49 63 1, 108 51 1, 175 48 1, 175 54 1, 174 63 1</inkml:annotation>
  <inkml:annotation type="data">ADYcA4CABAAAAAAAHQIWFAMERTRIEQUBOBGYW6VAChgFgnPg+cCC+D5ZlIJ/Bbn8Ke/wKJ/APoA=
</inkml:annotation>
  <inkml:annotation type="types">AAEBAQEB
</inkml:annotation>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7 15 314, 5 22 323, 4 37 339, 3 51 388, 5 54 387, 5 54 394, 6 54 394, 9 49 398, 15 32 402, 17 25 402, 19 11 401, 19 6 394, 17 3 336, 16 3 276, 11 6 204,</inkml:trace>
  <inkml:annotation type="path"> 137 146 1, 109 221 1, 82 335 1, 58 561 1, 44 759 1, 68 813 1, 74 813 1, 80 812 1, 88 804 1, 136 734 1, 166 663 1, 229 477 1, 254 371 1, 284 168 1, 289 84 1, 259 39 1, 233 39 1, 176 66 1, 161 90 1, 142 147 1</inkml:annotation>
  <inkml:annotation type="data">AE4cA4CABAAAAAAAHQIYJgMERTRIEQUBOBGYW6VACjAQgvm+tHNmc8t2eYL6PefJfr69/b9Hx/Nn
OIJ/ArH8Cj/F+JvyT8nx+Hm/D+S9+0A=
</inkml:annotation>
  <inkml:annotation type="types">AAEBAQEBAQEBAQEBAQEBAQEBAQE=
</inkml:annotation>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6 20 204, 4 38 257, 3 49 326, 3 54 419, 4 56 459, 5 56 459, 7 51 468, 14 31 453, 16 24 449, 16 16 442, 16 10 424, 15 4 394, 15 3 383, 13 3 328, 12 3 328, 6 11 204,</inkml:trace>
  <inkml:annotation type="path"> 91 213 1, 85 297 1, 65 567 1, 52 635 1, 43 732 1, 44 815 1, 64 846 1, 70 840 1, 112 758 1, 139 687 1, 209 471 1, 235 353 1, 245 237 1, 244 152 1, 230 60 1, 220 48 1, 196 42 1, 184 48 1, 130 96 1, 92 167 1, 83 231 1</inkml:annotation>
  <inkml:annotation type="data">AFkcA4CABAAAAAAAHQIYKAMERTRIEQUBOBGYW6VACjsRgvg+HZInr3qzZ7CC/AHy/Z8fw933+A/u
uPUfIIJ/APn8AJ/gT8Kfk/8a/N+Ffq79f2/gr8e/lL9ugA==
</inkml:annotation>
  <inkml:annotation type="types">AAEBAQEBAQEBAQEBAQEBAQEBAQEB
</inkml:annotation>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7 32 308, 9 44 507, 11 47 573, 12 47 577, 15 42 577, 19 33 578, 21 25 571, 23 8 548, 20 3 505, 19 3 475, 14 7 463, 10 11 450, 3 20 367, 3 21 285, 3 22 204, 3 22 204, 4 21 204, 8 18 204,</inkml:trace>
  <inkml:annotation type="path"> 92 363 1, 102 473 1, 131 666 1, 171 705 1, 183 698 1, 225 631 1, 284 489 1, 315 377 1, 324 313 1, 342 117 1, 317 57 1, 300 50 1, 290 51 1, 209 99 1, 149 164 1, 41 305 1, 39 317 1, 44 323 1, 48 323 1, 54 321 1, 119 275 1</inkml:annotation>
  <inkml:annotation type="data">AFUcA4CABAAAAAAAHQIaJAMERTRIEQUBOBGYW6VACjcTgvg9xcmveeZ34icAgvwp+BfHz99+Z8/2
evD18q3Qgn8Cmfr/93/mHzPl/Av4N+78EX84yfoY
</inkml:annotation>
  <inkml:annotation type="types">AAEBAQEBAQEBAQEBAQEBAQEBAQEB
</inkml:annotation>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5 13 276, 4 26 327, 4 41 397, 4 48 466, 4 48 463, 5 48 470, 6 46 471, 11 33 469, 13 17 438, 15 4 391, 14 4 391, 12 3 357, 11 3 357, 5 9 273, 3 13 204, 3 13 204, 3 13 204,</inkml:trace>
  <inkml:annotation type="path"> 79 132 1, 73 200 1, 60 395 1, 52 618 1, 60 719 1, 63 720 1, 73 717 1, 91 695 1, 121 629 1, 160 491 1, 201 260 1, 220 62 1, 216 56 1, 180 44 1, 169 48 1, 121 86 1, 73 138 1, 37 191 1, 39 194 1, 42 195 1, 48 194 1</inkml:annotation>
  <inkml:annotation type="data">AFYcA4CABAAAAAAAHQIWJAMERTRIEQUBOBGYW6VACjgSgvXuwjx12z34wIL5vfzZ8vxt+vvPus+D
fICCfwIZ/AU/4Kv51+j4e/h/8C/kL8U/ij9G/gL83A==
</inkml:annotation>
  <inkml:annotation type="types">AAEBAQEBAQEBAQEBAQEBAQEBAQEB
</inkml:annotation>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10 478, 9 15 478, 13 25 483, 13 35 486, 9 53 494, 7 62 514, 4 75 554, 4 75 585, 4 75 592, 7 65 594, 10 51 588, 14 38 580, 19 24 560, 23 18 553, 25 12 553, 28 8 551, 33 4 564, 33 4 573, 34 13 592, 34 28 609, 35 38 638, 37 44 666, 42 52 684, 51 57 681, 51 58 701, 50 59 701, 38 66 696, 26 73 670, 19 73 415, 16 70 204, 15 68 0</inkml:trace>
  <inkml:annotation type="path"> 32 83 1, 98 150 1, 139 224 1, 166 287 1, 193 372 1, 191 521 1, 178 584 1, 142 795 1, 104 929 1, 94 998 1, 59 1122 1, 53 1127 1, 53 1124 1, 98 972 1, 155 765 1, 214 572 1, 292 366 1, 341 264 1, 368 185 1, 415 123 1, 488 53 1, 494 59 1, 514 119 1, 514 197 1, 503 417 1, 511 491 1, 527 567 1, 559 665 1, 587 726 1, 631 782 1, 680 815 1, 763 860 1, 767 873 1, 755 879 1, 575 993 1, 391 1094 1, 335 1113 1, 283 1100 1, 239 1056 1, 223 1014 1</inkml:annotation>
  <inkml:annotation type="data">AHccA4CABAAAAAAAHQIkLgMERTRIEQUBOBGYW6VAClkggs53PPnLxxJdme5ZOePnv1vXjIL4Nnp8
nz+PvfT5l+Rjx83we/Od8vgfH2CCfwVB/BUPrfX2fgz5/wr7+Xft+74t/AXn6N+y/T+D/wl+Dff4
P/gK/8efEA==
</inkml:annotation>
  <inkml:annotation type="types">AAEBAQEBAQEBAQEBAQEBAQEBAQEBAQEBAQEBAQEBAQEBAQEBAQEBAQ==
</inkml:annotation>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8 4 501, 17 3 414, 22 3 204, 32 2 0</inkml:trace>
  <inkml:annotation type="path"> 0 73 1, 119 52 1, 196 46 1, 261 49 1, 334 43 1, 477 34 1</inkml:annotation>
  <inkml:annotation type="data">ADIcA4CABAAAAAAAHQIeEgMERTRIEQUBOBGYW6VAChQFgnyTz6CC9fClgn8Fnfwb7+2/gA==
</inkml:annotation>
  <inkml:annotation type="types">AAEBAQEB
</inkml:annotation>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19 493, 11 31 496, 13 38 497, 13 46 498, 11 56 502, 7 71 526, 7 75 592, 15 54 602, 16 49 595, 19 44 595, 25 29 573, 30 14 562, 34 8 548, 38 3 538, 39 4 540, 39 5 542, 37 19 553, 36 27 564, 37 34 577, 38 42 599, 42 50 624, 48 56 619, 48 57 619, 45 65 618, 41 70 620, 37 74 620, 26 82 606, 20 81 480, 16 77 278, 15 69 204,</inkml:trace>
  <inkml:annotation type="path"> 0 232 1, 79 291 1, 118 345 1, 166 459 1, 193 571 1, 187 687 1, 163 832 1, 110 1057 1, 101 1122 1, 104 1117 1, 130 1048 1, 224 814 1, 245 739 1, 280 652 1, 368 439 1, 451 216 1, 484 166 1, 511 114 1, 553 55 1, 565 51 1, 586 52 1, 583 76 1, 554 279 1, 557 343 1, 539 399 1, 547 504 1, 569 625 1, 593 679 1, 635 748 1, 685 783 1, 724 838 1, 724 850 1, 709 910 1, 677 967 1, 619 1050 1, 550 1105 1, 386 1222 1, 316 1234 1, 295 1221 1, 244 1159 1, 218 1039 1</inkml:annotation>
  <inkml:annotation type="data">AHccA4CABAAAAAAAHQIkMgMERTRIEQUBOBGYW6VAClkfgnqed3fHyfHnLXbsxzPh7Xx+s4CC/An3
/N7mevr/C/4EfS+afA+74bG+/i7fHz98gIJ/BX38Fc65+DPxx+VfwP8X4R+rvj7HzM+bn4h9Xm/g
H9i/n39yAA==
</inkml:annotation>
  <inkml:annotation type="types">AAEBAQEBAQEBAQEBAQEBAQEBAQEBAQEBAQEBAQEBAQEBAQEBAQEBAQE=
</inkml:annotation>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12 7 404, 9 26 409, 9 31 432, 7 38 432, 5 57 463, 3 74 496, 3 85 541, 5 88 553, 5 88 555, 6 87 555, 12 80 553, 13 74 553, 17 61 541, 16 45 523, 15 45 505, 11 49 491, 3 58 0</inkml:trace>
  <inkml:annotation type="path"> 192 0 1, 180 98 1, 131 389 1, 128 469 1, 105 572 1, 98 643 1, 75 856 1, 50 1108 1, 50 1276 1, 74 1313 1, 81 1313 1, 90 1307 1, 140 1252 1, 174 1202 1, 198 1114 1, 254 913 1, 254 836 1, 236 677 1, 228 679 1, 161 736 1, 125 785 1, 50 875 1</inkml:annotation>
  <inkml:annotation type="data">AFgcA4CABAAAAAAAHQIYNAMERTRIEQUBOBGYW6VACjoSgvu/AO80zNnr3z275IJ8X2fgHPs34fl7
fhnx9/Anj0CCfwQZ/BAf4I/Cf4iz7PxP9O7n2/C8fwU+
</inkml:annotation>
  <inkml:annotation type="types">AAEBAQEBAQEBAQEBAQEBAQEBAQEBAQ==
</inkml:annotation>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17 6 287, 14 21 319, 12 34 351, 11 40 351, 10 51 382, 9 66 449, 7 71 471, 11 79 476, 12 79 476, 13 79 466, 17 75 464, 21 67 454, 25 52 432, 25 47 420, 25 41 404, 25 41 402, 20 41 387, 16 43 384, 10 48 383, 5 53 380, 3 57 204, 4 56 204,</inkml:trace>
  <inkml:annotation type="path"> 284 0 1, 260 94 1, 213 309 1, 186 505 1, 164 595 1, 161 671 1, 149 758 1, 128 989 1, 111 1070 1, 119 1129 1, 161 1189 1, 180 1190 1, 194 1189 1, 258 1121 1, 309 997 1, 372 781 1, 380 700 1, 377 611 1, 369 607 1, 294 608 1, 239 643 1, 149 716 1, 80 793 1, 41 847 1, 44 850 1, 57 833 1</inkml:annotation>
  <inkml:annotation type="data">AGMcA4CABAAAAAAAHQIaMAMERTRIEQUBOBGYW6VACkUXgvwV+D7IX4OuHk9zZziCfB82/H68fTz5
Xnz8f0X4GcX2gn8CRfwHG/Ev4i/Fn4//A/v6fk+X7fo8/gD7/szf4A//gEQ=
</inkml:annotation>
  <inkml:annotation type="types">AAEBAQEBAQEBAQEBAQEBAQEBAQEBAQEBAQE=
</inkml:annotation>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6 5 1023, 11 0 204,</inkml:trace>
  <inkml:annotation type="path"> 0 156 1, 86 78 1, 172 0 1</inkml:annotation>
  <inkml:annotation type="data">AC4cA4CABAAAAAAAHQIWFgMERTRIEQUBOBGYW6VAChADgnwUgvo/AYCCfw3F/GpI
</inkml:annotation>
  <inkml:annotation type="types">AAEB
</inkml:annotation>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5 18 630, 4 24 663, 6 27 670, 7 26 670, 11 22 670, 14 17 668, 17 12 644, 18 6 626, 18 7 606, 18 4 606, 18 4 587, 15 3 491, 11 6 480, 5 12 420, 6 11 204, 7 9 0</inkml:trace>
  <inkml:annotation type="path"> 87 200 1, 69 270 1, 56 359 1, 86 411 1, 110 396 1, 162 333 1, 212 261 1, 254 179 1, 272 95 1, 275 102 1, 273 63 1, 266 54 1, 221 48 1, 164 84 1, 123 134 1, 72 176 1, 86 161 1, 107 140 1</inkml:annotation>
  <inkml:annotation type="data">AFMcA4CABAAAAAAAHQIYHAMERTRIEQUBOBGYW6VACjURgvg+Ny8radu/EIL7vlnfPavxeeXxz46A
gn8Hofwcf+Gfjb+Efg38Gfgv8//o78j/wA79gA==
</inkml:annotation>
  <inkml:annotation type="types">AAEBAQEBAQEBAQEBAQEBAQEB
</inkml:annotation>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4 18 480, 4 32 576, 5 33 582, 6 34 587, 7 34 587, 11 30 589, 17 21 580, 21 12 544, 21 4 489, 21 3 455, 21 3 455, 16 4 368, 12 7 363, 6 13 350, 2 18 204, 3 18 204, 3 18 204, 4 17 204, 12 10 204,</inkml:trace>
  <inkml:annotation type="path"> 79 156 1, 67 268 1, 65 472 1, 82 501 1, 91 504 1, 106 502 1, 169 454 1, 209 400 1, 260 309 1, 314 186 1, 325 123 1, 322 58 1, 316 49 1, 311 48 1, 247 61 1, 178 109 1, 92 196 1, 37 264 1, 38 267 1, 43 267 1, 59 256 1, 182 145 1</inkml:annotation>
  <inkml:annotation type="data">AFccA4CABAAAAAAAHQIaHgMERTRIEQUBOBGYW6VACjkUgvXwyHM3ye5uerPigvo34PvXz7T4pM5f
a/CAgn8FSfwPL+mb7z6/w3+C/wd+KP0n+iPl/d/8AEA=
</inkml:annotation>
  <inkml:annotation type="types">AAEBAQEBAQEBAQEBAQEBAQEBAQEBAQ==
</inkml:annotation>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14 10 221, 11 24 231, 7 38 295, 3 53 416, 4 56 481, 4 56 512, 8 52 529, 20 33 534, 23 26 532, 26 18 515, 27 12 496, 27 4 440, 26 3 399, 26 3 399, 23 4 346, 19 8 325, 15 16 204,</inkml:trace>
  <inkml:annotation type="path"> 214 81 1, 207 156 1, 169 356 1, 111 575 1, 46 788 1, 60 843 1, 66 839 1, 114 779 1, 154 716 1, 300 489 1, 346 392 1, 384 266 1, 400 177 1, 405 117 1, 402 57 1, 393 47 1, 387 45 1, 349 57 1, 277 117 1, 235 164 1, 222 233 1</inkml:annotation>
  <inkml:annotation type="data">AF0cA4CABAAAAAAAHQIcJgMERTRIEQUBOBGYW6VACj8SgvwB+Ae16vj5PnbbO0CC9PmT7e+fwH9l
zfik54CCfwE9/ARf5Q/K35V/FP4B+34/wHv4v/AX42/J/4k/VoA=
</inkml:annotation>
  <inkml:annotation type="types">AAEBAQEBAQEBAQEBAQEBAQEBAQEB
</inkml:annotation>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0 50 1, 63 41 1, 76 30 1</inkml:annotation>
  <inkml:annotation type="data">ACwcA4CABAAAAAAAHQISEgMERTRIEQUBOBGYW6VACg4Dgnjogudogn8DpfwmCA==
</inkml:annotation>
  <inkml:annotation type="types">AAEB
</inkml:annotation>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4 8 496, 15 5 491, 20 3 400, 27 2 0</inkml:trace>
  <inkml:annotation type="path"> 0 159 1, 58 117 1, 127 87 1, 217 70 1, 299 45 1, 370 37 1, 406 33 1</inkml:annotation>
  <inkml:annotation type="data">ADUcA4CABAAAAAAAHQIcFgMERTRIEQUBOBGYW6VAChcFgnj4vhyC+r8ApIJ/BYn8Fn/pH+BTwA==
</inkml:annotation>
  <inkml:annotation type="types">AAEBAQEBAQ==
</inkml:annotation>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14 12 351, 11 30 415, 8 37 485, 4 49 594, 4 58 663, 5 58 668, 9 53 670, 13 45 670, 21 30 629, 23 23 608, 25 9 555, 23 3 533, 21 3 511, 20 4 485, 15 7 470, 8 18 328, 7 26 0</inkml:trace>
  <inkml:annotation type="path"> 226 102 1, 210 177 1, 157 451 1, 121 555 1, 64 739 1, 55 804 1, 60 871 1, 70 864 1, 130 796 1, 201 681 1, 319 456 1, 348 345 1, 372 138 1, 361 72 1, 339 48 1, 315 49 1, 300 64 1, 231 111 1, 184 166 1, 120 270 1, 106 340 1, 109 388 1</inkml:annotation>
  <inkml:annotation type="data">AF0cA4CABAAAAAAAHQIaKAMERTRIEQUBOBGYW6VACj8SgvwF+BdXxOPHwvKed+CC+Lfu+v135/ff
j+T4/k+CZ8nQgn8DRfwJH8H4y/Gv5l7v43/Bn4l/ETz9X7j/gFk=
</inkml:annotation>
  <inkml:annotation type="types">AAEBAQEBAQEBAQEBAQEBAQEBAQEBAQ==
</inkml:annotation>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13 530, 14 28 533, 15 34 537, 14 41 540, 11 55 544, 7 62 550, 4 67 634, 4 65 636, 6 58 638, 11 49 636, 21 33 626, 28 22 605, 37 8 577, 38 7 569, 39 4 569, 40 5 565, 41 3 565, 41 3 561, 41 3 561, 41 4 557, 40 10 586, 37 24 605, 34 38 653, 37 46 694, 44 50 686, 45 52 668, 45 52 668, 41 58 661, 36 62 661, 26 69 649, 21 71 627, 16 71 585, 13 70 297, 12 66 297, 12 59 204, 14 52 204,</inkml:trace>
  <inkml:annotation type="path"> 23 129 1, 100 201 1, 143 261 1, 214 416 1, 229 516 1, 211 609 1, 164 826 1, 131 881 1, 109 934 1, 76 991 1, 53 999 1, 55 979 1, 71 922 1, 95 864 1, 170 731 1, 311 501 1, 415 335 1, 548 114 1, 566 105 1, 587 65 1, 601 69 1, 610 51 1, 617 51 1, 620 50 1, 620 53 1, 602 143 1, 556 360 1, 515 573 1, 526 639 1, 554 690 1, 614 728 1, 667 753 1, 680 774 1, 677 784 1, 614 866 1, 538 927 1, 383 1027 1, 310 1063 1, 233 1071 1, 193 1044 1, 178 994 1, 179 886 1, 205 786 1</inkml:annotation>
  <inkml:annotation type="data">AIcBHAOAgAQAAAAAAB0CIiwDBEU0SBEFATgRmFulQAppJYLOZ8O7ZzOeu58opdfB4+G+b79MyYCC
+b39Xzz4vj34/e/H6792+O4nr5Hw+d34N57296CCfwYR/Bgcsz9Afol5+X6/j/BnyefHnx5/E30/
h74/yP9P4I+P4vt+n8G/wGj/Akn6f/Tw
</inkml:annotation>
  <inkml:annotation type="types">AAEBAQEBAQEBAQEBAQEBAQEBAQEBAQEBAQEBAQEBAQEBAQEBAQEBAQEBAQ==
</inkml:annotation>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6 598, 15 13 605, 17 26 610, 13 40 625, 10 45 634, 4 55 704, 4 55 704, 11 41 701, 18 29 698, 27 16 688, 36 7 677, 40 4 669, 41 4 664, 41 4 664, 41 5 666, 40 12 673, 37 27 717, 37 34 745, 40 42 768, 46 47 772, 47 50 777, 47 51 777, 39 56 776, 28 63 764, 23 64 744, 16 66 653, 13 64 557, 9 57 204, 9 53 0</inkml:trace>
  <inkml:annotation type="path"> 89 63 1, 146 88 1, 191 129 1, 227 192 1, 246 256 1, 257 384 1, 243 441 1, 191 597 1, 155 669 1, 57 826 1, 57 823 1, 80 769 1, 168 609 1, 273 438 1, 410 240 1, 534 108 1, 588 60 1, 606 57 1, 611 57 1, 620 66 1, 620 75 1, 597 177 1, 557 406 1, 549 511 1, 566 576 1, 596 630 1, 641 669 1, 690 702 1, 710 754 1, 699 763 1, 585 843 1, 420 937 1, 344 961 1, 243 982 1, 195 960 1, 156 916 1, 137 855 1, 132 798 1</inkml:annotation>
  <inkml:annotation type="data">AHUcA4CABAAAAAAAHQIkKgMERTRIEQUBOBGYW6VAClcegvg2d+Gd+D4mPfau85z3fl78G+L4gvG+
vgnz+vp/AOXx8HE+D5Plnd3xnwzz74CCfwch/Bwe/R8P5e/OPXx3nPWevxd+Bff4Lnu/X8v5z9/w
HP/ABwA=
</inkml:annotation>
  <inkml:annotation type="types">AAEBAQEBAQEBAQEBAQEBAQEBAQEBAQEBAQEBAQEBAQEBAQEBAQE=
</inkml:annotation>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22 5 319, 16 25 359, 13 40 400, 11 45 454, 10 51 454, 7 61 486, 4 69 519, 4 75 549, 3 80 582, 4 81 582, 6 82 603, 8 81 603, 12 78 606, 22 62 592, 25 56 570, 27 50 536, 29 49 502, 28 47 502, 26 46 371, 26 46 334, 20 50 311, 11 57 0</inkml:trace>
  <inkml:annotation type="path"> 361 0 1, 326 80 1, 233 377 1, 194 596 1, 166 668 1, 152 761 1, 125 830 1, 107 916 1, 65 1034 1, 55 1118 1, 52 1202 1, 59 1216 1, 92 1232 1, 119 1220 1, 185 1168 1, 226 1108 1, 334 934 1, 382 833 1, 409 749 1, 430 734 1, 422 704 1, 397 689 1, 383 695 1, 296 748 1, 250 787 1, 166 850 1</inkml:annotation>
  <inkml:annotation type="data">AGQcA4CABAAAAAAAHQIcMgMERTRIEQUBOBGYW6VACkYXgvwp+GfPJNcuRnwfHXbnw9CCevwF7+me
N2+W79/0PVk8cIJ/AsX8CJz7vyj+JJ3n4n/B34P5+B/l+1+KP3X+oPwB/Ako
</inkml:annotation>
  <inkml:annotation type="types">AAEBAQEBAQEBAQEBAQEBAQEBAQEBAQEBAQE=
</inkml:annotation>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22 4 410, 16 19 500, 15 26 500, 11 36 548, 6 53 608, 4 64 654, 5 68 664, 8 67 666, 13 64 667, 17 58 662, 20 51 642, 25 39 600, 24 35 526, 23 35 526, 15 38 464, 11 41 430, 7 43 204, 7 43 204,</inkml:trace>
  <inkml:annotation type="path"> 346 0 1, 323 63 1, 242 287 1, 220 384 1, 187 448 1, 166 539 1, 143 599 1, 88 787 1, 56 952 1, 73 1010 1, 80 1013 1, 116 1006 1, 190 953 1, 253 871 1, 302 770 1, 373 578 1, 359 527 1, 349 526 1, 289 542 1, 226 568 1, 158 608 1, 109 644 1, 107 644 1, 109 641 1</inkml:annotation>
  <inkml:annotation type="data">AGIcA4CABAAAAAAAHQIaLAMERTRIEQUBOBGYW6VACkQTgvwl+Fffrt5zMtz4Xx+HgIJ4+r5efF8P
x+97ffyeOLqCfwQx/Asv6Z/In2fgH8W/Lfh/Af4R/Ev54/MP4c/gGX+AqA==
</inkml:annotation>
  <inkml:annotation type="types">AAEBAQEBAQEBAQEBAQEBAQEBAQEBAQEB
</inkml:annotation>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12 6 492, 8 16 547, 4 26 601, 4 27 602, 6 27 602, 7 27 594, 20 25 390, 27 25 204,</inkml:trace>
  <inkml:annotation type="path"> 221 0 1, 183 96 1, 114 234 1, 53 395 1, 57 400 1, 83 404 1, 98 403 1, 305 369 1, 407 367 1</inkml:annotation>
  <inkml:annotation type="data">AEAcA4CABAAAAAAAHQIcHAMERTRIEQUBOBGYW6VACiIJgvwF+Ca8Zfs+EIJ8Hh89bgCCfwV5/BJ9
/J9+X+AbfwQA
</inkml:annotation>
  <inkml:annotation type="types">AAEBAQEBAQEB
</inkml:annotation>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3 6 460, 3 19 484, 4 33 499, 4 47 504, 4 61 503, 5 59 204, 6 57 0</inkml:trace>
  <inkml:annotation type="path"> 48 0 1, 48 88 1, 50 291 1, 56 491 1, 62 697 1, 66 907 1, 81 884 1, 90 850 1</inkml:annotation>
  <inkml:annotation type="data">ADkcA4CABAAAAAAAHQIUKAMERTRIEQUBOBGYW6VAChsIgudSoIJ8HxQ/AoCCfwT5/BJvz/T8P8Cc
/qI=
</inkml:annotation>
  <inkml:annotation type="types">AAEBAQEBAQE=
</inkml:annotation>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7 4 605, 21 5 627, 28 6 630, 36 8 608, 37 8 608, 36 17 582, 34 22 582, 29 29 558, 20 41 558, 16 45 560, 11 51 564, 3 56 587, 3 57 592, 4 57 592, 7 57 595, 14 55 598, 31 46 567, 45 36 434, 52 30 299, 62 21 204, 66 18 0</inkml:trace>
  <inkml:annotation type="path"> 18 47 1, 102 54 1, 318 68 1, 421 86 1, 486 89 1, 543 113 1, 547 122 1, 534 251 1, 502 323 1, 429 435 1, 300 609 1, 234 669 1, 159 759 1, 96 795 1, 48 834 1, 43 855 1, 58 857 1, 99 855 1, 211 831 1, 264 806 1, 469 686 1, 679 539 1, 784 444 1, 933 317 1, 987 264 1</inkml:annotation>
  <inkml:annotation type="data">AGUcA4CABAAAAAAAHQIqKAMERTRIEQUBOBGYW6VACkcWgp6+T458e3vn1e/JM8fR34+fCILmk35v
Oevly+a347478ACCfwc9/Buf4L/C/4Q/DP4Y/Cv4UzPwV+CffH4p/WO/jT9fgA==
</inkml:annotation>
  <inkml:annotation type="types">AAEBAQEBAQEBAQEBAQEBAQEBAQEBAQEBAQ==
</inkml:annotation>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4 14 547, 21 12 565, 28 11 571, 31 10 571, 39 7 579, 46 4 580, 51 3 213, 49 3 204, 44 5 0</inkml:trace>
  <inkml:annotation type="path"> 0 220 1, 59 213 1, 307 180 1, 371 165 1, 415 168 1, 461 147 1, 586 108 1, 692 60 1, 758 40 1, 760 37 1, 734 45 1, 655 69 1</inkml:annotation>
  <inkml:annotation type="data">AEQcA4CABAAAAAAAHQIkFgMERTRIEQUBOBGYW6VACiYKgnj7vp8+rvx9gvwF+BbGsmCCfwZV/Bg/
2/D8nx/wOL/A2H8A1g==
</inkml:annotation>
  <inkml:annotation type="types">AAEBAQEBAQEBAQEB
</inkml:annotation>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9 5 557, 9 19 591, 9 25 591, 9 35 603, 9 41 609, 8 49 609, 8 55 612, 7 68 614, 6 85 613, 5 99 606, 4 112 596, 4 110 209, 4 103 204, 4 90 204, 2 84 204,</inkml:trace>
  <inkml:annotation type="path"> 128 0 1, 133 76 1, 142 289 1, 134 379 1, 140 445 1, 133 526 1, 139 607 1, 124 730 1, 121 823 1, 109 1021 1, 86 1276 1, 74 1483 1, 62 1678 1, 58 1645 1, 61 1549 1, 53 1352 1, 37 1264 1</inkml:annotation>
  <inkml:annotation type="data">AE0cA4CABAAAAAAAHQIUPAMERTRIEQUBOBGYW6VACi8Qgvm+cLKIaIJ6+b5fHnN+Lx2/gP38PxCC
fwZ9/Bff4p+z4fh5e/D3+B1/4Hg9AA==
</inkml:annotation>
  <inkml:annotation type="types">AAEBAQEBAQEBAQEBAQEBAQE=
</inkml:annotation>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8 3 490, 12 3 565, 20 8 583, 23 13 591, 24 22 592, 20 33 591, 17 39 583, 12 53 538, 8 60 521, 3 69 475, 0 74 0</inkml:trace>
  <inkml:annotation type="path"> 40 73 1, 112 52 1, 181 52 1, 240 70 1, 304 116 1, 348 199 1, 358 269 1, 352 329 1, 328 386 1, 300 488 1, 258 592 1, 175 794 1, 117 907 1, 84 955 1, 43 1028 1, 0 1117 1</inkml:annotation>
  <inkml:annotation type="data">AEgcA4CABAAAAAAAHQIaLgMERTRIEQUBOBGYW6VACioMguZfHvfc2XCC9fHnp4z38nx55IJ/BXH8
ER/lf6fj34/xf+HPw//BH4A=
</inkml:annotation>
  <inkml:annotation type="types">AAEBAQEBAQEBAQEBAQEBAQ==
</inkml:annotation>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14 7 428, 9 20 510, 4 32 578, 4 32 578, 5 34 589, 6 34 589, 8 34 586, 26 29 204, 29 29 0</inkml:trace>
  <inkml:annotation type="path"> 257 0 1, 216 104 1, 129 296 1, 53 476 1, 54 484 1, 77 503 1, 87 505 1, 122 503 1, 186 488 1, 384 433 1, 429 428 1</inkml:annotation>
  <inkml:annotation type="data">AEYcA4CABAAAAAAAHQIcHgMERTRIEQUBOBGYW6VACigKgvwN+Ddeon4E/AaCfF8F+3Ne/QCCfwR5
/AzP4B/Nv1fX3+B2/4BI
</inkml:annotation>
  <inkml:annotation type="types">AAEBAQEBAQEBAQE=
</inkml:annotation>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4 6 405, 4 21 432, 4 37 465, 3 52 472, 3 65 402, 3 65 204, 4 58 204, 6 51 0</inkml:trace>
  <inkml:annotation type="path"> 65 0 1, 62 91 1, 64 319 1, 55 548 1, 49 775 1, 46 971 1, 46 968 1, 65 862 1, 89 758 1</inkml:annotation>
  <inkml:annotation type="data">AD8cA4CABAAAAAAAHQIUKgMERTRIEQUBOBGYW6VACiEJgvHksSCCfB80u/f8YIJ/BB38Ds/B+Gfz
/+5f4Bw/gH0=
</inkml:annotation>
  <inkml:annotation type="types">AAEBAQEBAQEB
</inkml:annotation>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6 7 437, 5 16 459, 4 24 478, 5 29 498, 4 37 498, 4 55 514, 4 68 515, 4 85 517, 4 94 517, 3 102 498, 3 103 244, 3 100 204, 3 84 204,</inkml:trace>
  <inkml:annotation type="path"> 70 0 1, 82 104 1, 82 168 1, 67 232 1, 61 353 1, 70 439 1, 61 550 1, 64 625 1, 61 821 1, 60 1024 1, 57 1277 1, 63 1336 1, 54 1406 1, 49 1526 1, 37 1544 1, 37 1496 1, 49 1261 1, 43 1187 1</inkml:annotation>
  <inkml:annotation type="data">AEscA4CABAAAAAAAHQIUOgMERTRIEQUBOBGYW6VACi0OgvXnWbBYAIJ8WXvPo9+Plvx+fvCCfwSd
/BEfZ+DfwJ+A5v4L/gLv+AkPxoA=
</inkml:annotation>
  <inkml:annotation type="types">AAEBAQEBAQEBAQEBAQEBAQEB
</inkml:annotation>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4 11 482, 11 5 496, 20 3 501, 21 5 500, 23 10 498, 21 27 496, 19 33 495, 12 49 492, 8 55 490, 4 64 478, 3 64 440, 3 64 440, 3 67 259, 3 67 204, 4 68 204, 6 68 204,</inkml:trace>
  <inkml:annotation type="path"> 16 215 1, 67 161 1, 163 79 1, 224 49 1, 296 52 1, 320 71 1, 346 143 1, 347 208 1, 319 410 1, 281 496 1, 176 742 1, 119 832 1, 56 956 1, 52 956 1, 44 967 1, 41 1000 1, 44 1006 1, 62 1015 1, 89 1013 1, 152 994 1</inkml:annotation>
  <inkml:annotation type="data">AFEcA4CABAAAAAAAHQIaLAMERTRIEQUBOBGYW6VACjMRgpnjPlnl745CQIL8Afgfvjxz7Pr+j6ef
O52Ugn8FUfwUb8/w1Nn0/hn8YfwCf+4PykA=
</inkml:annotation>
  <inkml:annotation type="types">AAEBAQEBAQEBAQEBAQEBAQEBAQE=
</inkml:annotation>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4 7 1023, 8 0 204,</inkml:trace>
  <inkml:annotation type="path"> 3 200 1, 62 100 1, 121 0 1</inkml:annotation>
  <inkml:annotation type="data">AC4cA4CABAAAAAAAHQIUFgMERTRIEQUBOBGYW6VAChADgngAgvu/BdCCfw3F/GpI
</inkml:annotation>
  <inkml:annotation type="types">AAEB
</inkml:annotation>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10 11 209, 9 16 253, 6 29 286, 5 42 357, 3 51 489, 4 51 489, 4 51 518, 4 51 518, 10 44 559, 14 34 562, 18 19 564, 19 12 564, 20 6 551, 18 3 530, 18 3 510, 14 5 487, 7 12 466, 6 17 204, 8 18 204,</inkml:trace>
  <inkml:annotation type="path"> 162 105 1, 144 162 1, 129 239 1, 94 437 1, 69 635 1, 46 701 1, 49 764 1, 54 770 1, 58 770 1, 64 768 1, 147 656 1, 180 588 1, 204 510 1, 276 288 1, 289 186 1, 292 83 1, 273 51 1, 265 50 1, 204 78 1, 151 125 1, 108 186 1, 88 245 1, 91 252 1, 120 270 1</inkml:annotation>
  <inkml:annotation type="data">AF0cA4CABAAAAAAAHQIYJgMERTRIEQUBOBGYW6VACj8Ugvq+1uXlfBrruee/BwCC+Ls+R5+c+Pvv
5Jzmet8ggn8BDfwBf9f4w/L37t/D34f/G34xu/f8s7n8Bj/wHgA=
</inkml:annotation>
  <inkml:annotation type="types">AAEBAQEBAQEBAQEBAQEBAQEBAQEBAQEB
</inkml:annotation>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5 4 500, 4 18 557, 4 37 560, 5 45 204, 5 45 0</inkml:trace>
  <inkml:annotation type="path"> 78 0 1, 75 63 1, 58 265 1, 60 328 1, 52 554 1, 58 616 1, 70 677 1, 72 680 1</inkml:annotation>
  <inkml:annotation type="data">ADkcA4CABAAAAAAAHQIUIgMERTRIEQUBOBGYW6VAChsGgvXuyUCCePo9fX8ogn8FmfwS3+Uf4Gz/
gBQ=
</inkml:annotation>
  <inkml:annotation type="types">AAEBAQEBAQE=
</inkml:annotation>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3 8 511, 8 6 547, 9 6 547, 14 3 204,</inkml:trace>
  <inkml:annotation type="path"> 0 165 1, 50 123 1, 104 88 1, 118 88 1, 133 82 1, 187 46 1, 203 46 1</inkml:annotation>
  <inkml:annotation type="data">ADUcA4CABAAAAAAAHQIWFgMERTRIEQUBOBGYW6VAChcFgnM8+IL6vwDM6IJ/BcX8FN/i3+BkwA==
</inkml:annotation>
  <inkml:annotation type="types">AAEBAQEBAQ==
</inkml:annotation>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15 493, 8 24 516, 10 35 535, 8 52 595, 8 53 660, 8 51 661, 9 45 661, 14 31 646, 18 23 624, 23 13 603, 27 8 585, 31 4 580, 32 4 579, 32 4 579, 33 9 605, 32 15 620, 32 24 653, 34 36 686, 40 42 723, 45 42 729, 48 41 731, 49 43 731, 49 41 731, 49 43 731, 49 42 732, 50 43 732, 49 43 732, 49 43 732, 49 43 740, 49 43 740, 49 43 740, 39 54 737, 31 60 734, 24 64 633, 22 64 531, 21 62 353, 18 52 204, 18 47 204,</inkml:trace>
  <inkml:annotation type="path"> 0 192 1, 51 222 1, 94 285 1, 123 364 1, 151 522 1, 145 580 1, 123 780 1, 112 790 1, 114 771 1, 130 679 1, 147 622 1, 214 457 1, 274 345 1, 298 288 1, 346 198 1, 410 112 1, 466 52 1, 477 57 1, 478 61 1, 490 141 1, 485 226 1, 470 285 1, 477 358 1, 507 534 1, 541 586 1, 598 624 1, 674 633 1, 725 619 1, 733 640 1, 736 618 1, 732 639 1, 739 630 1, 742 639 1, 740 637 1, 737 642 1, 737 645 1, 736 645 1, 734 646 1, 578 804 1, 517 838 1, 470 898 1, 421 930 1, 357 958 1, 324 952 1, 312 936 1, 286 867 1, 274 778 1, 271 699 1</inkml:annotation>
  <inkml:annotation type="data">AHscA4CABAAAAAAAHQIkKgMERTRIEQUBOBGYW6VACl0ngnM75xPFlds2Z4u7SbB9OT1N4IL7vr+L
Pg/AvfPy/BvqeHqc58Pw3nnx3KH1e9878vqCfwV9/BSPn8bevzLfwH8c593ifhj6/wQ8fiPzpKfJ
8rr9U38+/h7+ADg=
</inkml:annotation>
  <inkml:annotation type="types">AAEBAQEBAQEBAQEBAQEBAQEBAQEBAQEBAQEBAQEBAQEBAQEBAQEBAQEBAQEBAQEB
</inkml:annotation>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7 6 571, 9 22 570, 9 28 569, 7 33 569, 4 44 571, 2 50 574, 3 50 574, 14 42 572, 19 41 561, 21 42 551, 22 44 551, 22 50 555, 20 56 558, 18 63 558, 10 74 297, 10 74 297,</inkml:trace>
  <inkml:annotation type="path"> 66 0 1, 101 82 1, 116 154 1, 134 332 1, 131 413 1, 108 500 1, 53 653 1, 29 755 1, 41 746 1, 212 625 1, 269 608 1, 279 608 1, 317 632 1, 324 652 1, 327 746 1, 302 841 1, 263 944 1, 231 998 1, 152 1109 1, 152 1108 1, 170 1052 1</inkml:annotation>
  <inkml:annotation type="data">AE8cA4CABAAAAAAAHQIaLgMERTRIEQUBOBGYW6VACjERgvFu7Zz6Ph7br4fkgnwfR9N+D38Py/Fk
8J4+sIJ/BrX8Gupk7vzz6PF7/Ad/8B3A
</inkml:annotation>
  <inkml:annotation type="types">AAEBAQEBAQEBAQEBAQEBAQEBAQEB
</inkml:annotation>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0 97 1, 46 28 1, 63 0 1</inkml:annotation>
  <inkml:annotation type="data">AC4cA4CABAAAAAAAHQISFAMERTRIEQUBOBGYW6VAChADgnNAgvi+3gCCfwD5/BCo
</inkml:annotation>
  <inkml:annotation type="types">AAEB
</inkml:annotation>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10 8 204, 7 20 302, 4 40 366, 3 50 494, 4 50 507, 4 50 532, 5 50 550, 5 50 550, 10 41 568, 14 27 572, 18 17 572, 20 6 556, 19 3 520, 18 3 490, 13 6 473, 5 18 204,</inkml:trace>
  <inkml:annotation type="path"> 154 42 1, 142 126 1, 99 306 1, 91 367 1, 55 604 1, 48 744 1, 54 753 1, 58 754 1, 70 753 1, 78 747 1, 120 684 1, 147 618 1, 211 403 1, 243 352 1, 273 255 1, 306 96 1, 283 46 1, 268 51 1, 199 90 1, 160 136 1, 72 270 1</inkml:annotation>
  <inkml:annotation type="data">AFccA4CABAAAAAAAHQIYJAMERTRIEQUBOBGYW6VACjkRgvo+nrMsvqt689CC5nxfJ9P0j5/fi/Jz
nzCCfwD5+ufxT+ZP2X9nx/gn8EfgHz+Bfwb8H3fwG6A=
</inkml:annotation>
  <inkml:annotation type="types">AAEBAQEBAQEBAQEBAQEBAQEBAQEB
</inkml:annotation>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18 5 562, 17 17 598, 20 27 612, 25 34 622, 29 37 648, 28 38 658, 23 45 662, 9 56 592, 6 56 369, 4 55 204, 3 53 204, 2 45 0</inkml:trace>
  <inkml:annotation type="path"> 271 0 1, 264 70 1, 261 259 1, 273 329 1, 303 403 1, 334 454 1, 378 509 1, 426 544 1, 430 556 1, 426 575 1, 391 623 1, 345 671 1, 288 718 1, 127 838 1, 94 841 1, 61 824 1, 48 790 1, 37 718 1, 34 667 1</inkml:annotation>
  <inkml:annotation type="data">AFIcA4CABAAAAAAAHQIcJgMERTRIEQUBOBGYW6VACjQNgvwR+Cb4y+/Pz/VIgnr4t7534PH12/CA
gn8GkfwYD+EfP4E/Avw/nn+AF/yx/AF38A+g
</inkml:annotation>
  <inkml:annotation type="types">AAEBAQEBAQEBAQEBAQEBAQEBAQ==
</inkml:annotation>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6 7 412, 14 3 411, 17 2 0</inkml:trace>
  <inkml:annotation type="path"> 0 159 1, 91 104 1, 142 66 1, 206 44 1, 256 30 1</inkml:annotation>
  <inkml:annotation type="data">ADIcA4CABAAAAAAAHQIYFgMERTRIEQUBOBGYW6VAChQEgnwZ7IL6vwG4gn8EOfwQ//BDIA==
</inkml:annotation>
  <inkml:annotation type="types">AAEBAQE=
</inkml:annotation>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12 9 204, 9 23 229, 5 41 326, 3 52 446, 4 53 483, 4 53 507, 5 53 507, 9 49 542, 15 37 546, 21 22 549, 23 16 548, 23 7 538, 20 3 476, 12 7 376, 9 13 204,</inkml:trace>
  <inkml:annotation type="path"> 198 55 1, 176 133 1, 129 346 1, 68 616 1, 47 773 1, 57 791 1, 63 793 1, 71 790 1, 135 734 1, 168 680 1, 225 556 1, 318 326 1, 341 241 1, 347 170 1, 344 106 1, 311 50 1, 300 49 1, 230 71 1, 182 109 1, 141 166 1, 141 190 1</inkml:annotation>
  <inkml:annotation type="data">AFYcA4CABAAAAAAAHQIaJgMERTRIEQUBOBGYW6VACjgQgvu/AO3OWcx53vv0gvE+bx8f015+Xvzd
9fJggn8A+fwCX+dPwl+i/v/Cv4q/Ed8/P+Tfxj+dQA==
</inkml:annotation>
  <inkml:annotation type="types">AAEBAQEBAQEBAQEBAQEBAQEBAQEB
</inkml:annotation>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15 5 436, 14 18 555, 15 24 592, 16 30 614, 22 38 642, 27 42 692, 27 43 692, 15 49 684, 7 50 342, 3 43 204, 3 36 0</inkml:trace>
  <inkml:annotation type="path"> 222 0 1, 219 78 1, 211 275 1, 220 356 1, 243 449 1, 282 509 1, 333 565 1, 393 595 1, 411 632 1, 402 640 1, 349 674 1, 222 740 1, 151 763 1, 105 748 1, 49 650 1, 37 577 1, 46 532 1</inkml:annotation>
  <inkml:annotation type="data">AE0cA4CABAAAAAAAHQIcJAMERTRIEQUBOBGYW6VACi8MgvwF+A7j1ff2+PHggnr5PjZ5769/KIJ/
BJn8Cv/on8B/B+EPyT8v8DA/wD5+aQ==
</inkml:annotation>
  <inkml:annotation type="types">AAEBAQEBAQEBAQEBAQEBAQE=
</inkml:annotation>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3 13 430, 5 12 430, 13 7 449, 20 3 376,</inkml:trace>
  <inkml:annotation type="path"> 0 253 1, 44 193 1, 79 180 1, 134 135 1, 197 99 1, 253 76 1, 305 43 1, 370 22 1</inkml:annotation>
  <inkml:annotation type="data">ADUcA4CABAAAAAAAHQIaGAMERTRIEQUBOBGYW6VAChcFgnL8FIL8Dfg/nmCCfwSB/BIP4K/ToA==
</inkml:annotation>
  <inkml:annotation type="types">AAEBAQEBAQE=
</inkml:annotation>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21 32 521, 23 23 534, 24 12 544, 21 4 540, 21 3 526, 19 3 485, 17 5 470, 13 9 466, 11 15 468, 9 23 470, 9 33 486, 10 38 491, 18 52 515, 18 60 523, 16 66 528, 10 73 550, 6 74 578, 4 74 596, 3 72 586, 4 68 586, 7 58 577, 11 49 553, 16 43 487, 24 33 204, 28 27 204,</inkml:trace>
  <inkml:annotation type="path"> 273 597 1, 315 480 1, 348 342 1, 363 184 1, 350 115 1, 320 54 1, 312 49 1, 284 51 1, 260 67 1, 201 132 1, 159 225 1, 140 286 1, 134 346 1, 135 492 1, 156 570 1, 195 636 1, 263 778 1, 264 894 1, 240 984 1, 206 1033 1, 153 1092 1, 93 1110 1, 65 1102 1, 51 1086 1, 53 1015 1, 71 946 1, 102 867 1, 170 738 1, 234 642 1, 353 501 1, 384 447 1, 426 405 1</inkml:annotation>
  <inkml:annotation type="data">AHMcA4CABAAAAAAAHQIcLgMERTRIEQUBOBGYW6VAClUagvwR+A7fPNbjJ8Xy75zJmSc8gIL8afkW
7z4pmZme/m+HZ8N3fhnPPgCCfwXt/BbvfwD9P4b/DH1fA/AH1/gr8C9/A3wfT+Hfo+f8B/jn+Al/
4EaA
</inkml:annotation>
  <inkml:annotation type="types">AAEBAQEBAQEBAQEBAQEBAQEBAQEBAQEBAQEBAQEBAQE=
</inkml:annotation>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6 11 486, 17 5 498, 23 4 523, 23 5 523, 21 13 528, 18 21 531, 19 27 534, 17 35 544, 10 52 550, 7 65 547, 8 69 515, 11 67 355, 14 61 204, 18 52 0</inkml:trace>
  <inkml:annotation type="path"> 0 194 1, 83 161 1, 257 74 1, 321 50 1, 341 56 1, 340 72 1, 313 198 1, 276 317 1, 277 401 1, 247 526 1, 224 585 1, 154 786 1, 106 978 1, 111 1036 1, 113 1038 1, 166 1008 1, 208 911 1, 269 773 1</inkml:annotation>
  <inkml:annotation type="data">AFAcA4CABAAAAAAAHQIaLAMERTRIEQUBOBGYW6VACjIPgnwevfw7fHffjxiAgvu/Afn1nxNz5vPz
/D56gn8FYfwUz934X9a+Lz8/4f/cvzfk8A==
</inkml:annotation>
  <inkml:annotation type="types">AAEBAQEBAQEBAQEBAQEBAQEB
</inkml:annotation>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14 7 650, 11 20 650, 9 34 668, 5 49 662, 3 69 483, 4 73 0</inkml:trace>
  <inkml:annotation type="path"> 219 0 1, 202 109 1, 168 306 1, 127 512 1, 75 737 1, 49 1039 1, 57 1096 1</inkml:annotation>
  <inkml:annotation type="data">AD8cA4CABAAAAAAAHQIWLgMERTRIEQUBOBGYW6VACiEHgvwF+Bdm5wCCfF8Enr8CgIJ/B/H8H8/g
j8K/wB//Aoo=
</inkml:annotation>
  <inkml:annotation type="types">AAEBAQEBAQ==
</inkml:annotation>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4 6 1023, 9 0 204,</inkml:trace>
  <inkml:annotation type="path"> 0 191 1, 65 95 1, 131 0 1</inkml:annotation>
  <inkml:annotation type="data">AC4cA4CABAAAAAAAHQIUFgMERTRIEQUBOBGYW6VAChADgniAgvu/BsCCfw3F/GpI
</inkml:annotation>
  <inkml:annotation type="types">AAEB
</inkml:annotation>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5 8 448, 14 3 382, 16 3 204, 17 3 204,</inkml:trace>
  <inkml:annotation type="path"> 0 182 1, 68 120 1, 124 84 1, 206 44 1, 238 44 1, 250 42 1</inkml:annotation>
  <inkml:annotation type="data">ADYcA4CABAAAAAAAHQIYFgMERTRIEQUBOBGYW6VAChgFgnrx8dCC+z8C30CCfwTJ/BdP7F/gEgA=
</inkml:annotation>
  <inkml:annotation type="types">AAEBAQEB
</inkml:annotation>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22 4 507, 22 18 612, 22 24 646, 23 29 670, 28 36 709, 36 39 726, 37 41 743, 36 41 743, 22 53 733, 15 57 707, 7 58 491, 2 52 204,</inkml:trace>
  <inkml:annotation type="path"> 339 0 1, 330 63 1, 322 265 1, 328 358 1, 342 434 1, 373 497 1, 420 544 1, 477 574 1, 538 590 1, 550 607 1, 537 620 1, 490 659 1, 328 790 1, 222 857 1, 150 883 1, 106 869 1, 58 829 1, 36 775 1, 28 715 1</inkml:annotation>
  <inkml:annotation type="data">AFAcA4CABAAAAAAAHQIgKAMERTRIEQUBOBGYW6VACjINgvwl+FYnjnx79/xXgIJ4+j5bnm79ny9+
MIJ/BbX8EE/nP6fwF+EX4H+n8C/wDD+cwA==
</inkml:annotation>
  <inkml:annotation type="types">AAEBAQEBAQEBAQEBAQEBAQEBAQ==
</inkml:annotation>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5 5 572, 11 4 581, 21 3 601, 21 5 602, 17 20 604, 14 31 605, 10 43 605, 7 56 597, 8 56 586, 9 57 485, 9 57 485, 16 43 204, 17 40 0</inkml:trace>
  <inkml:annotation type="path"> 0 74 1, 81 74 1, 163 66 1, 220 53 1, 316 48 1, 308 74 1, 248 299 1, 246 363 1, 211 462 1, 148 651 1, 108 833 1, 112 846 1, 130 858 1, 134 854 1, 176 792 1, 242 647 1, 253 602 1</inkml:annotation>
  <inkml:annotation type="data">AEwcA4CABAAAAAAAHQIaKAMERTRIEQUBOBGYW6VACi4OgnqePp8yzwvxfCCC9e6593mT75fwD9SC
fwa5/Bpf1fguW/L39M/q7+BF/z8A
</inkml:annotation>
  <inkml:annotation type="types">AAEBAQEBAQEBAQEBAQEBAQE=
</inkml:annotation>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10 13 335, 6 26 391, 3 39 524, 4 41 538, 4 41 538, 5 41 555, 6 40 567, 11 36 576, 19 26 577, 22 20 578, 23 13 578, 23 4 548, 22 4 525, 22 3 525, 16 4 306, 14 7 204, 14 7 0</inkml:trace>
  <inkml:annotation type="path"> 163 125 1, 142 200 1, 94 392 1, 51 584 1, 58 608 1, 63 611 1, 78 611 1, 96 604 1, 163 547 1, 210 491 1, 279 392 1, 325 296 1, 348 202 1, 354 127 1, 346 65 1, 336 53 1, 327 50 1, 262 49 1, 232 67 1, 214 101 1, 214 110 1</inkml:annotation>
  <inkml:annotation type="data">AFccA4CABAAAAAAAHQIaIAMERTRIEQUBOBGYW6VACjkSgvq+3s8WPHPe2z4fGIL5O/I+vV78Pi78
1zOggn8DBfwIn+fv2n+AfwN778q/iH4vwl/ATf7O/WI=
</inkml:annotation>
  <inkml:annotation type="types">AAEBAQEBAQEBAQEBAQEBAQEBAQEB
</inkml:annotation>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15 5 590, 18 10 590, 19 18 592, 18 25 594, 15 31 594, 11 38 596, 3 49 601, 4 51 586, 5 51 593, 16 50 584, 16 51 585, 17 57 590, 14 63 592, 11 69 594, 8 73 597, 4 77 588, 4 78 509, 4 77 509, 6 71 289, 11 57 204,</inkml:trace>
  <inkml:annotation type="path"> 152 0 1, 229 78 1, 265 148 1, 283 264 1, 271 377 1, 232 469 1, 163 575 1, 52 733 1, 53 763 1, 68 760 1, 239 749 1, 247 758 1, 251 851 1, 215 949 1, 170 1030 1, 124 1094 1, 67 1160 1, 58 1163 1, 58 1159 1, 88 1066 1, 161 848 1</inkml:annotation>
  <inkml:annotation type="data">AFccA4CABAAAAAAAHQIYMAMERTRIEQUBOBGYW6VACjkVgvo97u7fPzPo+ueS+GcAgnpy2ePn256N
d338oIJ/BwH8HA43Ofg38IfgX6PHU+384/oL+Anf3kA=
</inkml:annotation>
  <inkml:annotation type="types">AAEBAQEBAQEBAQEBAQEBAQEBAQEB
</inkml:annotation>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24 11 504, 24 4 487, 23 3 487, 19 3 459, 10 11 448, 6 21 468, 5 21 468, 4 23 480, 3 28 508, 4 31 514, 5 32 521, 6 32 521, 8 31 531, 14 29 537, 20 24 538, 28 15 538, 32 14 526, 32 19 529, 30 30 533, 26 46 538, 19 67 545, 14 83 547, 9 96 540, 9 101 325, 9 101 325, 10 100 204, 11 99 204, 13 93 204,</inkml:trace>
  <inkml:annotation type="path"> 334 224 1, 362 170 1, 377 109 1, 361 55 1, 349 47 1, 281 49 1, 220 85 1, 149 158 1, 112 217 1, 86 311 1, 74 322 1, 65 350 1, 50 427 1, 64 466 1, 73 473 1, 95 476 1, 127 472 1, 203 434 1, 296 355 1, 337 304 1, 422 224 1, 479 205 1, 482 212 1, 479 290 1, 448 457 1, 395 692 1, 371 755 1, 290 1001 1, 206 1249 1, 140 1442 1, 133 1501 1, 137 1508 1, 142 1508 1, 146 1507 1, 160 1490 1, 188 1394 1</inkml:annotation>
  <inkml:annotation type="data">AHUcA4CABAAAAAAAHQIeOAMERTRIEQUBOBGYW6VAClcdgvwh+DdvffrhhPDPPnd7j0iAgvwF+C+/
BPkz6c5u23vn5Pg+D1699+X3XsCCfwWp/Be/4G/Dv4G/EX4N+z8CfhGfH9Hn3ft/AUme/n/gIX+A
kv2v+1g=
</inkml:annotation>
  <inkml:annotation type="types">AAEBAQEBAQEBAQEBAQEBAQEBAQEBAQEBAQEBAQEBAQEBAQEB
</inkml:annotation>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6 11 204, 5 26 305, 3 41 396, 4 45 484, 5 45 508, 5 45 526, 11 34 537, 14 28 539, 15 18 537, 15 11 525, 12 3 470, 12 3 437, 10 4 315, 9 5 204, 8 8 0</inkml:trace>
  <inkml:annotation type="path"> 95 55 1, 86 166 1, 68 391 1, 45 616 1, 50 674 1, 53 677 1, 68 679 1, 75 671 1, 119 610 1, 168 512 1, 203 415 1, 227 271 1, 231 161 1, 213 101 1, 182 49 1, 176 47 1, 149 56 1, 131 77 1, 120 122 1</inkml:annotation>
  <inkml:annotation type="data">AFAcA4CABAAAAAAAHQIYIgMERTRIEQUBOBGYW6VACjIQgvg+G3i/B3b3mwCC8c+R9fl9frzy/JGA
gn8A+frP6e/mX4fj+fz9P47/CH6X+r9PgA==
</inkml:annotation>
  <inkml:annotation type="types">AAEBAQEBAQEBAQEBAQEBAQEBAQ==
</inkml:annotation>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3 7 484, 10 3 466, 12 2 0</inkml:trace>
  <inkml:annotation type="path"> 0 134 1, 51 98 1, 144 44 1, 184 29 1</inkml:annotation>
  <inkml:annotation type="data">ADIcA4CABAAAAAAAHQIWFAMERTRIEQUBOBGYW6VAChQEgnPHsIL5vr3ggn8FWfwWj/BMoA==
</inkml:annotation>
  <inkml:annotation type="types">AAEBAQ==
</inkml:annotation>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4 14 323, 3 28 494, 4 35 540, 5 36 558, 5 36 580, 8 31 584, 10 24 585, 12 12 536, 11 3 456, 10 3 456, 8 4 413, 7 5 407, 3 12 285, 3 15 0</inkml:trace>
  <inkml:annotation type="path"> 62 102 1, 60 207 1, 50 414 1, 54 520 1, 71 543 1, 75 540 1, 122 466 1, 156 357 1, 186 178 1, 179 115 1, 162 51 1, 156 48 1, 122 57 1, 108 72 1, 75 120 1, 45 181 1, 45 219 1</inkml:annotation>
  <inkml:annotation type="data">AFIcA4CABAAAAAAAHQIWIAMERTRIEQUBOBGYW6VACjQPgvHm4vK6s74AgvifF8fw33vvnzR8HkCC
fwLV/ACv7f/Dvj8E9/JP4j/Qn47/F37N/gCs
</inkml:annotation>
  <inkml:annotation type="types">AAEBAQEBAQEBAQEBAQEBAQE=
</inkml:annotation>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13 587, 12 20 599, 17 32 611, 17 38 618, 15 52 635, 12 65 668, 12 65 704, 12 64 714, 14 57 717, 19 43 717, 22 35 715, 25 27 712, 28 20 709, 35 9 701, 39 4 695, 39 4 692, 39 4 692, 40 4 683, 40 4 683, 41 5 683, 42 10 683, 41 17 692, 42 31 724, 48 39 758, 57 40 764, 59 42 770, 59 43 770, 53 50 762, 44 57 754, 39 61 741, 37 60 726, 35 64 726, 33 64 697, 30 66 697, 29 65 653, 27 67 653, 25 66 589, 20 60 204,</inkml:trace>
  <inkml:annotation type="path"> 0 139 1, 82 193 1, 136 244 1, 178 298 1, 256 475 1, 247 571 1, 218 781 1, 181 970 1, 179 972 1, 185 955 1, 208 856 1, 283 646 1, 293 582 1, 325 519 1, 370 402 1, 424 294 1, 524 130 1, 577 60 1, 583 58 1, 587 58 1, 592 57 1, 596 57 1, 616 81 1, 623 145 1, 620 261 1, 632 469 1, 667 534 1, 716 580 1, 775 600 1, 850 601 1, 887 628 1, 881 637 1, 787 750 1, 743 790 1, 655 847 1, 590 913 1, 557 898 1, 520 961 1, 493 958 1, 455 991 1, 430 978 1, 398 999 1, 380 993 1, 328 961 1, 301 897 1</inkml:annotation>
  <inkml:annotation type="data">AIEBHAOAgAQAAAAAAB0CKCwDBEU0SBEFATgRmFulQApjJ4J8C+9vGc08d8pY3PXPj34e+OFyuoL5
vfPXw/Jfvvw/H8Cefg9CeM+L4fjl+B336853nfaCfwb1/Bsb39H4E5+Gfj7te85z5/mPm/CWfh18
Pyve/gL8P/h78e/jz8y/wLOA
</inkml:annotation>
  <inkml:annotation type="types">AAEBAQEBAQEBAQEBAQEBAQEBAQEBAQEBAQEBAQEBAQEBAQEBAQEBAQEBAQEB
</inkml:annotation>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7 22 209, 5 38 273, 3 52 461, 4 57 521, 4 57 550, 4 57 550, 6 55 582, 13 43 592, 16 35 591, 19 16 565, 19 10 531, 19 4 498, 18 3 482, 18 3 482, 16 4 429, 13 7 398, 9 13 361, 7 22 204, 7 23 0</inkml:trace>
  <inkml:annotation type="path"> 106 262 1, 103 322 1, 74 573 1, 49 776 1, 47 847 1, 56 859 1, 59 859 1, 64 858 1, 89 823 1, 188 640 1, 235 520 1, 253 451 1, 289 237 1, 289 144 1, 280 57 1, 275 51 1, 269 49 1, 247 57 1, 190 111 1, 140 195 1, 119 261 1, 107 328 1, 107 340 1</inkml:annotation>
  <inkml:annotation type="data">AGIcA4CABAAAAAAAHQIYKAMERTRIEQUBOBGYW6VACkQUgvi+PXKz15dWbbmAgvwR+Afs35/bfp8f
X9z1JnOfKIJ/AQ38AD/tz9y/iP8P/iT8I/X+F/ln4G/An5P/CHw/tX8hgA==
</inkml:annotation>
  <inkml:annotation type="types">AAEBAQEBAQEBAQEBAQEBAQEBAQEBAQE=
</inkml:annotation>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3 7 505, 15 3 402, 18 3 204, 24 4 204,</inkml:trace>
  <inkml:annotation type="path"> 0 155 1, 44 104 1, 112 74 1, 229 45 1, 276 48 1, 356 62 1</inkml:annotation>
  <inkml:annotation type="data">ADYcA4CABAAAAAAAHQIaFgMERTRIEQUBOBGYW6VAChgFgnPm+fiC+j774gCCfwWt/B0v6j/gHAA=
</inkml:annotation>
  <inkml:annotation type="types">AAEBAQEB
</inkml:annotation>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7 8 540, 7 14 588, 6 21 588, 5 34 615, 4 53 632, 4 62 631, 4 71 593, 5 71 204, 6 68 204,</inkml:trace>
  <inkml:annotation type="path"> 121 0 1, 109 114 1, 109 216 1, 91 317 1, 93 384 1, 81 502 1, 58 787 1, 60 925 1, 54 1001 1, 57 1066 1, 79 1064 1, 85 1025 1</inkml:annotation>
  <inkml:annotation type="data">AEMcA4CABAAAAAAAHQIULAMERTRIEQUBOBGYW6VACiUKgvk+eUiAgnybPg+D6Xz9gn8GOfwV7+Rf
w19P4J/F/8DR/wPc
</inkml:annotation>
  <inkml:annotation type="types">AAEBAQEBAQEBAQEB
</inkml:annotation>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3 11 520, 7 16 545, 11 21 545, 15 31 574, 15 38 583, 14 51 593, 14 65 622, 14 65 629, 16 57 677, 21 44 677, 25 30 672, 28 21 661, 34 7 630, 35 7 622, 36 5 622, 37 5 615, 38 4 615, 38 4 613, 40 12 603, 41 30 623, 43 39 654, 48 47 671, 48 49 671, 42 57 666, 35 62 614, 26 61 204,</inkml:trace>
  <inkml:annotation type="path"> 0 139 1, 49 171 1, 109 232 1, 158 312 1, 226 466 1, 223 562 1, 212 771 1, 208 975 1, 209 972 1, 245 861 1, 307 658 1, 368 447 1, 421 321 1, 512 111 1, 530 102 1, 544 70 1, 559 72 1, 569 54 1, 575 58 1, 599 174 1, 598 246 1, 607 456 1, 620 519 1, 646 583 1, 680 633 1, 722 708 1, 721 727 1, 689 795 1, 635 858 1, 584 900 1, 529 934 1, 464 951 1, 395 907 1</inkml:annotation>
  <inkml:annotation type="data">AHMcA4CABAAAAAAAHQIkKgMERTRIEQUBOBGYW6VAClUbgnIebGct57Fyznv4boCC+b4+PXfgn4B+
X3fXv8AblnyfR89+H4O/CIJ/Ben8Fh/hf8Pfg2fgr8I/jb8i+/h/Bv4S+T4/i35fxB9X4B/A/v8h
/wNi
</inkml:annotation>
  <inkml:annotation type="types">AAEBAQEBAQEBAQEBAQEBAQEBAQEBAQEBAQEBAQEBAQEB
</inkml:annotation>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10 5 319, 8 23 367, 7 40 456, 5 55 483, 3 64 515, 4 76 569, 4 78 571, 5 78 571, 9 76 584, 13 70 599, 16 63 588, 18 48 543, 17 45 476, 16 45 440, 15 45 408, 8 50 204, 7 50 0</inkml:trace>
  <inkml:annotation type="path"> 151 0 1, 145 71 1, 127 346 1, 101 595 1, 70 826 1, 55 889 1, 50 958 1, 55 1145 1, 67 1162 1, 79 1162 1, 131 1145 1, 172 1102 1, 199 1048 1, 238 949 1, 250 889 1, 268 722 1, 248 679 1, 244 676 1, 220 676 1, 164 707 1, 115 743 1, 107 748 1</inkml:annotation>
  <inkml:annotation type="data">AFccA4CABAAAAAAAHQIYMAMERTRIEQUBOBGYW6VACjkSgvo+nZXLOLenw/AAgnr7rvw8+nd835fs
49ewgn8CxfwIH+NvzD6/CH5N37s/DP4p/CP4i8fwB6A=
</inkml:annotation>
  <inkml:annotation type="types">AAEBAQEBAQEBAQEBAQEBAQEBAQEBAQ==
</inkml:annotation>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11 15 372, 10 24 376, 9 32 381, 6 45 402, 3 58 450, 3 63 487, 7 54 528, 11 46 533, 18 31 537, 21 21 533, 22 11 524, 23 5 508, 22 3 434, 21 3 371, 16 12 204,</inkml:trace>
  <inkml:annotation type="path"> 178 152 1, 170 222 1, 175 294 1, 155 356 1, 134 473 1, 86 680 1, 47 873 1, 41 941 1, 44 939 1, 83 885 1, 112 810 1, 169 693 1, 265 464 1, 313 312 1, 337 164 1, 343 74 1, 325 45 1, 319 48 1, 266 99 1, 238 183 1, 229 254 1</inkml:annotation>
  <inkml:annotation type="data">AFAcA4CABAAAAAAAHQIaKgMERTRIEQUBOBGYW6VACjIQgvs+81zw551ryIL6Pfi+ny/gGfH6ePGf
MIJ/A5n8Diz8Cfhr6/H4tvy+/j/LP1frUA==
</inkml:annotation>
  <inkml:annotation type="types">AAEBAQEBAQEBAQEBAQEBAQEBAQEB
</inkml:annotation>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19 5 443, 19 14 496, 20 28 611, 27 34 643, 35 37 661, 37 40 677, 36 41 676, 31 44 676, 20 52 675, 11 58 661, 7 58 544, 5 56 389, 2 50 204, 2 43 204,</inkml:trace>
  <inkml:annotation type="path"> 293 0 1, 291 79 1, 284 138 1, 287 212 1, 303 414 1, 338 467 1, 399 511 1, 465 539 1, 531 552 1, 557 595 1, 540 610 1, 468 661 1, 306 779 1, 162 865 1, 98 863 1, 68 833 1, 36 755 1, 27 650 1</inkml:annotation>
  <inkml:annotation type="data">AFIcA4CABAAAAAAAHQIgKAMERTRIEQUBOBGYW6VACjQPgvwZ+D5Pgnw98/DnrLyCevHr5etz1vw7
5oCCfwS1/A+P5g/Rf4B38Dy/f+s/xj+If4BW
</inkml:annotation>
  <inkml:annotation type="types">AAEBAQEBAQEBAQEBAQEBAQEB
</inkml:annotation>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7 8 446, 8 8 450, 11 6 450, 12 6 452, 14 4 452, 20 2 0</inkml:trace>
  <inkml:annotation type="path"> 0 163 1, 98 113 1, 124 125 1, 157 92 1, 179 89 1, 212 62 1, 274 40 1, 296 34 1</inkml:annotation>
  <inkml:annotation type="data">ADgcA4CABAAAAAAAHQIYFgMERTRIEQUBOBGYW6VAChoHgnxfDmzwgvq/APNzQIJ/BMH8Es+c3+Cb
QA==
</inkml:annotation>
  <inkml:annotation type="types">AAEBAQEBAQE=
</inkml:annotation>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24 30 464, 26 22 487, 27 10 496, 23 3 452, 23 3 417, 17 6 394, 14 10 394, 14 20 400, 17 25 404, 21 33 424, 22 41 434, 21 51 439, 19 55 442, 13 67 463, 11 68 463, 4 71 608, 4 70 608, 8 59 603, 16 47 594, 21 40 555, 31 26 259, 35 19 204, 36 17 0</inkml:trace>
  <inkml:annotation type="path"> 342 512 1, 366 445 1, 395 326 1, 402 260 1, 404 154 1, 393 91 1, 351 47 1, 341 46 1, 255 89 1, 212 154 1, 203 215 1, 213 293 1, 249 382 1, 308 496 1, 329 557 1, 336 620 1, 335 682 1, 314 760 1, 282 832 1, 189 1010 1, 165 1024 1, 113 1063 1, 56 1066 1, 54 1054 1, 78 982 1, 126 883 1, 236 703 1, 317 596 1, 468 383 1, 522 289 1, 545 262 1</inkml:annotation>
  <inkml:annotation type="data">AHgcA4CABAAAAAAAHQIgLAMERTRIEQUBOBGYW6VACloYgvwl+EZffj4ec5O7fPj38Xjx318PQIL8
UfjHz59fFyfB74z4fk+vPP0318fxeoJ/BQn8Er/gH8n/N9n4S+DfwJ9PvfwR+D/4AG/gAf35/EP8
Bz/wGN/AB4A=
</inkml:annotation>
  <inkml:annotation type="types">AAEBAQEBAQEBAQEBAQEBAQEBAQEBAQEBAQEBAQEBAQ==
</inkml:annotation>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6 5 459, 16 2 515, 15 5 515, 12 21 517, 13 30 522, 8 50 531, 6 63 538, 7 69 496, 8 69 496, 9 68 446, 17 48 204, 20 40 0</inkml:trace>
  <inkml:annotation type="path"> 0 113 1, 91 76 1, 234 35 1, 223 70 1, 186 313 1, 194 380 1, 189 443 1, 172 503 1, 119 751 1, 88 947 1, 85 1010 1, 101 1039 1, 115 1036 1, 133 1016 1, 161 959 1, 257 716 1, 294 599 1</inkml:annotation>
  <inkml:annotation type="data">AFAcA4CABAAAAAAAHQIYLAMERTRIEQUBOBGYW6VACjINgnwePr3x8POHxeyC+T63wfd8f1fH8fw3
8F/Ygn8E9fwQX+Vc5438j/jj8k/wDL+MAA==
</inkml:annotation>
  <inkml:annotation type="types">AAEBAQEBAQEBAQEBAQEBAQE=
</inkml:annotation>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14 10 284, 12 27 319, 10 40 375, 7 55 450, 3 70 546, 5 76 573, 5 75 573, 9 72 597, 17 62 599, 20 55 599, 25 41 579, 24 39 522, 24 39 522, 20 42 478, 9 52 0</inkml:trace>
  <inkml:annotation type="path"> 236 0 1, 215 153 1, 176 410 1, 146 604 1, 100 817 1, 52 1055 1, 56 1114 1, 73 1132 1, 80 1130 1, 140 1081 1, 182 1036 1, 253 923 1, 299 824 1, 374 617 1, 367 578 1, 359 580 1, 293 622 1, 238 673 1, 140 773 1</inkml:annotation>
  <inkml:annotation type="data">AFwcA4CABAAAAAAAHQIaLgMERTRIEQUBOBGYW6VACj4QgvwJ+CS34N8ePefDPPxggn0fF5x8/x78
fPj+zOfEgn8COfwGv+DvwV+Dvzf+G/wp+Ed/Bv4v/K349/gkkA==
</inkml:annotation>
  <inkml:annotation type="types">AAEBAQEBAQEBAQEBAQEBAQEBAQ==
</inkml:annotation>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0 0 1, 104 104 1, 224 224 1</inkml:annotation>
  <inkml:annotation type="data">ACIcA4CABAAAAAAAHQIaGgMERTRIERHZ1PZACgcDgnxQgnxQ
</inkml:annotation>
  <inkml:annotation type="types">AAEB
</inkml:annotation>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16 5 431, 10 13 482, 4 20 526, 4 23 516, 5 23 514, 14 23 454, 22 23 204,</inkml:trace>
  <inkml:annotation type="path"> 314 0 1, 239 74 1, 149 194 1, 59 299 1, 59 344 1, 74 344 1, 209 344 1, 329 344 1</inkml:annotation>
  <inkml:annotation type="data">AD0cA4CABAAAAAAAHQIcHgMERTRIEQUBOBHZ1PZACh8Igvwd+Ga+CfJQgnrl89CCfwSF/A7vx/lH
5Pyz/AMI
</inkml:annotation>
  <inkml:annotation type="types">AAEBAQEBAQE=
</inkml:annotation>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7 10 424, 6 22 451, 5 33 470, 4 43 463, 3 51 384, 4 51 204, 6 45 204,</inkml:trace>
  <inkml:annotation type="path"> 104 0 1, 104 149 1, 89 329 1, 74 494 1, 59 644 1, 44 764 1, 59 764 1, 89 674 1</inkml:annotation>
  <inkml:annotation type="data">AD0cA4CABAAAAAAAHQISLgMERTRIEQUBOBHZ1PZACh8Igvi+OjIAgn0Zbvy/CIJ/BGn8D//L+Gfz
r+r/4BMA
</inkml:annotation>
  <inkml:annotation type="types">AAEBAQEBAQE=
</inkml:annotation>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0000"/>
    </inkml:brush>
  </inkml:definitions>
  <inkml:trace contextRef="#ctx0" brushRef="#br0"> 23 8 362, 18 16 342, 14 24 338, 8 31 343, 5 37 387, 4 37 387, 4 39 398, 6 42 415, 7 42 415, 11 42 423, 14 42 428, 21 42 432, 26 44 437, 26 44 436, 26 50 445, 24 55 448, 19 62 452, 14 66 455, 7 72 456, 5 72 204, 7 70 204, 11 67 204, 14 62 204,</inkml:trace>
  <inkml:annotation type="path"> 434 0 1, 344 119 1, 269 239 1, 209 359 1, 119 464 1, 74 554 1, 59 554 1, 59 584 1, 89 629 1, 104 629 1, 164 629 1, 209 629 1, 314 629 1, 389 659 1, 389 659 1, 389 749 1, 359 824 1, 284 929 1, 209 989 1, 104 1079 1, 74 1079 1, 104 1049 1, 164 1004 1, 209 929 1</inkml:annotation>
  <inkml:annotation type="data">AF4cA4CABAAAAAAAHQIgOgMERTRIEQUBOBHZ1PZACkAYgvw9+K5N5ky8vjfbet9eMoCCfIW/Dk6M
34Lnc+HboIJ/A3H8Dw/gT5vxl+Pfq+D8D/J2z4fo+GXf4Df/gNwA
</inkml:annotation>
  <inkml:annotation type="types">AAEBAQEBAQEBAQEBAQEBAQEBAQEBAQEB
</inkml:annotation>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7054674" units="cm"/>
      <inkml:brushProperty name="height" value="0.07054674" units="cm"/>
      <inkml:brushProperty name="fitToCurve" value="1"/>
      <inkml:brushProperty name="color" value="#000000"/>
    </inkml:brush>
  </inkml:definitions>
  <inkml:annotation type="path"> 0 59 1, 104 44 1, 209 59 1</inkml:annotation>
  <inkml:annotation type="data">AC0cA4CABAAAAAAAHQIYFAMERTRIEQUBOBHZ1PZACg8DgnxAgvHvAIJ/APn8EKg=
</inkml:annotation>
  <inkml:annotation type="types">AAEB
</inkml:annotation>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0 160 1, 83 80 1, 167 0 1</inkml:annotation>
  <inkml:annotation type="data">ACQcA4CABAAAAAAAHQIWFgMERTRIERGYW6VACgkDgnwUgvq/A8A=
</inkml:annotation>
  <inkml:annotation type="types">AAEB
</inkml:annotation>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5 7 505, 12 3 442,</inkml:trace>
  <inkml:annotation type="path"> 0 166 1, 76 109 1, 186 45 1, 248 36 1</inkml:annotation>
  <inkml:annotation type="data">AC4cA4CABAAAAAAAHQIYFgMERTRIEQUBOBGYW6VAChADgnrAgvq/AYCCfwWt/Bqo
</inkml:annotation>
  <inkml:annotation type="types">AAEBAQ==
</inkml:annotation>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7 9 567, 13 16 581, 16 27 594, 16 35 607, 14 52 626, 13 59 640, 12 66 732, 13 64 739, 18 48 738, 23 36 733, 29 22 728, 36 9 720, 40 4 714, 43 3 698, 43 4 698, 43 20 706, 45 30 724, 47 35 730, 55 43 746, 56 47 766, 47 55 764, 42 58 759, 35 61 709, 28 63 556, 24 62 204, 24 61 204,</inkml:trace>
  <inkml:annotation type="path"> 0 58 1, 111 129 1, 160 183 1, 193 243 1, 237 408 1, 232 529 1, 211 780 1, 193 879 1, 186 993 1, 199 952 1, 272 721 1, 347 537 1, 434 336 1, 538 141 1, 599 64 1, 642 49 1, 643 64 1, 643 298 1, 650 361 1, 673 444 1, 703 523 1, 748 577 1, 818 646 1, 853 699 1, 845 706 1, 707 817 1, 627 867 1, 519 916 1, 421 948 1, 364 925 1, 357 912 1</inkml:annotation>
  <inkml:annotation type="data">AG0cA4CABAAAAAAAHQIoKgMERTRIEQUBOBGYW6VACk8bgnxXvdjPCTt6x8Hx/T41zwCC8TPHfm+l
8/4B8bPk8Z+Avh988+Pa9IJ/BqX8Gb18Hv9Afo/5fLufT+BPk+j7fo8fhHv4//Wf8A5/wNIA
</inkml:annotation>
  <inkml:annotation type="types">AAEBAQEBAQEBAQEBAQEBAQEBAQEBAQEBAQEBAQEBAQ==
</inkml:annotation>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6 8 412, 6 24 518, 4 42 537, 3 57 521, 4 62 204,</inkml:trace>
  <inkml:annotation type="path"> 88 0 1, 88 121 1, 82 361 1, 63 628 1, 51 853 1, 57 925 1, 63 926 1</inkml:annotation>
  <inkml:annotation type="data">ADgcA4CABAAAAAAAHQIUKgMERTRIEQUBOBGYW6VAChoGgvg+FsyCfJ8md+mCfwQ5/ApP6T/Ff8Cf
gA==
</inkml:annotation>
  <inkml:annotation type="types">AAEBAQEBAQ==
</inkml:annotation>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11 7 319, 9 21 354, 7 36 370, 5 55 415, 3 70 434, 3 75 204, 4 75 204, 4 75 204, 5 75 0</inkml:trace>
  <inkml:annotation type="path"> 182 0 1, 168 99 1, 137 319 1, 108 545 1, 72 826 1, 47 1046 1, 45 1118 1, 51 1129 1, 56 1129 1, 62 1127 1, 68 1123 1</inkml:annotation>
  <inkml:annotation type="data">AEMcA4CABAAAAAAAHQIWLgMERTRIEQUBOBGYW6VACiUKgvs++jJYgnxfFPHn6fYAgn8CxfwI7+C/
w9+Gf4DX/gLB/APo
</inkml:annotation>
  <inkml:annotation type="types">AAEBAQEBAQEBAQE=
</inkml:annotation>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5 12 681, 17 5 641, 26 2 204, 29 2 0</inkml:trace>
  <inkml:annotation type="path"> 0 226 1, 71 182 1, 251 79 1, 319 53 1, 392 37 1, 433 31 1</inkml:annotation>
  <inkml:annotation type="data">ADocA4CABAAAAAAAHQIcFgMERTRIEQUBOBGYW6VAChwFgnr4u/CAgvwF+CfPjgCCfwht/CQ/8D//
wFsA
</inkml:annotation>
  <inkml:annotation type="types">AAEBAQEB
</inkml:annotation>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3 7 542, 12 4 580, 17 3 204, 19 4 0</inkml:trace>
  <inkml:annotation type="path"> 0 138 1, 49 100 1, 112 70 1, 181 52 1, 239 45 1, 253 49 1, 278 57 1</inkml:annotation>
  <inkml:annotation type="data">ADYcA4CABAAAAAAAHQIYFAMERTRIEQUBOBGYW6VAChgFgnPg89CC+b67mIJ/BkH8Fq/wRD/AHgA=
</inkml:annotation>
  <inkml:annotation type="types">AAEBAQEBAQ==
</inkml:annotation>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6 7 425, 6 23 521, 5 38 535, 4 46 534, 4 52 524, 3 63 204, 3 62 204, 4 61 0</inkml:trace>
  <inkml:annotation type="path"> 96 0 1, 94 97 1, 84 349 1, 79 571 1, 63 685 1, 58 785 1, 49 848 1, 45 938 1, 46 934 1, 55 913 1</inkml:annotation>
  <inkml:annotation type="data">AEEcA4CABAAAAAAAHQIUKgMERTRIEQUBOBGYW6VACiMJgvg+FUsggnxfNfj319qCfwRt/Au/6J/A
fz/wKj/Asn8A+g==
</inkml:annotation>
  <inkml:annotation type="types">AAEBAQEBAQEBAQ==
</inkml:annotation>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16 4 484, 15 14 551, 15 21 612, 17 34 694, 19 38 708, 27 42 754, 31 43 773, 26 46 759, 16 54 737, 6 58 579, 3 57 204, 2 57 204, 1 56 0</inkml:trace>
  <inkml:annotation type="path"> 255 0 1, 243 64 1, 240 136 1, 229 214 1, 229 319 1, 252 515 1, 291 568 1, 343 610 1, 406 632 1, 465 635 1, 463 637 1, 390 692 1, 234 805 1, 169 836 1, 85 868 1, 37 859 1, 30 850 1, 21 836 1</inkml:annotation>
  <inkml:annotation type="data">AFQcA4CABAAAAAAAHQIeKAMERTRIEQUBOBGYW6VACjYOgvwN+CUx8Hn5/b4sAIJ4+DvwfO7nrz7l
gn8FWfwRP8P4O/Nv4k/Df4n+X96/wEv/A6X8A+g=
</inkml:annotation>
  <inkml:annotation type="types">AAEBAQEBAQEBAQEBAQEBAQEB
</inkml:annotation>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15 8 385, 12 15 385, 8 32 474, 3 46 533, 5 50 553, 5 50 580, 8 49 591, 14 46 595, 19 43 596, 25 37 594, 35 28 471, 35 24 204,</inkml:trace>
  <inkml:annotation type="path"> 242 0 1, 219 113 1, 186 224 1, 113 478 1, 51 685 1, 68 745 1, 75 748 1, 122 740 1, 215 691 1, 290 637 1, 381 556 1, 519 415 1, 530 362 1</inkml:annotation>
  <inkml:annotation type="data">AEwcA4CABAAAAAAAHQIeJAMERTRIEQUBOBGYW6VACi4NgvwJ+B9t+Lecs8fSgnyX6O/T5uu99IJ/
A838Dz/pb8Q/jP4vwL8fe/tf+ABQ
</inkml:annotation>
  <inkml:annotation type="types">AAEBAQEBAQEBAQEBAQ==
</inkml:annotation>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5 2 209, 10 1 204,</inkml:trace>
  <inkml:annotation type="path"> 0 47 1, 67 37 1, 149 16 1</inkml:annotation>
  <inkml:annotation type="data">ACwcA4CABAAAAAAAHQIUEgMERTRIEQUBOBGYW6VACg4DgnoAgueQgn8BDfwEiA==
</inkml:annotation>
  <inkml:annotation type="types">AAEB
</inkml:annotation>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5 23 367, 4 40 383, 3 53 431, 5 62 505, 6 62 517, 6 62 517, 8 60 546, 11 53 546, 13 47 557, 17 29 560, 17 22 558, 17 14 553, 16 5 550, 14 3 547, 13 3 547, 10 7 505, 8 12 481, 6 17 204, 6 18 0</inkml:trace>
  <inkml:annotation type="path"> 80 278 1, 74 352 1, 60 596 1, 47 796 1, 56 869 1, 74 925 1, 84 934 1, 89 932 1, 123 893 1, 168 800 1, 198 712 1, 210 647 1, 248 431 1, 254 337 1, 251 215 1, 234 79 1, 203 50 1, 197 52 1, 147 104 1, 113 173 1, 84 254 1, 84 266 1</inkml:annotation>
  <inkml:annotation type="data">AFscA4CABAAAAAAAHQIYKgMERTRIEQUBOBGYW6VACj0UgvXuuW5LnlbNjIL8FfgP7vPn52+59v1W
/FniPICCfwOF/A0f4k/DH5h+38Pfh/6vl99xz8c/gj+A3/zs
</inkml:annotation>
  <inkml:annotation type="types">AAEBAQEBAQEBAQEBAQEBAQEBAQEBAQ==
</inkml:annotation>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14 4 450, 15 19 502, 17 26 516, 21 36 537, 27 41 585, 27 41 589, 25 47 589, 13 62 574, 6 65 357, 5 65 357, 2 62 204, 1 56 204,</inkml:trace>
  <inkml:annotation type="path"> 210 0 1, 214 59 1, 229 283 1, 247 388 1, 265 445 1, 309 545 1, 355 586 1, 408 616 1, 408 620 1, 367 698 1, 334 748 1, 192 923 1, 147 962 1, 85 976 1, 76 973 1, 33 922 1, 9 838 1</inkml:annotation>
  <inkml:annotation type="data">AFUcA4CABAAAAAAAHQIcKgMERTRIEQUBOBGYW6VACjcNgvwB+AZMz4d+n18G4IJ4+r5ee/fwfN9v
e9CCfwTR/BAP4x+L8Nfj3z+A/4B5/gJb+AF/4AWA
</inkml:annotation>
  <inkml:annotation type="types">AAEBAQEBAQEBAQEBAQEBAQE=
</inkml:annotation>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3 7 489, 12 2 204, 13 2 0</inkml:trace>
  <inkml:annotation type="path"> 0 148 1, 44 103 1, 104 69 1, 179 34 1, 196 28 1</inkml:annotation>
  <inkml:annotation type="data">ADIcA4CABAAAAAAAHQIWFAMERTRIEQUBOBGYW6VAChQEgnPg+UCC+j799IJ/BW38J4/oYA==
</inkml:annotation>
  <inkml:annotation type="types">AAEBAQE=
</inkml:annotation>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 9 458, 11 22 480, 15 30 483, 17 36 486, 17 45 486, 17 51 487, 16 57 491, 15 62 504, 13 67 585, 13 67 597, 14 60 601, 17 54 600, 20 47 594, 24 35 591, 27 26 585, 32 11 567, 33 11 560, 35 7 560, 36 7 557, 37 5 557, 37 4 555, 38 4 555, 38 3 557, 38 3 570, 39 4 585, 39 9 597, 38 17 606, 38 30 616, 41 38 632, 49 47 654, 49 48 657, 46 53 660, 41 58 660, 33 64 648, 28 65 204, 25 62 204,</inkml:trace>
  <inkml:annotation type="path"> 0 83 1, 43 141 1, 169 327 1, 231 447 1, 250 543 1, 259 669 1, 256 770 1, 246 854 1, 226 936 1, 206 995 1, 194 1005 1, 194 998 1, 214 903 1, 247 810 1, 296 707 1, 317 635 1, 366 521 1, 404 396 1, 485 167 1, 500 158 1, 521 104 1, 538 101 1, 550 71 1, 560 66 1, 566 53 1, 571 50 1, 575 50 1, 578 54 1, 581 140 1, 571 260 1, 571 449 1, 581 509 1, 608 570 1, 655 614 1, 734 710 1, 733 719 1, 689 792 1, 617 863 1, 500 957 1, 443 980 1, 421 975 1, 381 923 1</inkml:annotation>
  <inkml:annotation type="data">AHccA4CABAAAAAAAHQIkLAMERTRIEQUBOBGYW6VAClklgnPXndVcmJc8yrKls56+Xu95gIL4O/R7
3nVe/jl98+H8BefGyWTxz17ny+E9+YJ/BPH8Em/gt2c+b82fm/5ffvnft+r4u83M+rO9nwfB+C3f
t/gkX+CXAA==
</inkml:annotation>
  <inkml:annotation type="types">AAEBAQEBAQEBAQEBAQEBAQEBAQEBAQEBAQEBAQEBAQEBAQEBAQEBAQEB
</inkml:annotation>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12 5 384, 12 25 412, 10 44 470, 8 60 488, 6 77 512, 6 83 536, 7 84 538, 8 84 534, 9 83 534, 11 77 537, 16 64 535, 19 45 526, 17 41 515, 16 40 515, 14 41 491, 13 42 468, 7 48 429, 0 55 0</inkml:trace>
  <inkml:annotation type="path"> 186 0 1, 183 73 1, 172 371 1, 148 653 1, 121 896 1, 93 1153 1, 91 1240 1, 100 1255 1, 119 1253 1, 134 1241 1, 169 1154 1, 232 956 1, 246 883 1, 280 668 1, 264 610 1, 254 611 1, 238 602 1, 209 608 1, 196 625 1, 145 665 1, 102 712 1, 0 821 1</inkml:annotation>
  <inkml:annotation type="data">AFYcA4CABAAAAAAAHQIYMgMERTRIEQUBOBGYW6VACjgTgvs+1pkJzfcs90CCevwFez6/dvv4/h/A
XMeogn8DyfwNb+IPxr8D8I/D457+Pfq/Cs/Av8D4gA==
</inkml:annotation>
  <inkml:annotation type="types">AAEBAQEBAQEBAQEBAQEBAQEBAQEBAQ==
</inkml:annotation>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6 26 559, 12 20 560, 24 11 533, 36 2 204, 39 0 0</inkml:trace>
  <inkml:annotation type="path"> 0 493 1, 84 388 1, 181 295 1, 352 161 1, 544 31 1, 577 0 1</inkml:annotation>
  <inkml:annotation type="data">ADscA4CABAAAAAAAHQIgHgMERTRIEQUBOBGYW6VACh0GgnwPgfOAgvxN+NZ18QCCfwaF/BoP4d/g
UH9vAA==
</inkml:annotation>
  <inkml:annotation type="types">AAEBAQEB
</inkml:annotation>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0 77 1, 63 67 1, 133 46 1, 157 41 1</inkml:annotation>
  <inkml:annotation type="data">AC0cA4CABAAAAAAAHQIWFAMERTRIEQUBOBGYW6VACg8DgnjggvXwgIJ/Bm38PEg=
</inkml:annotation>
  <inkml:annotation type="types">AAEBAQ==
</inkml:annotation>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7 6 544, 15 3 546, 19 5 545, 20 6 545, 21 16 546, 20 23 542, 18 30 537, 13 42 533, 10 48 534, 5 56 539, 3 59 565, 13 50 383, 25 42 204,</inkml:trace>
  <inkml:annotation type="path"> 48 128 1, 111 86 1, 165 64 1, 228 52 1, 289 68 1, 306 95 1, 319 239 1, 301 346 1, 267 446 1, 193 635 1, 147 727 1, 76 839 1, 37 886 1, 45 880 1, 196 757 1, 372 632 1</inkml:annotation>
  <inkml:annotation type="data">AEYcA4CABAAAAAAAHQIaKAMERTRIEQUBOBGYW6VACigOguTx5629zefZgIL5vter83Xr4c9/bIJ/
Bkn8GQ9k92evH4O/gIXg
</inkml:annotation>
  <inkml:annotation type="types">AAEBAQEBAQEBAQEBAQEBAQ==
</inkml:annotation>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4 593, 11 5 600, 18 15 602, 20 24 608, 19 32 609, 18 43 615, 13 63 637, 12 63 723, 13 60 723, 18 44 726, 21 36 719, 26 27 711, 29 18 697, 35 9 680, 39 4 675, 39 4 669, 40 5 673, 40 5 673, 40 12 681, 39 26 702, 39 32 726, 40 39 747, 42 41 766, 49 46 777, 49 46 777, 46 51 777, 39 59 773, 33 65 763, 30 66 763, 29 68 739, 26 68 739, 22 70 463, 21 69 204, 19 62 204,</inkml:trace>
  <inkml:annotation type="path"> 0 43 1, 88 52 1, 160 81 1, 215 124 1, 274 231 1, 293 357 1, 296 418 1, 284 480 1, 268 639 1, 251 714 1, 197 937 1, 178 948 1, 191 892 1, 265 657 1, 319 535 1, 356 480 1, 382 399 1, 439 264 1, 473 213 1, 518 129 1, 563 72 1, 586 64 1, 590 64 1, 596 69 1, 598 76 1, 596 172 1, 577 382 1, 578 481 1, 593 580 1, 628 621 1, 682 646 1, 734 685 1, 731 696 1, 691 766 1, 644 826 1, 580 891 1, 532 928 1, 494 976 1, 448 993 1, 433 1017 1, 392 1026 1, 337 1051 1, 328 1050 1, 314 1038 1, 287 925 1</inkml:annotation>
  <inkml:annotation type="data">AHwcA4CABAAAAAAAHQIkLAMERTRIEQUBOBGYW6VACl4jgnwXPfXnxnjc3m+ZVknr4++ZzNvKgua+
a3nzfg3v3/JTx6l+L4vlnvnv1zfc3O/Cgn8HDfwbz78e/X4E/Mn6R59N+Hv2X6PPyfdzu/L9bz8P
0fhX8KfwIb+Bv4Dq
</inkml:annotation>
  <inkml:annotation type="types">AAEBAQEBAQEBAQEBAQEBAQEBAQEBAQEBAQEBAQEBAQEBAQEBAQEBAQEBAQEB
</inkml:annotation>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7 6 439, 5 24 522, 5 38 527, 3 53 518, 3 62 0</inkml:trace>
  <inkml:annotation type="path"> 113 0 1, 104 86 1, 79 358 1, 70 565 1, 50 787 1, 41 925 1</inkml:annotation>
  <inkml:annotation type="data">ADocA4CABAAAAAAAHQIUKgMERTRIEQUBOBGYW6VAChwGgvk+e5uAgnwfZ5nwgIJ/BKX8DW/oH8A/
wW+A
</inkml:annotation>
  <inkml:annotation type="types">AAEBAQEB
</inkml:annotation>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22 20 546, 23 14 548, 23 8 549, 21 3 490, 19 3 451, 17 5 432, 12 13 429, 11 18 435, 11 28 481, 15 41 526, 20 54 542, 19 63 548, 15 72 554, 9 77 584, 4 78 639, 4 76 641, 5 70 639, 7 65 632, 12 56 610, 17 49 528, 20 45 528, 31 30 204, 34 28 0</inkml:trace>
  <inkml:annotation type="path"> 295 393 1, 325 296 1, 337 204 1, 337 117 1, 325 53 1, 318 47 1, 291 47 1, 253 74 1, 217 122 1, 181 195 1, 163 272 1, 156 345 1, 162 425 1, 180 489 1, 231 612 1, 300 806 1, 303 872 1, 289 948 1, 265 1010 1, 228 1073 1, 183 1124 1, 132 1161 1, 72 1170 1, 64 1166 1, 55 1146 1, 72 1053 1, 100 980 1, 175 839 1, 220 786 1, 250 734 1, 303 669 1, 469 452 1, 502 416 1</inkml:annotation>
  <inkml:annotation type="data">AGwcA4CABAAAAAAAHQIeMAMERTRIEQUBOBGYW6VACk4YgvwZ+CbdO+J4nw92epON+T5Qgvwx+JSe
s+Dvrjy8+e+Z5zn1/cCCfwZR/Bkt/Lv4M/Bn4E+b8aX8P/S/Cn4W/J/n3+A/y7+iP4Ft/ag=
</inkml:annotation>
  <inkml:annotation type="types">AAEBAQEBAQEBAQEBAQEBAQEBAQEBAQEBAQEBAQEBAQEB
</inkml:annotation>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21 5 487, 20 18 613, 21 25 658, 24 32 702, 30 38 747, 31 40 743, 30 41 743, 14 50 671, 5 50 420, 4 50 204, 3 38 204,</inkml:trace>
  <inkml:annotation type="path"> 323 0 1, 312 77 1, 306 271 1, 312 367 1, 332 427 1, 357 484 1, 395 538 1, 453 569 1, 467 604 1, 456 611 1, 396 646 1, 210 749 1, 143 764 1, 78 755 1, 65 743 1, 36 683 1, 38 565 1</inkml:annotation>
  <inkml:annotation type="data">AE0cA4CABAAAAAAAHQIeJAMERTRIEQUBOBGYW6VACi8Mgvwh+E2Zz3v4D+L5AIJ6+T4V835PnfaA
gn8FZfwNv+h7PyP4/Ov8Al/ir+AlAA==
</inkml:annotation>
  <inkml:annotation type="types">AAEBAQEBAQEBAQEBAQEBAQE=
</inkml:annotation>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5 4 466, 13 3 225, 14 3 204,</inkml:trace>
  <inkml:annotation type="path"> 0 86 1, 67 63 1, 193 38 1, 211 38 1</inkml:annotation>
  <inkml:annotation type="data">ADIcA4CABAAAAAAAHQIWFAMERTRIEQUBOBGYW6VAChQEgnrnxoL4PlkAgn8FEfwjX/ATgA==
</inkml:annotation>
  <inkml:annotation type="types">AAEBAQ==
</inkml:annotation>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12 7 524, 9 20 574, 6 35 598, 4 49 604, 4 57 599, 4 66 531, 7 73 204, 8 73 204, 13 67 204, 14 65 0</inkml:trace>
  <inkml:annotation type="path"> 200 0 1, 182 101 1, 135 299 1, 96 521 1, 63 727 1, 54 853 1, 60 985 1, 75 1057 1, 108 1090 1, 119 1088 1, 194 1009 1, 212 973 1</inkml:annotation>
  <inkml:annotation type="data">AEgcA4CABAAAAAAAHQIWLgMERTRIEQUBOBGYW6VACioLgvu/AOpjm+PIgnxfBl+Gb8fw+IJ/Bfn8
FM/hn8E/X+Y/4Dr/gXJ/APo=
</inkml:annotation>
  <inkml:annotation type="types">AAEBAQEBAQEBAQEB
</inkml:annotation>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22 6 274, 19 19 313, 15 32 353, 14 38 390, 12 46 429, 9 55 472, 4 70 541, 4 75 573, 7 83 594, 8 83 602, 9 83 612, 15 79 618, 20 70 613, 25 56 583, 25 51 573, 23 45 495, 22 45 475, 14 47 245, 13 51 204,</inkml:trace>
  <inkml:annotation type="path"> 360 0 1, 329 89 1, 278 277 1, 225 475 1, 213 571 1, 180 694 1, 135 817 1, 65 1043 1, 53 1121 1, 62 1192 1, 99 1240 1, 116 1246 1, 140 1243 1, 230 1180 1, 269 1124 1, 300 1052 1, 372 844 1, 380 766 1, 372 707 1, 344 676 1, 335 674 1, 272 682 1, 216 710 1, 189 758 1</inkml:annotation>
  <inkml:annotation type="data">AF8cA4CABAAAAAAAHQIaMgMERTRIEQUBOBGYW6VACkEUgvwp+GbeW765r1XvZ8fxAIJ8HxPjyfB9
PPleffv5r8GYgn8CEfwF3O54/DH4v+v788/X+F/wZ+bfyx/ARP8AvA==
</inkml:annotation>
  <inkml:annotation type="types">AAEBAQEBAQEBAQEBAQEBAQEBAQEBAQEB
</inkml:annotation>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22 27 543, 25 17 569, 25 8 569, 24 3 511, 21 3 468, 18 5 457, 13 12 465, 12 17 469, 12 27 493, 16 36 506, 21 47 528, 20 51 531, 16 59 548, 9 63 595, 4 64 614, 4 62 606, 4 61 606, 7 53 583, 12 46 524, 19 35 204, 28 21 204,</inkml:trace>
  <inkml:annotation type="path"> 296 514 1, 332 412 1, 373 253 1, 380 124 1, 365 56 1, 358 50 1, 314 47 1, 265 73 1, 221 121 1, 193 178 1, 176 259 1, 175 329 1, 185 398 1, 205 457 1, 245 533 1, 313 704 1, 304 760 1, 274 829 1, 242 878 1, 191 919 1, 134 946 1, 70 956 1, 62 953 1, 53 937 1, 56 913 1, 77 850 1, 110 796 1, 185 695 1, 284 520 1, 413 322 1</inkml:annotation>
  <inkml:annotation type="data">AGwcA4CABAAAAAAAHQIcKgMERTRIEQUBOBGYW6VACk4WgvwZ+CZ263xPE+Hvc9OZmIL8Ufjfs8es
9b6ufH4897PjnnqCfwZF/Bd/4Z/LP4C/En4K8/gz6/m/Bf4A/EH4d/DfyfhP8W/wHf/AsgA=
</inkml:annotation>
  <inkml:annotation type="types">AAEBAQEBAQEBAQEBAQEBAQEBAQEBAQEBAQEBAQEB
</inkml:annotation>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5 9 585, 11 6 591, 20 4 587, 20 4 587, 20 4 589, 20 5 595, 14 25 611, 12 34 618, 9 43 625, 7 53 625, 6 65 596, 7 68 507, 7 68 420, 8 68 420, 12 61 204, 15 53 0</inkml:trace>
  <inkml:annotation type="path"> 0 162 1, 74 138 1, 171 96 1, 296 54 1, 301 55 1, 302 58 1, 301 73 1, 277 139 1, 202 367 1, 201 442 1, 172 511 1, 131 642 1, 101 790 1, 84 981 1, 100 1012 1, 106 1013 1, 112 1012 1, 184 916 1, 208 855 1, 227 793 1</inkml:annotation>
  <inkml:annotation type="data">AE8cA4CABAAAAAAAHQIYLAMERTRIEQUBOBGYW6VACjERgnqc+c+HxZMs5YL6vvsxPwV9aZ8/Xx2C
fwbt/Btf0+M8fR874/w/+Xc/SX8BK/YA
</inkml:annotation>
  <inkml:annotation type="types">AAEBAQEBAQEBAQEBAQEBAQEBAQE=
</inkml:annotation>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6 5 1023, 11 0 204,</inkml:trace>
  <inkml:annotation type="path"> 0 157 1, 85 78 1, 170 0 1</inkml:annotation>
  <inkml:annotation type="data">AC4cA4CABAAAAAAAHQIWFgMERTRIEQUBOBGYW6VAChADgnwUgvq/A8CCfw3F/GpI
</inkml:annotation>
  <inkml:annotation type="types">AAEB
</inkml:annotation>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13 5 580, 16 18 616, 26 33 646, 26 37 661, 24 38 661, 12 45 614, 4 46 204, 2 44 204, 1 37 204,</inkml:trace>
  <inkml:annotation type="path"> 176 0 1, 191 79 1, 243 262 1, 279 325 1, 387 487 1, 387 550 1, 359 571 1, 185 680 1, 122 704 1, 56 689 1, 35 653 1, 17 549 1</inkml:annotation>
  <inkml:annotation type="data">AEgcA4CABAAAAAAAHQIcJAMERTRIEQUBOBGYW6VACioKgvs+vPi+nfp8fBCCevkz6+/B8PfYgn8G
2fwZL8P4D/Af5D/gbv+CGAA=
</inkml:annotation>
  <inkml:annotation type="types">AAEBAQEBAQEBAQEB
</inkml:annotation>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6 3 391, 22 2 204,</inkml:trace>
  <inkml:annotation type="path"> 0 58 1, 95 45 1, 326 25 1</inkml:annotation>
  <inkml:annotation type="data">AC0cA4CABAAAAAAAHQIaEgMERTRIEQUBOBGYW6VACg8DgnwfQILx7IJ/A+X8G0g=
</inkml:annotation>
  <inkml:annotation type="types">AAEB
</inkml:annotation>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5 9 582, 4 23 628, 5 35 643, 7 39 614, 10 38 575, 15 36 501, 19 32 445, 24 26 445, 27 19 204, 30 15 204,</inkml:trace>
  <inkml:annotation type="path"> 91 0 1, 73 133 1, 55 347 1, 58 421 1, 73 522 1, 99 574 1, 106 578 1, 156 575 1, 223 532 1, 283 475 1, 354 385 1, 400 287 1, 448 226 1, 481 168 1</inkml:annotation>
  <inkml:annotation type="data">AEYcA4CABAAAAAAAHQIeIAMERTRIEQUBOBGYW6VACigLgvg+NkmWaIJ83rfl93dvAIJ/BuH8GK/i
P8e/T+K/wR+VP4DH/gMY
</inkml:annotation>
  <inkml:annotation type="types">AAEBAQEBAQEBAQEBAQE=
</inkml:annotation>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4 3 613, 12 5 610, 12 5 610, 13 5 618, 13 5 618, 12 12 622, 12 22 623, 11 30 624, 10 36 624, 7 49 618, 4 62 606, 5 63 379, 6 60 245, 11 46 204, 15 36 0</inkml:trace>
  <inkml:annotation type="path"> 0 11 1, 57 48 1, 121 74 1, 181 80 1, 184 77 1, 201 74 1, 199 78 1, 186 186 1, 181 333 1, 166 455 1, 148 534 1, 97 732 1, 52 929 1, 67 942 1, 84 900 1, 164 686 1, 222 534 1</inkml:annotation>
  <inkml:annotation type="data">AEwcA4CABAAAAAAAHQIWKgMERTRIEQUBOBGYW6VACi4Qgnjx8stla8PFgpGnxc3fifb5+vwAgn8H
Xfwdrz5Pl8dX4fh/gJP9Pfp7+AKw
</inkml:annotation>
  <inkml:annotation type="types">AAEBAQEBAQEBAQEBAQEBAQE=
</inkml:annotation>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16 6 519, 14 3 526, 13 3 526, 8 6 536, 4 14 605, 4 15 604, 7 16 594, 8 16 589, 16 13 595, 17 13 641, 17 13 657, 17 21 671, 15 29 690, 12 42 707, 8 59 714, 5 78 649, 5 87 540, 5 96 333, 7 104 0</inkml:trace>
  <inkml:annotation type="path"> 255 140 1, 243 83 1, 203 49 1, 188 50 1, 117 97 1, 72 149 1, 54 206 1, 62 221 1, 98 239 1, 116 238 1, 174 221 1, 233 191 1, 254 191 1, 255 200 1, 248 308 1, 225 433 1, 183 628 1, 117 886 1, 108 950 1, 75 1172 1, 72 1309 1, 81 1441 1, 99 1556 1</inkml:annotation>
  <inkml:annotation type="data">AFwcA4CABAAAAAAAHQIYOgMERTRIEQUBOBGYW6VACj4UgvwN+CbPM8c34vjrbZxggvm+1znr417x
8j14z6VAgn8F5fwXL8f0flr84/P6+r8afiHfW/T+dfx7+qf3CA==
</inkml:annotation>
  <inkml:annotation type="types">AAEBAQEBAQEBAQEBAQEBAQEBAQEBAQE=
</inkml:annotation>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36 30 580, 37 19 576, 35 14 565, 32 7 524, 28 3 492, 24 4 500, 18 10 543, 16 20 579, 16 27 589, 17 40 597, 18 54 585, 17 65 577, 11 70 609, 7 70 643, 7 70 655, 4 60 650, 7 50 639, 11 45 622, 19 34 546, 24 30 463, 32 26 204, 34 26 0</inkml:trace>
  <inkml:annotation type="path"> 513 568 1, 545 450 1, 552 391 1, 551 288 1, 531 213 1, 476 111 1, 432 57 1, 413 49 1, 365 58 1, 303 96 1, 270 147 1, 248 210 1, 239 303 1, 246 409 1, 258 601 1, 267 810 1, 258 967 1, 222 1024 1, 167 1054 1, 104 1050 1, 98 1045 1, 57 988 1, 56 894 1, 69 831 1, 104 748 1, 162 669 1, 285 510 1, 357 451 1, 417 411 1, 476 387 1, 515 382 1</inkml:annotation>
  <inkml:annotation type="data">AG0cA4CABAAAAAAAHQIgLAMERTRIEQUBOBGYW6VACk8XgvxR+Jb21vjI33njvwTx3nwggvxh+Qe/
BvPXrx34J34fb6Xr4fieAIJ/Btn8G6/H+Ifm/Gn4q+P8M7+DfH40z8I/gf4fh/Lfx/wCL+Ug
</inkml:annotation>
  <inkml:annotation type="types">AAEBAQEBAQEBAQEBAQEBAQEBAQEBAQEBAQEBAQEBAQ==
</inkml:annotation>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13 7 414, 10 20 529, 7 37 571, 3 51 553, 4 56 204, 5 56 204, 9 44 204,</inkml:trace>
  <inkml:annotation type="path"> 218 0 1, 194 104 1, 152 304 1, 101 548 1, 52 766 1, 52 829 1, 67 842 1, 71 833 1, 140 653 1</inkml:annotation>
  <inkml:annotation type="data">AEAcA4CABAAAAAAAHQIWJgMERTRIEQUBOBGYW6VACiIIgvwF+B6vpwCCfF8Hjvz+/tCCfwRB/Anf
53/Lv8C9/wM8
</inkml:annotation>
  <inkml:annotation type="types">AAEBAQEBAQEB
</inkml:annotation>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9 6 585, 10 13 582, 9 26 573, 7 35 584, 7 36 584, 16 40 599, 17 41 599, 16 47 596, 14 53 598, 11 58 599, 5 64 597, 3 64 307, 4 61 204, 11 47 204, 12 44 0</inkml:trace>
  <inkml:annotation type="path"> 118 0 1, 139 86 1, 145 196 1, 139 388 1, 117 457 1, 105 527 1, 109 532 1, 168 557 1, 243 602 1, 247 617 1, 238 706 1, 205 794 1, 159 862 1, 73 962 1, 37 955 1, 58 913 1, 166 706 1, 183 662 1</inkml:annotation>
  <inkml:annotation type="data">AFccA4CABAAAAAAAHQIYKgMERTRIEQUBOBGYW6VACjkQgvk+Ntz5vl23vjnwfCCCfBPg8/LzvpZ8
Pfr+oIJ/Bu38G+/D+DPr/AX4D76vf4El/gFr9ZfwD6A=
</inkml:annotation>
  <inkml:annotation type="types">AAEBAQEBAQEBAQEBAQEBAQEB
</inkml:annotation>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annotation type="path"> 0 0 1, 82 82 1, 164 164 1</inkml:annotation>
  <inkml:annotation type="data">ACIcA4CABAAAAAAAHQIWFgMERTRIERGYW6VACgcDgnqAgnqA
</inkml:annotation>
  <inkml:annotation type="types">AAEB
</inkml:annotation>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4 5 536, 9 5 547, 12 5 557, 25 4 557, 27 4 587, 25 7 586, 23 12 586, 18 22 588, 14 30 592, 11 37 595, 8 43 601, 4 55 574, 4 60 285, 5 60 204, 7 60 0</inkml:trace>
  <inkml:annotation type="path"> 1 55 1, 60 70 1, 141 75 1, 174 73 1, 378 52 1, 406 58 1, 378 103 1, 339 186 1, 303 246 1, 271 322 1, 208 444 1, 192 501 1, 157 556 1, 115 645 1, 52 820 1, 54 882 1, 64 898 1, 73 903 1, 102 903 1</inkml:annotation>
  <inkml:annotation type="data">AEwcA4CABAAAAAAAHQIcKAMERTRIEQUBOBGYW6VACi4Qgnib9H1+XZF8SILx2rOZ6234Pj9ggn8G
KfwX/fp/EH4jmZefif+A8f4CE/bY
</inkml:annotation>
  <inkml:annotation type="types">AAEBAQEBAQEBAQEBAQEBAQEBAQ==
</inkml:annotation>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11 5 646, 14 12 679, 16 18 703, 19 23 718, 29 33 741, 31 34 745, 36 36 749, 35 37 749, 27 43 749, 16 50 735, 7 54 627, 2 54 204, 2 54 204,</inkml:trace>
  <inkml:annotation type="path"> 156 0 1, 168 74 1, 203 181 1, 243 275 1, 287 341 1, 429 494 1, 470 506 1, 525 529 1, 533 545 1, 528 553 1, 477 595 1, 401 640 1, 236 742 1, 104 803 1, 45 818 1, 26 809 1, 23 803 1</inkml:annotation>
  <inkml:annotation type="data">AE0cA4CABAAAAAAAHQIeJgMERTRIEQUBOBGYW6VACi8Ogvo+fLPi+Xnw/H3PHoCCest9fPL6nfKC
fwfh/B1/z/P8n4LeX4B/UP8Ct/wRkA==
</inkml:annotation>
  <inkml:annotation type="types">AAEBAQEBAQEBAQEBAQEBAQE=
</inkml:annotation>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5 3 204, 6 3 204,</inkml:trace>
  <inkml:annotation type="path"> 0 45 1, 71 37 1, 89 39 1</inkml:annotation>
  <inkml:annotation type="data">ACwcA4CABAAAAAAAHQIUEgMERTRIEQUBOBGYW6VACg4DgnrygudAgn8A+fwD6A==
</inkml:annotation>
  <inkml:annotation type="types">AAEB
</inkml:annotation>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5 5 607, 19 4 629, 17 9 629, 14 25 643, 10 39 643, 7 52 612, 4 66 583, 4 72 216, 5 71 204, 8 65 204, 10 60 204, 12 56 0</inkml:trace>
  <inkml:annotation type="path"> 5 75 1, 77 68 1, 141 54 1, 285 66 1, 258 138 1, 204 378 1, 147 579 1, 98 785 1, 56 990 1, 48 1062 1, 66 1085 1, 77 1070 1, 126 981 1, 153 897 1, 174 840 1</inkml:annotation>
  <inkml:annotation type="data">AEwcA4CABAAAAAAAHQIYLgMERTRIEQUBOBGYW6VACi4Ngnr5vwLbHJlAgvXu/B9W2fL8fuSCfwdF
/Bu/4R/AH4B/EefwMT/A1X2P4B9A
</inkml:annotation>
  <inkml:annotation type="types">AAEBAQEBAQEBAQEBAQEB
</inkml:annotation>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909248" units="cm"/>
      <inkml:brushProperty name="height" value="0.052909248" units="cm"/>
      <inkml:brushProperty name="fitToCurve" value="1"/>
      <inkml:brushProperty name="color" value="#000000"/>
    </inkml:brush>
  </inkml:definitions>
  <inkml:trace contextRef="#ctx0" brushRef="#br0"> 22 33 512, 25 18 498, 25 13 493, 23 4 446, 21 3 445, 19 3 456, 15 6 486, 12 14 534, 11 24 577, 12 33 600, 18 46 612, 21 52 579, 20 62 539, 17 68 541, 10 75 586, 4 76 641, 4 75 641, 6 68 625, 11 60 593, 16 55 508, 27 40 204, 33 34 204,</inkml:trace>
  <inkml:annotation type="path"> 307 557 1, 327 499 1, 379 271 1, 381 193 1, 372 127 1, 346 64 1, 319 46 1, 291 47 1, 225 91 1, 196 142 1, 175 214 1, 166 274 1, 162 353 1, 166 416 1, 180 499 1, 207 563 1, 276 694 1, 310 781 1, 318 847 1, 300 932 1, 256 1022 1, 211 1081 1, 154 1118 1, 99 1147 1, 57 1142 1, 55 1120 1, 94 1021 1, 166 901 1, 246 818 1, 285 766 1, 408 602 1, 453 556 1, 492 505 1</inkml:annotation>
  <inkml:annotation type="data">AHIcA4CABAAAAAAAHQIeLgMERTRIEQUBOBGYW6VAClQXgvwd+Dc7pszPXfO+Z8GcfB7Agvxd+N/r
+jz8k56y+Pj8eZ8O/DefT8yCfwXJ/BgPzfjn8gfZ+CvwR7/Bv1/j/4/xx+Ovo/Kf4F/Av5P/gJv+
BRA=
</inkml:annotation>
  <inkml:annotation type="types">AAEBAQEBAQEBAQEBAQEBAQEBAQEBAQEBAQEBAQEBAQEB
</inkml:annotation>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28 24 579, 29 18 578, 29 12 553, 27 7 503, 22 4 482, 21 5 471, 16 6 471, 12 10 487, 8 17 509, 8 22 521, 8 28 531, 10 33 539, 14 39 538, 20 46 496, 21 53 477, 19 59 480, 15 63 516, 13 64 530, 8 62 571, 6 60 582, 5 55 577, 7 47 561, 11 40 533, 16 36 493, 24 30 273, 27 30 273, 33 28 204,</inkml:trace>
  <inkml:annotation type="path"> 389 449 1, 419 359 1, 434 269 1, 434 179 1, 404 104 1, 329 59 1, 314 74 1, 239 89 1, 179 149 1, 119 254 1, 119 329 1, 119 419 1, 149 494 1, 209 584 1, 299 689 1, 314 794 1, 284 884 1, 224 944 1, 194 959 1, 119 929 1, 89 899 1, 74 824 1, 104 704 1, 164 599 1, 239 539 1, 359 449 1, 404 449 1, 494 419 1</inkml:annotation>
  <inkml:annotation type="data">AHkcA4CABAAAAAAAHQIiNAMJRIDgwgdFNEgRBQE4EdnU9kAKVhyC/DH4Vt3vjzHhmZ77ud5OZOe+
AIL8Qfi0meHObLIu9672c34Ngn8G1fwbb+Ffwv+Hvo+r8CfB9O78/43/CX4Q/E34R/DX4h/Av1/b
9v8Am/wE5+bw
</inkml:annotation>
  <inkml:annotation type="types">AAEBAQEBAQEBAQEBAQEBAQEBAQEBAQEBAQEBAQ==
</inkml:annotation>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11 5 373, 11 11 373, 9 22 372, 7 31 402, 5 43 472, 5 53 502, 5 58 551, 5 59 555, 8 59 569, 9 58 571, 13 55 565, 16 50 558, 19 44 555, 21 36 551, 22 30 547, 20 25 508, 19 26 508, 14 28 417, 10 31 292, 6 36 204, 4 39 0</inkml:trace>
  <inkml:annotation type="path"> 194 0 1, 164 74 1, 164 164 1, 134 329 1, 104 464 1, 74 644 1, 74 794 1, 74 869 1, 74 884 1, 119 884 1, 134 869 1, 194 824 1, 239 749 1, 284 659 1, 314 539 1, 329 449 1, 299 374 1, 284 389 1, 209 419 1, 149 464 1, 89 539 1, 59 584 1</inkml:annotation>
  <inkml:annotation type="data">AGAcA4CABAAAAAAAHQIcNAMJRIDgwgdFNEgRBQE4EdnU9kAKPRaC+78B5phzeVb2eYyCep63m+/N
u7dyfBJmgIJ/A538Dn38RfjT8a/gr8f/R9vy3xX4r/GX6b/FP4u/ZoA=
</inkml:annotation>
  <inkml:annotation type="types">AAEBAQEBAQEBAQEBAQEBAQEBAQEBAQ==
</inkml:annotation>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5 10 387, 12 5 405, 18 4 278, 22 3 0</inkml:trace>
  <inkml:annotation type="path"> 0 194 1, 74 149 1, 179 74 1, 269 59 1, 329 44 1</inkml:annotation>
  <inkml:annotation type="data">ADscA4CABAAAAAAAHQIeGAMJRIDgwgdFNEgRBQE4EdnU9kAKGAWCesuggvu/Au+Agn8D1fwOP/AA
/8AJgA==
</inkml:annotation>
  <inkml:annotation type="types">AAEBAQE=
</inkml:annotation>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16 9 379, 16 19 480, 16 29 522, 18 34 591, 21 36 618, 27 38 628, 32 37 650, 36 38 663, 36 38 662, 32 43 661, 27 48 659, 19 52 646, 12 57 625, 6 58 370, 6 58 370, 3 54 204, 3 52 0</inkml:trace>
  <inkml:annotation type="path"> 254 0 1, 239 134 1, 239 284 1, 239 434 1, 269 509 1, 314 539 1, 404 569 1, 479 554 1, 539 569 1, 539 569 1, 479 644 1, 404 719 1, 284 779 1, 179 854 1, 89 869 1, 89 869 1, 44 809 1, 44 779 1</inkml:annotation>
  <inkml:annotation type="data">AF0cA4CABAAAAAAAHQImNAMJRIDgwgdFNEgRBQE4EdnU9kAKOhKC/A34JjJy3z5vZPg7wIJ80e+u
5fSzzfOAgn8DtfwIj+W/w1+OfwP9nz/gFfr+X+Auf4Di/gDH8Yg=
</inkml:annotation>
  <inkml:annotation type="types">AAEBAQEBAQEBAQEBAQEBAQEB
</inkml:annotation>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5 5 582, 11 5 557, 11 6 557, 12 9 541, 11 16 538, 9 22 538, 10 27 548, 13 26 551, 21 22 553, 28 20 565, 33 20 574, 34 20 578, 35 23 586, 33 30 587, 29 37 589, 25 44 589, 20 51 574, 16 55 469, 14 58 0</inkml:trace>
  <inkml:annotation type="path"> 0 89 1, 74 74 1, 164 74 1, 164 89 1, 179 134 1, 164 239 1, 134 329 1, 149 404 1, 194 389 1, 314 329 1, 419 299 1, 494 299 1, 509 299 1, 524 344 1, 494 449 1, 434 554 1, 374 659 1, 299 764 1, 239 824 1, 209 869 1</inkml:annotation>
  <inkml:annotation type="data">AFkcA4CABAAAAAAAHQImMAMJRIDgwgdFNEgRBQE4EdnU9kAKNhSCep8M28z1d8u6swCC+D45M8W/
D3Mc8DtAgn8G4fwdH+FvwL93Po+O/R334+Ob+A/0z/A3oA==
</inkml:annotation>
  <inkml:annotation type="types">AAEBAQEBAQEBAQEBAQEBAQEBAQE=
</inkml:annotation>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20 6 523, 16 5 510, 14 5 510, 9 10 503, 6 16 531, 5 22 586, 5 23 589, 7 24 593, 12 24 588, 16 21 583, 24 17 580, 24 17 580, 25 18 603, 25 19 603, 24 29 606, 22 40 613, 19 48 613, 17 54 603, 16 63 508, 14 73 330, 14 78 0</inkml:trace>
  <inkml:annotation type="path"> 329 179 1, 299 89 1, 239 74 1, 209 74 1, 134 149 1, 89 239 1, 74 329 1, 74 344 1, 104 359 1, 179 359 1, 239 314 1, 359 254 1, 359 254 1, 374 269 1, 374 284 1, 359 434 1, 329 599 1, 284 719 1, 254 809 1, 239 944 1, 209 1094 1, 209 1169 1</inkml:annotation>
  <inkml:annotation type="data">AGMcA4CABAAAAAAAHQIePAMJRIDgwgdFNEgRBQE4EdnU9kAKQBaC/CH4V3O5kzl8fLLbZLiC+z8E
+p6j2vb4j5p3eT2Agn8F9fwYr93x/ir8Nfk2fOzn4S/CfPHx/T+j/0X/ACo=
</inkml:annotation>
  <inkml:annotation type="types">AAEBAQEBAQEBAQEBAQEBAQEBAQEBAQ==
</inkml:annotation>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29 30 571, 30 24 573, 30 14 571, 29 8 537, 26 5 487, 24 4 478, 19 6 476, 15 9 482, 11 14 518, 11 20 548, 12 25 557, 14 31 555, 17 39 545, 21 48 523, 21 54 515, 20 58 524, 16 60 550, 10 61 583, 7 60 599, 5 57 607, 5 52 607, 8 44 594, 11 43 569, 16 38 512, 22 34 427, 29 31 247, 35 30 204, 37 30 204,</inkml:trace>
  <inkml:annotation type="path"> 419 554 1, 434 449 1, 449 359 1, 449 209 1, 434 119 1, 389 74 1, 359 59 1, 284 89 1, 224 134 1, 164 209 1, 164 299 1, 179 374 1, 209 464 1, 254 584 1, 314 719 1, 314 809 1, 299 869 1, 239 899 1, 149 914 1, 104 899 1, 74 854 1, 74 779 1, 119 659 1, 164 644 1, 239 569 1, 329 509 1, 434 464 1, 524 449 1, 554 449 1</inkml:annotation>
  <inkml:annotation type="data">AHocA4CABAAAAAAAHQIkMgMJRIDgwgdFNEgRBQE4EdnU9kAKVx2C/Dn4bW7Ox4kk83u8mcZJfICC
/F349nnxzOTJZk7u3d3vxeZMgIJ/BrX8Gr+fxL+Bfxt8XyfiD4fwf9fy/b+APwN+Bvi/A/y/L9/2
/iX8O/qP97fjoA==
</inkml:annotation>
  <inkml:annotation type="types">AAEBAQEBAQEBAQEBAQEBAQEBAQEBAQEBAQEBAQE=
</inkml:annotation>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8 10 643, 7 17 643, 5 30 635, 5 36 635, 5 45 477, 5 54 250, 6 61 204, 6 62 204,</inkml:trace>
  <inkml:annotation type="path"> 149 0 1, 119 149 1, 104 254 1, 74 449 1, 74 539 1, 74 674 1, 74 809 1, 89 914 1, 89 929 1</inkml:annotation>
  <inkml:annotation type="data">AEUcA4CABAAAAAAAHQIUNAMJRIDgwgdFNEgRBQE4EdnU9kAKIgmC+j7ZcJSCfR34Pj434YJ/B9X8
H1/L8n8AQ/m/+ATvyAA=
</inkml:annotation>
  <inkml:annotation type="types">AAEBAQEBAQEB
</inkml:annotation>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52896023" units="cm"/>
      <inkml:brushProperty name="height" value="0.052896023" units="cm"/>
      <inkml:brushProperty name="fitToCurve" value="1"/>
      <inkml:brushProperty name="color" value="#00b0f0"/>
    </inkml:brush>
  </inkml:definitions>
  <inkml:trace contextRef="#ctx0" brushRef="#br0"> 7 9 480, 7 20 492, 6 30 496, 5 39 500, 4 46 489, 6 58 204, 6 61 0</inkml:trace>
  <inkml:annotation type="path"> 104 0 1, 104 134 1, 104 299 1, 89 449 1, 74 584 1, 59 689 1, 89 869 1, 89 914 1</inkml:annotation>
  <inkml:annotation type="data">AEAcA4CABAAAAAAAHQIUNAMJRIDgwgdFNEgRBQE4EdnU9kAKHQiC+L41OaCCfNlu+vnAgn8FSfwU
b8r8B/wIT+hg
</inkml:annotation>
  <inkml:annotation type="types">AAEBAQEBAQE=
</inkml:annotation>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5-11-10T11:10:35"/>
    </inkml:context>
    <inkml:brush xml:id="br0">
      <inkml:brushProperty name="width" value="0.07054674" units="cm"/>
      <inkml:brushProperty name="height" value="0.07054674" units="cm"/>
      <inkml:brushProperty name="fitToCurve" value="1"/>
      <inkml:brushProperty name="color" value="#000000"/>
    </inkml:brush>
  </inkml:definitions>
  <inkml:annotation type="path"> 0 0 1, 104 104 1, 224 224 1</inkml:annotation>
  <inkml:annotation type="data">ACccA4CABAAAAAAAHQIaGgMJRIDgwgdFNEgREdnU9kAKBwOCfFCCfFA=
</inkml:annotation>
  <inkml:annotation type="types">AAEB
</inkml:annotation>
</inkml:ink>
</file>

<file path=docProps/app.xml><?xml version="1.0" encoding="utf-8"?>
<Properties xmlns="http://schemas.openxmlformats.org/officeDocument/2006/extended-properties">
  <Template>Normal.eit</Template>
  <TotalTime>60</TotalTime>
  <Application>Office</Application>
  <Pages>3</Pages>
  <Words>1140</Words>
  <Characters>1477</Characters>
  <Lines>122</Lines>
  <Paragraphs>100</Paragraphs>
  <CharactersWithSpaces>1897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索作灄门</dc:creator>
  <cp:lastModifiedBy>平板用户</cp:lastModifiedBy>
  <cp:revision>1</cp:revision>
  <dcterms:created xsi:type="dcterms:W3CDTF">2025-06-24T03:29:00Z</dcterms:created>
  <dcterms:modified xsi:type="dcterms:W3CDTF">2025-11-10T03:10:35Z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2052-12.1.0.21541</vt:lpwstr>
  </property>
  <property fmtid="{D5CDD505-2E9C-101B-9397-08002B2CF9AE}" pid="3" name="ICV">
    <vt:lpwstr>7B3BC7C4D4AA49C599D67F28A65C5BC8_11</vt:lpwstr>
  </property>
  <property fmtid="{D5CDD505-2E9C-101B-9397-08002B2CF9AE}" pid="4" name="KSOTemplateDocerSaveRecord">
    <vt:lpwstr>eyJoZGlkIjoiMzEwNTM5NzYwMDRjMzkwZTVkZjY2ODkwMGIxNGU0OTUiLCJ1c2VySWQiOiIxNTc5NzkyMjM5In0=</vt:lpwstr>
  </property>
</Properties>
</file>